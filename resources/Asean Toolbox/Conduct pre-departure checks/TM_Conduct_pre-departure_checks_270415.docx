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919" w:rsidRPr="00FC343C" w:rsidRDefault="00436DE2" w:rsidP="00F61BA5">
      <w:pPr>
        <w:ind w:left="-567"/>
        <w:rPr>
          <w:rFonts w:ascii="Helvetica" w:hAnsi="Helvetica"/>
        </w:rPr>
      </w:pPr>
      <w:r w:rsidRPr="00FC343C">
        <w:rPr>
          <w:rFonts w:ascii="Helvetica" w:hAnsi="Helvetica"/>
          <w:noProof/>
        </w:rPr>
        <mc:AlternateContent>
          <mc:Choice Requires="wpg">
            <w:drawing>
              <wp:anchor distT="0" distB="0" distL="114300" distR="114300" simplePos="0" relativeHeight="251693056" behindDoc="0" locked="0" layoutInCell="1" allowOverlap="1" wp14:anchorId="7DCBC090" wp14:editId="0CA75C50">
                <wp:simplePos x="0" y="0"/>
                <wp:positionH relativeFrom="column">
                  <wp:posOffset>-914400</wp:posOffset>
                </wp:positionH>
                <wp:positionV relativeFrom="paragraph">
                  <wp:posOffset>2146935</wp:posOffset>
                </wp:positionV>
                <wp:extent cx="7546975" cy="6059170"/>
                <wp:effectExtent l="0" t="0" r="0" b="0"/>
                <wp:wrapTopAndBottom/>
                <wp:docPr id="95"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6975" cy="6059170"/>
                          <a:chOff x="0" y="0"/>
                          <a:chExt cx="7547079" cy="6059483"/>
                        </a:xfrm>
                      </wpg:grpSpPr>
                      <wpg:grpSp>
                        <wpg:cNvPr id="96" name="Group 4"/>
                        <wpg:cNvGrpSpPr/>
                        <wpg:grpSpPr>
                          <a:xfrm>
                            <a:off x="0" y="0"/>
                            <a:ext cx="5198309" cy="6058848"/>
                            <a:chOff x="0" y="0"/>
                            <a:chExt cx="5198309" cy="6058848"/>
                          </a:xfrm>
                        </wpg:grpSpPr>
                        <wpg:grpSp>
                          <wpg:cNvPr id="97" name="Group 13"/>
                          <wpg:cNvGrpSpPr/>
                          <wpg:grpSpPr>
                            <a:xfrm>
                              <a:off x="2169994" y="13648"/>
                              <a:ext cx="3028315" cy="6045200"/>
                              <a:chOff x="-13650" y="0"/>
                              <a:chExt cx="3029805" cy="6045958"/>
                            </a:xfrm>
                          </wpg:grpSpPr>
                          <pic:pic xmlns:pic="http://schemas.openxmlformats.org/drawingml/2006/picture">
                            <pic:nvPicPr>
                              <pic:cNvPr id="98" name="Picture 43"/>
                              <pic:cNvPicPr>
                                <a:picLocks noChangeAspect="1"/>
                              </pic:cNvPicPr>
                            </pic:nvPicPr>
                            <pic:blipFill rotWithShape="1">
                              <a:blip r:embed="rId9" cstate="print">
                                <a:extLst>
                                  <a:ext uri="{28A0092B-C50C-407E-A947-70E740481C1C}">
                                    <a14:useLocalDpi xmlns:a14="http://schemas.microsoft.com/office/drawing/2010/main" val="0"/>
                                  </a:ext>
                                </a:extLst>
                              </a:blip>
                              <a:srcRect l="7457" r="17632"/>
                              <a:stretch/>
                            </pic:blipFill>
                            <pic:spPr bwMode="auto">
                              <a:xfrm>
                                <a:off x="0" y="0"/>
                                <a:ext cx="3016155" cy="3029803"/>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9" name="Picture 45"/>
                              <pic:cNvPicPr>
                                <a:picLocks noChangeAspect="1"/>
                              </pic:cNvPicPr>
                            </pic:nvPicPr>
                            <pic:blipFill rotWithShape="1">
                              <a:blip r:embed="rId10" cstate="print">
                                <a:extLst>
                                  <a:ext uri="{28A0092B-C50C-407E-A947-70E740481C1C}">
                                    <a14:useLocalDpi xmlns:a14="http://schemas.microsoft.com/office/drawing/2010/main" val="0"/>
                                  </a:ext>
                                </a:extLst>
                              </a:blip>
                              <a:srcRect l="2502" t="3750" r="36049" b="3750"/>
                              <a:stretch/>
                            </pic:blipFill>
                            <pic:spPr bwMode="auto">
                              <a:xfrm>
                                <a:off x="-13650" y="3016155"/>
                                <a:ext cx="3016155" cy="3029803"/>
                              </a:xfrm>
                              <a:prstGeom prst="rect">
                                <a:avLst/>
                              </a:prstGeom>
                              <a:ln>
                                <a:noFill/>
                              </a:ln>
                              <a:extLst>
                                <a:ext uri="{53640926-AAD7-44D8-BBD7-CCE9431645EC}">
                                  <a14:shadowObscured xmlns:a14="http://schemas.microsoft.com/office/drawing/2010/main"/>
                                </a:ext>
                              </a:extLst>
                            </pic:spPr>
                          </pic:pic>
                        </wpg:grpSp>
                        <wpg:grpSp>
                          <wpg:cNvPr id="100" name="Group 22"/>
                          <wpg:cNvGrpSpPr/>
                          <wpg:grpSpPr>
                            <a:xfrm>
                              <a:off x="0" y="0"/>
                              <a:ext cx="2565187" cy="6045522"/>
                              <a:chOff x="0" y="0"/>
                              <a:chExt cx="2565779" cy="6045958"/>
                            </a:xfrm>
                          </wpg:grpSpPr>
                          <pic:pic xmlns:pic="http://schemas.openxmlformats.org/drawingml/2006/picture">
                            <pic:nvPicPr>
                              <pic:cNvPr id="101" name="Picture 41"/>
                              <pic:cNvPicPr>
                                <a:picLocks noChangeAspect="1"/>
                              </pic:cNvPicPr>
                            </pic:nvPicPr>
                            <pic:blipFill rotWithShape="1">
                              <a:blip r:embed="rId11" cstate="print">
                                <a:extLst>
                                  <a:ext uri="{28A0092B-C50C-407E-A947-70E740481C1C}">
                                    <a14:useLocalDpi xmlns:a14="http://schemas.microsoft.com/office/drawing/2010/main" val="0"/>
                                  </a:ext>
                                </a:extLst>
                              </a:blip>
                              <a:srcRect t="3586" b="9122"/>
                              <a:stretch/>
                            </pic:blipFill>
                            <pic:spPr bwMode="auto">
                              <a:xfrm>
                                <a:off x="0" y="0"/>
                                <a:ext cx="2565779" cy="330275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2" name="Picture 44"/>
                              <pic:cNvPicPr>
                                <a:picLocks noChangeAspect="1"/>
                              </pic:cNvPicPr>
                            </pic:nvPicPr>
                            <pic:blipFill rotWithShape="1">
                              <a:blip r:embed="rId12" cstate="print">
                                <a:extLst>
                                  <a:ext uri="{28A0092B-C50C-407E-A947-70E740481C1C}">
                                    <a14:useLocalDpi xmlns:a14="http://schemas.microsoft.com/office/drawing/2010/main" val="0"/>
                                  </a:ext>
                                </a:extLst>
                              </a:blip>
                              <a:srcRect l="23275" r="19761"/>
                              <a:stretch/>
                            </pic:blipFill>
                            <pic:spPr bwMode="auto">
                              <a:xfrm>
                                <a:off x="0" y="3043451"/>
                                <a:ext cx="2565779" cy="3002507"/>
                              </a:xfrm>
                              <a:prstGeom prst="rect">
                                <a:avLst/>
                              </a:prstGeom>
                              <a:ln>
                                <a:noFill/>
                              </a:ln>
                              <a:extLst>
                                <a:ext uri="{53640926-AAD7-44D8-BBD7-CCE9431645EC}">
                                  <a14:shadowObscured xmlns:a14="http://schemas.microsoft.com/office/drawing/2010/main"/>
                                </a:ext>
                              </a:extLst>
                            </pic:spPr>
                          </pic:pic>
                        </wpg:grpSp>
                      </wpg:grpSp>
                      <wpg:grpSp>
                        <wpg:cNvPr id="103" name="Group 2"/>
                        <wpg:cNvGrpSpPr/>
                        <wpg:grpSpPr>
                          <a:xfrm>
                            <a:off x="5186149" y="13648"/>
                            <a:ext cx="2360930" cy="6045835"/>
                            <a:chOff x="0" y="0"/>
                            <a:chExt cx="2361063" cy="6045958"/>
                          </a:xfrm>
                        </wpg:grpSpPr>
                        <pic:pic xmlns:pic="http://schemas.openxmlformats.org/drawingml/2006/picture">
                          <pic:nvPicPr>
                            <pic:cNvPr id="104" name="Picture 47"/>
                            <pic:cNvPicPr>
                              <a:picLocks noChangeAspect="1"/>
                            </pic:cNvPicPr>
                          </pic:nvPicPr>
                          <pic:blipFill rotWithShape="1">
                            <a:blip r:embed="rId13" cstate="print">
                              <a:extLst>
                                <a:ext uri="{28A0092B-C50C-407E-A947-70E740481C1C}">
                                  <a14:useLocalDpi xmlns:a14="http://schemas.microsoft.com/office/drawing/2010/main" val="0"/>
                                </a:ext>
                              </a:extLst>
                            </a:blip>
                            <a:srcRect l="1653" t="2048" r="15231" b="6503"/>
                            <a:stretch/>
                          </pic:blipFill>
                          <pic:spPr bwMode="auto">
                            <a:xfrm>
                              <a:off x="0" y="2934268"/>
                              <a:ext cx="2347415" cy="31116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5" name="Picture 46"/>
                            <pic:cNvPicPr>
                              <a:picLocks noChangeAspect="1"/>
                            </pic:cNvPicPr>
                          </pic:nvPicPr>
                          <pic:blipFill rotWithShape="1">
                            <a:blip r:embed="rId14" cstate="print">
                              <a:extLst>
                                <a:ext uri="{28A0092B-C50C-407E-A947-70E740481C1C}">
                                  <a14:useLocalDpi xmlns:a14="http://schemas.microsoft.com/office/drawing/2010/main" val="0"/>
                                </a:ext>
                              </a:extLst>
                            </a:blip>
                            <a:srcRect t="9604" b="4786"/>
                            <a:stretch/>
                          </pic:blipFill>
                          <pic:spPr bwMode="auto">
                            <a:xfrm>
                              <a:off x="0" y="0"/>
                              <a:ext cx="2361063" cy="3043451"/>
                            </a:xfrm>
                            <a:prstGeom prst="rect">
                              <a:avLst/>
                            </a:prstGeom>
                            <a:ln>
                              <a:noFill/>
                            </a:ln>
                            <a:extLst>
                              <a:ext uri="{53640926-AAD7-44D8-BBD7-CCE9431645EC}">
                                <a14:shadowObscured xmlns:a14="http://schemas.microsoft.com/office/drawing/2010/main"/>
                              </a:ext>
                            </a:extLst>
                          </pic:spPr>
                        </pic:pic>
                      </wpg:grpSp>
                    </wpg:wgp>
                  </a:graphicData>
                </a:graphic>
                <wp14:sizeRelH relativeFrom="page">
                  <wp14:pctWidth>0</wp14:pctWidth>
                </wp14:sizeRelH>
                <wp14:sizeRelV relativeFrom="page">
                  <wp14:pctHeight>0</wp14:pctHeight>
                </wp14:sizeRelV>
              </wp:anchor>
            </w:drawing>
          </mc:Choice>
          <mc:Fallback>
            <w:pict>
              <v:group id="Group 12" o:spid="_x0000_s1026" style="position:absolute;margin-left:-1in;margin-top:169.05pt;width:594.25pt;height:477.1pt;z-index:251693056" coordsize="75470,605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">
                <v:group id="Group 4" o:spid="_x0000_s1027" style="position:absolute;width:51983;height:60588" coordsize="51983,605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Ev8r8UAAADbAAAADwAAAGRycy9kb3ducmV2LnhtbESPT2vCQBTE74V+h+UV&#10;ejObtCg1ZhWRtvQQBLUg3h7ZZxLMvg3Zbf58e7dQ6HGYmd8w2WY0jeipc7VlBUkUgyAurK65VPB9&#10;+pi9gXAeWWNjmRRM5GCzfnzIMNV24AP1R1+KAGGXooLK+zaV0hUVGXSRbYmDd7WdQR9kV0rd4RDg&#10;ppEvcbyQBmsOCxW2tKuouB1/jILPAYfta/Le57frbrqc5vtznpBSz0/jdgXC0+j/w3/tL61guY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BL/K/FAAAA2wAA&#10;AA8AAAAAAAAAAAAAAAAAqgIAAGRycy9kb3ducmV2LnhtbFBLBQYAAAAABAAEAPoAAACcAwAAAAA=&#10;">
                  <v:group id="Group 13" o:spid="_x0000_s1028" style="position:absolute;left:21699;top:136;width:30284;height:60452" coordorigin="-136" coordsize="30298,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wdZNMYAAADbAAAADwAAAGRycy9kb3ducmV2LnhtbESPW2vCQBSE3wv+h+UI&#10;faubWFo1ZhURW/ogghcQ3w7Zkwtmz4bsNon/vlso9HGYmW+YdD2YWnTUusqygngSgSDOrK64UHA5&#10;f7zMQTiPrLG2TAoe5GC9Gj2lmGjb85G6ky9EgLBLUEHpfZNI6bKSDLqJbYiDl9vWoA+yLaRusQ9w&#10;U8tpFL1LgxWHhRIb2paU3U/fRsFnj/3mNd51+3u+fdzOb4frPialnsfDZgnC0+D/w3/tL61gMY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B1k0xgAAANsA&#10;AAAPAAAAAAAAAAAAAAAAAKoCAABkcnMvZG93bnJldi54bWxQSwUGAAAAAAQABAD6AAAAnQ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9" type="#_x0000_t75" style="position:absolute;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u+OfO/AAAA2wAAAA8AAABkcnMvZG93bnJldi54bWxET0tqwzAQ3Rd6BzGF7Bo5JSStGyWUQiCr&#10;Np8eYLBGlok1Mpbq2LfPLApdPt5/sxtDqwbqUxPZwGJegCKuom24NvBz2T+/gkoZ2WIbmQxMlGC3&#10;fXzYYGnjjU80nHOtJIRTiQZ8zl2pdao8BUzz2BEL52IfMAvsa217vEl4aPVLUax0wIalwWNHn56q&#10;6/k3GHhzeHDV5NbpOH0N7lsv28lHY2ZP48c7qExj/hf/uQ9WfDJWvsgP0Ns7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LvjnzvwAAANsAAAAPAAAAAAAAAAAAAAAAAJ8CAABk&#10;cnMvZG93bnJldi54bWxQSwUGAAAAAAQABAD3AAAAiwMAAAAA&#10;">
                      <v:imagedata r:id="rId15" o:title="" cropleft="4887f" cropright="11555f"/>
                      <v:path arrowok="t"/>
                    </v:shape>
                    <v:shape id="Picture 45" o:spid="_x0000_s1030" type="#_x0000_t75" style="position:absolute;left:-136;top:30161;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82DSLDAAAA2wAAAA8AAABkcnMvZG93bnJldi54bWxEj0FrwkAUhO8F/8PyBG91o6DE1FWKIJRC&#10;D8ZWPD6yr0lo9m3YfWr8991CweMwM98w6+3gOnWlEFvPBmbTDBRx5W3LtYHP4/45BxUF2WLnmQzc&#10;KcJ2M3paY2H9jQ90LaVWCcKxQAONSF9oHauGHMap74mT9+2DQ0ky1NoGvCW46/Q8y5baYctpocGe&#10;dg1VP+XFGciX+Wn/sXi/HySUX1bOkeKQGzMZD68voIQGeYT/22/WwGoFf1/SD9Cb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zYNIsMAAADbAAAADwAAAAAAAAAAAAAAAACf&#10;AgAAZHJzL2Rvd25yZXYueG1sUEsFBgAAAAAEAAQA9wAAAI8DAAAAAA==&#10;">
                      <v:imagedata r:id="rId16" o:title="" croptop="2458f" cropbottom="2458f" cropleft="1640f" cropright="23625f"/>
                      <v:path arrowok="t"/>
                    </v:shape>
                  </v:group>
                  <v:group id="Group 22" o:spid="_x0000_s1031" style="position:absolute;width:25651;height:60455" coordsize="25657,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LxJpcxgAAANwA&#10;AAAPAAAAAAAAAAAAAAAAAKoCAABkcnMvZG93bnJldi54bWxQSwUGAAAAAAQABAD6AAAAnQMAAAAA&#10;">
                    <v:shape id="Picture 41" o:spid="_x0000_s1032" type="#_x0000_t75" style="position:absolute;width:25657;height:33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eoFfjCAAAA3AAAAA8AAABkcnMvZG93bnJldi54bWxET01rwkAQvRf8D8sI3urGHkTSrCKlgV4U&#10;G5Vep9lpEszOht01Rn99VxC8zeN9TrYaTCt6cr6xrGA2TUAQl1Y3XCk47PPXBQgfkDW2lknBlTys&#10;lqOXDFNtL/xNfREqEUPYp6igDqFLpfRlTQb91HbEkfuzzmCI0FVSO7zEcNPKtySZS4MNx4YaO/qo&#10;qTwVZ6Mg7zfbvJD29rMzR/d77qt997lTajIe1u8gAg3hKX64v3Scn8zg/ky8QC7/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XqBX4wgAAANwAAAAPAAAAAAAAAAAAAAAAAJ8C&#10;AABkcnMvZG93bnJldi54bWxQSwUGAAAAAAQABAD3AAAAjgMAAAAA&#10;">
                      <v:imagedata r:id="rId17" o:title="" croptop="2350f" cropbottom="5978f"/>
                      <v:path arrowok="t"/>
                    </v:shape>
                    <v:shape id="Picture 44" o:spid="_x0000_s1033" type="#_x0000_t75" style="position:absolute;top:30434;width:25657;height:300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hklHCAAAA3AAAAA8AAABkcnMvZG93bnJldi54bWxET01rwkAQvQv+h2WE3nTXgCKpm1AKouRQ&#10;rNqeh+w0SZudDdnVpP++KxS8zeN9zjYfbStu1PvGsYblQoEgLp1puNJwOe/mGxA+IBtsHZOGX/KQ&#10;Z9PJFlPjBn6n2ylUIoawT1FDHUKXSunLmiz6heuII/fleoshwr6SpschhttWJkqtpcWGY0ONHb3W&#10;VP6crlbDx7msCrV62zWr9TEknwN/F8Ve66fZ+PIMItAYHuJ/98HE+SqB+zPxApn9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Z4ZJRwgAAANwAAAAPAAAAAAAAAAAAAAAAAJ8C&#10;AABkcnMvZG93bnJldi54bWxQSwUGAAAAAAQABAD3AAAAjgMAAAAA&#10;">
                      <v:imagedata r:id="rId18" o:title="" cropleft="15254f" cropright="12951f"/>
                      <v:path arrowok="t"/>
                    </v:shape>
                  </v:group>
                </v:group>
                <v:group id="Group 2" o:spid="_x0000_s1034" style="position:absolute;left:51861;top:136;width:23609;height:60458" coordsize="23610,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FgQrwwAAANwAAAAP&#10;AAAAAAAAAAAAAAAAAKoCAABkcnMvZG93bnJldi54bWxQSwUGAAAAAAQABAD6AAAAmgMAAAAA&#10;">
                  <v:shape id="Picture 47" o:spid="_x0000_s1035" type="#_x0000_t75" style="position:absolute;top:29342;width:23474;height:31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XIL5zBAAAA3AAAAA8AAABkcnMvZG93bnJldi54bWxET0trwkAQvgv9D8sUehHd1BcSXaUUCtVb&#10;kvY+ZMdsaHY2ZNck/feuIHibj+85++NoG9FT52vHCt7nCQji0umaKwU/xddsC8IHZI2NY1LwTx6O&#10;h5fJHlPtBs6oz0MlYgj7FBWYENpUSl8asujnriWO3MV1FkOEXSV1h0MMt41cJMlGWqw5Nhhs6dNQ&#10;+ZdfrYIiQ70+LYxcnod2zH/760ZnU6XeXsePHYhAY3iKH+5vHecnK7g/Ey+Qhxs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XIL5zBAAAA3AAAAA8AAAAAAAAAAAAAAAAAnwIA&#10;AGRycy9kb3ducmV2LnhtbFBLBQYAAAAABAAEAPcAAACNAwAAAAA=&#10;">
                    <v:imagedata r:id="rId19" o:title="" croptop="1342f" cropbottom="4262f" cropleft="1083f" cropright="9982f"/>
                    <v:path arrowok="t"/>
                  </v:shape>
                  <v:shape id="Picture 46" o:spid="_x0000_s1036" type="#_x0000_t75" style="position:absolute;width:23610;height:304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pjJqjEAAAA3AAAAA8AAABkcnMvZG93bnJldi54bWxET01rwkAQvRf6H5Yp9CJ1o9RS0qxSBLUI&#10;HtQiHofsJBuSnQ3ZVVN/vSsIvc3jfU42620jztT5yrGC0TABQZw7XXGp4He/ePsE4QOyxsYxKfgj&#10;D7Pp81OGqXYX3tJ5F0oRQ9inqMCE0KZS+tyQRT90LXHkCtdZDBF2pdQdXmK4beQ4ST6kxYpjg8GW&#10;5obyeneyCq6FPuaHxane16v14H3p+lW5MUq9vvTfXyAC9eFf/HD/6Dg/mcD9mXiBnN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pjJqjEAAAA3AAAAA8AAAAAAAAAAAAAAAAA&#10;nwIAAGRycy9kb3ducmV2LnhtbFBLBQYAAAAABAAEAPcAAACQAwAAAAA=&#10;">
                    <v:imagedata r:id="rId20" o:title="" croptop="6294f" cropbottom="3137f"/>
                    <v:path arrowok="t"/>
                  </v:shape>
                </v:group>
                <w10:wrap type="topAndBottom"/>
              </v:group>
            </w:pict>
          </mc:Fallback>
        </mc:AlternateContent>
      </w:r>
      <w:r w:rsidRPr="00FC343C">
        <w:rPr>
          <w:rFonts w:ascii="Helvetica" w:hAnsi="Helvetica"/>
          <w:noProof/>
        </w:rPr>
        <mc:AlternateContent>
          <mc:Choice Requires="wps">
            <w:drawing>
              <wp:anchor distT="0" distB="0" distL="114300" distR="114300" simplePos="0" relativeHeight="251679744" behindDoc="0" locked="0" layoutInCell="1" allowOverlap="1" wp14:anchorId="0B8D1041" wp14:editId="3DB54104">
                <wp:simplePos x="0" y="0"/>
                <wp:positionH relativeFrom="column">
                  <wp:posOffset>-977900</wp:posOffset>
                </wp:positionH>
                <wp:positionV relativeFrom="paragraph">
                  <wp:posOffset>7875270</wp:posOffset>
                </wp:positionV>
                <wp:extent cx="7724775" cy="1966595"/>
                <wp:effectExtent l="0" t="0" r="9525" b="0"/>
                <wp:wrapNone/>
                <wp:docPr id="9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77pt;margin-top:620.1pt;width:608.25pt;height:154.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LvpnAIAADc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" fillcolor="#5a5a5a [2109]" stroked="f"/>
            </w:pict>
          </mc:Fallback>
        </mc:AlternateContent>
      </w:r>
      <w:r w:rsidRPr="00FC343C">
        <w:rPr>
          <w:rFonts w:ascii="Helvetica" w:hAnsi="Helvetica"/>
          <w:noProof/>
        </w:rPr>
        <mc:AlternateContent>
          <mc:Choice Requires="wpg">
            <w:drawing>
              <wp:anchor distT="0" distB="0" distL="114300" distR="114300" simplePos="0" relativeHeight="251682816" behindDoc="0" locked="0" layoutInCell="1" allowOverlap="1" wp14:anchorId="6D8C0127" wp14:editId="2F15390B">
                <wp:simplePos x="0" y="0"/>
                <wp:positionH relativeFrom="column">
                  <wp:posOffset>908050</wp:posOffset>
                </wp:positionH>
                <wp:positionV relativeFrom="paragraph">
                  <wp:posOffset>8595360</wp:posOffset>
                </wp:positionV>
                <wp:extent cx="4090670" cy="713105"/>
                <wp:effectExtent l="0" t="0" r="0" b="0"/>
                <wp:wrapSquare wrapText="bothSides"/>
                <wp:docPr id="90"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91" name="Picture 11" descr="420px-Seal_of_ASEAN.svg.png"/>
                          <pic:cNvPicPr>
                            <a:picLocks noChangeAspect="1"/>
                          </pic:cNvPicPr>
                        </pic:nvPicPr>
                        <pic:blipFill>
                          <a:blip r:embed="rId21" cstate="print"/>
                          <a:stretch>
                            <a:fillRect/>
                          </a:stretch>
                        </pic:blipFill>
                        <pic:spPr>
                          <a:xfrm>
                            <a:off x="1322832" y="73152"/>
                            <a:ext cx="615696" cy="640080"/>
                          </a:xfrm>
                          <a:prstGeom prst="rect">
                            <a:avLst/>
                          </a:prstGeom>
                        </pic:spPr>
                      </pic:pic>
                      <pic:pic xmlns:pic="http://schemas.openxmlformats.org/drawingml/2006/picture">
                        <pic:nvPicPr>
                          <pic:cNvPr id="92" name="Picture 7" descr="Colour_Logo-lockup.png"/>
                          <pic:cNvPicPr>
                            <a:picLocks noChangeAspect="1"/>
                          </pic:cNvPicPr>
                        </pic:nvPicPr>
                        <pic:blipFill>
                          <a:blip r:embed="rId22" cstate="print"/>
                          <a:stretch>
                            <a:fillRect/>
                          </a:stretch>
                        </pic:blipFill>
                        <pic:spPr>
                          <a:xfrm>
                            <a:off x="1871472" y="0"/>
                            <a:ext cx="2218944" cy="713232"/>
                          </a:xfrm>
                          <a:prstGeom prst="rect">
                            <a:avLst/>
                          </a:prstGeom>
                        </pic:spPr>
                      </pic:pic>
                      <pic:pic xmlns:pic="http://schemas.openxmlformats.org/drawingml/2006/picture">
                        <pic:nvPicPr>
                          <pic:cNvPr id="93"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3" o:spid="_x0000_s1026" style="position:absolute;margin-left:71.5pt;margin-top:676.8pt;width:322.1pt;height:56.15pt;z-index:251682816"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GYm0nDAAAA2wAAAA8AAABkcnMvZG93bnJldi54bWxEj8FuwjAQRO+V+AdrkbgVOz2gNmAQQrQq&#10;J2jgA1bxkgTidWQbCHw9rlSpx9HMvNHMFr1txZV8aBxryMYKBHHpTMOVhsP+8/UdRIjIBlvHpOFO&#10;ARbzwcsMc+Nu/EPXIlYiQTjkqKGOsculDGVNFsPYdcTJOzpvMSbpK2k83hLctvJNqYm02HBaqLGj&#10;VU3lubhYDbvTV7nuGpVlu62/qLvcb9rHSevRsF9OQUTq43/4r/1tNHxk8Psl/QA5fw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ZibScMAAADbAAAADwAAAAAAAAAAAAAAAACf&#10;AgAAZHJzL2Rvd25yZXYueG1sUEsFBgAAAAAEAAQA9wAAAI8DAAAAAA==&#10;">
                  <v:imagedata r:id="rId2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kcXz7EAAAA2wAAAA8AAABkcnMvZG93bnJldi54bWxEj09rwkAUxO8Fv8PyhN7qxiBFo6sEoRB7&#10;av0H3p7ZZxLMvg3ZbYzfvisIHoeZ+Q2zWPWmFh21rrKsYDyKQBDnVldcKNjvvj6mIJxH1lhbJgV3&#10;crBaDt4WmGh741/qtr4QAcIuQQWl900ipctLMuhGtiEO3sW2Bn2QbSF1i7cAN7WMo+hTGqw4LJTY&#10;0Lqk/Lr9Mwqyn8N3lo/T+Lzf3bvJ9Hi6pNVGqfdhn85BeOr9K/xsZ1rBLIbHl/AD5PI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kcXz7EAAAA2wAAAA8AAAAAAAAAAAAAAAAA&#10;nwIAAGRycy9kb3ducmV2LnhtbFBLBQYAAAAABAAEAPcAAACQAwAAAAA=&#10;">
                  <v:imagedata r:id="rId2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o3ubDAAAA2wAAAA8AAABkcnMvZG93bnJldi54bWxEj0GLwjAUhO8L+x/CW/C2puoiazWKFAUv&#10;C9r14u3ZPNtq81KaWOu/N4LgcZiZb5jZojOVaKlxpWUFg34EgjizuuRcwf5//f0LwnlkjZVlUnAn&#10;B4v558cMY21vvKM29bkIEHYxKii8r2MpXVaQQde3NXHwTrYx6INscqkbvAW4qeQwisbSYMlhocCa&#10;koKyS3o1CvLd8Zwcf1aZ7sbndNhuD3/Jvlaq99UtpyA8df4dfrU3WsFkBM8v4QfI+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aje5sMAAADbAAAADwAAAAAAAAAAAAAAAACf&#10;AgAAZHJzL2Rvd25yZXYueG1sUEsFBgAAAAAEAAQA9wAAAI8DAAAAAA==&#10;">
                  <v:imagedata r:id="rId26" o:title=""/>
                  <v:path arrowok="t"/>
                </v:shape>
                <w10:wrap type="square"/>
              </v:group>
            </w:pict>
          </mc:Fallback>
        </mc:AlternateContent>
      </w:r>
      <w:r w:rsidRPr="00FC343C">
        <w:rPr>
          <w:rFonts w:ascii="Helvetica" w:hAnsi="Helvetica"/>
          <w:noProof/>
        </w:rPr>
        <mc:AlternateContent>
          <mc:Choice Requires="wpg">
            <w:drawing>
              <wp:anchor distT="0" distB="0" distL="114300" distR="114300" simplePos="0" relativeHeight="251678720" behindDoc="0" locked="0" layoutInCell="1" allowOverlap="1" wp14:anchorId="5C3A28D8" wp14:editId="3E3DDC1B">
                <wp:simplePos x="0" y="0"/>
                <wp:positionH relativeFrom="column">
                  <wp:posOffset>-467995</wp:posOffset>
                </wp:positionH>
                <wp:positionV relativeFrom="paragraph">
                  <wp:posOffset>-53340</wp:posOffset>
                </wp:positionV>
                <wp:extent cx="6475095" cy="2113915"/>
                <wp:effectExtent l="0" t="0" r="1905" b="635"/>
                <wp:wrapNone/>
                <wp:docPr id="8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88"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7BFA" w:rsidRPr="009343EE" w:rsidRDefault="00F80014" w:rsidP="009343EE">
                              <w:pPr>
                                <w:pStyle w:val="UnitNameCoverPage"/>
                              </w:pPr>
                              <w:r>
                                <w:fldChar w:fldCharType="begin"/>
                              </w:r>
                              <w:r>
                                <w:instrText xml:space="preserve"> REF  UnitName  \* MERGEFORMAT </w:instrText>
                              </w:r>
                              <w:r>
                                <w:fldChar w:fldCharType="separate"/>
                              </w:r>
                              <w:sdt>
                                <w:sdtPr>
                                  <w:alias w:val="Unit name "/>
                                  <w:tag w:val="Unit name "/>
                                  <w:id w:val="1175769899"/>
                                  <w:placeholder>
                                    <w:docPart w:val="CB53B03D4CB24AACAFCA3A72C05AC26A"/>
                                  </w:placeholder>
                                </w:sdtPr>
                                <w:sdtEndPr>
                                  <w:rPr>
                                    <w:highlight w:val="yellow"/>
                                  </w:rPr>
                                </w:sdtEndPr>
                                <w:sdtContent>
                                  <w:r w:rsidRPr="00FC343C">
                                    <w:t>Conduct pre-departure checks</w:t>
                                  </w:r>
                                </w:sdtContent>
                              </w:sdt>
                              <w:r>
                                <w:rPr>
                                  <w:highlight w:val="yellow"/>
                                </w:rPr>
                                <w:fldChar w:fldCharType="end"/>
                              </w:r>
                            </w:p>
                            <w:p w:rsidR="003A7BFA" w:rsidRPr="009343EE" w:rsidRDefault="00F80014" w:rsidP="00B667A8">
                              <w:pPr>
                                <w:pStyle w:val="UnitCodeCoverPage"/>
                              </w:pPr>
                              <w:r>
                                <w:fldChar w:fldCharType="begin"/>
                              </w:r>
                              <w:r>
                                <w:instrText xml:space="preserve"> REF  UnitCode  \* MERGEFORMAT </w:instrText>
                              </w:r>
                              <w:r>
                                <w:fldChar w:fldCharType="separate"/>
                              </w:r>
                              <w:sdt>
                                <w:sdtPr>
                                  <w:alias w:val="Unit code"/>
                                  <w:tag w:val="Unit code"/>
                                  <w:id w:val="1272137040"/>
                                  <w:placeholder>
                                    <w:docPart w:val="88FF2726BAFC4D59B07C223572CD4B55"/>
                                  </w:placeholder>
                                </w:sdtPr>
                                <w:sdtContent>
                                  <w:sdt>
                                    <w:sdtPr>
                                      <w:alias w:val="Unit code"/>
                                      <w:tag w:val="Unit code"/>
                                      <w:id w:val="1476026407"/>
                                      <w:placeholder>
                                        <w:docPart w:val="67793589536248678FBEED33195702CB"/>
                                      </w:placeholder>
                                    </w:sdtPr>
                                    <w:sdtContent>
                                      <w:r w:rsidRPr="00FC343C">
                                        <w:t>D2.TTG.CL3.04</w:t>
                                      </w:r>
                                      <w:r w:rsidRPr="00FC343C">
                                        <w:br/>
                                        <w:t>D2.TTO.CL4.04</w:t>
                                      </w:r>
                                    </w:sdtContent>
                                  </w:sdt>
                                </w:sdtContent>
                              </w:sdt>
                              <w:r>
                                <w:fldChar w:fldCharType="end"/>
                              </w:r>
                            </w:p>
                            <w:p w:rsidR="003A7BFA" w:rsidRPr="009343EE" w:rsidRDefault="00F80014"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3A7BFA" w:rsidRPr="009343EE">
                                    <w:t>Trainee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7BFA" w:rsidRDefault="003A7BFA">
                              <w:r>
                                <w:rPr>
                                  <w:noProof/>
                                </w:rPr>
                                <w:drawing>
                                  <wp:inline distT="0" distB="0" distL="0" distR="0" wp14:anchorId="3E63C091" wp14:editId="13DF436F">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left:0;text-align:left;margin-left:-36.85pt;margin-top:-4.2pt;width:509.85pt;height:166.45pt;z-index:251678720"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xJzcQA&#10;AADbAAAADwAAAGRycy9kb3ducmV2LnhtbERPy2rCQBTdC/2H4RbchGbSWiRER+kDsYgLHwXJ7pq5&#10;JqGZO2lm1Pj3nUXB5eG8p/PeNOJCnastK3iOExDEhdU1lwq+94unFITzyBoby6TgRg7ms4fBFDNt&#10;r7yly86XIoSwy1BB5X2bSemKigy62LbEgTvZzqAPsCul7vAawk0jX5JkLA3WHBoqbOmjouJndzYK&#10;Xg/HKLerzW/5vhzV68882i+SSKnhY/82AeGp93fxv/tLK0jD2PAl/AA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8Sc3EAAAA2wAAAA8AAAAAAAAAAAAAAAAAmAIAAGRycy9k&#10;b3ducmV2LnhtbFBLBQYAAAAABAAEAPUAAACJAwAAAAA=&#10;" fillcolor="#7f7f7f" stroked="f" strokeweight=".5pt">
                  <v:textbox>
                    <w:txbxContent>
                      <w:p w:rsidR="003A7BFA" w:rsidRPr="009343EE" w:rsidRDefault="00F80014" w:rsidP="009343EE">
                        <w:pPr>
                          <w:pStyle w:val="UnitNameCoverPage"/>
                        </w:pPr>
                        <w:r>
                          <w:fldChar w:fldCharType="begin"/>
                        </w:r>
                        <w:r>
                          <w:instrText xml:space="preserve"> REF  UnitName  \* MERGEFORMAT </w:instrText>
                        </w:r>
                        <w:r>
                          <w:fldChar w:fldCharType="separate"/>
                        </w:r>
                        <w:sdt>
                          <w:sdtPr>
                            <w:alias w:val="Unit name "/>
                            <w:tag w:val="Unit name "/>
                            <w:id w:val="1175769899"/>
                            <w:placeholder>
                              <w:docPart w:val="CB53B03D4CB24AACAFCA3A72C05AC26A"/>
                            </w:placeholder>
                          </w:sdtPr>
                          <w:sdtEndPr>
                            <w:rPr>
                              <w:highlight w:val="yellow"/>
                            </w:rPr>
                          </w:sdtEndPr>
                          <w:sdtContent>
                            <w:r w:rsidRPr="00FC343C">
                              <w:t>Conduct pre-departure checks</w:t>
                            </w:r>
                          </w:sdtContent>
                        </w:sdt>
                        <w:r>
                          <w:rPr>
                            <w:highlight w:val="yellow"/>
                          </w:rPr>
                          <w:fldChar w:fldCharType="end"/>
                        </w:r>
                      </w:p>
                      <w:p w:rsidR="003A7BFA" w:rsidRPr="009343EE" w:rsidRDefault="00F80014" w:rsidP="00B667A8">
                        <w:pPr>
                          <w:pStyle w:val="UnitCodeCoverPage"/>
                        </w:pPr>
                        <w:r>
                          <w:fldChar w:fldCharType="begin"/>
                        </w:r>
                        <w:r>
                          <w:instrText xml:space="preserve"> REF  UnitCode  \* MERGEFORMAT </w:instrText>
                        </w:r>
                        <w:r>
                          <w:fldChar w:fldCharType="separate"/>
                        </w:r>
                        <w:sdt>
                          <w:sdtPr>
                            <w:alias w:val="Unit code"/>
                            <w:tag w:val="Unit code"/>
                            <w:id w:val="1272137040"/>
                            <w:placeholder>
                              <w:docPart w:val="88FF2726BAFC4D59B07C223572CD4B55"/>
                            </w:placeholder>
                          </w:sdtPr>
                          <w:sdtContent>
                            <w:sdt>
                              <w:sdtPr>
                                <w:alias w:val="Unit code"/>
                                <w:tag w:val="Unit code"/>
                                <w:id w:val="1476026407"/>
                                <w:placeholder>
                                  <w:docPart w:val="67793589536248678FBEED33195702CB"/>
                                </w:placeholder>
                              </w:sdtPr>
                              <w:sdtContent>
                                <w:r w:rsidRPr="00FC343C">
                                  <w:t>D2.TTG.CL3.04</w:t>
                                </w:r>
                                <w:r w:rsidRPr="00FC343C">
                                  <w:br/>
                                  <w:t>D2.TTO.CL4.04</w:t>
                                </w:r>
                              </w:sdtContent>
                            </w:sdt>
                          </w:sdtContent>
                        </w:sdt>
                        <w:r>
                          <w:fldChar w:fldCharType="end"/>
                        </w:r>
                      </w:p>
                      <w:p w:rsidR="003A7BFA" w:rsidRPr="009343EE" w:rsidRDefault="00F80014"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3A7BFA" w:rsidRPr="009343EE">
                              <w:t>Trainee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DsVscA&#10;AADbAAAADwAAAGRycy9kb3ducmV2LnhtbESPT2vCQBTE74LfYXmCl1A3/YPY6Cq2IkrpwWpBvD2z&#10;zySYfRuzq8Zv3xUKHoeZ+Q0zmjSmFBeqXWFZwXMvBkGcWl1wpuB3M38agHAeWWNpmRTcyMFk3G6N&#10;MNH2yj90WftMBAi7BBXk3leJlC7NyaDr2Yo4eAdbG/RB1pnUNV4D3JTyJY770mDBYSHHij5zSo/r&#10;s1Hwtt1HO/u1OmUfi9fie7aLNvM4UqrbaaZDEJ4a/wj/t5daweAd7l/CD5Dj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Dw7FbHAAAA2wAAAA8AAAAAAAAAAAAAAAAAmAIAAGRy&#10;cy9kb3ducmV2LnhtbFBLBQYAAAAABAAEAPUAAACMAwAAAAA=&#10;" fillcolor="#7f7f7f" stroked="f" strokeweight=".5pt">
                  <v:textbox>
                    <w:txbxContent>
                      <w:p w:rsidR="003A7BFA" w:rsidRDefault="003A7BFA">
                        <w:r>
                          <w:rPr>
                            <w:noProof/>
                          </w:rPr>
                          <w:drawing>
                            <wp:inline distT="0" distB="0" distL="0" distR="0" wp14:anchorId="3E63C091" wp14:editId="13DF436F">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Pr="00FC343C">
        <w:rPr>
          <w:rFonts w:ascii="Helvetica" w:hAnsi="Helvetica"/>
          <w:noProof/>
        </w:rPr>
        <mc:AlternateContent>
          <mc:Choice Requires="wps">
            <w:drawing>
              <wp:anchor distT="0" distB="0" distL="114300" distR="114300" simplePos="0" relativeHeight="251676672" behindDoc="0" locked="0" layoutInCell="1" allowOverlap="1" wp14:anchorId="6631D864" wp14:editId="21475357">
                <wp:simplePos x="0" y="0"/>
                <wp:positionH relativeFrom="column">
                  <wp:posOffset>-946150</wp:posOffset>
                </wp:positionH>
                <wp:positionV relativeFrom="paragraph">
                  <wp:posOffset>-1073785</wp:posOffset>
                </wp:positionV>
                <wp:extent cx="7783195" cy="10875010"/>
                <wp:effectExtent l="0" t="0" r="27305" b="21590"/>
                <wp:wrapNone/>
                <wp:docPr id="8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3A7BFA" w:rsidRDefault="003A7BFA" w:rsidP="007E2911">
                            <w:pPr>
                              <w:jc w:val="center"/>
                            </w:pPr>
                          </w:p>
                          <w:p w:rsidR="003A7BFA" w:rsidRDefault="003A7BF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74.5pt;margin-top:-84.55pt;width:612.85pt;height:85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" fillcolor="#7f7f7f [1612]">
                <v:textbox>
                  <w:txbxContent>
                    <w:p w:rsidR="003A7BFA" w:rsidRDefault="003A7BFA" w:rsidP="007E2911">
                      <w:pPr>
                        <w:jc w:val="center"/>
                      </w:pPr>
                    </w:p>
                    <w:p w:rsidR="003A7BFA" w:rsidRDefault="003A7BFA"/>
                  </w:txbxContent>
                </v:textbox>
              </v:rect>
            </w:pict>
          </mc:Fallback>
        </mc:AlternateContent>
      </w:r>
      <w:r w:rsidR="00D33919" w:rsidRPr="00FC343C">
        <w:rPr>
          <w:rFonts w:ascii="Helvetica" w:hAnsi="Helvetica"/>
        </w:rPr>
        <w:br w:type="page"/>
      </w:r>
    </w:p>
    <w:p w:rsidR="00D33919" w:rsidRPr="00FC343C" w:rsidRDefault="00D33919" w:rsidP="00AD1A89">
      <w:pPr>
        <w:pStyle w:val="BodyCopy"/>
        <w:rPr>
          <w:noProof w:val="0"/>
        </w:rPr>
      </w:pPr>
    </w:p>
    <w:p w:rsidR="00D33919" w:rsidRPr="00FC343C" w:rsidRDefault="00D33919">
      <w:pPr>
        <w:rPr>
          <w:rFonts w:ascii="Helvetica" w:hAnsi="Helvetica"/>
        </w:rPr>
        <w:sectPr w:rsidR="00D33919" w:rsidRPr="00FC343C" w:rsidSect="00A77F3F">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440" w:header="708" w:footer="708" w:gutter="0"/>
          <w:cols w:space="708"/>
          <w:docGrid w:linePitch="360"/>
        </w:sectPr>
      </w:pPr>
    </w:p>
    <w:bookmarkStart w:id="0" w:name="UnitName" w:displacedByCustomXml="next"/>
    <w:sdt>
      <w:sdtPr>
        <w:alias w:val="Unit name "/>
        <w:tag w:val="Unit name "/>
        <w:id w:val="-1349710054"/>
        <w:placeholder>
          <w:docPart w:val="46007752939D416B907C65D70EB27619"/>
        </w:placeholder>
      </w:sdtPr>
      <w:sdtEndPr>
        <w:rPr>
          <w:highlight w:val="yellow"/>
        </w:rPr>
      </w:sdtEndPr>
      <w:sdtContent>
        <w:p w:rsidR="00F61BA5" w:rsidRPr="00FC343C" w:rsidRDefault="00B667A8" w:rsidP="00BD2681">
          <w:pPr>
            <w:pStyle w:val="UnitNameTitlePage"/>
          </w:pPr>
          <w:r w:rsidRPr="00FC343C">
            <w:t>Conduct pre-departure checks</w:t>
          </w:r>
        </w:p>
      </w:sdtContent>
    </w:sdt>
    <w:bookmarkEnd w:id="0" w:displacedByCustomXml="prev"/>
    <w:bookmarkStart w:id="1" w:name="UnitCode" w:displacedByCustomXml="next"/>
    <w:sdt>
      <w:sdtPr>
        <w:alias w:val="Unit code"/>
        <w:tag w:val="Unit code"/>
        <w:id w:val="1867242621"/>
        <w:placeholder>
          <w:docPart w:val="46007752939D416B907C65D70EB27619"/>
        </w:placeholder>
      </w:sdtPr>
      <w:sdtEndPr/>
      <w:sdtContent>
        <w:sdt>
          <w:sdtPr>
            <w:alias w:val="Unit code"/>
            <w:tag w:val="Unit code"/>
            <w:id w:val="171151682"/>
            <w:placeholder>
              <w:docPart w:val="60E670043C58402FA01DA248B68BEFBF"/>
            </w:placeholder>
          </w:sdtPr>
          <w:sdtEndPr/>
          <w:sdtContent>
            <w:p w:rsidR="00BD2681" w:rsidRPr="00FC343C" w:rsidRDefault="00B667A8" w:rsidP="00B667A8">
              <w:pPr>
                <w:pStyle w:val="UnitCodeTitlePage"/>
              </w:pPr>
              <w:r w:rsidRPr="00FC343C">
                <w:t>D2.TTG.CL3.04</w:t>
              </w:r>
              <w:r w:rsidRPr="00FC343C">
                <w:br/>
                <w:t>D2.TTO.CL4.04</w:t>
              </w:r>
            </w:p>
          </w:sdtContent>
        </w:sdt>
      </w:sdtContent>
    </w:sdt>
    <w:bookmarkEnd w:id="1" w:displacedByCustomXml="prev"/>
    <w:bookmarkStart w:id="2" w:name="TraineeManual" w:displacedByCustomXml="next"/>
    <w:sdt>
      <w:sdtPr>
        <w:alias w:val="Trainee manual"/>
        <w:tag w:val="Trainee manual"/>
        <w:id w:val="198362398"/>
        <w:placeholder>
          <w:docPart w:val="46007752939D416B907C65D70EB27619"/>
        </w:placeholder>
      </w:sdtPr>
      <w:sdtEndPr/>
      <w:sdtContent>
        <w:p w:rsidR="00BD2681" w:rsidRPr="00FC343C" w:rsidRDefault="00A77F3F" w:rsidP="00BD2681">
          <w:pPr>
            <w:pStyle w:val="UnitCodeTitlePage"/>
          </w:pPr>
          <w:r w:rsidRPr="00FC343C">
            <w:t>Trainee Manual</w:t>
          </w:r>
        </w:p>
      </w:sdtContent>
    </w:sdt>
    <w:bookmarkEnd w:id="2" w:displacedByCustomXml="prev"/>
    <w:p w:rsidR="00BD2681" w:rsidRPr="00FC343C" w:rsidRDefault="00BD2681" w:rsidP="00BD2681">
      <w:pPr>
        <w:pStyle w:val="BodyCopy"/>
        <w:rPr>
          <w:noProof w:val="0"/>
        </w:rPr>
      </w:pPr>
      <w:r w:rsidRPr="00FC343C">
        <w:rPr>
          <w:noProof w:val="0"/>
        </w:rPr>
        <w:br w:type="page"/>
      </w:r>
    </w:p>
    <w:p w:rsidR="00BD2681" w:rsidRPr="00FC343C" w:rsidRDefault="00436DE2" w:rsidP="00BD2681">
      <w:pPr>
        <w:pStyle w:val="AcknowledgementsImprint"/>
        <w:rPr>
          <w:lang w:val="en-AU"/>
        </w:rPr>
      </w:pPr>
      <w:r w:rsidRPr="00FC343C">
        <w:rPr>
          <w:noProof/>
          <w:lang w:val="en-AU" w:eastAsia="en-AU"/>
        </w:rPr>
        <w:lastRenderedPageBreak/>
        <mc:AlternateContent>
          <mc:Choice Requires="wpg">
            <w:drawing>
              <wp:anchor distT="0" distB="0" distL="114300" distR="114300" simplePos="0" relativeHeight="251663360" behindDoc="0" locked="0" layoutInCell="1" allowOverlap="1" wp14:anchorId="4854F05F" wp14:editId="7D963616">
                <wp:simplePos x="0" y="0"/>
                <wp:positionH relativeFrom="column">
                  <wp:posOffset>365760</wp:posOffset>
                </wp:positionH>
                <wp:positionV relativeFrom="paragraph">
                  <wp:posOffset>121920</wp:posOffset>
                </wp:positionV>
                <wp:extent cx="3017520" cy="542290"/>
                <wp:effectExtent l="0" t="0" r="0" b="0"/>
                <wp:wrapSquare wrapText="bothSides"/>
                <wp:docPr id="74"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75" name="Picture 3" descr="420px-Seal_of_ASEAN.svg.png"/>
                          <pic:cNvPicPr>
                            <a:picLocks noChangeAspect="1"/>
                          </pic:cNvPicPr>
                        </pic:nvPicPr>
                        <pic:blipFill>
                          <a:blip r:embed="rId21" cstate="print"/>
                          <a:stretch>
                            <a:fillRect/>
                          </a:stretch>
                        </pic:blipFill>
                        <pic:spPr>
                          <a:xfrm>
                            <a:off x="932688" y="18288"/>
                            <a:ext cx="457200" cy="463296"/>
                          </a:xfrm>
                          <a:prstGeom prst="rect">
                            <a:avLst/>
                          </a:prstGeom>
                        </pic:spPr>
                      </pic:pic>
                      <pic:pic xmlns:pic="http://schemas.openxmlformats.org/drawingml/2006/picture">
                        <pic:nvPicPr>
                          <pic:cNvPr id="84" name="Picture 7" descr="Colour_Logo-lockup.png"/>
                          <pic:cNvPicPr>
                            <a:picLocks noChangeAspect="1"/>
                          </pic:cNvPicPr>
                        </pic:nvPicPr>
                        <pic:blipFill>
                          <a:blip r:embed="rId22" cstate="print"/>
                          <a:stretch>
                            <a:fillRect/>
                          </a:stretch>
                        </pic:blipFill>
                        <pic:spPr>
                          <a:xfrm>
                            <a:off x="1347216" y="0"/>
                            <a:ext cx="1670304" cy="542544"/>
                          </a:xfrm>
                          <a:prstGeom prst="rect">
                            <a:avLst/>
                          </a:prstGeom>
                        </pic:spPr>
                      </pic:pic>
                      <pic:pic xmlns:pic="http://schemas.openxmlformats.org/drawingml/2006/picture">
                        <pic:nvPicPr>
                          <pic:cNvPr id="85"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8" o:spid="_x0000_s1026" style="position:absolute;margin-left:28.8pt;margin-top:9.6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6ve7DDAAAA2wAAAA8AAABkcnMvZG93bnJldi54bWxEj91qAjEUhO+FvkM4hd5pskJVtkYpRUWv&#10;/OsDHDanu2s3J0sSdfXpTaHg5TAz3zDTeWcbcSEfascasoECQVw4U3Op4fu47E9AhIhssHFMGm4U&#10;YD576U0xN+7Ke7ocYikShEOOGqoY21zKUFRkMQxcS5y8H+ctxiR9KY3Ha4LbRg6VGkmLNaeFClv6&#10;qqj4PZytht1pVSzaWmXZbuvP6iaPm+Z+0vrttfv8ABGpi8/wf3ttNIzf4e9L+gFy9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q97sMMAAADbAAAADwAAAAAAAAAAAAAAAACf&#10;AgAAZHJzL2Rvd25yZXYueG1sUEsFBgAAAAAEAAQA9wAAAI8DAAAAAA==&#10;">
                  <v:imagedata r:id="rId24"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xg9AzDAAAA2wAAAA8AAABkcnMvZG93bnJldi54bWxEj0+LwjAUxO/CfofwFrxpqoiUrlHKglA9&#10;+R+8vW2ebdnmpTSx1m9vhIU9DjPzG2ax6k0tOmpdZVnBZByBIM6trrhQcDquRzEI55E11pZJwZMc&#10;rJYfgwUm2j54T93BFyJA2CWooPS+SaR0eUkG3dg2xMG72dagD7ItpG7xEeCmltMomkuDFYeFEhv6&#10;Lin/PdyNgmx33mb5JJ3+nI7PbhZfrre02ig1/OzTLxCeev8f/mtnWkE8g/eX8APk8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3GD0DMMAAADbAAAADwAAAAAAAAAAAAAAAACf&#10;AgAAZHJzL2Rvd25yZXYueG1sUEsFBgAAAAAEAAQA9wAAAI8DAAAAAA==&#10;">
                  <v:imagedata r:id="rId25"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DUddTFAAAA2wAAAA8AAABkcnMvZG93bnJldi54bWxEj0FrwkAUhO+F/oflFXprNg2tSHQNJSj0&#10;UtCYi7dn9plEs29DdhvTf+8WBI/DzHzDLLPJdGKkwbWWFbxHMQjiyuqWawXlfvM2B+E8ssbOMin4&#10;IwfZ6vlpiam2V97RWPhaBAi7FBU03veplK5qyKCLbE8cvJMdDPogh1rqAa8BbjqZxPFMGmw5LDTY&#10;U95QdSl+jYJ6dzznx491pafZuUjG7eEnL3ulXl+mrwUIT5N/hO/tb61g/gn/X8IPkKsb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1HXUxQAAANsAAAAPAAAAAAAAAAAAAAAA&#10;AJ8CAABkcnMvZG93bnJldi54bWxQSwUGAAAAAAQABAD3AAAAkQMAAAAA&#10;">
                  <v:imagedata r:id="rId26" o:title=""/>
                  <v:path arrowok="t"/>
                </v:shape>
                <w10:wrap type="square"/>
              </v:group>
            </w:pict>
          </mc:Fallback>
        </mc:AlternateContent>
      </w:r>
    </w:p>
    <w:p w:rsidR="00BD2681" w:rsidRPr="00FC343C" w:rsidRDefault="00BD2681" w:rsidP="00BD2681">
      <w:pPr>
        <w:pStyle w:val="AcknowledgementsImprint"/>
        <w:rPr>
          <w:lang w:val="en-AU"/>
        </w:rPr>
      </w:pPr>
    </w:p>
    <w:p w:rsidR="00BD2681" w:rsidRPr="00FC343C"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FC343C" w:rsidTr="00BD2681">
        <w:tc>
          <w:tcPr>
            <w:tcW w:w="6771" w:type="dxa"/>
            <w:gridSpan w:val="2"/>
          </w:tcPr>
          <w:p w:rsidR="00BD2681" w:rsidRPr="00FC343C" w:rsidRDefault="00D5589C" w:rsidP="00D84CF8">
            <w:pPr>
              <w:pStyle w:val="AcknowledgementsImprintBold"/>
              <w:ind w:left="0"/>
              <w:rPr>
                <w:lang w:val="en-AU"/>
              </w:rPr>
            </w:pPr>
            <w:r w:rsidRPr="00FC343C">
              <w:rPr>
                <w:rStyle w:val="BodyCopyBold0"/>
                <w:rFonts w:ascii="Helvetica" w:hAnsi="Helvetica" w:cs="Helvetica 45 Light"/>
                <w:b/>
                <w:bCs w:val="0"/>
                <w:lang w:val="en-AU"/>
              </w:rPr>
              <w:br/>
            </w:r>
            <w:r w:rsidR="00BD2681" w:rsidRPr="00FC343C">
              <w:rPr>
                <w:rStyle w:val="BodyCopyBold0"/>
                <w:rFonts w:ascii="Helvetica" w:hAnsi="Helvetica" w:cs="Helvetica 45 Light"/>
                <w:b/>
                <w:bCs w:val="0"/>
                <w:lang w:val="en-AU"/>
              </w:rPr>
              <w:t>Project Base</w:t>
            </w:r>
          </w:p>
        </w:tc>
      </w:tr>
      <w:tr w:rsidR="00BD2681" w:rsidRPr="00FC343C" w:rsidTr="00BD2681">
        <w:tc>
          <w:tcPr>
            <w:tcW w:w="6771" w:type="dxa"/>
            <w:gridSpan w:val="2"/>
          </w:tcPr>
          <w:p w:rsidR="00BD2681" w:rsidRPr="00FC343C" w:rsidRDefault="00BD2681" w:rsidP="00BD2681">
            <w:pPr>
              <w:pStyle w:val="AcknowledgementsImprint"/>
              <w:spacing w:before="0" w:after="0"/>
              <w:ind w:left="0"/>
              <w:rPr>
                <w:lang w:val="en-AU"/>
              </w:rPr>
            </w:pPr>
            <w:r w:rsidRPr="00FC343C">
              <w:rPr>
                <w:lang w:val="en-AU"/>
              </w:rPr>
              <w:t xml:space="preserve">William </w:t>
            </w:r>
            <w:proofErr w:type="spellStart"/>
            <w:r w:rsidRPr="00FC343C">
              <w:rPr>
                <w:lang w:val="en-AU"/>
              </w:rPr>
              <w:t>Angliss</w:t>
            </w:r>
            <w:proofErr w:type="spellEnd"/>
            <w:r w:rsidRPr="00FC343C">
              <w:rPr>
                <w:lang w:val="en-AU"/>
              </w:rPr>
              <w:t xml:space="preserve"> Institute of TAFE</w:t>
            </w:r>
          </w:p>
        </w:tc>
      </w:tr>
      <w:tr w:rsidR="00BD2681" w:rsidRPr="00FC343C" w:rsidTr="00BD2681">
        <w:tc>
          <w:tcPr>
            <w:tcW w:w="6771" w:type="dxa"/>
            <w:gridSpan w:val="2"/>
          </w:tcPr>
          <w:p w:rsidR="00BD2681" w:rsidRPr="00FC343C" w:rsidRDefault="00BD2681" w:rsidP="00BD2681">
            <w:pPr>
              <w:pStyle w:val="AcknowledgementsImprint"/>
              <w:spacing w:before="0" w:after="0"/>
              <w:ind w:left="0"/>
              <w:rPr>
                <w:lang w:val="en-AU"/>
              </w:rPr>
            </w:pPr>
            <w:r w:rsidRPr="00FC343C">
              <w:rPr>
                <w:lang w:val="en-AU"/>
              </w:rPr>
              <w:t>555 La Trobe Street</w:t>
            </w:r>
          </w:p>
        </w:tc>
      </w:tr>
      <w:tr w:rsidR="00BD2681" w:rsidRPr="00FC343C" w:rsidTr="00BD2681">
        <w:tc>
          <w:tcPr>
            <w:tcW w:w="6771" w:type="dxa"/>
            <w:gridSpan w:val="2"/>
          </w:tcPr>
          <w:p w:rsidR="00BD2681" w:rsidRPr="00FC343C" w:rsidRDefault="00BD2681" w:rsidP="00BD2681">
            <w:pPr>
              <w:pStyle w:val="AcknowledgementsImprint"/>
              <w:spacing w:before="0" w:after="0"/>
              <w:ind w:left="0"/>
              <w:rPr>
                <w:lang w:val="en-AU"/>
              </w:rPr>
            </w:pPr>
            <w:r w:rsidRPr="00FC343C">
              <w:rPr>
                <w:lang w:val="en-AU"/>
              </w:rPr>
              <w:t>Melbourne 3000 Victoria</w:t>
            </w:r>
          </w:p>
        </w:tc>
      </w:tr>
      <w:tr w:rsidR="00BD2681" w:rsidRPr="00FC343C" w:rsidTr="00BD2681">
        <w:tc>
          <w:tcPr>
            <w:tcW w:w="2376" w:type="dxa"/>
          </w:tcPr>
          <w:p w:rsidR="00BD2681" w:rsidRPr="00FC343C" w:rsidRDefault="00BD2681" w:rsidP="00BD2681">
            <w:pPr>
              <w:pStyle w:val="AcknowledgementsImprint"/>
              <w:spacing w:before="0" w:after="0"/>
              <w:ind w:left="0"/>
              <w:rPr>
                <w:lang w:val="en-AU"/>
              </w:rPr>
            </w:pPr>
            <w:r w:rsidRPr="00FC343C">
              <w:rPr>
                <w:lang w:val="en-AU"/>
              </w:rPr>
              <w:t>Telephone:</w:t>
            </w:r>
          </w:p>
        </w:tc>
        <w:tc>
          <w:tcPr>
            <w:tcW w:w="4395" w:type="dxa"/>
          </w:tcPr>
          <w:p w:rsidR="00BD2681" w:rsidRPr="00FC343C" w:rsidRDefault="00BD2681" w:rsidP="00BD2681">
            <w:pPr>
              <w:pStyle w:val="AcknowledgementsImprint"/>
              <w:spacing w:before="0" w:after="0"/>
              <w:ind w:left="0"/>
              <w:rPr>
                <w:lang w:val="en-AU"/>
              </w:rPr>
            </w:pPr>
            <w:r w:rsidRPr="00FC343C">
              <w:rPr>
                <w:lang w:val="en-AU"/>
              </w:rPr>
              <w:t>(03) 9606 2111</w:t>
            </w:r>
          </w:p>
        </w:tc>
      </w:tr>
      <w:tr w:rsidR="00BD2681" w:rsidRPr="00FC343C" w:rsidTr="00BD2681">
        <w:tc>
          <w:tcPr>
            <w:tcW w:w="2376" w:type="dxa"/>
          </w:tcPr>
          <w:p w:rsidR="00BD2681" w:rsidRPr="00FC343C" w:rsidRDefault="00BD2681" w:rsidP="00BD2681">
            <w:pPr>
              <w:pStyle w:val="AcknowledgementsImprint"/>
              <w:spacing w:before="0" w:after="0"/>
              <w:ind w:left="0"/>
              <w:rPr>
                <w:lang w:val="en-AU"/>
              </w:rPr>
            </w:pPr>
            <w:r w:rsidRPr="00FC343C">
              <w:rPr>
                <w:lang w:val="en-AU"/>
              </w:rPr>
              <w:t>Facsimile:</w:t>
            </w:r>
          </w:p>
        </w:tc>
        <w:tc>
          <w:tcPr>
            <w:tcW w:w="4395" w:type="dxa"/>
          </w:tcPr>
          <w:p w:rsidR="00BD2681" w:rsidRPr="00FC343C" w:rsidRDefault="00BD2681" w:rsidP="00BD2681">
            <w:pPr>
              <w:pStyle w:val="AcknowledgementsImprint"/>
              <w:spacing w:before="0" w:after="0"/>
              <w:ind w:left="0"/>
              <w:rPr>
                <w:lang w:val="en-AU"/>
              </w:rPr>
            </w:pPr>
            <w:r w:rsidRPr="00FC343C">
              <w:rPr>
                <w:lang w:val="en-AU"/>
              </w:rPr>
              <w:t>(03) 9670 1330</w:t>
            </w:r>
          </w:p>
        </w:tc>
      </w:tr>
      <w:tr w:rsidR="00BD2681" w:rsidRPr="00FC343C" w:rsidTr="00BD2681">
        <w:tc>
          <w:tcPr>
            <w:tcW w:w="6771" w:type="dxa"/>
            <w:gridSpan w:val="2"/>
          </w:tcPr>
          <w:p w:rsidR="00BD2681" w:rsidRPr="00FC343C" w:rsidRDefault="00BD2681" w:rsidP="00D5589C">
            <w:pPr>
              <w:pStyle w:val="AcknowledgementsImprintBold"/>
              <w:ind w:left="0"/>
              <w:jc w:val="both"/>
              <w:rPr>
                <w:lang w:val="en-AU"/>
              </w:rPr>
            </w:pPr>
            <w:r w:rsidRPr="00FC343C">
              <w:rPr>
                <w:lang w:val="en-AU"/>
              </w:rPr>
              <w:t>Acknowledgements</w:t>
            </w:r>
          </w:p>
        </w:tc>
      </w:tr>
      <w:tr w:rsidR="00D84CF8" w:rsidRPr="00FC343C" w:rsidTr="00BD2681">
        <w:tc>
          <w:tcPr>
            <w:tcW w:w="2376" w:type="dxa"/>
          </w:tcPr>
          <w:p w:rsidR="00D84CF8" w:rsidRPr="00FC343C" w:rsidRDefault="00D84CF8" w:rsidP="00D84CF8">
            <w:pPr>
              <w:pStyle w:val="AcknowledgementsImprint"/>
              <w:spacing w:before="0" w:after="0"/>
              <w:ind w:left="0"/>
              <w:rPr>
                <w:lang w:val="en-AU"/>
              </w:rPr>
            </w:pPr>
            <w:r w:rsidRPr="00FC343C">
              <w:rPr>
                <w:lang w:val="en-AU"/>
              </w:rPr>
              <w:t>Project Director:</w:t>
            </w:r>
          </w:p>
        </w:tc>
        <w:tc>
          <w:tcPr>
            <w:tcW w:w="4395" w:type="dxa"/>
          </w:tcPr>
          <w:p w:rsidR="00D84CF8" w:rsidRPr="00FC343C" w:rsidRDefault="00D84CF8" w:rsidP="00D84CF8">
            <w:pPr>
              <w:pStyle w:val="AcknowledgementsImprint"/>
              <w:spacing w:before="0" w:after="0"/>
              <w:ind w:left="0"/>
              <w:rPr>
                <w:lang w:val="en-AU"/>
              </w:rPr>
            </w:pPr>
            <w:r w:rsidRPr="00FC343C">
              <w:rPr>
                <w:lang w:val="en-AU"/>
              </w:rPr>
              <w:t>Wayne Crosbie</w:t>
            </w:r>
          </w:p>
        </w:tc>
      </w:tr>
      <w:tr w:rsidR="00D84CF8" w:rsidRPr="00FC343C" w:rsidTr="00BD2681">
        <w:tc>
          <w:tcPr>
            <w:tcW w:w="2376" w:type="dxa"/>
          </w:tcPr>
          <w:p w:rsidR="00D84CF8" w:rsidRPr="00FC343C" w:rsidRDefault="00D84CF8" w:rsidP="00D84CF8">
            <w:pPr>
              <w:pStyle w:val="AcknowledgementsImprint"/>
              <w:spacing w:before="0" w:after="0"/>
              <w:ind w:left="0"/>
              <w:rPr>
                <w:lang w:val="en-AU"/>
              </w:rPr>
            </w:pPr>
            <w:r w:rsidRPr="00FC343C">
              <w:rPr>
                <w:lang w:val="en-AU"/>
              </w:rPr>
              <w:t>Project Manager</w:t>
            </w:r>
          </w:p>
        </w:tc>
        <w:tc>
          <w:tcPr>
            <w:tcW w:w="4395" w:type="dxa"/>
          </w:tcPr>
          <w:p w:rsidR="00D84CF8" w:rsidRPr="00FC343C" w:rsidRDefault="00D84CF8" w:rsidP="00D84CF8">
            <w:pPr>
              <w:pStyle w:val="AcknowledgementsImprint"/>
              <w:spacing w:before="0" w:after="0"/>
              <w:ind w:left="0"/>
              <w:rPr>
                <w:lang w:val="en-AU"/>
              </w:rPr>
            </w:pPr>
            <w:r w:rsidRPr="00FC343C">
              <w:rPr>
                <w:lang w:val="en-AU"/>
              </w:rPr>
              <w:t>Jim Irwin</w:t>
            </w:r>
          </w:p>
        </w:tc>
      </w:tr>
      <w:tr w:rsidR="00D84CF8" w:rsidRPr="00FC343C" w:rsidTr="00BD2681">
        <w:tc>
          <w:tcPr>
            <w:tcW w:w="2376" w:type="dxa"/>
          </w:tcPr>
          <w:p w:rsidR="00D84CF8" w:rsidRPr="00FC343C" w:rsidRDefault="00D84CF8" w:rsidP="00D84CF8">
            <w:pPr>
              <w:pStyle w:val="AcknowledgementsImprint"/>
              <w:spacing w:before="0" w:after="0"/>
              <w:ind w:left="0"/>
              <w:rPr>
                <w:lang w:val="en-AU"/>
              </w:rPr>
            </w:pPr>
            <w:r w:rsidRPr="00FC343C">
              <w:rPr>
                <w:lang w:val="en-AU"/>
              </w:rPr>
              <w:t>Chief Writer:</w:t>
            </w:r>
          </w:p>
        </w:tc>
        <w:tc>
          <w:tcPr>
            <w:tcW w:w="4395" w:type="dxa"/>
          </w:tcPr>
          <w:p w:rsidR="00D84CF8" w:rsidRPr="00FC343C" w:rsidRDefault="00D84CF8" w:rsidP="00D84CF8">
            <w:pPr>
              <w:pStyle w:val="AcknowledgementsImprint"/>
              <w:spacing w:before="0" w:after="0"/>
              <w:ind w:left="0"/>
              <w:rPr>
                <w:lang w:val="en-AU"/>
              </w:rPr>
            </w:pPr>
            <w:r w:rsidRPr="00FC343C">
              <w:rPr>
                <w:lang w:val="en-AU"/>
              </w:rPr>
              <w:t>Alan Hickman</w:t>
            </w:r>
          </w:p>
        </w:tc>
      </w:tr>
      <w:tr w:rsidR="00D84CF8" w:rsidRPr="00FC343C" w:rsidTr="00BD2681">
        <w:tc>
          <w:tcPr>
            <w:tcW w:w="2376" w:type="dxa"/>
          </w:tcPr>
          <w:p w:rsidR="00D84CF8" w:rsidRPr="00FC343C" w:rsidRDefault="00D84CF8" w:rsidP="00D84CF8">
            <w:pPr>
              <w:pStyle w:val="AcknowledgementsImprint"/>
              <w:spacing w:before="0" w:after="0"/>
              <w:ind w:left="0"/>
              <w:rPr>
                <w:lang w:val="en-AU"/>
              </w:rPr>
            </w:pPr>
            <w:r w:rsidRPr="00FC343C">
              <w:rPr>
                <w:lang w:val="en-AU"/>
              </w:rPr>
              <w:t>Subject Writer:</w:t>
            </w:r>
          </w:p>
        </w:tc>
        <w:tc>
          <w:tcPr>
            <w:tcW w:w="4395" w:type="dxa"/>
          </w:tcPr>
          <w:p w:rsidR="00D84CF8" w:rsidRPr="00FC343C" w:rsidRDefault="00D84CF8" w:rsidP="00D84CF8">
            <w:pPr>
              <w:pStyle w:val="AcknowledgementsImprint"/>
              <w:spacing w:before="0" w:after="0"/>
              <w:ind w:left="0"/>
              <w:rPr>
                <w:lang w:val="en-AU"/>
              </w:rPr>
            </w:pPr>
            <w:r w:rsidRPr="00FC343C">
              <w:rPr>
                <w:lang w:val="en-AU"/>
              </w:rPr>
              <w:t>Alan Hickman</w:t>
            </w:r>
          </w:p>
        </w:tc>
      </w:tr>
      <w:tr w:rsidR="00D84CF8" w:rsidRPr="00FC343C" w:rsidTr="00BD2681">
        <w:tc>
          <w:tcPr>
            <w:tcW w:w="2376" w:type="dxa"/>
          </w:tcPr>
          <w:p w:rsidR="00D84CF8" w:rsidRPr="00FC343C" w:rsidRDefault="00D84CF8" w:rsidP="00D84CF8">
            <w:pPr>
              <w:pStyle w:val="AcknowledgementsImprint"/>
              <w:spacing w:before="0" w:after="0"/>
              <w:ind w:left="0"/>
              <w:rPr>
                <w:lang w:val="en-AU"/>
              </w:rPr>
            </w:pPr>
            <w:r w:rsidRPr="00FC343C">
              <w:rPr>
                <w:lang w:val="en-AU"/>
              </w:rPr>
              <w:t>Editor:</w:t>
            </w:r>
          </w:p>
        </w:tc>
        <w:tc>
          <w:tcPr>
            <w:tcW w:w="4395" w:type="dxa"/>
          </w:tcPr>
          <w:p w:rsidR="00D84CF8" w:rsidRPr="00FC343C" w:rsidRDefault="00D84CF8" w:rsidP="00D84CF8">
            <w:pPr>
              <w:pStyle w:val="AcknowledgementsImprint"/>
              <w:spacing w:before="0" w:after="0"/>
              <w:ind w:left="0"/>
              <w:rPr>
                <w:lang w:val="en-AU"/>
              </w:rPr>
            </w:pPr>
            <w:r w:rsidRPr="00FC343C">
              <w:rPr>
                <w:lang w:val="en-AU"/>
              </w:rPr>
              <w:t>Jim Irwin</w:t>
            </w:r>
          </w:p>
        </w:tc>
      </w:tr>
      <w:tr w:rsidR="00D84CF8" w:rsidRPr="00FC343C" w:rsidTr="00BD2681">
        <w:tc>
          <w:tcPr>
            <w:tcW w:w="2376" w:type="dxa"/>
          </w:tcPr>
          <w:p w:rsidR="00D84CF8" w:rsidRPr="00FC343C" w:rsidRDefault="00D84CF8" w:rsidP="00D84CF8">
            <w:pPr>
              <w:pStyle w:val="AcknowledgementsImprint"/>
              <w:spacing w:before="0" w:after="0"/>
              <w:ind w:left="0"/>
              <w:rPr>
                <w:lang w:val="en-AU"/>
              </w:rPr>
            </w:pPr>
            <w:r w:rsidRPr="00FC343C">
              <w:rPr>
                <w:lang w:val="en-AU"/>
              </w:rPr>
              <w:t>DTP/Production:</w:t>
            </w:r>
          </w:p>
        </w:tc>
        <w:tc>
          <w:tcPr>
            <w:tcW w:w="4395" w:type="dxa"/>
          </w:tcPr>
          <w:p w:rsidR="00D84CF8" w:rsidRPr="00FC343C" w:rsidRDefault="00D84CF8" w:rsidP="00D84CF8">
            <w:pPr>
              <w:pStyle w:val="AcknowledgementsImprint"/>
              <w:spacing w:before="0" w:after="0"/>
              <w:ind w:left="0"/>
              <w:rPr>
                <w:lang w:val="en-AU"/>
              </w:rPr>
            </w:pPr>
            <w:r w:rsidRPr="00FC343C">
              <w:rPr>
                <w:lang w:val="en-AU"/>
              </w:rPr>
              <w:t>Daniel Chee, Mai Vu, Cindy Curran</w:t>
            </w:r>
          </w:p>
        </w:tc>
      </w:tr>
    </w:tbl>
    <w:p w:rsidR="00BD2681" w:rsidRPr="00FC343C" w:rsidRDefault="00BD2681" w:rsidP="00BD2681">
      <w:pPr>
        <w:pStyle w:val="BodyCopy-Introduction"/>
        <w:rPr>
          <w:noProof w:val="0"/>
        </w:rPr>
      </w:pPr>
    </w:p>
    <w:p w:rsidR="00AD7B23" w:rsidRPr="00FC343C" w:rsidRDefault="00AD7B23" w:rsidP="00AD7B23">
      <w:pPr>
        <w:pStyle w:val="AcknowledgementsImprint"/>
        <w:rPr>
          <w:lang w:val="en-AU"/>
        </w:rPr>
      </w:pPr>
      <w:r w:rsidRPr="00FC343C">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FC343C" w:rsidRDefault="00AD7B23" w:rsidP="00AD7B23">
      <w:pPr>
        <w:pStyle w:val="AcknowledgementsImprint"/>
        <w:rPr>
          <w:lang w:val="en-AU"/>
        </w:rPr>
      </w:pPr>
      <w:r w:rsidRPr="00FC343C">
        <w:rPr>
          <w:lang w:val="en-AU"/>
        </w:rPr>
        <w:t xml:space="preserve">The ASEAN Secretariat is based in Jakarta, Indonesia. </w:t>
      </w:r>
    </w:p>
    <w:p w:rsidR="00AD7B23" w:rsidRPr="00FC343C" w:rsidRDefault="00AD7B23" w:rsidP="00AD7B23">
      <w:pPr>
        <w:pStyle w:val="AcknowledgementsImprint"/>
        <w:rPr>
          <w:lang w:val="en-AU"/>
        </w:rPr>
      </w:pPr>
      <w:r w:rsidRPr="00FC343C">
        <w:rPr>
          <w:lang w:val="en-AU"/>
        </w:rPr>
        <w:t xml:space="preserve">General Information on ASEAN appears online at the ASEAN Website: </w:t>
      </w:r>
      <w:hyperlink r:id="rId34" w:history="1">
        <w:r w:rsidRPr="00FC343C">
          <w:rPr>
            <w:rStyle w:val="Hyperlink"/>
            <w:rFonts w:eastAsiaTheme="majorEastAsia"/>
            <w:lang w:val="en-AU"/>
          </w:rPr>
          <w:t>www.asean.org</w:t>
        </w:r>
      </w:hyperlink>
      <w:r w:rsidRPr="00FC343C">
        <w:rPr>
          <w:lang w:val="en-AU"/>
        </w:rPr>
        <w:t>.</w:t>
      </w:r>
    </w:p>
    <w:p w:rsidR="00AD7B23" w:rsidRPr="00FC343C" w:rsidRDefault="00AD7B23" w:rsidP="00AD7B23">
      <w:pPr>
        <w:pStyle w:val="AcknowledgementsImprint"/>
        <w:rPr>
          <w:lang w:val="en-AU"/>
        </w:rPr>
      </w:pPr>
      <w:r w:rsidRPr="00FC343C">
        <w:rPr>
          <w:lang w:val="en-AU"/>
        </w:rPr>
        <w:t xml:space="preserve">All text is produced by William </w:t>
      </w:r>
      <w:proofErr w:type="spellStart"/>
      <w:r w:rsidRPr="00FC343C">
        <w:rPr>
          <w:lang w:val="en-AU"/>
        </w:rPr>
        <w:t>Angliss</w:t>
      </w:r>
      <w:proofErr w:type="spellEnd"/>
      <w:r w:rsidRPr="00FC343C">
        <w:rPr>
          <w:lang w:val="en-AU"/>
        </w:rPr>
        <w:t xml:space="preserve"> Institute of TAFE for the ASEAN Project on “</w:t>
      </w:r>
      <w:r w:rsidR="008F2D19" w:rsidRPr="00FC343C">
        <w:rPr>
          <w:lang w:val="en-AU"/>
        </w:rPr>
        <w:t>Toolbox Development for Tourism Labour Divisions for Travel Agencies and Tour Operations</w:t>
      </w:r>
      <w:r w:rsidRPr="00FC343C">
        <w:rPr>
          <w:lang w:val="en-AU"/>
        </w:rPr>
        <w:t>”.</w:t>
      </w:r>
    </w:p>
    <w:p w:rsidR="00AD7B23" w:rsidRPr="00FC343C" w:rsidRDefault="00AD7B23" w:rsidP="00AD7B23">
      <w:pPr>
        <w:pStyle w:val="AcknowledgementsImprint"/>
        <w:rPr>
          <w:lang w:val="en-AU"/>
        </w:rPr>
      </w:pPr>
      <w:r w:rsidRPr="00FC343C">
        <w:rPr>
          <w:lang w:val="en-AU"/>
        </w:rPr>
        <w:t>This publication is supported by the Australian Government’s aid program through the ASEAN-Australia Development Cooperation Program Phase II (AADCP II).</w:t>
      </w:r>
    </w:p>
    <w:p w:rsidR="00AD7B23" w:rsidRPr="00FC343C" w:rsidRDefault="00AD7B23" w:rsidP="00AD7B23">
      <w:pPr>
        <w:pStyle w:val="AcknowledgementsImprint"/>
        <w:rPr>
          <w:lang w:val="en-AU"/>
        </w:rPr>
      </w:pPr>
      <w:r w:rsidRPr="00FC343C">
        <w:rPr>
          <w:lang w:val="en-AU"/>
        </w:rPr>
        <w:t xml:space="preserve">Copyright: Association of Southeast Asian Nations (ASEAN) </w:t>
      </w:r>
      <w:r w:rsidR="00D84CF8" w:rsidRPr="00FC343C">
        <w:rPr>
          <w:lang w:val="en-AU"/>
        </w:rPr>
        <w:t>2015</w:t>
      </w:r>
      <w:r w:rsidRPr="00FC343C">
        <w:rPr>
          <w:lang w:val="en-AU"/>
        </w:rPr>
        <w:t xml:space="preserve">. </w:t>
      </w:r>
    </w:p>
    <w:p w:rsidR="00AD7B23" w:rsidRPr="00FC343C" w:rsidRDefault="00AD7B23" w:rsidP="00AD7B23">
      <w:pPr>
        <w:pStyle w:val="AcknowledgementsImprint"/>
        <w:rPr>
          <w:lang w:val="en-AU"/>
        </w:rPr>
      </w:pPr>
      <w:r w:rsidRPr="00FC343C">
        <w:rPr>
          <w:lang w:val="en-AU"/>
        </w:rPr>
        <w:t>All rights reserved.</w:t>
      </w:r>
    </w:p>
    <w:p w:rsidR="00AD7B23" w:rsidRPr="00FC343C" w:rsidRDefault="00AD7B23" w:rsidP="00AD7B23">
      <w:pPr>
        <w:pStyle w:val="AcknowledgementsImprintBold"/>
        <w:rPr>
          <w:sz w:val="18"/>
          <w:szCs w:val="18"/>
          <w:lang w:val="en-AU"/>
        </w:rPr>
      </w:pPr>
      <w:r w:rsidRPr="00FC343C">
        <w:rPr>
          <w:sz w:val="18"/>
          <w:szCs w:val="18"/>
          <w:lang w:val="en-AU"/>
        </w:rPr>
        <w:t>Disclaimer</w:t>
      </w:r>
    </w:p>
    <w:p w:rsidR="00AD7B23" w:rsidRPr="00FC343C" w:rsidRDefault="00AD7B23" w:rsidP="00AD7B23">
      <w:pPr>
        <w:pStyle w:val="AcknowledgementsImprint"/>
        <w:rPr>
          <w:lang w:val="en-AU"/>
        </w:rPr>
      </w:pPr>
      <w:r w:rsidRPr="00FC343C">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w:t>
      </w:r>
      <w:proofErr w:type="spellStart"/>
      <w:r w:rsidRPr="00FC343C">
        <w:rPr>
          <w:lang w:val="en-AU"/>
        </w:rPr>
        <w:t>Angliss</w:t>
      </w:r>
      <w:proofErr w:type="spellEnd"/>
      <w:r w:rsidRPr="00FC343C">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FC343C" w:rsidRDefault="00AD7B23" w:rsidP="00AD7B23">
      <w:pPr>
        <w:pStyle w:val="AcknowledgementsImprint"/>
        <w:rPr>
          <w:lang w:val="en-AU"/>
        </w:rPr>
      </w:pPr>
      <w:r w:rsidRPr="00FC343C">
        <w:rPr>
          <w:lang w:val="en-AU"/>
        </w:rPr>
        <w:t xml:space="preserve">Some images appearing in this resource have been purchased from stock photography suppliers </w:t>
      </w:r>
      <w:proofErr w:type="spellStart"/>
      <w:r w:rsidRPr="00FC343C">
        <w:rPr>
          <w:lang w:val="en-AU"/>
        </w:rPr>
        <w:t>Shutterstock</w:t>
      </w:r>
      <w:proofErr w:type="spellEnd"/>
      <w:r w:rsidRPr="00FC343C">
        <w:rPr>
          <w:lang w:val="en-AU"/>
        </w:rPr>
        <w:t xml:space="preserve"> and </w:t>
      </w:r>
      <w:proofErr w:type="spellStart"/>
      <w:r w:rsidRPr="00FC343C">
        <w:rPr>
          <w:lang w:val="en-AU"/>
        </w:rPr>
        <w:t>iStockphoto</w:t>
      </w:r>
      <w:proofErr w:type="spellEnd"/>
      <w:r w:rsidRPr="00FC343C">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FC343C">
        <w:rPr>
          <w:lang w:val="en-AU"/>
        </w:rPr>
        <w:t>Angliss</w:t>
      </w:r>
      <w:proofErr w:type="spellEnd"/>
      <w:r w:rsidRPr="00FC343C">
        <w:rPr>
          <w:lang w:val="en-AU"/>
        </w:rPr>
        <w:t xml:space="preserve"> Institute. </w:t>
      </w:r>
    </w:p>
    <w:p w:rsidR="00AD7B23" w:rsidRPr="00FC343C" w:rsidRDefault="00AD7B23" w:rsidP="00AD7B23">
      <w:pPr>
        <w:pStyle w:val="AcknowledgementsImprint"/>
        <w:rPr>
          <w:lang w:val="en-AU"/>
        </w:rPr>
      </w:pPr>
      <w:r w:rsidRPr="00FC343C">
        <w:rPr>
          <w:lang w:val="en-AU"/>
        </w:rPr>
        <w:t xml:space="preserve">Additional images have been sourced from Flickr and SXC and are used under </w:t>
      </w:r>
      <w:proofErr w:type="gramStart"/>
      <w:r w:rsidRPr="00FC343C">
        <w:rPr>
          <w:lang w:val="en-AU"/>
        </w:rPr>
        <w:t>Creative Commons</w:t>
      </w:r>
      <w:proofErr w:type="gramEnd"/>
      <w:r w:rsidRPr="00FC343C">
        <w:rPr>
          <w:lang w:val="en-AU"/>
        </w:rPr>
        <w:t xml:space="preserve"> licence:  </w:t>
      </w:r>
      <w:hyperlink r:id="rId35" w:history="1">
        <w:r w:rsidRPr="00FC343C">
          <w:rPr>
            <w:rStyle w:val="Hyperlink"/>
            <w:rFonts w:eastAsiaTheme="majorEastAsia"/>
            <w:szCs w:val="18"/>
            <w:lang w:val="en-AU"/>
          </w:rPr>
          <w:t>http://creativecommons.org/licenses/by/2.0/deed.en</w:t>
        </w:r>
      </w:hyperlink>
    </w:p>
    <w:p w:rsidR="00AD7B23" w:rsidRPr="00FC343C" w:rsidRDefault="00AD7B23" w:rsidP="00AD7B23">
      <w:pPr>
        <w:pStyle w:val="AcknowledgementsImprint"/>
        <w:rPr>
          <w:lang w:val="en-AU"/>
        </w:rPr>
      </w:pPr>
    </w:p>
    <w:p w:rsidR="00AD7B23" w:rsidRPr="00FC343C" w:rsidRDefault="00AD7B23" w:rsidP="00AD7B23">
      <w:pPr>
        <w:pStyle w:val="AcknowledgementsImprint"/>
        <w:rPr>
          <w:lang w:val="en-AU"/>
        </w:rPr>
      </w:pPr>
      <w:r w:rsidRPr="00FC343C">
        <w:rPr>
          <w:lang w:val="en-AU"/>
        </w:rPr>
        <w:t xml:space="preserve">File name: </w:t>
      </w:r>
      <w:r w:rsidR="001F0621" w:rsidRPr="00FC343C">
        <w:rPr>
          <w:lang w:val="en-AU"/>
        </w:rPr>
        <w:fldChar w:fldCharType="begin"/>
      </w:r>
      <w:r w:rsidR="001F0621" w:rsidRPr="00FC343C">
        <w:rPr>
          <w:lang w:val="en-AU"/>
        </w:rPr>
        <w:instrText xml:space="preserve"> FILENAME   \* MERGEFORMAT </w:instrText>
      </w:r>
      <w:r w:rsidR="001F0621" w:rsidRPr="00FC343C">
        <w:rPr>
          <w:lang w:val="en-AU"/>
        </w:rPr>
        <w:fldChar w:fldCharType="separate"/>
      </w:r>
      <w:r w:rsidR="003A7BFA">
        <w:rPr>
          <w:noProof/>
          <w:lang w:val="en-AU"/>
        </w:rPr>
        <w:t>TM_Conduct_pre-departure_checks_270415</w:t>
      </w:r>
      <w:r w:rsidR="001F0621" w:rsidRPr="00FC343C">
        <w:rPr>
          <w:lang w:val="en-AU"/>
        </w:rPr>
        <w:fldChar w:fldCharType="end"/>
      </w:r>
    </w:p>
    <w:p w:rsidR="00BD2681" w:rsidRPr="00FC343C" w:rsidRDefault="00BD2681" w:rsidP="002D13CA">
      <w:pPr>
        <w:pStyle w:val="AcknowledgementsImprint"/>
        <w:rPr>
          <w:lang w:val="en-AU"/>
        </w:rPr>
      </w:pPr>
    </w:p>
    <w:p w:rsidR="00BD2681" w:rsidRPr="00FC343C" w:rsidRDefault="00BD2681" w:rsidP="002D13CA">
      <w:pPr>
        <w:pStyle w:val="AcknowledgementsImprint"/>
        <w:rPr>
          <w:lang w:val="en-AU"/>
        </w:rPr>
        <w:sectPr w:rsidR="00BD2681" w:rsidRPr="00FC343C" w:rsidSect="00A77F3F">
          <w:headerReference w:type="even" r:id="rId36"/>
          <w:headerReference w:type="default" r:id="rId37"/>
          <w:footerReference w:type="even" r:id="rId38"/>
          <w:footerReference w:type="default" r:id="rId39"/>
          <w:pgSz w:w="11906" w:h="16838"/>
          <w:pgMar w:top="1440" w:right="1440" w:bottom="1440" w:left="1440" w:header="708" w:footer="708" w:gutter="0"/>
          <w:cols w:space="708"/>
          <w:docGrid w:linePitch="360"/>
        </w:sectPr>
      </w:pPr>
    </w:p>
    <w:p w:rsidR="00D5589C" w:rsidRPr="00FC343C" w:rsidRDefault="00436DE2" w:rsidP="00D5589C">
      <w:pPr>
        <w:pStyle w:val="BodyCopy"/>
        <w:rPr>
          <w:noProof w:val="0"/>
          <w:szCs w:val="24"/>
        </w:rPr>
      </w:pPr>
      <w:r w:rsidRPr="00FC343C">
        <w:rPr>
          <w:szCs w:val="24"/>
          <w:lang w:eastAsia="en-AU"/>
        </w:rPr>
        <w:lastRenderedPageBreak/>
        <mc:AlternateContent>
          <mc:Choice Requires="wpg">
            <w:drawing>
              <wp:anchor distT="0" distB="0" distL="114300" distR="114300" simplePos="0" relativeHeight="251667456" behindDoc="0" locked="0" layoutInCell="1" allowOverlap="1" wp14:anchorId="06A5F86F" wp14:editId="28387957">
                <wp:simplePos x="0" y="0"/>
                <wp:positionH relativeFrom="column">
                  <wp:posOffset>0</wp:posOffset>
                </wp:positionH>
                <wp:positionV relativeFrom="paragraph">
                  <wp:posOffset>103505</wp:posOffset>
                </wp:positionV>
                <wp:extent cx="3017520" cy="542290"/>
                <wp:effectExtent l="0" t="0" r="0" b="0"/>
                <wp:wrapSquare wrapText="bothSides"/>
                <wp:docPr id="5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58" name="Picture 3" descr="420px-Seal_of_ASEAN.svg.png"/>
                          <pic:cNvPicPr>
                            <a:picLocks noChangeAspect="1"/>
                          </pic:cNvPicPr>
                        </pic:nvPicPr>
                        <pic:blipFill>
                          <a:blip r:embed="rId21" cstate="print"/>
                          <a:stretch>
                            <a:fillRect/>
                          </a:stretch>
                        </pic:blipFill>
                        <pic:spPr>
                          <a:xfrm>
                            <a:off x="932688" y="18288"/>
                            <a:ext cx="457200" cy="463296"/>
                          </a:xfrm>
                          <a:prstGeom prst="rect">
                            <a:avLst/>
                          </a:prstGeom>
                        </pic:spPr>
                      </pic:pic>
                      <pic:pic xmlns:pic="http://schemas.openxmlformats.org/drawingml/2006/picture">
                        <pic:nvPicPr>
                          <pic:cNvPr id="61" name="Picture 7" descr="Colour_Logo-lockup.png"/>
                          <pic:cNvPicPr>
                            <a:picLocks noChangeAspect="1"/>
                          </pic:cNvPicPr>
                        </pic:nvPicPr>
                        <pic:blipFill>
                          <a:blip r:embed="rId22" cstate="print"/>
                          <a:stretch>
                            <a:fillRect/>
                          </a:stretch>
                        </pic:blipFill>
                        <pic:spPr>
                          <a:xfrm>
                            <a:off x="1347216" y="0"/>
                            <a:ext cx="1670304" cy="542544"/>
                          </a:xfrm>
                          <a:prstGeom prst="rect">
                            <a:avLst/>
                          </a:prstGeom>
                        </pic:spPr>
                      </pic:pic>
                      <pic:pic xmlns:pic="http://schemas.openxmlformats.org/drawingml/2006/picture">
                        <pic:nvPicPr>
                          <pic:cNvPr id="63"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2" o:spid="_x0000_s1026" style="position:absolute;margin-left:0;margin-top:8.15pt;width:237.6pt;height:42.7pt;z-index:251667456"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sbiE7BAAAA2wAAAA8AAABkcnMvZG93bnJldi54bWxET91qwjAUvh/4DuEIu5tJBxvSGUVEx3Y1&#10;bfcAh+bYVpuTksS27umXi8EuP77/1WaynRjIh9axhmyhQBBXzrRca/guD09LECEiG+wck4Y7Bdis&#10;Zw8rzI0b+URDEWuRQjjkqKGJsc+lDFVDFsPC9cSJOztvMSboa2k8jincdvJZqVdpseXU0GBPu4aq&#10;a3GzGo6X92rftyrLjl/+pu6y/Ox+Llo/zqftG4hIU/wX/7k/jIaXNDZ9ST9Arn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sbiE7BAAAA2wAAAA8AAAAAAAAAAAAAAAAAnwIA&#10;AGRycy9kb3ducmV2LnhtbFBLBQYAAAAABAAEAPcAAACNAwAAAAA=&#10;">
                  <v:imagedata r:id="rId24"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wbsW7DAAAA2wAAAA8AAABkcnMvZG93bnJldi54bWxEj0+LwjAUxO/CfofwFrxpWhGRrlGKINQ9&#10;+R+8vW2ebbF5KU221m9vhIU9DjPzG2ax6k0tOmpdZVlBPI5AEOdWV1woOB03ozkI55E11pZJwZMc&#10;rJYfgwUm2j54T93BFyJA2CWooPS+SaR0eUkG3dg2xMG72dagD7ItpG7xEeCmlpMomkmDFYeFEhta&#10;l5TfD79GQbY7f2d5nE5+TsdnN51frre02io1/OzTLxCeev8f/mtnWsEshveX8APk8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BuxbsMAAADbAAAADwAAAAAAAAAAAAAAAACf&#10;AgAAZHJzL2Rvd25yZXYueG1sUEsFBgAAAAAEAAQA9wAAAI8DAAAAAA==&#10;">
                  <v:imagedata r:id="rId25"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B9rsHDAAAA2wAAAA8AAABkcnMvZG93bnJldi54bWxEj0GLwjAUhO/C/ofwFrxpuipFukZZyi54&#10;EbR62duzebbV5qU0sdZ/bwTB4zAz3zCLVW9q0VHrKssKvsYRCOLc6ooLBYf932gOwnlkjbVlUnAn&#10;B6vlx2CBibY33lGX+UIECLsEFZTeN4mULi/JoBvbhjh4J9sa9EG2hdQt3gLc1HISRbE0WHFYKLGh&#10;tKT8kl2NgmJ3PKfH2W+u+/icTbrt/yY9NEoNP/ufbxCeev8Ov9prrSCewvNL+AFy+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H2uwcMAAADbAAAADwAAAAAAAAAAAAAAAACf&#10;AgAAZHJzL2Rvd25yZXYueG1sUEsFBgAAAAAEAAQA9wAAAI8DAAAAAA==&#10;">
                  <v:imagedata r:id="rId26" o:title=""/>
                  <v:path arrowok="t"/>
                </v:shape>
                <w10:wrap type="square"/>
              </v:group>
            </w:pict>
          </mc:Fallback>
        </mc:AlternateContent>
      </w:r>
    </w:p>
    <w:p w:rsidR="00D5589C" w:rsidRPr="00FC343C" w:rsidRDefault="00D5589C">
      <w:pPr>
        <w:rPr>
          <w:rFonts w:ascii="Helvetica" w:hAnsi="Helvetica"/>
          <w:szCs w:val="24"/>
        </w:rPr>
      </w:pPr>
    </w:p>
    <w:p w:rsidR="00D5589C" w:rsidRPr="00FC343C" w:rsidRDefault="00D5589C">
      <w:pPr>
        <w:rPr>
          <w:rFonts w:ascii="Helvetica" w:hAnsi="Helvetica"/>
          <w:szCs w:val="24"/>
        </w:rPr>
      </w:pPr>
    </w:p>
    <w:p w:rsidR="00D5589C" w:rsidRPr="00FC343C" w:rsidRDefault="00D5589C" w:rsidP="003C7CC6">
      <w:pPr>
        <w:pStyle w:val="TableofContents"/>
      </w:pPr>
      <w:r w:rsidRPr="00FC343C">
        <w:t>Table of contents</w:t>
      </w:r>
    </w:p>
    <w:p w:rsidR="003A7BFA" w:rsidRDefault="00897580">
      <w:pPr>
        <w:pStyle w:val="TOC1"/>
        <w:tabs>
          <w:tab w:val="right" w:leader="dot" w:pos="9016"/>
        </w:tabs>
        <w:rPr>
          <w:rFonts w:asciiTheme="minorHAnsi" w:hAnsiTheme="minorHAnsi"/>
          <w:noProof/>
        </w:rPr>
      </w:pPr>
      <w:r w:rsidRPr="00FC343C">
        <w:rPr>
          <w:szCs w:val="24"/>
        </w:rPr>
        <w:fldChar w:fldCharType="begin"/>
      </w:r>
      <w:r w:rsidR="003C7CC6" w:rsidRPr="00FC343C">
        <w:rPr>
          <w:szCs w:val="24"/>
        </w:rPr>
        <w:instrText xml:space="preserve"> TOC \h \z \t "Heading 1,1" </w:instrText>
      </w:r>
      <w:r w:rsidRPr="00FC343C">
        <w:rPr>
          <w:szCs w:val="24"/>
        </w:rPr>
        <w:fldChar w:fldCharType="separate"/>
      </w:r>
      <w:hyperlink w:anchor="_Toc417898898" w:history="1">
        <w:r w:rsidR="003A7BFA" w:rsidRPr="00B83313">
          <w:rPr>
            <w:rStyle w:val="Hyperlink"/>
            <w:noProof/>
          </w:rPr>
          <w:t>Introduction to trainee manual</w:t>
        </w:r>
        <w:r w:rsidR="003A7BFA">
          <w:rPr>
            <w:noProof/>
            <w:webHidden/>
          </w:rPr>
          <w:tab/>
        </w:r>
        <w:r w:rsidR="003A7BFA">
          <w:rPr>
            <w:noProof/>
            <w:webHidden/>
          </w:rPr>
          <w:fldChar w:fldCharType="begin"/>
        </w:r>
        <w:r w:rsidR="003A7BFA">
          <w:rPr>
            <w:noProof/>
            <w:webHidden/>
          </w:rPr>
          <w:instrText xml:space="preserve"> PAGEREF _Toc417898898 \h </w:instrText>
        </w:r>
        <w:r w:rsidR="003A7BFA">
          <w:rPr>
            <w:noProof/>
            <w:webHidden/>
          </w:rPr>
        </w:r>
        <w:r w:rsidR="003A7BFA">
          <w:rPr>
            <w:noProof/>
            <w:webHidden/>
          </w:rPr>
          <w:fldChar w:fldCharType="separate"/>
        </w:r>
        <w:r w:rsidR="00F80014">
          <w:rPr>
            <w:noProof/>
            <w:webHidden/>
          </w:rPr>
          <w:t>1</w:t>
        </w:r>
        <w:r w:rsidR="003A7BFA">
          <w:rPr>
            <w:noProof/>
            <w:webHidden/>
          </w:rPr>
          <w:fldChar w:fldCharType="end"/>
        </w:r>
      </w:hyperlink>
    </w:p>
    <w:p w:rsidR="003A7BFA" w:rsidRDefault="00F80014">
      <w:pPr>
        <w:pStyle w:val="TOC1"/>
        <w:tabs>
          <w:tab w:val="right" w:leader="dot" w:pos="9016"/>
        </w:tabs>
        <w:rPr>
          <w:rFonts w:asciiTheme="minorHAnsi" w:hAnsiTheme="minorHAnsi"/>
          <w:noProof/>
        </w:rPr>
      </w:pPr>
      <w:hyperlink w:anchor="_Toc417898899" w:history="1">
        <w:r w:rsidR="003A7BFA" w:rsidRPr="00B83313">
          <w:rPr>
            <w:rStyle w:val="Hyperlink"/>
            <w:noProof/>
          </w:rPr>
          <w:t>Unit descriptor</w:t>
        </w:r>
        <w:r w:rsidR="003A7BFA">
          <w:rPr>
            <w:noProof/>
            <w:webHidden/>
          </w:rPr>
          <w:tab/>
        </w:r>
        <w:r w:rsidR="003A7BFA">
          <w:rPr>
            <w:noProof/>
            <w:webHidden/>
          </w:rPr>
          <w:fldChar w:fldCharType="begin"/>
        </w:r>
        <w:r w:rsidR="003A7BFA">
          <w:rPr>
            <w:noProof/>
            <w:webHidden/>
          </w:rPr>
          <w:instrText xml:space="preserve"> PAGEREF _Toc417898899 \h </w:instrText>
        </w:r>
        <w:r w:rsidR="003A7BFA">
          <w:rPr>
            <w:noProof/>
            <w:webHidden/>
          </w:rPr>
        </w:r>
        <w:r w:rsidR="003A7BFA">
          <w:rPr>
            <w:noProof/>
            <w:webHidden/>
          </w:rPr>
          <w:fldChar w:fldCharType="separate"/>
        </w:r>
        <w:r>
          <w:rPr>
            <w:noProof/>
            <w:webHidden/>
          </w:rPr>
          <w:t>3</w:t>
        </w:r>
        <w:r w:rsidR="003A7BFA">
          <w:rPr>
            <w:noProof/>
            <w:webHidden/>
          </w:rPr>
          <w:fldChar w:fldCharType="end"/>
        </w:r>
      </w:hyperlink>
    </w:p>
    <w:p w:rsidR="003A7BFA" w:rsidRDefault="00F80014">
      <w:pPr>
        <w:pStyle w:val="TOC1"/>
        <w:tabs>
          <w:tab w:val="right" w:leader="dot" w:pos="9016"/>
        </w:tabs>
        <w:rPr>
          <w:rFonts w:asciiTheme="minorHAnsi" w:hAnsiTheme="minorHAnsi"/>
          <w:noProof/>
        </w:rPr>
      </w:pPr>
      <w:hyperlink w:anchor="_Toc417898900" w:history="1">
        <w:r w:rsidR="003A7BFA" w:rsidRPr="00B83313">
          <w:rPr>
            <w:rStyle w:val="Hyperlink"/>
            <w:noProof/>
          </w:rPr>
          <w:t>Assessment matrix</w:t>
        </w:r>
        <w:r w:rsidR="003A7BFA">
          <w:rPr>
            <w:noProof/>
            <w:webHidden/>
          </w:rPr>
          <w:tab/>
        </w:r>
        <w:r w:rsidR="003A7BFA">
          <w:rPr>
            <w:noProof/>
            <w:webHidden/>
          </w:rPr>
          <w:fldChar w:fldCharType="begin"/>
        </w:r>
        <w:r w:rsidR="003A7BFA">
          <w:rPr>
            <w:noProof/>
            <w:webHidden/>
          </w:rPr>
          <w:instrText xml:space="preserve"> PAGEREF _Toc417898900 \h </w:instrText>
        </w:r>
        <w:r w:rsidR="003A7BFA">
          <w:rPr>
            <w:noProof/>
            <w:webHidden/>
          </w:rPr>
        </w:r>
        <w:r w:rsidR="003A7BFA">
          <w:rPr>
            <w:noProof/>
            <w:webHidden/>
          </w:rPr>
          <w:fldChar w:fldCharType="separate"/>
        </w:r>
        <w:r>
          <w:rPr>
            <w:noProof/>
            <w:webHidden/>
          </w:rPr>
          <w:t>5</w:t>
        </w:r>
        <w:r w:rsidR="003A7BFA">
          <w:rPr>
            <w:noProof/>
            <w:webHidden/>
          </w:rPr>
          <w:fldChar w:fldCharType="end"/>
        </w:r>
      </w:hyperlink>
    </w:p>
    <w:p w:rsidR="003A7BFA" w:rsidRDefault="00F80014">
      <w:pPr>
        <w:pStyle w:val="TOC1"/>
        <w:tabs>
          <w:tab w:val="right" w:leader="dot" w:pos="9016"/>
        </w:tabs>
        <w:rPr>
          <w:rFonts w:asciiTheme="minorHAnsi" w:hAnsiTheme="minorHAnsi"/>
          <w:noProof/>
        </w:rPr>
      </w:pPr>
      <w:hyperlink w:anchor="_Toc417898901" w:history="1">
        <w:r w:rsidR="003A7BFA" w:rsidRPr="00B83313">
          <w:rPr>
            <w:rStyle w:val="Hyperlink"/>
            <w:noProof/>
          </w:rPr>
          <w:t>Glossary</w:t>
        </w:r>
        <w:r w:rsidR="003A7BFA">
          <w:rPr>
            <w:noProof/>
            <w:webHidden/>
          </w:rPr>
          <w:tab/>
        </w:r>
        <w:r w:rsidR="003A7BFA">
          <w:rPr>
            <w:noProof/>
            <w:webHidden/>
          </w:rPr>
          <w:fldChar w:fldCharType="begin"/>
        </w:r>
        <w:r w:rsidR="003A7BFA">
          <w:rPr>
            <w:noProof/>
            <w:webHidden/>
          </w:rPr>
          <w:instrText xml:space="preserve"> PAGEREF _Toc417898901 \h </w:instrText>
        </w:r>
        <w:r w:rsidR="003A7BFA">
          <w:rPr>
            <w:noProof/>
            <w:webHidden/>
          </w:rPr>
        </w:r>
        <w:r w:rsidR="003A7BFA">
          <w:rPr>
            <w:noProof/>
            <w:webHidden/>
          </w:rPr>
          <w:fldChar w:fldCharType="separate"/>
        </w:r>
        <w:r>
          <w:rPr>
            <w:noProof/>
            <w:webHidden/>
          </w:rPr>
          <w:t>7</w:t>
        </w:r>
        <w:r w:rsidR="003A7BFA">
          <w:rPr>
            <w:noProof/>
            <w:webHidden/>
          </w:rPr>
          <w:fldChar w:fldCharType="end"/>
        </w:r>
      </w:hyperlink>
    </w:p>
    <w:p w:rsidR="003A7BFA" w:rsidRDefault="00F80014">
      <w:pPr>
        <w:pStyle w:val="TOC1"/>
        <w:tabs>
          <w:tab w:val="right" w:leader="dot" w:pos="9016"/>
        </w:tabs>
        <w:rPr>
          <w:rFonts w:asciiTheme="minorHAnsi" w:hAnsiTheme="minorHAnsi"/>
          <w:noProof/>
        </w:rPr>
      </w:pPr>
      <w:hyperlink w:anchor="_Toc417898902" w:history="1">
        <w:r w:rsidR="003A7BFA" w:rsidRPr="00B83313">
          <w:rPr>
            <w:rStyle w:val="Hyperlink"/>
            <w:noProof/>
          </w:rPr>
          <w:t>Element 1:   Identify tour requirements</w:t>
        </w:r>
        <w:r w:rsidR="003A7BFA">
          <w:rPr>
            <w:noProof/>
            <w:webHidden/>
          </w:rPr>
          <w:tab/>
        </w:r>
        <w:r w:rsidR="003A7BFA">
          <w:rPr>
            <w:noProof/>
            <w:webHidden/>
          </w:rPr>
          <w:fldChar w:fldCharType="begin"/>
        </w:r>
        <w:r w:rsidR="003A7BFA">
          <w:rPr>
            <w:noProof/>
            <w:webHidden/>
          </w:rPr>
          <w:instrText xml:space="preserve"> PAGEREF _Toc417898902 \h </w:instrText>
        </w:r>
        <w:r w:rsidR="003A7BFA">
          <w:rPr>
            <w:noProof/>
            <w:webHidden/>
          </w:rPr>
        </w:r>
        <w:r w:rsidR="003A7BFA">
          <w:rPr>
            <w:noProof/>
            <w:webHidden/>
          </w:rPr>
          <w:fldChar w:fldCharType="separate"/>
        </w:r>
        <w:r>
          <w:rPr>
            <w:noProof/>
            <w:webHidden/>
          </w:rPr>
          <w:t>9</w:t>
        </w:r>
        <w:r w:rsidR="003A7BFA">
          <w:rPr>
            <w:noProof/>
            <w:webHidden/>
          </w:rPr>
          <w:fldChar w:fldCharType="end"/>
        </w:r>
      </w:hyperlink>
    </w:p>
    <w:p w:rsidR="003A7BFA" w:rsidRDefault="00F80014">
      <w:pPr>
        <w:pStyle w:val="TOC1"/>
        <w:tabs>
          <w:tab w:val="right" w:leader="dot" w:pos="9016"/>
        </w:tabs>
        <w:rPr>
          <w:rFonts w:asciiTheme="minorHAnsi" w:hAnsiTheme="minorHAnsi"/>
          <w:noProof/>
        </w:rPr>
      </w:pPr>
      <w:hyperlink w:anchor="_Toc417898903" w:history="1">
        <w:r w:rsidR="003A7BFA" w:rsidRPr="00B83313">
          <w:rPr>
            <w:rStyle w:val="Hyperlink"/>
            <w:noProof/>
          </w:rPr>
          <w:t>Element 2:  Prepare identified tour requirements</w:t>
        </w:r>
        <w:r w:rsidR="003A7BFA">
          <w:rPr>
            <w:noProof/>
            <w:webHidden/>
          </w:rPr>
          <w:tab/>
        </w:r>
        <w:r w:rsidR="003A7BFA">
          <w:rPr>
            <w:noProof/>
            <w:webHidden/>
          </w:rPr>
          <w:fldChar w:fldCharType="begin"/>
        </w:r>
        <w:r w:rsidR="003A7BFA">
          <w:rPr>
            <w:noProof/>
            <w:webHidden/>
          </w:rPr>
          <w:instrText xml:space="preserve"> PAGEREF _Toc417898903 \h </w:instrText>
        </w:r>
        <w:r w:rsidR="003A7BFA">
          <w:rPr>
            <w:noProof/>
            <w:webHidden/>
          </w:rPr>
        </w:r>
        <w:r w:rsidR="003A7BFA">
          <w:rPr>
            <w:noProof/>
            <w:webHidden/>
          </w:rPr>
          <w:fldChar w:fldCharType="separate"/>
        </w:r>
        <w:r>
          <w:rPr>
            <w:noProof/>
            <w:webHidden/>
          </w:rPr>
          <w:t>31</w:t>
        </w:r>
        <w:r w:rsidR="003A7BFA">
          <w:rPr>
            <w:noProof/>
            <w:webHidden/>
          </w:rPr>
          <w:fldChar w:fldCharType="end"/>
        </w:r>
      </w:hyperlink>
    </w:p>
    <w:p w:rsidR="003A7BFA" w:rsidRDefault="00F80014">
      <w:pPr>
        <w:pStyle w:val="TOC1"/>
        <w:tabs>
          <w:tab w:val="right" w:leader="dot" w:pos="9016"/>
        </w:tabs>
        <w:rPr>
          <w:rFonts w:asciiTheme="minorHAnsi" w:hAnsiTheme="minorHAnsi"/>
          <w:noProof/>
        </w:rPr>
      </w:pPr>
      <w:hyperlink w:anchor="_Toc417898904" w:history="1">
        <w:r w:rsidR="003A7BFA" w:rsidRPr="00B83313">
          <w:rPr>
            <w:rStyle w:val="Hyperlink"/>
            <w:noProof/>
          </w:rPr>
          <w:t>Element 3:  Load identified tour requirements</w:t>
        </w:r>
        <w:r w:rsidR="003A7BFA">
          <w:rPr>
            <w:noProof/>
            <w:webHidden/>
          </w:rPr>
          <w:tab/>
        </w:r>
        <w:r w:rsidR="003A7BFA">
          <w:rPr>
            <w:noProof/>
            <w:webHidden/>
          </w:rPr>
          <w:fldChar w:fldCharType="begin"/>
        </w:r>
        <w:r w:rsidR="003A7BFA">
          <w:rPr>
            <w:noProof/>
            <w:webHidden/>
          </w:rPr>
          <w:instrText xml:space="preserve"> PAGEREF _Toc417898904 \h </w:instrText>
        </w:r>
        <w:r w:rsidR="003A7BFA">
          <w:rPr>
            <w:noProof/>
            <w:webHidden/>
          </w:rPr>
        </w:r>
        <w:r w:rsidR="003A7BFA">
          <w:rPr>
            <w:noProof/>
            <w:webHidden/>
          </w:rPr>
          <w:fldChar w:fldCharType="separate"/>
        </w:r>
        <w:r>
          <w:rPr>
            <w:noProof/>
            <w:webHidden/>
          </w:rPr>
          <w:t>49</w:t>
        </w:r>
        <w:r w:rsidR="003A7BFA">
          <w:rPr>
            <w:noProof/>
            <w:webHidden/>
          </w:rPr>
          <w:fldChar w:fldCharType="end"/>
        </w:r>
      </w:hyperlink>
    </w:p>
    <w:p w:rsidR="003A7BFA" w:rsidRDefault="00F80014">
      <w:pPr>
        <w:pStyle w:val="TOC1"/>
        <w:tabs>
          <w:tab w:val="right" w:leader="dot" w:pos="9016"/>
        </w:tabs>
        <w:rPr>
          <w:rFonts w:asciiTheme="minorHAnsi" w:hAnsiTheme="minorHAnsi"/>
          <w:noProof/>
        </w:rPr>
      </w:pPr>
      <w:hyperlink w:anchor="_Toc417898905" w:history="1">
        <w:r w:rsidR="003A7BFA" w:rsidRPr="00B83313">
          <w:rPr>
            <w:rStyle w:val="Hyperlink"/>
            <w:noProof/>
          </w:rPr>
          <w:t>Element 4:  Complete documentation</w:t>
        </w:r>
        <w:r w:rsidR="003A7BFA">
          <w:rPr>
            <w:noProof/>
            <w:webHidden/>
          </w:rPr>
          <w:tab/>
        </w:r>
        <w:r w:rsidR="003A7BFA">
          <w:rPr>
            <w:noProof/>
            <w:webHidden/>
          </w:rPr>
          <w:fldChar w:fldCharType="begin"/>
        </w:r>
        <w:r w:rsidR="003A7BFA">
          <w:rPr>
            <w:noProof/>
            <w:webHidden/>
          </w:rPr>
          <w:instrText xml:space="preserve"> PAGEREF _Toc417898905 \h </w:instrText>
        </w:r>
        <w:r w:rsidR="003A7BFA">
          <w:rPr>
            <w:noProof/>
            <w:webHidden/>
          </w:rPr>
        </w:r>
        <w:r w:rsidR="003A7BFA">
          <w:rPr>
            <w:noProof/>
            <w:webHidden/>
          </w:rPr>
          <w:fldChar w:fldCharType="separate"/>
        </w:r>
        <w:r>
          <w:rPr>
            <w:noProof/>
            <w:webHidden/>
          </w:rPr>
          <w:t>61</w:t>
        </w:r>
        <w:r w:rsidR="003A7BFA">
          <w:rPr>
            <w:noProof/>
            <w:webHidden/>
          </w:rPr>
          <w:fldChar w:fldCharType="end"/>
        </w:r>
      </w:hyperlink>
    </w:p>
    <w:p w:rsidR="003A7BFA" w:rsidRDefault="00F80014">
      <w:pPr>
        <w:pStyle w:val="TOC1"/>
        <w:tabs>
          <w:tab w:val="right" w:leader="dot" w:pos="9016"/>
        </w:tabs>
        <w:rPr>
          <w:rFonts w:asciiTheme="minorHAnsi" w:hAnsiTheme="minorHAnsi"/>
          <w:noProof/>
        </w:rPr>
      </w:pPr>
      <w:hyperlink w:anchor="_Toc417898906" w:history="1">
        <w:r w:rsidR="003A7BFA" w:rsidRPr="00B83313">
          <w:rPr>
            <w:rStyle w:val="Hyperlink"/>
            <w:noProof/>
          </w:rPr>
          <w:t>Presentation of written work</w:t>
        </w:r>
        <w:r w:rsidR="003A7BFA">
          <w:rPr>
            <w:noProof/>
            <w:webHidden/>
          </w:rPr>
          <w:tab/>
        </w:r>
        <w:r w:rsidR="003A7BFA">
          <w:rPr>
            <w:noProof/>
            <w:webHidden/>
          </w:rPr>
          <w:fldChar w:fldCharType="begin"/>
        </w:r>
        <w:r w:rsidR="003A7BFA">
          <w:rPr>
            <w:noProof/>
            <w:webHidden/>
          </w:rPr>
          <w:instrText xml:space="preserve"> PAGEREF _Toc417898906 \h </w:instrText>
        </w:r>
        <w:r w:rsidR="003A7BFA">
          <w:rPr>
            <w:noProof/>
            <w:webHidden/>
          </w:rPr>
        </w:r>
        <w:r w:rsidR="003A7BFA">
          <w:rPr>
            <w:noProof/>
            <w:webHidden/>
          </w:rPr>
          <w:fldChar w:fldCharType="separate"/>
        </w:r>
        <w:r>
          <w:rPr>
            <w:noProof/>
            <w:webHidden/>
          </w:rPr>
          <w:t>75</w:t>
        </w:r>
        <w:r w:rsidR="003A7BFA">
          <w:rPr>
            <w:noProof/>
            <w:webHidden/>
          </w:rPr>
          <w:fldChar w:fldCharType="end"/>
        </w:r>
      </w:hyperlink>
    </w:p>
    <w:p w:rsidR="003A7BFA" w:rsidRDefault="00F80014">
      <w:pPr>
        <w:pStyle w:val="TOC1"/>
        <w:tabs>
          <w:tab w:val="right" w:leader="dot" w:pos="9016"/>
        </w:tabs>
        <w:rPr>
          <w:rFonts w:asciiTheme="minorHAnsi" w:hAnsiTheme="minorHAnsi"/>
          <w:noProof/>
        </w:rPr>
      </w:pPr>
      <w:hyperlink w:anchor="_Toc417898907" w:history="1">
        <w:r w:rsidR="003A7BFA" w:rsidRPr="00B83313">
          <w:rPr>
            <w:rStyle w:val="Hyperlink"/>
            <w:noProof/>
          </w:rPr>
          <w:t>Recommended reading</w:t>
        </w:r>
        <w:r w:rsidR="003A7BFA">
          <w:rPr>
            <w:noProof/>
            <w:webHidden/>
          </w:rPr>
          <w:tab/>
        </w:r>
        <w:r w:rsidR="003A7BFA">
          <w:rPr>
            <w:noProof/>
            <w:webHidden/>
          </w:rPr>
          <w:fldChar w:fldCharType="begin"/>
        </w:r>
        <w:r w:rsidR="003A7BFA">
          <w:rPr>
            <w:noProof/>
            <w:webHidden/>
          </w:rPr>
          <w:instrText xml:space="preserve"> PAGEREF _Toc417898907 \h </w:instrText>
        </w:r>
        <w:r w:rsidR="003A7BFA">
          <w:rPr>
            <w:noProof/>
            <w:webHidden/>
          </w:rPr>
        </w:r>
        <w:r w:rsidR="003A7BFA">
          <w:rPr>
            <w:noProof/>
            <w:webHidden/>
          </w:rPr>
          <w:fldChar w:fldCharType="separate"/>
        </w:r>
        <w:r>
          <w:rPr>
            <w:noProof/>
            <w:webHidden/>
          </w:rPr>
          <w:t>77</w:t>
        </w:r>
        <w:r w:rsidR="003A7BFA">
          <w:rPr>
            <w:noProof/>
            <w:webHidden/>
          </w:rPr>
          <w:fldChar w:fldCharType="end"/>
        </w:r>
      </w:hyperlink>
    </w:p>
    <w:p w:rsidR="003A7BFA" w:rsidRDefault="00F80014">
      <w:pPr>
        <w:pStyle w:val="TOC1"/>
        <w:tabs>
          <w:tab w:val="right" w:leader="dot" w:pos="9016"/>
        </w:tabs>
        <w:rPr>
          <w:rFonts w:asciiTheme="minorHAnsi" w:hAnsiTheme="minorHAnsi"/>
          <w:noProof/>
        </w:rPr>
      </w:pPr>
      <w:hyperlink w:anchor="_Toc417898908" w:history="1">
        <w:r w:rsidR="003A7BFA" w:rsidRPr="00B83313">
          <w:rPr>
            <w:rStyle w:val="Hyperlink"/>
            <w:noProof/>
          </w:rPr>
          <w:t>Trainee evaluation sheet</w:t>
        </w:r>
        <w:r w:rsidR="003A7BFA">
          <w:rPr>
            <w:noProof/>
            <w:webHidden/>
          </w:rPr>
          <w:tab/>
        </w:r>
        <w:r w:rsidR="003A7BFA">
          <w:rPr>
            <w:noProof/>
            <w:webHidden/>
          </w:rPr>
          <w:fldChar w:fldCharType="begin"/>
        </w:r>
        <w:r w:rsidR="003A7BFA">
          <w:rPr>
            <w:noProof/>
            <w:webHidden/>
          </w:rPr>
          <w:instrText xml:space="preserve"> PAGEREF _Toc417898908 \h </w:instrText>
        </w:r>
        <w:r w:rsidR="003A7BFA">
          <w:rPr>
            <w:noProof/>
            <w:webHidden/>
          </w:rPr>
        </w:r>
        <w:r w:rsidR="003A7BFA">
          <w:rPr>
            <w:noProof/>
            <w:webHidden/>
          </w:rPr>
          <w:fldChar w:fldCharType="separate"/>
        </w:r>
        <w:r>
          <w:rPr>
            <w:noProof/>
            <w:webHidden/>
          </w:rPr>
          <w:t>79</w:t>
        </w:r>
        <w:r w:rsidR="003A7BFA">
          <w:rPr>
            <w:noProof/>
            <w:webHidden/>
          </w:rPr>
          <w:fldChar w:fldCharType="end"/>
        </w:r>
      </w:hyperlink>
    </w:p>
    <w:p w:rsidR="003A7BFA" w:rsidRDefault="00F80014">
      <w:pPr>
        <w:pStyle w:val="TOC1"/>
        <w:tabs>
          <w:tab w:val="right" w:leader="dot" w:pos="9016"/>
        </w:tabs>
        <w:rPr>
          <w:rFonts w:asciiTheme="minorHAnsi" w:hAnsiTheme="minorHAnsi"/>
          <w:noProof/>
        </w:rPr>
      </w:pPr>
      <w:hyperlink w:anchor="_Toc417898909" w:history="1">
        <w:r w:rsidR="003A7BFA" w:rsidRPr="00B83313">
          <w:rPr>
            <w:rStyle w:val="Hyperlink"/>
            <w:noProof/>
          </w:rPr>
          <w:t>Trainee self-assessment checklist</w:t>
        </w:r>
        <w:r w:rsidR="003A7BFA">
          <w:rPr>
            <w:noProof/>
            <w:webHidden/>
          </w:rPr>
          <w:tab/>
        </w:r>
        <w:r w:rsidR="003A7BFA">
          <w:rPr>
            <w:noProof/>
            <w:webHidden/>
          </w:rPr>
          <w:fldChar w:fldCharType="begin"/>
        </w:r>
        <w:r w:rsidR="003A7BFA">
          <w:rPr>
            <w:noProof/>
            <w:webHidden/>
          </w:rPr>
          <w:instrText xml:space="preserve"> PAGEREF _Toc417898909 \h </w:instrText>
        </w:r>
        <w:r w:rsidR="003A7BFA">
          <w:rPr>
            <w:noProof/>
            <w:webHidden/>
          </w:rPr>
        </w:r>
        <w:r w:rsidR="003A7BFA">
          <w:rPr>
            <w:noProof/>
            <w:webHidden/>
          </w:rPr>
          <w:fldChar w:fldCharType="separate"/>
        </w:r>
        <w:r>
          <w:rPr>
            <w:noProof/>
            <w:webHidden/>
          </w:rPr>
          <w:t>81</w:t>
        </w:r>
        <w:r w:rsidR="003A7BFA">
          <w:rPr>
            <w:noProof/>
            <w:webHidden/>
          </w:rPr>
          <w:fldChar w:fldCharType="end"/>
        </w:r>
      </w:hyperlink>
    </w:p>
    <w:p w:rsidR="00D5589C" w:rsidRPr="00FC343C" w:rsidRDefault="00897580">
      <w:pPr>
        <w:rPr>
          <w:rFonts w:ascii="Helvetica" w:eastAsia="Calibri" w:hAnsi="Helvetica" w:cs="Calibri"/>
          <w:szCs w:val="24"/>
          <w:lang w:eastAsia="ar-SA"/>
        </w:rPr>
      </w:pPr>
      <w:r w:rsidRPr="00FC343C">
        <w:rPr>
          <w:rFonts w:ascii="Helvetica" w:hAnsi="Helvetica"/>
          <w:szCs w:val="24"/>
        </w:rPr>
        <w:fldChar w:fldCharType="end"/>
      </w:r>
      <w:r w:rsidR="00D5589C" w:rsidRPr="00FC343C">
        <w:rPr>
          <w:rFonts w:ascii="Helvetica" w:hAnsi="Helvetica"/>
          <w:szCs w:val="24"/>
        </w:rPr>
        <w:br w:type="page"/>
      </w:r>
    </w:p>
    <w:p w:rsidR="00D5589C" w:rsidRPr="00FC343C" w:rsidRDefault="00D5589C" w:rsidP="00BD2681">
      <w:pPr>
        <w:pStyle w:val="BodyCopy"/>
        <w:rPr>
          <w:noProof w:val="0"/>
          <w:szCs w:val="24"/>
        </w:rPr>
      </w:pPr>
    </w:p>
    <w:p w:rsidR="00D5589C" w:rsidRPr="00FC343C" w:rsidRDefault="00D5589C" w:rsidP="00BD2681">
      <w:pPr>
        <w:pStyle w:val="BodyCopy"/>
        <w:rPr>
          <w:noProof w:val="0"/>
          <w:szCs w:val="24"/>
        </w:rPr>
        <w:sectPr w:rsidR="00D5589C" w:rsidRPr="00FC343C" w:rsidSect="00CB546F">
          <w:headerReference w:type="even" r:id="rId40"/>
          <w:headerReference w:type="default" r:id="rId41"/>
          <w:footerReference w:type="even" r:id="rId42"/>
          <w:footerReference w:type="default" r:id="rId43"/>
          <w:pgSz w:w="11906" w:h="16838" w:code="9"/>
          <w:pgMar w:top="1440" w:right="1440" w:bottom="1440" w:left="1440" w:header="709" w:footer="468" w:gutter="0"/>
          <w:cols w:space="708"/>
          <w:docGrid w:linePitch="360"/>
        </w:sectPr>
      </w:pPr>
    </w:p>
    <w:p w:rsidR="00E83E16" w:rsidRPr="00FC343C" w:rsidRDefault="00E83E16" w:rsidP="00E83E16">
      <w:pPr>
        <w:pStyle w:val="Heading1"/>
      </w:pPr>
      <w:bookmarkStart w:id="3" w:name="_Toc334515496"/>
      <w:bookmarkStart w:id="4" w:name="_Toc337029813"/>
      <w:bookmarkStart w:id="5" w:name="_Toc370805486"/>
      <w:bookmarkStart w:id="6" w:name="_Toc417898898"/>
      <w:r w:rsidRPr="00FC343C">
        <w:lastRenderedPageBreak/>
        <w:t>Introduction to trainee manual</w:t>
      </w:r>
      <w:bookmarkEnd w:id="3"/>
      <w:bookmarkEnd w:id="4"/>
      <w:bookmarkEnd w:id="5"/>
      <w:bookmarkEnd w:id="6"/>
    </w:p>
    <w:p w:rsidR="00E83E16" w:rsidRPr="00FC343C" w:rsidRDefault="00E83E16" w:rsidP="00E83E16">
      <w:pPr>
        <w:pStyle w:val="Heading3"/>
      </w:pPr>
      <w:r w:rsidRPr="00FC343C">
        <w:t>To the Trainee</w:t>
      </w:r>
    </w:p>
    <w:p w:rsidR="00E83E16" w:rsidRPr="00FC343C" w:rsidRDefault="00E83E16" w:rsidP="00E83E16">
      <w:pPr>
        <w:pStyle w:val="BodyCopy"/>
        <w:rPr>
          <w:noProof w:val="0"/>
        </w:rPr>
      </w:pPr>
      <w:r w:rsidRPr="00FC343C">
        <w:rPr>
          <w:noProof w:val="0"/>
        </w:rPr>
        <w:t>Congratulations on joining this course. This Trainee Manual is one part of a ‘toolbox’ which is a resource provided to trainees, trainers and assessors to help you become competent in various areas of your work.</w:t>
      </w:r>
    </w:p>
    <w:p w:rsidR="00E83E16" w:rsidRPr="00FC343C" w:rsidRDefault="00E83E16" w:rsidP="00E83E16">
      <w:pPr>
        <w:pStyle w:val="BodyCopy"/>
        <w:rPr>
          <w:noProof w:val="0"/>
        </w:rPr>
      </w:pPr>
      <w:r w:rsidRPr="00FC343C">
        <w:rPr>
          <w:noProof w:val="0"/>
        </w:rPr>
        <w:t>The ‘toolbox’ consists of three elements:</w:t>
      </w:r>
    </w:p>
    <w:p w:rsidR="00E83E16" w:rsidRPr="00FC343C" w:rsidRDefault="00E83E16" w:rsidP="00E83E16">
      <w:pPr>
        <w:pStyle w:val="Bullet1"/>
      </w:pPr>
      <w:r w:rsidRPr="00FC343C">
        <w:t>A Trainee Manual for you to read and study at home or in class</w:t>
      </w:r>
    </w:p>
    <w:p w:rsidR="00E83E16" w:rsidRPr="00FC343C" w:rsidRDefault="00E83E16" w:rsidP="00E83E16">
      <w:pPr>
        <w:pStyle w:val="Bullet1"/>
      </w:pPr>
      <w:r w:rsidRPr="00FC343C">
        <w:t>A Trainer Guide with Power Point slides to help your Trainer explain the content of the training material and provide class activities to help with practice</w:t>
      </w:r>
    </w:p>
    <w:p w:rsidR="00E83E16" w:rsidRPr="00FC343C" w:rsidRDefault="00E83E16" w:rsidP="00E83E16">
      <w:pPr>
        <w:pStyle w:val="Bullet1"/>
      </w:pPr>
      <w:r w:rsidRPr="00FC343C">
        <w:t>An Assessment Manual which provides your Assessor with oral and written questions and other assessment tasks to establish whether or not you have achieved competency.</w:t>
      </w:r>
    </w:p>
    <w:p w:rsidR="00E83E16" w:rsidRPr="00FC343C" w:rsidRDefault="00E83E16" w:rsidP="00E83E16">
      <w:pPr>
        <w:pStyle w:val="BodyCopy"/>
        <w:rPr>
          <w:noProof w:val="0"/>
        </w:rPr>
      </w:pPr>
      <w:r w:rsidRPr="00FC343C">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E83E16" w:rsidRPr="00FC343C" w:rsidRDefault="00E83E16" w:rsidP="00E83E16">
      <w:pPr>
        <w:pStyle w:val="BodyCopy"/>
        <w:rPr>
          <w:b/>
          <w:noProof w:val="0"/>
        </w:rPr>
      </w:pPr>
      <w:r w:rsidRPr="00FC343C">
        <w:rPr>
          <w:b/>
          <w:noProof w:val="0"/>
        </w:rPr>
        <w:t>What is the CBT and CBA system and why has it been adopted by ASEAN?</w:t>
      </w:r>
    </w:p>
    <w:p w:rsidR="00E83E16" w:rsidRPr="00FC343C" w:rsidRDefault="00E83E16" w:rsidP="00E83E16">
      <w:pPr>
        <w:pStyle w:val="BodyCopy"/>
        <w:rPr>
          <w:noProof w:val="0"/>
        </w:rPr>
      </w:pPr>
      <w:r w:rsidRPr="00FC343C">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 chances of obtaining employment.</w:t>
      </w:r>
    </w:p>
    <w:p w:rsidR="00E83E16" w:rsidRPr="00FC343C" w:rsidRDefault="00E83E16" w:rsidP="00E83E16">
      <w:pPr>
        <w:pStyle w:val="BodyCopy"/>
        <w:rPr>
          <w:noProof w:val="0"/>
        </w:rPr>
      </w:pPr>
      <w:r w:rsidRPr="00FC343C">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FC343C" w:rsidRDefault="00E83E16" w:rsidP="00E83E16">
      <w:pPr>
        <w:pStyle w:val="BodyCopy"/>
        <w:rPr>
          <w:b/>
          <w:noProof w:val="0"/>
        </w:rPr>
      </w:pPr>
      <w:r w:rsidRPr="00FC343C">
        <w:rPr>
          <w:b/>
          <w:noProof w:val="0"/>
        </w:rPr>
        <w:t>What is a competency standard?</w:t>
      </w:r>
    </w:p>
    <w:p w:rsidR="00E83E16" w:rsidRPr="00FC343C" w:rsidRDefault="00E83E16" w:rsidP="00E83E16">
      <w:pPr>
        <w:pStyle w:val="BodyCopy"/>
        <w:rPr>
          <w:noProof w:val="0"/>
        </w:rPr>
      </w:pPr>
      <w:r w:rsidRPr="00FC343C">
        <w:rPr>
          <w:noProof w:val="0"/>
        </w:rPr>
        <w:t>Competency standards are descriptions of the skills and knowledge required to perform a task or activity at the level of a required standard.</w:t>
      </w:r>
    </w:p>
    <w:p w:rsidR="00E83E16" w:rsidRPr="00FC343C" w:rsidRDefault="00E83E16" w:rsidP="00E83E16">
      <w:pPr>
        <w:pStyle w:val="BodyCopy"/>
        <w:rPr>
          <w:noProof w:val="0"/>
        </w:rPr>
      </w:pPr>
      <w:r w:rsidRPr="00FC343C">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FC343C" w:rsidRDefault="00E83E16" w:rsidP="00E83E16">
      <w:pPr>
        <w:pStyle w:val="Bullet1"/>
      </w:pPr>
      <w:r w:rsidRPr="00FC343C">
        <w:t>Housekeeping</w:t>
      </w:r>
    </w:p>
    <w:p w:rsidR="00E83E16" w:rsidRPr="00FC343C" w:rsidRDefault="00E83E16" w:rsidP="00E83E16">
      <w:pPr>
        <w:pStyle w:val="Bullet1"/>
      </w:pPr>
      <w:r w:rsidRPr="00FC343C">
        <w:t>Food Production</w:t>
      </w:r>
    </w:p>
    <w:p w:rsidR="00E83E16" w:rsidRPr="00FC343C" w:rsidRDefault="00E83E16" w:rsidP="00E83E16">
      <w:pPr>
        <w:pStyle w:val="Bullet1"/>
      </w:pPr>
      <w:r w:rsidRPr="00FC343C">
        <w:t>Food and Beverage Service</w:t>
      </w:r>
    </w:p>
    <w:p w:rsidR="00E83E16" w:rsidRPr="00FC343C" w:rsidRDefault="00E83E16" w:rsidP="00E83E16">
      <w:pPr>
        <w:pStyle w:val="Bullet1"/>
      </w:pPr>
      <w:r w:rsidRPr="00FC343C">
        <w:t>Front Office</w:t>
      </w:r>
    </w:p>
    <w:p w:rsidR="00E83E16" w:rsidRPr="00FC343C" w:rsidRDefault="00E83E16" w:rsidP="00E83E16">
      <w:pPr>
        <w:pStyle w:val="Bullet1"/>
      </w:pPr>
      <w:r w:rsidRPr="00FC343C">
        <w:lastRenderedPageBreak/>
        <w:t>Travel Agencies</w:t>
      </w:r>
    </w:p>
    <w:p w:rsidR="00E83E16" w:rsidRPr="00FC343C" w:rsidRDefault="00E83E16" w:rsidP="00E83E16">
      <w:pPr>
        <w:pStyle w:val="Bullet1"/>
      </w:pPr>
      <w:r w:rsidRPr="00FC343C">
        <w:t>Tour Operations.</w:t>
      </w:r>
    </w:p>
    <w:p w:rsidR="00E83E16" w:rsidRPr="00FC343C" w:rsidRDefault="00E83E16" w:rsidP="00E83E16">
      <w:pPr>
        <w:pStyle w:val="BodyCopy"/>
        <w:rPr>
          <w:noProof w:val="0"/>
        </w:rPr>
      </w:pPr>
      <w:r w:rsidRPr="00FC343C">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FC343C" w:rsidRDefault="00E83E16" w:rsidP="00E83E16">
      <w:pPr>
        <w:pStyle w:val="BodyCopy"/>
        <w:rPr>
          <w:noProof w:val="0"/>
        </w:rPr>
      </w:pPr>
      <w:r w:rsidRPr="00FC343C">
        <w:rPr>
          <w:noProof w:val="0"/>
        </w:rPr>
        <w:t>There are other components of the competency standard:</w:t>
      </w:r>
    </w:p>
    <w:p w:rsidR="00E83E16" w:rsidRPr="00FC343C" w:rsidRDefault="00E83E16" w:rsidP="00E83E16">
      <w:pPr>
        <w:pStyle w:val="Bullet1"/>
      </w:pPr>
      <w:r w:rsidRPr="00FC343C">
        <w:rPr>
          <w:i/>
        </w:rPr>
        <w:t xml:space="preserve">Unit Title: </w:t>
      </w:r>
      <w:r w:rsidRPr="00FC343C">
        <w:t>statement about what is to be done in the workplace</w:t>
      </w:r>
    </w:p>
    <w:p w:rsidR="00E83E16" w:rsidRPr="00FC343C" w:rsidRDefault="00E83E16" w:rsidP="00E83E16">
      <w:pPr>
        <w:pStyle w:val="Bullet1"/>
      </w:pPr>
      <w:r w:rsidRPr="00FC343C">
        <w:rPr>
          <w:i/>
        </w:rPr>
        <w:t xml:space="preserve">Unit Number: </w:t>
      </w:r>
      <w:r w:rsidRPr="00FC343C">
        <w:t>unique number identifying the particular competency</w:t>
      </w:r>
    </w:p>
    <w:p w:rsidR="00E83E16" w:rsidRPr="00FC343C" w:rsidRDefault="00E83E16" w:rsidP="00E83E16">
      <w:pPr>
        <w:pStyle w:val="Bullet1"/>
      </w:pPr>
      <w:r w:rsidRPr="00FC343C">
        <w:rPr>
          <w:i/>
        </w:rPr>
        <w:t xml:space="preserve">Nominal hours: </w:t>
      </w:r>
      <w:r w:rsidRPr="00FC343C">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FC343C" w:rsidRDefault="00E83E16" w:rsidP="00E83E16">
      <w:pPr>
        <w:pStyle w:val="BodyCopy"/>
        <w:rPr>
          <w:noProof w:val="0"/>
        </w:rPr>
      </w:pPr>
      <w:r w:rsidRPr="00FC343C">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FC343C" w:rsidRDefault="00E83E16" w:rsidP="00E83E16">
      <w:pPr>
        <w:pStyle w:val="BodyCopy"/>
        <w:rPr>
          <w:noProof w:val="0"/>
        </w:rPr>
      </w:pPr>
      <w:r w:rsidRPr="00FC343C">
        <w:rPr>
          <w:noProof w:val="0"/>
        </w:rPr>
        <w:t>Your trainer and/or assessor may use other methods to assess you such as:</w:t>
      </w:r>
    </w:p>
    <w:p w:rsidR="00E83E16" w:rsidRPr="00FC343C" w:rsidRDefault="00E83E16" w:rsidP="00E83E16">
      <w:pPr>
        <w:pStyle w:val="Bullet1"/>
      </w:pPr>
      <w:r w:rsidRPr="00FC343C">
        <w:t>Journals</w:t>
      </w:r>
    </w:p>
    <w:p w:rsidR="00E83E16" w:rsidRPr="00FC343C" w:rsidRDefault="00E83E16" w:rsidP="00E83E16">
      <w:pPr>
        <w:pStyle w:val="Bullet1"/>
      </w:pPr>
      <w:r w:rsidRPr="00FC343C">
        <w:t>Oral presentations</w:t>
      </w:r>
    </w:p>
    <w:p w:rsidR="00E83E16" w:rsidRPr="00FC343C" w:rsidRDefault="00E83E16" w:rsidP="00E83E16">
      <w:pPr>
        <w:pStyle w:val="Bullet1"/>
      </w:pPr>
      <w:r w:rsidRPr="00FC343C">
        <w:t>Role plays</w:t>
      </w:r>
    </w:p>
    <w:p w:rsidR="00E83E16" w:rsidRPr="00FC343C" w:rsidRDefault="00E83E16" w:rsidP="00E83E16">
      <w:pPr>
        <w:pStyle w:val="Bullet1"/>
      </w:pPr>
      <w:r w:rsidRPr="00FC343C">
        <w:t>Log books</w:t>
      </w:r>
    </w:p>
    <w:p w:rsidR="00E83E16" w:rsidRPr="00FC343C" w:rsidRDefault="00E83E16" w:rsidP="00E83E16">
      <w:pPr>
        <w:pStyle w:val="Bullet1"/>
      </w:pPr>
      <w:r w:rsidRPr="00FC343C">
        <w:t>Group projects</w:t>
      </w:r>
    </w:p>
    <w:p w:rsidR="00E83E16" w:rsidRPr="00FC343C" w:rsidRDefault="00E83E16" w:rsidP="00E83E16">
      <w:pPr>
        <w:pStyle w:val="Bullet1"/>
      </w:pPr>
      <w:r w:rsidRPr="00FC343C">
        <w:t>Practical demonstrations.</w:t>
      </w:r>
    </w:p>
    <w:p w:rsidR="00E83E16" w:rsidRPr="00FC343C" w:rsidRDefault="00E83E16" w:rsidP="00E83E16">
      <w:pPr>
        <w:pStyle w:val="BodyCopy"/>
        <w:rPr>
          <w:noProof w:val="0"/>
        </w:rPr>
      </w:pPr>
      <w:r w:rsidRPr="00FC343C">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FC343C" w:rsidRDefault="00C13A31" w:rsidP="00C13A31">
      <w:pPr>
        <w:pStyle w:val="BodyCopy"/>
        <w:rPr>
          <w:noProof w:val="0"/>
        </w:rPr>
      </w:pPr>
    </w:p>
    <w:p w:rsidR="00C13A31" w:rsidRPr="00FC343C" w:rsidRDefault="00C13A31">
      <w:pPr>
        <w:rPr>
          <w:rFonts w:ascii="Helvetica" w:hAnsi="Helvetica"/>
          <w:szCs w:val="24"/>
        </w:rPr>
        <w:sectPr w:rsidR="00C13A31" w:rsidRPr="00FC343C" w:rsidSect="001A29DB">
          <w:headerReference w:type="even" r:id="rId44"/>
          <w:headerReference w:type="default" r:id="rId45"/>
          <w:footerReference w:type="even" r:id="rId46"/>
          <w:footerReference w:type="default" r:id="rId47"/>
          <w:pgSz w:w="11906" w:h="16838"/>
          <w:pgMar w:top="1440" w:right="1440" w:bottom="1440" w:left="1440" w:header="708" w:footer="331" w:gutter="0"/>
          <w:pgNumType w:start="1"/>
          <w:cols w:space="708"/>
          <w:docGrid w:linePitch="360"/>
        </w:sectPr>
      </w:pPr>
    </w:p>
    <w:p w:rsidR="00C13A31" w:rsidRPr="00FC343C" w:rsidRDefault="00C13A31" w:rsidP="00C13A31">
      <w:pPr>
        <w:pStyle w:val="Heading1"/>
        <w:rPr>
          <w:szCs w:val="24"/>
        </w:rPr>
      </w:pPr>
      <w:bookmarkStart w:id="8" w:name="_Toc337029814"/>
      <w:bookmarkStart w:id="9" w:name="_Toc370805487"/>
      <w:bookmarkStart w:id="10" w:name="_Toc417898899"/>
      <w:r w:rsidRPr="00FC343C">
        <w:lastRenderedPageBreak/>
        <w:t>Unit descriptor</w:t>
      </w:r>
      <w:bookmarkEnd w:id="8"/>
      <w:bookmarkEnd w:id="9"/>
      <w:bookmarkEnd w:id="10"/>
    </w:p>
    <w:p w:rsidR="00C13A31" w:rsidRPr="00FC343C" w:rsidRDefault="00897580" w:rsidP="00C13A31">
      <w:pPr>
        <w:pStyle w:val="BodyCopyBold"/>
        <w:rPr>
          <w:noProof w:val="0"/>
        </w:rPr>
      </w:pPr>
      <w:r w:rsidRPr="00FC343C">
        <w:rPr>
          <w:noProof w:val="0"/>
        </w:rPr>
        <w:fldChar w:fldCharType="begin"/>
      </w:r>
      <w:r w:rsidR="009343EE" w:rsidRPr="00FC343C">
        <w:rPr>
          <w:noProof w:val="0"/>
        </w:rPr>
        <w:instrText xml:space="preserve"> REF  UnitName </w:instrText>
      </w:r>
      <w:r w:rsidR="00FC343C" w:rsidRPr="00FC343C">
        <w:rPr>
          <w:noProof w:val="0"/>
        </w:rPr>
        <w:instrText xml:space="preserve"> \* MERGEFORMAT </w:instrText>
      </w:r>
      <w:r w:rsidRPr="00FC343C">
        <w:rPr>
          <w:noProof w:val="0"/>
        </w:rPr>
        <w:fldChar w:fldCharType="separate"/>
      </w:r>
      <w:sdt>
        <w:sdtPr>
          <w:rPr>
            <w:noProof w:val="0"/>
          </w:rPr>
          <w:alias w:val="Unit name "/>
          <w:tag w:val="Unit name "/>
          <w:id w:val="-868296424"/>
          <w:placeholder>
            <w:docPart w:val="13C4A7DA64294E7B9A492454E13253F7"/>
          </w:placeholder>
        </w:sdtPr>
        <w:sdtEndPr>
          <w:rPr>
            <w:highlight w:val="yellow"/>
          </w:rPr>
        </w:sdtEndPr>
        <w:sdtContent>
          <w:r w:rsidR="00F80014" w:rsidRPr="00FC343C">
            <w:rPr>
              <w:noProof w:val="0"/>
            </w:rPr>
            <w:t>Conduct pre-departure checks</w:t>
          </w:r>
        </w:sdtContent>
      </w:sdt>
      <w:r w:rsidRPr="00FC343C">
        <w:rPr>
          <w:noProof w:val="0"/>
        </w:rPr>
        <w:fldChar w:fldCharType="end"/>
      </w:r>
    </w:p>
    <w:p w:rsidR="00C13A31" w:rsidRPr="00FC343C" w:rsidRDefault="00C13A31" w:rsidP="00C13A31">
      <w:pPr>
        <w:pStyle w:val="BodyCopy"/>
        <w:rPr>
          <w:noProof w:val="0"/>
        </w:rPr>
      </w:pPr>
      <w:r w:rsidRPr="00FC343C">
        <w:rPr>
          <w:noProof w:val="0"/>
        </w:rPr>
        <w:t xml:space="preserve">This unit deals with the skills and knowledge required to </w:t>
      </w:r>
      <w:r w:rsidR="00897580" w:rsidRPr="00FC343C">
        <w:rPr>
          <w:noProof w:val="0"/>
        </w:rPr>
        <w:fldChar w:fldCharType="begin"/>
      </w:r>
      <w:r w:rsidR="009343EE" w:rsidRPr="00FC343C">
        <w:rPr>
          <w:noProof w:val="0"/>
        </w:rPr>
        <w:instrText xml:space="preserve"> REF  UnitName </w:instrText>
      </w:r>
      <w:r w:rsidR="00FC343C" w:rsidRPr="00FC343C">
        <w:rPr>
          <w:noProof w:val="0"/>
        </w:rPr>
        <w:instrText xml:space="preserve"> \* MERGEFORMAT </w:instrText>
      </w:r>
      <w:r w:rsidR="00897580" w:rsidRPr="00FC343C">
        <w:rPr>
          <w:noProof w:val="0"/>
        </w:rPr>
        <w:fldChar w:fldCharType="separate"/>
      </w:r>
      <w:sdt>
        <w:sdtPr>
          <w:rPr>
            <w:noProof w:val="0"/>
          </w:rPr>
          <w:alias w:val="Unit name "/>
          <w:tag w:val="Unit name "/>
          <w:id w:val="1407190455"/>
          <w:placeholder>
            <w:docPart w:val="B014A0630A4541EF97E7977431ECC66A"/>
          </w:placeholder>
        </w:sdtPr>
        <w:sdtEndPr>
          <w:rPr>
            <w:highlight w:val="yellow"/>
          </w:rPr>
        </w:sdtEndPr>
        <w:sdtContent>
          <w:proofErr w:type="gramStart"/>
          <w:r w:rsidR="00F80014" w:rsidRPr="00FC343C">
            <w:rPr>
              <w:noProof w:val="0"/>
            </w:rPr>
            <w:t>Conduct</w:t>
          </w:r>
          <w:proofErr w:type="gramEnd"/>
          <w:r w:rsidR="00F80014" w:rsidRPr="00FC343C">
            <w:rPr>
              <w:noProof w:val="0"/>
            </w:rPr>
            <w:t xml:space="preserve"> pre-departure checks</w:t>
          </w:r>
        </w:sdtContent>
      </w:sdt>
      <w:r w:rsidR="00897580" w:rsidRPr="00FC343C">
        <w:rPr>
          <w:noProof w:val="0"/>
        </w:rPr>
        <w:fldChar w:fldCharType="end"/>
      </w:r>
      <w:r w:rsidR="00FC343C">
        <w:rPr>
          <w:noProof w:val="0"/>
        </w:rPr>
        <w:t xml:space="preserve"> </w:t>
      </w:r>
      <w:r w:rsidRPr="00FC343C">
        <w:rPr>
          <w:noProof w:val="0"/>
        </w:rPr>
        <w:t>in a range of settings within the travel industries workplace context.</w:t>
      </w:r>
    </w:p>
    <w:p w:rsidR="00C13A31" w:rsidRPr="00FC343C" w:rsidRDefault="00C13A31" w:rsidP="00C13A31">
      <w:pPr>
        <w:pStyle w:val="BodyCopyBold"/>
        <w:rPr>
          <w:noProof w:val="0"/>
        </w:rPr>
      </w:pPr>
      <w:r w:rsidRPr="00FC343C">
        <w:rPr>
          <w:noProof w:val="0"/>
        </w:rPr>
        <w:t xml:space="preserve">Unit Code: </w:t>
      </w:r>
    </w:p>
    <w:p w:rsidR="00C13A31" w:rsidRPr="00FC343C" w:rsidRDefault="00897580" w:rsidP="00C13A31">
      <w:pPr>
        <w:pStyle w:val="BodyCopy"/>
        <w:rPr>
          <w:noProof w:val="0"/>
        </w:rPr>
      </w:pPr>
      <w:r w:rsidRPr="00FC343C">
        <w:rPr>
          <w:noProof w:val="0"/>
        </w:rPr>
        <w:fldChar w:fldCharType="begin"/>
      </w:r>
      <w:r w:rsidR="009343EE" w:rsidRPr="00FC343C">
        <w:rPr>
          <w:noProof w:val="0"/>
        </w:rPr>
        <w:instrText xml:space="preserve"> REF  UnitCode </w:instrText>
      </w:r>
      <w:r w:rsidR="00FC343C" w:rsidRPr="00FC343C">
        <w:rPr>
          <w:noProof w:val="0"/>
        </w:rPr>
        <w:instrText xml:space="preserve"> \* MERGEFORMAT </w:instrText>
      </w:r>
      <w:r w:rsidRPr="00FC343C">
        <w:rPr>
          <w:noProof w:val="0"/>
        </w:rPr>
        <w:fldChar w:fldCharType="separate"/>
      </w:r>
      <w:sdt>
        <w:sdtPr>
          <w:rPr>
            <w:noProof w:val="0"/>
          </w:rPr>
          <w:alias w:val="Unit code"/>
          <w:tag w:val="Unit code"/>
          <w:id w:val="425936963"/>
          <w:placeholder>
            <w:docPart w:val="9990F36DED3C406CB9E4E756C2F5B72F"/>
          </w:placeholder>
        </w:sdtPr>
        <w:sdtContent>
          <w:sdt>
            <w:sdtPr>
              <w:rPr>
                <w:noProof w:val="0"/>
              </w:rPr>
              <w:alias w:val="Unit code"/>
              <w:tag w:val="Unit code"/>
              <w:id w:val="-1882395196"/>
              <w:placeholder>
                <w:docPart w:val="2ABA522C7293475FBC262BCDD188876F"/>
              </w:placeholder>
            </w:sdtPr>
            <w:sdtContent>
              <w:r w:rsidR="00F80014" w:rsidRPr="00FC343C">
                <w:rPr>
                  <w:noProof w:val="0"/>
                </w:rPr>
                <w:t>D2.TTG.CL3.04</w:t>
              </w:r>
              <w:r w:rsidR="00F80014" w:rsidRPr="00FC343C">
                <w:rPr>
                  <w:noProof w:val="0"/>
                </w:rPr>
                <w:br/>
                <w:t>D2.TTO.CL4.04</w:t>
              </w:r>
            </w:sdtContent>
          </w:sdt>
        </w:sdtContent>
      </w:sdt>
      <w:r w:rsidRPr="00FC343C">
        <w:rPr>
          <w:noProof w:val="0"/>
        </w:rPr>
        <w:fldChar w:fldCharType="end"/>
      </w:r>
    </w:p>
    <w:p w:rsidR="00C13A31" w:rsidRPr="00FC343C" w:rsidRDefault="00C13A31" w:rsidP="00C13A31">
      <w:pPr>
        <w:pStyle w:val="BodyCopyBold"/>
        <w:rPr>
          <w:noProof w:val="0"/>
        </w:rPr>
      </w:pPr>
      <w:r w:rsidRPr="00FC343C">
        <w:rPr>
          <w:noProof w:val="0"/>
        </w:rPr>
        <w:t>Nominal Hours:</w:t>
      </w:r>
    </w:p>
    <w:p w:rsidR="00C13A31" w:rsidRPr="00FC343C" w:rsidRDefault="00B667A8" w:rsidP="00C13A31">
      <w:pPr>
        <w:pStyle w:val="BodyCopy"/>
        <w:rPr>
          <w:noProof w:val="0"/>
        </w:rPr>
      </w:pPr>
      <w:r w:rsidRPr="00FC343C">
        <w:rPr>
          <w:noProof w:val="0"/>
        </w:rPr>
        <w:t>50</w:t>
      </w:r>
    </w:p>
    <w:p w:rsidR="00C13A31" w:rsidRPr="00FC343C" w:rsidRDefault="00C13A31" w:rsidP="00C13A31">
      <w:pPr>
        <w:pStyle w:val="Heading3"/>
      </w:pPr>
      <w:r w:rsidRPr="00FC343C">
        <w:t>Element 1:</w:t>
      </w:r>
      <w:bookmarkStart w:id="11" w:name="Element1"/>
      <w:r w:rsidR="001B6693" w:rsidRPr="00FC343C">
        <w:t xml:space="preserve"> </w:t>
      </w:r>
      <w:sdt>
        <w:sdtPr>
          <w:rPr>
            <w:highlight w:val="yellow"/>
          </w:rPr>
          <w:alias w:val="Element1"/>
          <w:tag w:val="Element1"/>
          <w:id w:val="-454108863"/>
          <w:placeholder>
            <w:docPart w:val="46007752939D416B907C65D70EB27619"/>
          </w:placeholder>
        </w:sdtPr>
        <w:sdtEndPr/>
        <w:sdtContent>
          <w:r w:rsidR="00B667A8" w:rsidRPr="00FC343C">
            <w:t>Identify tour requirements</w:t>
          </w:r>
        </w:sdtContent>
      </w:sdt>
      <w:bookmarkEnd w:id="11"/>
    </w:p>
    <w:p w:rsidR="00C13A31" w:rsidRPr="00FC343C" w:rsidRDefault="00C13A31" w:rsidP="00C13A31">
      <w:pPr>
        <w:pStyle w:val="BodyCopyBold"/>
        <w:rPr>
          <w:noProof w:val="0"/>
        </w:rPr>
      </w:pPr>
      <w:r w:rsidRPr="00FC343C">
        <w:rPr>
          <w:noProof w:val="0"/>
        </w:rPr>
        <w:t>Performance Criteria</w:t>
      </w:r>
    </w:p>
    <w:p w:rsidR="00C13A31" w:rsidRPr="00FC343C" w:rsidRDefault="00C13A31" w:rsidP="00676E09">
      <w:pPr>
        <w:pStyle w:val="BodyCopyIndent"/>
        <w:rPr>
          <w:noProof w:val="0"/>
        </w:rPr>
      </w:pPr>
      <w:r w:rsidRPr="00FC343C">
        <w:rPr>
          <w:noProof w:val="0"/>
        </w:rPr>
        <w:t>1.1</w:t>
      </w:r>
      <w:r w:rsidRPr="00FC343C">
        <w:rPr>
          <w:noProof w:val="0"/>
        </w:rPr>
        <w:tab/>
      </w:r>
      <w:bookmarkStart w:id="12" w:name="Criteria11"/>
      <w:sdt>
        <w:sdtPr>
          <w:rPr>
            <w:noProof w:val="0"/>
          </w:rPr>
          <w:alias w:val="Criteria11"/>
          <w:tag w:val="Criteria11"/>
          <w:id w:val="-1127778408"/>
          <w:placeholder>
            <w:docPart w:val="46007752939D416B907C65D70EB27619"/>
          </w:placeholder>
        </w:sdtPr>
        <w:sdtEndPr/>
        <w:sdtContent>
          <w:r w:rsidR="00B65AC4" w:rsidRPr="00FC343C">
            <w:rPr>
              <w:noProof w:val="0"/>
            </w:rPr>
            <w:t>Identify itinerary for the tour</w:t>
          </w:r>
        </w:sdtContent>
      </w:sdt>
      <w:bookmarkEnd w:id="12"/>
    </w:p>
    <w:p w:rsidR="00C13A31" w:rsidRPr="00FC343C" w:rsidRDefault="00C13A31" w:rsidP="00914DC7">
      <w:pPr>
        <w:pStyle w:val="BodyCopyIndent"/>
        <w:rPr>
          <w:noProof w:val="0"/>
        </w:rPr>
      </w:pPr>
      <w:r w:rsidRPr="00FC343C">
        <w:rPr>
          <w:noProof w:val="0"/>
        </w:rPr>
        <w:t>1.2</w:t>
      </w:r>
      <w:r w:rsidRPr="00FC343C">
        <w:rPr>
          <w:noProof w:val="0"/>
        </w:rPr>
        <w:tab/>
      </w:r>
      <w:bookmarkStart w:id="13" w:name="Criteria12"/>
      <w:sdt>
        <w:sdtPr>
          <w:rPr>
            <w:noProof w:val="0"/>
          </w:rPr>
          <w:alias w:val="Criteria12"/>
          <w:tag w:val="Criteria12"/>
          <w:id w:val="405736065"/>
          <w:placeholder>
            <w:docPart w:val="46007752939D416B907C65D70EB27619"/>
          </w:placeholder>
        </w:sdtPr>
        <w:sdtEndPr/>
        <w:sdtContent>
          <w:r w:rsidR="00B65AC4" w:rsidRPr="00FC343C">
            <w:rPr>
              <w:noProof w:val="0"/>
            </w:rPr>
            <w:t>Identify group numbers on the tour</w:t>
          </w:r>
        </w:sdtContent>
      </w:sdt>
      <w:bookmarkEnd w:id="13"/>
    </w:p>
    <w:p w:rsidR="00C13A31" w:rsidRPr="00FC343C" w:rsidRDefault="00C13A31" w:rsidP="00914DC7">
      <w:pPr>
        <w:pStyle w:val="BodyCopyIndent"/>
        <w:rPr>
          <w:noProof w:val="0"/>
        </w:rPr>
      </w:pPr>
      <w:r w:rsidRPr="00FC343C">
        <w:rPr>
          <w:noProof w:val="0"/>
        </w:rPr>
        <w:t>1.3</w:t>
      </w:r>
      <w:r w:rsidRPr="00FC343C">
        <w:rPr>
          <w:noProof w:val="0"/>
        </w:rPr>
        <w:tab/>
      </w:r>
      <w:bookmarkStart w:id="14" w:name="Criteria13"/>
      <w:sdt>
        <w:sdtPr>
          <w:rPr>
            <w:noProof w:val="0"/>
          </w:rPr>
          <w:alias w:val="Criteria13"/>
          <w:tag w:val="Criteria13"/>
          <w:id w:val="-1366747396"/>
          <w:placeholder>
            <w:docPart w:val="46007752939D416B907C65D70EB27619"/>
          </w:placeholder>
        </w:sdtPr>
        <w:sdtEndPr/>
        <w:sdtContent>
          <w:r w:rsidR="00B65AC4" w:rsidRPr="00FC343C">
            <w:rPr>
              <w:noProof w:val="0"/>
            </w:rPr>
            <w:t>Identify supplies that can be obtained on tour</w:t>
          </w:r>
        </w:sdtContent>
      </w:sdt>
      <w:bookmarkEnd w:id="14"/>
    </w:p>
    <w:p w:rsidR="00C13A31" w:rsidRPr="00FC343C" w:rsidRDefault="00C13A31" w:rsidP="00914DC7">
      <w:pPr>
        <w:pStyle w:val="BodyCopyIndent"/>
        <w:rPr>
          <w:noProof w:val="0"/>
        </w:rPr>
      </w:pPr>
      <w:r w:rsidRPr="00FC343C">
        <w:rPr>
          <w:noProof w:val="0"/>
        </w:rPr>
        <w:t>1.4</w:t>
      </w:r>
      <w:r w:rsidRPr="00FC343C">
        <w:rPr>
          <w:noProof w:val="0"/>
        </w:rPr>
        <w:tab/>
      </w:r>
      <w:bookmarkStart w:id="15" w:name="Criteria14"/>
      <w:sdt>
        <w:sdtPr>
          <w:rPr>
            <w:noProof w:val="0"/>
          </w:rPr>
          <w:alias w:val="Criteria14"/>
          <w:tag w:val="Criteria14"/>
          <w:id w:val="-745028829"/>
          <w:placeholder>
            <w:docPart w:val="46007752939D416B907C65D70EB27619"/>
          </w:placeholder>
        </w:sdtPr>
        <w:sdtEndPr/>
        <w:sdtContent>
          <w:r w:rsidR="00B65AC4" w:rsidRPr="00FC343C">
            <w:rPr>
              <w:noProof w:val="0"/>
            </w:rPr>
            <w:t>Identify special needs for the tour</w:t>
          </w:r>
        </w:sdtContent>
      </w:sdt>
      <w:bookmarkEnd w:id="15"/>
    </w:p>
    <w:p w:rsidR="00C13A31" w:rsidRPr="00FC343C" w:rsidRDefault="00C13A31" w:rsidP="00914DC7">
      <w:pPr>
        <w:pStyle w:val="BodyCopyIndent"/>
        <w:rPr>
          <w:noProof w:val="0"/>
        </w:rPr>
      </w:pPr>
      <w:r w:rsidRPr="00FC343C">
        <w:rPr>
          <w:noProof w:val="0"/>
        </w:rPr>
        <w:t>1.5</w:t>
      </w:r>
      <w:r w:rsidRPr="00FC343C">
        <w:rPr>
          <w:noProof w:val="0"/>
        </w:rPr>
        <w:tab/>
      </w:r>
      <w:bookmarkStart w:id="16" w:name="Criteria15"/>
      <w:sdt>
        <w:sdtPr>
          <w:rPr>
            <w:noProof w:val="0"/>
          </w:rPr>
          <w:alias w:val="Criteria15"/>
          <w:tag w:val="Criteria15"/>
          <w:id w:val="-1250800538"/>
          <w:placeholder>
            <w:docPart w:val="46007752939D416B907C65D70EB27619"/>
          </w:placeholder>
        </w:sdtPr>
        <w:sdtEndPr/>
        <w:sdtContent>
          <w:r w:rsidR="00B65AC4" w:rsidRPr="00FC343C">
            <w:rPr>
              <w:noProof w:val="0"/>
            </w:rPr>
            <w:t>Identify budget for equipment and supplies for the tour</w:t>
          </w:r>
        </w:sdtContent>
      </w:sdt>
      <w:bookmarkEnd w:id="16"/>
    </w:p>
    <w:p w:rsidR="00C13A31" w:rsidRPr="00FC343C" w:rsidRDefault="00C13A31" w:rsidP="00914DC7">
      <w:pPr>
        <w:pStyle w:val="BodyCopyIndent"/>
        <w:rPr>
          <w:noProof w:val="0"/>
        </w:rPr>
      </w:pPr>
      <w:r w:rsidRPr="00FC343C">
        <w:rPr>
          <w:noProof w:val="0"/>
        </w:rPr>
        <w:t>1.6</w:t>
      </w:r>
      <w:r w:rsidRPr="00FC343C">
        <w:rPr>
          <w:noProof w:val="0"/>
        </w:rPr>
        <w:tab/>
      </w:r>
      <w:bookmarkStart w:id="17" w:name="Criteria16"/>
      <w:sdt>
        <w:sdtPr>
          <w:rPr>
            <w:noProof w:val="0"/>
          </w:rPr>
          <w:alias w:val="Criteria16"/>
          <w:tag w:val="Criteria16"/>
          <w:id w:val="798647913"/>
          <w:placeholder>
            <w:docPart w:val="46007752939D416B907C65D70EB27619"/>
          </w:placeholder>
        </w:sdtPr>
        <w:sdtEndPr/>
        <w:sdtContent>
          <w:r w:rsidR="00B65AC4" w:rsidRPr="00FC343C">
            <w:rPr>
              <w:noProof w:val="0"/>
            </w:rPr>
            <w:t>Determine final requirements for the tour</w:t>
          </w:r>
        </w:sdtContent>
      </w:sdt>
      <w:bookmarkEnd w:id="17"/>
    </w:p>
    <w:p w:rsidR="00C13A31" w:rsidRPr="00FC343C" w:rsidRDefault="00C13A31" w:rsidP="00C13A31">
      <w:pPr>
        <w:pStyle w:val="Heading3"/>
      </w:pPr>
      <w:r w:rsidRPr="00FC343C">
        <w:t xml:space="preserve">Element 2: </w:t>
      </w:r>
      <w:bookmarkStart w:id="18" w:name="Element2"/>
      <w:sdt>
        <w:sdtPr>
          <w:rPr>
            <w:highlight w:val="yellow"/>
          </w:rPr>
          <w:alias w:val="Element2"/>
          <w:tag w:val="Element2"/>
          <w:id w:val="1405419867"/>
          <w:placeholder>
            <w:docPart w:val="46007752939D416B907C65D70EB27619"/>
          </w:placeholder>
        </w:sdtPr>
        <w:sdtEndPr/>
        <w:sdtContent>
          <w:r w:rsidR="00B667A8" w:rsidRPr="00FC343C">
            <w:t>Prepare identified tour requirements</w:t>
          </w:r>
        </w:sdtContent>
      </w:sdt>
      <w:bookmarkEnd w:id="18"/>
    </w:p>
    <w:p w:rsidR="00C13A31" w:rsidRPr="00FC343C" w:rsidRDefault="00C13A31" w:rsidP="00C13A31">
      <w:pPr>
        <w:pStyle w:val="BodyCopyBold"/>
        <w:rPr>
          <w:noProof w:val="0"/>
        </w:rPr>
      </w:pPr>
      <w:r w:rsidRPr="00FC343C">
        <w:rPr>
          <w:noProof w:val="0"/>
        </w:rPr>
        <w:t>Performance Criteria</w:t>
      </w:r>
    </w:p>
    <w:p w:rsidR="00C13A31" w:rsidRPr="00FC343C" w:rsidRDefault="00C13A31" w:rsidP="0012258E">
      <w:pPr>
        <w:pStyle w:val="BodyCopyIndent"/>
        <w:rPr>
          <w:noProof w:val="0"/>
        </w:rPr>
      </w:pPr>
      <w:r w:rsidRPr="00FC343C">
        <w:rPr>
          <w:noProof w:val="0"/>
        </w:rPr>
        <w:t>2.1</w:t>
      </w:r>
      <w:r w:rsidRPr="00FC343C">
        <w:rPr>
          <w:noProof w:val="0"/>
        </w:rPr>
        <w:tab/>
      </w:r>
      <w:bookmarkStart w:id="19" w:name="Criteria21"/>
      <w:sdt>
        <w:sdtPr>
          <w:rPr>
            <w:noProof w:val="0"/>
          </w:rPr>
          <w:alias w:val="Criteria21"/>
          <w:tag w:val="Criteria21"/>
          <w:id w:val="816762892"/>
          <w:placeholder>
            <w:docPart w:val="46007752939D416B907C65D70EB27619"/>
          </w:placeholder>
        </w:sdtPr>
        <w:sdtEndPr/>
        <w:sdtContent>
          <w:r w:rsidR="00B65AC4" w:rsidRPr="00FC343C">
            <w:rPr>
              <w:noProof w:val="0"/>
            </w:rPr>
            <w:t>Obtain identified equipment and supplies</w:t>
          </w:r>
        </w:sdtContent>
      </w:sdt>
      <w:bookmarkEnd w:id="19"/>
    </w:p>
    <w:p w:rsidR="002D0810" w:rsidRPr="00FC343C" w:rsidRDefault="002D0810" w:rsidP="0012258E">
      <w:pPr>
        <w:pStyle w:val="BodyCopyIndent"/>
        <w:rPr>
          <w:noProof w:val="0"/>
        </w:rPr>
      </w:pPr>
      <w:r w:rsidRPr="00FC343C">
        <w:rPr>
          <w:noProof w:val="0"/>
        </w:rPr>
        <w:t>2.2</w:t>
      </w:r>
      <w:r w:rsidRPr="00FC343C">
        <w:rPr>
          <w:noProof w:val="0"/>
        </w:rPr>
        <w:tab/>
      </w:r>
      <w:bookmarkStart w:id="20" w:name="Criteria22"/>
      <w:sdt>
        <w:sdtPr>
          <w:rPr>
            <w:noProof w:val="0"/>
          </w:rPr>
          <w:alias w:val="Criteria2.2"/>
          <w:tag w:val="Criteria2.2"/>
          <w:id w:val="1906725335"/>
          <w:placeholder>
            <w:docPart w:val="46007752939D416B907C65D70EB27619"/>
          </w:placeholder>
        </w:sdtPr>
        <w:sdtEndPr/>
        <w:sdtContent>
          <w:r w:rsidR="00B65AC4" w:rsidRPr="00FC343C">
            <w:rPr>
              <w:noProof w:val="0"/>
            </w:rPr>
            <w:t>Check condition of equipment and supplies</w:t>
          </w:r>
        </w:sdtContent>
      </w:sdt>
      <w:bookmarkEnd w:id="20"/>
    </w:p>
    <w:p w:rsidR="0012258E" w:rsidRPr="00FC343C" w:rsidRDefault="00C13A31" w:rsidP="00846447">
      <w:pPr>
        <w:pStyle w:val="BodyCopyIndent"/>
        <w:rPr>
          <w:noProof w:val="0"/>
        </w:rPr>
      </w:pPr>
      <w:r w:rsidRPr="00FC343C">
        <w:rPr>
          <w:noProof w:val="0"/>
        </w:rPr>
        <w:t>2.3</w:t>
      </w:r>
      <w:r w:rsidRPr="00FC343C">
        <w:rPr>
          <w:noProof w:val="0"/>
        </w:rPr>
        <w:tab/>
      </w:r>
      <w:bookmarkStart w:id="21" w:name="Criteria23"/>
      <w:sdt>
        <w:sdtPr>
          <w:rPr>
            <w:noProof w:val="0"/>
          </w:rPr>
          <w:alias w:val="Criteria23"/>
          <w:tag w:val="Criteria23"/>
          <w:id w:val="-1012999722"/>
          <w:placeholder>
            <w:docPart w:val="46007752939D416B907C65D70EB27619"/>
          </w:placeholder>
        </w:sdtPr>
        <w:sdtEndPr/>
        <w:sdtContent>
          <w:r w:rsidR="00B65AC4" w:rsidRPr="00FC343C">
            <w:rPr>
              <w:noProof w:val="0"/>
            </w:rPr>
            <w:t>Confirm quantity of equipment and supplies</w:t>
          </w:r>
        </w:sdtContent>
      </w:sdt>
      <w:bookmarkEnd w:id="21"/>
    </w:p>
    <w:p w:rsidR="00C13A31" w:rsidRPr="00FC343C" w:rsidRDefault="0012258E" w:rsidP="0012258E">
      <w:pPr>
        <w:pStyle w:val="BodyCopyIndent"/>
        <w:rPr>
          <w:noProof w:val="0"/>
        </w:rPr>
      </w:pPr>
      <w:r w:rsidRPr="00FC343C">
        <w:rPr>
          <w:noProof w:val="0"/>
        </w:rPr>
        <w:t>2.4</w:t>
      </w:r>
      <w:r w:rsidRPr="00FC343C">
        <w:rPr>
          <w:noProof w:val="0"/>
        </w:rPr>
        <w:tab/>
      </w:r>
      <w:bookmarkStart w:id="22" w:name="Criteria24"/>
      <w:sdt>
        <w:sdtPr>
          <w:rPr>
            <w:noProof w:val="0"/>
          </w:rPr>
          <w:alias w:val="Criteria24"/>
          <w:tag w:val="Criteria24"/>
          <w:id w:val="650875221"/>
          <w:placeholder>
            <w:docPart w:val="46007752939D416B907C65D70EB27619"/>
          </w:placeholder>
        </w:sdtPr>
        <w:sdtEndPr/>
        <w:sdtContent>
          <w:r w:rsidR="00B65AC4" w:rsidRPr="00FC343C">
            <w:rPr>
              <w:noProof w:val="0"/>
            </w:rPr>
            <w:t>Ensure compliance with host enterprise protocols for equipment and supplies</w:t>
          </w:r>
        </w:sdtContent>
      </w:sdt>
      <w:bookmarkEnd w:id="22"/>
    </w:p>
    <w:p w:rsidR="0012258E" w:rsidRPr="00FC343C" w:rsidRDefault="0012258E" w:rsidP="0012258E">
      <w:pPr>
        <w:pStyle w:val="BodyCopyIndent"/>
        <w:rPr>
          <w:noProof w:val="0"/>
        </w:rPr>
      </w:pPr>
      <w:r w:rsidRPr="00FC343C">
        <w:rPr>
          <w:noProof w:val="0"/>
        </w:rPr>
        <w:t>2.5</w:t>
      </w:r>
      <w:r w:rsidRPr="00FC343C">
        <w:rPr>
          <w:noProof w:val="0"/>
        </w:rPr>
        <w:tab/>
      </w:r>
      <w:bookmarkStart w:id="23" w:name="Criteria25"/>
      <w:sdt>
        <w:sdtPr>
          <w:rPr>
            <w:noProof w:val="0"/>
          </w:rPr>
          <w:alias w:val="Criteria25"/>
          <w:tag w:val="Criteria25"/>
          <w:id w:val="-1795366894"/>
          <w:placeholder>
            <w:docPart w:val="46007752939D416B907C65D70EB27619"/>
          </w:placeholder>
        </w:sdtPr>
        <w:sdtEndPr/>
        <w:sdtContent>
          <w:r w:rsidR="00B65AC4" w:rsidRPr="00FC343C">
            <w:rPr>
              <w:noProof w:val="0"/>
            </w:rPr>
            <w:t>Acquire additional equipment and supplies, where needed</w:t>
          </w:r>
        </w:sdtContent>
      </w:sdt>
      <w:bookmarkEnd w:id="23"/>
    </w:p>
    <w:p w:rsidR="0012258E" w:rsidRPr="00FC343C" w:rsidRDefault="0012258E" w:rsidP="0012258E">
      <w:pPr>
        <w:pStyle w:val="BodyCopyIndent"/>
        <w:rPr>
          <w:noProof w:val="0"/>
        </w:rPr>
      </w:pPr>
      <w:r w:rsidRPr="00FC343C">
        <w:rPr>
          <w:noProof w:val="0"/>
        </w:rPr>
        <w:t>2.6</w:t>
      </w:r>
      <w:r w:rsidRPr="00FC343C">
        <w:rPr>
          <w:noProof w:val="0"/>
        </w:rPr>
        <w:tab/>
      </w:r>
      <w:bookmarkStart w:id="24" w:name="Criteria26"/>
      <w:sdt>
        <w:sdtPr>
          <w:rPr>
            <w:noProof w:val="0"/>
          </w:rPr>
          <w:alias w:val="Criteria26"/>
          <w:tag w:val="Criteria26"/>
          <w:id w:val="277142074"/>
          <w:placeholder>
            <w:docPart w:val="46007752939D416B907C65D70EB27619"/>
          </w:placeholder>
        </w:sdtPr>
        <w:sdtEndPr/>
        <w:sdtContent>
          <w:r w:rsidR="00B65AC4" w:rsidRPr="00FC343C">
            <w:rPr>
              <w:noProof w:val="0"/>
            </w:rPr>
            <w:t>Verify identified equipment and supplies with tour staff</w:t>
          </w:r>
        </w:sdtContent>
      </w:sdt>
      <w:bookmarkEnd w:id="24"/>
    </w:p>
    <w:p w:rsidR="0012258E" w:rsidRPr="00FC343C" w:rsidRDefault="0012258E" w:rsidP="0012258E">
      <w:pPr>
        <w:pStyle w:val="BodyCopyIndent"/>
        <w:rPr>
          <w:noProof w:val="0"/>
        </w:rPr>
      </w:pPr>
      <w:r w:rsidRPr="00FC343C">
        <w:rPr>
          <w:noProof w:val="0"/>
        </w:rPr>
        <w:t>2.7</w:t>
      </w:r>
      <w:r w:rsidRPr="00FC343C">
        <w:rPr>
          <w:noProof w:val="0"/>
        </w:rPr>
        <w:tab/>
      </w:r>
      <w:bookmarkStart w:id="25" w:name="Criteria27"/>
      <w:sdt>
        <w:sdtPr>
          <w:rPr>
            <w:noProof w:val="0"/>
          </w:rPr>
          <w:alias w:val="Criteria27"/>
          <w:tag w:val="Criteria27"/>
          <w:id w:val="-1702154947"/>
          <w:placeholder>
            <w:docPart w:val="46007752939D416B907C65D70EB27619"/>
          </w:placeholder>
        </w:sdtPr>
        <w:sdtEndPr/>
        <w:sdtContent>
          <w:r w:rsidR="00B65AC4" w:rsidRPr="00FC343C">
            <w:rPr>
              <w:noProof w:val="0"/>
            </w:rPr>
            <w:t>Develop checklist of all equipment and supplies for use when loading and while on tour</w:t>
          </w:r>
        </w:sdtContent>
      </w:sdt>
      <w:bookmarkEnd w:id="25"/>
    </w:p>
    <w:p w:rsidR="00852209" w:rsidRPr="00FC343C" w:rsidRDefault="00852209">
      <w:pPr>
        <w:rPr>
          <w:rFonts w:ascii="Helvetica" w:eastAsiaTheme="majorEastAsia" w:hAnsi="Helvetica" w:cstheme="majorBidi"/>
          <w:b/>
          <w:bCs/>
          <w:color w:val="45545F"/>
          <w:sz w:val="28"/>
        </w:rPr>
      </w:pPr>
      <w:r w:rsidRPr="00FC343C">
        <w:rPr>
          <w:rFonts w:ascii="Helvetica" w:hAnsi="Helvetica"/>
        </w:rPr>
        <w:br w:type="page"/>
      </w:r>
    </w:p>
    <w:p w:rsidR="00C13A31" w:rsidRPr="00FC343C" w:rsidRDefault="00C13A31" w:rsidP="00C13A31">
      <w:pPr>
        <w:pStyle w:val="Heading3"/>
      </w:pPr>
      <w:r w:rsidRPr="00FC343C">
        <w:lastRenderedPageBreak/>
        <w:t>Element 3:</w:t>
      </w:r>
      <w:bookmarkStart w:id="26" w:name="Element3"/>
      <w:sdt>
        <w:sdtPr>
          <w:rPr>
            <w:highlight w:val="yellow"/>
          </w:rPr>
          <w:alias w:val="Element3"/>
          <w:tag w:val="Element3"/>
          <w:id w:val="789944021"/>
          <w:placeholder>
            <w:docPart w:val="46007752939D416B907C65D70EB27619"/>
          </w:placeholder>
        </w:sdtPr>
        <w:sdtEndPr/>
        <w:sdtContent>
          <w:r w:rsidR="001B6693" w:rsidRPr="00FC343C">
            <w:t xml:space="preserve"> </w:t>
          </w:r>
          <w:r w:rsidR="00B667A8" w:rsidRPr="00FC343C">
            <w:t>Load identified tour requirements</w:t>
          </w:r>
        </w:sdtContent>
      </w:sdt>
      <w:bookmarkEnd w:id="26"/>
    </w:p>
    <w:p w:rsidR="00C13A31" w:rsidRPr="00FC343C" w:rsidRDefault="00C13A31" w:rsidP="00C13A31">
      <w:pPr>
        <w:pStyle w:val="BodyCopyBold"/>
        <w:rPr>
          <w:noProof w:val="0"/>
        </w:rPr>
      </w:pPr>
      <w:r w:rsidRPr="00FC343C">
        <w:rPr>
          <w:noProof w:val="0"/>
        </w:rPr>
        <w:t>Performance Criteria</w:t>
      </w:r>
    </w:p>
    <w:p w:rsidR="00C13A31" w:rsidRPr="00FC343C" w:rsidRDefault="00C13A31" w:rsidP="0012258E">
      <w:pPr>
        <w:pStyle w:val="BodyCopyIndent"/>
        <w:rPr>
          <w:noProof w:val="0"/>
        </w:rPr>
      </w:pPr>
      <w:r w:rsidRPr="00FC343C">
        <w:rPr>
          <w:noProof w:val="0"/>
        </w:rPr>
        <w:t>3.1</w:t>
      </w:r>
      <w:r w:rsidRPr="00FC343C">
        <w:rPr>
          <w:noProof w:val="0"/>
        </w:rPr>
        <w:tab/>
      </w:r>
      <w:bookmarkStart w:id="27" w:name="Criteria31"/>
      <w:sdt>
        <w:sdtPr>
          <w:rPr>
            <w:noProof w:val="0"/>
          </w:rPr>
          <w:alias w:val="Criteria31"/>
          <w:tag w:val="Criteria31"/>
          <w:id w:val="-1489247840"/>
          <w:placeholder>
            <w:docPart w:val="46007752939D416B907C65D70EB27619"/>
          </w:placeholder>
        </w:sdtPr>
        <w:sdtEndPr/>
        <w:sdtContent>
          <w:r w:rsidR="00B65AC4" w:rsidRPr="00FC343C">
            <w:rPr>
              <w:noProof w:val="0"/>
            </w:rPr>
            <w:t>Prepare loading sheet for each vehicle or form of transport to be used</w:t>
          </w:r>
        </w:sdtContent>
      </w:sdt>
      <w:bookmarkEnd w:id="27"/>
    </w:p>
    <w:p w:rsidR="00C13A31" w:rsidRPr="00FC343C" w:rsidRDefault="00C13A31" w:rsidP="0012258E">
      <w:pPr>
        <w:pStyle w:val="BodyCopyIndent"/>
        <w:rPr>
          <w:noProof w:val="0"/>
        </w:rPr>
      </w:pPr>
      <w:r w:rsidRPr="00FC343C">
        <w:rPr>
          <w:noProof w:val="0"/>
        </w:rPr>
        <w:t>3.2</w:t>
      </w:r>
      <w:r w:rsidRPr="00FC343C">
        <w:rPr>
          <w:noProof w:val="0"/>
        </w:rPr>
        <w:tab/>
      </w:r>
      <w:bookmarkStart w:id="28" w:name="Criteria32"/>
      <w:sdt>
        <w:sdtPr>
          <w:rPr>
            <w:noProof w:val="0"/>
          </w:rPr>
          <w:alias w:val="Criteria32"/>
          <w:tag w:val="Criteria32"/>
          <w:id w:val="1719700368"/>
          <w:placeholder>
            <w:docPart w:val="46007752939D416B907C65D70EB27619"/>
          </w:placeholder>
        </w:sdtPr>
        <w:sdtEndPr/>
        <w:sdtContent>
          <w:r w:rsidR="00B65AC4" w:rsidRPr="00FC343C">
            <w:rPr>
              <w:noProof w:val="0"/>
            </w:rPr>
            <w:t>Stow equipment and supplies</w:t>
          </w:r>
        </w:sdtContent>
      </w:sdt>
      <w:bookmarkEnd w:id="28"/>
    </w:p>
    <w:p w:rsidR="00C13A31" w:rsidRPr="00FC343C" w:rsidRDefault="00C13A31" w:rsidP="0012258E">
      <w:pPr>
        <w:pStyle w:val="BodyCopyIndent"/>
        <w:rPr>
          <w:noProof w:val="0"/>
        </w:rPr>
      </w:pPr>
      <w:r w:rsidRPr="00FC343C">
        <w:rPr>
          <w:noProof w:val="0"/>
        </w:rPr>
        <w:t>3.3</w:t>
      </w:r>
      <w:r w:rsidRPr="00FC343C">
        <w:rPr>
          <w:noProof w:val="0"/>
        </w:rPr>
        <w:tab/>
      </w:r>
      <w:bookmarkStart w:id="29" w:name="Criteria33"/>
      <w:sdt>
        <w:sdtPr>
          <w:rPr>
            <w:noProof w:val="0"/>
          </w:rPr>
          <w:alias w:val="Criteria33"/>
          <w:tag w:val="Criteria33"/>
          <w:id w:val="3793604"/>
          <w:placeholder>
            <w:docPart w:val="46007752939D416B907C65D70EB27619"/>
          </w:placeholder>
        </w:sdtPr>
        <w:sdtEndPr/>
        <w:sdtContent>
          <w:r w:rsidR="00B65AC4" w:rsidRPr="00FC343C">
            <w:rPr>
              <w:noProof w:val="0"/>
            </w:rPr>
            <w:t>Use checklist/s to ensure all equipment and supplies are loaded</w:t>
          </w:r>
        </w:sdtContent>
      </w:sdt>
      <w:bookmarkEnd w:id="29"/>
    </w:p>
    <w:p w:rsidR="00C13A31" w:rsidRPr="00FC343C" w:rsidRDefault="00C13A31" w:rsidP="0012258E">
      <w:pPr>
        <w:pStyle w:val="BodyCopyIndent"/>
        <w:rPr>
          <w:noProof w:val="0"/>
        </w:rPr>
      </w:pPr>
      <w:r w:rsidRPr="00FC343C">
        <w:rPr>
          <w:noProof w:val="0"/>
        </w:rPr>
        <w:t>3.4</w:t>
      </w:r>
      <w:r w:rsidRPr="00FC343C">
        <w:rPr>
          <w:noProof w:val="0"/>
        </w:rPr>
        <w:tab/>
      </w:r>
      <w:bookmarkStart w:id="30" w:name="Criteria34"/>
      <w:sdt>
        <w:sdtPr>
          <w:rPr>
            <w:noProof w:val="0"/>
          </w:rPr>
          <w:alias w:val="Criteria34"/>
          <w:tag w:val="Criteria34"/>
          <w:id w:val="168526345"/>
          <w:placeholder>
            <w:docPart w:val="46007752939D416B907C65D70EB27619"/>
          </w:placeholder>
        </w:sdtPr>
        <w:sdtEndPr/>
        <w:sdtContent>
          <w:r w:rsidR="00B65AC4" w:rsidRPr="00FC343C">
            <w:rPr>
              <w:noProof w:val="0"/>
            </w:rPr>
            <w:t>Conduct final check of all vehicles, equipment and supplies</w:t>
          </w:r>
        </w:sdtContent>
      </w:sdt>
      <w:bookmarkEnd w:id="30"/>
    </w:p>
    <w:p w:rsidR="00C13A31" w:rsidRPr="00FC343C" w:rsidRDefault="00C13A31" w:rsidP="00C13A31">
      <w:pPr>
        <w:pStyle w:val="Heading3"/>
      </w:pPr>
      <w:r w:rsidRPr="00FC343C">
        <w:t xml:space="preserve">Element 4: </w:t>
      </w:r>
      <w:bookmarkStart w:id="31" w:name="Element4"/>
      <w:sdt>
        <w:sdtPr>
          <w:rPr>
            <w:highlight w:val="yellow"/>
          </w:rPr>
          <w:alias w:val="Element4"/>
          <w:tag w:val="Element4"/>
          <w:id w:val="-756206388"/>
          <w:placeholder>
            <w:docPart w:val="46007752939D416B907C65D70EB27619"/>
          </w:placeholder>
        </w:sdtPr>
        <w:sdtEndPr/>
        <w:sdtContent>
          <w:r w:rsidR="00B667A8" w:rsidRPr="00FC343C">
            <w:t>Complete documentation</w:t>
          </w:r>
        </w:sdtContent>
      </w:sdt>
      <w:bookmarkEnd w:id="31"/>
    </w:p>
    <w:p w:rsidR="00C13A31" w:rsidRPr="00FC343C" w:rsidRDefault="00C13A31" w:rsidP="00C13A31">
      <w:pPr>
        <w:pStyle w:val="BodyCopyBold"/>
        <w:rPr>
          <w:noProof w:val="0"/>
        </w:rPr>
      </w:pPr>
      <w:r w:rsidRPr="00FC343C">
        <w:rPr>
          <w:noProof w:val="0"/>
        </w:rPr>
        <w:t>Performance Criteria</w:t>
      </w:r>
    </w:p>
    <w:p w:rsidR="00C13A31" w:rsidRPr="00FC343C" w:rsidRDefault="00C13A31" w:rsidP="00671F9F">
      <w:pPr>
        <w:pStyle w:val="BodyCopyIndent"/>
        <w:rPr>
          <w:noProof w:val="0"/>
        </w:rPr>
      </w:pPr>
      <w:r w:rsidRPr="00FC343C">
        <w:rPr>
          <w:noProof w:val="0"/>
        </w:rPr>
        <w:t>4.1</w:t>
      </w:r>
      <w:r w:rsidRPr="00FC343C">
        <w:rPr>
          <w:noProof w:val="0"/>
        </w:rPr>
        <w:tab/>
      </w:r>
      <w:bookmarkStart w:id="32" w:name="Criteria41"/>
      <w:sdt>
        <w:sdtPr>
          <w:rPr>
            <w:noProof w:val="0"/>
          </w:rPr>
          <w:alias w:val="Criteria41"/>
          <w:tag w:val="Criteria41"/>
          <w:id w:val="2031601989"/>
          <w:placeholder>
            <w:docPart w:val="46007752939D416B907C65D70EB27619"/>
          </w:placeholder>
        </w:sdtPr>
        <w:sdtEndPr/>
        <w:sdtContent>
          <w:r w:rsidR="00852209" w:rsidRPr="00FC343C">
            <w:rPr>
              <w:noProof w:val="0"/>
            </w:rPr>
            <w:t>Finalise checklists and supply sheets</w:t>
          </w:r>
        </w:sdtContent>
      </w:sdt>
      <w:bookmarkEnd w:id="32"/>
    </w:p>
    <w:p w:rsidR="00C13A31" w:rsidRPr="00FC343C" w:rsidRDefault="00C13A31" w:rsidP="00671F9F">
      <w:pPr>
        <w:pStyle w:val="BodyCopyIndent"/>
        <w:rPr>
          <w:noProof w:val="0"/>
        </w:rPr>
      </w:pPr>
      <w:r w:rsidRPr="00FC343C">
        <w:rPr>
          <w:noProof w:val="0"/>
        </w:rPr>
        <w:t>4.2</w:t>
      </w:r>
      <w:r w:rsidRPr="00FC343C">
        <w:rPr>
          <w:noProof w:val="0"/>
        </w:rPr>
        <w:tab/>
      </w:r>
      <w:bookmarkStart w:id="33" w:name="Criteria42"/>
      <w:sdt>
        <w:sdtPr>
          <w:rPr>
            <w:noProof w:val="0"/>
          </w:rPr>
          <w:alias w:val="Criteria42"/>
          <w:tag w:val="Criteria42"/>
          <w:id w:val="105783272"/>
          <w:placeholder>
            <w:docPart w:val="46007752939D416B907C65D70EB27619"/>
          </w:placeholder>
        </w:sdtPr>
        <w:sdtEndPr/>
        <w:sdtContent>
          <w:r w:rsidR="00852209" w:rsidRPr="00FC343C">
            <w:rPr>
              <w:noProof w:val="0"/>
            </w:rPr>
            <w:t>Provide tour-related documents to guides and tour leaders</w:t>
          </w:r>
        </w:sdtContent>
      </w:sdt>
      <w:bookmarkEnd w:id="33"/>
    </w:p>
    <w:p w:rsidR="00C13A31" w:rsidRPr="00FC343C" w:rsidRDefault="00C13A31" w:rsidP="00671F9F">
      <w:pPr>
        <w:pStyle w:val="BodyCopyIndent"/>
        <w:rPr>
          <w:noProof w:val="0"/>
        </w:rPr>
      </w:pPr>
      <w:r w:rsidRPr="00FC343C">
        <w:rPr>
          <w:noProof w:val="0"/>
        </w:rPr>
        <w:t>4.3</w:t>
      </w:r>
      <w:r w:rsidRPr="00FC343C">
        <w:rPr>
          <w:noProof w:val="0"/>
        </w:rPr>
        <w:tab/>
      </w:r>
      <w:bookmarkStart w:id="34" w:name="Criteria43"/>
      <w:sdt>
        <w:sdtPr>
          <w:rPr>
            <w:noProof w:val="0"/>
          </w:rPr>
          <w:alias w:val="Criteria43"/>
          <w:tag w:val="Criteria43"/>
          <w:id w:val="-952708318"/>
          <w:placeholder>
            <w:docPart w:val="46007752939D416B907C65D70EB27619"/>
          </w:placeholder>
        </w:sdtPr>
        <w:sdtEndPr/>
        <w:sdtContent>
          <w:r w:rsidR="00852209" w:rsidRPr="00FC343C">
            <w:rPr>
              <w:noProof w:val="0"/>
            </w:rPr>
            <w:t>Forward documentation to external suppliers</w:t>
          </w:r>
        </w:sdtContent>
      </w:sdt>
      <w:bookmarkEnd w:id="34"/>
    </w:p>
    <w:p w:rsidR="00C13A31" w:rsidRPr="00FC343C" w:rsidRDefault="00C13A31" w:rsidP="00671F9F">
      <w:pPr>
        <w:pStyle w:val="BodyCopyIndent"/>
        <w:rPr>
          <w:noProof w:val="0"/>
        </w:rPr>
      </w:pPr>
      <w:r w:rsidRPr="00FC343C">
        <w:rPr>
          <w:noProof w:val="0"/>
        </w:rPr>
        <w:t>4.4</w:t>
      </w:r>
      <w:r w:rsidRPr="00FC343C">
        <w:rPr>
          <w:noProof w:val="0"/>
        </w:rPr>
        <w:tab/>
      </w:r>
      <w:bookmarkStart w:id="35" w:name="Criteria44"/>
      <w:sdt>
        <w:sdtPr>
          <w:rPr>
            <w:noProof w:val="0"/>
          </w:rPr>
          <w:alias w:val="Criteria44"/>
          <w:tag w:val="Criteria44"/>
          <w:id w:val="690111909"/>
          <w:placeholder>
            <w:docPart w:val="46007752939D416B907C65D70EB27619"/>
          </w:placeholder>
        </w:sdtPr>
        <w:sdtEndPr/>
        <w:sdtContent>
          <w:r w:rsidR="00852209" w:rsidRPr="00FC343C">
            <w:rPr>
              <w:noProof w:val="0"/>
            </w:rPr>
            <w:t>Finalise documentation for tour members</w:t>
          </w:r>
        </w:sdtContent>
      </w:sdt>
      <w:bookmarkEnd w:id="35"/>
    </w:p>
    <w:p w:rsidR="00C13A31" w:rsidRPr="00FC343C" w:rsidRDefault="00C13A31" w:rsidP="00671F9F">
      <w:pPr>
        <w:pStyle w:val="BodyCopyIndent"/>
        <w:rPr>
          <w:noProof w:val="0"/>
        </w:rPr>
      </w:pPr>
      <w:r w:rsidRPr="00FC343C">
        <w:rPr>
          <w:noProof w:val="0"/>
        </w:rPr>
        <w:t>4.5</w:t>
      </w:r>
      <w:r w:rsidRPr="00FC343C">
        <w:rPr>
          <w:noProof w:val="0"/>
        </w:rPr>
        <w:tab/>
      </w:r>
      <w:bookmarkStart w:id="36" w:name="Criteria45"/>
      <w:sdt>
        <w:sdtPr>
          <w:rPr>
            <w:noProof w:val="0"/>
          </w:rPr>
          <w:alias w:val="Criteria45"/>
          <w:tag w:val="Criteria45"/>
          <w:id w:val="-95250410"/>
          <w:placeholder>
            <w:docPart w:val="46007752939D416B907C65D70EB27619"/>
          </w:placeholder>
        </w:sdtPr>
        <w:sdtEndPr/>
        <w:sdtContent>
          <w:r w:rsidR="00852209" w:rsidRPr="00FC343C">
            <w:rPr>
              <w:noProof w:val="0"/>
            </w:rPr>
            <w:t>Update internal inventory and stock control records</w:t>
          </w:r>
        </w:sdtContent>
      </w:sdt>
      <w:bookmarkEnd w:id="36"/>
    </w:p>
    <w:p w:rsidR="00CE6040" w:rsidRPr="00FC343C" w:rsidRDefault="00CE6040" w:rsidP="00BD2681">
      <w:pPr>
        <w:pStyle w:val="BodyCopy"/>
        <w:rPr>
          <w:noProof w:val="0"/>
          <w:szCs w:val="24"/>
        </w:rPr>
      </w:pPr>
    </w:p>
    <w:p w:rsidR="00A63749" w:rsidRPr="00FC343C" w:rsidRDefault="00A63749" w:rsidP="00BD2681">
      <w:pPr>
        <w:pStyle w:val="BodyCopy"/>
        <w:rPr>
          <w:noProof w:val="0"/>
          <w:szCs w:val="24"/>
        </w:rPr>
        <w:sectPr w:rsidR="00A63749" w:rsidRPr="00FC343C" w:rsidSect="001A29DB">
          <w:headerReference w:type="even" r:id="rId48"/>
          <w:headerReference w:type="default" r:id="rId49"/>
          <w:pgSz w:w="11906" w:h="16838"/>
          <w:pgMar w:top="1440" w:right="1440" w:bottom="1440" w:left="1440" w:header="708" w:footer="329" w:gutter="0"/>
          <w:cols w:space="708"/>
          <w:docGrid w:linePitch="360"/>
        </w:sectPr>
      </w:pPr>
    </w:p>
    <w:p w:rsidR="00A63749" w:rsidRPr="00FC343C" w:rsidRDefault="00A63749" w:rsidP="00A63749">
      <w:pPr>
        <w:pStyle w:val="Heading1"/>
      </w:pPr>
      <w:bookmarkStart w:id="37" w:name="_Toc337029851"/>
      <w:bookmarkStart w:id="38" w:name="_Toc370805488"/>
      <w:bookmarkStart w:id="39" w:name="_Toc417898900"/>
      <w:bookmarkStart w:id="40" w:name="_Toc294862958"/>
      <w:r w:rsidRPr="00FC343C">
        <w:lastRenderedPageBreak/>
        <w:t>Assessment matrix</w:t>
      </w:r>
      <w:bookmarkEnd w:id="37"/>
      <w:bookmarkEnd w:id="38"/>
      <w:bookmarkEnd w:id="39"/>
    </w:p>
    <w:p w:rsidR="00A63749" w:rsidRPr="00FC343C" w:rsidRDefault="00A63749" w:rsidP="00A63749">
      <w:pPr>
        <w:pStyle w:val="BodyCopy"/>
        <w:rPr>
          <w:b/>
          <w:noProof w:val="0"/>
        </w:rPr>
      </w:pPr>
      <w:r w:rsidRPr="00FC343C">
        <w:rPr>
          <w:b/>
          <w:noProof w:val="0"/>
        </w:rPr>
        <w:t>Showing mapping of Performance Criteria against Work Projects, Written Questions and Oral Questions</w:t>
      </w:r>
      <w:bookmarkEnd w:id="40"/>
    </w:p>
    <w:p w:rsidR="00AD7B23" w:rsidRPr="00FC343C" w:rsidRDefault="00AD7B23" w:rsidP="00AD7B23">
      <w:pPr>
        <w:pStyle w:val="BodyCopy"/>
        <w:rPr>
          <w:b/>
          <w:noProof w:val="0"/>
        </w:rPr>
      </w:pPr>
      <w:r w:rsidRPr="00FC343C">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A63749" w:rsidRPr="00FC343C" w:rsidTr="00F814A5">
        <w:trPr>
          <w:tblHeader/>
        </w:trPr>
        <w:tc>
          <w:tcPr>
            <w:tcW w:w="4982" w:type="dxa"/>
            <w:gridSpan w:val="3"/>
            <w:tcBorders>
              <w:top w:val="nil"/>
              <w:left w:val="nil"/>
              <w:bottom w:val="single" w:sz="4" w:space="0" w:color="auto"/>
            </w:tcBorders>
          </w:tcPr>
          <w:p w:rsidR="00A63749" w:rsidRPr="00FC343C" w:rsidRDefault="00A63749" w:rsidP="00F814A5">
            <w:pPr>
              <w:pStyle w:val="TableHeading"/>
              <w:rPr>
                <w:noProof w:val="0"/>
              </w:rPr>
            </w:pPr>
          </w:p>
        </w:tc>
        <w:tc>
          <w:tcPr>
            <w:tcW w:w="1251" w:type="dxa"/>
            <w:tcBorders>
              <w:bottom w:val="single" w:sz="4" w:space="0" w:color="auto"/>
            </w:tcBorders>
            <w:shd w:val="clear" w:color="auto" w:fill="E36C0A" w:themeFill="accent6" w:themeFillShade="BF"/>
          </w:tcPr>
          <w:p w:rsidR="00A63749" w:rsidRPr="00FC343C" w:rsidRDefault="00A63749" w:rsidP="00A63749">
            <w:pPr>
              <w:pStyle w:val="TableHeadingCentreText"/>
              <w:rPr>
                <w:noProof w:val="0"/>
              </w:rPr>
            </w:pPr>
            <w:r w:rsidRPr="00FC343C">
              <w:rPr>
                <w:noProof w:val="0"/>
              </w:rPr>
              <w:t>Work Projects</w:t>
            </w:r>
          </w:p>
        </w:tc>
        <w:tc>
          <w:tcPr>
            <w:tcW w:w="1328" w:type="dxa"/>
            <w:tcBorders>
              <w:bottom w:val="single" w:sz="4" w:space="0" w:color="auto"/>
            </w:tcBorders>
            <w:shd w:val="clear" w:color="auto" w:fill="E36C0A" w:themeFill="accent6" w:themeFillShade="BF"/>
          </w:tcPr>
          <w:p w:rsidR="00A63749" w:rsidRPr="00FC343C" w:rsidRDefault="00A63749" w:rsidP="00A63749">
            <w:pPr>
              <w:pStyle w:val="TableHeadingCentreText"/>
              <w:rPr>
                <w:noProof w:val="0"/>
              </w:rPr>
            </w:pPr>
            <w:r w:rsidRPr="00FC343C">
              <w:rPr>
                <w:noProof w:val="0"/>
              </w:rPr>
              <w:t>Written Questions</w:t>
            </w:r>
          </w:p>
        </w:tc>
        <w:tc>
          <w:tcPr>
            <w:tcW w:w="1194" w:type="dxa"/>
            <w:tcBorders>
              <w:bottom w:val="single" w:sz="4" w:space="0" w:color="auto"/>
            </w:tcBorders>
            <w:shd w:val="clear" w:color="auto" w:fill="E36C0A" w:themeFill="accent6" w:themeFillShade="BF"/>
          </w:tcPr>
          <w:p w:rsidR="00A63749" w:rsidRPr="00FC343C" w:rsidRDefault="00A63749" w:rsidP="00A63749">
            <w:pPr>
              <w:pStyle w:val="TableHeadingCentreText"/>
              <w:rPr>
                <w:noProof w:val="0"/>
              </w:rPr>
            </w:pPr>
            <w:r w:rsidRPr="00FC343C">
              <w:rPr>
                <w:noProof w:val="0"/>
              </w:rPr>
              <w:t>Oral Questions</w:t>
            </w:r>
          </w:p>
        </w:tc>
      </w:tr>
      <w:tr w:rsidR="00A63749" w:rsidRPr="00FC343C" w:rsidTr="00F814A5">
        <w:tc>
          <w:tcPr>
            <w:tcW w:w="8755" w:type="dxa"/>
            <w:gridSpan w:val="6"/>
            <w:shd w:val="clear" w:color="auto" w:fill="E36C0A" w:themeFill="accent6" w:themeFillShade="BF"/>
          </w:tcPr>
          <w:p w:rsidR="00A63749" w:rsidRPr="00FC343C" w:rsidRDefault="00A63749" w:rsidP="007C1CAA">
            <w:pPr>
              <w:pStyle w:val="TableHeading"/>
              <w:rPr>
                <w:noProof w:val="0"/>
              </w:rPr>
            </w:pPr>
            <w:r w:rsidRPr="00FC343C">
              <w:rPr>
                <w:noProof w:val="0"/>
              </w:rPr>
              <w:t xml:space="preserve">Element 1: </w:t>
            </w:r>
            <w:r w:rsidR="00897580" w:rsidRPr="00FC343C">
              <w:rPr>
                <w:noProof w:val="0"/>
              </w:rPr>
              <w:fldChar w:fldCharType="begin"/>
            </w:r>
            <w:r w:rsidR="007C1CAA" w:rsidRPr="00FC343C">
              <w:rPr>
                <w:noProof w:val="0"/>
              </w:rPr>
              <w:instrText xml:space="preserve"> REF  Element1 </w:instrText>
            </w:r>
            <w:r w:rsidR="00FC343C" w:rsidRPr="00FC343C">
              <w:rPr>
                <w:noProof w:val="0"/>
              </w:rPr>
              <w:instrText xml:space="preserve"> \* MERGEFORMAT </w:instrText>
            </w:r>
            <w:r w:rsidR="00897580" w:rsidRPr="00FC343C">
              <w:rPr>
                <w:noProof w:val="0"/>
              </w:rPr>
              <w:fldChar w:fldCharType="separate"/>
            </w:r>
            <w:r w:rsidR="00F80014" w:rsidRPr="00FC343C">
              <w:rPr>
                <w:noProof w:val="0"/>
              </w:rPr>
              <w:t xml:space="preserve"> </w:t>
            </w:r>
            <w:sdt>
              <w:sdtPr>
                <w:rPr>
                  <w:noProof w:val="0"/>
                  <w:highlight w:val="yellow"/>
                </w:rPr>
                <w:alias w:val="Element1"/>
                <w:tag w:val="Element1"/>
                <w:id w:val="-42757007"/>
                <w:placeholder>
                  <w:docPart w:val="AB0255FFC55842C4AA6E187AEAFA4A89"/>
                </w:placeholder>
              </w:sdtPr>
              <w:sdtContent>
                <w:r w:rsidR="00F80014" w:rsidRPr="00FC343C">
                  <w:rPr>
                    <w:noProof w:val="0"/>
                  </w:rPr>
                  <w:t>Identify tour requirements</w:t>
                </w:r>
              </w:sdtContent>
            </w:sdt>
            <w:r w:rsidR="00897580" w:rsidRPr="00FC343C">
              <w:rPr>
                <w:noProof w:val="0"/>
              </w:rPr>
              <w:fldChar w:fldCharType="end"/>
            </w:r>
          </w:p>
        </w:tc>
      </w:tr>
      <w:tr w:rsidR="00A63749" w:rsidRPr="00FC343C" w:rsidTr="00F814A5">
        <w:tc>
          <w:tcPr>
            <w:tcW w:w="606" w:type="dxa"/>
          </w:tcPr>
          <w:p w:rsidR="00A63749" w:rsidRPr="00FC343C" w:rsidRDefault="00A63749" w:rsidP="00F814A5">
            <w:pPr>
              <w:pStyle w:val="TableText"/>
              <w:rPr>
                <w:noProof w:val="0"/>
              </w:rPr>
            </w:pPr>
            <w:r w:rsidRPr="00FC343C">
              <w:rPr>
                <w:noProof w:val="0"/>
              </w:rPr>
              <w:t>1.1</w:t>
            </w:r>
          </w:p>
        </w:tc>
        <w:tc>
          <w:tcPr>
            <w:tcW w:w="4376" w:type="dxa"/>
            <w:gridSpan w:val="2"/>
          </w:tcPr>
          <w:p w:rsidR="00A63749" w:rsidRPr="00FC343C" w:rsidRDefault="00897580" w:rsidP="00F814A5">
            <w:pPr>
              <w:pStyle w:val="TableText"/>
              <w:rPr>
                <w:noProof w:val="0"/>
              </w:rPr>
            </w:pPr>
            <w:r w:rsidRPr="00FC343C">
              <w:rPr>
                <w:noProof w:val="0"/>
              </w:rPr>
              <w:fldChar w:fldCharType="begin"/>
            </w:r>
            <w:r w:rsidR="00883622" w:rsidRPr="00FC343C">
              <w:rPr>
                <w:noProof w:val="0"/>
              </w:rPr>
              <w:instrText xml:space="preserve"> REF  Criteria11 </w:instrText>
            </w:r>
            <w:r w:rsidR="00FC343C" w:rsidRPr="00FC343C">
              <w:rPr>
                <w:noProof w:val="0"/>
              </w:rPr>
              <w:instrText xml:space="preserve"> \* MERGEFORMAT </w:instrText>
            </w:r>
            <w:r w:rsidRPr="00FC343C">
              <w:rPr>
                <w:noProof w:val="0"/>
              </w:rPr>
              <w:fldChar w:fldCharType="separate"/>
            </w:r>
            <w:sdt>
              <w:sdtPr>
                <w:rPr>
                  <w:noProof w:val="0"/>
                </w:rPr>
                <w:alias w:val="Criteria11"/>
                <w:tag w:val="Criteria11"/>
                <w:id w:val="1119110201"/>
                <w:placeholder>
                  <w:docPart w:val="03B374060B174676AB02DFD048831BEA"/>
                </w:placeholder>
              </w:sdtPr>
              <w:sdtContent>
                <w:r w:rsidR="00F80014" w:rsidRPr="00FC343C">
                  <w:rPr>
                    <w:noProof w:val="0"/>
                  </w:rPr>
                  <w:t>Identify itinerary for the tour</w:t>
                </w:r>
              </w:sdtContent>
            </w:sdt>
            <w:r w:rsidRPr="00FC343C">
              <w:rPr>
                <w:noProof w:val="0"/>
              </w:rPr>
              <w:fldChar w:fldCharType="end"/>
            </w:r>
          </w:p>
        </w:tc>
        <w:tc>
          <w:tcPr>
            <w:tcW w:w="1251" w:type="dxa"/>
          </w:tcPr>
          <w:p w:rsidR="00A63749" w:rsidRPr="00FC343C" w:rsidRDefault="00AC6147" w:rsidP="00F814A5">
            <w:pPr>
              <w:pStyle w:val="TableText"/>
              <w:jc w:val="center"/>
              <w:rPr>
                <w:noProof w:val="0"/>
              </w:rPr>
            </w:pPr>
            <w:r w:rsidRPr="00FC343C">
              <w:rPr>
                <w:noProof w:val="0"/>
              </w:rPr>
              <w:t>1.1</w:t>
            </w:r>
          </w:p>
        </w:tc>
        <w:tc>
          <w:tcPr>
            <w:tcW w:w="1328" w:type="dxa"/>
          </w:tcPr>
          <w:p w:rsidR="00A63749" w:rsidRPr="00FC343C" w:rsidRDefault="00804A41" w:rsidP="00F814A5">
            <w:pPr>
              <w:pStyle w:val="TableText"/>
              <w:jc w:val="center"/>
              <w:rPr>
                <w:noProof w:val="0"/>
              </w:rPr>
            </w:pPr>
            <w:r w:rsidRPr="00FC343C">
              <w:rPr>
                <w:noProof w:val="0"/>
              </w:rPr>
              <w:t>1, 2, 3</w:t>
            </w:r>
          </w:p>
        </w:tc>
        <w:tc>
          <w:tcPr>
            <w:tcW w:w="1194" w:type="dxa"/>
          </w:tcPr>
          <w:p w:rsidR="00A63749" w:rsidRPr="00FC343C" w:rsidRDefault="00A45DAC" w:rsidP="00F814A5">
            <w:pPr>
              <w:pStyle w:val="TableText"/>
              <w:jc w:val="center"/>
              <w:rPr>
                <w:noProof w:val="0"/>
              </w:rPr>
            </w:pPr>
            <w:r w:rsidRPr="00FC343C">
              <w:rPr>
                <w:noProof w:val="0"/>
              </w:rPr>
              <w:t>1</w:t>
            </w:r>
          </w:p>
        </w:tc>
      </w:tr>
      <w:tr w:rsidR="00AC6147" w:rsidRPr="00FC343C" w:rsidTr="00F814A5">
        <w:tc>
          <w:tcPr>
            <w:tcW w:w="606" w:type="dxa"/>
          </w:tcPr>
          <w:p w:rsidR="00AC6147" w:rsidRPr="00FC343C" w:rsidRDefault="00AC6147" w:rsidP="00F814A5">
            <w:pPr>
              <w:pStyle w:val="TableText"/>
              <w:rPr>
                <w:noProof w:val="0"/>
              </w:rPr>
            </w:pPr>
            <w:r w:rsidRPr="00FC343C">
              <w:rPr>
                <w:noProof w:val="0"/>
              </w:rPr>
              <w:t>1.2</w:t>
            </w:r>
          </w:p>
        </w:tc>
        <w:tc>
          <w:tcPr>
            <w:tcW w:w="4376" w:type="dxa"/>
            <w:gridSpan w:val="2"/>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Criteria12 </w:instrText>
            </w:r>
            <w:r w:rsidR="00FC343C" w:rsidRPr="00FC343C">
              <w:rPr>
                <w:noProof w:val="0"/>
              </w:rPr>
              <w:instrText xml:space="preserve"> \* MERGEFORMAT </w:instrText>
            </w:r>
            <w:r w:rsidRPr="00FC343C">
              <w:rPr>
                <w:noProof w:val="0"/>
              </w:rPr>
              <w:fldChar w:fldCharType="separate"/>
            </w:r>
            <w:sdt>
              <w:sdtPr>
                <w:rPr>
                  <w:noProof w:val="0"/>
                </w:rPr>
                <w:alias w:val="Criteria12"/>
                <w:tag w:val="Criteria12"/>
                <w:id w:val="1419604350"/>
                <w:placeholder>
                  <w:docPart w:val="60652A14895A4563B7042D32CEF9F6BF"/>
                </w:placeholder>
              </w:sdtPr>
              <w:sdtContent>
                <w:r w:rsidR="00F80014" w:rsidRPr="00FC343C">
                  <w:rPr>
                    <w:noProof w:val="0"/>
                  </w:rPr>
                  <w:t>Identify group numbers on the tour</w:t>
                </w:r>
              </w:sdtContent>
            </w:sdt>
            <w:r w:rsidRPr="00FC343C">
              <w:rPr>
                <w:noProof w:val="0"/>
              </w:rPr>
              <w:fldChar w:fldCharType="end"/>
            </w:r>
          </w:p>
        </w:tc>
        <w:tc>
          <w:tcPr>
            <w:tcW w:w="1251" w:type="dxa"/>
          </w:tcPr>
          <w:p w:rsidR="00AC6147" w:rsidRPr="00FC343C" w:rsidRDefault="00AC6147" w:rsidP="00A6630E">
            <w:pPr>
              <w:pStyle w:val="TableText"/>
              <w:jc w:val="center"/>
              <w:rPr>
                <w:noProof w:val="0"/>
              </w:rPr>
            </w:pPr>
            <w:r w:rsidRPr="00FC343C">
              <w:rPr>
                <w:noProof w:val="0"/>
              </w:rPr>
              <w:t>1.1</w:t>
            </w:r>
          </w:p>
        </w:tc>
        <w:tc>
          <w:tcPr>
            <w:tcW w:w="1328" w:type="dxa"/>
          </w:tcPr>
          <w:p w:rsidR="00AC6147" w:rsidRPr="00FC343C" w:rsidRDefault="00804A41" w:rsidP="00F814A5">
            <w:pPr>
              <w:pStyle w:val="TableText"/>
              <w:jc w:val="center"/>
              <w:rPr>
                <w:noProof w:val="0"/>
              </w:rPr>
            </w:pPr>
            <w:r w:rsidRPr="00FC343C">
              <w:rPr>
                <w:noProof w:val="0"/>
              </w:rPr>
              <w:t>4, 5</w:t>
            </w:r>
          </w:p>
        </w:tc>
        <w:tc>
          <w:tcPr>
            <w:tcW w:w="1194" w:type="dxa"/>
          </w:tcPr>
          <w:p w:rsidR="00AC6147" w:rsidRPr="00FC343C" w:rsidRDefault="00AC6147" w:rsidP="00F814A5">
            <w:pPr>
              <w:pStyle w:val="TableText"/>
              <w:jc w:val="center"/>
              <w:rPr>
                <w:noProof w:val="0"/>
              </w:rPr>
            </w:pPr>
            <w:r w:rsidRPr="00FC343C">
              <w:rPr>
                <w:noProof w:val="0"/>
              </w:rPr>
              <w:t>2</w:t>
            </w:r>
          </w:p>
        </w:tc>
      </w:tr>
      <w:tr w:rsidR="00AC6147" w:rsidRPr="00FC343C" w:rsidTr="00F814A5">
        <w:tc>
          <w:tcPr>
            <w:tcW w:w="606" w:type="dxa"/>
          </w:tcPr>
          <w:p w:rsidR="00AC6147" w:rsidRPr="00FC343C" w:rsidRDefault="00AC6147" w:rsidP="00F814A5">
            <w:pPr>
              <w:pStyle w:val="TableText"/>
              <w:rPr>
                <w:noProof w:val="0"/>
              </w:rPr>
            </w:pPr>
            <w:r w:rsidRPr="00FC343C">
              <w:rPr>
                <w:noProof w:val="0"/>
              </w:rPr>
              <w:t>1.3</w:t>
            </w:r>
          </w:p>
        </w:tc>
        <w:tc>
          <w:tcPr>
            <w:tcW w:w="4376" w:type="dxa"/>
            <w:gridSpan w:val="2"/>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Criteria13 </w:instrText>
            </w:r>
            <w:r w:rsidR="00FC343C" w:rsidRPr="00FC343C">
              <w:rPr>
                <w:noProof w:val="0"/>
              </w:rPr>
              <w:instrText xml:space="preserve"> \* MERGEFORMAT </w:instrText>
            </w:r>
            <w:r w:rsidRPr="00FC343C">
              <w:rPr>
                <w:noProof w:val="0"/>
              </w:rPr>
              <w:fldChar w:fldCharType="separate"/>
            </w:r>
            <w:sdt>
              <w:sdtPr>
                <w:rPr>
                  <w:noProof w:val="0"/>
                </w:rPr>
                <w:alias w:val="Criteria13"/>
                <w:tag w:val="Criteria13"/>
                <w:id w:val="-58866012"/>
                <w:placeholder>
                  <w:docPart w:val="B02E5A76BCE44BB2BE91E76086179844"/>
                </w:placeholder>
              </w:sdtPr>
              <w:sdtContent>
                <w:r w:rsidR="00F80014" w:rsidRPr="00FC343C">
                  <w:rPr>
                    <w:noProof w:val="0"/>
                  </w:rPr>
                  <w:t>Identify supplies that can be obtained on tour</w:t>
                </w:r>
              </w:sdtContent>
            </w:sdt>
            <w:r w:rsidRPr="00FC343C">
              <w:rPr>
                <w:noProof w:val="0"/>
              </w:rPr>
              <w:fldChar w:fldCharType="end"/>
            </w:r>
          </w:p>
        </w:tc>
        <w:tc>
          <w:tcPr>
            <w:tcW w:w="1251" w:type="dxa"/>
          </w:tcPr>
          <w:p w:rsidR="00AC6147" w:rsidRPr="00FC343C" w:rsidRDefault="00AC6147" w:rsidP="00A6630E">
            <w:pPr>
              <w:pStyle w:val="TableText"/>
              <w:jc w:val="center"/>
              <w:rPr>
                <w:noProof w:val="0"/>
              </w:rPr>
            </w:pPr>
            <w:r w:rsidRPr="00FC343C">
              <w:rPr>
                <w:noProof w:val="0"/>
              </w:rPr>
              <w:t>1.1</w:t>
            </w:r>
          </w:p>
        </w:tc>
        <w:tc>
          <w:tcPr>
            <w:tcW w:w="1328" w:type="dxa"/>
          </w:tcPr>
          <w:p w:rsidR="00AC6147" w:rsidRPr="00FC343C" w:rsidRDefault="00804A41" w:rsidP="00F814A5">
            <w:pPr>
              <w:pStyle w:val="TableText"/>
              <w:jc w:val="center"/>
              <w:rPr>
                <w:noProof w:val="0"/>
              </w:rPr>
            </w:pPr>
            <w:r w:rsidRPr="00FC343C">
              <w:rPr>
                <w:noProof w:val="0"/>
              </w:rPr>
              <w:t>6, 7</w:t>
            </w:r>
          </w:p>
        </w:tc>
        <w:tc>
          <w:tcPr>
            <w:tcW w:w="1194" w:type="dxa"/>
          </w:tcPr>
          <w:p w:rsidR="00AC6147" w:rsidRPr="00FC343C" w:rsidRDefault="00AC6147" w:rsidP="00F814A5">
            <w:pPr>
              <w:pStyle w:val="TableText"/>
              <w:jc w:val="center"/>
              <w:rPr>
                <w:noProof w:val="0"/>
              </w:rPr>
            </w:pPr>
            <w:r w:rsidRPr="00FC343C">
              <w:rPr>
                <w:noProof w:val="0"/>
              </w:rPr>
              <w:t>3</w:t>
            </w:r>
          </w:p>
        </w:tc>
      </w:tr>
      <w:tr w:rsidR="00AC6147" w:rsidRPr="00FC343C" w:rsidTr="00F814A5">
        <w:tc>
          <w:tcPr>
            <w:tcW w:w="606" w:type="dxa"/>
          </w:tcPr>
          <w:p w:rsidR="00AC6147" w:rsidRPr="00FC343C" w:rsidRDefault="00AC6147" w:rsidP="00F814A5">
            <w:pPr>
              <w:pStyle w:val="TableText"/>
              <w:rPr>
                <w:noProof w:val="0"/>
              </w:rPr>
            </w:pPr>
            <w:r w:rsidRPr="00FC343C">
              <w:rPr>
                <w:noProof w:val="0"/>
              </w:rPr>
              <w:t>1.4</w:t>
            </w:r>
          </w:p>
        </w:tc>
        <w:tc>
          <w:tcPr>
            <w:tcW w:w="4376" w:type="dxa"/>
            <w:gridSpan w:val="2"/>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Criteria14 </w:instrText>
            </w:r>
            <w:r w:rsidR="00FC343C" w:rsidRPr="00FC343C">
              <w:rPr>
                <w:noProof w:val="0"/>
              </w:rPr>
              <w:instrText xml:space="preserve"> \* MERGEFORMAT </w:instrText>
            </w:r>
            <w:r w:rsidRPr="00FC343C">
              <w:rPr>
                <w:noProof w:val="0"/>
              </w:rPr>
              <w:fldChar w:fldCharType="separate"/>
            </w:r>
            <w:sdt>
              <w:sdtPr>
                <w:rPr>
                  <w:noProof w:val="0"/>
                </w:rPr>
                <w:alias w:val="Criteria14"/>
                <w:tag w:val="Criteria14"/>
                <w:id w:val="-1325967724"/>
                <w:placeholder>
                  <w:docPart w:val="43C1593E73E94F419003B2324E78DACE"/>
                </w:placeholder>
              </w:sdtPr>
              <w:sdtContent>
                <w:r w:rsidR="00F80014" w:rsidRPr="00FC343C">
                  <w:rPr>
                    <w:noProof w:val="0"/>
                  </w:rPr>
                  <w:t>Identify special needs for the tour</w:t>
                </w:r>
              </w:sdtContent>
            </w:sdt>
            <w:r w:rsidRPr="00FC343C">
              <w:rPr>
                <w:noProof w:val="0"/>
              </w:rPr>
              <w:fldChar w:fldCharType="end"/>
            </w:r>
          </w:p>
        </w:tc>
        <w:tc>
          <w:tcPr>
            <w:tcW w:w="1251" w:type="dxa"/>
          </w:tcPr>
          <w:p w:rsidR="00AC6147" w:rsidRPr="00FC343C" w:rsidRDefault="00AC6147" w:rsidP="00A6630E">
            <w:pPr>
              <w:pStyle w:val="TableText"/>
              <w:jc w:val="center"/>
              <w:rPr>
                <w:noProof w:val="0"/>
              </w:rPr>
            </w:pPr>
            <w:r w:rsidRPr="00FC343C">
              <w:rPr>
                <w:noProof w:val="0"/>
              </w:rPr>
              <w:t>1.1</w:t>
            </w:r>
          </w:p>
        </w:tc>
        <w:tc>
          <w:tcPr>
            <w:tcW w:w="1328" w:type="dxa"/>
          </w:tcPr>
          <w:p w:rsidR="00AC6147" w:rsidRPr="00FC343C" w:rsidRDefault="00804A41" w:rsidP="00F814A5">
            <w:pPr>
              <w:pStyle w:val="TableText"/>
              <w:jc w:val="center"/>
              <w:rPr>
                <w:noProof w:val="0"/>
              </w:rPr>
            </w:pPr>
            <w:r w:rsidRPr="00FC343C">
              <w:rPr>
                <w:noProof w:val="0"/>
              </w:rPr>
              <w:t>8, 9</w:t>
            </w:r>
          </w:p>
        </w:tc>
        <w:tc>
          <w:tcPr>
            <w:tcW w:w="1194" w:type="dxa"/>
          </w:tcPr>
          <w:p w:rsidR="00AC6147" w:rsidRPr="00FC343C" w:rsidRDefault="00AC6147" w:rsidP="00F814A5">
            <w:pPr>
              <w:pStyle w:val="TableText"/>
              <w:jc w:val="center"/>
              <w:rPr>
                <w:noProof w:val="0"/>
              </w:rPr>
            </w:pPr>
            <w:r w:rsidRPr="00FC343C">
              <w:rPr>
                <w:noProof w:val="0"/>
              </w:rPr>
              <w:t>4</w:t>
            </w:r>
          </w:p>
        </w:tc>
      </w:tr>
      <w:tr w:rsidR="00AC6147" w:rsidRPr="00FC343C" w:rsidTr="00F814A5">
        <w:tc>
          <w:tcPr>
            <w:tcW w:w="606" w:type="dxa"/>
          </w:tcPr>
          <w:p w:rsidR="00AC6147" w:rsidRPr="00FC343C" w:rsidRDefault="00AC6147" w:rsidP="00F814A5">
            <w:pPr>
              <w:pStyle w:val="TableText"/>
              <w:rPr>
                <w:noProof w:val="0"/>
              </w:rPr>
            </w:pPr>
            <w:r w:rsidRPr="00FC343C">
              <w:rPr>
                <w:noProof w:val="0"/>
              </w:rPr>
              <w:t>1.5</w:t>
            </w:r>
          </w:p>
        </w:tc>
        <w:tc>
          <w:tcPr>
            <w:tcW w:w="4376" w:type="dxa"/>
            <w:gridSpan w:val="2"/>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Criteria15 </w:instrText>
            </w:r>
            <w:r w:rsidR="00FC343C" w:rsidRPr="00FC343C">
              <w:rPr>
                <w:noProof w:val="0"/>
              </w:rPr>
              <w:instrText xml:space="preserve"> \* MERGEFORMAT </w:instrText>
            </w:r>
            <w:r w:rsidRPr="00FC343C">
              <w:rPr>
                <w:noProof w:val="0"/>
              </w:rPr>
              <w:fldChar w:fldCharType="separate"/>
            </w:r>
            <w:sdt>
              <w:sdtPr>
                <w:rPr>
                  <w:noProof w:val="0"/>
                </w:rPr>
                <w:alias w:val="Criteria15"/>
                <w:tag w:val="Criteria15"/>
                <w:id w:val="773291664"/>
                <w:placeholder>
                  <w:docPart w:val="80F1D93FE174497DBA9DC809108C7588"/>
                </w:placeholder>
              </w:sdtPr>
              <w:sdtContent>
                <w:r w:rsidR="00F80014" w:rsidRPr="00FC343C">
                  <w:rPr>
                    <w:noProof w:val="0"/>
                  </w:rPr>
                  <w:t>Identify budget for equipment and supplies for the tour</w:t>
                </w:r>
              </w:sdtContent>
            </w:sdt>
            <w:r w:rsidRPr="00FC343C">
              <w:rPr>
                <w:noProof w:val="0"/>
              </w:rPr>
              <w:fldChar w:fldCharType="end"/>
            </w:r>
          </w:p>
        </w:tc>
        <w:tc>
          <w:tcPr>
            <w:tcW w:w="1251" w:type="dxa"/>
          </w:tcPr>
          <w:p w:rsidR="00AC6147" w:rsidRPr="00FC343C" w:rsidRDefault="00AC6147" w:rsidP="00A6630E">
            <w:pPr>
              <w:pStyle w:val="TableText"/>
              <w:jc w:val="center"/>
              <w:rPr>
                <w:noProof w:val="0"/>
              </w:rPr>
            </w:pPr>
            <w:r w:rsidRPr="00FC343C">
              <w:rPr>
                <w:noProof w:val="0"/>
              </w:rPr>
              <w:t>1.1</w:t>
            </w:r>
          </w:p>
        </w:tc>
        <w:tc>
          <w:tcPr>
            <w:tcW w:w="1328" w:type="dxa"/>
          </w:tcPr>
          <w:p w:rsidR="00AC6147" w:rsidRPr="00FC343C" w:rsidRDefault="00804A41" w:rsidP="00F814A5">
            <w:pPr>
              <w:pStyle w:val="TableText"/>
              <w:jc w:val="center"/>
              <w:rPr>
                <w:noProof w:val="0"/>
              </w:rPr>
            </w:pPr>
            <w:r w:rsidRPr="00FC343C">
              <w:rPr>
                <w:noProof w:val="0"/>
              </w:rPr>
              <w:t>10, 11, 12</w:t>
            </w:r>
          </w:p>
        </w:tc>
        <w:tc>
          <w:tcPr>
            <w:tcW w:w="1194" w:type="dxa"/>
          </w:tcPr>
          <w:p w:rsidR="00AC6147" w:rsidRPr="00FC343C" w:rsidRDefault="00AC6147" w:rsidP="00F814A5">
            <w:pPr>
              <w:pStyle w:val="TableText"/>
              <w:jc w:val="center"/>
              <w:rPr>
                <w:noProof w:val="0"/>
              </w:rPr>
            </w:pPr>
            <w:r w:rsidRPr="00FC343C">
              <w:rPr>
                <w:noProof w:val="0"/>
              </w:rPr>
              <w:t>5</w:t>
            </w:r>
          </w:p>
        </w:tc>
      </w:tr>
      <w:tr w:rsidR="00AC6147" w:rsidRPr="00FC343C" w:rsidTr="00F814A5">
        <w:tc>
          <w:tcPr>
            <w:tcW w:w="606" w:type="dxa"/>
          </w:tcPr>
          <w:p w:rsidR="00AC6147" w:rsidRPr="00FC343C" w:rsidRDefault="00AC6147" w:rsidP="00F814A5">
            <w:pPr>
              <w:pStyle w:val="TableText"/>
              <w:rPr>
                <w:noProof w:val="0"/>
              </w:rPr>
            </w:pPr>
            <w:r w:rsidRPr="00FC343C">
              <w:rPr>
                <w:noProof w:val="0"/>
              </w:rPr>
              <w:t>1.6</w:t>
            </w:r>
          </w:p>
        </w:tc>
        <w:tc>
          <w:tcPr>
            <w:tcW w:w="4376" w:type="dxa"/>
            <w:gridSpan w:val="2"/>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Criteria16 </w:instrText>
            </w:r>
            <w:r w:rsidR="00FC343C" w:rsidRPr="00FC343C">
              <w:rPr>
                <w:noProof w:val="0"/>
              </w:rPr>
              <w:instrText xml:space="preserve"> \* MERGEFORMAT </w:instrText>
            </w:r>
            <w:r w:rsidRPr="00FC343C">
              <w:rPr>
                <w:noProof w:val="0"/>
              </w:rPr>
              <w:fldChar w:fldCharType="separate"/>
            </w:r>
            <w:sdt>
              <w:sdtPr>
                <w:rPr>
                  <w:noProof w:val="0"/>
                </w:rPr>
                <w:alias w:val="Criteria16"/>
                <w:tag w:val="Criteria16"/>
                <w:id w:val="-881013353"/>
                <w:placeholder>
                  <w:docPart w:val="A514E02893824955BDB7BB5829CFE90A"/>
                </w:placeholder>
              </w:sdtPr>
              <w:sdtContent>
                <w:r w:rsidR="00F80014" w:rsidRPr="00FC343C">
                  <w:rPr>
                    <w:noProof w:val="0"/>
                  </w:rPr>
                  <w:t>Determine final requirements for the tour</w:t>
                </w:r>
              </w:sdtContent>
            </w:sdt>
            <w:r w:rsidRPr="00FC343C">
              <w:rPr>
                <w:noProof w:val="0"/>
              </w:rPr>
              <w:fldChar w:fldCharType="end"/>
            </w:r>
          </w:p>
        </w:tc>
        <w:tc>
          <w:tcPr>
            <w:tcW w:w="1251" w:type="dxa"/>
          </w:tcPr>
          <w:p w:rsidR="00AC6147" w:rsidRPr="00FC343C" w:rsidRDefault="00AC6147" w:rsidP="00A6630E">
            <w:pPr>
              <w:pStyle w:val="TableText"/>
              <w:jc w:val="center"/>
              <w:rPr>
                <w:noProof w:val="0"/>
              </w:rPr>
            </w:pPr>
            <w:r w:rsidRPr="00FC343C">
              <w:rPr>
                <w:noProof w:val="0"/>
              </w:rPr>
              <w:t>1.1</w:t>
            </w:r>
          </w:p>
        </w:tc>
        <w:tc>
          <w:tcPr>
            <w:tcW w:w="1328" w:type="dxa"/>
          </w:tcPr>
          <w:p w:rsidR="00AC6147" w:rsidRPr="00FC343C" w:rsidRDefault="00804A41" w:rsidP="00F814A5">
            <w:pPr>
              <w:pStyle w:val="TableText"/>
              <w:jc w:val="center"/>
              <w:rPr>
                <w:noProof w:val="0"/>
              </w:rPr>
            </w:pPr>
            <w:r w:rsidRPr="00FC343C">
              <w:rPr>
                <w:noProof w:val="0"/>
              </w:rPr>
              <w:t>13</w:t>
            </w:r>
          </w:p>
        </w:tc>
        <w:tc>
          <w:tcPr>
            <w:tcW w:w="1194" w:type="dxa"/>
          </w:tcPr>
          <w:p w:rsidR="00AC6147" w:rsidRPr="00FC343C" w:rsidRDefault="00AC6147" w:rsidP="00F814A5">
            <w:pPr>
              <w:pStyle w:val="TableText"/>
              <w:jc w:val="center"/>
              <w:rPr>
                <w:noProof w:val="0"/>
              </w:rPr>
            </w:pPr>
            <w:r w:rsidRPr="00FC343C">
              <w:rPr>
                <w:noProof w:val="0"/>
              </w:rPr>
              <w:t>6</w:t>
            </w:r>
          </w:p>
        </w:tc>
      </w:tr>
      <w:tr w:rsidR="00A63749" w:rsidRPr="00FC343C" w:rsidTr="00F814A5">
        <w:tc>
          <w:tcPr>
            <w:tcW w:w="8755" w:type="dxa"/>
            <w:gridSpan w:val="6"/>
            <w:shd w:val="clear" w:color="auto" w:fill="E36C0A" w:themeFill="accent6" w:themeFillShade="BF"/>
          </w:tcPr>
          <w:p w:rsidR="00A63749" w:rsidRPr="00FC343C" w:rsidRDefault="00A63749" w:rsidP="007C1CAA">
            <w:pPr>
              <w:pStyle w:val="TableHeading"/>
              <w:rPr>
                <w:noProof w:val="0"/>
              </w:rPr>
            </w:pPr>
            <w:r w:rsidRPr="00FC343C">
              <w:rPr>
                <w:noProof w:val="0"/>
              </w:rPr>
              <w:t xml:space="preserve">Element 2: </w:t>
            </w:r>
            <w:r w:rsidR="00897580" w:rsidRPr="00FC343C">
              <w:rPr>
                <w:noProof w:val="0"/>
              </w:rPr>
              <w:fldChar w:fldCharType="begin"/>
            </w:r>
            <w:r w:rsidR="007C1CAA" w:rsidRPr="00FC343C">
              <w:rPr>
                <w:noProof w:val="0"/>
              </w:rPr>
              <w:instrText xml:space="preserve"> REF  Element2 </w:instrText>
            </w:r>
            <w:r w:rsidR="00FC343C" w:rsidRPr="00FC343C">
              <w:rPr>
                <w:noProof w:val="0"/>
              </w:rPr>
              <w:instrText xml:space="preserve"> \* MERGEFORMAT </w:instrText>
            </w:r>
            <w:r w:rsidR="00897580" w:rsidRPr="00FC343C">
              <w:rPr>
                <w:noProof w:val="0"/>
              </w:rPr>
              <w:fldChar w:fldCharType="separate"/>
            </w:r>
            <w:sdt>
              <w:sdtPr>
                <w:rPr>
                  <w:noProof w:val="0"/>
                  <w:highlight w:val="yellow"/>
                </w:rPr>
                <w:alias w:val="Element2"/>
                <w:tag w:val="Element2"/>
                <w:id w:val="1626275991"/>
                <w:placeholder>
                  <w:docPart w:val="CF498270EBFA4F669D6B4AFDA6AE9B52"/>
                </w:placeholder>
              </w:sdtPr>
              <w:sdtContent>
                <w:r w:rsidR="00F80014" w:rsidRPr="00FC343C">
                  <w:rPr>
                    <w:noProof w:val="0"/>
                  </w:rPr>
                  <w:t>Prepare identified tour requirements</w:t>
                </w:r>
              </w:sdtContent>
            </w:sdt>
            <w:r w:rsidR="00897580" w:rsidRPr="00FC343C">
              <w:rPr>
                <w:noProof w:val="0"/>
              </w:rPr>
              <w:fldChar w:fldCharType="end"/>
            </w:r>
          </w:p>
        </w:tc>
      </w:tr>
      <w:tr w:rsidR="00A63749" w:rsidRPr="00FC343C" w:rsidTr="00F814A5">
        <w:tc>
          <w:tcPr>
            <w:tcW w:w="620" w:type="dxa"/>
            <w:gridSpan w:val="2"/>
          </w:tcPr>
          <w:p w:rsidR="00A63749" w:rsidRPr="00FC343C" w:rsidRDefault="00A63749" w:rsidP="00F814A5">
            <w:pPr>
              <w:pStyle w:val="TableText"/>
              <w:rPr>
                <w:noProof w:val="0"/>
              </w:rPr>
            </w:pPr>
            <w:r w:rsidRPr="00FC343C">
              <w:rPr>
                <w:noProof w:val="0"/>
              </w:rPr>
              <w:t>2.1</w:t>
            </w:r>
          </w:p>
        </w:tc>
        <w:tc>
          <w:tcPr>
            <w:tcW w:w="4362" w:type="dxa"/>
            <w:vAlign w:val="center"/>
          </w:tcPr>
          <w:p w:rsidR="00A63749" w:rsidRPr="00FC343C" w:rsidRDefault="00897580" w:rsidP="00F814A5">
            <w:pPr>
              <w:pStyle w:val="TableText"/>
              <w:rPr>
                <w:noProof w:val="0"/>
              </w:rPr>
            </w:pPr>
            <w:r w:rsidRPr="00FC343C">
              <w:rPr>
                <w:noProof w:val="0"/>
              </w:rPr>
              <w:fldChar w:fldCharType="begin"/>
            </w:r>
            <w:r w:rsidR="00883622" w:rsidRPr="00FC343C">
              <w:rPr>
                <w:noProof w:val="0"/>
              </w:rPr>
              <w:instrText xml:space="preserve"> REF  Criteria21 </w:instrText>
            </w:r>
            <w:r w:rsidR="00FC343C" w:rsidRPr="00FC343C">
              <w:rPr>
                <w:noProof w:val="0"/>
              </w:rPr>
              <w:instrText xml:space="preserve"> \* MERGEFORMAT </w:instrText>
            </w:r>
            <w:r w:rsidRPr="00FC343C">
              <w:rPr>
                <w:noProof w:val="0"/>
              </w:rPr>
              <w:fldChar w:fldCharType="separate"/>
            </w:r>
            <w:sdt>
              <w:sdtPr>
                <w:rPr>
                  <w:noProof w:val="0"/>
                </w:rPr>
                <w:alias w:val="Criteria21"/>
                <w:tag w:val="Criteria21"/>
                <w:id w:val="13439754"/>
                <w:placeholder>
                  <w:docPart w:val="78609F01DFEC4D01B36915B5616BD73B"/>
                </w:placeholder>
              </w:sdtPr>
              <w:sdtContent>
                <w:r w:rsidR="00F80014" w:rsidRPr="00FC343C">
                  <w:rPr>
                    <w:noProof w:val="0"/>
                  </w:rPr>
                  <w:t>Obtain identified equipment and supplies</w:t>
                </w:r>
              </w:sdtContent>
            </w:sdt>
            <w:r w:rsidRPr="00FC343C">
              <w:rPr>
                <w:noProof w:val="0"/>
              </w:rPr>
              <w:fldChar w:fldCharType="end"/>
            </w:r>
          </w:p>
        </w:tc>
        <w:tc>
          <w:tcPr>
            <w:tcW w:w="1251" w:type="dxa"/>
            <w:vAlign w:val="center"/>
          </w:tcPr>
          <w:p w:rsidR="00A63749" w:rsidRPr="00FC343C" w:rsidRDefault="00AC6147" w:rsidP="00F814A5">
            <w:pPr>
              <w:pStyle w:val="TableText"/>
              <w:jc w:val="center"/>
              <w:rPr>
                <w:noProof w:val="0"/>
              </w:rPr>
            </w:pPr>
            <w:r w:rsidRPr="00FC343C">
              <w:rPr>
                <w:noProof w:val="0"/>
              </w:rPr>
              <w:t>2.1</w:t>
            </w:r>
          </w:p>
        </w:tc>
        <w:tc>
          <w:tcPr>
            <w:tcW w:w="1328" w:type="dxa"/>
            <w:vAlign w:val="center"/>
          </w:tcPr>
          <w:p w:rsidR="00A63749" w:rsidRPr="00FC343C" w:rsidRDefault="00804A41" w:rsidP="00F814A5">
            <w:pPr>
              <w:pStyle w:val="TableText"/>
              <w:jc w:val="center"/>
              <w:rPr>
                <w:noProof w:val="0"/>
              </w:rPr>
            </w:pPr>
            <w:r w:rsidRPr="00FC343C">
              <w:rPr>
                <w:noProof w:val="0"/>
              </w:rPr>
              <w:t>14, 15, 16</w:t>
            </w:r>
          </w:p>
        </w:tc>
        <w:tc>
          <w:tcPr>
            <w:tcW w:w="1194" w:type="dxa"/>
            <w:vAlign w:val="center"/>
          </w:tcPr>
          <w:p w:rsidR="00A63749" w:rsidRPr="00FC343C" w:rsidRDefault="00A45DAC" w:rsidP="00F814A5">
            <w:pPr>
              <w:pStyle w:val="TableText"/>
              <w:jc w:val="center"/>
              <w:rPr>
                <w:noProof w:val="0"/>
              </w:rPr>
            </w:pPr>
            <w:r w:rsidRPr="00FC343C">
              <w:rPr>
                <w:noProof w:val="0"/>
              </w:rPr>
              <w:t>7</w:t>
            </w:r>
          </w:p>
        </w:tc>
      </w:tr>
      <w:tr w:rsidR="00AC6147" w:rsidRPr="00FC343C" w:rsidTr="00F814A5">
        <w:tc>
          <w:tcPr>
            <w:tcW w:w="620" w:type="dxa"/>
            <w:gridSpan w:val="2"/>
          </w:tcPr>
          <w:p w:rsidR="00AC6147" w:rsidRPr="00FC343C" w:rsidRDefault="00AC6147" w:rsidP="00F814A5">
            <w:pPr>
              <w:pStyle w:val="TableText"/>
              <w:rPr>
                <w:noProof w:val="0"/>
              </w:rPr>
            </w:pPr>
            <w:r w:rsidRPr="00FC343C">
              <w:rPr>
                <w:noProof w:val="0"/>
              </w:rPr>
              <w:t>2.2</w:t>
            </w:r>
          </w:p>
        </w:tc>
        <w:tc>
          <w:tcPr>
            <w:tcW w:w="4362" w:type="dxa"/>
            <w:vAlign w:val="center"/>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Criteria22 </w:instrText>
            </w:r>
            <w:r w:rsidR="00FC343C" w:rsidRPr="00FC343C">
              <w:rPr>
                <w:noProof w:val="0"/>
              </w:rPr>
              <w:instrText xml:space="preserve"> \* MERGEFORMAT </w:instrText>
            </w:r>
            <w:r w:rsidRPr="00FC343C">
              <w:rPr>
                <w:noProof w:val="0"/>
              </w:rPr>
              <w:fldChar w:fldCharType="separate"/>
            </w:r>
            <w:sdt>
              <w:sdtPr>
                <w:rPr>
                  <w:noProof w:val="0"/>
                </w:rPr>
                <w:alias w:val="Criteria2.2"/>
                <w:tag w:val="Criteria2.2"/>
                <w:id w:val="-391195425"/>
                <w:placeholder>
                  <w:docPart w:val="F527DBEC50BE428EA2808FDDC3EC0D41"/>
                </w:placeholder>
              </w:sdtPr>
              <w:sdtContent>
                <w:r w:rsidR="00F80014" w:rsidRPr="00FC343C">
                  <w:rPr>
                    <w:noProof w:val="0"/>
                  </w:rPr>
                  <w:t>Check condition of equipment and supplies</w:t>
                </w:r>
              </w:sdtContent>
            </w:sdt>
            <w:r w:rsidRPr="00FC343C">
              <w:rPr>
                <w:noProof w:val="0"/>
              </w:rPr>
              <w:fldChar w:fldCharType="end"/>
            </w:r>
          </w:p>
        </w:tc>
        <w:tc>
          <w:tcPr>
            <w:tcW w:w="1251" w:type="dxa"/>
            <w:vAlign w:val="center"/>
          </w:tcPr>
          <w:p w:rsidR="00AC6147" w:rsidRPr="00FC343C" w:rsidRDefault="00AC6147" w:rsidP="00A6630E">
            <w:pPr>
              <w:pStyle w:val="TableText"/>
              <w:jc w:val="center"/>
              <w:rPr>
                <w:noProof w:val="0"/>
              </w:rPr>
            </w:pPr>
            <w:r w:rsidRPr="00FC343C">
              <w:rPr>
                <w:noProof w:val="0"/>
              </w:rPr>
              <w:t>2.1</w:t>
            </w:r>
          </w:p>
        </w:tc>
        <w:tc>
          <w:tcPr>
            <w:tcW w:w="1328" w:type="dxa"/>
            <w:vAlign w:val="center"/>
          </w:tcPr>
          <w:p w:rsidR="00AC6147" w:rsidRPr="00FC343C" w:rsidRDefault="00804A41" w:rsidP="00F814A5">
            <w:pPr>
              <w:pStyle w:val="TableText"/>
              <w:jc w:val="center"/>
              <w:rPr>
                <w:noProof w:val="0"/>
              </w:rPr>
            </w:pPr>
            <w:r w:rsidRPr="00FC343C">
              <w:rPr>
                <w:noProof w:val="0"/>
              </w:rPr>
              <w:t>17</w:t>
            </w:r>
          </w:p>
        </w:tc>
        <w:tc>
          <w:tcPr>
            <w:tcW w:w="1194" w:type="dxa"/>
            <w:vAlign w:val="center"/>
          </w:tcPr>
          <w:p w:rsidR="00AC6147" w:rsidRPr="00FC343C" w:rsidRDefault="00AC6147" w:rsidP="00F814A5">
            <w:pPr>
              <w:pStyle w:val="TableText"/>
              <w:jc w:val="center"/>
              <w:rPr>
                <w:noProof w:val="0"/>
              </w:rPr>
            </w:pPr>
            <w:r w:rsidRPr="00FC343C">
              <w:rPr>
                <w:noProof w:val="0"/>
              </w:rPr>
              <w:t>8</w:t>
            </w:r>
          </w:p>
        </w:tc>
      </w:tr>
      <w:tr w:rsidR="00AC6147" w:rsidRPr="00FC343C" w:rsidTr="00F814A5">
        <w:tc>
          <w:tcPr>
            <w:tcW w:w="620" w:type="dxa"/>
            <w:gridSpan w:val="2"/>
          </w:tcPr>
          <w:p w:rsidR="00AC6147" w:rsidRPr="00FC343C" w:rsidRDefault="00AC6147" w:rsidP="00F814A5">
            <w:pPr>
              <w:pStyle w:val="TableText"/>
              <w:rPr>
                <w:noProof w:val="0"/>
              </w:rPr>
            </w:pPr>
            <w:r w:rsidRPr="00FC343C">
              <w:rPr>
                <w:noProof w:val="0"/>
              </w:rPr>
              <w:t>2.3</w:t>
            </w:r>
          </w:p>
        </w:tc>
        <w:tc>
          <w:tcPr>
            <w:tcW w:w="4362" w:type="dxa"/>
            <w:vAlign w:val="center"/>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Criteria23 </w:instrText>
            </w:r>
            <w:r w:rsidR="00FC343C" w:rsidRPr="00FC343C">
              <w:rPr>
                <w:noProof w:val="0"/>
              </w:rPr>
              <w:instrText xml:space="preserve"> \* MERGEFORMAT </w:instrText>
            </w:r>
            <w:r w:rsidRPr="00FC343C">
              <w:rPr>
                <w:noProof w:val="0"/>
              </w:rPr>
              <w:fldChar w:fldCharType="separate"/>
            </w:r>
            <w:sdt>
              <w:sdtPr>
                <w:rPr>
                  <w:noProof w:val="0"/>
                </w:rPr>
                <w:alias w:val="Criteria23"/>
                <w:tag w:val="Criteria23"/>
                <w:id w:val="87050898"/>
                <w:placeholder>
                  <w:docPart w:val="B052C7720CC54D36989D38ED38058545"/>
                </w:placeholder>
              </w:sdtPr>
              <w:sdtContent>
                <w:r w:rsidR="00F80014" w:rsidRPr="00FC343C">
                  <w:rPr>
                    <w:noProof w:val="0"/>
                  </w:rPr>
                  <w:t>Confirm quantity of equipment and supplies</w:t>
                </w:r>
              </w:sdtContent>
            </w:sdt>
            <w:r w:rsidRPr="00FC343C">
              <w:rPr>
                <w:noProof w:val="0"/>
              </w:rPr>
              <w:fldChar w:fldCharType="end"/>
            </w:r>
          </w:p>
        </w:tc>
        <w:tc>
          <w:tcPr>
            <w:tcW w:w="1251" w:type="dxa"/>
            <w:vAlign w:val="center"/>
          </w:tcPr>
          <w:p w:rsidR="00AC6147" w:rsidRPr="00FC343C" w:rsidRDefault="00AC6147" w:rsidP="00A6630E">
            <w:pPr>
              <w:pStyle w:val="TableText"/>
              <w:jc w:val="center"/>
              <w:rPr>
                <w:noProof w:val="0"/>
              </w:rPr>
            </w:pPr>
            <w:r w:rsidRPr="00FC343C">
              <w:rPr>
                <w:noProof w:val="0"/>
              </w:rPr>
              <w:t>2.1</w:t>
            </w:r>
          </w:p>
        </w:tc>
        <w:tc>
          <w:tcPr>
            <w:tcW w:w="1328" w:type="dxa"/>
            <w:vAlign w:val="center"/>
          </w:tcPr>
          <w:p w:rsidR="00AC6147" w:rsidRPr="00FC343C" w:rsidRDefault="00804A41" w:rsidP="00F814A5">
            <w:pPr>
              <w:pStyle w:val="TableText"/>
              <w:jc w:val="center"/>
              <w:rPr>
                <w:noProof w:val="0"/>
              </w:rPr>
            </w:pPr>
            <w:r w:rsidRPr="00FC343C">
              <w:rPr>
                <w:noProof w:val="0"/>
              </w:rPr>
              <w:t>18, 19</w:t>
            </w:r>
          </w:p>
        </w:tc>
        <w:tc>
          <w:tcPr>
            <w:tcW w:w="1194" w:type="dxa"/>
            <w:vAlign w:val="center"/>
          </w:tcPr>
          <w:p w:rsidR="00AC6147" w:rsidRPr="00FC343C" w:rsidRDefault="00AC6147" w:rsidP="00F814A5">
            <w:pPr>
              <w:pStyle w:val="TableText"/>
              <w:jc w:val="center"/>
              <w:rPr>
                <w:noProof w:val="0"/>
              </w:rPr>
            </w:pPr>
            <w:r w:rsidRPr="00FC343C">
              <w:rPr>
                <w:noProof w:val="0"/>
              </w:rPr>
              <w:t>9</w:t>
            </w:r>
          </w:p>
        </w:tc>
      </w:tr>
      <w:tr w:rsidR="00AC6147" w:rsidRPr="00FC343C" w:rsidTr="00F814A5">
        <w:tc>
          <w:tcPr>
            <w:tcW w:w="620" w:type="dxa"/>
            <w:gridSpan w:val="2"/>
          </w:tcPr>
          <w:p w:rsidR="00AC6147" w:rsidRPr="00FC343C" w:rsidRDefault="00AC6147" w:rsidP="00F814A5">
            <w:pPr>
              <w:pStyle w:val="TableText"/>
              <w:rPr>
                <w:noProof w:val="0"/>
              </w:rPr>
            </w:pPr>
            <w:r w:rsidRPr="00FC343C">
              <w:rPr>
                <w:noProof w:val="0"/>
              </w:rPr>
              <w:t>2.4</w:t>
            </w:r>
          </w:p>
        </w:tc>
        <w:tc>
          <w:tcPr>
            <w:tcW w:w="4362" w:type="dxa"/>
            <w:vAlign w:val="center"/>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Criteria24 </w:instrText>
            </w:r>
            <w:r w:rsidR="00FC343C" w:rsidRPr="00FC343C">
              <w:rPr>
                <w:noProof w:val="0"/>
              </w:rPr>
              <w:instrText xml:space="preserve"> \* MERGEFORMAT </w:instrText>
            </w:r>
            <w:r w:rsidRPr="00FC343C">
              <w:rPr>
                <w:noProof w:val="0"/>
              </w:rPr>
              <w:fldChar w:fldCharType="separate"/>
            </w:r>
            <w:sdt>
              <w:sdtPr>
                <w:rPr>
                  <w:noProof w:val="0"/>
                </w:rPr>
                <w:alias w:val="Criteria24"/>
                <w:tag w:val="Criteria24"/>
                <w:id w:val="528603214"/>
                <w:placeholder>
                  <w:docPart w:val="C99FAF07DF2B48D2B035949CFB3C55C9"/>
                </w:placeholder>
              </w:sdtPr>
              <w:sdtContent>
                <w:r w:rsidR="00F80014" w:rsidRPr="00FC343C">
                  <w:rPr>
                    <w:noProof w:val="0"/>
                  </w:rPr>
                  <w:t>Ensure compliance with host enterprise protocols for equipment and supplies</w:t>
                </w:r>
              </w:sdtContent>
            </w:sdt>
            <w:r w:rsidRPr="00FC343C">
              <w:rPr>
                <w:noProof w:val="0"/>
              </w:rPr>
              <w:fldChar w:fldCharType="end"/>
            </w:r>
          </w:p>
        </w:tc>
        <w:tc>
          <w:tcPr>
            <w:tcW w:w="1251" w:type="dxa"/>
            <w:vAlign w:val="center"/>
          </w:tcPr>
          <w:p w:rsidR="00AC6147" w:rsidRPr="00FC343C" w:rsidRDefault="00AC6147" w:rsidP="00A6630E">
            <w:pPr>
              <w:pStyle w:val="TableText"/>
              <w:jc w:val="center"/>
              <w:rPr>
                <w:noProof w:val="0"/>
              </w:rPr>
            </w:pPr>
            <w:r w:rsidRPr="00FC343C">
              <w:rPr>
                <w:noProof w:val="0"/>
              </w:rPr>
              <w:t>2.1</w:t>
            </w:r>
          </w:p>
        </w:tc>
        <w:tc>
          <w:tcPr>
            <w:tcW w:w="1328" w:type="dxa"/>
            <w:vAlign w:val="center"/>
          </w:tcPr>
          <w:p w:rsidR="00AC6147" w:rsidRPr="00FC343C" w:rsidRDefault="00804A41" w:rsidP="00F814A5">
            <w:pPr>
              <w:pStyle w:val="TableText"/>
              <w:jc w:val="center"/>
              <w:rPr>
                <w:noProof w:val="0"/>
              </w:rPr>
            </w:pPr>
            <w:r w:rsidRPr="00FC343C">
              <w:rPr>
                <w:noProof w:val="0"/>
              </w:rPr>
              <w:t>20</w:t>
            </w:r>
          </w:p>
        </w:tc>
        <w:tc>
          <w:tcPr>
            <w:tcW w:w="1194" w:type="dxa"/>
            <w:vAlign w:val="center"/>
          </w:tcPr>
          <w:p w:rsidR="00AC6147" w:rsidRPr="00FC343C" w:rsidRDefault="00AC6147" w:rsidP="00F814A5">
            <w:pPr>
              <w:pStyle w:val="TableText"/>
              <w:jc w:val="center"/>
              <w:rPr>
                <w:noProof w:val="0"/>
              </w:rPr>
            </w:pPr>
            <w:r w:rsidRPr="00FC343C">
              <w:rPr>
                <w:noProof w:val="0"/>
              </w:rPr>
              <w:t>10</w:t>
            </w:r>
          </w:p>
        </w:tc>
      </w:tr>
      <w:tr w:rsidR="00AC6147" w:rsidRPr="00FC343C" w:rsidTr="00F814A5">
        <w:tc>
          <w:tcPr>
            <w:tcW w:w="620" w:type="dxa"/>
            <w:gridSpan w:val="2"/>
          </w:tcPr>
          <w:p w:rsidR="00AC6147" w:rsidRPr="00FC343C" w:rsidRDefault="00AC6147" w:rsidP="00F814A5">
            <w:pPr>
              <w:pStyle w:val="TableText"/>
              <w:rPr>
                <w:noProof w:val="0"/>
              </w:rPr>
            </w:pPr>
            <w:r w:rsidRPr="00FC343C">
              <w:rPr>
                <w:noProof w:val="0"/>
              </w:rPr>
              <w:t>2.5</w:t>
            </w:r>
          </w:p>
        </w:tc>
        <w:tc>
          <w:tcPr>
            <w:tcW w:w="4362" w:type="dxa"/>
            <w:vAlign w:val="center"/>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Criteria25 </w:instrText>
            </w:r>
            <w:r w:rsidR="00FC343C" w:rsidRPr="00FC343C">
              <w:rPr>
                <w:noProof w:val="0"/>
              </w:rPr>
              <w:instrText xml:space="preserve"> \* MERGEFORMAT </w:instrText>
            </w:r>
            <w:r w:rsidRPr="00FC343C">
              <w:rPr>
                <w:noProof w:val="0"/>
              </w:rPr>
              <w:fldChar w:fldCharType="separate"/>
            </w:r>
            <w:sdt>
              <w:sdtPr>
                <w:rPr>
                  <w:noProof w:val="0"/>
                </w:rPr>
                <w:alias w:val="Criteria25"/>
                <w:tag w:val="Criteria25"/>
                <w:id w:val="-1353952640"/>
                <w:placeholder>
                  <w:docPart w:val="51877C4CBCC8407395D7564F9C6484E0"/>
                </w:placeholder>
              </w:sdtPr>
              <w:sdtContent>
                <w:r w:rsidR="00F80014" w:rsidRPr="00FC343C">
                  <w:rPr>
                    <w:noProof w:val="0"/>
                  </w:rPr>
                  <w:t>Acquire additional equipment and supplies, where needed</w:t>
                </w:r>
              </w:sdtContent>
            </w:sdt>
            <w:r w:rsidRPr="00FC343C">
              <w:rPr>
                <w:noProof w:val="0"/>
              </w:rPr>
              <w:fldChar w:fldCharType="end"/>
            </w:r>
          </w:p>
        </w:tc>
        <w:tc>
          <w:tcPr>
            <w:tcW w:w="1251" w:type="dxa"/>
            <w:vAlign w:val="center"/>
          </w:tcPr>
          <w:p w:rsidR="00AC6147" w:rsidRPr="00FC343C" w:rsidRDefault="00AC6147" w:rsidP="00A6630E">
            <w:pPr>
              <w:pStyle w:val="TableText"/>
              <w:jc w:val="center"/>
              <w:rPr>
                <w:noProof w:val="0"/>
              </w:rPr>
            </w:pPr>
            <w:r w:rsidRPr="00FC343C">
              <w:rPr>
                <w:noProof w:val="0"/>
              </w:rPr>
              <w:t>2.1</w:t>
            </w:r>
          </w:p>
        </w:tc>
        <w:tc>
          <w:tcPr>
            <w:tcW w:w="1328" w:type="dxa"/>
            <w:vAlign w:val="center"/>
          </w:tcPr>
          <w:p w:rsidR="00AC6147" w:rsidRPr="00FC343C" w:rsidRDefault="00804A41" w:rsidP="00F814A5">
            <w:pPr>
              <w:pStyle w:val="TableText"/>
              <w:jc w:val="center"/>
              <w:rPr>
                <w:noProof w:val="0"/>
              </w:rPr>
            </w:pPr>
            <w:r w:rsidRPr="00FC343C">
              <w:rPr>
                <w:noProof w:val="0"/>
              </w:rPr>
              <w:t>21, 22</w:t>
            </w:r>
          </w:p>
        </w:tc>
        <w:tc>
          <w:tcPr>
            <w:tcW w:w="1194" w:type="dxa"/>
            <w:vAlign w:val="center"/>
          </w:tcPr>
          <w:p w:rsidR="00AC6147" w:rsidRPr="00FC343C" w:rsidRDefault="00AC6147" w:rsidP="00F814A5">
            <w:pPr>
              <w:pStyle w:val="TableText"/>
              <w:jc w:val="center"/>
              <w:rPr>
                <w:noProof w:val="0"/>
              </w:rPr>
            </w:pPr>
            <w:r w:rsidRPr="00FC343C">
              <w:rPr>
                <w:noProof w:val="0"/>
              </w:rPr>
              <w:t>11</w:t>
            </w:r>
          </w:p>
        </w:tc>
      </w:tr>
      <w:tr w:rsidR="00AC6147" w:rsidRPr="00FC343C" w:rsidTr="00F814A5">
        <w:tc>
          <w:tcPr>
            <w:tcW w:w="620" w:type="dxa"/>
            <w:gridSpan w:val="2"/>
          </w:tcPr>
          <w:p w:rsidR="00AC6147" w:rsidRPr="00FC343C" w:rsidRDefault="00AC6147" w:rsidP="00F814A5">
            <w:pPr>
              <w:pStyle w:val="TableText"/>
              <w:rPr>
                <w:noProof w:val="0"/>
              </w:rPr>
            </w:pPr>
            <w:r w:rsidRPr="00FC343C">
              <w:rPr>
                <w:noProof w:val="0"/>
              </w:rPr>
              <w:t>2.6</w:t>
            </w:r>
          </w:p>
        </w:tc>
        <w:tc>
          <w:tcPr>
            <w:tcW w:w="4362" w:type="dxa"/>
            <w:vAlign w:val="center"/>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Criteria26 </w:instrText>
            </w:r>
            <w:r w:rsidR="00FC343C" w:rsidRPr="00FC343C">
              <w:rPr>
                <w:noProof w:val="0"/>
              </w:rPr>
              <w:instrText xml:space="preserve"> \* MERGEFORMAT </w:instrText>
            </w:r>
            <w:r w:rsidRPr="00FC343C">
              <w:rPr>
                <w:noProof w:val="0"/>
              </w:rPr>
              <w:fldChar w:fldCharType="separate"/>
            </w:r>
            <w:sdt>
              <w:sdtPr>
                <w:rPr>
                  <w:noProof w:val="0"/>
                </w:rPr>
                <w:alias w:val="Criteria26"/>
                <w:tag w:val="Criteria26"/>
                <w:id w:val="-2044278987"/>
                <w:placeholder>
                  <w:docPart w:val="0B656180D5F14E63995191B9B2949D04"/>
                </w:placeholder>
              </w:sdtPr>
              <w:sdtContent>
                <w:r w:rsidR="00F80014" w:rsidRPr="00FC343C">
                  <w:rPr>
                    <w:noProof w:val="0"/>
                  </w:rPr>
                  <w:t>Verify identified equipment and supplies with tour staff</w:t>
                </w:r>
              </w:sdtContent>
            </w:sdt>
            <w:r w:rsidRPr="00FC343C">
              <w:rPr>
                <w:noProof w:val="0"/>
              </w:rPr>
              <w:fldChar w:fldCharType="end"/>
            </w:r>
          </w:p>
        </w:tc>
        <w:tc>
          <w:tcPr>
            <w:tcW w:w="1251" w:type="dxa"/>
            <w:vAlign w:val="center"/>
          </w:tcPr>
          <w:p w:rsidR="00AC6147" w:rsidRPr="00FC343C" w:rsidRDefault="00AC6147" w:rsidP="00A6630E">
            <w:pPr>
              <w:pStyle w:val="TableText"/>
              <w:jc w:val="center"/>
              <w:rPr>
                <w:noProof w:val="0"/>
              </w:rPr>
            </w:pPr>
            <w:r w:rsidRPr="00FC343C">
              <w:rPr>
                <w:noProof w:val="0"/>
              </w:rPr>
              <w:t>2.1</w:t>
            </w:r>
          </w:p>
        </w:tc>
        <w:tc>
          <w:tcPr>
            <w:tcW w:w="1328" w:type="dxa"/>
            <w:vAlign w:val="center"/>
          </w:tcPr>
          <w:p w:rsidR="00AC6147" w:rsidRPr="00FC343C" w:rsidRDefault="00804A41" w:rsidP="00F814A5">
            <w:pPr>
              <w:pStyle w:val="TableText"/>
              <w:jc w:val="center"/>
              <w:rPr>
                <w:noProof w:val="0"/>
              </w:rPr>
            </w:pPr>
            <w:r w:rsidRPr="00FC343C">
              <w:rPr>
                <w:noProof w:val="0"/>
              </w:rPr>
              <w:t>23, 24</w:t>
            </w:r>
          </w:p>
        </w:tc>
        <w:tc>
          <w:tcPr>
            <w:tcW w:w="1194" w:type="dxa"/>
            <w:vAlign w:val="center"/>
          </w:tcPr>
          <w:p w:rsidR="00AC6147" w:rsidRPr="00FC343C" w:rsidRDefault="00AC6147" w:rsidP="00A45DAC">
            <w:pPr>
              <w:pStyle w:val="TableText"/>
              <w:jc w:val="center"/>
              <w:rPr>
                <w:noProof w:val="0"/>
              </w:rPr>
            </w:pPr>
            <w:r w:rsidRPr="00FC343C">
              <w:rPr>
                <w:noProof w:val="0"/>
              </w:rPr>
              <w:t>12</w:t>
            </w:r>
          </w:p>
        </w:tc>
      </w:tr>
      <w:tr w:rsidR="00AC6147" w:rsidRPr="00FC343C" w:rsidTr="00F814A5">
        <w:tc>
          <w:tcPr>
            <w:tcW w:w="620" w:type="dxa"/>
            <w:gridSpan w:val="2"/>
          </w:tcPr>
          <w:p w:rsidR="00AC6147" w:rsidRPr="00FC343C" w:rsidRDefault="00AC6147" w:rsidP="00F814A5">
            <w:pPr>
              <w:pStyle w:val="TableText"/>
              <w:rPr>
                <w:noProof w:val="0"/>
              </w:rPr>
            </w:pPr>
            <w:r w:rsidRPr="00FC343C">
              <w:rPr>
                <w:noProof w:val="0"/>
              </w:rPr>
              <w:t>2.7</w:t>
            </w:r>
          </w:p>
        </w:tc>
        <w:tc>
          <w:tcPr>
            <w:tcW w:w="4362" w:type="dxa"/>
            <w:vAlign w:val="center"/>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Criteria27 </w:instrText>
            </w:r>
            <w:r w:rsidR="00FC343C" w:rsidRPr="00FC343C">
              <w:rPr>
                <w:noProof w:val="0"/>
              </w:rPr>
              <w:instrText xml:space="preserve"> \* MERGEFORMAT </w:instrText>
            </w:r>
            <w:r w:rsidRPr="00FC343C">
              <w:rPr>
                <w:noProof w:val="0"/>
              </w:rPr>
              <w:fldChar w:fldCharType="separate"/>
            </w:r>
            <w:sdt>
              <w:sdtPr>
                <w:rPr>
                  <w:noProof w:val="0"/>
                </w:rPr>
                <w:alias w:val="Criteria27"/>
                <w:tag w:val="Criteria27"/>
                <w:id w:val="-1525856774"/>
                <w:placeholder>
                  <w:docPart w:val="87D57D3C1D2B4226AAD3C9902B11FA0A"/>
                </w:placeholder>
              </w:sdtPr>
              <w:sdtContent>
                <w:r w:rsidR="00F80014" w:rsidRPr="00FC343C">
                  <w:rPr>
                    <w:noProof w:val="0"/>
                  </w:rPr>
                  <w:t>Develop checklist of all equipment and supplies for use when loading and while on tour</w:t>
                </w:r>
              </w:sdtContent>
            </w:sdt>
            <w:r w:rsidRPr="00FC343C">
              <w:rPr>
                <w:noProof w:val="0"/>
              </w:rPr>
              <w:fldChar w:fldCharType="end"/>
            </w:r>
          </w:p>
        </w:tc>
        <w:tc>
          <w:tcPr>
            <w:tcW w:w="1251" w:type="dxa"/>
            <w:vAlign w:val="center"/>
          </w:tcPr>
          <w:p w:rsidR="00AC6147" w:rsidRPr="00FC343C" w:rsidRDefault="00AC6147" w:rsidP="00A6630E">
            <w:pPr>
              <w:pStyle w:val="TableText"/>
              <w:jc w:val="center"/>
              <w:rPr>
                <w:noProof w:val="0"/>
              </w:rPr>
            </w:pPr>
            <w:r w:rsidRPr="00FC343C">
              <w:rPr>
                <w:noProof w:val="0"/>
              </w:rPr>
              <w:t>2.1</w:t>
            </w:r>
          </w:p>
        </w:tc>
        <w:tc>
          <w:tcPr>
            <w:tcW w:w="1328" w:type="dxa"/>
            <w:vAlign w:val="center"/>
          </w:tcPr>
          <w:p w:rsidR="00AC6147" w:rsidRPr="00FC343C" w:rsidRDefault="00804A41" w:rsidP="00F814A5">
            <w:pPr>
              <w:pStyle w:val="TableText"/>
              <w:jc w:val="center"/>
              <w:rPr>
                <w:noProof w:val="0"/>
              </w:rPr>
            </w:pPr>
            <w:r w:rsidRPr="00FC343C">
              <w:rPr>
                <w:noProof w:val="0"/>
              </w:rPr>
              <w:t>25</w:t>
            </w:r>
          </w:p>
        </w:tc>
        <w:tc>
          <w:tcPr>
            <w:tcW w:w="1194" w:type="dxa"/>
            <w:vAlign w:val="center"/>
          </w:tcPr>
          <w:p w:rsidR="00AC6147" w:rsidRPr="00FC343C" w:rsidRDefault="00AC6147" w:rsidP="00F814A5">
            <w:pPr>
              <w:pStyle w:val="TableText"/>
              <w:jc w:val="center"/>
              <w:rPr>
                <w:noProof w:val="0"/>
              </w:rPr>
            </w:pPr>
            <w:r w:rsidRPr="00FC343C">
              <w:rPr>
                <w:noProof w:val="0"/>
              </w:rPr>
              <w:t>13</w:t>
            </w:r>
          </w:p>
        </w:tc>
      </w:tr>
      <w:tr w:rsidR="00A63749" w:rsidRPr="00FC343C" w:rsidTr="00F814A5">
        <w:tc>
          <w:tcPr>
            <w:tcW w:w="8755" w:type="dxa"/>
            <w:gridSpan w:val="6"/>
            <w:shd w:val="clear" w:color="auto" w:fill="E36C0A" w:themeFill="accent6" w:themeFillShade="BF"/>
          </w:tcPr>
          <w:p w:rsidR="00A63749" w:rsidRPr="00FC343C" w:rsidRDefault="00A63749" w:rsidP="00D84CF8">
            <w:pPr>
              <w:pStyle w:val="TableHeading"/>
              <w:keepNext/>
              <w:rPr>
                <w:noProof w:val="0"/>
              </w:rPr>
            </w:pPr>
            <w:r w:rsidRPr="00FC343C">
              <w:rPr>
                <w:noProof w:val="0"/>
              </w:rPr>
              <w:lastRenderedPageBreak/>
              <w:t xml:space="preserve">Element 3: </w:t>
            </w:r>
            <w:r w:rsidR="00897580" w:rsidRPr="00FC343C">
              <w:rPr>
                <w:noProof w:val="0"/>
              </w:rPr>
              <w:fldChar w:fldCharType="begin"/>
            </w:r>
            <w:r w:rsidR="007C1CAA" w:rsidRPr="00FC343C">
              <w:rPr>
                <w:noProof w:val="0"/>
              </w:rPr>
              <w:instrText xml:space="preserve"> REF  Element3 </w:instrText>
            </w:r>
            <w:r w:rsidR="00FC343C" w:rsidRPr="00FC343C">
              <w:rPr>
                <w:noProof w:val="0"/>
              </w:rPr>
              <w:instrText xml:space="preserve"> \* MERGEFORMAT </w:instrText>
            </w:r>
            <w:r w:rsidR="00897580" w:rsidRPr="00FC343C">
              <w:rPr>
                <w:noProof w:val="0"/>
              </w:rPr>
              <w:fldChar w:fldCharType="separate"/>
            </w:r>
            <w:sdt>
              <w:sdtPr>
                <w:rPr>
                  <w:noProof w:val="0"/>
                  <w:highlight w:val="yellow"/>
                </w:rPr>
                <w:alias w:val="Element3"/>
                <w:tag w:val="Element3"/>
                <w:id w:val="-1420013034"/>
                <w:placeholder>
                  <w:docPart w:val="9F8BCD009C6B490FBAB998FA11AA02CF"/>
                </w:placeholder>
              </w:sdtPr>
              <w:sdtContent>
                <w:r w:rsidR="00F80014" w:rsidRPr="00FC343C">
                  <w:rPr>
                    <w:noProof w:val="0"/>
                  </w:rPr>
                  <w:t xml:space="preserve"> Load identified tour requirements</w:t>
                </w:r>
              </w:sdtContent>
            </w:sdt>
            <w:r w:rsidR="00897580" w:rsidRPr="00FC343C">
              <w:rPr>
                <w:noProof w:val="0"/>
              </w:rPr>
              <w:fldChar w:fldCharType="end"/>
            </w:r>
          </w:p>
        </w:tc>
      </w:tr>
      <w:tr w:rsidR="00A63749" w:rsidRPr="00FC343C" w:rsidTr="00FC4330">
        <w:tc>
          <w:tcPr>
            <w:tcW w:w="606" w:type="dxa"/>
          </w:tcPr>
          <w:p w:rsidR="00A63749" w:rsidRPr="00FC343C" w:rsidRDefault="00A63749" w:rsidP="00F814A5">
            <w:pPr>
              <w:pStyle w:val="TableText"/>
              <w:rPr>
                <w:noProof w:val="0"/>
              </w:rPr>
            </w:pPr>
            <w:r w:rsidRPr="00FC343C">
              <w:rPr>
                <w:noProof w:val="0"/>
              </w:rPr>
              <w:t>3.1</w:t>
            </w:r>
          </w:p>
        </w:tc>
        <w:tc>
          <w:tcPr>
            <w:tcW w:w="4376" w:type="dxa"/>
            <w:gridSpan w:val="2"/>
          </w:tcPr>
          <w:p w:rsidR="00A63749" w:rsidRPr="00FC343C" w:rsidRDefault="00897580" w:rsidP="00F814A5">
            <w:pPr>
              <w:pStyle w:val="TableText"/>
              <w:rPr>
                <w:noProof w:val="0"/>
              </w:rPr>
            </w:pPr>
            <w:r w:rsidRPr="00FC343C">
              <w:rPr>
                <w:noProof w:val="0"/>
              </w:rPr>
              <w:fldChar w:fldCharType="begin"/>
            </w:r>
            <w:r w:rsidR="00883622" w:rsidRPr="00FC343C">
              <w:rPr>
                <w:noProof w:val="0"/>
              </w:rPr>
              <w:instrText xml:space="preserve"> REF  Criteria31 </w:instrText>
            </w:r>
            <w:r w:rsidR="00FC343C" w:rsidRPr="00FC343C">
              <w:rPr>
                <w:noProof w:val="0"/>
              </w:rPr>
              <w:instrText xml:space="preserve"> \* MERGEFORMAT </w:instrText>
            </w:r>
            <w:r w:rsidRPr="00FC343C">
              <w:rPr>
                <w:noProof w:val="0"/>
              </w:rPr>
              <w:fldChar w:fldCharType="separate"/>
            </w:r>
            <w:sdt>
              <w:sdtPr>
                <w:rPr>
                  <w:noProof w:val="0"/>
                </w:rPr>
                <w:alias w:val="Criteria31"/>
                <w:tag w:val="Criteria31"/>
                <w:id w:val="-1007672432"/>
                <w:placeholder>
                  <w:docPart w:val="CA332500193B479EA9078E24E67618A5"/>
                </w:placeholder>
              </w:sdtPr>
              <w:sdtContent>
                <w:r w:rsidR="00F80014" w:rsidRPr="00FC343C">
                  <w:rPr>
                    <w:noProof w:val="0"/>
                  </w:rPr>
                  <w:t>Prepare loading sheet for each vehicle or form of transport to be used</w:t>
                </w:r>
              </w:sdtContent>
            </w:sdt>
            <w:r w:rsidRPr="00FC343C">
              <w:rPr>
                <w:noProof w:val="0"/>
              </w:rPr>
              <w:fldChar w:fldCharType="end"/>
            </w:r>
          </w:p>
        </w:tc>
        <w:tc>
          <w:tcPr>
            <w:tcW w:w="1251" w:type="dxa"/>
            <w:vAlign w:val="center"/>
          </w:tcPr>
          <w:p w:rsidR="00A63749" w:rsidRPr="00FC343C" w:rsidRDefault="00AC6147" w:rsidP="00FC4330">
            <w:pPr>
              <w:pStyle w:val="TableText"/>
              <w:jc w:val="center"/>
              <w:rPr>
                <w:noProof w:val="0"/>
              </w:rPr>
            </w:pPr>
            <w:r w:rsidRPr="00FC343C">
              <w:rPr>
                <w:noProof w:val="0"/>
              </w:rPr>
              <w:t>3.1</w:t>
            </w:r>
          </w:p>
        </w:tc>
        <w:tc>
          <w:tcPr>
            <w:tcW w:w="1328" w:type="dxa"/>
            <w:vAlign w:val="center"/>
          </w:tcPr>
          <w:p w:rsidR="00A63749" w:rsidRPr="00FC343C" w:rsidRDefault="00804A41" w:rsidP="00FC4330">
            <w:pPr>
              <w:pStyle w:val="TableText"/>
              <w:jc w:val="center"/>
              <w:rPr>
                <w:noProof w:val="0"/>
              </w:rPr>
            </w:pPr>
            <w:r w:rsidRPr="00FC343C">
              <w:rPr>
                <w:noProof w:val="0"/>
              </w:rPr>
              <w:t>26, 27</w:t>
            </w:r>
          </w:p>
        </w:tc>
        <w:tc>
          <w:tcPr>
            <w:tcW w:w="1194" w:type="dxa"/>
            <w:vAlign w:val="center"/>
          </w:tcPr>
          <w:p w:rsidR="00A63749" w:rsidRPr="00FC343C" w:rsidRDefault="00A45DAC" w:rsidP="00FC4330">
            <w:pPr>
              <w:pStyle w:val="TableText"/>
              <w:jc w:val="center"/>
              <w:rPr>
                <w:noProof w:val="0"/>
              </w:rPr>
            </w:pPr>
            <w:r w:rsidRPr="00FC343C">
              <w:rPr>
                <w:noProof w:val="0"/>
              </w:rPr>
              <w:t>14</w:t>
            </w:r>
          </w:p>
        </w:tc>
      </w:tr>
      <w:tr w:rsidR="00AC6147" w:rsidRPr="00FC343C" w:rsidTr="00FC4330">
        <w:tc>
          <w:tcPr>
            <w:tcW w:w="606" w:type="dxa"/>
          </w:tcPr>
          <w:p w:rsidR="00AC6147" w:rsidRPr="00FC343C" w:rsidRDefault="00AC6147" w:rsidP="00F814A5">
            <w:pPr>
              <w:pStyle w:val="TableText"/>
              <w:rPr>
                <w:noProof w:val="0"/>
              </w:rPr>
            </w:pPr>
            <w:r w:rsidRPr="00FC343C">
              <w:rPr>
                <w:noProof w:val="0"/>
              </w:rPr>
              <w:t>3.2</w:t>
            </w:r>
          </w:p>
        </w:tc>
        <w:tc>
          <w:tcPr>
            <w:tcW w:w="4376" w:type="dxa"/>
            <w:gridSpan w:val="2"/>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Criteria32 </w:instrText>
            </w:r>
            <w:r w:rsidR="00FC343C" w:rsidRPr="00FC343C">
              <w:rPr>
                <w:noProof w:val="0"/>
              </w:rPr>
              <w:instrText xml:space="preserve"> \* MERGEFORMAT </w:instrText>
            </w:r>
            <w:r w:rsidRPr="00FC343C">
              <w:rPr>
                <w:noProof w:val="0"/>
              </w:rPr>
              <w:fldChar w:fldCharType="separate"/>
            </w:r>
            <w:sdt>
              <w:sdtPr>
                <w:rPr>
                  <w:noProof w:val="0"/>
                </w:rPr>
                <w:alias w:val="Criteria32"/>
                <w:tag w:val="Criteria32"/>
                <w:id w:val="553134340"/>
                <w:placeholder>
                  <w:docPart w:val="175F0DCDA490446A8AA3C20DC699941B"/>
                </w:placeholder>
              </w:sdtPr>
              <w:sdtContent>
                <w:r w:rsidR="00F80014" w:rsidRPr="00FC343C">
                  <w:rPr>
                    <w:noProof w:val="0"/>
                  </w:rPr>
                  <w:t>Stow equipment and supplies</w:t>
                </w:r>
              </w:sdtContent>
            </w:sdt>
            <w:r w:rsidRPr="00FC343C">
              <w:rPr>
                <w:noProof w:val="0"/>
              </w:rPr>
              <w:fldChar w:fldCharType="end"/>
            </w:r>
          </w:p>
        </w:tc>
        <w:tc>
          <w:tcPr>
            <w:tcW w:w="1251" w:type="dxa"/>
            <w:vAlign w:val="center"/>
          </w:tcPr>
          <w:p w:rsidR="00AC6147" w:rsidRPr="00FC343C" w:rsidRDefault="00AC6147" w:rsidP="00FC4330">
            <w:pPr>
              <w:pStyle w:val="TableText"/>
              <w:jc w:val="center"/>
              <w:rPr>
                <w:noProof w:val="0"/>
              </w:rPr>
            </w:pPr>
            <w:r w:rsidRPr="00FC343C">
              <w:rPr>
                <w:noProof w:val="0"/>
              </w:rPr>
              <w:t>3.1</w:t>
            </w:r>
          </w:p>
        </w:tc>
        <w:tc>
          <w:tcPr>
            <w:tcW w:w="1328" w:type="dxa"/>
            <w:vAlign w:val="center"/>
          </w:tcPr>
          <w:p w:rsidR="00AC6147" w:rsidRPr="00FC343C" w:rsidRDefault="00804A41" w:rsidP="00FC4330">
            <w:pPr>
              <w:pStyle w:val="TableText"/>
              <w:jc w:val="center"/>
              <w:rPr>
                <w:noProof w:val="0"/>
              </w:rPr>
            </w:pPr>
            <w:r w:rsidRPr="00FC343C">
              <w:rPr>
                <w:noProof w:val="0"/>
              </w:rPr>
              <w:t>28, 29</w:t>
            </w:r>
          </w:p>
        </w:tc>
        <w:tc>
          <w:tcPr>
            <w:tcW w:w="1194" w:type="dxa"/>
            <w:vAlign w:val="center"/>
          </w:tcPr>
          <w:p w:rsidR="00AC6147" w:rsidRPr="00FC343C" w:rsidRDefault="00AC6147" w:rsidP="00FC4330">
            <w:pPr>
              <w:pStyle w:val="TableText"/>
              <w:jc w:val="center"/>
              <w:rPr>
                <w:noProof w:val="0"/>
              </w:rPr>
            </w:pPr>
            <w:r w:rsidRPr="00FC343C">
              <w:rPr>
                <w:noProof w:val="0"/>
              </w:rPr>
              <w:t>15</w:t>
            </w:r>
          </w:p>
        </w:tc>
      </w:tr>
      <w:tr w:rsidR="00AC6147" w:rsidRPr="00FC343C" w:rsidTr="00FC4330">
        <w:tc>
          <w:tcPr>
            <w:tcW w:w="606" w:type="dxa"/>
          </w:tcPr>
          <w:p w:rsidR="00AC6147" w:rsidRPr="00FC343C" w:rsidRDefault="00AC6147" w:rsidP="00F814A5">
            <w:pPr>
              <w:pStyle w:val="TableText"/>
              <w:rPr>
                <w:noProof w:val="0"/>
              </w:rPr>
            </w:pPr>
            <w:r w:rsidRPr="00FC343C">
              <w:rPr>
                <w:noProof w:val="0"/>
              </w:rPr>
              <w:t>3.3</w:t>
            </w:r>
          </w:p>
        </w:tc>
        <w:tc>
          <w:tcPr>
            <w:tcW w:w="4376" w:type="dxa"/>
            <w:gridSpan w:val="2"/>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Criteria33 </w:instrText>
            </w:r>
            <w:r w:rsidR="00FC343C" w:rsidRPr="00FC343C">
              <w:rPr>
                <w:noProof w:val="0"/>
              </w:rPr>
              <w:instrText xml:space="preserve"> \* MERGEFORMAT </w:instrText>
            </w:r>
            <w:r w:rsidRPr="00FC343C">
              <w:rPr>
                <w:noProof w:val="0"/>
              </w:rPr>
              <w:fldChar w:fldCharType="separate"/>
            </w:r>
            <w:sdt>
              <w:sdtPr>
                <w:rPr>
                  <w:noProof w:val="0"/>
                </w:rPr>
                <w:alias w:val="Criteria33"/>
                <w:tag w:val="Criteria33"/>
                <w:id w:val="1683319719"/>
                <w:placeholder>
                  <w:docPart w:val="2DFA52F2728342D7B70366AF42035763"/>
                </w:placeholder>
              </w:sdtPr>
              <w:sdtContent>
                <w:r w:rsidR="00F80014" w:rsidRPr="00FC343C">
                  <w:rPr>
                    <w:noProof w:val="0"/>
                  </w:rPr>
                  <w:t>Use checklist/s to ensure all equipment and supplies are loaded</w:t>
                </w:r>
              </w:sdtContent>
            </w:sdt>
            <w:r w:rsidRPr="00FC343C">
              <w:rPr>
                <w:noProof w:val="0"/>
              </w:rPr>
              <w:fldChar w:fldCharType="end"/>
            </w:r>
          </w:p>
        </w:tc>
        <w:tc>
          <w:tcPr>
            <w:tcW w:w="1251" w:type="dxa"/>
            <w:vAlign w:val="center"/>
          </w:tcPr>
          <w:p w:rsidR="00AC6147" w:rsidRPr="00FC343C" w:rsidRDefault="00AC6147" w:rsidP="00FC4330">
            <w:pPr>
              <w:pStyle w:val="TableText"/>
              <w:jc w:val="center"/>
              <w:rPr>
                <w:noProof w:val="0"/>
              </w:rPr>
            </w:pPr>
            <w:r w:rsidRPr="00FC343C">
              <w:rPr>
                <w:noProof w:val="0"/>
              </w:rPr>
              <w:t>3.1</w:t>
            </w:r>
          </w:p>
        </w:tc>
        <w:tc>
          <w:tcPr>
            <w:tcW w:w="1328" w:type="dxa"/>
            <w:vAlign w:val="center"/>
          </w:tcPr>
          <w:p w:rsidR="00AC6147" w:rsidRPr="00FC343C" w:rsidRDefault="00804A41" w:rsidP="00FC4330">
            <w:pPr>
              <w:pStyle w:val="TableText"/>
              <w:jc w:val="center"/>
              <w:rPr>
                <w:noProof w:val="0"/>
              </w:rPr>
            </w:pPr>
            <w:r w:rsidRPr="00FC343C">
              <w:rPr>
                <w:noProof w:val="0"/>
              </w:rPr>
              <w:t>30</w:t>
            </w:r>
          </w:p>
        </w:tc>
        <w:tc>
          <w:tcPr>
            <w:tcW w:w="1194" w:type="dxa"/>
            <w:vAlign w:val="center"/>
          </w:tcPr>
          <w:p w:rsidR="00AC6147" w:rsidRPr="00FC343C" w:rsidRDefault="00AC6147" w:rsidP="00FC4330">
            <w:pPr>
              <w:pStyle w:val="TableText"/>
              <w:jc w:val="center"/>
              <w:rPr>
                <w:noProof w:val="0"/>
              </w:rPr>
            </w:pPr>
            <w:r w:rsidRPr="00FC343C">
              <w:rPr>
                <w:noProof w:val="0"/>
              </w:rPr>
              <w:t>16</w:t>
            </w:r>
          </w:p>
        </w:tc>
      </w:tr>
      <w:tr w:rsidR="00AC6147" w:rsidRPr="00FC343C" w:rsidTr="00FC4330">
        <w:tc>
          <w:tcPr>
            <w:tcW w:w="606" w:type="dxa"/>
          </w:tcPr>
          <w:p w:rsidR="00AC6147" w:rsidRPr="00FC343C" w:rsidRDefault="00AC6147" w:rsidP="00F814A5">
            <w:pPr>
              <w:pStyle w:val="TableText"/>
              <w:rPr>
                <w:noProof w:val="0"/>
              </w:rPr>
            </w:pPr>
            <w:r w:rsidRPr="00FC343C">
              <w:rPr>
                <w:noProof w:val="0"/>
              </w:rPr>
              <w:t>3.4</w:t>
            </w:r>
          </w:p>
        </w:tc>
        <w:tc>
          <w:tcPr>
            <w:tcW w:w="4376" w:type="dxa"/>
            <w:gridSpan w:val="2"/>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Criteria34 </w:instrText>
            </w:r>
            <w:r w:rsidR="00FC343C" w:rsidRPr="00FC343C">
              <w:rPr>
                <w:noProof w:val="0"/>
              </w:rPr>
              <w:instrText xml:space="preserve"> \* MERGEFORMAT </w:instrText>
            </w:r>
            <w:r w:rsidRPr="00FC343C">
              <w:rPr>
                <w:noProof w:val="0"/>
              </w:rPr>
              <w:fldChar w:fldCharType="separate"/>
            </w:r>
            <w:sdt>
              <w:sdtPr>
                <w:rPr>
                  <w:noProof w:val="0"/>
                </w:rPr>
                <w:alias w:val="Criteria34"/>
                <w:tag w:val="Criteria34"/>
                <w:id w:val="542641200"/>
                <w:placeholder>
                  <w:docPart w:val="3D19F82CCCA5450DA3FDD8886AE14A9F"/>
                </w:placeholder>
              </w:sdtPr>
              <w:sdtContent>
                <w:r w:rsidR="00F80014" w:rsidRPr="00FC343C">
                  <w:rPr>
                    <w:noProof w:val="0"/>
                  </w:rPr>
                  <w:t>Conduct final check of all vehicles, equipment and supplies</w:t>
                </w:r>
              </w:sdtContent>
            </w:sdt>
            <w:r w:rsidRPr="00FC343C">
              <w:rPr>
                <w:noProof w:val="0"/>
              </w:rPr>
              <w:fldChar w:fldCharType="end"/>
            </w:r>
          </w:p>
        </w:tc>
        <w:tc>
          <w:tcPr>
            <w:tcW w:w="1251" w:type="dxa"/>
            <w:vAlign w:val="center"/>
          </w:tcPr>
          <w:p w:rsidR="00AC6147" w:rsidRPr="00FC343C" w:rsidRDefault="00AC6147" w:rsidP="00FC4330">
            <w:pPr>
              <w:pStyle w:val="TableText"/>
              <w:jc w:val="center"/>
              <w:rPr>
                <w:noProof w:val="0"/>
              </w:rPr>
            </w:pPr>
            <w:r w:rsidRPr="00FC343C">
              <w:rPr>
                <w:noProof w:val="0"/>
              </w:rPr>
              <w:t>3.1</w:t>
            </w:r>
          </w:p>
        </w:tc>
        <w:tc>
          <w:tcPr>
            <w:tcW w:w="1328" w:type="dxa"/>
            <w:vAlign w:val="center"/>
          </w:tcPr>
          <w:p w:rsidR="00AC6147" w:rsidRPr="00FC343C" w:rsidRDefault="00804A41" w:rsidP="00FC4330">
            <w:pPr>
              <w:pStyle w:val="TableText"/>
              <w:jc w:val="center"/>
              <w:rPr>
                <w:noProof w:val="0"/>
              </w:rPr>
            </w:pPr>
            <w:r w:rsidRPr="00FC343C">
              <w:rPr>
                <w:noProof w:val="0"/>
              </w:rPr>
              <w:t>31</w:t>
            </w:r>
          </w:p>
        </w:tc>
        <w:tc>
          <w:tcPr>
            <w:tcW w:w="1194" w:type="dxa"/>
            <w:vAlign w:val="center"/>
          </w:tcPr>
          <w:p w:rsidR="00AC6147" w:rsidRPr="00FC343C" w:rsidRDefault="00AC6147" w:rsidP="00FC4330">
            <w:pPr>
              <w:pStyle w:val="TableText"/>
              <w:jc w:val="center"/>
              <w:rPr>
                <w:noProof w:val="0"/>
              </w:rPr>
            </w:pPr>
            <w:r w:rsidRPr="00FC343C">
              <w:rPr>
                <w:noProof w:val="0"/>
              </w:rPr>
              <w:t>17</w:t>
            </w:r>
          </w:p>
        </w:tc>
      </w:tr>
      <w:tr w:rsidR="00A63749" w:rsidRPr="00FC343C" w:rsidTr="00F814A5">
        <w:tc>
          <w:tcPr>
            <w:tcW w:w="8755" w:type="dxa"/>
            <w:gridSpan w:val="6"/>
            <w:shd w:val="clear" w:color="auto" w:fill="E36C0A" w:themeFill="accent6" w:themeFillShade="BF"/>
          </w:tcPr>
          <w:p w:rsidR="00A63749" w:rsidRPr="00FC343C" w:rsidRDefault="00A63749" w:rsidP="007C1CAA">
            <w:pPr>
              <w:pStyle w:val="TableHeading"/>
              <w:rPr>
                <w:noProof w:val="0"/>
              </w:rPr>
            </w:pPr>
            <w:r w:rsidRPr="00FC343C">
              <w:rPr>
                <w:noProof w:val="0"/>
              </w:rPr>
              <w:t xml:space="preserve">Element 4: </w:t>
            </w:r>
            <w:r w:rsidR="00897580" w:rsidRPr="00FC343C">
              <w:rPr>
                <w:noProof w:val="0"/>
              </w:rPr>
              <w:fldChar w:fldCharType="begin"/>
            </w:r>
            <w:r w:rsidR="007C1CAA" w:rsidRPr="00FC343C">
              <w:rPr>
                <w:noProof w:val="0"/>
              </w:rPr>
              <w:instrText xml:space="preserve"> REF  Element4 </w:instrText>
            </w:r>
            <w:r w:rsidR="00FC343C" w:rsidRPr="00FC343C">
              <w:rPr>
                <w:noProof w:val="0"/>
              </w:rPr>
              <w:instrText xml:space="preserve"> \* MERGEFORMAT </w:instrText>
            </w:r>
            <w:r w:rsidR="00897580" w:rsidRPr="00FC343C">
              <w:rPr>
                <w:noProof w:val="0"/>
              </w:rPr>
              <w:fldChar w:fldCharType="separate"/>
            </w:r>
            <w:sdt>
              <w:sdtPr>
                <w:rPr>
                  <w:noProof w:val="0"/>
                  <w:highlight w:val="yellow"/>
                </w:rPr>
                <w:alias w:val="Element4"/>
                <w:tag w:val="Element4"/>
                <w:id w:val="1378810213"/>
                <w:placeholder>
                  <w:docPart w:val="F550E98E8C2E4FAE80AE546C79075020"/>
                </w:placeholder>
              </w:sdtPr>
              <w:sdtContent>
                <w:r w:rsidR="00F80014" w:rsidRPr="00FC343C">
                  <w:rPr>
                    <w:noProof w:val="0"/>
                  </w:rPr>
                  <w:t>Complete documentation</w:t>
                </w:r>
              </w:sdtContent>
            </w:sdt>
            <w:r w:rsidR="00897580" w:rsidRPr="00FC343C">
              <w:rPr>
                <w:noProof w:val="0"/>
              </w:rPr>
              <w:fldChar w:fldCharType="end"/>
            </w:r>
          </w:p>
        </w:tc>
      </w:tr>
      <w:tr w:rsidR="00A63749" w:rsidRPr="00FC343C" w:rsidTr="00F814A5">
        <w:tc>
          <w:tcPr>
            <w:tcW w:w="620" w:type="dxa"/>
            <w:gridSpan w:val="2"/>
          </w:tcPr>
          <w:p w:rsidR="00A63749" w:rsidRPr="00FC343C" w:rsidRDefault="00A63749" w:rsidP="00F814A5">
            <w:pPr>
              <w:pStyle w:val="TableText"/>
              <w:rPr>
                <w:noProof w:val="0"/>
              </w:rPr>
            </w:pPr>
            <w:r w:rsidRPr="00FC343C">
              <w:rPr>
                <w:noProof w:val="0"/>
              </w:rPr>
              <w:t>4.1</w:t>
            </w:r>
          </w:p>
        </w:tc>
        <w:tc>
          <w:tcPr>
            <w:tcW w:w="4362" w:type="dxa"/>
            <w:vAlign w:val="center"/>
          </w:tcPr>
          <w:p w:rsidR="00A63749" w:rsidRPr="00FC343C" w:rsidRDefault="00897580" w:rsidP="00F814A5">
            <w:pPr>
              <w:pStyle w:val="TableText"/>
              <w:rPr>
                <w:noProof w:val="0"/>
              </w:rPr>
            </w:pPr>
            <w:r w:rsidRPr="00FC343C">
              <w:rPr>
                <w:noProof w:val="0"/>
              </w:rPr>
              <w:fldChar w:fldCharType="begin"/>
            </w:r>
            <w:r w:rsidR="00883622" w:rsidRPr="00FC343C">
              <w:rPr>
                <w:noProof w:val="0"/>
              </w:rPr>
              <w:instrText xml:space="preserve"> REF  Criteria41 </w:instrText>
            </w:r>
            <w:r w:rsidR="00FC343C" w:rsidRPr="00FC343C">
              <w:rPr>
                <w:noProof w:val="0"/>
              </w:rPr>
              <w:instrText xml:space="preserve"> \* MERGEFORMAT </w:instrText>
            </w:r>
            <w:r w:rsidRPr="00FC343C">
              <w:rPr>
                <w:noProof w:val="0"/>
              </w:rPr>
              <w:fldChar w:fldCharType="separate"/>
            </w:r>
            <w:sdt>
              <w:sdtPr>
                <w:rPr>
                  <w:noProof w:val="0"/>
                </w:rPr>
                <w:alias w:val="Criteria41"/>
                <w:tag w:val="Criteria41"/>
                <w:id w:val="1992757529"/>
                <w:placeholder>
                  <w:docPart w:val="BC8AD9F12AD34BE7B255B625B15C2A14"/>
                </w:placeholder>
              </w:sdtPr>
              <w:sdtContent>
                <w:r w:rsidR="00F80014" w:rsidRPr="00FC343C">
                  <w:rPr>
                    <w:noProof w:val="0"/>
                  </w:rPr>
                  <w:t>Finalise checklists and supply sheets</w:t>
                </w:r>
              </w:sdtContent>
            </w:sdt>
            <w:r w:rsidRPr="00FC343C">
              <w:rPr>
                <w:noProof w:val="0"/>
              </w:rPr>
              <w:fldChar w:fldCharType="end"/>
            </w:r>
          </w:p>
        </w:tc>
        <w:tc>
          <w:tcPr>
            <w:tcW w:w="1251" w:type="dxa"/>
            <w:vAlign w:val="center"/>
          </w:tcPr>
          <w:p w:rsidR="00A63749" w:rsidRPr="00FC343C" w:rsidRDefault="00AC6147" w:rsidP="00F814A5">
            <w:pPr>
              <w:pStyle w:val="TableText"/>
              <w:jc w:val="center"/>
              <w:rPr>
                <w:noProof w:val="0"/>
              </w:rPr>
            </w:pPr>
            <w:r w:rsidRPr="00FC343C">
              <w:rPr>
                <w:noProof w:val="0"/>
              </w:rPr>
              <w:t>4.1</w:t>
            </w:r>
          </w:p>
        </w:tc>
        <w:tc>
          <w:tcPr>
            <w:tcW w:w="1328" w:type="dxa"/>
            <w:vAlign w:val="center"/>
          </w:tcPr>
          <w:p w:rsidR="00A63749" w:rsidRPr="00FC343C" w:rsidRDefault="00804A41" w:rsidP="00F814A5">
            <w:pPr>
              <w:pStyle w:val="TableText"/>
              <w:jc w:val="center"/>
              <w:rPr>
                <w:noProof w:val="0"/>
              </w:rPr>
            </w:pPr>
            <w:r w:rsidRPr="00FC343C">
              <w:rPr>
                <w:noProof w:val="0"/>
              </w:rPr>
              <w:t>32</w:t>
            </w:r>
          </w:p>
        </w:tc>
        <w:tc>
          <w:tcPr>
            <w:tcW w:w="1194" w:type="dxa"/>
            <w:vAlign w:val="center"/>
          </w:tcPr>
          <w:p w:rsidR="00A63749" w:rsidRPr="00FC343C" w:rsidRDefault="00A45DAC" w:rsidP="00F814A5">
            <w:pPr>
              <w:pStyle w:val="TableText"/>
              <w:jc w:val="center"/>
              <w:rPr>
                <w:noProof w:val="0"/>
              </w:rPr>
            </w:pPr>
            <w:r w:rsidRPr="00FC343C">
              <w:rPr>
                <w:noProof w:val="0"/>
              </w:rPr>
              <w:t>18</w:t>
            </w:r>
          </w:p>
        </w:tc>
      </w:tr>
      <w:tr w:rsidR="00AC6147" w:rsidRPr="00FC343C" w:rsidTr="00F814A5">
        <w:tc>
          <w:tcPr>
            <w:tcW w:w="620" w:type="dxa"/>
            <w:gridSpan w:val="2"/>
          </w:tcPr>
          <w:p w:rsidR="00AC6147" w:rsidRPr="00FC343C" w:rsidRDefault="00AC6147" w:rsidP="00F814A5">
            <w:pPr>
              <w:pStyle w:val="TableText"/>
              <w:rPr>
                <w:noProof w:val="0"/>
              </w:rPr>
            </w:pPr>
            <w:r w:rsidRPr="00FC343C">
              <w:rPr>
                <w:noProof w:val="0"/>
              </w:rPr>
              <w:t>4.2</w:t>
            </w:r>
          </w:p>
        </w:tc>
        <w:tc>
          <w:tcPr>
            <w:tcW w:w="4362" w:type="dxa"/>
            <w:vAlign w:val="center"/>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Criteria42 </w:instrText>
            </w:r>
            <w:r w:rsidR="00FC343C" w:rsidRPr="00FC343C">
              <w:rPr>
                <w:noProof w:val="0"/>
              </w:rPr>
              <w:instrText xml:space="preserve"> \* MERGEFORMAT </w:instrText>
            </w:r>
            <w:r w:rsidRPr="00FC343C">
              <w:rPr>
                <w:noProof w:val="0"/>
              </w:rPr>
              <w:fldChar w:fldCharType="separate"/>
            </w:r>
            <w:sdt>
              <w:sdtPr>
                <w:rPr>
                  <w:noProof w:val="0"/>
                </w:rPr>
                <w:alias w:val="Criteria42"/>
                <w:tag w:val="Criteria42"/>
                <w:id w:val="-1071038255"/>
                <w:placeholder>
                  <w:docPart w:val="0E7F9E4B4E204E5A9D4E19855C5AD016"/>
                </w:placeholder>
              </w:sdtPr>
              <w:sdtContent>
                <w:r w:rsidR="00F80014" w:rsidRPr="00FC343C">
                  <w:rPr>
                    <w:noProof w:val="0"/>
                  </w:rPr>
                  <w:t>Provide tour-related documents to guides and tour leaders</w:t>
                </w:r>
              </w:sdtContent>
            </w:sdt>
            <w:r w:rsidRPr="00FC343C">
              <w:rPr>
                <w:noProof w:val="0"/>
              </w:rPr>
              <w:fldChar w:fldCharType="end"/>
            </w:r>
          </w:p>
        </w:tc>
        <w:tc>
          <w:tcPr>
            <w:tcW w:w="1251" w:type="dxa"/>
            <w:vAlign w:val="center"/>
          </w:tcPr>
          <w:p w:rsidR="00AC6147" w:rsidRPr="00FC343C" w:rsidRDefault="00AC6147" w:rsidP="00A6630E">
            <w:pPr>
              <w:pStyle w:val="TableText"/>
              <w:jc w:val="center"/>
              <w:rPr>
                <w:noProof w:val="0"/>
              </w:rPr>
            </w:pPr>
            <w:r w:rsidRPr="00FC343C">
              <w:rPr>
                <w:noProof w:val="0"/>
              </w:rPr>
              <w:t>4.1</w:t>
            </w:r>
          </w:p>
        </w:tc>
        <w:tc>
          <w:tcPr>
            <w:tcW w:w="1328" w:type="dxa"/>
            <w:vAlign w:val="center"/>
          </w:tcPr>
          <w:p w:rsidR="00AC6147" w:rsidRPr="00FC343C" w:rsidRDefault="00804A41" w:rsidP="00F814A5">
            <w:pPr>
              <w:pStyle w:val="TableText"/>
              <w:jc w:val="center"/>
              <w:rPr>
                <w:noProof w:val="0"/>
              </w:rPr>
            </w:pPr>
            <w:r w:rsidRPr="00FC343C">
              <w:rPr>
                <w:noProof w:val="0"/>
              </w:rPr>
              <w:t>33</w:t>
            </w:r>
          </w:p>
        </w:tc>
        <w:tc>
          <w:tcPr>
            <w:tcW w:w="1194" w:type="dxa"/>
            <w:vAlign w:val="center"/>
          </w:tcPr>
          <w:p w:rsidR="00AC6147" w:rsidRPr="00FC343C" w:rsidRDefault="00AC6147" w:rsidP="00F814A5">
            <w:pPr>
              <w:pStyle w:val="TableText"/>
              <w:jc w:val="center"/>
              <w:rPr>
                <w:noProof w:val="0"/>
              </w:rPr>
            </w:pPr>
            <w:r w:rsidRPr="00FC343C">
              <w:rPr>
                <w:noProof w:val="0"/>
              </w:rPr>
              <w:t>19</w:t>
            </w:r>
          </w:p>
        </w:tc>
      </w:tr>
      <w:tr w:rsidR="00AC6147" w:rsidRPr="00FC343C" w:rsidTr="00F814A5">
        <w:tc>
          <w:tcPr>
            <w:tcW w:w="620" w:type="dxa"/>
            <w:gridSpan w:val="2"/>
          </w:tcPr>
          <w:p w:rsidR="00AC6147" w:rsidRPr="00FC343C" w:rsidRDefault="00AC6147" w:rsidP="00F814A5">
            <w:pPr>
              <w:pStyle w:val="TableText"/>
              <w:rPr>
                <w:noProof w:val="0"/>
              </w:rPr>
            </w:pPr>
            <w:r w:rsidRPr="00FC343C">
              <w:rPr>
                <w:noProof w:val="0"/>
              </w:rPr>
              <w:t>4.3</w:t>
            </w:r>
          </w:p>
        </w:tc>
        <w:tc>
          <w:tcPr>
            <w:tcW w:w="4362" w:type="dxa"/>
            <w:vAlign w:val="center"/>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Criteria43 </w:instrText>
            </w:r>
            <w:r w:rsidR="00FC343C" w:rsidRPr="00FC343C">
              <w:rPr>
                <w:noProof w:val="0"/>
              </w:rPr>
              <w:instrText xml:space="preserve"> \* MERGEFORMAT </w:instrText>
            </w:r>
            <w:r w:rsidRPr="00FC343C">
              <w:rPr>
                <w:noProof w:val="0"/>
              </w:rPr>
              <w:fldChar w:fldCharType="separate"/>
            </w:r>
            <w:sdt>
              <w:sdtPr>
                <w:rPr>
                  <w:noProof w:val="0"/>
                </w:rPr>
                <w:alias w:val="Criteria43"/>
                <w:tag w:val="Criteria43"/>
                <w:id w:val="-929807809"/>
                <w:placeholder>
                  <w:docPart w:val="0021BC845C7848498DD3C9E6EAE9CA8C"/>
                </w:placeholder>
              </w:sdtPr>
              <w:sdtContent>
                <w:r w:rsidR="00F80014" w:rsidRPr="00FC343C">
                  <w:rPr>
                    <w:noProof w:val="0"/>
                  </w:rPr>
                  <w:t>Forward documentation to external suppliers</w:t>
                </w:r>
              </w:sdtContent>
            </w:sdt>
            <w:r w:rsidRPr="00FC343C">
              <w:rPr>
                <w:noProof w:val="0"/>
              </w:rPr>
              <w:fldChar w:fldCharType="end"/>
            </w:r>
          </w:p>
        </w:tc>
        <w:tc>
          <w:tcPr>
            <w:tcW w:w="1251" w:type="dxa"/>
            <w:vAlign w:val="center"/>
          </w:tcPr>
          <w:p w:rsidR="00AC6147" w:rsidRPr="00FC343C" w:rsidRDefault="00AC6147" w:rsidP="00A6630E">
            <w:pPr>
              <w:pStyle w:val="TableText"/>
              <w:jc w:val="center"/>
              <w:rPr>
                <w:noProof w:val="0"/>
              </w:rPr>
            </w:pPr>
            <w:r w:rsidRPr="00FC343C">
              <w:rPr>
                <w:noProof w:val="0"/>
              </w:rPr>
              <w:t>4.1</w:t>
            </w:r>
          </w:p>
        </w:tc>
        <w:tc>
          <w:tcPr>
            <w:tcW w:w="1328" w:type="dxa"/>
            <w:vAlign w:val="center"/>
          </w:tcPr>
          <w:p w:rsidR="00AC6147" w:rsidRPr="00FC343C" w:rsidRDefault="00804A41" w:rsidP="00F814A5">
            <w:pPr>
              <w:pStyle w:val="TableText"/>
              <w:jc w:val="center"/>
              <w:rPr>
                <w:noProof w:val="0"/>
              </w:rPr>
            </w:pPr>
            <w:r w:rsidRPr="00FC343C">
              <w:rPr>
                <w:noProof w:val="0"/>
              </w:rPr>
              <w:t>34</w:t>
            </w:r>
          </w:p>
        </w:tc>
        <w:tc>
          <w:tcPr>
            <w:tcW w:w="1194" w:type="dxa"/>
            <w:vAlign w:val="center"/>
          </w:tcPr>
          <w:p w:rsidR="00AC6147" w:rsidRPr="00FC343C" w:rsidRDefault="00AC6147" w:rsidP="00F814A5">
            <w:pPr>
              <w:pStyle w:val="TableText"/>
              <w:jc w:val="center"/>
              <w:rPr>
                <w:noProof w:val="0"/>
              </w:rPr>
            </w:pPr>
            <w:r w:rsidRPr="00FC343C">
              <w:rPr>
                <w:noProof w:val="0"/>
              </w:rPr>
              <w:t>20</w:t>
            </w:r>
          </w:p>
        </w:tc>
      </w:tr>
      <w:tr w:rsidR="00AC6147" w:rsidRPr="00FC343C" w:rsidTr="00F814A5">
        <w:tc>
          <w:tcPr>
            <w:tcW w:w="620" w:type="dxa"/>
            <w:gridSpan w:val="2"/>
          </w:tcPr>
          <w:p w:rsidR="00AC6147" w:rsidRPr="00FC343C" w:rsidRDefault="00AC6147" w:rsidP="00F814A5">
            <w:pPr>
              <w:pStyle w:val="TableText"/>
              <w:rPr>
                <w:noProof w:val="0"/>
              </w:rPr>
            </w:pPr>
            <w:r w:rsidRPr="00FC343C">
              <w:rPr>
                <w:noProof w:val="0"/>
              </w:rPr>
              <w:t>4.4</w:t>
            </w:r>
          </w:p>
        </w:tc>
        <w:tc>
          <w:tcPr>
            <w:tcW w:w="4362" w:type="dxa"/>
            <w:vAlign w:val="center"/>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Criteria44 </w:instrText>
            </w:r>
            <w:r w:rsidR="00FC343C" w:rsidRPr="00FC343C">
              <w:rPr>
                <w:noProof w:val="0"/>
              </w:rPr>
              <w:instrText xml:space="preserve"> \* MERGEFORMAT </w:instrText>
            </w:r>
            <w:r w:rsidRPr="00FC343C">
              <w:rPr>
                <w:noProof w:val="0"/>
              </w:rPr>
              <w:fldChar w:fldCharType="separate"/>
            </w:r>
            <w:sdt>
              <w:sdtPr>
                <w:rPr>
                  <w:noProof w:val="0"/>
                </w:rPr>
                <w:alias w:val="Criteria44"/>
                <w:tag w:val="Criteria44"/>
                <w:id w:val="1221704653"/>
                <w:placeholder>
                  <w:docPart w:val="98E034B2DED6452EA9B7945B8215FF1C"/>
                </w:placeholder>
              </w:sdtPr>
              <w:sdtContent>
                <w:r w:rsidR="00F80014" w:rsidRPr="00FC343C">
                  <w:rPr>
                    <w:noProof w:val="0"/>
                  </w:rPr>
                  <w:t>Finalise documentation for tour members</w:t>
                </w:r>
              </w:sdtContent>
            </w:sdt>
            <w:r w:rsidRPr="00FC343C">
              <w:rPr>
                <w:noProof w:val="0"/>
              </w:rPr>
              <w:fldChar w:fldCharType="end"/>
            </w:r>
          </w:p>
        </w:tc>
        <w:tc>
          <w:tcPr>
            <w:tcW w:w="1251" w:type="dxa"/>
            <w:vAlign w:val="center"/>
          </w:tcPr>
          <w:p w:rsidR="00AC6147" w:rsidRPr="00FC343C" w:rsidRDefault="00AC6147" w:rsidP="00A6630E">
            <w:pPr>
              <w:pStyle w:val="TableText"/>
              <w:jc w:val="center"/>
              <w:rPr>
                <w:noProof w:val="0"/>
              </w:rPr>
            </w:pPr>
            <w:r w:rsidRPr="00FC343C">
              <w:rPr>
                <w:noProof w:val="0"/>
              </w:rPr>
              <w:t>4.1</w:t>
            </w:r>
          </w:p>
        </w:tc>
        <w:tc>
          <w:tcPr>
            <w:tcW w:w="1328" w:type="dxa"/>
            <w:vAlign w:val="center"/>
          </w:tcPr>
          <w:p w:rsidR="00AC6147" w:rsidRPr="00FC343C" w:rsidRDefault="00804A41" w:rsidP="00F814A5">
            <w:pPr>
              <w:pStyle w:val="TableText"/>
              <w:jc w:val="center"/>
              <w:rPr>
                <w:noProof w:val="0"/>
              </w:rPr>
            </w:pPr>
            <w:r w:rsidRPr="00FC343C">
              <w:rPr>
                <w:noProof w:val="0"/>
              </w:rPr>
              <w:t>35, 36</w:t>
            </w:r>
          </w:p>
        </w:tc>
        <w:tc>
          <w:tcPr>
            <w:tcW w:w="1194" w:type="dxa"/>
            <w:vAlign w:val="center"/>
          </w:tcPr>
          <w:p w:rsidR="00AC6147" w:rsidRPr="00FC343C" w:rsidRDefault="00AC6147" w:rsidP="00F814A5">
            <w:pPr>
              <w:pStyle w:val="TableText"/>
              <w:jc w:val="center"/>
              <w:rPr>
                <w:noProof w:val="0"/>
              </w:rPr>
            </w:pPr>
            <w:r w:rsidRPr="00FC343C">
              <w:rPr>
                <w:noProof w:val="0"/>
              </w:rPr>
              <w:t>21</w:t>
            </w:r>
          </w:p>
        </w:tc>
      </w:tr>
      <w:tr w:rsidR="00AC6147" w:rsidRPr="00FC343C" w:rsidTr="00F814A5">
        <w:tc>
          <w:tcPr>
            <w:tcW w:w="620" w:type="dxa"/>
            <w:gridSpan w:val="2"/>
          </w:tcPr>
          <w:p w:rsidR="00AC6147" w:rsidRPr="00FC343C" w:rsidRDefault="00AC6147" w:rsidP="00F814A5">
            <w:pPr>
              <w:pStyle w:val="TableText"/>
              <w:rPr>
                <w:noProof w:val="0"/>
              </w:rPr>
            </w:pPr>
            <w:r w:rsidRPr="00FC343C">
              <w:rPr>
                <w:noProof w:val="0"/>
              </w:rPr>
              <w:t>4.5</w:t>
            </w:r>
          </w:p>
        </w:tc>
        <w:tc>
          <w:tcPr>
            <w:tcW w:w="4362" w:type="dxa"/>
            <w:vAlign w:val="center"/>
          </w:tcPr>
          <w:p w:rsidR="00AC6147" w:rsidRPr="00FC343C" w:rsidRDefault="00897580" w:rsidP="00F814A5">
            <w:pPr>
              <w:pStyle w:val="TableText"/>
              <w:rPr>
                <w:noProof w:val="0"/>
              </w:rPr>
            </w:pPr>
            <w:r w:rsidRPr="00FC343C">
              <w:rPr>
                <w:noProof w:val="0"/>
              </w:rPr>
              <w:fldChar w:fldCharType="begin"/>
            </w:r>
            <w:r w:rsidR="00AC6147" w:rsidRPr="00FC343C">
              <w:rPr>
                <w:noProof w:val="0"/>
              </w:rPr>
              <w:instrText xml:space="preserve"> REF  Criteria45 </w:instrText>
            </w:r>
            <w:r w:rsidR="00FC343C" w:rsidRPr="00FC343C">
              <w:rPr>
                <w:noProof w:val="0"/>
              </w:rPr>
              <w:instrText xml:space="preserve"> \* MERGEFORMAT </w:instrText>
            </w:r>
            <w:r w:rsidRPr="00FC343C">
              <w:rPr>
                <w:noProof w:val="0"/>
              </w:rPr>
              <w:fldChar w:fldCharType="separate"/>
            </w:r>
            <w:sdt>
              <w:sdtPr>
                <w:rPr>
                  <w:noProof w:val="0"/>
                </w:rPr>
                <w:alias w:val="Criteria45"/>
                <w:tag w:val="Criteria45"/>
                <w:id w:val="-845174553"/>
                <w:placeholder>
                  <w:docPart w:val="AB8F1284A90C4353AE7B3AFDE224D3AE"/>
                </w:placeholder>
              </w:sdtPr>
              <w:sdtContent>
                <w:r w:rsidR="00F80014" w:rsidRPr="00FC343C">
                  <w:rPr>
                    <w:noProof w:val="0"/>
                  </w:rPr>
                  <w:t>Update internal inventory and stock control records</w:t>
                </w:r>
              </w:sdtContent>
            </w:sdt>
            <w:r w:rsidRPr="00FC343C">
              <w:rPr>
                <w:noProof w:val="0"/>
              </w:rPr>
              <w:fldChar w:fldCharType="end"/>
            </w:r>
          </w:p>
        </w:tc>
        <w:tc>
          <w:tcPr>
            <w:tcW w:w="1251" w:type="dxa"/>
            <w:vAlign w:val="center"/>
          </w:tcPr>
          <w:p w:rsidR="00AC6147" w:rsidRPr="00FC343C" w:rsidRDefault="00AC6147" w:rsidP="00A6630E">
            <w:pPr>
              <w:pStyle w:val="TableText"/>
              <w:jc w:val="center"/>
              <w:rPr>
                <w:noProof w:val="0"/>
              </w:rPr>
            </w:pPr>
            <w:r w:rsidRPr="00FC343C">
              <w:rPr>
                <w:noProof w:val="0"/>
              </w:rPr>
              <w:t>4.1</w:t>
            </w:r>
          </w:p>
        </w:tc>
        <w:tc>
          <w:tcPr>
            <w:tcW w:w="1328" w:type="dxa"/>
            <w:vAlign w:val="center"/>
          </w:tcPr>
          <w:p w:rsidR="00AC6147" w:rsidRPr="00FC343C" w:rsidRDefault="00804A41" w:rsidP="00F814A5">
            <w:pPr>
              <w:pStyle w:val="TableText"/>
              <w:jc w:val="center"/>
              <w:rPr>
                <w:noProof w:val="0"/>
              </w:rPr>
            </w:pPr>
            <w:r w:rsidRPr="00FC343C">
              <w:rPr>
                <w:noProof w:val="0"/>
              </w:rPr>
              <w:t>37, 38</w:t>
            </w:r>
          </w:p>
        </w:tc>
        <w:tc>
          <w:tcPr>
            <w:tcW w:w="1194" w:type="dxa"/>
            <w:vAlign w:val="center"/>
          </w:tcPr>
          <w:p w:rsidR="00AC6147" w:rsidRPr="00FC343C" w:rsidRDefault="00AC6147" w:rsidP="00F814A5">
            <w:pPr>
              <w:pStyle w:val="TableText"/>
              <w:jc w:val="center"/>
              <w:rPr>
                <w:noProof w:val="0"/>
              </w:rPr>
            </w:pPr>
            <w:r w:rsidRPr="00FC343C">
              <w:rPr>
                <w:noProof w:val="0"/>
              </w:rPr>
              <w:t>22</w:t>
            </w:r>
          </w:p>
        </w:tc>
      </w:tr>
    </w:tbl>
    <w:p w:rsidR="00A63749" w:rsidRPr="00FC343C" w:rsidRDefault="00A63749" w:rsidP="00A63749">
      <w:pPr>
        <w:rPr>
          <w:rFonts w:ascii="Helvetica" w:hAnsi="Helvetica"/>
        </w:rPr>
      </w:pPr>
    </w:p>
    <w:p w:rsidR="00A63749" w:rsidRPr="00FC343C" w:rsidRDefault="00A63749" w:rsidP="00A63749">
      <w:pPr>
        <w:rPr>
          <w:rFonts w:ascii="Helvetica" w:hAnsi="Helvetica"/>
        </w:rPr>
        <w:sectPr w:rsidR="00A63749" w:rsidRPr="00FC343C" w:rsidSect="003A7BFA">
          <w:headerReference w:type="even" r:id="rId50"/>
          <w:headerReference w:type="default" r:id="rId51"/>
          <w:pgSz w:w="11906" w:h="16838" w:code="9"/>
          <w:pgMar w:top="1440" w:right="1440" w:bottom="1440" w:left="1440" w:header="709" w:footer="323" w:gutter="0"/>
          <w:cols w:space="708"/>
          <w:docGrid w:linePitch="360"/>
        </w:sectPr>
      </w:pPr>
    </w:p>
    <w:p w:rsidR="00A63749" w:rsidRPr="00FC343C" w:rsidRDefault="00A63749" w:rsidP="00A63749">
      <w:pPr>
        <w:pStyle w:val="Heading1"/>
      </w:pPr>
      <w:bookmarkStart w:id="41" w:name="_Toc294862959"/>
      <w:bookmarkStart w:id="42" w:name="_Toc337029852"/>
      <w:bookmarkStart w:id="43" w:name="_Toc370805489"/>
      <w:bookmarkStart w:id="44" w:name="_Toc417898901"/>
      <w:r w:rsidRPr="00FC343C">
        <w:lastRenderedPageBreak/>
        <w:t>Glossary</w:t>
      </w:r>
      <w:bookmarkEnd w:id="41"/>
      <w:bookmarkEnd w:id="42"/>
      <w:bookmarkEnd w:id="43"/>
      <w:bookmarkEnd w:id="44"/>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A63749" w:rsidRPr="00FC343C" w:rsidTr="00D84CF8">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FC343C" w:rsidRDefault="00A63749" w:rsidP="00D84CF8">
            <w:pPr>
              <w:pStyle w:val="TableHeading"/>
              <w:rPr>
                <w:noProof w:val="0"/>
              </w:rPr>
            </w:pPr>
            <w:r w:rsidRPr="00FC343C">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FC343C" w:rsidRDefault="00A63749" w:rsidP="00D84CF8">
            <w:pPr>
              <w:pStyle w:val="TableHeading"/>
              <w:rPr>
                <w:noProof w:val="0"/>
              </w:rPr>
            </w:pPr>
            <w:r w:rsidRPr="00FC343C">
              <w:rPr>
                <w:noProof w:val="0"/>
              </w:rPr>
              <w:t>Explanation</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4WD</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Four-wheel drive vehicle</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Contingency plan</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A plan detailing what will occur in the event normal events/plans cannot be implemented</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Day trips</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Tours which depart and return the same day</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Coach</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Bus</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EPIRB</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Emergency Position-Indicating Radio Beacon</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i/>
                <w:noProof w:val="0"/>
              </w:rPr>
            </w:pPr>
            <w:r w:rsidRPr="00FC343C">
              <w:rPr>
                <w:i/>
                <w:noProof w:val="0"/>
              </w:rPr>
              <w:t>En route</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Along the way; during the trip/tour</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Excursion</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Another possible term used to describe a short tour</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Extended tours</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Tours lasting more than one day</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FIFO</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First In, First Out stock rotation principle</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FIT</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Fully Independent Traveller</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FOC</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Free Of Charge</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Honorific</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Title a person wants to be known by – such as Mr, Mrs, Ms, Miss, Dr, Father, Professor</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 xml:space="preserve">Inclusions </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 xml:space="preserve">Things ‘included’ in a tour – they may be side tours, merchandise, meals and/or refreshments, photographs, activities </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Inventory</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Stock-on-hand</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Itinerary</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A schedule for a tour showing what tour group members will be doing, where they will be going, and the times for each activity</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Manifest</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 xml:space="preserve">List of people on a tour together with other information as required by operator (tour group details, DOB of participants, contact person for each participant [NOK], ID provided) </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Muster point</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Location where tour group members meet</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NOK</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Next of Kin</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lastRenderedPageBreak/>
              <w:t>PO</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Purchase Order</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PPE</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 xml:space="preserve">Personal Protective Equipment </w:t>
            </w:r>
            <w:r w:rsidR="000813E3" w:rsidRPr="00FC343C">
              <w:rPr>
                <w:noProof w:val="0"/>
              </w:rPr>
              <w:t>(</w:t>
            </w:r>
            <w:r w:rsidRPr="00FC343C">
              <w:rPr>
                <w:noProof w:val="0"/>
              </w:rPr>
              <w:t>and clothing</w:t>
            </w:r>
            <w:r w:rsidR="000813E3" w:rsidRPr="00FC343C">
              <w:rPr>
                <w:noProof w:val="0"/>
              </w:rPr>
              <w:t>)</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Pax</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Industry term for number of people/tour group members</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Plan B</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Contingency plan</w:t>
            </w:r>
          </w:p>
        </w:tc>
      </w:tr>
      <w:tr w:rsidR="000813E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813E3" w:rsidRPr="00FC343C" w:rsidRDefault="000813E3" w:rsidP="00D84CF8">
            <w:pPr>
              <w:pStyle w:val="TableTextBold"/>
              <w:rPr>
                <w:noProof w:val="0"/>
              </w:rPr>
            </w:pPr>
            <w:r w:rsidRPr="00FC343C">
              <w:rPr>
                <w:noProof w:val="0"/>
              </w:rPr>
              <w:t>Q&amp;A session</w:t>
            </w:r>
          </w:p>
        </w:tc>
        <w:tc>
          <w:tcPr>
            <w:tcW w:w="5245" w:type="dxa"/>
            <w:tcBorders>
              <w:top w:val="single" w:sz="4" w:space="0" w:color="auto"/>
              <w:left w:val="single" w:sz="4" w:space="0" w:color="auto"/>
              <w:bottom w:val="single" w:sz="4" w:space="0" w:color="auto"/>
              <w:right w:val="single" w:sz="4" w:space="0" w:color="auto"/>
            </w:tcBorders>
            <w:vAlign w:val="center"/>
          </w:tcPr>
          <w:p w:rsidR="000813E3" w:rsidRPr="00FC343C" w:rsidRDefault="000813E3" w:rsidP="00D84CF8">
            <w:pPr>
              <w:pStyle w:val="TableText"/>
              <w:rPr>
                <w:noProof w:val="0"/>
              </w:rPr>
            </w:pPr>
            <w:r w:rsidRPr="00FC343C">
              <w:rPr>
                <w:noProof w:val="0"/>
              </w:rPr>
              <w:t>Question and Answer session</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SOP</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Standard Operating Procedure</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Third party providers</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External businesses/organisations who provide goods and/or services to trips/tours</w:t>
            </w:r>
          </w:p>
        </w:tc>
      </w:tr>
      <w:tr w:rsidR="009E4123" w:rsidRPr="00FC343C" w:rsidTr="00D84CF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E4123" w:rsidRPr="00FC343C" w:rsidRDefault="009E4123" w:rsidP="00D84CF8">
            <w:pPr>
              <w:pStyle w:val="TableTextBold"/>
              <w:rPr>
                <w:noProof w:val="0"/>
              </w:rPr>
            </w:pPr>
            <w:r w:rsidRPr="00FC343C">
              <w:rPr>
                <w:noProof w:val="0"/>
              </w:rPr>
              <w:t>UAM</w:t>
            </w:r>
          </w:p>
        </w:tc>
        <w:tc>
          <w:tcPr>
            <w:tcW w:w="5245" w:type="dxa"/>
            <w:tcBorders>
              <w:top w:val="single" w:sz="4" w:space="0" w:color="auto"/>
              <w:left w:val="single" w:sz="4" w:space="0" w:color="auto"/>
              <w:bottom w:val="single" w:sz="4" w:space="0" w:color="auto"/>
              <w:right w:val="single" w:sz="4" w:space="0" w:color="auto"/>
            </w:tcBorders>
            <w:vAlign w:val="center"/>
          </w:tcPr>
          <w:p w:rsidR="009E4123" w:rsidRPr="00FC343C" w:rsidRDefault="009E4123" w:rsidP="00D84CF8">
            <w:pPr>
              <w:pStyle w:val="TableText"/>
              <w:rPr>
                <w:noProof w:val="0"/>
              </w:rPr>
            </w:pPr>
            <w:r w:rsidRPr="00FC343C">
              <w:rPr>
                <w:noProof w:val="0"/>
              </w:rPr>
              <w:t>Unaccompanied Minor</w:t>
            </w:r>
          </w:p>
        </w:tc>
      </w:tr>
    </w:tbl>
    <w:p w:rsidR="00CE6040" w:rsidRPr="00FC343C" w:rsidRDefault="00CE6040" w:rsidP="00BD2681">
      <w:pPr>
        <w:pStyle w:val="BodyCopy"/>
        <w:rPr>
          <w:noProof w:val="0"/>
          <w:szCs w:val="24"/>
        </w:rPr>
      </w:pPr>
    </w:p>
    <w:p w:rsidR="00CE6040" w:rsidRPr="00FC343C" w:rsidRDefault="00CE6040" w:rsidP="00BD2681">
      <w:pPr>
        <w:pStyle w:val="BodyCopy"/>
        <w:rPr>
          <w:noProof w:val="0"/>
          <w:szCs w:val="24"/>
        </w:rPr>
        <w:sectPr w:rsidR="00CE6040" w:rsidRPr="00FC343C" w:rsidSect="001A29DB">
          <w:headerReference w:type="even" r:id="rId52"/>
          <w:headerReference w:type="default" r:id="rId53"/>
          <w:pgSz w:w="11906" w:h="16838"/>
          <w:pgMar w:top="1440" w:right="1440" w:bottom="1440" w:left="1440" w:header="708" w:footer="329" w:gutter="0"/>
          <w:cols w:space="708"/>
          <w:docGrid w:linePitch="360"/>
        </w:sectPr>
      </w:pPr>
    </w:p>
    <w:p w:rsidR="00F84543" w:rsidRPr="00FC343C" w:rsidRDefault="00BD2681" w:rsidP="00CD0302">
      <w:pPr>
        <w:pStyle w:val="Heading1"/>
      </w:pPr>
      <w:bookmarkStart w:id="45" w:name="_Toc294862960"/>
      <w:bookmarkStart w:id="46" w:name="_Toc370805490"/>
      <w:bookmarkStart w:id="47" w:name="_Toc417898902"/>
      <w:bookmarkStart w:id="48" w:name="_Toc337029817"/>
      <w:r w:rsidRPr="00FC343C">
        <w:lastRenderedPageBreak/>
        <w:t>Element 1</w:t>
      </w:r>
      <w:bookmarkEnd w:id="45"/>
      <w:r w:rsidR="000813E3" w:rsidRPr="00FC343C">
        <w:t xml:space="preserve">: </w:t>
      </w:r>
      <w:r w:rsidR="00F84543" w:rsidRPr="00FC343C">
        <w:br/>
      </w:r>
      <w:r w:rsidR="00F80014">
        <w:fldChar w:fldCharType="begin"/>
      </w:r>
      <w:r w:rsidR="00F80014">
        <w:instrText xml:space="preserve"> REF  Element1  \* MERGEFORMAT </w:instrText>
      </w:r>
      <w:r w:rsidR="00F80014">
        <w:fldChar w:fldCharType="separate"/>
      </w:r>
      <w:r w:rsidR="00F80014" w:rsidRPr="00FC343C">
        <w:t xml:space="preserve"> </w:t>
      </w:r>
      <w:sdt>
        <w:sdtPr>
          <w:alias w:val="Element1"/>
          <w:tag w:val="Element1"/>
          <w:id w:val="-698851647"/>
          <w:placeholder>
            <w:docPart w:val="D12E9FBE644E4DB8AF380C9CE415B81F"/>
          </w:placeholder>
        </w:sdtPr>
        <w:sdtContent>
          <w:r w:rsidR="00F80014" w:rsidRPr="00FC343C">
            <w:t>Identify tour requirements</w:t>
          </w:r>
        </w:sdtContent>
      </w:sdt>
      <w:bookmarkEnd w:id="46"/>
      <w:bookmarkEnd w:id="47"/>
      <w:r w:rsidR="00F80014">
        <w:fldChar w:fldCharType="end"/>
      </w:r>
      <w:bookmarkEnd w:id="48"/>
    </w:p>
    <w:p w:rsidR="00BD2681" w:rsidRPr="00FC343C" w:rsidRDefault="00BD2681" w:rsidP="00F84543">
      <w:pPr>
        <w:pStyle w:val="Heading2"/>
      </w:pPr>
      <w:r w:rsidRPr="00FC343C">
        <w:t>1.1</w:t>
      </w:r>
      <w:r w:rsidRPr="00FC343C">
        <w:tab/>
      </w:r>
      <w:r w:rsidR="00F80014">
        <w:fldChar w:fldCharType="begin"/>
      </w:r>
      <w:r w:rsidR="00F80014">
        <w:instrText xml:space="preserve"> REF  Criteria11  \* MERGEFORMAT </w:instrText>
      </w:r>
      <w:r w:rsidR="00F80014">
        <w:fldChar w:fldCharType="separate"/>
      </w:r>
      <w:sdt>
        <w:sdtPr>
          <w:alias w:val="Criteria11"/>
          <w:tag w:val="Criteria11"/>
          <w:id w:val="1193797102"/>
          <w:placeholder>
            <w:docPart w:val="0365A44BB6A94A818BE6C593FA8C4DC4"/>
          </w:placeholder>
        </w:sdtPr>
        <w:sdtEndPr>
          <w:rPr>
            <w:rStyle w:val="PlaceholderText"/>
            <w:color w:val="808080"/>
          </w:rPr>
        </w:sdtEndPr>
        <w:sdtContent>
          <w:r w:rsidR="00F80014" w:rsidRPr="00F80014">
            <w:rPr>
              <w:rStyle w:val="PlaceholderText"/>
              <w:color w:val="45545F"/>
            </w:rPr>
            <w:t>Identify itinerary for the tour</w:t>
          </w:r>
        </w:sdtContent>
      </w:sdt>
      <w:r w:rsidR="00F80014">
        <w:rPr>
          <w:rStyle w:val="PlaceholderText"/>
        </w:rPr>
        <w:fldChar w:fldCharType="end"/>
      </w:r>
    </w:p>
    <w:p w:rsidR="00F84543" w:rsidRPr="00FC343C" w:rsidRDefault="0053587D" w:rsidP="00BD2681">
      <w:pPr>
        <w:pStyle w:val="Heading3"/>
      </w:pPr>
      <w:r w:rsidRPr="00FC343C">
        <w:rPr>
          <w:noProof/>
          <w:szCs w:val="24"/>
        </w:rPr>
        <w:drawing>
          <wp:anchor distT="0" distB="0" distL="114300" distR="114300" simplePos="0" relativeHeight="251695104" behindDoc="0" locked="0" layoutInCell="1" allowOverlap="1" wp14:anchorId="1993CF3B" wp14:editId="5681CEFE">
            <wp:simplePos x="0" y="0"/>
            <wp:positionH relativeFrom="column">
              <wp:posOffset>4093210</wp:posOffset>
            </wp:positionH>
            <wp:positionV relativeFrom="paragraph">
              <wp:posOffset>90805</wp:posOffset>
            </wp:positionV>
            <wp:extent cx="1645920" cy="1200785"/>
            <wp:effectExtent l="0" t="0" r="0" b="0"/>
            <wp:wrapSquare wrapText="bothSides"/>
            <wp:docPr id="1" name="Picture 1" descr="I:\Overseas Projects\PHOTOS\2014\Shutterstock 25-a-day\shutterstock_1150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PHOTOS\2014\Shutterstock 25-a-day\shutterstock_1150256.jpg"/>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12371" b="4271"/>
                    <a:stretch/>
                  </pic:blipFill>
                  <pic:spPr bwMode="auto">
                    <a:xfrm>
                      <a:off x="0" y="0"/>
                      <a:ext cx="1645920" cy="1200785"/>
                    </a:xfrm>
                    <a:prstGeom prst="rect">
                      <a:avLst/>
                    </a:prstGeom>
                    <a:noFill/>
                    <a:ln>
                      <a:noFill/>
                    </a:ln>
                    <a:extLst>
                      <a:ext uri="{53640926-AAD7-44D8-BBD7-CCE9431645EC}">
                        <a14:shadowObscured xmlns:a14="http://schemas.microsoft.com/office/drawing/2010/main"/>
                      </a:ext>
                    </a:extLst>
                  </pic:spPr>
                </pic:pic>
              </a:graphicData>
            </a:graphic>
          </wp:anchor>
        </w:drawing>
      </w:r>
      <w:r w:rsidR="00BD2681" w:rsidRPr="00FC343C">
        <w:t>Introduction</w:t>
      </w:r>
    </w:p>
    <w:p w:rsidR="00F84543" w:rsidRPr="00FC343C" w:rsidRDefault="008C78FE" w:rsidP="00F84543">
      <w:pPr>
        <w:pStyle w:val="BodyCopy"/>
        <w:rPr>
          <w:noProof w:val="0"/>
          <w:szCs w:val="24"/>
        </w:rPr>
      </w:pPr>
      <w:r w:rsidRPr="00FC343C">
        <w:rPr>
          <w:noProof w:val="0"/>
          <w:szCs w:val="24"/>
        </w:rPr>
        <w:t>One of the first steps in identifying requirements for a tour is to find out what the tour itinerary is.</w:t>
      </w:r>
    </w:p>
    <w:p w:rsidR="008C78FE" w:rsidRPr="00FC343C" w:rsidRDefault="008C78FE" w:rsidP="00F84543">
      <w:pPr>
        <w:pStyle w:val="BodyCopy"/>
        <w:rPr>
          <w:noProof w:val="0"/>
          <w:szCs w:val="24"/>
        </w:rPr>
      </w:pPr>
      <w:r w:rsidRPr="00FC343C">
        <w:rPr>
          <w:noProof w:val="0"/>
          <w:szCs w:val="24"/>
        </w:rPr>
        <w:t xml:space="preserve">This section defines a tour itinerary and examines a range of issues </w:t>
      </w:r>
      <w:r w:rsidR="008E5BEB" w:rsidRPr="00FC343C">
        <w:rPr>
          <w:noProof w:val="0"/>
          <w:szCs w:val="24"/>
        </w:rPr>
        <w:t>which may influence the work which needs to be done.</w:t>
      </w:r>
    </w:p>
    <w:p w:rsidR="00F84543" w:rsidRPr="00FC343C" w:rsidRDefault="00D84CF8" w:rsidP="00F84543">
      <w:pPr>
        <w:pStyle w:val="Heading3"/>
      </w:pPr>
      <w:r w:rsidRPr="00FC343C">
        <w:t>Context of the unit</w:t>
      </w:r>
    </w:p>
    <w:p w:rsidR="008E5BEB" w:rsidRPr="00FC343C" w:rsidRDefault="008E5BEB" w:rsidP="00F84543">
      <w:pPr>
        <w:pStyle w:val="BodyCopy"/>
        <w:rPr>
          <w:noProof w:val="0"/>
        </w:rPr>
      </w:pPr>
      <w:r w:rsidRPr="00FC343C">
        <w:rPr>
          <w:noProof w:val="0"/>
          <w:szCs w:val="24"/>
        </w:rPr>
        <w:t xml:space="preserve">This unit </w:t>
      </w:r>
      <w:r w:rsidRPr="00FC343C">
        <w:rPr>
          <w:noProof w:val="0"/>
        </w:rPr>
        <w:t>deals with the skills and knowledge required to conduct pre-departure checks for tours in a range of settings within the travel industries workplace</w:t>
      </w:r>
      <w:r w:rsidR="00F40CE0" w:rsidRPr="00FC343C">
        <w:rPr>
          <w:noProof w:val="0"/>
        </w:rPr>
        <w:t>.</w:t>
      </w:r>
    </w:p>
    <w:p w:rsidR="00F40CE0" w:rsidRPr="00FC343C" w:rsidRDefault="00F40CE0" w:rsidP="00F84543">
      <w:pPr>
        <w:pStyle w:val="BodyCopy"/>
        <w:rPr>
          <w:noProof w:val="0"/>
          <w:szCs w:val="24"/>
        </w:rPr>
      </w:pPr>
      <w:r w:rsidRPr="00FC343C">
        <w:rPr>
          <w:noProof w:val="0"/>
        </w:rPr>
        <w:t>Tours may also be referred to as trips.</w:t>
      </w:r>
    </w:p>
    <w:p w:rsidR="003349A5" w:rsidRPr="00FC343C" w:rsidRDefault="003349A5" w:rsidP="00D84CF8">
      <w:pPr>
        <w:pStyle w:val="BodyCopyBold"/>
        <w:rPr>
          <w:noProof w:val="0"/>
        </w:rPr>
      </w:pPr>
      <w:r w:rsidRPr="00FC343C">
        <w:rPr>
          <w:noProof w:val="0"/>
        </w:rPr>
        <w:t>Durations</w:t>
      </w:r>
    </w:p>
    <w:p w:rsidR="008E5BEB" w:rsidRPr="00FC343C" w:rsidRDefault="003349A5" w:rsidP="00F84543">
      <w:pPr>
        <w:pStyle w:val="BodyCopy"/>
        <w:rPr>
          <w:noProof w:val="0"/>
          <w:szCs w:val="24"/>
        </w:rPr>
      </w:pPr>
      <w:r w:rsidRPr="00FC343C">
        <w:rPr>
          <w:noProof w:val="0"/>
          <w:szCs w:val="24"/>
        </w:rPr>
        <w:t>Duration of t</w:t>
      </w:r>
      <w:r w:rsidR="008E5BEB" w:rsidRPr="00FC343C">
        <w:rPr>
          <w:noProof w:val="0"/>
          <w:szCs w:val="24"/>
        </w:rPr>
        <w:t>ours</w:t>
      </w:r>
      <w:r w:rsidR="00F40CE0" w:rsidRPr="00FC343C">
        <w:rPr>
          <w:noProof w:val="0"/>
          <w:szCs w:val="24"/>
        </w:rPr>
        <w:t>/trips</w:t>
      </w:r>
      <w:r w:rsidR="008E5BEB" w:rsidRPr="00FC343C">
        <w:rPr>
          <w:noProof w:val="0"/>
          <w:szCs w:val="24"/>
        </w:rPr>
        <w:t xml:space="preserve"> may be:</w:t>
      </w:r>
    </w:p>
    <w:p w:rsidR="008E5BEB" w:rsidRPr="00FC343C" w:rsidRDefault="008E5BEB" w:rsidP="008E5BEB">
      <w:pPr>
        <w:pStyle w:val="Bullet1"/>
        <w:rPr>
          <w:szCs w:val="24"/>
        </w:rPr>
      </w:pPr>
      <w:r w:rsidRPr="00FC343C">
        <w:rPr>
          <w:szCs w:val="24"/>
        </w:rPr>
        <w:t>Short tours – the duration of these will differ between providers and can vary from half-an-hour to half-a-day</w:t>
      </w:r>
      <w:r w:rsidR="003349A5" w:rsidRPr="00FC343C">
        <w:rPr>
          <w:szCs w:val="24"/>
        </w:rPr>
        <w:t>.</w:t>
      </w:r>
    </w:p>
    <w:p w:rsidR="003349A5" w:rsidRPr="00FC343C" w:rsidRDefault="003349A5" w:rsidP="003349A5">
      <w:pPr>
        <w:pStyle w:val="Bullet1"/>
        <w:numPr>
          <w:ilvl w:val="0"/>
          <w:numId w:val="0"/>
        </w:numPr>
        <w:ind w:left="357"/>
        <w:rPr>
          <w:szCs w:val="24"/>
        </w:rPr>
      </w:pPr>
      <w:r w:rsidRPr="00FC343C">
        <w:rPr>
          <w:szCs w:val="24"/>
        </w:rPr>
        <w:t>These are someti</w:t>
      </w:r>
      <w:r w:rsidR="00D84CF8" w:rsidRPr="00FC343C">
        <w:rPr>
          <w:szCs w:val="24"/>
        </w:rPr>
        <w:t>mes referred to as ‘Excursions’</w:t>
      </w:r>
    </w:p>
    <w:p w:rsidR="00E23573" w:rsidRPr="00FC343C" w:rsidRDefault="008E5BEB" w:rsidP="008E5BEB">
      <w:pPr>
        <w:pStyle w:val="Bullet1"/>
        <w:rPr>
          <w:szCs w:val="24"/>
        </w:rPr>
      </w:pPr>
      <w:r w:rsidRPr="00FC343C">
        <w:rPr>
          <w:szCs w:val="24"/>
        </w:rPr>
        <w:t>Full-day tours – where the tour departs and returns same day a</w:t>
      </w:r>
      <w:r w:rsidR="00E23573" w:rsidRPr="00FC343C">
        <w:rPr>
          <w:szCs w:val="24"/>
        </w:rPr>
        <w:t>n</w:t>
      </w:r>
      <w:r w:rsidRPr="00FC343C">
        <w:rPr>
          <w:szCs w:val="24"/>
        </w:rPr>
        <w:t xml:space="preserve">d the tour duration is around </w:t>
      </w:r>
      <w:r w:rsidR="003349A5" w:rsidRPr="00FC343C">
        <w:rPr>
          <w:szCs w:val="24"/>
        </w:rPr>
        <w:t>8 – 10 hours</w:t>
      </w:r>
      <w:r w:rsidR="00E23573" w:rsidRPr="00FC343C">
        <w:rPr>
          <w:szCs w:val="24"/>
        </w:rPr>
        <w:t>.</w:t>
      </w:r>
    </w:p>
    <w:p w:rsidR="008E5BEB" w:rsidRPr="00FC343C" w:rsidRDefault="00E23573" w:rsidP="00E23573">
      <w:pPr>
        <w:pStyle w:val="Bullet1"/>
        <w:numPr>
          <w:ilvl w:val="0"/>
          <w:numId w:val="0"/>
        </w:numPr>
        <w:ind w:left="357"/>
        <w:rPr>
          <w:szCs w:val="24"/>
        </w:rPr>
      </w:pPr>
      <w:r w:rsidRPr="00FC343C">
        <w:rPr>
          <w:szCs w:val="24"/>
        </w:rPr>
        <w:t>These are also known as ‘Day Trips’</w:t>
      </w:r>
    </w:p>
    <w:p w:rsidR="008E5BEB" w:rsidRPr="00FC343C" w:rsidRDefault="008E5BEB" w:rsidP="008E5BEB">
      <w:pPr>
        <w:pStyle w:val="Bullet1"/>
        <w:rPr>
          <w:szCs w:val="24"/>
        </w:rPr>
      </w:pPr>
      <w:r w:rsidRPr="00FC343C">
        <w:rPr>
          <w:szCs w:val="24"/>
        </w:rPr>
        <w:t>Overnight tours</w:t>
      </w:r>
      <w:r w:rsidR="003349A5" w:rsidRPr="00FC343C">
        <w:rPr>
          <w:szCs w:val="24"/>
        </w:rPr>
        <w:t xml:space="preserve"> – where the tour departs one day and returns the nest</w:t>
      </w:r>
    </w:p>
    <w:p w:rsidR="00E23573" w:rsidRPr="00FC343C" w:rsidRDefault="008E5BEB" w:rsidP="008E5BEB">
      <w:pPr>
        <w:pStyle w:val="Bullet1"/>
        <w:rPr>
          <w:szCs w:val="24"/>
        </w:rPr>
      </w:pPr>
      <w:r w:rsidRPr="00FC343C">
        <w:rPr>
          <w:szCs w:val="24"/>
        </w:rPr>
        <w:t>Multi-day tours</w:t>
      </w:r>
      <w:r w:rsidR="003349A5" w:rsidRPr="00FC343C">
        <w:rPr>
          <w:szCs w:val="24"/>
        </w:rPr>
        <w:t xml:space="preserve"> – where the tour party has more than one night away</w:t>
      </w:r>
      <w:r w:rsidR="00E23573" w:rsidRPr="00FC343C">
        <w:rPr>
          <w:szCs w:val="24"/>
        </w:rPr>
        <w:t>.</w:t>
      </w:r>
    </w:p>
    <w:p w:rsidR="00D362F2" w:rsidRPr="00FC343C" w:rsidRDefault="00D362F2" w:rsidP="00D362F2">
      <w:pPr>
        <w:pStyle w:val="Bullet1"/>
        <w:numPr>
          <w:ilvl w:val="0"/>
          <w:numId w:val="0"/>
        </w:numPr>
        <w:ind w:left="357"/>
        <w:rPr>
          <w:szCs w:val="24"/>
        </w:rPr>
      </w:pPr>
      <w:r w:rsidRPr="00FC343C">
        <w:rPr>
          <w:szCs w:val="24"/>
        </w:rPr>
        <w:t>Common lengths are between 2-days to 14-days.</w:t>
      </w:r>
    </w:p>
    <w:p w:rsidR="008E5BEB" w:rsidRPr="00FC343C" w:rsidRDefault="00E23573" w:rsidP="00E23573">
      <w:pPr>
        <w:pStyle w:val="Bullet1"/>
        <w:numPr>
          <w:ilvl w:val="0"/>
          <w:numId w:val="0"/>
        </w:numPr>
        <w:ind w:left="357"/>
        <w:rPr>
          <w:szCs w:val="24"/>
        </w:rPr>
      </w:pPr>
      <w:r w:rsidRPr="00FC343C">
        <w:rPr>
          <w:szCs w:val="24"/>
        </w:rPr>
        <w:t>These are also known as ‘Extended’ tours</w:t>
      </w:r>
      <w:r w:rsidR="003349A5" w:rsidRPr="00FC343C">
        <w:rPr>
          <w:szCs w:val="24"/>
        </w:rPr>
        <w:t>.</w:t>
      </w:r>
    </w:p>
    <w:p w:rsidR="003349A5" w:rsidRPr="00FC343C" w:rsidRDefault="003349A5" w:rsidP="00D84CF8">
      <w:pPr>
        <w:pStyle w:val="BodyCopyBold"/>
        <w:rPr>
          <w:noProof w:val="0"/>
        </w:rPr>
      </w:pPr>
      <w:r w:rsidRPr="00FC343C">
        <w:rPr>
          <w:noProof w:val="0"/>
        </w:rPr>
        <w:t>Classifications</w:t>
      </w:r>
    </w:p>
    <w:p w:rsidR="003349A5" w:rsidRPr="00FC343C" w:rsidRDefault="003349A5" w:rsidP="003349A5">
      <w:pPr>
        <w:pStyle w:val="Bullet1"/>
        <w:numPr>
          <w:ilvl w:val="0"/>
          <w:numId w:val="0"/>
        </w:numPr>
        <w:rPr>
          <w:szCs w:val="24"/>
        </w:rPr>
      </w:pPr>
      <w:r w:rsidRPr="00FC343C">
        <w:rPr>
          <w:szCs w:val="24"/>
        </w:rPr>
        <w:t>Tours</w:t>
      </w:r>
      <w:r w:rsidR="00F40CE0" w:rsidRPr="00FC343C">
        <w:rPr>
          <w:szCs w:val="24"/>
        </w:rPr>
        <w:t>/trips</w:t>
      </w:r>
      <w:r w:rsidRPr="00FC343C">
        <w:rPr>
          <w:szCs w:val="24"/>
        </w:rPr>
        <w:t xml:space="preserve"> may be:</w:t>
      </w:r>
    </w:p>
    <w:p w:rsidR="008E5BEB" w:rsidRPr="00FC343C" w:rsidRDefault="003349A5" w:rsidP="008E5BEB">
      <w:pPr>
        <w:pStyle w:val="Bullet1"/>
        <w:rPr>
          <w:szCs w:val="24"/>
        </w:rPr>
      </w:pPr>
      <w:r w:rsidRPr="00FC343C">
        <w:rPr>
          <w:szCs w:val="24"/>
        </w:rPr>
        <w:t>General tours – these are the normal/standard tours advertised by the operator and available t</w:t>
      </w:r>
      <w:r w:rsidR="00D84CF8" w:rsidRPr="00FC343C">
        <w:rPr>
          <w:szCs w:val="24"/>
        </w:rPr>
        <w:t>o general members of the public</w:t>
      </w:r>
    </w:p>
    <w:p w:rsidR="003349A5" w:rsidRPr="00FC343C" w:rsidRDefault="003349A5" w:rsidP="008E5BEB">
      <w:pPr>
        <w:pStyle w:val="Bullet1"/>
        <w:rPr>
          <w:szCs w:val="24"/>
        </w:rPr>
      </w:pPr>
      <w:r w:rsidRPr="00FC343C">
        <w:rPr>
          <w:szCs w:val="24"/>
        </w:rPr>
        <w:t>Private tours – standard tours conducted for a private group of people such as a club, organisation or other cohort of prescribed people</w:t>
      </w:r>
    </w:p>
    <w:p w:rsidR="00287945" w:rsidRPr="00FC343C" w:rsidRDefault="003349A5" w:rsidP="008E5BEB">
      <w:pPr>
        <w:pStyle w:val="Bullet1"/>
        <w:rPr>
          <w:szCs w:val="24"/>
        </w:rPr>
      </w:pPr>
      <w:r w:rsidRPr="00FC343C">
        <w:rPr>
          <w:szCs w:val="24"/>
        </w:rPr>
        <w:t>Custom tours – tours which are tailored/customised to suit the specific needs of a client with certain/stated needs or requirements</w:t>
      </w:r>
    </w:p>
    <w:p w:rsidR="00287945" w:rsidRPr="00FC343C" w:rsidRDefault="00287945" w:rsidP="008E5BEB">
      <w:pPr>
        <w:pStyle w:val="Bullet1"/>
        <w:rPr>
          <w:szCs w:val="24"/>
        </w:rPr>
      </w:pPr>
      <w:r w:rsidRPr="00FC343C">
        <w:rPr>
          <w:szCs w:val="24"/>
        </w:rPr>
        <w:t>Shore excursions – tours taken by those on a cruise while they are in port.</w:t>
      </w:r>
    </w:p>
    <w:p w:rsidR="0053587D" w:rsidRPr="00FC343C" w:rsidRDefault="00287945" w:rsidP="0053587D">
      <w:pPr>
        <w:pStyle w:val="Bullet1"/>
        <w:numPr>
          <w:ilvl w:val="0"/>
          <w:numId w:val="0"/>
        </w:numPr>
        <w:ind w:left="357"/>
        <w:rPr>
          <w:szCs w:val="24"/>
        </w:rPr>
      </w:pPr>
      <w:r w:rsidRPr="00FC343C">
        <w:rPr>
          <w:szCs w:val="24"/>
        </w:rPr>
        <w:t>Also known as ‘Port of Call’ tours.</w:t>
      </w:r>
      <w:r w:rsidR="0053587D" w:rsidRPr="00FC343C">
        <w:rPr>
          <w:szCs w:val="24"/>
        </w:rPr>
        <w:br w:type="page"/>
      </w:r>
    </w:p>
    <w:p w:rsidR="003349A5" w:rsidRPr="00FC343C" w:rsidRDefault="0053587D" w:rsidP="00D84CF8">
      <w:pPr>
        <w:pStyle w:val="BodyCopyBold"/>
        <w:rPr>
          <w:noProof w:val="0"/>
        </w:rPr>
      </w:pPr>
      <w:r w:rsidRPr="00FC343C">
        <w:rPr>
          <w:lang w:eastAsia="en-AU"/>
        </w:rPr>
        <w:lastRenderedPageBreak/>
        <w:drawing>
          <wp:anchor distT="0" distB="0" distL="114300" distR="114300" simplePos="0" relativeHeight="251696128" behindDoc="0" locked="0" layoutInCell="1" allowOverlap="1" wp14:anchorId="4CEEC7D4" wp14:editId="7F74FCE2">
            <wp:simplePos x="0" y="0"/>
            <wp:positionH relativeFrom="column">
              <wp:posOffset>3590925</wp:posOffset>
            </wp:positionH>
            <wp:positionV relativeFrom="paragraph">
              <wp:posOffset>43180</wp:posOffset>
            </wp:positionV>
            <wp:extent cx="2074545" cy="1377315"/>
            <wp:effectExtent l="0" t="0" r="0" b="0"/>
            <wp:wrapSquare wrapText="bothSides"/>
            <wp:docPr id="2" name="Picture 2" descr="I:\Overseas Projects\PHOTOS\2014\Shutterstock 25-a-day\shutterstock_24334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PHOTOS\2014\Shutterstock 25-a-day\shutterstock_2433437.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74545" cy="1377315"/>
                    </a:xfrm>
                    <a:prstGeom prst="rect">
                      <a:avLst/>
                    </a:prstGeom>
                    <a:noFill/>
                    <a:ln>
                      <a:noFill/>
                    </a:ln>
                  </pic:spPr>
                </pic:pic>
              </a:graphicData>
            </a:graphic>
          </wp:anchor>
        </w:drawing>
      </w:r>
      <w:r w:rsidR="003349A5" w:rsidRPr="00FC343C">
        <w:rPr>
          <w:noProof w:val="0"/>
        </w:rPr>
        <w:t>Purpose</w:t>
      </w:r>
    </w:p>
    <w:p w:rsidR="003349A5" w:rsidRPr="00FC343C" w:rsidRDefault="003349A5" w:rsidP="003349A5">
      <w:pPr>
        <w:pStyle w:val="Bullet1"/>
        <w:numPr>
          <w:ilvl w:val="0"/>
          <w:numId w:val="0"/>
        </w:numPr>
        <w:rPr>
          <w:szCs w:val="24"/>
        </w:rPr>
      </w:pPr>
      <w:r w:rsidRPr="00FC343C">
        <w:rPr>
          <w:szCs w:val="24"/>
        </w:rPr>
        <w:t>The tour</w:t>
      </w:r>
      <w:r w:rsidR="00F40CE0" w:rsidRPr="00FC343C">
        <w:rPr>
          <w:szCs w:val="24"/>
        </w:rPr>
        <w:t>/trip</w:t>
      </w:r>
      <w:r w:rsidRPr="00FC343C">
        <w:rPr>
          <w:szCs w:val="24"/>
        </w:rPr>
        <w:t xml:space="preserve"> purpose/focus may be:</w:t>
      </w:r>
    </w:p>
    <w:p w:rsidR="003349A5" w:rsidRPr="00FC343C" w:rsidRDefault="003349A5" w:rsidP="003349A5">
      <w:pPr>
        <w:pStyle w:val="Bullet1"/>
        <w:rPr>
          <w:szCs w:val="24"/>
        </w:rPr>
      </w:pPr>
      <w:r w:rsidRPr="00FC343C">
        <w:rPr>
          <w:szCs w:val="24"/>
        </w:rPr>
        <w:t>Sightseeing</w:t>
      </w:r>
    </w:p>
    <w:p w:rsidR="00D362F2" w:rsidRPr="00FC343C" w:rsidRDefault="00D362F2" w:rsidP="003349A5">
      <w:pPr>
        <w:pStyle w:val="Bullet1"/>
        <w:rPr>
          <w:szCs w:val="24"/>
        </w:rPr>
      </w:pPr>
      <w:r w:rsidRPr="00FC343C">
        <w:rPr>
          <w:szCs w:val="24"/>
        </w:rPr>
        <w:t>Educational</w:t>
      </w:r>
    </w:p>
    <w:p w:rsidR="003349A5" w:rsidRPr="00FC343C" w:rsidRDefault="003349A5" w:rsidP="003349A5">
      <w:pPr>
        <w:pStyle w:val="Bullet1"/>
        <w:rPr>
          <w:szCs w:val="24"/>
        </w:rPr>
      </w:pPr>
      <w:r w:rsidRPr="00FC343C">
        <w:rPr>
          <w:szCs w:val="24"/>
        </w:rPr>
        <w:t xml:space="preserve">Activity-focussed – such as walking, biking, </w:t>
      </w:r>
      <w:r w:rsidR="00287945" w:rsidRPr="00FC343C">
        <w:rPr>
          <w:szCs w:val="24"/>
        </w:rPr>
        <w:t>white water rafting</w:t>
      </w:r>
    </w:p>
    <w:p w:rsidR="00E23573" w:rsidRPr="00FC343C" w:rsidRDefault="00E23573" w:rsidP="003349A5">
      <w:pPr>
        <w:pStyle w:val="Bullet1"/>
        <w:rPr>
          <w:szCs w:val="24"/>
        </w:rPr>
      </w:pPr>
      <w:r w:rsidRPr="00FC343C">
        <w:rPr>
          <w:szCs w:val="24"/>
        </w:rPr>
        <w:t>Themed – such as:</w:t>
      </w:r>
    </w:p>
    <w:p w:rsidR="00E23573" w:rsidRPr="00FC343C" w:rsidRDefault="00E23573" w:rsidP="00D84CF8">
      <w:pPr>
        <w:pStyle w:val="Bullet2"/>
        <w:rPr>
          <w:lang w:val="en-AU"/>
        </w:rPr>
      </w:pPr>
      <w:r w:rsidRPr="00FC343C">
        <w:rPr>
          <w:lang w:val="en-AU"/>
        </w:rPr>
        <w:t xml:space="preserve">Food, wine and nightlife </w:t>
      </w:r>
    </w:p>
    <w:p w:rsidR="00E23573" w:rsidRPr="00FC343C" w:rsidRDefault="00E23573" w:rsidP="00D84CF8">
      <w:pPr>
        <w:pStyle w:val="Bullet2"/>
        <w:rPr>
          <w:lang w:val="en-AU"/>
        </w:rPr>
      </w:pPr>
      <w:r w:rsidRPr="00FC343C">
        <w:rPr>
          <w:lang w:val="en-AU"/>
        </w:rPr>
        <w:t>Cultural</w:t>
      </w:r>
    </w:p>
    <w:p w:rsidR="00287945" w:rsidRPr="00FC343C" w:rsidRDefault="00E23573" w:rsidP="00D84CF8">
      <w:pPr>
        <w:pStyle w:val="Bullet2"/>
        <w:rPr>
          <w:lang w:val="en-AU"/>
        </w:rPr>
      </w:pPr>
      <w:r w:rsidRPr="00FC343C">
        <w:rPr>
          <w:lang w:val="en-AU"/>
        </w:rPr>
        <w:t>Historic and heritage</w:t>
      </w:r>
    </w:p>
    <w:p w:rsidR="00287945" w:rsidRPr="00FC343C" w:rsidRDefault="00287945" w:rsidP="00D84CF8">
      <w:pPr>
        <w:pStyle w:val="Bullet2"/>
        <w:rPr>
          <w:lang w:val="en-AU"/>
        </w:rPr>
      </w:pPr>
      <w:r w:rsidRPr="00FC343C">
        <w:rPr>
          <w:lang w:val="en-AU"/>
        </w:rPr>
        <w:t>Shows and concerts</w:t>
      </w:r>
    </w:p>
    <w:p w:rsidR="00287945" w:rsidRPr="00FC343C" w:rsidRDefault="00287945" w:rsidP="00D84CF8">
      <w:pPr>
        <w:pStyle w:val="Bullet2"/>
        <w:rPr>
          <w:lang w:val="en-AU"/>
        </w:rPr>
      </w:pPr>
      <w:r w:rsidRPr="00FC343C">
        <w:rPr>
          <w:lang w:val="en-AU"/>
        </w:rPr>
        <w:t>Sporting events</w:t>
      </w:r>
      <w:r w:rsidR="00D362F2" w:rsidRPr="00FC343C">
        <w:rPr>
          <w:lang w:val="en-AU"/>
        </w:rPr>
        <w:t>.</w:t>
      </w:r>
    </w:p>
    <w:p w:rsidR="003349A5" w:rsidRPr="00FC343C" w:rsidRDefault="00D362F2" w:rsidP="00D362F2">
      <w:pPr>
        <w:pStyle w:val="Bullet3"/>
        <w:numPr>
          <w:ilvl w:val="0"/>
          <w:numId w:val="0"/>
        </w:numPr>
        <w:rPr>
          <w:lang w:val="en-AU"/>
        </w:rPr>
      </w:pPr>
      <w:r w:rsidRPr="00FC343C">
        <w:rPr>
          <w:lang w:val="en-AU"/>
        </w:rPr>
        <w:t xml:space="preserve">See also ‘Kinds of tour/types of tourism’ at </w:t>
      </w:r>
      <w:hyperlink r:id="rId56" w:history="1">
        <w:r w:rsidRPr="00FC343C">
          <w:rPr>
            <w:rStyle w:val="Hyperlink"/>
            <w:lang w:val="en-AU"/>
          </w:rPr>
          <w:t>http://www.slideshare.net/lykmrsnmndz/kinds-of-tour</w:t>
        </w:r>
      </w:hyperlink>
      <w:r w:rsidRPr="00FC343C">
        <w:rPr>
          <w:lang w:val="en-AU"/>
        </w:rPr>
        <w:t xml:space="preserve">. </w:t>
      </w:r>
    </w:p>
    <w:p w:rsidR="003349A5" w:rsidRPr="00FC343C" w:rsidRDefault="00E23573" w:rsidP="00D84CF8">
      <w:pPr>
        <w:pStyle w:val="BodyCopyBold"/>
        <w:rPr>
          <w:noProof w:val="0"/>
        </w:rPr>
      </w:pPr>
      <w:r w:rsidRPr="00FC343C">
        <w:rPr>
          <w:noProof w:val="0"/>
        </w:rPr>
        <w:t>Transportation</w:t>
      </w:r>
    </w:p>
    <w:p w:rsidR="00E23573" w:rsidRPr="00FC343C" w:rsidRDefault="0050387A" w:rsidP="003349A5">
      <w:pPr>
        <w:pStyle w:val="Bullet1"/>
        <w:numPr>
          <w:ilvl w:val="0"/>
          <w:numId w:val="0"/>
        </w:numPr>
        <w:rPr>
          <w:szCs w:val="24"/>
        </w:rPr>
      </w:pPr>
      <w:r w:rsidRPr="00FC343C">
        <w:rPr>
          <w:noProof/>
          <w:lang w:eastAsia="en-AU"/>
        </w:rPr>
        <w:drawing>
          <wp:anchor distT="0" distB="0" distL="114300" distR="114300" simplePos="0" relativeHeight="251697152" behindDoc="0" locked="0" layoutInCell="1" allowOverlap="1" wp14:anchorId="46166762" wp14:editId="6488E90D">
            <wp:simplePos x="0" y="0"/>
            <wp:positionH relativeFrom="column">
              <wp:posOffset>3723005</wp:posOffset>
            </wp:positionH>
            <wp:positionV relativeFrom="paragraph">
              <wp:posOffset>238125</wp:posOffset>
            </wp:positionV>
            <wp:extent cx="1927225" cy="1245235"/>
            <wp:effectExtent l="0" t="0" r="0" b="0"/>
            <wp:wrapSquare wrapText="bothSides"/>
            <wp:docPr id="4" name="Picture 4" descr="I:\Overseas Projects\PHOTOS\2014\Shutterstock 25-a-day\shutterstock_30589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verseas Projects\PHOTOS\2014\Shutterstock 25-a-day\shutterstock_30589195.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27225" cy="1245235"/>
                    </a:xfrm>
                    <a:prstGeom prst="rect">
                      <a:avLst/>
                    </a:prstGeom>
                    <a:noFill/>
                    <a:ln>
                      <a:noFill/>
                    </a:ln>
                  </pic:spPr>
                </pic:pic>
              </a:graphicData>
            </a:graphic>
          </wp:anchor>
        </w:drawing>
      </w:r>
      <w:r w:rsidR="00E23573" w:rsidRPr="00FC343C">
        <w:rPr>
          <w:szCs w:val="24"/>
        </w:rPr>
        <w:t>Transportation for these tours</w:t>
      </w:r>
      <w:r w:rsidR="00F40CE0" w:rsidRPr="00FC343C">
        <w:rPr>
          <w:szCs w:val="24"/>
        </w:rPr>
        <w:t>/trips</w:t>
      </w:r>
      <w:r w:rsidR="00E23573" w:rsidRPr="00FC343C">
        <w:rPr>
          <w:szCs w:val="24"/>
        </w:rPr>
        <w:t xml:space="preserve"> can be provided by any one of a multitude of options which can include but is not limited to:</w:t>
      </w:r>
    </w:p>
    <w:p w:rsidR="00D362F2" w:rsidRPr="00FC343C" w:rsidRDefault="00D362F2" w:rsidP="00D362F2">
      <w:pPr>
        <w:pStyle w:val="Bullet1"/>
        <w:rPr>
          <w:szCs w:val="24"/>
        </w:rPr>
      </w:pPr>
      <w:r w:rsidRPr="00FC343C">
        <w:rPr>
          <w:szCs w:val="24"/>
        </w:rPr>
        <w:t>Water – cruising, sailing, rafting</w:t>
      </w:r>
    </w:p>
    <w:p w:rsidR="00D362F2" w:rsidRPr="00FC343C" w:rsidRDefault="00D362F2" w:rsidP="00D362F2">
      <w:pPr>
        <w:pStyle w:val="Bullet1"/>
        <w:rPr>
          <w:szCs w:val="24"/>
        </w:rPr>
      </w:pPr>
      <w:r w:rsidRPr="00FC343C">
        <w:rPr>
          <w:szCs w:val="24"/>
        </w:rPr>
        <w:t>Air – aeroplane, ballooning, helicopter</w:t>
      </w:r>
    </w:p>
    <w:p w:rsidR="00D362F2" w:rsidRPr="00FC343C" w:rsidRDefault="00D362F2" w:rsidP="00D362F2">
      <w:pPr>
        <w:pStyle w:val="Bullet1"/>
        <w:rPr>
          <w:szCs w:val="24"/>
        </w:rPr>
      </w:pPr>
      <w:r w:rsidRPr="00FC343C">
        <w:rPr>
          <w:szCs w:val="24"/>
        </w:rPr>
        <w:t>Vehicle – coaches, 4WDs</w:t>
      </w:r>
    </w:p>
    <w:p w:rsidR="00D362F2" w:rsidRPr="00FC343C" w:rsidRDefault="00D362F2" w:rsidP="00D362F2">
      <w:pPr>
        <w:pStyle w:val="Bullet1"/>
        <w:rPr>
          <w:szCs w:val="24"/>
        </w:rPr>
      </w:pPr>
      <w:r w:rsidRPr="00FC343C">
        <w:rPr>
          <w:szCs w:val="24"/>
        </w:rPr>
        <w:t>Animals – horses, camels, elephants.</w:t>
      </w:r>
    </w:p>
    <w:p w:rsidR="00F40CE0" w:rsidRPr="00FC343C" w:rsidRDefault="00F40CE0" w:rsidP="00D84CF8">
      <w:pPr>
        <w:pStyle w:val="BodyCopyBold"/>
        <w:rPr>
          <w:noProof w:val="0"/>
        </w:rPr>
      </w:pPr>
      <w:r w:rsidRPr="00FC343C">
        <w:rPr>
          <w:noProof w:val="0"/>
        </w:rPr>
        <w:t>Destination/s</w:t>
      </w:r>
    </w:p>
    <w:p w:rsidR="00F40CE0" w:rsidRPr="00FC343C" w:rsidRDefault="00F40CE0" w:rsidP="00F40CE0">
      <w:pPr>
        <w:pStyle w:val="Bullet1"/>
        <w:numPr>
          <w:ilvl w:val="0"/>
          <w:numId w:val="0"/>
        </w:numPr>
        <w:rPr>
          <w:szCs w:val="24"/>
        </w:rPr>
      </w:pPr>
      <w:r w:rsidRPr="00FC343C">
        <w:rPr>
          <w:szCs w:val="24"/>
        </w:rPr>
        <w:t>The trip/tour may be:</w:t>
      </w:r>
    </w:p>
    <w:p w:rsidR="00F40CE0" w:rsidRPr="00FC343C" w:rsidRDefault="00F40CE0" w:rsidP="00F40CE0">
      <w:pPr>
        <w:pStyle w:val="Bullet1"/>
        <w:rPr>
          <w:szCs w:val="24"/>
        </w:rPr>
      </w:pPr>
      <w:r w:rsidRPr="00FC343C">
        <w:rPr>
          <w:szCs w:val="24"/>
        </w:rPr>
        <w:t>Local – staying in the area relatively close to where the tour departs</w:t>
      </w:r>
    </w:p>
    <w:p w:rsidR="00F40CE0" w:rsidRPr="00FC343C" w:rsidRDefault="00F40CE0" w:rsidP="00F40CE0">
      <w:pPr>
        <w:pStyle w:val="Bullet1"/>
        <w:rPr>
          <w:szCs w:val="24"/>
        </w:rPr>
      </w:pPr>
      <w:r w:rsidRPr="00FC343C">
        <w:rPr>
          <w:szCs w:val="24"/>
        </w:rPr>
        <w:t>In-country – where the tour covers destinations within the country</w:t>
      </w:r>
    </w:p>
    <w:p w:rsidR="00F40CE0" w:rsidRPr="00FC343C" w:rsidRDefault="00F40CE0" w:rsidP="00F40CE0">
      <w:pPr>
        <w:pStyle w:val="Bullet1"/>
        <w:rPr>
          <w:szCs w:val="24"/>
        </w:rPr>
      </w:pPr>
      <w:r w:rsidRPr="00FC343C">
        <w:rPr>
          <w:szCs w:val="24"/>
        </w:rPr>
        <w:t>International – where the tour/trip visits other countries.</w:t>
      </w:r>
    </w:p>
    <w:p w:rsidR="00D9051A" w:rsidRPr="00FC343C" w:rsidRDefault="00D9051A" w:rsidP="008C78FE">
      <w:pPr>
        <w:pStyle w:val="Heading3"/>
      </w:pPr>
      <w:r w:rsidRPr="00FC343C">
        <w:t>Why are pre-departure checks conducted?</w:t>
      </w:r>
    </w:p>
    <w:p w:rsidR="00D9051A" w:rsidRPr="00FC343C" w:rsidRDefault="001A387D" w:rsidP="00D9051A">
      <w:pPr>
        <w:pStyle w:val="BodyCopy"/>
        <w:rPr>
          <w:noProof w:val="0"/>
        </w:rPr>
      </w:pPr>
      <w:r w:rsidRPr="00FC343C">
        <w:rPr>
          <w:lang w:eastAsia="en-AU"/>
        </w:rPr>
        <w:drawing>
          <wp:anchor distT="0" distB="0" distL="114300" distR="114300" simplePos="0" relativeHeight="251704320" behindDoc="0" locked="0" layoutInCell="1" allowOverlap="1" wp14:anchorId="73617861" wp14:editId="7D540736">
            <wp:simplePos x="0" y="0"/>
            <wp:positionH relativeFrom="column">
              <wp:posOffset>3766820</wp:posOffset>
            </wp:positionH>
            <wp:positionV relativeFrom="paragraph">
              <wp:posOffset>63500</wp:posOffset>
            </wp:positionV>
            <wp:extent cx="1927225" cy="1579245"/>
            <wp:effectExtent l="0" t="0" r="0" b="0"/>
            <wp:wrapSquare wrapText="bothSides"/>
            <wp:docPr id="11" name="Picture 11" descr="I:\Overseas Projects\PHOTOS\2014\Shutterstock 25-a-day\shutterstock_123667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Overseas Projects\PHOTOS\2014\Shutterstock 25-a-day\shutterstock_123667309.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27225" cy="1579245"/>
                    </a:xfrm>
                    <a:prstGeom prst="rect">
                      <a:avLst/>
                    </a:prstGeom>
                    <a:noFill/>
                    <a:ln>
                      <a:noFill/>
                    </a:ln>
                  </pic:spPr>
                </pic:pic>
              </a:graphicData>
            </a:graphic>
          </wp:anchor>
        </w:drawing>
      </w:r>
      <w:r w:rsidR="00D9051A" w:rsidRPr="00FC343C">
        <w:rPr>
          <w:noProof w:val="0"/>
        </w:rPr>
        <w:t>Pre-departure checks are conducted to:</w:t>
      </w:r>
    </w:p>
    <w:p w:rsidR="00D9051A" w:rsidRPr="00FC343C" w:rsidRDefault="00D9051A" w:rsidP="00D9051A">
      <w:pPr>
        <w:pStyle w:val="Bullet1"/>
      </w:pPr>
      <w:r w:rsidRPr="00FC343C">
        <w:t>Ensure the tour runs smoothly</w:t>
      </w:r>
    </w:p>
    <w:p w:rsidR="00D9051A" w:rsidRPr="00FC343C" w:rsidRDefault="00D9051A" w:rsidP="00D9051A">
      <w:pPr>
        <w:pStyle w:val="Bullet1"/>
      </w:pPr>
      <w:r w:rsidRPr="00FC343C">
        <w:t>Meet customer expectations</w:t>
      </w:r>
    </w:p>
    <w:p w:rsidR="00D9051A" w:rsidRPr="00FC343C" w:rsidRDefault="00D9051A" w:rsidP="00D9051A">
      <w:pPr>
        <w:pStyle w:val="Bullet1"/>
      </w:pPr>
      <w:r w:rsidRPr="00FC343C">
        <w:t>Discharge Duty of Care and other legal obligations</w:t>
      </w:r>
    </w:p>
    <w:p w:rsidR="00D9051A" w:rsidRPr="00FC343C" w:rsidRDefault="00D9051A" w:rsidP="00D9051A">
      <w:pPr>
        <w:pStyle w:val="Bullet1"/>
      </w:pPr>
      <w:r w:rsidRPr="00FC343C">
        <w:t>Make sure all necessary items are loaded for the tour</w:t>
      </w:r>
    </w:p>
    <w:p w:rsidR="00D9051A" w:rsidRPr="00FC343C" w:rsidRDefault="00D9051A" w:rsidP="00D9051A">
      <w:pPr>
        <w:pStyle w:val="Bullet1"/>
      </w:pPr>
      <w:r w:rsidRPr="00FC343C">
        <w:t>Support tour guides and other tour staff.</w:t>
      </w:r>
    </w:p>
    <w:p w:rsidR="00D9051A" w:rsidRPr="00FC343C" w:rsidRDefault="00D9051A">
      <w:pPr>
        <w:rPr>
          <w:rFonts w:ascii="Helvetica" w:eastAsiaTheme="majorEastAsia" w:hAnsi="Helvetica" w:cstheme="majorBidi"/>
          <w:b/>
          <w:bCs/>
          <w:color w:val="45545F"/>
          <w:sz w:val="28"/>
        </w:rPr>
      </w:pPr>
      <w:r w:rsidRPr="00FC343C">
        <w:rPr>
          <w:rFonts w:ascii="Helvetica" w:hAnsi="Helvetica"/>
        </w:rPr>
        <w:br w:type="page"/>
      </w:r>
    </w:p>
    <w:p w:rsidR="008C78FE" w:rsidRPr="00FC343C" w:rsidRDefault="00463A3B" w:rsidP="008C78FE">
      <w:pPr>
        <w:pStyle w:val="Heading3"/>
      </w:pPr>
      <w:r w:rsidRPr="00FC343C">
        <w:rPr>
          <w:bCs w:val="0"/>
          <w:noProof/>
        </w:rPr>
        <w:lastRenderedPageBreak/>
        <w:drawing>
          <wp:anchor distT="0" distB="0" distL="114300" distR="114300" simplePos="0" relativeHeight="251699200" behindDoc="0" locked="0" layoutInCell="1" allowOverlap="1" wp14:anchorId="1BA5AB10" wp14:editId="3DA055CF">
            <wp:simplePos x="0" y="0"/>
            <wp:positionH relativeFrom="column">
              <wp:posOffset>3557905</wp:posOffset>
            </wp:positionH>
            <wp:positionV relativeFrom="paragraph">
              <wp:posOffset>86995</wp:posOffset>
            </wp:positionV>
            <wp:extent cx="2115185" cy="1847215"/>
            <wp:effectExtent l="0" t="0" r="0" b="0"/>
            <wp:wrapSquare wrapText="bothSides"/>
            <wp:docPr id="6" name="Picture 6" descr="C:\Users\danielc\AppData\Local\Microsoft\Windows\Temporary Internet Files\Content.IE5\A6X2UMIZ\7217721230_877668abe8_z[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nielc\AppData\Local\Microsoft\Windows\Temporary Internet Files\Content.IE5\A6X2UMIZ\7217721230_877668abe8_z[1].jpg"/>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b="-6"/>
                    <a:stretch/>
                  </pic:blipFill>
                  <pic:spPr bwMode="auto">
                    <a:xfrm>
                      <a:off x="0" y="0"/>
                      <a:ext cx="2115185" cy="1847215"/>
                    </a:xfrm>
                    <a:prstGeom prst="rect">
                      <a:avLst/>
                    </a:prstGeom>
                    <a:noFill/>
                    <a:ln>
                      <a:noFill/>
                    </a:ln>
                    <a:extLst>
                      <a:ext uri="{53640926-AAD7-44D8-BBD7-CCE9431645EC}">
                        <a14:shadowObscured xmlns:a14="http://schemas.microsoft.com/office/drawing/2010/main"/>
                      </a:ext>
                    </a:extLst>
                  </pic:spPr>
                </pic:pic>
              </a:graphicData>
            </a:graphic>
          </wp:anchor>
        </w:drawing>
      </w:r>
      <w:r w:rsidR="00D362F2" w:rsidRPr="00FC343C">
        <w:t xml:space="preserve">Itinerary – defined </w:t>
      </w:r>
    </w:p>
    <w:p w:rsidR="00D362F2" w:rsidRPr="00FC343C" w:rsidRDefault="00D362F2" w:rsidP="00D362F2">
      <w:pPr>
        <w:pStyle w:val="BodyCopy"/>
        <w:rPr>
          <w:bCs/>
          <w:noProof w:val="0"/>
        </w:rPr>
      </w:pPr>
      <w:r w:rsidRPr="00FC343C">
        <w:rPr>
          <w:bCs/>
          <w:noProof w:val="0"/>
        </w:rPr>
        <w:t>An itinerary is the plan for a trip</w:t>
      </w:r>
      <w:r w:rsidR="00F40CE0" w:rsidRPr="00FC343C">
        <w:rPr>
          <w:bCs/>
          <w:noProof w:val="0"/>
        </w:rPr>
        <w:t xml:space="preserve"> or tour</w:t>
      </w:r>
      <w:r w:rsidRPr="00FC343C">
        <w:rPr>
          <w:bCs/>
          <w:noProof w:val="0"/>
        </w:rPr>
        <w:t xml:space="preserve">. </w:t>
      </w:r>
    </w:p>
    <w:p w:rsidR="00D362F2" w:rsidRPr="00FC343C" w:rsidRDefault="00D362F2" w:rsidP="00D362F2">
      <w:pPr>
        <w:pStyle w:val="BodyCopy"/>
        <w:rPr>
          <w:bCs/>
          <w:noProof w:val="0"/>
        </w:rPr>
      </w:pPr>
      <w:r w:rsidRPr="00FC343C">
        <w:rPr>
          <w:bCs/>
          <w:noProof w:val="0"/>
        </w:rPr>
        <w:t xml:space="preserve">An itinerary is commonly provided for every </w:t>
      </w:r>
      <w:r w:rsidR="00F40CE0" w:rsidRPr="00FC343C">
        <w:rPr>
          <w:bCs/>
          <w:noProof w:val="0"/>
        </w:rPr>
        <w:t>tour/</w:t>
      </w:r>
      <w:r w:rsidRPr="00FC343C">
        <w:rPr>
          <w:bCs/>
          <w:noProof w:val="0"/>
        </w:rPr>
        <w:t xml:space="preserve">trip </w:t>
      </w:r>
      <w:r w:rsidR="00F40CE0" w:rsidRPr="00FC343C">
        <w:rPr>
          <w:bCs/>
          <w:noProof w:val="0"/>
        </w:rPr>
        <w:t>(</w:t>
      </w:r>
      <w:r w:rsidRPr="00FC343C">
        <w:rPr>
          <w:bCs/>
          <w:noProof w:val="0"/>
        </w:rPr>
        <w:t>and all travel</w:t>
      </w:r>
      <w:r w:rsidR="00F40CE0" w:rsidRPr="00FC343C">
        <w:rPr>
          <w:bCs/>
          <w:noProof w:val="0"/>
        </w:rPr>
        <w:t>)</w:t>
      </w:r>
      <w:r w:rsidRPr="00FC343C">
        <w:rPr>
          <w:bCs/>
          <w:noProof w:val="0"/>
        </w:rPr>
        <w:t xml:space="preserve"> sold and provided to the client</w:t>
      </w:r>
      <w:r w:rsidR="00A6630E" w:rsidRPr="00FC343C">
        <w:rPr>
          <w:bCs/>
          <w:noProof w:val="0"/>
        </w:rPr>
        <w:t>/tour group member</w:t>
      </w:r>
      <w:r w:rsidRPr="00FC343C">
        <w:rPr>
          <w:bCs/>
          <w:noProof w:val="0"/>
        </w:rPr>
        <w:t>.</w:t>
      </w:r>
    </w:p>
    <w:p w:rsidR="00D362F2" w:rsidRPr="00FC343C" w:rsidRDefault="00D362F2" w:rsidP="00D362F2">
      <w:pPr>
        <w:pStyle w:val="BodyCopy"/>
        <w:rPr>
          <w:bCs/>
          <w:noProof w:val="0"/>
        </w:rPr>
      </w:pPr>
      <w:r w:rsidRPr="00FC343C">
        <w:rPr>
          <w:bCs/>
          <w:noProof w:val="0"/>
        </w:rPr>
        <w:t>It may list:</w:t>
      </w:r>
    </w:p>
    <w:p w:rsidR="00D362F2" w:rsidRPr="00FC343C" w:rsidRDefault="00D362F2" w:rsidP="00D362F2">
      <w:pPr>
        <w:pStyle w:val="Bullet1"/>
      </w:pPr>
      <w:r w:rsidRPr="00FC343C">
        <w:t>Name and contact details of the organisation which has organised/sold the trip, tour or travel</w:t>
      </w:r>
    </w:p>
    <w:p w:rsidR="00D362F2" w:rsidRPr="00FC343C" w:rsidRDefault="00D362F2" w:rsidP="00D362F2">
      <w:pPr>
        <w:pStyle w:val="Bullet1"/>
      </w:pPr>
      <w:r w:rsidRPr="00FC343C">
        <w:t>Name of client</w:t>
      </w:r>
    </w:p>
    <w:p w:rsidR="00D362F2" w:rsidRPr="00FC343C" w:rsidRDefault="00D362F2" w:rsidP="00D362F2">
      <w:pPr>
        <w:pStyle w:val="Bullet1"/>
      </w:pPr>
      <w:r w:rsidRPr="00FC343C">
        <w:t xml:space="preserve">Dates and times – of travel (arrivals and departures) as well as trip time </w:t>
      </w:r>
    </w:p>
    <w:p w:rsidR="00D362F2" w:rsidRPr="00FC343C" w:rsidRDefault="00D362F2" w:rsidP="00D362F2">
      <w:pPr>
        <w:pStyle w:val="Bullet1"/>
      </w:pPr>
      <w:r w:rsidRPr="00FC343C">
        <w:t>Destinations</w:t>
      </w:r>
      <w:r w:rsidR="00F40CE0" w:rsidRPr="00FC343C">
        <w:t>, areas/regions, towns and venues/attractions to be visited</w:t>
      </w:r>
    </w:p>
    <w:p w:rsidR="00D362F2" w:rsidRPr="00FC343C" w:rsidRDefault="00D362F2" w:rsidP="00D362F2">
      <w:pPr>
        <w:pStyle w:val="Bullet1"/>
      </w:pPr>
      <w:r w:rsidRPr="00FC343C">
        <w:t>Activities</w:t>
      </w:r>
      <w:r w:rsidR="00F40CE0" w:rsidRPr="00FC343C">
        <w:t xml:space="preserve"> and inclusions</w:t>
      </w:r>
    </w:p>
    <w:p w:rsidR="00D362F2" w:rsidRPr="00FC343C" w:rsidRDefault="00D362F2" w:rsidP="00D362F2">
      <w:pPr>
        <w:pStyle w:val="Bullet1"/>
      </w:pPr>
      <w:r w:rsidRPr="00FC343C">
        <w:t>Modes of travel</w:t>
      </w:r>
    </w:p>
    <w:p w:rsidR="00D362F2" w:rsidRPr="00FC343C" w:rsidRDefault="00D362F2" w:rsidP="00D362F2">
      <w:pPr>
        <w:pStyle w:val="Bullet1"/>
      </w:pPr>
      <w:r w:rsidRPr="00FC343C">
        <w:t xml:space="preserve">Transportation details – such as </w:t>
      </w:r>
      <w:r w:rsidR="00F40CE0" w:rsidRPr="00FC343C">
        <w:t xml:space="preserve">type of vehicle used, </w:t>
      </w:r>
      <w:r w:rsidRPr="00FC343C">
        <w:t>name of vessel, flight number</w:t>
      </w:r>
    </w:p>
    <w:p w:rsidR="00D362F2" w:rsidRPr="00FC343C" w:rsidRDefault="00D362F2" w:rsidP="00D362F2">
      <w:pPr>
        <w:pStyle w:val="Bullet1"/>
      </w:pPr>
      <w:r w:rsidRPr="00FC343C">
        <w:t>Accommodation arrangements – name of facility</w:t>
      </w:r>
      <w:r w:rsidR="00F40CE0" w:rsidRPr="00FC343C">
        <w:t xml:space="preserve"> (hotel room or camping)</w:t>
      </w:r>
      <w:r w:rsidRPr="00FC343C">
        <w:t>, dates</w:t>
      </w:r>
    </w:p>
    <w:p w:rsidR="00D362F2" w:rsidRPr="00FC343C" w:rsidRDefault="00D362F2" w:rsidP="00D362F2">
      <w:pPr>
        <w:pStyle w:val="Bullet1"/>
      </w:pPr>
      <w:r w:rsidRPr="00FC343C">
        <w:t>Terms and conditions – for carriers, accommodation and other service providers</w:t>
      </w:r>
    </w:p>
    <w:p w:rsidR="00D362F2" w:rsidRPr="00FC343C" w:rsidRDefault="00D362F2" w:rsidP="00D362F2">
      <w:pPr>
        <w:pStyle w:val="Bullet1"/>
      </w:pPr>
      <w:r w:rsidRPr="00FC343C">
        <w:t>Specific requirements relating to the travel/destinations – such as:</w:t>
      </w:r>
    </w:p>
    <w:p w:rsidR="00D362F2" w:rsidRPr="00FC343C" w:rsidRDefault="00D362F2" w:rsidP="00D84CF8">
      <w:pPr>
        <w:pStyle w:val="Bullet2"/>
        <w:rPr>
          <w:lang w:val="en-AU"/>
        </w:rPr>
      </w:pPr>
      <w:r w:rsidRPr="00FC343C">
        <w:rPr>
          <w:lang w:val="en-AU"/>
        </w:rPr>
        <w:t>Visa requirements</w:t>
      </w:r>
    </w:p>
    <w:p w:rsidR="00D362F2" w:rsidRPr="00FC343C" w:rsidRDefault="00D362F2" w:rsidP="00D84CF8">
      <w:pPr>
        <w:pStyle w:val="Bullet2"/>
        <w:rPr>
          <w:lang w:val="en-AU"/>
        </w:rPr>
      </w:pPr>
      <w:r w:rsidRPr="00FC343C">
        <w:rPr>
          <w:lang w:val="en-AU"/>
        </w:rPr>
        <w:t>Health issues</w:t>
      </w:r>
    </w:p>
    <w:p w:rsidR="00D362F2" w:rsidRPr="00FC343C" w:rsidRDefault="00D362F2" w:rsidP="00D84CF8">
      <w:pPr>
        <w:pStyle w:val="Bullet2"/>
        <w:rPr>
          <w:lang w:val="en-AU"/>
        </w:rPr>
      </w:pPr>
      <w:r w:rsidRPr="00FC343C">
        <w:rPr>
          <w:lang w:val="en-AU"/>
        </w:rPr>
        <w:t>Time to arrive prior to departure</w:t>
      </w:r>
    </w:p>
    <w:p w:rsidR="00D362F2" w:rsidRPr="00FC343C" w:rsidRDefault="00D362F2" w:rsidP="00D84CF8">
      <w:pPr>
        <w:pStyle w:val="Bullet2"/>
        <w:rPr>
          <w:lang w:val="en-AU"/>
        </w:rPr>
      </w:pPr>
      <w:r w:rsidRPr="00FC343C">
        <w:rPr>
          <w:lang w:val="en-AU"/>
        </w:rPr>
        <w:t>Customs and immigration requirements.</w:t>
      </w:r>
    </w:p>
    <w:p w:rsidR="00AD4425" w:rsidRPr="00FC343C" w:rsidRDefault="00AD4425" w:rsidP="007E6FF5">
      <w:pPr>
        <w:pStyle w:val="BodyCopyBold"/>
        <w:rPr>
          <w:noProof w:val="0"/>
        </w:rPr>
      </w:pPr>
      <w:r w:rsidRPr="00FC343C">
        <w:rPr>
          <w:noProof w:val="0"/>
        </w:rPr>
        <w:t>Internet examples of itineraries</w:t>
      </w:r>
    </w:p>
    <w:p w:rsidR="00AD4425" w:rsidRPr="00FC343C" w:rsidRDefault="00AD4425" w:rsidP="00AD4425">
      <w:pPr>
        <w:pStyle w:val="Bullet3"/>
        <w:numPr>
          <w:ilvl w:val="0"/>
          <w:numId w:val="0"/>
        </w:numPr>
        <w:ind w:left="360" w:hanging="360"/>
        <w:rPr>
          <w:lang w:val="en-AU"/>
        </w:rPr>
      </w:pPr>
      <w:r w:rsidRPr="00FC343C">
        <w:rPr>
          <w:lang w:val="en-AU"/>
        </w:rPr>
        <w:t>See:</w:t>
      </w:r>
    </w:p>
    <w:p w:rsidR="00AD4425" w:rsidRPr="00FC343C" w:rsidRDefault="00F80014" w:rsidP="00D84CF8">
      <w:pPr>
        <w:pStyle w:val="Bullet1"/>
      </w:pPr>
      <w:hyperlink r:id="rId60" w:history="1">
        <w:r w:rsidR="00AD4425" w:rsidRPr="00FC343C">
          <w:rPr>
            <w:rStyle w:val="Hyperlink"/>
          </w:rPr>
          <w:t>http://bodymindspiritjourneys.com/thailand-tour-sample-itinerary.html</w:t>
        </w:r>
      </w:hyperlink>
      <w:r w:rsidR="00AD4425" w:rsidRPr="00FC343C">
        <w:t xml:space="preserve"> </w:t>
      </w:r>
    </w:p>
    <w:p w:rsidR="00AD4425" w:rsidRPr="00FC343C" w:rsidRDefault="00F80014" w:rsidP="00D84CF8">
      <w:pPr>
        <w:pStyle w:val="Bullet1"/>
      </w:pPr>
      <w:hyperlink r:id="rId61" w:history="1">
        <w:r w:rsidR="00AD4425" w:rsidRPr="00FC343C">
          <w:rPr>
            <w:rStyle w:val="Hyperlink"/>
          </w:rPr>
          <w:t>http://www.audleytravel.com/destinations/southeast-asia/cambodia/itinerary-ideas.aspx</w:t>
        </w:r>
      </w:hyperlink>
    </w:p>
    <w:p w:rsidR="00AD4425" w:rsidRPr="00FC343C" w:rsidRDefault="00F80014" w:rsidP="00D84CF8">
      <w:pPr>
        <w:pStyle w:val="Bullet1"/>
      </w:pPr>
      <w:hyperlink r:id="rId62" w:anchor=".VAO39aOaKho" w:history="1">
        <w:r w:rsidR="00AD4425" w:rsidRPr="00FC343C">
          <w:rPr>
            <w:rStyle w:val="Hyperlink"/>
          </w:rPr>
          <w:t>http://www.gobaguio.com/itinerary.html#.VAO39aOaKho</w:t>
        </w:r>
      </w:hyperlink>
      <w:r w:rsidR="00AD4425" w:rsidRPr="00FC343C">
        <w:t xml:space="preserve"> </w:t>
      </w:r>
    </w:p>
    <w:p w:rsidR="00AD4425" w:rsidRPr="00FC343C" w:rsidRDefault="00F80014" w:rsidP="00D84CF8">
      <w:pPr>
        <w:pStyle w:val="Bullet1"/>
      </w:pPr>
      <w:hyperlink r:id="rId63" w:history="1">
        <w:r w:rsidR="00AD4425" w:rsidRPr="00FC343C">
          <w:rPr>
            <w:rStyle w:val="Hyperlink"/>
          </w:rPr>
          <w:t>https://www.nrao.edu/greenbank/motorCoachMailer.pdf</w:t>
        </w:r>
      </w:hyperlink>
    </w:p>
    <w:p w:rsidR="008C78FE" w:rsidRPr="00FC343C" w:rsidRDefault="00F40CE0" w:rsidP="008C78FE">
      <w:pPr>
        <w:pStyle w:val="Heading3"/>
      </w:pPr>
      <w:r w:rsidRPr="00FC343C">
        <w:t>Obtaining the itinerary</w:t>
      </w:r>
    </w:p>
    <w:p w:rsidR="008C78FE" w:rsidRPr="00FC343C" w:rsidRDefault="00AD4425" w:rsidP="008C78FE">
      <w:pPr>
        <w:pStyle w:val="BodyCopy"/>
        <w:rPr>
          <w:noProof w:val="0"/>
          <w:szCs w:val="24"/>
        </w:rPr>
      </w:pPr>
      <w:r w:rsidRPr="00FC343C">
        <w:rPr>
          <w:noProof w:val="0"/>
          <w:szCs w:val="24"/>
        </w:rPr>
        <w:t>Ways to obtain the itinerary are:</w:t>
      </w:r>
    </w:p>
    <w:p w:rsidR="00AD4425" w:rsidRPr="00FC343C" w:rsidRDefault="00AD4425" w:rsidP="00AD4425">
      <w:pPr>
        <w:pStyle w:val="Bullet1"/>
        <w:rPr>
          <w:szCs w:val="24"/>
        </w:rPr>
      </w:pPr>
      <w:r w:rsidRPr="00FC343C">
        <w:rPr>
          <w:szCs w:val="24"/>
        </w:rPr>
        <w:t>Speak to management – who will advise what is happening/required</w:t>
      </w:r>
    </w:p>
    <w:p w:rsidR="00AD4425" w:rsidRPr="00FC343C" w:rsidRDefault="00AD4425" w:rsidP="00AD4425">
      <w:pPr>
        <w:pStyle w:val="Bullet1"/>
        <w:rPr>
          <w:szCs w:val="24"/>
        </w:rPr>
      </w:pPr>
      <w:r w:rsidRPr="00FC343C">
        <w:rPr>
          <w:szCs w:val="24"/>
        </w:rPr>
        <w:t xml:space="preserve">Refer to standard trip details – </w:t>
      </w:r>
      <w:r w:rsidR="00B226D6" w:rsidRPr="00FC343C">
        <w:rPr>
          <w:szCs w:val="24"/>
        </w:rPr>
        <w:t xml:space="preserve">where the trip is a </w:t>
      </w:r>
      <w:r w:rsidRPr="00FC343C">
        <w:rPr>
          <w:szCs w:val="24"/>
        </w:rPr>
        <w:t>normal tour</w:t>
      </w:r>
    </w:p>
    <w:p w:rsidR="00AD4425" w:rsidRPr="00FC343C" w:rsidRDefault="00AD4425" w:rsidP="00AD4425">
      <w:pPr>
        <w:pStyle w:val="Bullet1"/>
        <w:rPr>
          <w:szCs w:val="24"/>
        </w:rPr>
      </w:pPr>
      <w:r w:rsidRPr="00FC343C">
        <w:rPr>
          <w:szCs w:val="24"/>
        </w:rPr>
        <w:t>Look at the client file – where the tour is customised or is a private trip</w:t>
      </w:r>
    </w:p>
    <w:p w:rsidR="00AD4425" w:rsidRPr="00FC343C" w:rsidRDefault="00AD4425" w:rsidP="00AD4425">
      <w:pPr>
        <w:pStyle w:val="Bullet1"/>
        <w:rPr>
          <w:szCs w:val="24"/>
        </w:rPr>
      </w:pPr>
      <w:r w:rsidRPr="00FC343C">
        <w:rPr>
          <w:szCs w:val="24"/>
        </w:rPr>
        <w:t xml:space="preserve">Talk to other staff – </w:t>
      </w:r>
      <w:r w:rsidR="00B226D6" w:rsidRPr="00FC343C">
        <w:rPr>
          <w:szCs w:val="24"/>
        </w:rPr>
        <w:t xml:space="preserve">this involves speaking with </w:t>
      </w:r>
      <w:r w:rsidRPr="00FC343C">
        <w:rPr>
          <w:szCs w:val="24"/>
        </w:rPr>
        <w:t xml:space="preserve">employees who have </w:t>
      </w:r>
      <w:r w:rsidR="00B226D6" w:rsidRPr="00FC343C">
        <w:rPr>
          <w:szCs w:val="24"/>
        </w:rPr>
        <w:t>worked on/with previous similar trips/tours.</w:t>
      </w:r>
    </w:p>
    <w:p w:rsidR="00D9051A" w:rsidRPr="00FC343C" w:rsidRDefault="00D9051A" w:rsidP="00752D77">
      <w:pPr>
        <w:pStyle w:val="BodyCopy"/>
        <w:rPr>
          <w:noProof w:val="0"/>
        </w:rPr>
      </w:pPr>
      <w:r w:rsidRPr="00FC343C">
        <w:rPr>
          <w:noProof w:val="0"/>
        </w:rPr>
        <w:br w:type="page"/>
      </w:r>
    </w:p>
    <w:p w:rsidR="008C78FE" w:rsidRPr="00FC343C" w:rsidRDefault="00F40CE0" w:rsidP="008C78FE">
      <w:pPr>
        <w:pStyle w:val="Heading3"/>
      </w:pPr>
      <w:r w:rsidRPr="00FC343C">
        <w:lastRenderedPageBreak/>
        <w:t xml:space="preserve">Reasons to </w:t>
      </w:r>
      <w:r w:rsidR="00B226D6" w:rsidRPr="00FC343C">
        <w:t xml:space="preserve">obtain </w:t>
      </w:r>
      <w:r w:rsidRPr="00FC343C">
        <w:t>the itinerary</w:t>
      </w:r>
    </w:p>
    <w:p w:rsidR="008C78FE" w:rsidRPr="00FC343C" w:rsidRDefault="00B226D6" w:rsidP="00752D77">
      <w:pPr>
        <w:pStyle w:val="BodyCopy"/>
        <w:rPr>
          <w:noProof w:val="0"/>
        </w:rPr>
      </w:pPr>
      <w:r w:rsidRPr="00FC343C">
        <w:rPr>
          <w:noProof w:val="0"/>
        </w:rPr>
        <w:t xml:space="preserve">In terms of obtaining the itinerary it is standard practice to obtain a </w:t>
      </w:r>
      <w:r w:rsidRPr="00FC343C">
        <w:rPr>
          <w:b/>
          <w:noProof w:val="0"/>
        </w:rPr>
        <w:t>hard copy</w:t>
      </w:r>
      <w:r w:rsidRPr="00FC343C">
        <w:rPr>
          <w:noProof w:val="0"/>
        </w:rPr>
        <w:t xml:space="preserve"> of the itinerary to serve as a basis for</w:t>
      </w:r>
      <w:r w:rsidR="00F40CE0" w:rsidRPr="00FC343C">
        <w:rPr>
          <w:noProof w:val="0"/>
        </w:rPr>
        <w:t>:</w:t>
      </w:r>
    </w:p>
    <w:p w:rsidR="00B226D6" w:rsidRPr="00FC343C" w:rsidRDefault="00B226D6" w:rsidP="00B226D6">
      <w:pPr>
        <w:pStyle w:val="Bullet1"/>
        <w:rPr>
          <w:szCs w:val="24"/>
        </w:rPr>
      </w:pPr>
      <w:r w:rsidRPr="00FC343C">
        <w:rPr>
          <w:szCs w:val="24"/>
        </w:rPr>
        <w:t>Identifying the itinerary – that is, being able to identify the details of the trip/tour (as identified above)</w:t>
      </w:r>
      <w:r w:rsidR="00C42A71" w:rsidRPr="00FC343C">
        <w:rPr>
          <w:szCs w:val="24"/>
        </w:rPr>
        <w:t xml:space="preserve"> which gives a </w:t>
      </w:r>
      <w:r w:rsidR="00C42A71" w:rsidRPr="00FC343C">
        <w:rPr>
          <w:b/>
          <w:szCs w:val="24"/>
        </w:rPr>
        <w:t>general feel</w:t>
      </w:r>
      <w:r w:rsidR="00C42A71" w:rsidRPr="00FC343C">
        <w:rPr>
          <w:szCs w:val="24"/>
        </w:rPr>
        <w:t xml:space="preserve"> for and understanding of what will be necessary for the trip/tour</w:t>
      </w:r>
    </w:p>
    <w:p w:rsidR="00B226D6" w:rsidRPr="00FC343C" w:rsidRDefault="00B226D6" w:rsidP="00B226D6">
      <w:pPr>
        <w:pStyle w:val="Bullet1"/>
        <w:rPr>
          <w:szCs w:val="24"/>
        </w:rPr>
      </w:pPr>
      <w:r w:rsidRPr="00FC343C">
        <w:rPr>
          <w:szCs w:val="24"/>
        </w:rPr>
        <w:t xml:space="preserve">Establishing </w:t>
      </w:r>
      <w:r w:rsidR="00C42A71" w:rsidRPr="00FC343C">
        <w:rPr>
          <w:b/>
          <w:szCs w:val="24"/>
        </w:rPr>
        <w:t xml:space="preserve">specific </w:t>
      </w:r>
      <w:r w:rsidRPr="00FC343C">
        <w:rPr>
          <w:b/>
          <w:szCs w:val="24"/>
        </w:rPr>
        <w:t>nature</w:t>
      </w:r>
      <w:r w:rsidRPr="00FC343C">
        <w:rPr>
          <w:szCs w:val="24"/>
        </w:rPr>
        <w:t xml:space="preserve"> and purpose of the tour – these will/can vary between tours depending on:</w:t>
      </w:r>
    </w:p>
    <w:p w:rsidR="00B226D6" w:rsidRPr="00FC343C" w:rsidRDefault="00B226D6" w:rsidP="00752D77">
      <w:pPr>
        <w:pStyle w:val="Bullet2"/>
        <w:rPr>
          <w:lang w:val="en-AU"/>
        </w:rPr>
      </w:pPr>
      <w:r w:rsidRPr="00FC343C">
        <w:rPr>
          <w:lang w:val="en-AU"/>
        </w:rPr>
        <w:t>Client/tour group party and their individual or special requests/needs</w:t>
      </w:r>
    </w:p>
    <w:p w:rsidR="00B226D6" w:rsidRPr="00FC343C" w:rsidRDefault="00B226D6" w:rsidP="00752D77">
      <w:pPr>
        <w:pStyle w:val="Bullet2"/>
        <w:rPr>
          <w:lang w:val="en-AU"/>
        </w:rPr>
      </w:pPr>
      <w:r w:rsidRPr="00FC343C">
        <w:rPr>
          <w:lang w:val="en-AU"/>
        </w:rPr>
        <w:t>Title/name of the trip/tour</w:t>
      </w:r>
    </w:p>
    <w:p w:rsidR="00B226D6" w:rsidRPr="00FC343C" w:rsidRDefault="00B226D6" w:rsidP="00B226D6">
      <w:pPr>
        <w:pStyle w:val="Bullet1"/>
        <w:rPr>
          <w:szCs w:val="24"/>
        </w:rPr>
      </w:pPr>
      <w:r w:rsidRPr="00FC343C">
        <w:rPr>
          <w:szCs w:val="24"/>
        </w:rPr>
        <w:t>Identifying duration of the trip/tour – this is a key and relates to:</w:t>
      </w:r>
    </w:p>
    <w:p w:rsidR="00B226D6" w:rsidRPr="00FC343C" w:rsidRDefault="00B226D6" w:rsidP="00752D77">
      <w:pPr>
        <w:pStyle w:val="Bullet2"/>
        <w:rPr>
          <w:lang w:val="en-AU"/>
        </w:rPr>
      </w:pPr>
      <w:r w:rsidRPr="00FC343C">
        <w:rPr>
          <w:lang w:val="en-AU"/>
        </w:rPr>
        <w:t>Departure and arrival dates – these are the dates the tour leaves the office/agency, and arrives either at destinations or back at the office/agency</w:t>
      </w:r>
    </w:p>
    <w:p w:rsidR="00B226D6" w:rsidRPr="00FC343C" w:rsidRDefault="00B226D6" w:rsidP="00752D77">
      <w:pPr>
        <w:pStyle w:val="Bullet2"/>
        <w:rPr>
          <w:lang w:val="en-AU"/>
        </w:rPr>
      </w:pPr>
      <w:r w:rsidRPr="00FC343C">
        <w:rPr>
          <w:lang w:val="en-AU"/>
        </w:rPr>
        <w:t>Days and nights away – nights away is always one less than days away</w:t>
      </w:r>
    </w:p>
    <w:p w:rsidR="00C42A71" w:rsidRPr="00FC343C" w:rsidRDefault="00B226D6" w:rsidP="00752D77">
      <w:pPr>
        <w:pStyle w:val="Bullet2"/>
        <w:rPr>
          <w:lang w:val="en-AU"/>
        </w:rPr>
      </w:pPr>
      <w:r w:rsidRPr="00FC343C">
        <w:rPr>
          <w:lang w:val="en-AU"/>
        </w:rPr>
        <w:t>Any specific timing considerations</w:t>
      </w:r>
      <w:r w:rsidR="00C42A71" w:rsidRPr="00FC343C">
        <w:rPr>
          <w:lang w:val="en-AU"/>
        </w:rPr>
        <w:t xml:space="preserve"> – such as the non-negotiable need for the tour group to be at a location at a specified time. </w:t>
      </w:r>
    </w:p>
    <w:p w:rsidR="00C42A71" w:rsidRPr="00FC343C" w:rsidRDefault="00C42A71" w:rsidP="00752D77">
      <w:pPr>
        <w:pStyle w:val="Bullet2"/>
        <w:numPr>
          <w:ilvl w:val="0"/>
          <w:numId w:val="0"/>
        </w:numPr>
        <w:ind w:left="714"/>
        <w:rPr>
          <w:lang w:val="en-AU"/>
        </w:rPr>
      </w:pPr>
      <w:r w:rsidRPr="00FC343C">
        <w:rPr>
          <w:lang w:val="en-AU"/>
        </w:rPr>
        <w:t>These considerations are important to ensure the tour integrates with other activities or events, such as the need for the tour party to:</w:t>
      </w:r>
    </w:p>
    <w:p w:rsidR="00B226D6" w:rsidRPr="00FC343C" w:rsidRDefault="00C42A71" w:rsidP="00752D77">
      <w:pPr>
        <w:pStyle w:val="Bullet3"/>
        <w:rPr>
          <w:lang w:val="en-AU"/>
        </w:rPr>
      </w:pPr>
      <w:r w:rsidRPr="00FC343C">
        <w:rPr>
          <w:lang w:val="en-AU"/>
        </w:rPr>
        <w:t>Be at a sporting pavilion in time for the game to start</w:t>
      </w:r>
    </w:p>
    <w:p w:rsidR="00C42A71" w:rsidRPr="00FC343C" w:rsidRDefault="006B7A76" w:rsidP="00752D77">
      <w:pPr>
        <w:pStyle w:val="Bullet3"/>
        <w:rPr>
          <w:lang w:val="en-AU"/>
        </w:rPr>
      </w:pPr>
      <w:r w:rsidRPr="00FC343C">
        <w:rPr>
          <w:noProof/>
          <w:lang w:val="en-AU"/>
        </w:rPr>
        <w:drawing>
          <wp:anchor distT="0" distB="0" distL="114300" distR="114300" simplePos="0" relativeHeight="251700224" behindDoc="0" locked="0" layoutInCell="1" allowOverlap="1" wp14:anchorId="4B08CD9A" wp14:editId="2BC459E6">
            <wp:simplePos x="0" y="0"/>
            <wp:positionH relativeFrom="column">
              <wp:posOffset>4274185</wp:posOffset>
            </wp:positionH>
            <wp:positionV relativeFrom="paragraph">
              <wp:posOffset>163195</wp:posOffset>
            </wp:positionV>
            <wp:extent cx="1454150" cy="2176780"/>
            <wp:effectExtent l="0" t="0" r="0" b="0"/>
            <wp:wrapSquare wrapText="bothSides"/>
            <wp:docPr id="7" name="Picture 7" descr="I:\Overseas Projects\PHOTOS\2014\Shutterstock 25-a-day\shutterstock_110127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Overseas Projects\PHOTOS\2014\Shutterstock 25-a-day\shutterstock_110127491.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454150" cy="2176780"/>
                    </a:xfrm>
                    <a:prstGeom prst="rect">
                      <a:avLst/>
                    </a:prstGeom>
                    <a:noFill/>
                    <a:ln>
                      <a:noFill/>
                    </a:ln>
                  </pic:spPr>
                </pic:pic>
              </a:graphicData>
            </a:graphic>
          </wp:anchor>
        </w:drawing>
      </w:r>
      <w:r w:rsidR="00C42A71" w:rsidRPr="00FC343C">
        <w:rPr>
          <w:lang w:val="en-AU"/>
        </w:rPr>
        <w:t>Be present at feeding time for the animals</w:t>
      </w:r>
    </w:p>
    <w:p w:rsidR="00C42A71" w:rsidRPr="00FC343C" w:rsidRDefault="00C42A71" w:rsidP="00752D77">
      <w:pPr>
        <w:pStyle w:val="Bullet3"/>
        <w:rPr>
          <w:lang w:val="en-AU"/>
        </w:rPr>
      </w:pPr>
      <w:r w:rsidRPr="00FC343C">
        <w:rPr>
          <w:lang w:val="en-AU"/>
        </w:rPr>
        <w:t>Be seated for meals at a hotel/external provider</w:t>
      </w:r>
    </w:p>
    <w:p w:rsidR="00C42A71" w:rsidRPr="00FC343C" w:rsidRDefault="00C42A71" w:rsidP="00752D77">
      <w:pPr>
        <w:pStyle w:val="Bullet3"/>
        <w:rPr>
          <w:lang w:val="en-AU"/>
        </w:rPr>
      </w:pPr>
      <w:r w:rsidRPr="00FC343C">
        <w:rPr>
          <w:lang w:val="en-AU"/>
        </w:rPr>
        <w:t>Arrive at an accommodation venue.</w:t>
      </w:r>
    </w:p>
    <w:p w:rsidR="00C42A71" w:rsidRPr="00FC343C" w:rsidRDefault="00C42A71" w:rsidP="00B226D6">
      <w:pPr>
        <w:pStyle w:val="Bullet1"/>
        <w:rPr>
          <w:szCs w:val="24"/>
        </w:rPr>
      </w:pPr>
      <w:r w:rsidRPr="00FC343C">
        <w:rPr>
          <w:szCs w:val="24"/>
        </w:rPr>
        <w:t xml:space="preserve">Identifying </w:t>
      </w:r>
      <w:r w:rsidR="00B226D6" w:rsidRPr="00FC343C">
        <w:rPr>
          <w:szCs w:val="24"/>
        </w:rPr>
        <w:t>potential support services and suppliers involved</w:t>
      </w:r>
      <w:r w:rsidRPr="00FC343C">
        <w:rPr>
          <w:szCs w:val="24"/>
        </w:rPr>
        <w:t xml:space="preserve"> in the trip/tour – including other business/organisations (third party providers) </w:t>
      </w:r>
      <w:r w:rsidR="00B226D6" w:rsidRPr="00FC343C">
        <w:rPr>
          <w:szCs w:val="24"/>
        </w:rPr>
        <w:t xml:space="preserve">who will share in providing </w:t>
      </w:r>
      <w:r w:rsidRPr="00FC343C">
        <w:rPr>
          <w:szCs w:val="24"/>
        </w:rPr>
        <w:t>a range of goods and services, such as:</w:t>
      </w:r>
    </w:p>
    <w:p w:rsidR="00C42A71" w:rsidRPr="00FC343C" w:rsidRDefault="00C42A71" w:rsidP="00752D77">
      <w:pPr>
        <w:pStyle w:val="Bullet2"/>
        <w:rPr>
          <w:lang w:val="en-AU"/>
        </w:rPr>
      </w:pPr>
      <w:r w:rsidRPr="00FC343C">
        <w:rPr>
          <w:lang w:val="en-AU"/>
        </w:rPr>
        <w:t>Meals – food and beverages</w:t>
      </w:r>
    </w:p>
    <w:p w:rsidR="00C42A71" w:rsidRPr="00FC343C" w:rsidRDefault="00C42A71" w:rsidP="00752D77">
      <w:pPr>
        <w:pStyle w:val="Bullet2"/>
        <w:rPr>
          <w:lang w:val="en-AU"/>
        </w:rPr>
      </w:pPr>
      <w:r w:rsidRPr="00FC343C">
        <w:rPr>
          <w:lang w:val="en-AU"/>
        </w:rPr>
        <w:t>Ancillary transport and activities</w:t>
      </w:r>
    </w:p>
    <w:p w:rsidR="00C42A71" w:rsidRPr="00FC343C" w:rsidRDefault="00C42A71" w:rsidP="00752D77">
      <w:pPr>
        <w:pStyle w:val="Bullet2"/>
        <w:rPr>
          <w:lang w:val="en-AU"/>
        </w:rPr>
      </w:pPr>
      <w:r w:rsidRPr="00FC343C">
        <w:rPr>
          <w:lang w:val="en-AU"/>
        </w:rPr>
        <w:t>Accommodation</w:t>
      </w:r>
    </w:p>
    <w:p w:rsidR="00B226D6" w:rsidRPr="00FC343C" w:rsidRDefault="00C42A71" w:rsidP="00752D77">
      <w:pPr>
        <w:pStyle w:val="Bullet2"/>
        <w:rPr>
          <w:lang w:val="en-AU"/>
        </w:rPr>
      </w:pPr>
      <w:r w:rsidRPr="00FC343C">
        <w:rPr>
          <w:lang w:val="en-AU"/>
        </w:rPr>
        <w:t>E</w:t>
      </w:r>
      <w:r w:rsidR="00B226D6" w:rsidRPr="00FC343C">
        <w:rPr>
          <w:lang w:val="en-AU"/>
        </w:rPr>
        <w:t>quipment and supplies</w:t>
      </w:r>
      <w:r w:rsidRPr="00FC343C">
        <w:rPr>
          <w:lang w:val="en-AU"/>
        </w:rPr>
        <w:t>.</w:t>
      </w:r>
      <w:r w:rsidR="00B226D6" w:rsidRPr="00FC343C">
        <w:rPr>
          <w:lang w:val="en-AU"/>
        </w:rPr>
        <w:t xml:space="preserve"> </w:t>
      </w:r>
    </w:p>
    <w:p w:rsidR="00F84543" w:rsidRPr="00FC343C" w:rsidRDefault="00F84543" w:rsidP="00A45DAC">
      <w:pPr>
        <w:pStyle w:val="BodyCopy"/>
        <w:rPr>
          <w:noProof w:val="0"/>
        </w:rPr>
      </w:pPr>
      <w:r w:rsidRPr="00FC343C">
        <w:rPr>
          <w:noProof w:val="0"/>
        </w:rPr>
        <w:br w:type="page"/>
      </w:r>
    </w:p>
    <w:p w:rsidR="00F84543" w:rsidRPr="00FC343C" w:rsidRDefault="00F84543" w:rsidP="00057387">
      <w:pPr>
        <w:pStyle w:val="Heading2"/>
      </w:pPr>
      <w:r w:rsidRPr="00FC343C">
        <w:lastRenderedPageBreak/>
        <w:t>1.2</w:t>
      </w:r>
      <w:r w:rsidRPr="00FC343C">
        <w:tab/>
      </w:r>
      <w:r w:rsidR="00F80014">
        <w:fldChar w:fldCharType="begin"/>
      </w:r>
      <w:r w:rsidR="00F80014">
        <w:instrText xml:space="preserve"> REF  Criteria12  \* MERGEFORMAT </w:instrText>
      </w:r>
      <w:r w:rsidR="00F80014">
        <w:fldChar w:fldCharType="separate"/>
      </w:r>
      <w:sdt>
        <w:sdtPr>
          <w:alias w:val="Criteria12"/>
          <w:tag w:val="Criteria12"/>
          <w:id w:val="-959267753"/>
          <w:placeholder>
            <w:docPart w:val="34D155F832BE49008B50770EFB32BBD5"/>
          </w:placeholder>
        </w:sdtPr>
        <w:sdtContent>
          <w:r w:rsidR="00F80014" w:rsidRPr="00F80014">
            <w:rPr>
              <w:rStyle w:val="PlaceholderText"/>
              <w:color w:val="45545F"/>
            </w:rPr>
            <w:t xml:space="preserve">Identify group numbers on the </w:t>
          </w:r>
          <w:r w:rsidR="00F80014" w:rsidRPr="00FC343C">
            <w:t>tour</w:t>
          </w:r>
        </w:sdtContent>
      </w:sdt>
      <w:r w:rsidR="00F80014">
        <w:fldChar w:fldCharType="end"/>
      </w:r>
    </w:p>
    <w:p w:rsidR="00F84543" w:rsidRPr="00FC343C" w:rsidRDefault="00F84543" w:rsidP="00F84543">
      <w:pPr>
        <w:pStyle w:val="Heading3"/>
      </w:pPr>
      <w:r w:rsidRPr="00FC343C">
        <w:t>Introduction</w:t>
      </w:r>
    </w:p>
    <w:p w:rsidR="00F84543" w:rsidRPr="00FC343C" w:rsidRDefault="00062DD3" w:rsidP="00F84543">
      <w:pPr>
        <w:pStyle w:val="BodyCopy"/>
        <w:rPr>
          <w:noProof w:val="0"/>
          <w:szCs w:val="24"/>
        </w:rPr>
      </w:pPr>
      <w:r w:rsidRPr="00FC343C">
        <w:rPr>
          <w:noProof w:val="0"/>
          <w:szCs w:val="24"/>
        </w:rPr>
        <w:t>When the itinerary for a trip/tour has been obtained the next step is to identify the tour group numbers.</w:t>
      </w:r>
    </w:p>
    <w:p w:rsidR="00062DD3" w:rsidRPr="00FC343C" w:rsidRDefault="00062DD3" w:rsidP="00F84543">
      <w:pPr>
        <w:pStyle w:val="BodyCopy"/>
        <w:rPr>
          <w:noProof w:val="0"/>
          <w:szCs w:val="24"/>
        </w:rPr>
      </w:pPr>
      <w:r w:rsidRPr="00FC343C">
        <w:rPr>
          <w:noProof w:val="0"/>
          <w:szCs w:val="24"/>
        </w:rPr>
        <w:t xml:space="preserve">This section </w:t>
      </w:r>
      <w:r w:rsidR="005A2572" w:rsidRPr="00FC343C">
        <w:rPr>
          <w:noProof w:val="0"/>
          <w:szCs w:val="24"/>
        </w:rPr>
        <w:t>identifies relevant industry terms, suggests how group numbers might be determined,</w:t>
      </w:r>
      <w:r w:rsidRPr="00FC343C">
        <w:rPr>
          <w:noProof w:val="0"/>
          <w:szCs w:val="24"/>
        </w:rPr>
        <w:t xml:space="preserve"> explains why it needs to be done and discusses related issues.</w:t>
      </w:r>
    </w:p>
    <w:p w:rsidR="00062DD3" w:rsidRPr="00FC343C" w:rsidRDefault="005A2572" w:rsidP="00062DD3">
      <w:pPr>
        <w:pStyle w:val="Heading3"/>
      </w:pPr>
      <w:r w:rsidRPr="00FC343C">
        <w:t xml:space="preserve">Identifying </w:t>
      </w:r>
      <w:r w:rsidR="00062DD3" w:rsidRPr="00FC343C">
        <w:t>industry terms</w:t>
      </w:r>
    </w:p>
    <w:p w:rsidR="00062DD3" w:rsidRPr="00FC343C" w:rsidRDefault="00062DD3" w:rsidP="006D04D1">
      <w:pPr>
        <w:pStyle w:val="BodyCopy"/>
        <w:rPr>
          <w:noProof w:val="0"/>
        </w:rPr>
      </w:pPr>
      <w:r w:rsidRPr="00FC343C">
        <w:rPr>
          <w:noProof w:val="0"/>
        </w:rPr>
        <w:t>People on tours may be referred to by a range of names.</w:t>
      </w:r>
    </w:p>
    <w:p w:rsidR="00062DD3" w:rsidRPr="00FC343C" w:rsidRDefault="00062DD3" w:rsidP="006D04D1">
      <w:pPr>
        <w:pStyle w:val="BodyCopy"/>
        <w:rPr>
          <w:noProof w:val="0"/>
        </w:rPr>
      </w:pPr>
      <w:r w:rsidRPr="00FC343C">
        <w:rPr>
          <w:noProof w:val="0"/>
        </w:rPr>
        <w:t>Individual operators have their own preferences.</w:t>
      </w:r>
    </w:p>
    <w:p w:rsidR="00062DD3" w:rsidRPr="00FC343C" w:rsidRDefault="00D84572" w:rsidP="006D04D1">
      <w:pPr>
        <w:pStyle w:val="BodyCopy"/>
        <w:rPr>
          <w:noProof w:val="0"/>
        </w:rPr>
      </w:pPr>
      <w:r w:rsidRPr="00FC343C">
        <w:rPr>
          <w:szCs w:val="24"/>
          <w:lang w:eastAsia="en-AU"/>
        </w:rPr>
        <w:drawing>
          <wp:anchor distT="0" distB="0" distL="114300" distR="114300" simplePos="0" relativeHeight="251701248" behindDoc="0" locked="0" layoutInCell="1" allowOverlap="1" wp14:anchorId="26B994F0" wp14:editId="3893807F">
            <wp:simplePos x="0" y="0"/>
            <wp:positionH relativeFrom="column">
              <wp:posOffset>3458845</wp:posOffset>
            </wp:positionH>
            <wp:positionV relativeFrom="paragraph">
              <wp:posOffset>133350</wp:posOffset>
            </wp:positionV>
            <wp:extent cx="2185035" cy="1450975"/>
            <wp:effectExtent l="0" t="0" r="0" b="0"/>
            <wp:wrapSquare wrapText="bothSides"/>
            <wp:docPr id="8" name="Picture 8" descr="I:\Overseas Projects\PHOTOS\2014\Shutterstock 25-a-day\shutterstock_1317834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Overseas Projects\PHOTOS\2014\Shutterstock 25-a-day\shutterstock_131783492.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185035" cy="1450975"/>
                    </a:xfrm>
                    <a:prstGeom prst="rect">
                      <a:avLst/>
                    </a:prstGeom>
                    <a:noFill/>
                    <a:ln>
                      <a:noFill/>
                    </a:ln>
                  </pic:spPr>
                </pic:pic>
              </a:graphicData>
            </a:graphic>
          </wp:anchor>
        </w:drawing>
      </w:r>
      <w:r w:rsidR="00062DD3" w:rsidRPr="00FC343C">
        <w:rPr>
          <w:noProof w:val="0"/>
        </w:rPr>
        <w:t>Options include:</w:t>
      </w:r>
    </w:p>
    <w:p w:rsidR="00062DD3" w:rsidRPr="00FC343C" w:rsidRDefault="00062DD3" w:rsidP="00062DD3">
      <w:pPr>
        <w:pStyle w:val="Bullet1"/>
        <w:rPr>
          <w:szCs w:val="24"/>
        </w:rPr>
      </w:pPr>
      <w:r w:rsidRPr="00FC343C">
        <w:rPr>
          <w:szCs w:val="24"/>
        </w:rPr>
        <w:t>Customers</w:t>
      </w:r>
    </w:p>
    <w:p w:rsidR="00062DD3" w:rsidRPr="00FC343C" w:rsidRDefault="00062DD3" w:rsidP="00062DD3">
      <w:pPr>
        <w:pStyle w:val="Bullet1"/>
        <w:rPr>
          <w:szCs w:val="24"/>
        </w:rPr>
      </w:pPr>
      <w:r w:rsidRPr="00FC343C">
        <w:rPr>
          <w:szCs w:val="24"/>
        </w:rPr>
        <w:t>Clients</w:t>
      </w:r>
    </w:p>
    <w:p w:rsidR="00E41119" w:rsidRPr="00FC343C" w:rsidRDefault="00E41119" w:rsidP="00062DD3">
      <w:pPr>
        <w:pStyle w:val="Bullet1"/>
        <w:rPr>
          <w:szCs w:val="24"/>
        </w:rPr>
      </w:pPr>
      <w:r w:rsidRPr="00FC343C">
        <w:rPr>
          <w:szCs w:val="24"/>
        </w:rPr>
        <w:t>Guests</w:t>
      </w:r>
    </w:p>
    <w:p w:rsidR="00062DD3" w:rsidRPr="00FC343C" w:rsidRDefault="00062DD3" w:rsidP="00062DD3">
      <w:pPr>
        <w:pStyle w:val="Bullet1"/>
        <w:rPr>
          <w:szCs w:val="24"/>
        </w:rPr>
      </w:pPr>
      <w:r w:rsidRPr="00FC343C">
        <w:rPr>
          <w:szCs w:val="24"/>
        </w:rPr>
        <w:t>Pax</w:t>
      </w:r>
    </w:p>
    <w:p w:rsidR="00062DD3" w:rsidRPr="00FC343C" w:rsidRDefault="00062DD3" w:rsidP="00062DD3">
      <w:pPr>
        <w:pStyle w:val="Bullet1"/>
        <w:rPr>
          <w:szCs w:val="24"/>
        </w:rPr>
      </w:pPr>
      <w:r w:rsidRPr="00FC343C">
        <w:rPr>
          <w:szCs w:val="24"/>
        </w:rPr>
        <w:t>Tour group members</w:t>
      </w:r>
    </w:p>
    <w:p w:rsidR="00062DD3" w:rsidRPr="00FC343C" w:rsidRDefault="00062DD3" w:rsidP="00062DD3">
      <w:pPr>
        <w:pStyle w:val="Bullet1"/>
        <w:rPr>
          <w:szCs w:val="24"/>
        </w:rPr>
      </w:pPr>
      <w:r w:rsidRPr="00FC343C">
        <w:rPr>
          <w:szCs w:val="24"/>
        </w:rPr>
        <w:t>Tour party</w:t>
      </w:r>
      <w:r w:rsidR="00FC7968" w:rsidRPr="00FC343C">
        <w:rPr>
          <w:szCs w:val="24"/>
        </w:rPr>
        <w:t>.</w:t>
      </w:r>
    </w:p>
    <w:p w:rsidR="00062DD3" w:rsidRPr="00FC343C" w:rsidRDefault="00062DD3" w:rsidP="00062DD3">
      <w:pPr>
        <w:pStyle w:val="Heading3"/>
      </w:pPr>
      <w:r w:rsidRPr="00FC343C">
        <w:t>Identifying tour group numbers</w:t>
      </w:r>
    </w:p>
    <w:p w:rsidR="00B070B7" w:rsidRPr="00FC343C" w:rsidRDefault="00B070B7" w:rsidP="00062DD3">
      <w:pPr>
        <w:pStyle w:val="BodyCopy"/>
        <w:rPr>
          <w:b/>
          <w:noProof w:val="0"/>
          <w:szCs w:val="24"/>
        </w:rPr>
      </w:pPr>
      <w:r w:rsidRPr="00FC343C">
        <w:rPr>
          <w:b/>
          <w:noProof w:val="0"/>
          <w:szCs w:val="24"/>
        </w:rPr>
        <w:t>How to do it</w:t>
      </w:r>
    </w:p>
    <w:p w:rsidR="00B070B7" w:rsidRPr="00FC343C" w:rsidRDefault="00B070B7" w:rsidP="00062DD3">
      <w:pPr>
        <w:pStyle w:val="BodyCopy"/>
        <w:rPr>
          <w:noProof w:val="0"/>
          <w:szCs w:val="24"/>
        </w:rPr>
      </w:pPr>
      <w:r w:rsidRPr="00FC343C">
        <w:rPr>
          <w:noProof w:val="0"/>
          <w:szCs w:val="24"/>
        </w:rPr>
        <w:t>Identifying tour group numbers can be done by:</w:t>
      </w:r>
    </w:p>
    <w:p w:rsidR="00B070B7" w:rsidRPr="00FC343C" w:rsidRDefault="00B070B7" w:rsidP="00B070B7">
      <w:pPr>
        <w:pStyle w:val="Bullet1"/>
        <w:rPr>
          <w:szCs w:val="24"/>
        </w:rPr>
      </w:pPr>
      <w:r w:rsidRPr="00FC343C">
        <w:rPr>
          <w:szCs w:val="24"/>
        </w:rPr>
        <w:t>Counting tickets/places sold – this is the most common method for all tours</w:t>
      </w:r>
      <w:r w:rsidR="005A2572" w:rsidRPr="00FC343C">
        <w:rPr>
          <w:szCs w:val="24"/>
        </w:rPr>
        <w:t>.</w:t>
      </w:r>
    </w:p>
    <w:p w:rsidR="005A2572" w:rsidRPr="00FC343C" w:rsidRDefault="005A2572" w:rsidP="005A2572">
      <w:pPr>
        <w:pStyle w:val="Bullet1"/>
        <w:numPr>
          <w:ilvl w:val="0"/>
          <w:numId w:val="0"/>
        </w:numPr>
        <w:ind w:left="357"/>
        <w:rPr>
          <w:szCs w:val="24"/>
        </w:rPr>
      </w:pPr>
      <w:r w:rsidRPr="00FC343C">
        <w:rPr>
          <w:szCs w:val="24"/>
        </w:rPr>
        <w:t>This is commonly done by:</w:t>
      </w:r>
    </w:p>
    <w:p w:rsidR="005A2572" w:rsidRPr="00FC343C" w:rsidRDefault="005A2572" w:rsidP="006D04D1">
      <w:pPr>
        <w:pStyle w:val="Bullet2"/>
        <w:rPr>
          <w:lang w:val="en-AU"/>
        </w:rPr>
      </w:pPr>
      <w:r w:rsidRPr="00FC343C">
        <w:rPr>
          <w:lang w:val="en-AU"/>
        </w:rPr>
        <w:t>Counting ticket stubs</w:t>
      </w:r>
    </w:p>
    <w:p w:rsidR="005A2572" w:rsidRPr="00FC343C" w:rsidRDefault="005A2572" w:rsidP="006D04D1">
      <w:pPr>
        <w:pStyle w:val="Bullet2"/>
        <w:rPr>
          <w:lang w:val="en-AU"/>
        </w:rPr>
      </w:pPr>
      <w:r w:rsidRPr="00FC343C">
        <w:rPr>
          <w:lang w:val="en-AU"/>
        </w:rPr>
        <w:t>Counting duplicate tickets</w:t>
      </w:r>
    </w:p>
    <w:p w:rsidR="005A2572" w:rsidRPr="00FC343C" w:rsidRDefault="005A2572" w:rsidP="006D04D1">
      <w:pPr>
        <w:pStyle w:val="Bullet2"/>
        <w:rPr>
          <w:lang w:val="en-AU"/>
        </w:rPr>
      </w:pPr>
      <w:r w:rsidRPr="00FC343C">
        <w:rPr>
          <w:lang w:val="en-AU"/>
        </w:rPr>
        <w:t>Referring to a database</w:t>
      </w:r>
    </w:p>
    <w:p w:rsidR="005A2572" w:rsidRPr="00FC343C" w:rsidRDefault="005A2572" w:rsidP="006D04D1">
      <w:pPr>
        <w:pStyle w:val="Bullet2"/>
        <w:rPr>
          <w:lang w:val="en-AU"/>
        </w:rPr>
      </w:pPr>
      <w:r w:rsidRPr="00FC343C">
        <w:rPr>
          <w:lang w:val="en-AU"/>
        </w:rPr>
        <w:t>Talking to sales staff</w:t>
      </w:r>
    </w:p>
    <w:p w:rsidR="00B070B7" w:rsidRPr="00FC343C" w:rsidRDefault="00B070B7" w:rsidP="00B070B7">
      <w:pPr>
        <w:pStyle w:val="Bullet1"/>
        <w:rPr>
          <w:szCs w:val="24"/>
        </w:rPr>
      </w:pPr>
      <w:r w:rsidRPr="00FC343C">
        <w:rPr>
          <w:szCs w:val="24"/>
        </w:rPr>
        <w:t>Checking the client file – for private and custom tours</w:t>
      </w:r>
    </w:p>
    <w:p w:rsidR="00B070B7" w:rsidRPr="00FC343C" w:rsidRDefault="00B070B7" w:rsidP="00B070B7">
      <w:pPr>
        <w:pStyle w:val="Bullet1"/>
        <w:rPr>
          <w:szCs w:val="24"/>
        </w:rPr>
      </w:pPr>
      <w:r w:rsidRPr="00FC343C">
        <w:rPr>
          <w:szCs w:val="24"/>
        </w:rPr>
        <w:t>Speaking with management – to get input they may have received from clients and/or joint venture operators</w:t>
      </w:r>
    </w:p>
    <w:p w:rsidR="00B070B7" w:rsidRPr="00FC343C" w:rsidRDefault="00344242" w:rsidP="00B070B7">
      <w:pPr>
        <w:pStyle w:val="Bullet1"/>
        <w:rPr>
          <w:szCs w:val="24"/>
        </w:rPr>
      </w:pPr>
      <w:r w:rsidRPr="00FC343C">
        <w:rPr>
          <w:szCs w:val="24"/>
        </w:rPr>
        <w:t>Talking to t</w:t>
      </w:r>
      <w:r w:rsidR="00B070B7" w:rsidRPr="00FC343C">
        <w:rPr>
          <w:szCs w:val="24"/>
        </w:rPr>
        <w:t xml:space="preserve">our and </w:t>
      </w:r>
      <w:r w:rsidR="005A2572" w:rsidRPr="00FC343C">
        <w:rPr>
          <w:szCs w:val="24"/>
        </w:rPr>
        <w:t xml:space="preserve">counter </w:t>
      </w:r>
      <w:r w:rsidR="00B070B7" w:rsidRPr="00FC343C">
        <w:rPr>
          <w:szCs w:val="24"/>
        </w:rPr>
        <w:t>staff – who may provide information to assist in relation to:</w:t>
      </w:r>
    </w:p>
    <w:p w:rsidR="00B070B7" w:rsidRPr="00FC343C" w:rsidRDefault="00B070B7" w:rsidP="006D04D1">
      <w:pPr>
        <w:pStyle w:val="Bullet2"/>
        <w:rPr>
          <w:lang w:val="en-AU"/>
        </w:rPr>
      </w:pPr>
      <w:r w:rsidRPr="00FC343C">
        <w:rPr>
          <w:lang w:val="en-AU"/>
        </w:rPr>
        <w:t>Numbers normally experienced on similar tours</w:t>
      </w:r>
    </w:p>
    <w:p w:rsidR="00B070B7" w:rsidRPr="00FC343C" w:rsidRDefault="00B070B7" w:rsidP="006D04D1">
      <w:pPr>
        <w:pStyle w:val="Bullet2"/>
        <w:rPr>
          <w:lang w:val="en-AU"/>
        </w:rPr>
      </w:pPr>
      <w:r w:rsidRPr="00FC343C">
        <w:rPr>
          <w:lang w:val="en-AU"/>
        </w:rPr>
        <w:t>Personal knowledge regarding the individual up-coming trip based on feedback from participants and/or comments which they have overheard.</w:t>
      </w:r>
    </w:p>
    <w:p w:rsidR="005A2572" w:rsidRPr="00FC343C" w:rsidRDefault="005A2572">
      <w:pPr>
        <w:rPr>
          <w:rFonts w:ascii="Helvetica" w:eastAsia="Calibri" w:hAnsi="Helvetica" w:cs="Calibri"/>
          <w:b/>
          <w:szCs w:val="24"/>
          <w:lang w:eastAsia="ar-SA"/>
        </w:rPr>
      </w:pPr>
      <w:r w:rsidRPr="00FC343C">
        <w:rPr>
          <w:rFonts w:ascii="Helvetica" w:hAnsi="Helvetica"/>
          <w:b/>
          <w:szCs w:val="24"/>
        </w:rPr>
        <w:br w:type="page"/>
      </w:r>
    </w:p>
    <w:p w:rsidR="00B070B7" w:rsidRPr="00FC343C" w:rsidRDefault="000813E3" w:rsidP="00062DD3">
      <w:pPr>
        <w:pStyle w:val="BodyCopy"/>
        <w:rPr>
          <w:b/>
          <w:noProof w:val="0"/>
          <w:szCs w:val="24"/>
        </w:rPr>
      </w:pPr>
      <w:r w:rsidRPr="00FC343C">
        <w:rPr>
          <w:b/>
          <w:noProof w:val="0"/>
          <w:szCs w:val="24"/>
        </w:rPr>
        <w:lastRenderedPageBreak/>
        <w:t>Why</w:t>
      </w:r>
      <w:r w:rsidR="00B070B7" w:rsidRPr="00FC343C">
        <w:rPr>
          <w:b/>
          <w:noProof w:val="0"/>
          <w:szCs w:val="24"/>
        </w:rPr>
        <w:t xml:space="preserve"> do it</w:t>
      </w:r>
      <w:r w:rsidRPr="00FC343C">
        <w:rPr>
          <w:b/>
          <w:noProof w:val="0"/>
          <w:szCs w:val="24"/>
        </w:rPr>
        <w:t>?</w:t>
      </w:r>
    </w:p>
    <w:p w:rsidR="00062DD3" w:rsidRPr="00FC343C" w:rsidRDefault="0049709D" w:rsidP="00062DD3">
      <w:pPr>
        <w:pStyle w:val="BodyCopy"/>
        <w:rPr>
          <w:noProof w:val="0"/>
          <w:szCs w:val="24"/>
        </w:rPr>
      </w:pPr>
      <w:r w:rsidRPr="00FC343C">
        <w:rPr>
          <w:noProof w:val="0"/>
          <w:szCs w:val="24"/>
        </w:rPr>
        <w:t>When identifying tour group members this must be done to determine:</w:t>
      </w:r>
    </w:p>
    <w:p w:rsidR="0049709D" w:rsidRPr="00FC343C" w:rsidRDefault="0049709D" w:rsidP="0049709D">
      <w:pPr>
        <w:pStyle w:val="Bullet1"/>
        <w:rPr>
          <w:szCs w:val="24"/>
        </w:rPr>
      </w:pPr>
      <w:r w:rsidRPr="00FC343C">
        <w:rPr>
          <w:szCs w:val="24"/>
        </w:rPr>
        <w:t xml:space="preserve">The number of tour </w:t>
      </w:r>
      <w:r w:rsidR="006D04D1" w:rsidRPr="00FC343C">
        <w:rPr>
          <w:szCs w:val="24"/>
        </w:rPr>
        <w:t>members/participants – in total</w:t>
      </w:r>
    </w:p>
    <w:p w:rsidR="0049709D" w:rsidRPr="00FC343C" w:rsidRDefault="0049709D" w:rsidP="0049709D">
      <w:pPr>
        <w:pStyle w:val="Bullet1"/>
        <w:rPr>
          <w:szCs w:val="24"/>
        </w:rPr>
      </w:pPr>
      <w:r w:rsidRPr="00FC343C">
        <w:rPr>
          <w:szCs w:val="24"/>
        </w:rPr>
        <w:t>Those who will depart and/or join the tour along the way – in terms of:</w:t>
      </w:r>
    </w:p>
    <w:p w:rsidR="0049709D" w:rsidRPr="00FC343C" w:rsidRDefault="0049709D" w:rsidP="006D04D1">
      <w:pPr>
        <w:pStyle w:val="Bullet2"/>
        <w:rPr>
          <w:lang w:val="en-AU"/>
        </w:rPr>
      </w:pPr>
      <w:r w:rsidRPr="00FC343C">
        <w:rPr>
          <w:lang w:val="en-AU"/>
        </w:rPr>
        <w:t>Their names</w:t>
      </w:r>
    </w:p>
    <w:p w:rsidR="0049709D" w:rsidRPr="00FC343C" w:rsidRDefault="0049709D" w:rsidP="006D04D1">
      <w:pPr>
        <w:pStyle w:val="Bullet2"/>
        <w:rPr>
          <w:lang w:val="en-AU"/>
        </w:rPr>
      </w:pPr>
      <w:r w:rsidRPr="00FC343C">
        <w:rPr>
          <w:lang w:val="en-AU"/>
        </w:rPr>
        <w:t>Destinations/locations where they will join or leave the tour</w:t>
      </w:r>
      <w:r w:rsidR="006D04D1" w:rsidRPr="00FC343C">
        <w:rPr>
          <w:lang w:val="en-AU"/>
        </w:rPr>
        <w:t>.</w:t>
      </w:r>
    </w:p>
    <w:p w:rsidR="0049709D" w:rsidRPr="00FC343C" w:rsidRDefault="0049709D" w:rsidP="0049709D">
      <w:pPr>
        <w:pStyle w:val="Bullet1"/>
        <w:numPr>
          <w:ilvl w:val="0"/>
          <w:numId w:val="0"/>
        </w:numPr>
        <w:ind w:left="357"/>
        <w:rPr>
          <w:szCs w:val="24"/>
        </w:rPr>
      </w:pPr>
      <w:r w:rsidRPr="00FC343C">
        <w:rPr>
          <w:szCs w:val="24"/>
        </w:rPr>
        <w:t xml:space="preserve">The above two factors have obvious implications for </w:t>
      </w:r>
      <w:r w:rsidR="00BE695D" w:rsidRPr="00FC343C">
        <w:rPr>
          <w:b/>
          <w:szCs w:val="24"/>
        </w:rPr>
        <w:t>the</w:t>
      </w:r>
      <w:r w:rsidR="00BE695D" w:rsidRPr="00FC343C">
        <w:rPr>
          <w:szCs w:val="24"/>
        </w:rPr>
        <w:t xml:space="preserve"> </w:t>
      </w:r>
      <w:r w:rsidRPr="00FC343C">
        <w:rPr>
          <w:b/>
          <w:szCs w:val="24"/>
        </w:rPr>
        <w:t>quantities</w:t>
      </w:r>
      <w:r w:rsidRPr="00FC343C">
        <w:rPr>
          <w:szCs w:val="24"/>
        </w:rPr>
        <w:t xml:space="preserve"> </w:t>
      </w:r>
      <w:r w:rsidR="00BE695D" w:rsidRPr="00FC343C">
        <w:rPr>
          <w:b/>
          <w:szCs w:val="24"/>
        </w:rPr>
        <w:t xml:space="preserve">of </w:t>
      </w:r>
      <w:r w:rsidRPr="00FC343C">
        <w:rPr>
          <w:b/>
          <w:szCs w:val="24"/>
        </w:rPr>
        <w:t>resources</w:t>
      </w:r>
      <w:r w:rsidRPr="00FC343C">
        <w:rPr>
          <w:szCs w:val="24"/>
        </w:rPr>
        <w:t xml:space="preserve"> which need to be provided/arranged</w:t>
      </w:r>
    </w:p>
    <w:p w:rsidR="0049709D" w:rsidRPr="00FC343C" w:rsidRDefault="0049709D" w:rsidP="0049709D">
      <w:pPr>
        <w:pStyle w:val="Bullet1"/>
        <w:rPr>
          <w:szCs w:val="24"/>
        </w:rPr>
      </w:pPr>
      <w:r w:rsidRPr="00FC343C">
        <w:rPr>
          <w:szCs w:val="24"/>
        </w:rPr>
        <w:t>Classification and quantification of nominated group on the trip – such as:</w:t>
      </w:r>
    </w:p>
    <w:p w:rsidR="0049709D" w:rsidRPr="00FC343C" w:rsidRDefault="0049709D" w:rsidP="006D04D1">
      <w:pPr>
        <w:pStyle w:val="Bullet2"/>
        <w:rPr>
          <w:lang w:val="en-AU"/>
        </w:rPr>
      </w:pPr>
      <w:r w:rsidRPr="00FC343C">
        <w:rPr>
          <w:lang w:val="en-AU"/>
        </w:rPr>
        <w:t>Men and women</w:t>
      </w:r>
    </w:p>
    <w:p w:rsidR="0049709D" w:rsidRPr="00FC343C" w:rsidRDefault="0049709D" w:rsidP="006D04D1">
      <w:pPr>
        <w:pStyle w:val="Bullet2"/>
        <w:rPr>
          <w:lang w:val="en-AU"/>
        </w:rPr>
      </w:pPr>
      <w:r w:rsidRPr="00FC343C">
        <w:rPr>
          <w:lang w:val="en-AU"/>
        </w:rPr>
        <w:t>Adults, children and babies/infants</w:t>
      </w:r>
    </w:p>
    <w:p w:rsidR="0049709D" w:rsidRPr="00FC343C" w:rsidRDefault="006D04D1" w:rsidP="006D04D1">
      <w:pPr>
        <w:pStyle w:val="Bullet2"/>
        <w:rPr>
          <w:lang w:val="en-AU"/>
        </w:rPr>
      </w:pPr>
      <w:r w:rsidRPr="00FC343C">
        <w:rPr>
          <w:lang w:val="en-AU"/>
        </w:rPr>
        <w:t>Age groups.</w:t>
      </w:r>
    </w:p>
    <w:p w:rsidR="0049709D" w:rsidRPr="00FC343C" w:rsidRDefault="0049709D" w:rsidP="006D04D1">
      <w:pPr>
        <w:pStyle w:val="Bullet1"/>
        <w:numPr>
          <w:ilvl w:val="0"/>
          <w:numId w:val="0"/>
        </w:numPr>
        <w:ind w:left="357"/>
      </w:pPr>
      <w:r w:rsidRPr="00FC343C">
        <w:t>Requirements in this regard will depend on the individual trip/tour trip – someti</w:t>
      </w:r>
      <w:r w:rsidR="000813E3" w:rsidRPr="00FC343C">
        <w:t xml:space="preserve">mes these details are necessary and </w:t>
      </w:r>
      <w:r w:rsidRPr="00FC343C">
        <w:t>import</w:t>
      </w:r>
      <w:r w:rsidR="006D04D1" w:rsidRPr="00FC343C">
        <w:t>ant</w:t>
      </w:r>
      <w:r w:rsidR="000813E3" w:rsidRPr="00FC343C">
        <w:t>;</w:t>
      </w:r>
      <w:r w:rsidR="006D04D1" w:rsidRPr="00FC343C">
        <w:t xml:space="preserve"> sometimes they are not</w:t>
      </w:r>
    </w:p>
    <w:p w:rsidR="0049709D" w:rsidRPr="00FC343C" w:rsidRDefault="0049709D" w:rsidP="0049709D">
      <w:pPr>
        <w:pStyle w:val="Bullet1"/>
        <w:rPr>
          <w:szCs w:val="24"/>
        </w:rPr>
      </w:pPr>
      <w:r w:rsidRPr="00FC343C">
        <w:rPr>
          <w:szCs w:val="24"/>
        </w:rPr>
        <w:t>Potential usage of participants – this needs to be assessed for each activity, at each location and for every service and/or product advertised.</w:t>
      </w:r>
    </w:p>
    <w:p w:rsidR="0049709D" w:rsidRPr="00FC343C" w:rsidRDefault="0049709D" w:rsidP="0049709D">
      <w:pPr>
        <w:pStyle w:val="Bullet1"/>
        <w:numPr>
          <w:ilvl w:val="0"/>
          <w:numId w:val="0"/>
        </w:numPr>
        <w:ind w:left="357"/>
        <w:rPr>
          <w:szCs w:val="24"/>
        </w:rPr>
      </w:pPr>
      <w:r w:rsidRPr="00FC343C">
        <w:rPr>
          <w:szCs w:val="24"/>
        </w:rPr>
        <w:t>Information gained from previous tours coupled with personal experience and common sense form the basis for this.</w:t>
      </w:r>
    </w:p>
    <w:p w:rsidR="00BE695D" w:rsidRPr="00FC343C" w:rsidRDefault="00BE695D" w:rsidP="00BE695D">
      <w:pPr>
        <w:pStyle w:val="Bullet1"/>
        <w:numPr>
          <w:ilvl w:val="0"/>
          <w:numId w:val="0"/>
        </w:numPr>
        <w:ind w:left="357"/>
        <w:rPr>
          <w:szCs w:val="24"/>
        </w:rPr>
      </w:pPr>
      <w:r w:rsidRPr="00FC343C">
        <w:rPr>
          <w:szCs w:val="24"/>
        </w:rPr>
        <w:t xml:space="preserve">The above two factors have obvious implications for </w:t>
      </w:r>
      <w:r w:rsidRPr="00FC343C">
        <w:rPr>
          <w:b/>
          <w:szCs w:val="24"/>
        </w:rPr>
        <w:t>the nature of resources</w:t>
      </w:r>
      <w:r w:rsidRPr="00FC343C">
        <w:rPr>
          <w:szCs w:val="24"/>
        </w:rPr>
        <w:t xml:space="preserve"> which need to be provided/arranged</w:t>
      </w:r>
      <w:r w:rsidR="005A2572" w:rsidRPr="00FC343C">
        <w:rPr>
          <w:szCs w:val="24"/>
        </w:rPr>
        <w:t>.</w:t>
      </w:r>
    </w:p>
    <w:p w:rsidR="005A2572" w:rsidRPr="00FC343C" w:rsidRDefault="005A2572" w:rsidP="006D04D1">
      <w:pPr>
        <w:pStyle w:val="BodyCopy"/>
        <w:rPr>
          <w:noProof w:val="0"/>
        </w:rPr>
      </w:pPr>
      <w:r w:rsidRPr="00FC343C">
        <w:rPr>
          <w:noProof w:val="0"/>
        </w:rPr>
        <w:t xml:space="preserve">In combination, then, identifying group tour numbers and profiles is the basis for determining the resources and requirements which need to be loaded and/or otherwise arranged for the tour/trip. </w:t>
      </w:r>
    </w:p>
    <w:p w:rsidR="0049709D" w:rsidRPr="00FC343C" w:rsidRDefault="00B070B7" w:rsidP="006D04D1">
      <w:pPr>
        <w:pStyle w:val="BodyCopyBold"/>
        <w:rPr>
          <w:noProof w:val="0"/>
        </w:rPr>
      </w:pPr>
      <w:r w:rsidRPr="00FC343C">
        <w:rPr>
          <w:noProof w:val="0"/>
        </w:rPr>
        <w:t>Point to note</w:t>
      </w:r>
    </w:p>
    <w:p w:rsidR="00B070B7" w:rsidRPr="00FC343C" w:rsidRDefault="00B070B7" w:rsidP="006D04D1">
      <w:pPr>
        <w:pStyle w:val="BodyCopy"/>
        <w:rPr>
          <w:noProof w:val="0"/>
        </w:rPr>
      </w:pPr>
      <w:r w:rsidRPr="00FC343C">
        <w:rPr>
          <w:noProof w:val="0"/>
        </w:rPr>
        <w:t xml:space="preserve">Some operators, for some tours, will require a standard loading of resources for a tour </w:t>
      </w:r>
      <w:r w:rsidRPr="00FC343C">
        <w:rPr>
          <w:b/>
          <w:noProof w:val="0"/>
        </w:rPr>
        <w:t>regardless of numbers booked</w:t>
      </w:r>
      <w:r w:rsidRPr="00FC343C">
        <w:rPr>
          <w:noProof w:val="0"/>
        </w:rPr>
        <w:t>.</w:t>
      </w:r>
    </w:p>
    <w:p w:rsidR="00B070B7" w:rsidRPr="00FC343C" w:rsidRDefault="00B070B7" w:rsidP="006D04D1">
      <w:pPr>
        <w:pStyle w:val="BodyCopy"/>
        <w:rPr>
          <w:noProof w:val="0"/>
        </w:rPr>
      </w:pPr>
      <w:r w:rsidRPr="00FC343C">
        <w:rPr>
          <w:noProof w:val="0"/>
        </w:rPr>
        <w:t>This is called ‘par stock’ for the tour.</w:t>
      </w:r>
    </w:p>
    <w:p w:rsidR="00FC7968" w:rsidRPr="00FC343C" w:rsidRDefault="00FC7968" w:rsidP="00FC7968">
      <w:pPr>
        <w:pStyle w:val="Heading3"/>
      </w:pPr>
      <w:r w:rsidRPr="00FC343C">
        <w:t>Other relevant tour/trip documentation</w:t>
      </w:r>
    </w:p>
    <w:p w:rsidR="00FC7968" w:rsidRPr="00FC343C" w:rsidRDefault="00FC7968" w:rsidP="006D04D1">
      <w:pPr>
        <w:pStyle w:val="BodyCopy"/>
        <w:rPr>
          <w:noProof w:val="0"/>
        </w:rPr>
      </w:pPr>
      <w:r w:rsidRPr="00FC343C">
        <w:rPr>
          <w:noProof w:val="0"/>
        </w:rPr>
        <w:t>Depending on the tour type there can also be a need to obtain additional documen</w:t>
      </w:r>
      <w:r w:rsidR="009204CE" w:rsidRPr="00FC343C">
        <w:rPr>
          <w:noProof w:val="0"/>
        </w:rPr>
        <w:t>t</w:t>
      </w:r>
      <w:r w:rsidRPr="00FC343C">
        <w:rPr>
          <w:noProof w:val="0"/>
        </w:rPr>
        <w:t>ation relating to the tour.</w:t>
      </w:r>
    </w:p>
    <w:p w:rsidR="00BE695D" w:rsidRPr="00FC343C" w:rsidRDefault="00BE695D" w:rsidP="006D04D1">
      <w:pPr>
        <w:pStyle w:val="BodyCopy"/>
        <w:rPr>
          <w:noProof w:val="0"/>
        </w:rPr>
      </w:pPr>
      <w:r w:rsidRPr="00FC343C">
        <w:rPr>
          <w:noProof w:val="0"/>
        </w:rPr>
        <w:t>Documentation may be required to:</w:t>
      </w:r>
    </w:p>
    <w:p w:rsidR="00BE695D" w:rsidRPr="00FC343C" w:rsidRDefault="00D84572" w:rsidP="00BE695D">
      <w:pPr>
        <w:pStyle w:val="Bullet1"/>
      </w:pPr>
      <w:r w:rsidRPr="00FC343C">
        <w:rPr>
          <w:noProof/>
          <w:lang w:eastAsia="en-AU"/>
        </w:rPr>
        <w:drawing>
          <wp:anchor distT="0" distB="0" distL="114300" distR="114300" simplePos="0" relativeHeight="251702272" behindDoc="0" locked="0" layoutInCell="1" allowOverlap="1" wp14:anchorId="0DB562A7" wp14:editId="02966455">
            <wp:simplePos x="0" y="0"/>
            <wp:positionH relativeFrom="column">
              <wp:posOffset>3997960</wp:posOffset>
            </wp:positionH>
            <wp:positionV relativeFrom="paragraph">
              <wp:posOffset>128270</wp:posOffset>
            </wp:positionV>
            <wp:extent cx="1672590" cy="1115695"/>
            <wp:effectExtent l="0" t="0" r="0" b="0"/>
            <wp:wrapSquare wrapText="bothSides"/>
            <wp:docPr id="9" name="Picture 9" descr="I:\Overseas Projects\PHOTOS\2014\Shutterstock 25-a-day\shutterstock_29589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Overseas Projects\PHOTOS\2014\Shutterstock 25-a-day\shutterstock_2958937.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672590" cy="1115695"/>
                    </a:xfrm>
                    <a:prstGeom prst="rect">
                      <a:avLst/>
                    </a:prstGeom>
                    <a:noFill/>
                    <a:ln>
                      <a:noFill/>
                    </a:ln>
                  </pic:spPr>
                </pic:pic>
              </a:graphicData>
            </a:graphic>
          </wp:anchor>
        </w:drawing>
      </w:r>
      <w:r w:rsidR="007C4442" w:rsidRPr="00FC343C">
        <w:t xml:space="preserve">Give </w:t>
      </w:r>
      <w:r w:rsidR="00BE695D" w:rsidRPr="00FC343C">
        <w:t>to tourist guides</w:t>
      </w:r>
      <w:r w:rsidR="007C4442" w:rsidRPr="00FC343C">
        <w:t>/tour staff – for their use on the tour</w:t>
      </w:r>
    </w:p>
    <w:p w:rsidR="00BE695D" w:rsidRPr="00FC343C" w:rsidRDefault="00BE695D" w:rsidP="00BE695D">
      <w:pPr>
        <w:pStyle w:val="Bullet1"/>
      </w:pPr>
      <w:r w:rsidRPr="00FC343C">
        <w:t>Load onto the tour vehicle</w:t>
      </w:r>
    </w:p>
    <w:p w:rsidR="00BE695D" w:rsidRPr="00FC343C" w:rsidRDefault="00BE695D" w:rsidP="00BE695D">
      <w:pPr>
        <w:pStyle w:val="Bullet1"/>
      </w:pPr>
      <w:r w:rsidRPr="00FC343C">
        <w:t>Forward to third part</w:t>
      </w:r>
      <w:r w:rsidR="007C4442" w:rsidRPr="00FC343C">
        <w:t>y</w:t>
      </w:r>
      <w:r w:rsidRPr="00FC343C">
        <w:t xml:space="preserve"> providers</w:t>
      </w:r>
    </w:p>
    <w:p w:rsidR="00BE695D" w:rsidRPr="00FC343C" w:rsidRDefault="00BE695D" w:rsidP="00BE695D">
      <w:pPr>
        <w:pStyle w:val="Bullet1"/>
      </w:pPr>
      <w:r w:rsidRPr="00FC343C">
        <w:t>Form the basis of internal protocols (for administration and financial performance purposes) associated with preparing, checking and loading vehicles prior to a tour.</w:t>
      </w:r>
    </w:p>
    <w:p w:rsidR="005A2572" w:rsidRPr="00FC343C" w:rsidRDefault="005A2572">
      <w:pPr>
        <w:rPr>
          <w:rFonts w:ascii="Helvetica" w:eastAsia="Calibri" w:hAnsi="Helvetica" w:cs="Calibri"/>
          <w:szCs w:val="16"/>
          <w:lang w:eastAsia="ar-SA"/>
        </w:rPr>
      </w:pPr>
      <w:r w:rsidRPr="00FC343C">
        <w:rPr>
          <w:rFonts w:ascii="Helvetica" w:hAnsi="Helvetica"/>
        </w:rPr>
        <w:br w:type="page"/>
      </w:r>
    </w:p>
    <w:p w:rsidR="00FC7968" w:rsidRPr="00FC343C" w:rsidRDefault="001A387D" w:rsidP="00FC7968">
      <w:pPr>
        <w:pStyle w:val="BodyCopy"/>
        <w:rPr>
          <w:noProof w:val="0"/>
        </w:rPr>
      </w:pPr>
      <w:r w:rsidRPr="00FC343C">
        <w:rPr>
          <w:lang w:eastAsia="en-AU"/>
        </w:rPr>
        <w:lastRenderedPageBreak/>
        <w:drawing>
          <wp:anchor distT="0" distB="0" distL="114300" distR="114300" simplePos="0" relativeHeight="251703296" behindDoc="0" locked="0" layoutInCell="1" allowOverlap="1" wp14:anchorId="5E93C52D" wp14:editId="6600474F">
            <wp:simplePos x="0" y="0"/>
            <wp:positionH relativeFrom="column">
              <wp:posOffset>3616960</wp:posOffset>
            </wp:positionH>
            <wp:positionV relativeFrom="paragraph">
              <wp:posOffset>-13335</wp:posOffset>
            </wp:positionV>
            <wp:extent cx="2044700" cy="1365885"/>
            <wp:effectExtent l="0" t="0" r="0" b="0"/>
            <wp:wrapSquare wrapText="bothSides"/>
            <wp:docPr id="10" name="Picture 10" descr="I:\Overseas Projects\PHOTOS\2014\Shutterstock 25-a-day\shutterstock_1236653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Overseas Projects\PHOTOS\2014\Shutterstock 25-a-day\shutterstock_123665365.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044700" cy="1365885"/>
                    </a:xfrm>
                    <a:prstGeom prst="rect">
                      <a:avLst/>
                    </a:prstGeom>
                    <a:noFill/>
                    <a:ln>
                      <a:noFill/>
                    </a:ln>
                  </pic:spPr>
                </pic:pic>
              </a:graphicData>
            </a:graphic>
          </wp:anchor>
        </w:drawing>
      </w:r>
      <w:r w:rsidR="00FC7968" w:rsidRPr="00FC343C">
        <w:rPr>
          <w:noProof w:val="0"/>
        </w:rPr>
        <w:t>This documentation (names of individual documents can/will vary slightly between different operators) can include</w:t>
      </w:r>
      <w:r w:rsidR="0003288C" w:rsidRPr="00FC343C">
        <w:rPr>
          <w:noProof w:val="0"/>
        </w:rPr>
        <w:t>:</w:t>
      </w:r>
    </w:p>
    <w:p w:rsidR="0049709D" w:rsidRPr="00FC343C" w:rsidRDefault="0049709D" w:rsidP="00FC7968">
      <w:pPr>
        <w:pStyle w:val="Bullet1"/>
        <w:rPr>
          <w:szCs w:val="24"/>
        </w:rPr>
      </w:pPr>
      <w:r w:rsidRPr="00FC343C">
        <w:rPr>
          <w:szCs w:val="24"/>
        </w:rPr>
        <w:t>Passenger lists</w:t>
      </w:r>
      <w:r w:rsidR="00BE695D" w:rsidRPr="00FC343C">
        <w:rPr>
          <w:szCs w:val="24"/>
        </w:rPr>
        <w:t xml:space="preserve"> – this can be:</w:t>
      </w:r>
    </w:p>
    <w:p w:rsidR="00BE695D" w:rsidRPr="00FC343C" w:rsidRDefault="00BE695D" w:rsidP="004355F9">
      <w:pPr>
        <w:pStyle w:val="Bullet2"/>
        <w:rPr>
          <w:lang w:val="en-AU"/>
        </w:rPr>
      </w:pPr>
      <w:r w:rsidRPr="00FC343C">
        <w:rPr>
          <w:lang w:val="en-AU"/>
        </w:rPr>
        <w:t>List of numbers on t</w:t>
      </w:r>
      <w:r w:rsidR="004355F9" w:rsidRPr="00FC343C">
        <w:rPr>
          <w:lang w:val="en-AU"/>
        </w:rPr>
        <w:t>he tour with no further details</w:t>
      </w:r>
    </w:p>
    <w:p w:rsidR="00BE695D" w:rsidRPr="00FC343C" w:rsidRDefault="00BE695D" w:rsidP="004355F9">
      <w:pPr>
        <w:pStyle w:val="Bullet2"/>
        <w:rPr>
          <w:lang w:val="en-AU"/>
        </w:rPr>
      </w:pPr>
      <w:r w:rsidRPr="00FC343C">
        <w:rPr>
          <w:lang w:val="en-AU"/>
        </w:rPr>
        <w:t>That is, the list does not distinguish by age, gen</w:t>
      </w:r>
      <w:r w:rsidR="004355F9" w:rsidRPr="00FC343C">
        <w:rPr>
          <w:lang w:val="en-AU"/>
        </w:rPr>
        <w:t>der or any other characteristic</w:t>
      </w:r>
    </w:p>
    <w:p w:rsidR="00BE695D" w:rsidRPr="00FC343C" w:rsidRDefault="0049709D" w:rsidP="00FC7968">
      <w:pPr>
        <w:pStyle w:val="Bullet1"/>
        <w:rPr>
          <w:szCs w:val="24"/>
        </w:rPr>
      </w:pPr>
      <w:r w:rsidRPr="00FC343C">
        <w:rPr>
          <w:szCs w:val="24"/>
        </w:rPr>
        <w:t>Manifests</w:t>
      </w:r>
      <w:r w:rsidR="00BE695D" w:rsidRPr="00FC343C">
        <w:rPr>
          <w:szCs w:val="24"/>
        </w:rPr>
        <w:t xml:space="preserve"> – these are detailed versions of ‘Passenger List’ containing information such as:</w:t>
      </w:r>
    </w:p>
    <w:p w:rsidR="0049709D" w:rsidRPr="00FC343C" w:rsidRDefault="00BE695D" w:rsidP="006D04D1">
      <w:pPr>
        <w:pStyle w:val="Bullet2"/>
        <w:rPr>
          <w:lang w:val="en-AU"/>
        </w:rPr>
      </w:pPr>
      <w:r w:rsidRPr="00FC343C">
        <w:rPr>
          <w:lang w:val="en-AU"/>
        </w:rPr>
        <w:t>Names</w:t>
      </w:r>
    </w:p>
    <w:p w:rsidR="00BE695D" w:rsidRPr="00FC343C" w:rsidRDefault="00BE695D" w:rsidP="006D04D1">
      <w:pPr>
        <w:pStyle w:val="Bullet2"/>
        <w:rPr>
          <w:lang w:val="en-AU"/>
        </w:rPr>
      </w:pPr>
      <w:r w:rsidRPr="00FC343C">
        <w:rPr>
          <w:lang w:val="en-AU"/>
        </w:rPr>
        <w:t>Age</w:t>
      </w:r>
    </w:p>
    <w:p w:rsidR="00BE695D" w:rsidRPr="00FC343C" w:rsidRDefault="00BE695D" w:rsidP="006D04D1">
      <w:pPr>
        <w:pStyle w:val="Bullet2"/>
        <w:rPr>
          <w:lang w:val="en-AU"/>
        </w:rPr>
      </w:pPr>
      <w:r w:rsidRPr="00FC343C">
        <w:rPr>
          <w:lang w:val="en-AU"/>
        </w:rPr>
        <w:t>Date of Birth</w:t>
      </w:r>
    </w:p>
    <w:p w:rsidR="00BE695D" w:rsidRPr="00FC343C" w:rsidRDefault="00BE695D" w:rsidP="006D04D1">
      <w:pPr>
        <w:pStyle w:val="Bullet2"/>
        <w:rPr>
          <w:lang w:val="en-AU"/>
        </w:rPr>
      </w:pPr>
      <w:r w:rsidRPr="00FC343C">
        <w:rPr>
          <w:lang w:val="en-AU"/>
        </w:rPr>
        <w:t>Passport number/details</w:t>
      </w:r>
    </w:p>
    <w:p w:rsidR="00BE695D" w:rsidRPr="00FC343C" w:rsidRDefault="00BE695D" w:rsidP="00FC7968">
      <w:pPr>
        <w:pStyle w:val="Bullet1"/>
        <w:rPr>
          <w:szCs w:val="24"/>
        </w:rPr>
      </w:pPr>
      <w:r w:rsidRPr="00FC343C">
        <w:rPr>
          <w:szCs w:val="24"/>
        </w:rPr>
        <w:t>Seating lists – identifying seating arrangements (especially priority or preferential seats [window seats; front of bus; aisle] which have been requested/paid for) by name</w:t>
      </w:r>
    </w:p>
    <w:p w:rsidR="00FC7968" w:rsidRPr="00FC343C" w:rsidRDefault="00BE695D" w:rsidP="00FC7968">
      <w:pPr>
        <w:pStyle w:val="Bullet1"/>
        <w:rPr>
          <w:szCs w:val="24"/>
        </w:rPr>
      </w:pPr>
      <w:r w:rsidRPr="00FC343C">
        <w:rPr>
          <w:szCs w:val="24"/>
        </w:rPr>
        <w:t>R</w:t>
      </w:r>
      <w:r w:rsidR="00FC7968" w:rsidRPr="00FC343C">
        <w:rPr>
          <w:szCs w:val="24"/>
        </w:rPr>
        <w:t>ooming lists</w:t>
      </w:r>
      <w:r w:rsidRPr="00FC343C">
        <w:rPr>
          <w:szCs w:val="24"/>
        </w:rPr>
        <w:t xml:space="preserve"> – this is a list of tour group members by name showing the room number they are staying/roomed in at accommodations venues used by the tour.</w:t>
      </w:r>
    </w:p>
    <w:p w:rsidR="00BE695D" w:rsidRPr="00FC343C" w:rsidRDefault="006D04D1" w:rsidP="00BE695D">
      <w:pPr>
        <w:pStyle w:val="Bullet1"/>
        <w:numPr>
          <w:ilvl w:val="0"/>
          <w:numId w:val="0"/>
        </w:numPr>
        <w:ind w:left="357"/>
        <w:rPr>
          <w:szCs w:val="24"/>
        </w:rPr>
      </w:pPr>
      <w:r w:rsidRPr="00FC343C">
        <w:rPr>
          <w:szCs w:val="24"/>
        </w:rPr>
        <w:t>Rooms may be shared or single</w:t>
      </w:r>
    </w:p>
    <w:p w:rsidR="00FC7968" w:rsidRPr="00FC343C" w:rsidRDefault="00BE695D" w:rsidP="00FC7968">
      <w:pPr>
        <w:pStyle w:val="Bullet1"/>
        <w:rPr>
          <w:szCs w:val="24"/>
        </w:rPr>
      </w:pPr>
      <w:r w:rsidRPr="00FC343C">
        <w:rPr>
          <w:szCs w:val="24"/>
        </w:rPr>
        <w:t>P</w:t>
      </w:r>
      <w:r w:rsidR="00FC7968" w:rsidRPr="00FC343C">
        <w:rPr>
          <w:szCs w:val="24"/>
        </w:rPr>
        <w:t>assenger profile</w:t>
      </w:r>
      <w:r w:rsidRPr="00FC343C">
        <w:rPr>
          <w:szCs w:val="24"/>
        </w:rPr>
        <w:t xml:space="preserve"> sheets – these are not common/regular documents but can be prepared where individual groups or tour group members have special needs or have made </w:t>
      </w:r>
      <w:r w:rsidR="00FC7968" w:rsidRPr="00FC343C">
        <w:rPr>
          <w:szCs w:val="24"/>
        </w:rPr>
        <w:t>special requests</w:t>
      </w:r>
    </w:p>
    <w:p w:rsidR="00FC7968" w:rsidRPr="00FC343C" w:rsidRDefault="00F54640" w:rsidP="00FC7968">
      <w:pPr>
        <w:pStyle w:val="Bullet1"/>
        <w:rPr>
          <w:szCs w:val="24"/>
        </w:rPr>
      </w:pPr>
      <w:r w:rsidRPr="00FC343C">
        <w:rPr>
          <w:szCs w:val="24"/>
        </w:rPr>
        <w:t>T</w:t>
      </w:r>
      <w:r w:rsidR="00FC7968" w:rsidRPr="00FC343C">
        <w:rPr>
          <w:szCs w:val="24"/>
        </w:rPr>
        <w:t>echnical or operations itinerary</w:t>
      </w:r>
      <w:r w:rsidR="004A72AA" w:rsidRPr="00FC343C">
        <w:rPr>
          <w:szCs w:val="24"/>
        </w:rPr>
        <w:t xml:space="preserve"> – this is an itinerary released only to and used only by tour staff.</w:t>
      </w:r>
    </w:p>
    <w:p w:rsidR="004A72AA" w:rsidRPr="00FC343C" w:rsidRDefault="004A72AA" w:rsidP="004A72AA">
      <w:pPr>
        <w:pStyle w:val="Bullet1"/>
        <w:numPr>
          <w:ilvl w:val="0"/>
          <w:numId w:val="0"/>
        </w:numPr>
        <w:ind w:left="357"/>
        <w:rPr>
          <w:szCs w:val="24"/>
        </w:rPr>
      </w:pPr>
      <w:r w:rsidRPr="00FC343C">
        <w:rPr>
          <w:szCs w:val="24"/>
        </w:rPr>
        <w:t>It reflects and enables the itinerary provided to tour group members but lists details necessary for staff to keep the tour on-time and co</w:t>
      </w:r>
      <w:r w:rsidR="006D04D1" w:rsidRPr="00FC343C">
        <w:rPr>
          <w:szCs w:val="24"/>
        </w:rPr>
        <w:t>nduct activities when scheduled</w:t>
      </w:r>
    </w:p>
    <w:p w:rsidR="00FC7968" w:rsidRPr="00FC343C" w:rsidRDefault="004A72AA" w:rsidP="00FC7968">
      <w:pPr>
        <w:pStyle w:val="Bullet1"/>
        <w:rPr>
          <w:szCs w:val="24"/>
        </w:rPr>
      </w:pPr>
      <w:r w:rsidRPr="00FC343C">
        <w:rPr>
          <w:szCs w:val="24"/>
        </w:rPr>
        <w:t>C</w:t>
      </w:r>
      <w:r w:rsidR="00FC7968" w:rsidRPr="00FC343C">
        <w:rPr>
          <w:szCs w:val="24"/>
        </w:rPr>
        <w:t>atering information</w:t>
      </w:r>
      <w:r w:rsidRPr="00FC343C">
        <w:rPr>
          <w:szCs w:val="24"/>
        </w:rPr>
        <w:t xml:space="preserve"> – this may be </w:t>
      </w:r>
      <w:r w:rsidR="00D62D2E" w:rsidRPr="00FC343C">
        <w:rPr>
          <w:szCs w:val="24"/>
        </w:rPr>
        <w:t xml:space="preserve">used </w:t>
      </w:r>
      <w:r w:rsidRPr="00FC343C">
        <w:rPr>
          <w:szCs w:val="24"/>
        </w:rPr>
        <w:t>where the tour requires any form of catering to be provided</w:t>
      </w:r>
      <w:r w:rsidR="00D62D2E" w:rsidRPr="00FC343C">
        <w:rPr>
          <w:szCs w:val="24"/>
        </w:rPr>
        <w:t>.</w:t>
      </w:r>
    </w:p>
    <w:p w:rsidR="00D62D2E" w:rsidRPr="00FC343C" w:rsidRDefault="00D62D2E" w:rsidP="00D62D2E">
      <w:pPr>
        <w:pStyle w:val="Bullet1"/>
        <w:numPr>
          <w:ilvl w:val="0"/>
          <w:numId w:val="0"/>
        </w:numPr>
        <w:ind w:left="357"/>
        <w:rPr>
          <w:szCs w:val="24"/>
        </w:rPr>
      </w:pPr>
      <w:r w:rsidRPr="00FC343C">
        <w:rPr>
          <w:szCs w:val="24"/>
        </w:rPr>
        <w:t>It can apply to:</w:t>
      </w:r>
    </w:p>
    <w:p w:rsidR="00D62D2E" w:rsidRPr="00FC343C" w:rsidRDefault="00D62D2E" w:rsidP="006D04D1">
      <w:pPr>
        <w:pStyle w:val="Bullet2"/>
        <w:rPr>
          <w:lang w:val="en-AU"/>
        </w:rPr>
      </w:pPr>
      <w:r w:rsidRPr="00FC343C">
        <w:rPr>
          <w:lang w:val="en-AU"/>
        </w:rPr>
        <w:t>Tour-provided catering – where the tour supplies (for example):</w:t>
      </w:r>
    </w:p>
    <w:p w:rsidR="00D62D2E" w:rsidRPr="00FC343C" w:rsidRDefault="00D62D2E" w:rsidP="006D04D1">
      <w:pPr>
        <w:pStyle w:val="Bullet3"/>
        <w:rPr>
          <w:lang w:val="en-AU"/>
        </w:rPr>
      </w:pPr>
      <w:r w:rsidRPr="00FC343C">
        <w:rPr>
          <w:lang w:val="en-AU"/>
        </w:rPr>
        <w:t>Refreshments – such as tea, coffee, water and biscuits</w:t>
      </w:r>
    </w:p>
    <w:p w:rsidR="00D62D2E" w:rsidRPr="00FC343C" w:rsidRDefault="00D62D2E" w:rsidP="006D04D1">
      <w:pPr>
        <w:pStyle w:val="Bullet3"/>
        <w:rPr>
          <w:lang w:val="en-AU"/>
        </w:rPr>
      </w:pPr>
      <w:r w:rsidRPr="00FC343C">
        <w:rPr>
          <w:lang w:val="en-AU"/>
        </w:rPr>
        <w:t>Basic food – such as pre-packed meals or on-site cooking</w:t>
      </w:r>
    </w:p>
    <w:p w:rsidR="00D62D2E" w:rsidRPr="00FC343C" w:rsidRDefault="00D62D2E" w:rsidP="006D04D1">
      <w:pPr>
        <w:pStyle w:val="Bullet2"/>
        <w:rPr>
          <w:lang w:val="en-AU"/>
        </w:rPr>
      </w:pPr>
      <w:r w:rsidRPr="00FC343C">
        <w:rPr>
          <w:lang w:val="en-AU"/>
        </w:rPr>
        <w:t>Third party provisions – in terms of:</w:t>
      </w:r>
    </w:p>
    <w:p w:rsidR="00D62D2E" w:rsidRPr="00FC343C" w:rsidRDefault="00D62D2E" w:rsidP="006D04D1">
      <w:pPr>
        <w:pStyle w:val="Bullet3"/>
        <w:rPr>
          <w:lang w:val="en-AU"/>
        </w:rPr>
      </w:pPr>
      <w:r w:rsidRPr="00FC343C">
        <w:rPr>
          <w:lang w:val="en-AU"/>
        </w:rPr>
        <w:t>Snacks</w:t>
      </w:r>
    </w:p>
    <w:p w:rsidR="00D62D2E" w:rsidRPr="00FC343C" w:rsidRDefault="00D62D2E" w:rsidP="006D04D1">
      <w:pPr>
        <w:pStyle w:val="Bullet3"/>
        <w:rPr>
          <w:lang w:val="en-AU"/>
        </w:rPr>
      </w:pPr>
      <w:r w:rsidRPr="00FC343C">
        <w:rPr>
          <w:lang w:val="en-AU"/>
        </w:rPr>
        <w:t>Meals</w:t>
      </w:r>
    </w:p>
    <w:p w:rsidR="00D62D2E" w:rsidRPr="00FC343C" w:rsidRDefault="00D62D2E" w:rsidP="006D04D1">
      <w:pPr>
        <w:pStyle w:val="Bullet3"/>
        <w:rPr>
          <w:lang w:val="en-AU"/>
        </w:rPr>
      </w:pPr>
      <w:r w:rsidRPr="00FC343C">
        <w:rPr>
          <w:lang w:val="en-AU"/>
        </w:rPr>
        <w:t>Drinks</w:t>
      </w:r>
    </w:p>
    <w:p w:rsidR="00D62D2E" w:rsidRPr="00FC343C" w:rsidRDefault="00D62D2E" w:rsidP="006D04D1">
      <w:pPr>
        <w:pStyle w:val="Bullet3"/>
        <w:rPr>
          <w:lang w:val="en-AU"/>
        </w:rPr>
      </w:pPr>
      <w:r w:rsidRPr="00FC343C">
        <w:rPr>
          <w:lang w:val="en-AU"/>
        </w:rPr>
        <w:t>Take-away food</w:t>
      </w:r>
    </w:p>
    <w:p w:rsidR="00D62D2E" w:rsidRPr="00FC343C" w:rsidRDefault="00D62D2E" w:rsidP="00D9051A">
      <w:pPr>
        <w:pStyle w:val="Bullet1"/>
        <w:rPr>
          <w:szCs w:val="24"/>
        </w:rPr>
      </w:pPr>
      <w:r w:rsidRPr="00FC343C">
        <w:rPr>
          <w:szCs w:val="24"/>
        </w:rPr>
        <w:t>I</w:t>
      </w:r>
      <w:r w:rsidR="00FC7968" w:rsidRPr="00FC343C">
        <w:rPr>
          <w:szCs w:val="24"/>
        </w:rPr>
        <w:t>temised lists of required supplies and equipment</w:t>
      </w:r>
      <w:r w:rsidRPr="00FC343C">
        <w:rPr>
          <w:szCs w:val="24"/>
        </w:rPr>
        <w:t xml:space="preserve"> – known as ‘Supply Lists’ these </w:t>
      </w:r>
      <w:r w:rsidR="00D81ADF" w:rsidRPr="00FC343C">
        <w:rPr>
          <w:szCs w:val="24"/>
        </w:rPr>
        <w:t xml:space="preserve">can form the basis of Loading sheets and </w:t>
      </w:r>
      <w:r w:rsidRPr="00FC343C">
        <w:rPr>
          <w:szCs w:val="24"/>
        </w:rPr>
        <w:t>help standardise provision of items for tours and guarantee all required items are provided.</w:t>
      </w:r>
    </w:p>
    <w:p w:rsidR="004F54F2" w:rsidRPr="00FC343C" w:rsidRDefault="00D62D2E" w:rsidP="001A387D">
      <w:pPr>
        <w:pStyle w:val="Bullet1"/>
        <w:numPr>
          <w:ilvl w:val="0"/>
          <w:numId w:val="0"/>
        </w:numPr>
        <w:ind w:left="357"/>
        <w:rPr>
          <w:szCs w:val="24"/>
        </w:rPr>
      </w:pPr>
      <w:r w:rsidRPr="00FC343C">
        <w:rPr>
          <w:szCs w:val="24"/>
        </w:rPr>
        <w:t>These sheets will vary between tours: more information</w:t>
      </w:r>
      <w:r w:rsidR="002B525C" w:rsidRPr="00FC343C">
        <w:rPr>
          <w:szCs w:val="24"/>
        </w:rPr>
        <w:t xml:space="preserve"> on these will be provided in section 1.5</w:t>
      </w:r>
      <w:r w:rsidR="004F54F2" w:rsidRPr="00FC343C">
        <w:rPr>
          <w:szCs w:val="24"/>
        </w:rPr>
        <w:br w:type="page"/>
      </w:r>
    </w:p>
    <w:p w:rsidR="00D62D2E" w:rsidRPr="00FC343C" w:rsidRDefault="00D62D2E" w:rsidP="00D9051A">
      <w:pPr>
        <w:pStyle w:val="Bullet1"/>
        <w:rPr>
          <w:szCs w:val="24"/>
        </w:rPr>
      </w:pPr>
      <w:r w:rsidRPr="00FC343C">
        <w:rPr>
          <w:szCs w:val="24"/>
        </w:rPr>
        <w:lastRenderedPageBreak/>
        <w:t>Checklists – which are used by some operators to:</w:t>
      </w:r>
    </w:p>
    <w:p w:rsidR="00D62D2E" w:rsidRPr="00FC343C" w:rsidRDefault="00D62D2E" w:rsidP="006D04D1">
      <w:pPr>
        <w:pStyle w:val="Bullet2"/>
        <w:rPr>
          <w:lang w:val="en-AU"/>
        </w:rPr>
      </w:pPr>
      <w:r w:rsidRPr="00FC343C">
        <w:rPr>
          <w:lang w:val="en-AU"/>
        </w:rPr>
        <w:t>Guide inspections and checks to be undertaken at various stages and for nominated topics before a trip/tour departs</w:t>
      </w:r>
    </w:p>
    <w:p w:rsidR="00D62D2E" w:rsidRPr="00FC343C" w:rsidRDefault="00D62D2E" w:rsidP="006D04D1">
      <w:pPr>
        <w:pStyle w:val="Bullet2"/>
        <w:rPr>
          <w:lang w:val="en-AU"/>
        </w:rPr>
      </w:pPr>
      <w:r w:rsidRPr="00FC343C">
        <w:rPr>
          <w:lang w:val="en-AU"/>
        </w:rPr>
        <w:t>Provide proof required protocols have been followed to ensure pre-departure checks and activities have been completed as required</w:t>
      </w:r>
    </w:p>
    <w:p w:rsidR="00244CBA" w:rsidRPr="00FC343C" w:rsidRDefault="00D62D2E" w:rsidP="00D62D2E">
      <w:pPr>
        <w:pStyle w:val="Bullet1"/>
      </w:pPr>
      <w:r w:rsidRPr="00FC343C">
        <w:t xml:space="preserve">Basic fault reports – these are </w:t>
      </w:r>
      <w:r w:rsidR="00244CBA" w:rsidRPr="00FC343C">
        <w:t>warnings/advice relating to identified items notifying there are certain faults with equipment which operators/tour staff need to be aware of but which do not mean the items are unsafe or cannot be used</w:t>
      </w:r>
    </w:p>
    <w:p w:rsidR="00D62D2E" w:rsidRPr="00FC343C" w:rsidRDefault="006F3662" w:rsidP="00D62D2E">
      <w:pPr>
        <w:pStyle w:val="Bullet1"/>
      </w:pPr>
      <w:r w:rsidRPr="00FC343C">
        <w:rPr>
          <w:noProof/>
          <w:lang w:eastAsia="en-AU"/>
        </w:rPr>
        <w:drawing>
          <wp:anchor distT="0" distB="0" distL="114300" distR="114300" simplePos="0" relativeHeight="251706368" behindDoc="0" locked="0" layoutInCell="1" allowOverlap="1" wp14:anchorId="33BC8B20" wp14:editId="633213E7">
            <wp:simplePos x="0" y="0"/>
            <wp:positionH relativeFrom="column">
              <wp:posOffset>3924300</wp:posOffset>
            </wp:positionH>
            <wp:positionV relativeFrom="paragraph">
              <wp:posOffset>20955</wp:posOffset>
            </wp:positionV>
            <wp:extent cx="1927225" cy="1579245"/>
            <wp:effectExtent l="0" t="0" r="0" b="0"/>
            <wp:wrapSquare wrapText="bothSides"/>
            <wp:docPr id="12" name="Picture 12" descr="I:\Overseas Projects\PHOTOS\2014\Shutterstock 25-a-day\shutterstock_123667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Overseas Projects\PHOTOS\2014\Shutterstock 25-a-day\shutterstock_123667309.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27225" cy="1579245"/>
                    </a:xfrm>
                    <a:prstGeom prst="rect">
                      <a:avLst/>
                    </a:prstGeom>
                    <a:noFill/>
                    <a:ln>
                      <a:noFill/>
                    </a:ln>
                  </pic:spPr>
                </pic:pic>
              </a:graphicData>
            </a:graphic>
          </wp:anchor>
        </w:drawing>
      </w:r>
      <w:r w:rsidR="00244CBA" w:rsidRPr="00FC343C">
        <w:t>Weather reports – depending on the duration for the tour (or the season of the year).there may be a need to include a current weather forecast/report</w:t>
      </w:r>
    </w:p>
    <w:p w:rsidR="00244CBA" w:rsidRPr="00FC343C" w:rsidRDefault="00244CBA" w:rsidP="00D62D2E">
      <w:pPr>
        <w:pStyle w:val="Bullet1"/>
      </w:pPr>
      <w:r w:rsidRPr="00FC343C">
        <w:t>Road report – in some cases it is standard practice to access a nominated website which lists local road closures and/or road issues which tour leaders/drivers need to be aware of.</w:t>
      </w:r>
    </w:p>
    <w:p w:rsidR="005A2572" w:rsidRPr="00FC343C" w:rsidRDefault="005A2572" w:rsidP="00253EB9">
      <w:pPr>
        <w:pStyle w:val="BodyCopy"/>
        <w:rPr>
          <w:noProof w:val="0"/>
        </w:rPr>
      </w:pPr>
      <w:r w:rsidRPr="00FC343C">
        <w:rPr>
          <w:noProof w:val="0"/>
        </w:rPr>
        <w:br w:type="page"/>
      </w:r>
    </w:p>
    <w:p w:rsidR="00BD2681" w:rsidRPr="00FC343C" w:rsidRDefault="00F84543" w:rsidP="00CD0302">
      <w:pPr>
        <w:pStyle w:val="Heading2"/>
      </w:pPr>
      <w:r w:rsidRPr="00FC343C">
        <w:lastRenderedPageBreak/>
        <w:t>1.3</w:t>
      </w:r>
      <w:r w:rsidRPr="00FC343C">
        <w:tab/>
      </w:r>
      <w:r w:rsidR="00F80014">
        <w:fldChar w:fldCharType="begin"/>
      </w:r>
      <w:r w:rsidR="00F80014">
        <w:instrText xml:space="preserve"> REF  Criteria13  \* ME</w:instrText>
      </w:r>
      <w:r w:rsidR="00F80014">
        <w:instrText xml:space="preserve">RGEFORMAT </w:instrText>
      </w:r>
      <w:r w:rsidR="00F80014">
        <w:fldChar w:fldCharType="separate"/>
      </w:r>
      <w:sdt>
        <w:sdtPr>
          <w:alias w:val="Criteria13"/>
          <w:tag w:val="Criteria13"/>
          <w:id w:val="-1012758672"/>
          <w:placeholder>
            <w:docPart w:val="6A4B98793842407DB4E8736D275A5610"/>
          </w:placeholder>
        </w:sdtPr>
        <w:sdtContent>
          <w:r w:rsidR="00F80014" w:rsidRPr="00F80014">
            <w:rPr>
              <w:rStyle w:val="PlaceholderText"/>
              <w:color w:val="45545F"/>
            </w:rPr>
            <w:t xml:space="preserve">Identify supplies that can be </w:t>
          </w:r>
          <w:r w:rsidR="00F80014" w:rsidRPr="00FC343C">
            <w:t>obtained on tour</w:t>
          </w:r>
        </w:sdtContent>
      </w:sdt>
      <w:r w:rsidR="00F80014">
        <w:fldChar w:fldCharType="end"/>
      </w:r>
    </w:p>
    <w:p w:rsidR="00F84543" w:rsidRPr="00FC343C" w:rsidRDefault="00F84543" w:rsidP="00F84543">
      <w:pPr>
        <w:pStyle w:val="Heading3"/>
      </w:pPr>
      <w:r w:rsidRPr="00FC343C">
        <w:t>Introduction</w:t>
      </w:r>
    </w:p>
    <w:p w:rsidR="00F84543" w:rsidRPr="00FC343C" w:rsidRDefault="002B525C" w:rsidP="00253EB9">
      <w:pPr>
        <w:pStyle w:val="BodyCopy"/>
        <w:rPr>
          <w:noProof w:val="0"/>
        </w:rPr>
      </w:pPr>
      <w:r w:rsidRPr="00FC343C">
        <w:rPr>
          <w:noProof w:val="0"/>
        </w:rPr>
        <w:t>Many tours will augment the items allocated/provided to tours with provisions from other suppliers while on tour.</w:t>
      </w:r>
    </w:p>
    <w:p w:rsidR="002B525C" w:rsidRPr="00FC343C" w:rsidRDefault="002B525C" w:rsidP="00253EB9">
      <w:pPr>
        <w:pStyle w:val="BodyCopy"/>
        <w:rPr>
          <w:noProof w:val="0"/>
        </w:rPr>
      </w:pPr>
      <w:r w:rsidRPr="00FC343C">
        <w:rPr>
          <w:noProof w:val="0"/>
        </w:rPr>
        <w:t xml:space="preserve">This section </w:t>
      </w:r>
      <w:r w:rsidR="00D9474A" w:rsidRPr="00FC343C">
        <w:rPr>
          <w:noProof w:val="0"/>
        </w:rPr>
        <w:t xml:space="preserve">presents a range of </w:t>
      </w:r>
      <w:r w:rsidRPr="00FC343C">
        <w:rPr>
          <w:noProof w:val="0"/>
        </w:rPr>
        <w:t>reasons for using third party providers</w:t>
      </w:r>
      <w:r w:rsidR="00D9474A" w:rsidRPr="00FC343C">
        <w:rPr>
          <w:noProof w:val="0"/>
        </w:rPr>
        <w:t>, suggests ways to identify them</w:t>
      </w:r>
      <w:r w:rsidRPr="00FC343C">
        <w:rPr>
          <w:noProof w:val="0"/>
        </w:rPr>
        <w:t xml:space="preserve"> and looks at various pre-tour arrangements which need to be undertaken in order to organise required third party provision.</w:t>
      </w:r>
    </w:p>
    <w:p w:rsidR="00B10FB4" w:rsidRPr="00FC343C" w:rsidRDefault="00B10FB4" w:rsidP="00B10FB4">
      <w:pPr>
        <w:pStyle w:val="Heading3"/>
      </w:pPr>
      <w:r w:rsidRPr="00FC343C">
        <w:t>Reasons to use third party providers</w:t>
      </w:r>
    </w:p>
    <w:p w:rsidR="00B10FB4" w:rsidRPr="00FC343C" w:rsidRDefault="00B10FB4" w:rsidP="00253EB9">
      <w:pPr>
        <w:pStyle w:val="BodyCopy"/>
        <w:rPr>
          <w:noProof w:val="0"/>
        </w:rPr>
      </w:pPr>
      <w:r w:rsidRPr="00FC343C">
        <w:rPr>
          <w:noProof w:val="0"/>
        </w:rPr>
        <w:t>Third party providers are external businesses who supply goods and services on a fee-for-service basis.</w:t>
      </w:r>
    </w:p>
    <w:p w:rsidR="00B10FB4" w:rsidRPr="00FC343C" w:rsidRDefault="00B10FB4" w:rsidP="00253EB9">
      <w:pPr>
        <w:pStyle w:val="BodyCopy"/>
        <w:rPr>
          <w:noProof w:val="0"/>
        </w:rPr>
      </w:pPr>
      <w:r w:rsidRPr="00FC343C">
        <w:rPr>
          <w:noProof w:val="0"/>
        </w:rPr>
        <w:t>They are often used by tour companies because:</w:t>
      </w:r>
    </w:p>
    <w:p w:rsidR="00B10FB4" w:rsidRPr="00FC343C" w:rsidRDefault="00B10FB4" w:rsidP="00B10FB4">
      <w:pPr>
        <w:pStyle w:val="Bullet1"/>
        <w:rPr>
          <w:szCs w:val="24"/>
        </w:rPr>
      </w:pPr>
      <w:r w:rsidRPr="00FC343C">
        <w:rPr>
          <w:szCs w:val="24"/>
        </w:rPr>
        <w:t>Using local providers is often more effective and operationally efficient than buying all requirements beforehand, carrying them and using them when needed – in many cases it is just physically impossible for a tour to carry all its own resources as there is just insufficient room or the added weight will cause additional expense or compromise ride safety or quality</w:t>
      </w:r>
    </w:p>
    <w:p w:rsidR="00B10FB4" w:rsidRPr="00FC343C" w:rsidRDefault="00B10FB4" w:rsidP="00B10FB4">
      <w:pPr>
        <w:pStyle w:val="Bullet1"/>
        <w:rPr>
          <w:szCs w:val="24"/>
        </w:rPr>
      </w:pPr>
      <w:r w:rsidRPr="00FC343C">
        <w:rPr>
          <w:szCs w:val="24"/>
        </w:rPr>
        <w:t>Resources bought on tour can often be less expensive than those purchased at the base of operations by the tour business – they may also be of better quality.</w:t>
      </w:r>
    </w:p>
    <w:p w:rsidR="00B10FB4" w:rsidRPr="00FC343C" w:rsidRDefault="00B10FB4" w:rsidP="00B10FB4">
      <w:pPr>
        <w:pStyle w:val="Bullet1"/>
        <w:numPr>
          <w:ilvl w:val="0"/>
          <w:numId w:val="0"/>
        </w:numPr>
        <w:ind w:left="357"/>
        <w:rPr>
          <w:szCs w:val="24"/>
        </w:rPr>
      </w:pPr>
      <w:r w:rsidRPr="00FC343C">
        <w:rPr>
          <w:szCs w:val="24"/>
        </w:rPr>
        <w:t>This is often the case when it r</w:t>
      </w:r>
      <w:r w:rsidR="00253EB9" w:rsidRPr="00FC343C">
        <w:rPr>
          <w:szCs w:val="24"/>
        </w:rPr>
        <w:t>elates to perishable food items</w:t>
      </w:r>
    </w:p>
    <w:p w:rsidR="00B10FB4" w:rsidRPr="00FC343C" w:rsidRDefault="00B10FB4" w:rsidP="00B10FB4">
      <w:pPr>
        <w:pStyle w:val="Bullet1"/>
        <w:rPr>
          <w:szCs w:val="24"/>
        </w:rPr>
      </w:pPr>
      <w:r w:rsidRPr="00FC343C">
        <w:rPr>
          <w:szCs w:val="24"/>
        </w:rPr>
        <w:t>They give ‘local flavour’ to the tour and add an extra dimension for tour group participants – for example, when they dine and sleep in local establishments they get to experience the local conditions, culture and hospitality on a first-hand basis</w:t>
      </w:r>
    </w:p>
    <w:p w:rsidR="00B10FB4" w:rsidRPr="00FC343C" w:rsidRDefault="00B10FB4" w:rsidP="00B10FB4">
      <w:pPr>
        <w:pStyle w:val="Bullet1"/>
        <w:rPr>
          <w:szCs w:val="24"/>
        </w:rPr>
      </w:pPr>
      <w:r w:rsidRPr="00FC343C">
        <w:rPr>
          <w:szCs w:val="24"/>
        </w:rPr>
        <w:t>Use of third party providers can add an element of luxury and indulgence to a tour – to give a break from what may be otherwise Spartan and difficult conditions</w:t>
      </w:r>
    </w:p>
    <w:p w:rsidR="00B10FB4" w:rsidRPr="00FC343C" w:rsidRDefault="00B10FB4" w:rsidP="00B10FB4">
      <w:pPr>
        <w:pStyle w:val="Bullet1"/>
        <w:rPr>
          <w:szCs w:val="24"/>
        </w:rPr>
      </w:pPr>
      <w:r w:rsidRPr="00FC343C">
        <w:rPr>
          <w:szCs w:val="24"/>
        </w:rPr>
        <w:t>These providers are the only local options for the provision of items such as:</w:t>
      </w:r>
    </w:p>
    <w:p w:rsidR="00B10FB4" w:rsidRPr="00FC343C" w:rsidRDefault="00B10FB4" w:rsidP="00253EB9">
      <w:pPr>
        <w:pStyle w:val="Bullet2"/>
        <w:rPr>
          <w:lang w:val="en-AU"/>
        </w:rPr>
      </w:pPr>
      <w:r w:rsidRPr="00FC343C">
        <w:rPr>
          <w:lang w:val="en-AU"/>
        </w:rPr>
        <w:t>Food and beverages</w:t>
      </w:r>
    </w:p>
    <w:p w:rsidR="00B10FB4" w:rsidRPr="00FC343C" w:rsidRDefault="00B10FB4" w:rsidP="00253EB9">
      <w:pPr>
        <w:pStyle w:val="Bullet2"/>
        <w:rPr>
          <w:lang w:val="en-AU"/>
        </w:rPr>
      </w:pPr>
      <w:r w:rsidRPr="00FC343C">
        <w:rPr>
          <w:lang w:val="en-AU"/>
        </w:rPr>
        <w:t>Activities and rides</w:t>
      </w:r>
    </w:p>
    <w:p w:rsidR="00B10FB4" w:rsidRPr="00FC343C" w:rsidRDefault="00B10FB4" w:rsidP="00253EB9">
      <w:pPr>
        <w:pStyle w:val="Bullet2"/>
        <w:rPr>
          <w:lang w:val="en-AU"/>
        </w:rPr>
      </w:pPr>
      <w:r w:rsidRPr="00FC343C">
        <w:rPr>
          <w:lang w:val="en-AU"/>
        </w:rPr>
        <w:t>Local transportation</w:t>
      </w:r>
    </w:p>
    <w:p w:rsidR="00B10FB4" w:rsidRPr="00FC343C" w:rsidRDefault="00B10FB4" w:rsidP="00253EB9">
      <w:pPr>
        <w:pStyle w:val="Bullet2"/>
        <w:rPr>
          <w:lang w:val="en-AU"/>
        </w:rPr>
      </w:pPr>
      <w:r w:rsidRPr="00FC343C">
        <w:rPr>
          <w:lang w:val="en-AU"/>
        </w:rPr>
        <w:t>Local guides</w:t>
      </w:r>
    </w:p>
    <w:p w:rsidR="00B10FB4" w:rsidRPr="00FC343C" w:rsidRDefault="00253EB9" w:rsidP="00253EB9">
      <w:pPr>
        <w:pStyle w:val="Bullet2"/>
        <w:rPr>
          <w:lang w:val="en-AU"/>
        </w:rPr>
      </w:pPr>
      <w:r w:rsidRPr="00FC343C">
        <w:rPr>
          <w:lang w:val="en-AU"/>
        </w:rPr>
        <w:t>Local knowledge and advice</w:t>
      </w:r>
    </w:p>
    <w:p w:rsidR="00B10FB4" w:rsidRPr="00FC343C" w:rsidRDefault="006F3662" w:rsidP="00B10FB4">
      <w:pPr>
        <w:pStyle w:val="Bullet1"/>
      </w:pPr>
      <w:r w:rsidRPr="00FC343C">
        <w:rPr>
          <w:noProof/>
          <w:lang w:eastAsia="en-AU"/>
        </w:rPr>
        <w:drawing>
          <wp:anchor distT="0" distB="0" distL="114300" distR="114300" simplePos="0" relativeHeight="251707392" behindDoc="0" locked="0" layoutInCell="1" allowOverlap="1" wp14:anchorId="1332777D" wp14:editId="121E9F79">
            <wp:simplePos x="0" y="0"/>
            <wp:positionH relativeFrom="column">
              <wp:posOffset>3480435</wp:posOffset>
            </wp:positionH>
            <wp:positionV relativeFrom="paragraph">
              <wp:posOffset>39370</wp:posOffset>
            </wp:positionV>
            <wp:extent cx="2202815" cy="1471295"/>
            <wp:effectExtent l="0" t="0" r="0" b="0"/>
            <wp:wrapSquare wrapText="bothSides"/>
            <wp:docPr id="13" name="Picture 13" descr="I:\Overseas Projects\PHOTOS\2014\Shutterstock 25-a-day\shutterstock_184643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Overseas Projects\PHOTOS\2014\Shutterstock 25-a-day\shutterstock_184643621.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202815" cy="1471295"/>
                    </a:xfrm>
                    <a:prstGeom prst="rect">
                      <a:avLst/>
                    </a:prstGeom>
                    <a:noFill/>
                    <a:ln>
                      <a:noFill/>
                    </a:ln>
                  </pic:spPr>
                </pic:pic>
              </a:graphicData>
            </a:graphic>
          </wp:anchor>
        </w:drawing>
      </w:r>
      <w:r w:rsidR="00B10FB4" w:rsidRPr="00FC343C">
        <w:t>There may be a trade-off required by local operators or communities – for example, it may be a condition of entry to a community or area that:</w:t>
      </w:r>
    </w:p>
    <w:p w:rsidR="00B10FB4" w:rsidRPr="00FC343C" w:rsidRDefault="00B10FB4" w:rsidP="00253EB9">
      <w:pPr>
        <w:pStyle w:val="Bullet2"/>
        <w:rPr>
          <w:lang w:val="en-AU"/>
        </w:rPr>
      </w:pPr>
      <w:r w:rsidRPr="00FC343C">
        <w:rPr>
          <w:lang w:val="en-AU"/>
        </w:rPr>
        <w:t>Money is spent loca</w:t>
      </w:r>
      <w:r w:rsidR="00253EB9" w:rsidRPr="00FC343C">
        <w:rPr>
          <w:lang w:val="en-AU"/>
        </w:rPr>
        <w:t>lly to help promote the economy</w:t>
      </w:r>
    </w:p>
    <w:p w:rsidR="00B10FB4" w:rsidRPr="00FC343C" w:rsidRDefault="00B10FB4" w:rsidP="00253EB9">
      <w:pPr>
        <w:pStyle w:val="Bullet2"/>
        <w:rPr>
          <w:lang w:val="en-AU"/>
        </w:rPr>
      </w:pPr>
      <w:r w:rsidRPr="00FC343C">
        <w:rPr>
          <w:lang w:val="en-AU"/>
        </w:rPr>
        <w:t>Local people are used to provide certain tour-related work to help create jobs and sustainable employment for the local population.</w:t>
      </w:r>
    </w:p>
    <w:p w:rsidR="00E41119" w:rsidRPr="00FC343C" w:rsidRDefault="00E41119">
      <w:pPr>
        <w:rPr>
          <w:rFonts w:ascii="Helvetica" w:eastAsia="Calibri" w:hAnsi="Helvetica" w:cs="Calibri"/>
          <w:b/>
          <w:szCs w:val="16"/>
          <w:lang w:eastAsia="ar-SA"/>
        </w:rPr>
      </w:pPr>
      <w:r w:rsidRPr="00FC343C">
        <w:rPr>
          <w:rFonts w:ascii="Helvetica" w:hAnsi="Helvetica"/>
          <w:b/>
        </w:rPr>
        <w:br w:type="page"/>
      </w:r>
    </w:p>
    <w:p w:rsidR="002B525C" w:rsidRPr="00FC343C" w:rsidRDefault="002B525C" w:rsidP="002B525C">
      <w:pPr>
        <w:pStyle w:val="BodyCopy"/>
        <w:rPr>
          <w:b/>
          <w:noProof w:val="0"/>
        </w:rPr>
      </w:pPr>
      <w:r w:rsidRPr="00FC343C">
        <w:rPr>
          <w:b/>
          <w:noProof w:val="0"/>
        </w:rPr>
        <w:lastRenderedPageBreak/>
        <w:t>Cost-benefit analysis</w:t>
      </w:r>
    </w:p>
    <w:p w:rsidR="002B525C" w:rsidRPr="00FC343C" w:rsidRDefault="00D15458" w:rsidP="00D15458">
      <w:pPr>
        <w:pStyle w:val="BodyCopy"/>
        <w:rPr>
          <w:i/>
          <w:noProof w:val="0"/>
        </w:rPr>
      </w:pPr>
      <w:r w:rsidRPr="00FC343C">
        <w:rPr>
          <w:noProof w:val="0"/>
        </w:rPr>
        <w:t>Operators may undertake a cost-benefit analysis.</w:t>
      </w:r>
    </w:p>
    <w:p w:rsidR="00D15458" w:rsidRPr="00FC343C" w:rsidRDefault="00D15458" w:rsidP="00D15458">
      <w:pPr>
        <w:pStyle w:val="BodyCopy"/>
        <w:rPr>
          <w:noProof w:val="0"/>
        </w:rPr>
      </w:pPr>
      <w:r w:rsidRPr="00FC343C">
        <w:rPr>
          <w:noProof w:val="0"/>
        </w:rPr>
        <w:t>This analysis:</w:t>
      </w:r>
    </w:p>
    <w:p w:rsidR="00D15458" w:rsidRPr="00FC343C" w:rsidRDefault="00D15458" w:rsidP="00D15458">
      <w:pPr>
        <w:pStyle w:val="Bullet1"/>
      </w:pPr>
      <w:r w:rsidRPr="00FC343C">
        <w:t>Identifies items (products and services) available at different points along the tour</w:t>
      </w:r>
    </w:p>
    <w:p w:rsidR="00D15458" w:rsidRPr="00FC343C" w:rsidRDefault="00D15458" w:rsidP="00D15458">
      <w:pPr>
        <w:pStyle w:val="Bullet1"/>
      </w:pPr>
      <w:r w:rsidRPr="00FC343C">
        <w:t>Assesses their price and quality</w:t>
      </w:r>
    </w:p>
    <w:p w:rsidR="00D15458" w:rsidRPr="00FC343C" w:rsidRDefault="00D15458" w:rsidP="00D15458">
      <w:pPr>
        <w:pStyle w:val="Bullet1"/>
      </w:pPr>
      <w:r w:rsidRPr="00FC343C">
        <w:t>Evaluates suitability and integration of items into the tour</w:t>
      </w:r>
    </w:p>
    <w:p w:rsidR="00D15458" w:rsidRPr="00FC343C" w:rsidRDefault="00D15458" w:rsidP="00D15458">
      <w:pPr>
        <w:pStyle w:val="Bullet1"/>
      </w:pPr>
      <w:r w:rsidRPr="00FC343C">
        <w:t xml:space="preserve">Determines the decision to take supplies, or buy them </w:t>
      </w:r>
      <w:r w:rsidRPr="00FC343C">
        <w:rPr>
          <w:i/>
        </w:rPr>
        <w:t>en route.</w:t>
      </w:r>
    </w:p>
    <w:p w:rsidR="00D15458" w:rsidRPr="00FC343C" w:rsidRDefault="00D15458" w:rsidP="00D15458">
      <w:pPr>
        <w:pStyle w:val="Bullet1"/>
        <w:numPr>
          <w:ilvl w:val="0"/>
          <w:numId w:val="0"/>
        </w:numPr>
      </w:pPr>
      <w:r w:rsidRPr="00FC343C">
        <w:t xml:space="preserve">While a cost-benefit analysis may be sound business practice in order to identify where items should be purchased this is not always possible as other factors (see above) </w:t>
      </w:r>
      <w:r w:rsidR="004F54F2" w:rsidRPr="00FC343C">
        <w:t>often have to be factored in.</w:t>
      </w:r>
    </w:p>
    <w:p w:rsidR="00D9474A" w:rsidRPr="00FC343C" w:rsidRDefault="00D9474A" w:rsidP="00B10FB4">
      <w:pPr>
        <w:pStyle w:val="Heading3"/>
      </w:pPr>
      <w:r w:rsidRPr="00FC343C">
        <w:t>Ways to identify third party providers</w:t>
      </w:r>
    </w:p>
    <w:p w:rsidR="00D9474A" w:rsidRPr="00FC343C" w:rsidRDefault="00D9474A" w:rsidP="00D9474A">
      <w:pPr>
        <w:pStyle w:val="Bullet1"/>
        <w:numPr>
          <w:ilvl w:val="0"/>
          <w:numId w:val="0"/>
        </w:numPr>
      </w:pPr>
      <w:r w:rsidRPr="00FC343C">
        <w:t>A combination of approaches is usually the best way to identify the availability of third party providers/suppliers.</w:t>
      </w:r>
    </w:p>
    <w:p w:rsidR="00D9474A" w:rsidRPr="00FC343C" w:rsidRDefault="00D9474A" w:rsidP="00D9474A">
      <w:pPr>
        <w:pStyle w:val="Bullet1"/>
        <w:numPr>
          <w:ilvl w:val="0"/>
          <w:numId w:val="0"/>
        </w:numPr>
      </w:pPr>
      <w:r w:rsidRPr="00FC343C">
        <w:t>Traditional techniques are to:</w:t>
      </w:r>
    </w:p>
    <w:p w:rsidR="00D9474A" w:rsidRPr="00FC343C" w:rsidRDefault="00D9474A" w:rsidP="00D9474A">
      <w:pPr>
        <w:pStyle w:val="Bullet1"/>
      </w:pPr>
      <w:r w:rsidRPr="00FC343C">
        <w:t>Speak to tour staff – who have experience in the relevant areas to be visited to see what they know about what is available and who may be able to supply</w:t>
      </w:r>
    </w:p>
    <w:p w:rsidR="004C1F05" w:rsidRPr="00FC343C" w:rsidRDefault="004C1F05" w:rsidP="00D9474A">
      <w:pPr>
        <w:pStyle w:val="Bullet1"/>
      </w:pPr>
      <w:r w:rsidRPr="00FC343C">
        <w:t>Read the details of any arrangements entered into with local communities – which necessitate purchasing certain items/services from them as part of the deal in relation to accessing their area/land</w:t>
      </w:r>
    </w:p>
    <w:p w:rsidR="00D9474A" w:rsidRPr="00FC343C" w:rsidRDefault="00D9474A" w:rsidP="00D9474A">
      <w:pPr>
        <w:pStyle w:val="Bullet1"/>
      </w:pPr>
      <w:r w:rsidRPr="00FC343C">
        <w:t>Conduct internet searches – using appropriate key words to refine the searches</w:t>
      </w:r>
    </w:p>
    <w:p w:rsidR="00D9474A" w:rsidRPr="00FC343C" w:rsidRDefault="00D9474A" w:rsidP="00D9474A">
      <w:pPr>
        <w:pStyle w:val="Bullet1"/>
      </w:pPr>
      <w:r w:rsidRPr="00FC343C">
        <w:t>Use region-specific telephone books – to identify relevant businesses in the areas</w:t>
      </w:r>
    </w:p>
    <w:p w:rsidR="00D9474A" w:rsidRPr="00FC343C" w:rsidRDefault="00D9474A" w:rsidP="00D9474A">
      <w:pPr>
        <w:pStyle w:val="Bullet1"/>
      </w:pPr>
      <w:r w:rsidRPr="00FC343C">
        <w:t>Talk to competitors who conduct trips/tours in the areas – to identify who they use and to learn from what they do</w:t>
      </w:r>
    </w:p>
    <w:p w:rsidR="00D9474A" w:rsidRPr="00FC343C" w:rsidRDefault="006F3662" w:rsidP="00D9474A">
      <w:pPr>
        <w:pStyle w:val="Bullet1"/>
      </w:pPr>
      <w:r w:rsidRPr="00FC343C">
        <w:rPr>
          <w:noProof/>
          <w:lang w:eastAsia="en-AU"/>
        </w:rPr>
        <w:drawing>
          <wp:anchor distT="0" distB="0" distL="114300" distR="114300" simplePos="0" relativeHeight="251708416" behindDoc="0" locked="0" layoutInCell="1" allowOverlap="1" wp14:anchorId="3BD8AD1D" wp14:editId="0276084E">
            <wp:simplePos x="0" y="0"/>
            <wp:positionH relativeFrom="column">
              <wp:posOffset>3932555</wp:posOffset>
            </wp:positionH>
            <wp:positionV relativeFrom="paragraph">
              <wp:posOffset>148590</wp:posOffset>
            </wp:positionV>
            <wp:extent cx="1806575" cy="1564640"/>
            <wp:effectExtent l="0" t="0" r="0" b="0"/>
            <wp:wrapSquare wrapText="bothSides"/>
            <wp:docPr id="14" name="Picture 14" descr="I:\Overseas Projects\PHOTOS\2014\Shutterstock 25-a-day\shutterstock_1971705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Overseas Projects\PHOTOS\2014\Shutterstock 25-a-day\shutterstock_197170562.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806575" cy="1564640"/>
                    </a:xfrm>
                    <a:prstGeom prst="rect">
                      <a:avLst/>
                    </a:prstGeom>
                    <a:noFill/>
                    <a:ln>
                      <a:noFill/>
                    </a:ln>
                  </pic:spPr>
                </pic:pic>
              </a:graphicData>
            </a:graphic>
          </wp:anchor>
        </w:drawing>
      </w:r>
      <w:r w:rsidR="00D9474A" w:rsidRPr="00FC343C">
        <w:t>Go to the regions/areas – and:</w:t>
      </w:r>
    </w:p>
    <w:p w:rsidR="00D9474A" w:rsidRPr="00FC343C" w:rsidRDefault="00D9474A" w:rsidP="004355F9">
      <w:pPr>
        <w:pStyle w:val="Bullet2"/>
        <w:rPr>
          <w:lang w:val="en-AU"/>
        </w:rPr>
      </w:pPr>
      <w:r w:rsidRPr="00FC343C">
        <w:rPr>
          <w:lang w:val="en-AU"/>
        </w:rPr>
        <w:t>Visit potential providers and get to know them and what they provide and what they may be able to do for the trips/tours</w:t>
      </w:r>
    </w:p>
    <w:p w:rsidR="00D9474A" w:rsidRPr="00FC343C" w:rsidRDefault="00D9474A" w:rsidP="004355F9">
      <w:pPr>
        <w:pStyle w:val="Bullet2"/>
        <w:rPr>
          <w:lang w:val="en-AU"/>
        </w:rPr>
      </w:pPr>
      <w:r w:rsidRPr="00FC343C">
        <w:rPr>
          <w:lang w:val="en-AU"/>
        </w:rPr>
        <w:t>View their facilities</w:t>
      </w:r>
    </w:p>
    <w:p w:rsidR="00D9474A" w:rsidRPr="00FC343C" w:rsidRDefault="00D9474A" w:rsidP="004355F9">
      <w:pPr>
        <w:pStyle w:val="Bullet2"/>
        <w:rPr>
          <w:lang w:val="en-AU"/>
        </w:rPr>
      </w:pPr>
      <w:r w:rsidRPr="00FC343C">
        <w:rPr>
          <w:lang w:val="en-AU"/>
        </w:rPr>
        <w:t>Taste or test their products and services – to get a first-hand idea of their quality and relevant other factors.</w:t>
      </w:r>
    </w:p>
    <w:p w:rsidR="004355F9" w:rsidRPr="00FC343C" w:rsidRDefault="004355F9">
      <w:pPr>
        <w:rPr>
          <w:rFonts w:ascii="Helvetica" w:eastAsiaTheme="majorEastAsia" w:hAnsi="Helvetica" w:cstheme="majorBidi"/>
          <w:b/>
          <w:bCs/>
          <w:color w:val="45545F"/>
          <w:sz w:val="28"/>
        </w:rPr>
      </w:pPr>
      <w:r w:rsidRPr="00FC343C">
        <w:rPr>
          <w:rFonts w:ascii="Helvetica" w:hAnsi="Helvetica"/>
        </w:rPr>
        <w:br w:type="page"/>
      </w:r>
    </w:p>
    <w:p w:rsidR="00B10FB4" w:rsidRPr="00FC343C" w:rsidRDefault="00B10FB4" w:rsidP="00B10FB4">
      <w:pPr>
        <w:pStyle w:val="Heading3"/>
      </w:pPr>
      <w:r w:rsidRPr="00FC343C">
        <w:lastRenderedPageBreak/>
        <w:t>Pre-tour arrangements</w:t>
      </w:r>
    </w:p>
    <w:p w:rsidR="00B10FB4" w:rsidRPr="00FC343C" w:rsidRDefault="00B10FB4" w:rsidP="00B10FB4">
      <w:pPr>
        <w:pStyle w:val="BodyCopy"/>
        <w:rPr>
          <w:noProof w:val="0"/>
        </w:rPr>
      </w:pPr>
      <w:r w:rsidRPr="00FC343C">
        <w:rPr>
          <w:noProof w:val="0"/>
        </w:rPr>
        <w:t>When organising for the third party supply of resources to tour groups it may be necessary to undertake the following activities:</w:t>
      </w:r>
    </w:p>
    <w:p w:rsidR="00B10FB4" w:rsidRPr="00FC343C" w:rsidRDefault="00B10FB4" w:rsidP="00B10FB4">
      <w:pPr>
        <w:pStyle w:val="Bullet1"/>
      </w:pPr>
      <w:r w:rsidRPr="00FC343C">
        <w:t>Compare prices and quality available from a variety of local suppliers – in order to source the best product/s and the best deals</w:t>
      </w:r>
      <w:r w:rsidR="004F54F2" w:rsidRPr="00FC343C">
        <w:t>, in the most appropriate locations at the time and on the days required</w:t>
      </w:r>
    </w:p>
    <w:p w:rsidR="00B10FB4" w:rsidRPr="00FC343C" w:rsidRDefault="00B10FB4" w:rsidP="00B10FB4">
      <w:pPr>
        <w:pStyle w:val="Bullet1"/>
      </w:pPr>
      <w:r w:rsidRPr="00FC343C">
        <w:t>Negotiate deals – in relation to issues such as discounts for cash or prompt payments, quantity discounts, loyalty bonuses</w:t>
      </w:r>
    </w:p>
    <w:p w:rsidR="00B10FB4" w:rsidRPr="00FC343C" w:rsidRDefault="00B10FB4" w:rsidP="00B10FB4">
      <w:pPr>
        <w:pStyle w:val="Bullet1"/>
      </w:pPr>
      <w:r w:rsidRPr="00FC343C">
        <w:t>Develop contracts/tender documentation – and posting them inviting local suppliers to tender for the contracts/supply of identified goods and services</w:t>
      </w:r>
    </w:p>
    <w:p w:rsidR="00B10FB4" w:rsidRPr="00FC343C" w:rsidRDefault="00B10FB4" w:rsidP="00B10FB4">
      <w:pPr>
        <w:pStyle w:val="Bullet1"/>
      </w:pPr>
      <w:r w:rsidRPr="00FC343C">
        <w:t>Organise lines of credit – so tour groups can make purchases as required and the costs can be charged back to the tour organisation</w:t>
      </w:r>
    </w:p>
    <w:p w:rsidR="00B10FB4" w:rsidRPr="00FC343C" w:rsidRDefault="00B10FB4" w:rsidP="00B10FB4">
      <w:pPr>
        <w:pStyle w:val="Bullet1"/>
      </w:pPr>
      <w:r w:rsidRPr="00FC343C">
        <w:t>Pre-pay for known items and quantities – it may be a condition of buying from a local business all items need to be paid for ‘in advance’ before they will be supplied</w:t>
      </w:r>
    </w:p>
    <w:p w:rsidR="00B10FB4" w:rsidRPr="00FC343C" w:rsidRDefault="00B10FB4" w:rsidP="00B10FB4">
      <w:pPr>
        <w:pStyle w:val="Bullet1"/>
      </w:pPr>
      <w:r w:rsidRPr="00FC343C">
        <w:t>Obtain vouchers or other documentation in advance – so relevant forms, tickets and coupons can be issued to Tour Leaders and tour group members for them to redeem for the provision of goods and services as required from local businesses/outlets</w:t>
      </w:r>
    </w:p>
    <w:p w:rsidR="00B10FB4" w:rsidRPr="00FC343C" w:rsidRDefault="00B10FB4" w:rsidP="00B10FB4">
      <w:pPr>
        <w:pStyle w:val="Bullet1"/>
      </w:pPr>
      <w:r w:rsidRPr="00FC343C">
        <w:t>Organise locations, dates and times – to suit the needs of the tour group and the operation of the supplier’s business</w:t>
      </w:r>
    </w:p>
    <w:p w:rsidR="00B10FB4" w:rsidRPr="00FC343C" w:rsidRDefault="00B10FB4" w:rsidP="00B10FB4">
      <w:pPr>
        <w:pStyle w:val="Bullet1"/>
      </w:pPr>
      <w:r w:rsidRPr="00FC343C">
        <w:t xml:space="preserve">Contact </w:t>
      </w:r>
      <w:r w:rsidR="00620988" w:rsidRPr="00FC343C">
        <w:t xml:space="preserve">third party </w:t>
      </w:r>
      <w:r w:rsidRPr="00FC343C">
        <w:t>suppliers immediately prior to tour group departure – to confirm arrangements, verify availability of supply and update any last-minute requirements/changes to previous agreements.</w:t>
      </w:r>
    </w:p>
    <w:p w:rsidR="00F84543" w:rsidRPr="00FC343C" w:rsidRDefault="00927728">
      <w:pPr>
        <w:rPr>
          <w:rFonts w:ascii="Helvetica" w:eastAsia="Calibri" w:hAnsi="Helvetica" w:cs="Calibri"/>
          <w:szCs w:val="16"/>
        </w:rPr>
      </w:pPr>
      <w:r w:rsidRPr="00FC343C">
        <w:rPr>
          <w:rFonts w:ascii="Helvetica" w:hAnsi="Helvetica"/>
          <w:noProof/>
        </w:rPr>
        <w:drawing>
          <wp:anchor distT="0" distB="0" distL="114300" distR="114300" simplePos="0" relativeHeight="251709440" behindDoc="0" locked="0" layoutInCell="1" allowOverlap="1" wp14:anchorId="052958DA" wp14:editId="1E4265BD">
            <wp:simplePos x="0" y="0"/>
            <wp:positionH relativeFrom="column">
              <wp:posOffset>1264920</wp:posOffset>
            </wp:positionH>
            <wp:positionV relativeFrom="paragraph">
              <wp:posOffset>504825</wp:posOffset>
            </wp:positionV>
            <wp:extent cx="3051810" cy="1983105"/>
            <wp:effectExtent l="0" t="0" r="0" b="0"/>
            <wp:wrapSquare wrapText="bothSides"/>
            <wp:docPr id="15" name="Picture 15" descr="I:\Overseas Projects\PHOTOS\2014\Shutterstock 25-a-day\shutterstock_1988256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Overseas Projects\PHOTOS\2014\Shutterstock 25-a-day\shutterstock_198825635.jp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051810" cy="1983105"/>
                    </a:xfrm>
                    <a:prstGeom prst="rect">
                      <a:avLst/>
                    </a:prstGeom>
                    <a:noFill/>
                    <a:ln>
                      <a:noFill/>
                    </a:ln>
                  </pic:spPr>
                </pic:pic>
              </a:graphicData>
            </a:graphic>
          </wp:anchor>
        </w:drawing>
      </w:r>
      <w:r w:rsidR="00F84543" w:rsidRPr="00FC343C">
        <w:rPr>
          <w:rFonts w:ascii="Helvetica" w:hAnsi="Helvetica"/>
        </w:rPr>
        <w:br w:type="page"/>
      </w:r>
    </w:p>
    <w:p w:rsidR="00F84543" w:rsidRPr="00FC343C" w:rsidRDefault="00F84543" w:rsidP="00057387">
      <w:pPr>
        <w:pStyle w:val="Heading2"/>
      </w:pPr>
      <w:r w:rsidRPr="00FC343C">
        <w:lastRenderedPageBreak/>
        <w:t>1.4</w:t>
      </w:r>
      <w:r w:rsidRPr="00FC343C">
        <w:tab/>
      </w:r>
      <w:r w:rsidR="00F80014">
        <w:fldChar w:fldCharType="begin"/>
      </w:r>
      <w:r w:rsidR="00F80014">
        <w:instrText xml:space="preserve"> REF  Criteria14  \* MERGEFORMAT </w:instrText>
      </w:r>
      <w:r w:rsidR="00F80014">
        <w:fldChar w:fldCharType="separate"/>
      </w:r>
      <w:sdt>
        <w:sdtPr>
          <w:alias w:val="Criteria14"/>
          <w:tag w:val="Criteria14"/>
          <w:id w:val="812829259"/>
          <w:placeholder>
            <w:docPart w:val="2C1C6439F893417C889D32AA62BC8B65"/>
          </w:placeholder>
        </w:sdtPr>
        <w:sdtContent>
          <w:r w:rsidR="00F80014" w:rsidRPr="00F80014">
            <w:rPr>
              <w:rStyle w:val="PlaceholderText"/>
              <w:color w:val="45545F"/>
            </w:rPr>
            <w:t xml:space="preserve">Identify special needs for the </w:t>
          </w:r>
          <w:r w:rsidR="00F80014" w:rsidRPr="00FC343C">
            <w:t>tour</w:t>
          </w:r>
        </w:sdtContent>
      </w:sdt>
      <w:r w:rsidR="00F80014">
        <w:fldChar w:fldCharType="end"/>
      </w:r>
    </w:p>
    <w:p w:rsidR="00F84543" w:rsidRPr="00FC343C" w:rsidRDefault="00F84543" w:rsidP="00F84543">
      <w:pPr>
        <w:pStyle w:val="Heading3"/>
      </w:pPr>
      <w:r w:rsidRPr="00FC343C">
        <w:t>Introduction</w:t>
      </w:r>
    </w:p>
    <w:p w:rsidR="004F54F2" w:rsidRPr="00FC343C" w:rsidRDefault="004F54F2" w:rsidP="004355F9">
      <w:pPr>
        <w:pStyle w:val="BodyCopy"/>
        <w:rPr>
          <w:noProof w:val="0"/>
        </w:rPr>
      </w:pPr>
      <w:r w:rsidRPr="00FC343C">
        <w:rPr>
          <w:noProof w:val="0"/>
        </w:rPr>
        <w:t>Standard practice is to identify if there is a need to provide resources for ‘special needs’ people on the tour.</w:t>
      </w:r>
    </w:p>
    <w:p w:rsidR="00F84543" w:rsidRPr="00FC343C" w:rsidRDefault="004F54F2" w:rsidP="004355F9">
      <w:pPr>
        <w:pStyle w:val="BodyCopy"/>
        <w:rPr>
          <w:noProof w:val="0"/>
        </w:rPr>
      </w:pPr>
      <w:r w:rsidRPr="00FC343C">
        <w:rPr>
          <w:noProof w:val="0"/>
        </w:rPr>
        <w:t>This section defines/describes special needs customers and presents</w:t>
      </w:r>
      <w:r w:rsidR="00096745" w:rsidRPr="00FC343C">
        <w:rPr>
          <w:noProof w:val="0"/>
        </w:rPr>
        <w:t xml:space="preserve"> benchmark practices</w:t>
      </w:r>
      <w:r w:rsidRPr="00FC343C">
        <w:rPr>
          <w:noProof w:val="0"/>
        </w:rPr>
        <w:t xml:space="preserve"> </w:t>
      </w:r>
      <w:r w:rsidR="00096745" w:rsidRPr="00FC343C">
        <w:rPr>
          <w:noProof w:val="0"/>
        </w:rPr>
        <w:t>to address their tour/trip needs.</w:t>
      </w:r>
    </w:p>
    <w:p w:rsidR="00F84543" w:rsidRPr="00FC343C" w:rsidRDefault="00E41119" w:rsidP="00F84543">
      <w:pPr>
        <w:pStyle w:val="Heading3"/>
      </w:pPr>
      <w:r w:rsidRPr="00FC343C">
        <w:t>‘Special needs’ guests</w:t>
      </w:r>
    </w:p>
    <w:p w:rsidR="00096745" w:rsidRPr="00FC343C" w:rsidRDefault="00096745" w:rsidP="00E41119">
      <w:pPr>
        <w:pStyle w:val="BodyCopy"/>
        <w:rPr>
          <w:noProof w:val="0"/>
          <w:szCs w:val="24"/>
        </w:rPr>
      </w:pPr>
      <w:r w:rsidRPr="00FC343C">
        <w:rPr>
          <w:noProof w:val="0"/>
          <w:szCs w:val="24"/>
        </w:rPr>
        <w:t>Special needs can include those who:</w:t>
      </w:r>
    </w:p>
    <w:p w:rsidR="00096745" w:rsidRPr="00FC343C" w:rsidRDefault="001C6796" w:rsidP="004355F9">
      <w:pPr>
        <w:pStyle w:val="Bullet1"/>
      </w:pPr>
      <w:r w:rsidRPr="00FC343C">
        <w:rPr>
          <w:noProof/>
          <w:lang w:eastAsia="en-AU"/>
        </w:rPr>
        <w:drawing>
          <wp:anchor distT="0" distB="0" distL="114300" distR="114300" simplePos="0" relativeHeight="251710464" behindDoc="0" locked="0" layoutInCell="1" allowOverlap="1" wp14:anchorId="7445B328" wp14:editId="30F7043C">
            <wp:simplePos x="0" y="0"/>
            <wp:positionH relativeFrom="column">
              <wp:posOffset>3631565</wp:posOffset>
            </wp:positionH>
            <wp:positionV relativeFrom="paragraph">
              <wp:posOffset>194945</wp:posOffset>
            </wp:positionV>
            <wp:extent cx="2184400" cy="1442720"/>
            <wp:effectExtent l="0" t="0" r="0" b="0"/>
            <wp:wrapSquare wrapText="bothSides"/>
            <wp:docPr id="16" name="Picture 16" descr="I:\Overseas Projects\PHOTOS\2014\Shutterstock 25-a-day\shutterstock_1774184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Overseas Projects\PHOTOS\2014\Shutterstock 25-a-day\shutterstock_177418406.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184400" cy="1442720"/>
                    </a:xfrm>
                    <a:prstGeom prst="rect">
                      <a:avLst/>
                    </a:prstGeom>
                    <a:noFill/>
                    <a:ln>
                      <a:noFill/>
                    </a:ln>
                  </pic:spPr>
                </pic:pic>
              </a:graphicData>
            </a:graphic>
          </wp:anchor>
        </w:drawing>
      </w:r>
      <w:r w:rsidR="00096745" w:rsidRPr="00FC343C">
        <w:t>Are disabled</w:t>
      </w:r>
      <w:r w:rsidR="00E41119" w:rsidRPr="00FC343C">
        <w:t xml:space="preserve"> – mentally or physically</w:t>
      </w:r>
    </w:p>
    <w:p w:rsidR="00096745" w:rsidRPr="00FC343C" w:rsidRDefault="00096745" w:rsidP="004355F9">
      <w:pPr>
        <w:pStyle w:val="Bullet1"/>
      </w:pPr>
      <w:r w:rsidRPr="00FC343C">
        <w:t>Have language limitations</w:t>
      </w:r>
      <w:r w:rsidR="00E41119" w:rsidRPr="00FC343C">
        <w:t xml:space="preserve"> – and cannot speak/understand the local language </w:t>
      </w:r>
    </w:p>
    <w:p w:rsidR="00E41119" w:rsidRPr="00FC343C" w:rsidRDefault="00096745" w:rsidP="004355F9">
      <w:pPr>
        <w:pStyle w:val="Bullet1"/>
      </w:pPr>
      <w:r w:rsidRPr="00FC343C">
        <w:t>Need any type of special assistance</w:t>
      </w:r>
      <w:r w:rsidR="00E41119" w:rsidRPr="00FC343C">
        <w:t xml:space="preserve"> – such as:</w:t>
      </w:r>
    </w:p>
    <w:p w:rsidR="00E41119" w:rsidRPr="00FC343C" w:rsidRDefault="00E41119" w:rsidP="004355F9">
      <w:pPr>
        <w:pStyle w:val="Bullet2"/>
        <w:rPr>
          <w:lang w:val="en-AU"/>
        </w:rPr>
      </w:pPr>
      <w:r w:rsidRPr="00FC343C">
        <w:rPr>
          <w:lang w:val="en-AU"/>
        </w:rPr>
        <w:t>Children travelling alone – known as UAMs</w:t>
      </w:r>
    </w:p>
    <w:p w:rsidR="00E41119" w:rsidRPr="00FC343C" w:rsidRDefault="00E41119" w:rsidP="004355F9">
      <w:pPr>
        <w:pStyle w:val="Bullet2"/>
        <w:rPr>
          <w:lang w:val="en-AU"/>
        </w:rPr>
      </w:pPr>
      <w:r w:rsidRPr="00FC343C">
        <w:rPr>
          <w:lang w:val="en-AU"/>
        </w:rPr>
        <w:t>Elderly – who might need help with luggage/transfers</w:t>
      </w:r>
    </w:p>
    <w:p w:rsidR="00241601" w:rsidRPr="00FC343C" w:rsidRDefault="00241601" w:rsidP="004355F9">
      <w:pPr>
        <w:pStyle w:val="Bullet2"/>
        <w:rPr>
          <w:lang w:val="en-AU"/>
        </w:rPr>
      </w:pPr>
      <w:r w:rsidRPr="00FC343C">
        <w:rPr>
          <w:lang w:val="en-AU"/>
        </w:rPr>
        <w:t>People travelling with service dogs/animals</w:t>
      </w:r>
      <w:r w:rsidR="004A2362" w:rsidRPr="00FC343C">
        <w:rPr>
          <w:lang w:val="en-AU"/>
        </w:rPr>
        <w:t>.</w:t>
      </w:r>
    </w:p>
    <w:p w:rsidR="00241601" w:rsidRPr="00FC343C" w:rsidRDefault="00241601" w:rsidP="00F84543">
      <w:pPr>
        <w:pStyle w:val="BodyCopy"/>
        <w:rPr>
          <w:b/>
          <w:noProof w:val="0"/>
          <w:szCs w:val="24"/>
        </w:rPr>
      </w:pPr>
      <w:r w:rsidRPr="00FC343C">
        <w:rPr>
          <w:b/>
          <w:noProof w:val="0"/>
          <w:szCs w:val="24"/>
        </w:rPr>
        <w:t>Websites</w:t>
      </w:r>
    </w:p>
    <w:p w:rsidR="00096745" w:rsidRPr="00FC343C" w:rsidRDefault="00241601" w:rsidP="00F84543">
      <w:pPr>
        <w:pStyle w:val="BodyCopy"/>
        <w:rPr>
          <w:noProof w:val="0"/>
          <w:szCs w:val="24"/>
        </w:rPr>
      </w:pPr>
      <w:r w:rsidRPr="00FC343C">
        <w:rPr>
          <w:noProof w:val="0"/>
          <w:szCs w:val="24"/>
        </w:rPr>
        <w:t>It is useful to take a look at the following websites:</w:t>
      </w:r>
    </w:p>
    <w:p w:rsidR="00241601" w:rsidRPr="00FC343C" w:rsidRDefault="00F80014" w:rsidP="004355F9">
      <w:pPr>
        <w:pStyle w:val="Bullet1"/>
        <w:rPr>
          <w:szCs w:val="24"/>
        </w:rPr>
      </w:pPr>
      <w:hyperlink r:id="rId72" w:history="1">
        <w:r w:rsidR="00241601" w:rsidRPr="00FC343C">
          <w:rPr>
            <w:rStyle w:val="Hyperlink"/>
            <w:szCs w:val="24"/>
          </w:rPr>
          <w:t>http://www.qantas.com.au/travel/airlines/special-travel-needs/global/en</w:t>
        </w:r>
      </w:hyperlink>
    </w:p>
    <w:p w:rsidR="00241601" w:rsidRPr="00FC343C" w:rsidRDefault="00F80014" w:rsidP="004355F9">
      <w:pPr>
        <w:pStyle w:val="Bullet1"/>
        <w:rPr>
          <w:szCs w:val="24"/>
        </w:rPr>
      </w:pPr>
      <w:hyperlink r:id="rId73" w:history="1">
        <w:r w:rsidR="00241601" w:rsidRPr="00FC343C">
          <w:rPr>
            <w:rStyle w:val="Hyperlink"/>
            <w:szCs w:val="24"/>
          </w:rPr>
          <w:t>http://easyaccesstravel.com/</w:t>
        </w:r>
      </w:hyperlink>
    </w:p>
    <w:p w:rsidR="00241601" w:rsidRPr="00FC343C" w:rsidRDefault="00F80014" w:rsidP="004355F9">
      <w:pPr>
        <w:pStyle w:val="Bullet1"/>
        <w:rPr>
          <w:szCs w:val="24"/>
        </w:rPr>
      </w:pPr>
      <w:hyperlink r:id="rId74" w:history="1">
        <w:r w:rsidR="00241601" w:rsidRPr="00FC343C">
          <w:rPr>
            <w:rStyle w:val="Hyperlink"/>
            <w:szCs w:val="24"/>
          </w:rPr>
          <w:t>http://www.friendshipcircle.org/blog/2012/04/04/7-travel-agencies-for-special-needs-travel/</w:t>
        </w:r>
      </w:hyperlink>
    </w:p>
    <w:p w:rsidR="002C74F5" w:rsidRPr="00FC343C" w:rsidRDefault="002C74F5" w:rsidP="002C74F5">
      <w:pPr>
        <w:pStyle w:val="Heading3"/>
      </w:pPr>
      <w:r w:rsidRPr="00FC343C">
        <w:t>Operational limitations</w:t>
      </w:r>
    </w:p>
    <w:p w:rsidR="002C74F5" w:rsidRPr="00FC343C" w:rsidRDefault="002C74F5" w:rsidP="00241601">
      <w:pPr>
        <w:pStyle w:val="BodyCopy"/>
        <w:rPr>
          <w:noProof w:val="0"/>
          <w:szCs w:val="24"/>
        </w:rPr>
      </w:pPr>
      <w:r w:rsidRPr="00FC343C">
        <w:rPr>
          <w:noProof w:val="0"/>
          <w:szCs w:val="24"/>
        </w:rPr>
        <w:t>All operators will strive to meet the needs of all their special needs travellers and tourists.</w:t>
      </w:r>
    </w:p>
    <w:p w:rsidR="002C74F5" w:rsidRPr="00FC343C" w:rsidRDefault="002C74F5" w:rsidP="00241601">
      <w:pPr>
        <w:pStyle w:val="BodyCopy"/>
        <w:rPr>
          <w:noProof w:val="0"/>
          <w:szCs w:val="24"/>
        </w:rPr>
      </w:pPr>
      <w:r w:rsidRPr="00FC343C">
        <w:rPr>
          <w:noProof w:val="0"/>
          <w:szCs w:val="24"/>
        </w:rPr>
        <w:t>Indeed, legislation may require they do this.</w:t>
      </w:r>
    </w:p>
    <w:p w:rsidR="002C74F5" w:rsidRPr="00FC343C" w:rsidRDefault="002C74F5" w:rsidP="00241601">
      <w:pPr>
        <w:pStyle w:val="BodyCopy"/>
        <w:rPr>
          <w:noProof w:val="0"/>
          <w:szCs w:val="24"/>
        </w:rPr>
      </w:pPr>
      <w:r w:rsidRPr="00FC343C">
        <w:rPr>
          <w:noProof w:val="0"/>
          <w:szCs w:val="24"/>
        </w:rPr>
        <w:t>However, there will always be limitations on what can be done in terms of:</w:t>
      </w:r>
    </w:p>
    <w:p w:rsidR="002C74F5" w:rsidRPr="00FC343C" w:rsidRDefault="002C74F5" w:rsidP="002C74F5">
      <w:pPr>
        <w:pStyle w:val="Bullet1"/>
        <w:rPr>
          <w:szCs w:val="24"/>
        </w:rPr>
      </w:pPr>
      <w:r w:rsidRPr="00FC343C">
        <w:rPr>
          <w:szCs w:val="24"/>
        </w:rPr>
        <w:t>Staff who can be supplied</w:t>
      </w:r>
    </w:p>
    <w:p w:rsidR="002C74F5" w:rsidRPr="00FC343C" w:rsidRDefault="002C74F5" w:rsidP="002C74F5">
      <w:pPr>
        <w:pStyle w:val="Bullet1"/>
        <w:rPr>
          <w:szCs w:val="24"/>
        </w:rPr>
      </w:pPr>
      <w:r w:rsidRPr="00FC343C">
        <w:rPr>
          <w:szCs w:val="24"/>
        </w:rPr>
        <w:t>Resources which can be provided.</w:t>
      </w:r>
    </w:p>
    <w:p w:rsidR="002C74F5" w:rsidRPr="00FC343C" w:rsidRDefault="002C74F5" w:rsidP="002C74F5">
      <w:pPr>
        <w:pStyle w:val="Bullet1"/>
        <w:numPr>
          <w:ilvl w:val="0"/>
          <w:numId w:val="0"/>
        </w:numPr>
        <w:rPr>
          <w:szCs w:val="24"/>
        </w:rPr>
      </w:pPr>
      <w:r w:rsidRPr="00FC343C">
        <w:rPr>
          <w:szCs w:val="24"/>
        </w:rPr>
        <w:t>Many operators will identify what they are able to do and what they cannot supply on their web page and/or as part of their standard Terms and Conditions.</w:t>
      </w:r>
    </w:p>
    <w:p w:rsidR="004355F9" w:rsidRPr="00FC343C" w:rsidRDefault="004355F9">
      <w:pPr>
        <w:rPr>
          <w:rFonts w:ascii="Helvetica" w:eastAsiaTheme="majorEastAsia" w:hAnsi="Helvetica" w:cstheme="majorBidi"/>
          <w:b/>
          <w:bCs/>
          <w:color w:val="45545F"/>
          <w:sz w:val="28"/>
        </w:rPr>
      </w:pPr>
      <w:r w:rsidRPr="00FC343C">
        <w:rPr>
          <w:rFonts w:ascii="Helvetica" w:hAnsi="Helvetica"/>
        </w:rPr>
        <w:br w:type="page"/>
      </w:r>
    </w:p>
    <w:p w:rsidR="002C74F5" w:rsidRPr="00FC343C" w:rsidRDefault="002C74F5" w:rsidP="002C74F5">
      <w:pPr>
        <w:pStyle w:val="Heading3"/>
      </w:pPr>
      <w:r w:rsidRPr="00FC343C">
        <w:lastRenderedPageBreak/>
        <w:t>Standard Operating Procedures</w:t>
      </w:r>
    </w:p>
    <w:p w:rsidR="00241601" w:rsidRPr="00FC343C" w:rsidRDefault="002C74F5" w:rsidP="00241601">
      <w:pPr>
        <w:pStyle w:val="BodyCopy"/>
        <w:rPr>
          <w:noProof w:val="0"/>
          <w:szCs w:val="24"/>
        </w:rPr>
      </w:pPr>
      <w:r w:rsidRPr="00FC343C">
        <w:rPr>
          <w:noProof w:val="0"/>
          <w:szCs w:val="24"/>
        </w:rPr>
        <w:t>SOPs to address the requirements which may arise in relation to those with special needs:</w:t>
      </w:r>
    </w:p>
    <w:p w:rsidR="00F84543" w:rsidRPr="00FC343C" w:rsidRDefault="002C74F5" w:rsidP="00096745">
      <w:pPr>
        <w:pStyle w:val="Bullet1"/>
      </w:pPr>
      <w:r w:rsidRPr="00FC343C">
        <w:t>Check the ‘Special request’ forms for the tour – most operators have these forms which are available for customers and/or sales staff to complete.</w:t>
      </w:r>
    </w:p>
    <w:p w:rsidR="002C74F5" w:rsidRPr="00FC343C" w:rsidRDefault="002C74F5" w:rsidP="002C74F5">
      <w:pPr>
        <w:pStyle w:val="Bullet1"/>
        <w:numPr>
          <w:ilvl w:val="0"/>
          <w:numId w:val="0"/>
        </w:numPr>
        <w:ind w:left="357"/>
      </w:pPr>
      <w:r w:rsidRPr="00FC343C">
        <w:t>These forms identify the special needs of the person/group and their names so they can be identif</w:t>
      </w:r>
      <w:r w:rsidR="004355F9" w:rsidRPr="00FC343C">
        <w:t>ied and their needs catered for</w:t>
      </w:r>
    </w:p>
    <w:p w:rsidR="002C74F5" w:rsidRPr="00FC343C" w:rsidRDefault="002C74F5" w:rsidP="002C74F5">
      <w:pPr>
        <w:pStyle w:val="Bullet1"/>
      </w:pPr>
      <w:r w:rsidRPr="00FC343C">
        <w:t>Read the contracts which have been prepared for customised and private tours – as these may be focussed on groups where some or all of the party have identified special needs.</w:t>
      </w:r>
    </w:p>
    <w:p w:rsidR="002C74F5" w:rsidRPr="00FC343C" w:rsidRDefault="002C74F5" w:rsidP="002C74F5">
      <w:pPr>
        <w:pStyle w:val="Bullet1"/>
        <w:numPr>
          <w:ilvl w:val="0"/>
          <w:numId w:val="0"/>
        </w:numPr>
        <w:ind w:left="357"/>
      </w:pPr>
      <w:r w:rsidRPr="00FC343C">
        <w:t>Custom tours are increasingly being organised for elderly, disabled</w:t>
      </w:r>
      <w:r w:rsidR="004355F9" w:rsidRPr="00FC343C">
        <w:t xml:space="preserve"> and other special needs groups</w:t>
      </w:r>
    </w:p>
    <w:p w:rsidR="002C74F5" w:rsidRPr="00FC343C" w:rsidRDefault="00BD6E72" w:rsidP="004A2362">
      <w:pPr>
        <w:pStyle w:val="Bullet1"/>
      </w:pPr>
      <w:r w:rsidRPr="00FC343C">
        <w:rPr>
          <w:noProof/>
          <w:lang w:eastAsia="en-AU"/>
        </w:rPr>
        <w:drawing>
          <wp:anchor distT="0" distB="0" distL="114300" distR="114300" simplePos="0" relativeHeight="251712512" behindDoc="0" locked="0" layoutInCell="1" allowOverlap="1" wp14:anchorId="0F6A51A2" wp14:editId="7CCA738A">
            <wp:simplePos x="0" y="0"/>
            <wp:positionH relativeFrom="column">
              <wp:posOffset>3963035</wp:posOffset>
            </wp:positionH>
            <wp:positionV relativeFrom="paragraph">
              <wp:posOffset>314325</wp:posOffset>
            </wp:positionV>
            <wp:extent cx="1817370" cy="1692275"/>
            <wp:effectExtent l="19050" t="0" r="0" b="0"/>
            <wp:wrapSquare wrapText="bothSides"/>
            <wp:docPr id="17" name="Picture 1" descr="C:\Documents and Settings\Godaishu\Desktop\PHOTOS\2014\Shutterstock 25-a-day\shutterstock_1484169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Godaishu\Desktop\PHOTOS\2014\Shutterstock 25-a-day\shutterstock_148416917.jpg"/>
                    <pic:cNvPicPr>
                      <a:picLocks noChangeAspect="1" noChangeArrowheads="1"/>
                    </pic:cNvPicPr>
                  </pic:nvPicPr>
                  <pic:blipFill>
                    <a:blip r:embed="rId75" cstate="print"/>
                    <a:srcRect l="11003" r="10463"/>
                    <a:stretch>
                      <a:fillRect/>
                    </a:stretch>
                  </pic:blipFill>
                  <pic:spPr bwMode="auto">
                    <a:xfrm>
                      <a:off x="0" y="0"/>
                      <a:ext cx="1817370" cy="1692275"/>
                    </a:xfrm>
                    <a:prstGeom prst="rect">
                      <a:avLst/>
                    </a:prstGeom>
                    <a:noFill/>
                    <a:ln w="9525">
                      <a:noFill/>
                      <a:miter lim="800000"/>
                      <a:headEnd/>
                      <a:tailEnd/>
                    </a:ln>
                  </pic:spPr>
                </pic:pic>
              </a:graphicData>
            </a:graphic>
          </wp:anchor>
        </w:drawing>
      </w:r>
      <w:r w:rsidR="004A2362" w:rsidRPr="00FC343C">
        <w:t>Adjust the standard provisioning for the trip/tour by supplying/loading necessary items as identified by the pre-tour notifications – this can require:</w:t>
      </w:r>
    </w:p>
    <w:p w:rsidR="004A2362" w:rsidRPr="00FC343C" w:rsidRDefault="004A2362" w:rsidP="004355F9">
      <w:pPr>
        <w:pStyle w:val="Bullet2"/>
        <w:rPr>
          <w:lang w:val="en-AU"/>
        </w:rPr>
      </w:pPr>
      <w:r w:rsidRPr="00FC343C">
        <w:rPr>
          <w:lang w:val="en-AU"/>
        </w:rPr>
        <w:t>Providing handouts and other printed materials:</w:t>
      </w:r>
    </w:p>
    <w:p w:rsidR="004A2362" w:rsidRPr="00FC343C" w:rsidRDefault="004A2362" w:rsidP="004355F9">
      <w:pPr>
        <w:pStyle w:val="Bullet3"/>
        <w:rPr>
          <w:lang w:val="en-AU"/>
        </w:rPr>
      </w:pPr>
      <w:r w:rsidRPr="00FC343C">
        <w:rPr>
          <w:lang w:val="en-AU"/>
        </w:rPr>
        <w:t xml:space="preserve">In languages appropriate for the identified special needs </w:t>
      </w:r>
      <w:r w:rsidR="001B6693" w:rsidRPr="00FC343C">
        <w:rPr>
          <w:lang w:val="en-AU"/>
        </w:rPr>
        <w:t>traveller</w:t>
      </w:r>
    </w:p>
    <w:p w:rsidR="004A2362" w:rsidRPr="00FC343C" w:rsidRDefault="004A2362" w:rsidP="004355F9">
      <w:pPr>
        <w:pStyle w:val="Bullet3"/>
        <w:rPr>
          <w:lang w:val="en-AU"/>
        </w:rPr>
      </w:pPr>
      <w:r w:rsidRPr="00FC343C">
        <w:rPr>
          <w:lang w:val="en-AU"/>
        </w:rPr>
        <w:t>In large print for those with vision impairment</w:t>
      </w:r>
    </w:p>
    <w:p w:rsidR="004A2362" w:rsidRPr="00FC343C" w:rsidRDefault="004A2362" w:rsidP="004355F9">
      <w:pPr>
        <w:pStyle w:val="Bullet2"/>
        <w:rPr>
          <w:lang w:val="en-AU"/>
        </w:rPr>
      </w:pPr>
      <w:r w:rsidRPr="00FC343C">
        <w:rPr>
          <w:lang w:val="en-AU"/>
        </w:rPr>
        <w:t>Making wheelchairs available</w:t>
      </w:r>
    </w:p>
    <w:p w:rsidR="004A2362" w:rsidRPr="00FC343C" w:rsidRDefault="004A2362" w:rsidP="004355F9">
      <w:pPr>
        <w:pStyle w:val="Bullet2"/>
        <w:rPr>
          <w:lang w:val="en-AU"/>
        </w:rPr>
      </w:pPr>
      <w:r w:rsidRPr="00FC343C">
        <w:rPr>
          <w:lang w:val="en-AU"/>
        </w:rPr>
        <w:t>Supplying baby requirements – strollers/perambulators, basinets, baby capsules/seats/restraints</w:t>
      </w:r>
    </w:p>
    <w:p w:rsidR="004A2362" w:rsidRPr="00FC343C" w:rsidRDefault="004A2362" w:rsidP="004355F9">
      <w:pPr>
        <w:pStyle w:val="Bullet2"/>
        <w:rPr>
          <w:lang w:val="en-AU"/>
        </w:rPr>
      </w:pPr>
      <w:r w:rsidRPr="00FC343C">
        <w:rPr>
          <w:lang w:val="en-AU"/>
        </w:rPr>
        <w:t>Arranging for special food needs to cater for religious, cultural and diet-related or medical conditions</w:t>
      </w:r>
    </w:p>
    <w:p w:rsidR="004A2362" w:rsidRPr="00FC343C" w:rsidRDefault="004A2362" w:rsidP="004355F9">
      <w:pPr>
        <w:pStyle w:val="Bullet2"/>
        <w:rPr>
          <w:lang w:val="en-AU"/>
        </w:rPr>
      </w:pPr>
      <w:r w:rsidRPr="00FC343C">
        <w:rPr>
          <w:lang w:val="en-AU"/>
        </w:rPr>
        <w:t>Loading special headsets for those with identified hearting problems – in situations where the tour has a scripted commentary as part of the deal</w:t>
      </w:r>
    </w:p>
    <w:p w:rsidR="004A2362" w:rsidRPr="00FC343C" w:rsidRDefault="004A2362" w:rsidP="004355F9">
      <w:pPr>
        <w:pStyle w:val="Bullet2"/>
        <w:rPr>
          <w:lang w:val="en-AU"/>
        </w:rPr>
      </w:pPr>
      <w:r w:rsidRPr="00FC343C">
        <w:rPr>
          <w:lang w:val="en-AU"/>
        </w:rPr>
        <w:t>Factoring in variations to standard equipment and supplies traditionally packed for similar tours</w:t>
      </w:r>
      <w:r w:rsidR="00037E36" w:rsidRPr="00FC343C">
        <w:rPr>
          <w:lang w:val="en-AU"/>
        </w:rPr>
        <w:t xml:space="preserve"> – to ensure special needs are accommodated as required</w:t>
      </w:r>
    </w:p>
    <w:p w:rsidR="00037E36" w:rsidRPr="00FC343C" w:rsidRDefault="00037E36" w:rsidP="004355F9">
      <w:pPr>
        <w:pStyle w:val="Bullet2"/>
        <w:rPr>
          <w:lang w:val="en-AU"/>
        </w:rPr>
      </w:pPr>
      <w:r w:rsidRPr="00FC343C">
        <w:rPr>
          <w:lang w:val="en-AU"/>
        </w:rPr>
        <w:t>Purchasing additional or new equipment and supplies – to ensure promises made and customer expectations are met: always make sure these purchases occur within budget limitations/allowances</w:t>
      </w:r>
    </w:p>
    <w:p w:rsidR="00037E36" w:rsidRPr="00FC343C" w:rsidRDefault="00037E36" w:rsidP="004355F9">
      <w:pPr>
        <w:pStyle w:val="Bullet2"/>
        <w:rPr>
          <w:lang w:val="en-AU"/>
        </w:rPr>
      </w:pPr>
      <w:r w:rsidRPr="00FC343C">
        <w:rPr>
          <w:lang w:val="en-AU"/>
        </w:rPr>
        <w:t>Notifying destinations, attractions, joint venture partners, carriers and others of the special needs customers – so they too can prepare for their arrival and also meet their needs</w:t>
      </w:r>
    </w:p>
    <w:p w:rsidR="00037E36" w:rsidRPr="00FC343C" w:rsidRDefault="00037E36" w:rsidP="004A2362">
      <w:pPr>
        <w:pStyle w:val="Bullet1"/>
      </w:pPr>
      <w:r w:rsidRPr="00FC343C">
        <w:t>Complete necessary internal documentation to reflect action taken to address special needs – these may include:</w:t>
      </w:r>
      <w:r w:rsidR="00BD6E72" w:rsidRPr="00FC343C">
        <w:rPr>
          <w:lang w:eastAsia="zh-CN"/>
        </w:rPr>
        <w:t xml:space="preserve"> </w:t>
      </w:r>
    </w:p>
    <w:p w:rsidR="00037E36" w:rsidRPr="00FC343C" w:rsidRDefault="00037E36" w:rsidP="004355F9">
      <w:pPr>
        <w:pStyle w:val="Bullet2"/>
        <w:rPr>
          <w:lang w:val="en-AU"/>
        </w:rPr>
      </w:pPr>
      <w:r w:rsidRPr="00FC343C">
        <w:rPr>
          <w:lang w:val="en-AU"/>
        </w:rPr>
        <w:t>Loading sheets</w:t>
      </w:r>
    </w:p>
    <w:p w:rsidR="00037E36" w:rsidRPr="00FC343C" w:rsidRDefault="00037E36" w:rsidP="004355F9">
      <w:pPr>
        <w:pStyle w:val="Bullet2"/>
        <w:rPr>
          <w:lang w:val="en-AU"/>
        </w:rPr>
      </w:pPr>
      <w:r w:rsidRPr="00FC343C">
        <w:rPr>
          <w:lang w:val="en-AU"/>
        </w:rPr>
        <w:t>Requisitions</w:t>
      </w:r>
    </w:p>
    <w:p w:rsidR="00037E36" w:rsidRPr="00FC343C" w:rsidRDefault="00037E36" w:rsidP="004355F9">
      <w:pPr>
        <w:pStyle w:val="Bullet2"/>
        <w:rPr>
          <w:lang w:val="en-AU"/>
        </w:rPr>
      </w:pPr>
      <w:r w:rsidRPr="00FC343C">
        <w:rPr>
          <w:lang w:val="en-AU"/>
        </w:rPr>
        <w:t>Purchase Orders</w:t>
      </w:r>
    </w:p>
    <w:p w:rsidR="00037E36" w:rsidRPr="00FC343C" w:rsidRDefault="00037E36" w:rsidP="004355F9">
      <w:pPr>
        <w:pStyle w:val="Bullet2"/>
        <w:rPr>
          <w:lang w:val="en-AU"/>
        </w:rPr>
      </w:pPr>
      <w:r w:rsidRPr="00FC343C">
        <w:rPr>
          <w:lang w:val="en-AU"/>
        </w:rPr>
        <w:t>Internal advice sheets</w:t>
      </w:r>
    </w:p>
    <w:p w:rsidR="004A2362" w:rsidRPr="00FC343C" w:rsidRDefault="004A2362" w:rsidP="004355F9">
      <w:pPr>
        <w:pStyle w:val="Bullet1"/>
      </w:pPr>
      <w:r w:rsidRPr="00FC343C">
        <w:t>Pass on the identified special needs information to tour staff – such as the Tour Guides and/or Driver at the pre-tour briefing including advice regarding action taken to meet the identified need</w:t>
      </w:r>
      <w:r w:rsidR="00037E36" w:rsidRPr="00FC343C">
        <w:t>.</w:t>
      </w:r>
      <w:r w:rsidRPr="00FC343C">
        <w:br w:type="page"/>
      </w:r>
    </w:p>
    <w:p w:rsidR="00F84543" w:rsidRPr="00FC343C" w:rsidRDefault="00F84543" w:rsidP="00057387">
      <w:pPr>
        <w:pStyle w:val="Heading2"/>
      </w:pPr>
      <w:r w:rsidRPr="00FC343C">
        <w:lastRenderedPageBreak/>
        <w:t>1.5</w:t>
      </w:r>
      <w:r w:rsidRPr="00FC343C">
        <w:tab/>
      </w:r>
      <w:r w:rsidR="00F80014">
        <w:fldChar w:fldCharType="begin"/>
      </w:r>
      <w:r w:rsidR="00F80014">
        <w:instrText xml:space="preserve"> REF  Criteria16  \* MERGEFORMAT </w:instrText>
      </w:r>
      <w:r w:rsidR="00F80014">
        <w:fldChar w:fldCharType="separate"/>
      </w:r>
      <w:sdt>
        <w:sdtPr>
          <w:alias w:val="Criteria16"/>
          <w:tag w:val="Criteria16"/>
          <w:id w:val="1155103110"/>
          <w:placeholder>
            <w:docPart w:val="512B3C6C1F534B7E86F3F0EF8BA980E4"/>
          </w:placeholder>
        </w:sdtPr>
        <w:sdtEndPr>
          <w:rPr>
            <w:rStyle w:val="PlaceholderText"/>
            <w:color w:val="808080"/>
          </w:rPr>
        </w:sdtEndPr>
        <w:sdtContent>
          <w:r w:rsidR="00F80014" w:rsidRPr="00F80014">
            <w:rPr>
              <w:rStyle w:val="PlaceholderText"/>
              <w:color w:val="45545F"/>
            </w:rPr>
            <w:t>Determine final requirements for the tour</w:t>
          </w:r>
        </w:sdtContent>
      </w:sdt>
      <w:r w:rsidR="00F80014">
        <w:rPr>
          <w:rStyle w:val="PlaceholderText"/>
        </w:rPr>
        <w:fldChar w:fldCharType="end"/>
      </w:r>
    </w:p>
    <w:p w:rsidR="00F84543" w:rsidRPr="00FC343C" w:rsidRDefault="00F84543" w:rsidP="00F84543">
      <w:pPr>
        <w:pStyle w:val="Heading3"/>
      </w:pPr>
      <w:r w:rsidRPr="00FC343C">
        <w:t>Introduction</w:t>
      </w:r>
    </w:p>
    <w:p w:rsidR="00F84543" w:rsidRPr="00FC343C" w:rsidRDefault="0063589B" w:rsidP="004355F9">
      <w:pPr>
        <w:pStyle w:val="BodyCopy"/>
        <w:rPr>
          <w:noProof w:val="0"/>
        </w:rPr>
      </w:pPr>
      <w:r w:rsidRPr="00FC343C">
        <w:rPr>
          <w:noProof w:val="0"/>
        </w:rPr>
        <w:t>All trips and tours are restricted by the budget set for them.</w:t>
      </w:r>
    </w:p>
    <w:p w:rsidR="0063589B" w:rsidRPr="00FC343C" w:rsidRDefault="0063589B" w:rsidP="004355F9">
      <w:pPr>
        <w:pStyle w:val="BodyCopy"/>
        <w:rPr>
          <w:noProof w:val="0"/>
        </w:rPr>
      </w:pPr>
      <w:r w:rsidRPr="00FC343C">
        <w:rPr>
          <w:noProof w:val="0"/>
        </w:rPr>
        <w:t xml:space="preserve">This section </w:t>
      </w:r>
      <w:r w:rsidR="00314F4B" w:rsidRPr="00FC343C">
        <w:rPr>
          <w:noProof w:val="0"/>
        </w:rPr>
        <w:t xml:space="preserve">explains factors relating to </w:t>
      </w:r>
      <w:r w:rsidRPr="00FC343C">
        <w:rPr>
          <w:noProof w:val="0"/>
        </w:rPr>
        <w:t>budget</w:t>
      </w:r>
      <w:r w:rsidR="0040282D" w:rsidRPr="00FC343C">
        <w:rPr>
          <w:noProof w:val="0"/>
        </w:rPr>
        <w:t>,</w:t>
      </w:r>
      <w:r w:rsidR="00314F4B" w:rsidRPr="00FC343C">
        <w:rPr>
          <w:noProof w:val="0"/>
        </w:rPr>
        <w:t xml:space="preserve"> indicates how the budget for an individual trip/tour may be </w:t>
      </w:r>
      <w:r w:rsidR="0040282D" w:rsidRPr="00FC343C">
        <w:rPr>
          <w:noProof w:val="0"/>
        </w:rPr>
        <w:t>identified and presents examples of equipment and supplies which may need to be checked and loaded</w:t>
      </w:r>
      <w:r w:rsidR="00314F4B" w:rsidRPr="00FC343C">
        <w:rPr>
          <w:noProof w:val="0"/>
        </w:rPr>
        <w:t>.</w:t>
      </w:r>
    </w:p>
    <w:p w:rsidR="00314F4B" w:rsidRPr="00FC343C" w:rsidRDefault="00314F4B" w:rsidP="00314F4B">
      <w:pPr>
        <w:pStyle w:val="Heading3"/>
      </w:pPr>
      <w:r w:rsidRPr="00FC343C">
        <w:t>The budget and related factors</w:t>
      </w:r>
    </w:p>
    <w:p w:rsidR="00314F4B" w:rsidRPr="00FC343C" w:rsidRDefault="00314F4B" w:rsidP="00314F4B">
      <w:pPr>
        <w:pStyle w:val="BodyCopy"/>
        <w:rPr>
          <w:noProof w:val="0"/>
          <w:szCs w:val="24"/>
        </w:rPr>
      </w:pPr>
      <w:r w:rsidRPr="00FC343C">
        <w:rPr>
          <w:noProof w:val="0"/>
          <w:szCs w:val="24"/>
        </w:rPr>
        <w:t>There is a general requirement all trips/tours are operated within a budget set by management.</w:t>
      </w:r>
    </w:p>
    <w:p w:rsidR="00314F4B" w:rsidRPr="00FC343C" w:rsidRDefault="00314F4B" w:rsidP="00314F4B">
      <w:pPr>
        <w:pStyle w:val="BodyCopy"/>
        <w:rPr>
          <w:noProof w:val="0"/>
          <w:szCs w:val="24"/>
        </w:rPr>
      </w:pPr>
      <w:r w:rsidRPr="00FC343C">
        <w:rPr>
          <w:noProof w:val="0"/>
          <w:szCs w:val="24"/>
        </w:rPr>
        <w:t>The budget is set based on a combination of factors such as:</w:t>
      </w:r>
    </w:p>
    <w:p w:rsidR="00314F4B" w:rsidRPr="00FC343C" w:rsidRDefault="00314F4B" w:rsidP="00314F4B">
      <w:pPr>
        <w:pStyle w:val="Bullet1"/>
      </w:pPr>
      <w:r w:rsidRPr="00FC343C">
        <w:t>Previous experience with similar trips/tours and general industry experience</w:t>
      </w:r>
    </w:p>
    <w:p w:rsidR="00314F4B" w:rsidRPr="00FC343C" w:rsidRDefault="00314F4B" w:rsidP="00314F4B">
      <w:pPr>
        <w:pStyle w:val="Bullet1"/>
      </w:pPr>
      <w:r w:rsidRPr="00FC343C">
        <w:t>Prices charged – to the tour group members/customers</w:t>
      </w:r>
    </w:p>
    <w:p w:rsidR="00314F4B" w:rsidRPr="00FC343C" w:rsidRDefault="00314F4B" w:rsidP="00314F4B">
      <w:pPr>
        <w:pStyle w:val="Bullet1"/>
      </w:pPr>
      <w:r w:rsidRPr="00FC343C">
        <w:t>Promises made about what will be provided – in advertisements and contracts/agreements</w:t>
      </w:r>
    </w:p>
    <w:p w:rsidR="00314F4B" w:rsidRPr="00FC343C" w:rsidRDefault="00314F4B" w:rsidP="00314F4B">
      <w:pPr>
        <w:pStyle w:val="Bullet1"/>
      </w:pPr>
      <w:r w:rsidRPr="00FC343C">
        <w:t>Need to meet legally-imposed obligations – in relation to health, safety, security and other applicable issues</w:t>
      </w:r>
    </w:p>
    <w:p w:rsidR="00314F4B" w:rsidRPr="00FC343C" w:rsidRDefault="00314F4B" w:rsidP="00314F4B">
      <w:pPr>
        <w:pStyle w:val="Bullet1"/>
      </w:pPr>
      <w:r w:rsidRPr="00FC343C">
        <w:t>Need to provide value-for-money to participants – so the trip/tour gains a good reputation which will enhance the potential for repeat and referral business</w:t>
      </w:r>
    </w:p>
    <w:p w:rsidR="00314F4B" w:rsidRPr="00FC343C" w:rsidRDefault="00BD6E72" w:rsidP="00314F4B">
      <w:pPr>
        <w:pStyle w:val="Bullet1"/>
      </w:pPr>
      <w:r w:rsidRPr="00FC343C">
        <w:rPr>
          <w:noProof/>
          <w:lang w:eastAsia="en-AU"/>
        </w:rPr>
        <w:drawing>
          <wp:anchor distT="0" distB="0" distL="114300" distR="114300" simplePos="0" relativeHeight="251713536" behindDoc="0" locked="0" layoutInCell="1" allowOverlap="1" wp14:anchorId="7DBF5E1B" wp14:editId="318A1E15">
            <wp:simplePos x="0" y="0"/>
            <wp:positionH relativeFrom="column">
              <wp:posOffset>3633470</wp:posOffset>
            </wp:positionH>
            <wp:positionV relativeFrom="paragraph">
              <wp:posOffset>54610</wp:posOffset>
            </wp:positionV>
            <wp:extent cx="2023745" cy="1343025"/>
            <wp:effectExtent l="19050" t="0" r="0" b="0"/>
            <wp:wrapSquare wrapText="bothSides"/>
            <wp:docPr id="19" name="Picture 2" descr="C:\Documents and Settings\Godaishu\Desktop\PHOTOS\2014\Shutterstock 25-a-day\shutterstock_174863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Godaishu\Desktop\PHOTOS\2014\Shutterstock 25-a-day\shutterstock_174863018.jpg"/>
                    <pic:cNvPicPr>
                      <a:picLocks noChangeAspect="1" noChangeArrowheads="1"/>
                    </pic:cNvPicPr>
                  </pic:nvPicPr>
                  <pic:blipFill>
                    <a:blip r:embed="rId76" cstate="print"/>
                    <a:srcRect/>
                    <a:stretch>
                      <a:fillRect/>
                    </a:stretch>
                  </pic:blipFill>
                  <pic:spPr bwMode="auto">
                    <a:xfrm>
                      <a:off x="0" y="0"/>
                      <a:ext cx="2023745" cy="1343025"/>
                    </a:xfrm>
                    <a:prstGeom prst="rect">
                      <a:avLst/>
                    </a:prstGeom>
                    <a:noFill/>
                    <a:ln w="9525">
                      <a:noFill/>
                      <a:miter lim="800000"/>
                      <a:headEnd/>
                      <a:tailEnd/>
                    </a:ln>
                  </pic:spPr>
                </pic:pic>
              </a:graphicData>
            </a:graphic>
          </wp:anchor>
        </w:drawing>
      </w:r>
      <w:r w:rsidR="000C6EC2" w:rsidRPr="00FC343C">
        <w:t>Need to meet what the opposition is doing – so the trip/tour becomes a remains a viable option for customers</w:t>
      </w:r>
    </w:p>
    <w:p w:rsidR="000C6EC2" w:rsidRPr="00FC343C" w:rsidRDefault="000C6EC2" w:rsidP="00314F4B">
      <w:pPr>
        <w:pStyle w:val="Bullet1"/>
      </w:pPr>
      <w:r w:rsidRPr="00FC343C">
        <w:t>Need for the organisation to generate a profit – to sustain the business and maintain and grow jobs.</w:t>
      </w:r>
    </w:p>
    <w:p w:rsidR="000C6EC2" w:rsidRPr="00FC343C" w:rsidRDefault="000C6EC2" w:rsidP="000C6EC2">
      <w:pPr>
        <w:pStyle w:val="Heading3"/>
      </w:pPr>
      <w:r w:rsidRPr="00FC343C">
        <w:t>Identifying the budget</w:t>
      </w:r>
    </w:p>
    <w:p w:rsidR="000C6EC2" w:rsidRPr="00FC343C" w:rsidRDefault="000C6EC2" w:rsidP="000C6EC2">
      <w:pPr>
        <w:pStyle w:val="BodyCopy"/>
        <w:rPr>
          <w:b/>
          <w:noProof w:val="0"/>
          <w:szCs w:val="24"/>
        </w:rPr>
      </w:pPr>
      <w:r w:rsidRPr="00FC343C">
        <w:rPr>
          <w:b/>
          <w:noProof w:val="0"/>
          <w:szCs w:val="24"/>
        </w:rPr>
        <w:t>Custom and private tours/trips</w:t>
      </w:r>
    </w:p>
    <w:p w:rsidR="000C6EC2" w:rsidRPr="00FC343C" w:rsidRDefault="000C6EC2" w:rsidP="000C6EC2">
      <w:pPr>
        <w:pStyle w:val="BodyCopy"/>
        <w:rPr>
          <w:noProof w:val="0"/>
          <w:szCs w:val="24"/>
        </w:rPr>
      </w:pPr>
      <w:r w:rsidRPr="00FC343C">
        <w:rPr>
          <w:noProof w:val="0"/>
          <w:szCs w:val="24"/>
        </w:rPr>
        <w:t>For custom and private tours the budget can be identified by:</w:t>
      </w:r>
    </w:p>
    <w:p w:rsidR="000C6EC2" w:rsidRPr="00FC343C" w:rsidRDefault="000C6EC2" w:rsidP="000C6EC2">
      <w:pPr>
        <w:pStyle w:val="Bullet1"/>
      </w:pPr>
      <w:r w:rsidRPr="00FC343C">
        <w:t xml:space="preserve">Reading the </w:t>
      </w:r>
      <w:r w:rsidR="0040282D" w:rsidRPr="00FC343C">
        <w:t xml:space="preserve">client </w:t>
      </w:r>
      <w:r w:rsidRPr="00FC343C">
        <w:t>file</w:t>
      </w:r>
      <w:r w:rsidR="0040282D" w:rsidRPr="00FC343C">
        <w:t xml:space="preserve"> for the individual tour</w:t>
      </w:r>
    </w:p>
    <w:p w:rsidR="0040282D" w:rsidRPr="00FC343C" w:rsidRDefault="000C6EC2" w:rsidP="000C6EC2">
      <w:pPr>
        <w:pStyle w:val="Bullet1"/>
      </w:pPr>
      <w:r w:rsidRPr="00FC343C">
        <w:t>Talking to management</w:t>
      </w:r>
    </w:p>
    <w:p w:rsidR="000C6EC2" w:rsidRPr="00FC343C" w:rsidRDefault="0040282D" w:rsidP="000C6EC2">
      <w:pPr>
        <w:pStyle w:val="Bullet1"/>
      </w:pPr>
      <w:r w:rsidRPr="00FC343C">
        <w:t xml:space="preserve">Speaking with the sales staff/consultants </w:t>
      </w:r>
      <w:r w:rsidR="000813E3" w:rsidRPr="00FC343C">
        <w:t>that</w:t>
      </w:r>
      <w:r w:rsidRPr="00FC343C">
        <w:t xml:space="preserve"> negotiated the deal for the trip/tour</w:t>
      </w:r>
      <w:r w:rsidR="000C6EC2" w:rsidRPr="00FC343C">
        <w:t>.</w:t>
      </w:r>
    </w:p>
    <w:p w:rsidR="000C6EC2" w:rsidRPr="00FC343C" w:rsidRDefault="000C6EC2" w:rsidP="000C6EC2">
      <w:pPr>
        <w:pStyle w:val="BodyCopy"/>
        <w:rPr>
          <w:noProof w:val="0"/>
          <w:szCs w:val="24"/>
        </w:rPr>
      </w:pPr>
      <w:r w:rsidRPr="00FC343C">
        <w:rPr>
          <w:noProof w:val="0"/>
          <w:szCs w:val="24"/>
        </w:rPr>
        <w:t>These tours/trips are all ‘one-off’ in nature so the resources and budget will likewise be unique for each individual trip/tour.</w:t>
      </w:r>
    </w:p>
    <w:p w:rsidR="0040282D" w:rsidRPr="00FC343C" w:rsidRDefault="0040282D">
      <w:pPr>
        <w:rPr>
          <w:rFonts w:ascii="Helvetica" w:eastAsia="Calibri" w:hAnsi="Helvetica" w:cs="Calibri"/>
          <w:b/>
          <w:szCs w:val="24"/>
          <w:lang w:eastAsia="ar-SA"/>
        </w:rPr>
      </w:pPr>
      <w:r w:rsidRPr="00FC343C">
        <w:rPr>
          <w:rFonts w:ascii="Helvetica" w:hAnsi="Helvetica"/>
          <w:b/>
          <w:szCs w:val="24"/>
        </w:rPr>
        <w:br w:type="page"/>
      </w:r>
    </w:p>
    <w:p w:rsidR="000C6EC2" w:rsidRPr="00FC343C" w:rsidRDefault="000C6EC2" w:rsidP="000C6EC2">
      <w:pPr>
        <w:pStyle w:val="BodyCopy"/>
        <w:rPr>
          <w:b/>
          <w:noProof w:val="0"/>
          <w:szCs w:val="24"/>
        </w:rPr>
      </w:pPr>
      <w:r w:rsidRPr="00FC343C">
        <w:rPr>
          <w:b/>
          <w:noProof w:val="0"/>
          <w:szCs w:val="24"/>
        </w:rPr>
        <w:lastRenderedPageBreak/>
        <w:t>Other trips/tours</w:t>
      </w:r>
    </w:p>
    <w:p w:rsidR="000C6EC2" w:rsidRPr="00FC343C" w:rsidRDefault="000C6EC2" w:rsidP="000C6EC2">
      <w:pPr>
        <w:pStyle w:val="BodyCopy"/>
        <w:rPr>
          <w:noProof w:val="0"/>
          <w:szCs w:val="24"/>
        </w:rPr>
      </w:pPr>
      <w:r w:rsidRPr="00FC343C">
        <w:rPr>
          <w:noProof w:val="0"/>
          <w:szCs w:val="24"/>
        </w:rPr>
        <w:t>For other trips/tours (these are the normal/standard trips/tours conducted on a regular and ongoing basis) the budget is commonly pre-set and automatically factored into the resource sheets for each individual type of tour.</w:t>
      </w:r>
    </w:p>
    <w:p w:rsidR="000C6EC2" w:rsidRPr="00FC343C" w:rsidRDefault="000C6EC2" w:rsidP="000C6EC2">
      <w:pPr>
        <w:pStyle w:val="BodyCopy"/>
        <w:rPr>
          <w:noProof w:val="0"/>
          <w:szCs w:val="24"/>
        </w:rPr>
      </w:pPr>
      <w:r w:rsidRPr="00FC343C">
        <w:rPr>
          <w:noProof w:val="0"/>
          <w:szCs w:val="24"/>
        </w:rPr>
        <w:t>These sheets are known variously as:</w:t>
      </w:r>
    </w:p>
    <w:p w:rsidR="000C6EC2" w:rsidRPr="00FC343C" w:rsidRDefault="000C6EC2" w:rsidP="000C6EC2">
      <w:pPr>
        <w:pStyle w:val="Bullet1"/>
      </w:pPr>
      <w:r w:rsidRPr="00FC343C">
        <w:t>Loading sheets</w:t>
      </w:r>
    </w:p>
    <w:p w:rsidR="000C6EC2" w:rsidRPr="00FC343C" w:rsidRDefault="000C6EC2" w:rsidP="000C6EC2">
      <w:pPr>
        <w:pStyle w:val="Bullet1"/>
      </w:pPr>
      <w:r w:rsidRPr="00FC343C">
        <w:t>Stocking sheets</w:t>
      </w:r>
    </w:p>
    <w:p w:rsidR="000C6EC2" w:rsidRPr="00FC343C" w:rsidRDefault="000C6EC2" w:rsidP="000C6EC2">
      <w:pPr>
        <w:pStyle w:val="Bullet1"/>
      </w:pPr>
      <w:r w:rsidRPr="00FC343C">
        <w:t>Tour sheets.</w:t>
      </w:r>
    </w:p>
    <w:p w:rsidR="000C6EC2" w:rsidRPr="00FC343C" w:rsidRDefault="000C6EC2" w:rsidP="000C6EC2">
      <w:pPr>
        <w:pStyle w:val="BodyCopy"/>
        <w:rPr>
          <w:noProof w:val="0"/>
          <w:szCs w:val="24"/>
        </w:rPr>
      </w:pPr>
      <w:r w:rsidRPr="00FC343C">
        <w:rPr>
          <w:noProof w:val="0"/>
          <w:szCs w:val="24"/>
        </w:rPr>
        <w:t>Commonly:</w:t>
      </w:r>
    </w:p>
    <w:p w:rsidR="000C6EC2" w:rsidRPr="00FC343C" w:rsidRDefault="000C6EC2" w:rsidP="000C6EC2">
      <w:pPr>
        <w:pStyle w:val="Bullet1"/>
      </w:pPr>
      <w:r w:rsidRPr="00FC343C">
        <w:t>Administration/management will provide these sheets to guide the operation of the trip/tour including all necessary pre-departure checks</w:t>
      </w:r>
      <w:r w:rsidR="00FC14CD" w:rsidRPr="00FC343C">
        <w:t>.</w:t>
      </w:r>
    </w:p>
    <w:p w:rsidR="00FC14CD" w:rsidRPr="00FC343C" w:rsidRDefault="00FC14CD" w:rsidP="00FC14CD">
      <w:pPr>
        <w:pStyle w:val="Bullet1"/>
        <w:numPr>
          <w:ilvl w:val="0"/>
          <w:numId w:val="0"/>
        </w:numPr>
        <w:ind w:left="357"/>
      </w:pPr>
      <w:r w:rsidRPr="00FC343C">
        <w:t>SOP is:</w:t>
      </w:r>
    </w:p>
    <w:p w:rsidR="00FC14CD" w:rsidRPr="00FC343C" w:rsidRDefault="00FC14CD" w:rsidP="004355F9">
      <w:pPr>
        <w:pStyle w:val="Bullet2"/>
        <w:rPr>
          <w:lang w:val="en-AU"/>
        </w:rPr>
      </w:pPr>
      <w:r w:rsidRPr="00FC343C">
        <w:rPr>
          <w:lang w:val="en-AU"/>
        </w:rPr>
        <w:t>To contact them to request the Loading sheet for the trip/tour being serviced</w:t>
      </w:r>
    </w:p>
    <w:p w:rsidR="00FC14CD" w:rsidRPr="00FC343C" w:rsidRDefault="00FC14CD" w:rsidP="004355F9">
      <w:pPr>
        <w:pStyle w:val="Bullet2"/>
        <w:rPr>
          <w:lang w:val="en-AU"/>
        </w:rPr>
      </w:pPr>
      <w:r w:rsidRPr="00FC343C">
        <w:rPr>
          <w:lang w:val="en-AU"/>
        </w:rPr>
        <w:t>For them to distribute the sheets at a</w:t>
      </w:r>
      <w:r w:rsidR="00C078E9" w:rsidRPr="00FC343C">
        <w:rPr>
          <w:lang w:val="en-AU"/>
        </w:rPr>
        <w:t xml:space="preserve"> start-of-shift staff briefing</w:t>
      </w:r>
    </w:p>
    <w:p w:rsidR="00FC14CD" w:rsidRPr="00FC343C" w:rsidRDefault="000C6EC2" w:rsidP="000C6EC2">
      <w:pPr>
        <w:pStyle w:val="Bullet1"/>
      </w:pPr>
      <w:r w:rsidRPr="00FC343C">
        <w:t xml:space="preserve">Administration/management monitor use of </w:t>
      </w:r>
      <w:r w:rsidR="00FC14CD" w:rsidRPr="00FC343C">
        <w:t xml:space="preserve">listed </w:t>
      </w:r>
      <w:r w:rsidRPr="00FC343C">
        <w:t>resources</w:t>
      </w:r>
      <w:r w:rsidR="00FC14CD" w:rsidRPr="00FC343C">
        <w:t xml:space="preserve"> to determine:</w:t>
      </w:r>
    </w:p>
    <w:p w:rsidR="00FC14CD" w:rsidRPr="00FC343C" w:rsidRDefault="00FC14CD" w:rsidP="00E14F7A">
      <w:pPr>
        <w:pStyle w:val="Bullet2"/>
        <w:rPr>
          <w:lang w:val="en-AU"/>
        </w:rPr>
      </w:pPr>
      <w:r w:rsidRPr="00FC343C">
        <w:rPr>
          <w:lang w:val="en-AU"/>
        </w:rPr>
        <w:t>If additional supplies/resources are needed</w:t>
      </w:r>
    </w:p>
    <w:p w:rsidR="00FC14CD" w:rsidRPr="00FC343C" w:rsidRDefault="00FC14CD" w:rsidP="00E14F7A">
      <w:pPr>
        <w:pStyle w:val="Bullet2"/>
        <w:rPr>
          <w:lang w:val="en-AU"/>
        </w:rPr>
      </w:pPr>
      <w:r w:rsidRPr="00FC343C">
        <w:rPr>
          <w:lang w:val="en-AU"/>
        </w:rPr>
        <w:t>When allocation of resources needs to change based on feedback from tour participants and tour staff</w:t>
      </w:r>
    </w:p>
    <w:p w:rsidR="00FC14CD" w:rsidRPr="00FC343C" w:rsidRDefault="00FC14CD" w:rsidP="00E14F7A">
      <w:pPr>
        <w:pStyle w:val="Bullet2"/>
        <w:rPr>
          <w:lang w:val="en-AU"/>
        </w:rPr>
      </w:pPr>
      <w:r w:rsidRPr="00FC343C">
        <w:rPr>
          <w:lang w:val="en-AU"/>
        </w:rPr>
        <w:t>If the amount of resources can be reduced</w:t>
      </w:r>
    </w:p>
    <w:p w:rsidR="00FC14CD" w:rsidRPr="00FC343C" w:rsidRDefault="00CF007C" w:rsidP="000C6EC2">
      <w:pPr>
        <w:pStyle w:val="Bullet1"/>
      </w:pPr>
      <w:r w:rsidRPr="00FC343C">
        <w:rPr>
          <w:noProof/>
          <w:lang w:eastAsia="en-AU"/>
        </w:rPr>
        <w:drawing>
          <wp:anchor distT="0" distB="0" distL="114300" distR="114300" simplePos="0" relativeHeight="251714560" behindDoc="0" locked="0" layoutInCell="1" allowOverlap="1" wp14:anchorId="1AB0D13D" wp14:editId="0C57E130">
            <wp:simplePos x="0" y="0"/>
            <wp:positionH relativeFrom="column">
              <wp:posOffset>4070350</wp:posOffset>
            </wp:positionH>
            <wp:positionV relativeFrom="paragraph">
              <wp:posOffset>-3175</wp:posOffset>
            </wp:positionV>
            <wp:extent cx="1581785" cy="1406525"/>
            <wp:effectExtent l="19050" t="0" r="0" b="0"/>
            <wp:wrapSquare wrapText="bothSides"/>
            <wp:docPr id="20" name="Picture 3" descr="C:\Documents and Settings\Godaishu\Desktop\PHOTOS\2014\Shutterstock 25-a-day\Globe Lugg Plan Boat Bus_85552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Godaishu\Desktop\PHOTOS\2014\Shutterstock 25-a-day\Globe Lugg Plan Boat Bus_85552621.jpg"/>
                    <pic:cNvPicPr>
                      <a:picLocks noChangeAspect="1" noChangeArrowheads="1"/>
                    </pic:cNvPicPr>
                  </pic:nvPicPr>
                  <pic:blipFill>
                    <a:blip r:embed="rId77" cstate="print"/>
                    <a:srcRect/>
                    <a:stretch>
                      <a:fillRect/>
                    </a:stretch>
                  </pic:blipFill>
                  <pic:spPr bwMode="auto">
                    <a:xfrm>
                      <a:off x="0" y="0"/>
                      <a:ext cx="1581785" cy="1406525"/>
                    </a:xfrm>
                    <a:prstGeom prst="rect">
                      <a:avLst/>
                    </a:prstGeom>
                    <a:noFill/>
                    <a:ln w="9525">
                      <a:noFill/>
                      <a:miter lim="800000"/>
                      <a:headEnd/>
                      <a:tailEnd/>
                    </a:ln>
                  </pic:spPr>
                </pic:pic>
              </a:graphicData>
            </a:graphic>
          </wp:anchor>
        </w:drawing>
      </w:r>
      <w:r w:rsidR="00FC14CD" w:rsidRPr="00FC343C">
        <w:t xml:space="preserve">Resources are </w:t>
      </w:r>
      <w:r w:rsidR="00FC14CD" w:rsidRPr="00FC343C">
        <w:rPr>
          <w:b/>
        </w:rPr>
        <w:t>dictated</w:t>
      </w:r>
      <w:r w:rsidR="00FC14CD" w:rsidRPr="00FC343C">
        <w:t xml:space="preserve"> by these Loading/Stocking sheets – this means the sheets specify exactly what must be provided in terms of all resources.</w:t>
      </w:r>
    </w:p>
    <w:p w:rsidR="00FC14CD" w:rsidRPr="00FC343C" w:rsidRDefault="00FC14CD" w:rsidP="00FC14CD">
      <w:pPr>
        <w:pStyle w:val="Bullet1"/>
        <w:numPr>
          <w:ilvl w:val="0"/>
          <w:numId w:val="0"/>
        </w:numPr>
        <w:ind w:left="357"/>
      </w:pPr>
      <w:r w:rsidRPr="00FC343C">
        <w:t>There is no room to adjust what is listed on these sheets.</w:t>
      </w:r>
    </w:p>
    <w:p w:rsidR="00FC14CD" w:rsidRPr="00FC343C" w:rsidRDefault="00FC14CD" w:rsidP="00FC14CD">
      <w:pPr>
        <w:pStyle w:val="Bullet1"/>
        <w:numPr>
          <w:ilvl w:val="0"/>
          <w:numId w:val="0"/>
        </w:numPr>
        <w:ind w:left="357"/>
      </w:pPr>
      <w:r w:rsidRPr="00FC343C">
        <w:t>The sheets will either:</w:t>
      </w:r>
    </w:p>
    <w:p w:rsidR="00FC14CD" w:rsidRPr="00FC343C" w:rsidRDefault="00FC14CD" w:rsidP="00E14F7A">
      <w:pPr>
        <w:pStyle w:val="Bullet2"/>
        <w:rPr>
          <w:lang w:val="en-AU"/>
        </w:rPr>
      </w:pPr>
      <w:r w:rsidRPr="00FC343C">
        <w:rPr>
          <w:lang w:val="en-AU"/>
        </w:rPr>
        <w:t xml:space="preserve">Allocate/identify the same items (by type and quantity) to every one of the same trips/tours: </w:t>
      </w:r>
      <w:r w:rsidR="00B77CD5" w:rsidRPr="00FC343C">
        <w:rPr>
          <w:lang w:val="en-AU"/>
        </w:rPr>
        <w:t>‘par stock’</w:t>
      </w:r>
    </w:p>
    <w:p w:rsidR="00FC14CD" w:rsidRPr="00FC343C" w:rsidRDefault="00FC14CD" w:rsidP="00E14F7A">
      <w:pPr>
        <w:pStyle w:val="Bullet2"/>
        <w:numPr>
          <w:ilvl w:val="0"/>
          <w:numId w:val="0"/>
        </w:numPr>
        <w:ind w:left="714"/>
        <w:rPr>
          <w:lang w:val="en-AU"/>
        </w:rPr>
      </w:pPr>
      <w:r w:rsidRPr="00FC343C">
        <w:rPr>
          <w:lang w:val="en-AU"/>
        </w:rPr>
        <w:t>or</w:t>
      </w:r>
    </w:p>
    <w:p w:rsidR="00FC14CD" w:rsidRPr="00FC343C" w:rsidRDefault="00FC14CD" w:rsidP="00E14F7A">
      <w:pPr>
        <w:pStyle w:val="Bullet2"/>
        <w:rPr>
          <w:lang w:val="en-AU"/>
        </w:rPr>
      </w:pPr>
      <w:r w:rsidRPr="00FC343C">
        <w:rPr>
          <w:lang w:val="en-AU"/>
        </w:rPr>
        <w:t>Calculate the resources to be provided (by type and quantity) based on ticket sales and known special requests/need to accommodate special needs.</w:t>
      </w:r>
    </w:p>
    <w:p w:rsidR="000C6EC2" w:rsidRPr="00FC343C" w:rsidRDefault="00736C86" w:rsidP="00736C86">
      <w:pPr>
        <w:pStyle w:val="Heading3"/>
      </w:pPr>
      <w:r w:rsidRPr="00FC343C">
        <w:t>Requesting extra resources</w:t>
      </w:r>
    </w:p>
    <w:p w:rsidR="000C6EC2" w:rsidRPr="00FC343C" w:rsidRDefault="00736C86" w:rsidP="000C6EC2">
      <w:pPr>
        <w:pStyle w:val="BodyCopy"/>
        <w:rPr>
          <w:noProof w:val="0"/>
          <w:szCs w:val="24"/>
        </w:rPr>
      </w:pPr>
      <w:r w:rsidRPr="00FC343C">
        <w:rPr>
          <w:noProof w:val="0"/>
          <w:szCs w:val="24"/>
        </w:rPr>
        <w:t>Where there is a need to obtain extra resources these must be requested from administration/management</w:t>
      </w:r>
      <w:r w:rsidR="00066E93" w:rsidRPr="00FC343C">
        <w:rPr>
          <w:noProof w:val="0"/>
          <w:szCs w:val="24"/>
        </w:rPr>
        <w:t xml:space="preserve"> and there is always a need to get permission before supplying more resources than officially allocated</w:t>
      </w:r>
      <w:r w:rsidRPr="00FC343C">
        <w:rPr>
          <w:noProof w:val="0"/>
          <w:szCs w:val="24"/>
        </w:rPr>
        <w:t>.</w:t>
      </w:r>
    </w:p>
    <w:p w:rsidR="00736C86" w:rsidRPr="00FC343C" w:rsidRDefault="00736C86" w:rsidP="000C6EC2">
      <w:pPr>
        <w:pStyle w:val="BodyCopy"/>
        <w:rPr>
          <w:noProof w:val="0"/>
          <w:szCs w:val="24"/>
        </w:rPr>
      </w:pPr>
      <w:r w:rsidRPr="00FC343C">
        <w:rPr>
          <w:noProof w:val="0"/>
          <w:szCs w:val="24"/>
        </w:rPr>
        <w:t>There may be a need to:</w:t>
      </w:r>
    </w:p>
    <w:p w:rsidR="000C6EC2" w:rsidRPr="00FC343C" w:rsidRDefault="00736C86" w:rsidP="000C6EC2">
      <w:pPr>
        <w:pStyle w:val="Bullet1"/>
      </w:pPr>
      <w:r w:rsidRPr="00FC343C">
        <w:t>Identify and quantify what is required</w:t>
      </w:r>
    </w:p>
    <w:p w:rsidR="00736C86" w:rsidRPr="00FC343C" w:rsidRDefault="00736C86" w:rsidP="000C6EC2">
      <w:pPr>
        <w:pStyle w:val="Bullet1"/>
      </w:pPr>
      <w:r w:rsidRPr="00FC343C">
        <w:t>Explain/justify why it is required and which trip/tour the items are required for</w:t>
      </w:r>
    </w:p>
    <w:p w:rsidR="00736C86" w:rsidRPr="00FC343C" w:rsidRDefault="00736C86" w:rsidP="00736C86">
      <w:pPr>
        <w:pStyle w:val="Bullet1"/>
      </w:pPr>
      <w:r w:rsidRPr="00FC343C">
        <w:t>Complete a relevant internal document – such as a Request for Resources/Resource Request form.</w:t>
      </w:r>
    </w:p>
    <w:p w:rsidR="0040282D" w:rsidRPr="00FC343C" w:rsidRDefault="0040282D">
      <w:pPr>
        <w:rPr>
          <w:rFonts w:ascii="Helvetica" w:eastAsiaTheme="minorHAnsi" w:hAnsi="Helvetica"/>
          <w:b/>
          <w:lang w:eastAsia="en-US"/>
        </w:rPr>
      </w:pPr>
      <w:r w:rsidRPr="00FC343C">
        <w:rPr>
          <w:rFonts w:ascii="Helvetica" w:hAnsi="Helvetica"/>
          <w:b/>
        </w:rPr>
        <w:br w:type="page"/>
      </w:r>
    </w:p>
    <w:p w:rsidR="00736C86" w:rsidRPr="00FC343C" w:rsidRDefault="00736C86" w:rsidP="00736C86">
      <w:pPr>
        <w:pStyle w:val="Bullet1"/>
        <w:numPr>
          <w:ilvl w:val="0"/>
          <w:numId w:val="0"/>
        </w:numPr>
        <w:rPr>
          <w:b/>
        </w:rPr>
      </w:pPr>
      <w:r w:rsidRPr="00FC343C">
        <w:rPr>
          <w:b/>
        </w:rPr>
        <w:lastRenderedPageBreak/>
        <w:t>Common sense</w:t>
      </w:r>
    </w:p>
    <w:p w:rsidR="00736C86" w:rsidRPr="00FC343C" w:rsidRDefault="00736C86" w:rsidP="00736C86">
      <w:pPr>
        <w:pStyle w:val="Bullet1"/>
        <w:numPr>
          <w:ilvl w:val="0"/>
          <w:numId w:val="0"/>
        </w:numPr>
      </w:pPr>
      <w:r w:rsidRPr="00FC343C">
        <w:t>There is always an expectation common sense is used when resourcing a trip/tour.</w:t>
      </w:r>
    </w:p>
    <w:p w:rsidR="00736C86" w:rsidRPr="00FC343C" w:rsidRDefault="00736C86" w:rsidP="00736C86">
      <w:pPr>
        <w:pStyle w:val="Bullet1"/>
        <w:numPr>
          <w:ilvl w:val="0"/>
          <w:numId w:val="0"/>
        </w:numPr>
      </w:pPr>
      <w:r w:rsidRPr="00FC343C">
        <w:t>For example, if an item is listed for loading but is unavailable at the time then it is expected a substitute/alternate item is provided.</w:t>
      </w:r>
    </w:p>
    <w:p w:rsidR="00736C86" w:rsidRPr="00FC343C" w:rsidRDefault="00CF007C" w:rsidP="00736C86">
      <w:pPr>
        <w:pStyle w:val="Bullet1"/>
        <w:numPr>
          <w:ilvl w:val="0"/>
          <w:numId w:val="0"/>
        </w:numPr>
      </w:pPr>
      <w:r w:rsidRPr="00FC343C">
        <w:rPr>
          <w:noProof/>
          <w:lang w:eastAsia="en-AU"/>
        </w:rPr>
        <w:drawing>
          <wp:anchor distT="0" distB="0" distL="114300" distR="114300" simplePos="0" relativeHeight="251715584" behindDoc="0" locked="0" layoutInCell="1" allowOverlap="1" wp14:anchorId="2266A19E" wp14:editId="5652E032">
            <wp:simplePos x="0" y="0"/>
            <wp:positionH relativeFrom="column">
              <wp:posOffset>3028950</wp:posOffset>
            </wp:positionH>
            <wp:positionV relativeFrom="paragraph">
              <wp:posOffset>138430</wp:posOffset>
            </wp:positionV>
            <wp:extent cx="2667635" cy="1744345"/>
            <wp:effectExtent l="19050" t="0" r="0" b="0"/>
            <wp:wrapSquare wrapText="bothSides"/>
            <wp:docPr id="22" name="Picture 21" descr="F-004-borrow-record-b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04-borrow-record-big.jpg"/>
                    <pic:cNvPicPr/>
                  </pic:nvPicPr>
                  <pic:blipFill>
                    <a:blip r:embed="rId78" cstate="print"/>
                    <a:srcRect l="2858" t="5862" r="4140" b="8579"/>
                    <a:stretch>
                      <a:fillRect/>
                    </a:stretch>
                  </pic:blipFill>
                  <pic:spPr>
                    <a:xfrm>
                      <a:off x="0" y="0"/>
                      <a:ext cx="2667635" cy="1744345"/>
                    </a:xfrm>
                    <a:prstGeom prst="rect">
                      <a:avLst/>
                    </a:prstGeom>
                  </pic:spPr>
                </pic:pic>
              </a:graphicData>
            </a:graphic>
          </wp:anchor>
        </w:drawing>
      </w:r>
      <w:r w:rsidR="00736C86" w:rsidRPr="00FC343C">
        <w:t>When this is done:</w:t>
      </w:r>
    </w:p>
    <w:p w:rsidR="00736C86" w:rsidRPr="00FC343C" w:rsidRDefault="00736C86" w:rsidP="00736C86">
      <w:pPr>
        <w:pStyle w:val="Bullet1"/>
      </w:pPr>
      <w:r w:rsidRPr="00FC343C">
        <w:t>This must be recorded – on the Stocking Sheet or on an Internal Stock Transfer (or similar) sheet</w:t>
      </w:r>
    </w:p>
    <w:p w:rsidR="00736C86" w:rsidRPr="00FC343C" w:rsidRDefault="00736C86" w:rsidP="00736C86">
      <w:pPr>
        <w:pStyle w:val="Bullet1"/>
      </w:pPr>
      <w:r w:rsidRPr="00FC343C">
        <w:t>Administration/management must be advised the item is out-of-stock – and a request for additional goods (via use of a requisition form or similar) made</w:t>
      </w:r>
    </w:p>
    <w:p w:rsidR="00736C86" w:rsidRPr="00FC343C" w:rsidRDefault="00736C86" w:rsidP="00736C86">
      <w:pPr>
        <w:pStyle w:val="Bullet1"/>
      </w:pPr>
      <w:r w:rsidRPr="00FC343C">
        <w:t>Staff on the trip/tour must be advised of the shortage/change made.</w:t>
      </w:r>
    </w:p>
    <w:p w:rsidR="004B360B" w:rsidRPr="00FC343C" w:rsidRDefault="004B360B" w:rsidP="00736C86">
      <w:pPr>
        <w:pStyle w:val="Bullet1"/>
        <w:numPr>
          <w:ilvl w:val="0"/>
          <w:numId w:val="0"/>
        </w:numPr>
        <w:rPr>
          <w:b/>
          <w:i/>
        </w:rPr>
      </w:pPr>
      <w:r w:rsidRPr="00FC343C">
        <w:rPr>
          <w:b/>
          <w:i/>
        </w:rPr>
        <w:t>Important point</w:t>
      </w:r>
    </w:p>
    <w:p w:rsidR="004B360B" w:rsidRPr="00FC343C" w:rsidRDefault="004B360B" w:rsidP="00736C86">
      <w:pPr>
        <w:pStyle w:val="Bullet1"/>
        <w:numPr>
          <w:ilvl w:val="0"/>
          <w:numId w:val="0"/>
        </w:numPr>
      </w:pPr>
      <w:r w:rsidRPr="00FC343C">
        <w:t>Never fail to provide items listed for a trip/tour without advising tour staff.</w:t>
      </w:r>
    </w:p>
    <w:p w:rsidR="004B360B" w:rsidRPr="00FC343C" w:rsidRDefault="004B360B" w:rsidP="00736C86">
      <w:pPr>
        <w:pStyle w:val="Bullet1"/>
        <w:numPr>
          <w:ilvl w:val="0"/>
          <w:numId w:val="0"/>
        </w:numPr>
      </w:pPr>
      <w:r w:rsidRPr="00FC343C">
        <w:t>It is vital they are advised so they:</w:t>
      </w:r>
    </w:p>
    <w:p w:rsidR="004B360B" w:rsidRPr="00FC343C" w:rsidRDefault="004B360B" w:rsidP="004B360B">
      <w:pPr>
        <w:pStyle w:val="Bullet1"/>
      </w:pPr>
      <w:r w:rsidRPr="00FC343C">
        <w:t>Know what the situation is – and are not caught unaware in an emergency situation, or when they go to use the item</w:t>
      </w:r>
    </w:p>
    <w:p w:rsidR="004B360B" w:rsidRPr="00FC343C" w:rsidRDefault="004B360B" w:rsidP="004B360B">
      <w:pPr>
        <w:pStyle w:val="Bullet1"/>
      </w:pPr>
      <w:r w:rsidRPr="00FC343C">
        <w:t>Can determine if action needs to be taken to address the situation</w:t>
      </w:r>
    </w:p>
    <w:p w:rsidR="004B360B" w:rsidRPr="00FC343C" w:rsidRDefault="004B360B" w:rsidP="004B360B">
      <w:pPr>
        <w:pStyle w:val="Bullet1"/>
      </w:pPr>
      <w:r w:rsidRPr="00FC343C">
        <w:t>Can work out an alternative plan of action which might accommodate this absence of expected resources.</w:t>
      </w:r>
    </w:p>
    <w:p w:rsidR="00736C86" w:rsidRPr="00FC343C" w:rsidRDefault="00736C86" w:rsidP="00736C86">
      <w:pPr>
        <w:pStyle w:val="Bullet1"/>
        <w:numPr>
          <w:ilvl w:val="0"/>
          <w:numId w:val="0"/>
        </w:numPr>
        <w:rPr>
          <w:b/>
        </w:rPr>
      </w:pPr>
      <w:r w:rsidRPr="00FC343C">
        <w:rPr>
          <w:b/>
        </w:rPr>
        <w:t>Making special purchases</w:t>
      </w:r>
    </w:p>
    <w:p w:rsidR="00736C86" w:rsidRPr="00FC343C" w:rsidRDefault="00736C86" w:rsidP="00736C86">
      <w:pPr>
        <w:pStyle w:val="Bullet1"/>
        <w:numPr>
          <w:ilvl w:val="0"/>
          <w:numId w:val="0"/>
        </w:numPr>
      </w:pPr>
      <w:r w:rsidRPr="00FC343C">
        <w:t>Where special purchases need to be made for trip/tour all internal protocols must be adhered to.</w:t>
      </w:r>
    </w:p>
    <w:p w:rsidR="00736C86" w:rsidRPr="00FC343C" w:rsidRDefault="00736C86" w:rsidP="00736C86">
      <w:pPr>
        <w:pStyle w:val="Bullet1"/>
        <w:numPr>
          <w:ilvl w:val="0"/>
          <w:numId w:val="0"/>
        </w:numPr>
      </w:pPr>
      <w:r w:rsidRPr="00FC343C">
        <w:t>These protocols generally address issues such as:</w:t>
      </w:r>
    </w:p>
    <w:p w:rsidR="000C6EC2" w:rsidRPr="00FC343C" w:rsidRDefault="0040282D" w:rsidP="000C6EC2">
      <w:pPr>
        <w:pStyle w:val="Bullet1"/>
      </w:pPr>
      <w:r w:rsidRPr="00FC343C">
        <w:t>Need to obtain authorisation to make purchases – this may be verbal or in writing</w:t>
      </w:r>
    </w:p>
    <w:p w:rsidR="0040282D" w:rsidRPr="00FC343C" w:rsidRDefault="0040282D" w:rsidP="000C6EC2">
      <w:pPr>
        <w:pStyle w:val="Bullet1"/>
      </w:pPr>
      <w:r w:rsidRPr="00FC343C">
        <w:t>Need to follow standard organisational practices – which may include:</w:t>
      </w:r>
    </w:p>
    <w:p w:rsidR="0040282D" w:rsidRPr="00FC343C" w:rsidRDefault="0040282D" w:rsidP="009F7D37">
      <w:pPr>
        <w:pStyle w:val="Bullet2"/>
        <w:rPr>
          <w:lang w:val="en-AU"/>
        </w:rPr>
      </w:pPr>
      <w:r w:rsidRPr="00FC343C">
        <w:rPr>
          <w:lang w:val="en-AU"/>
        </w:rPr>
        <w:t>Obtaining quotations</w:t>
      </w:r>
    </w:p>
    <w:p w:rsidR="0040282D" w:rsidRPr="00FC343C" w:rsidRDefault="0040282D" w:rsidP="009F7D37">
      <w:pPr>
        <w:pStyle w:val="Bullet2"/>
        <w:rPr>
          <w:lang w:val="en-AU"/>
        </w:rPr>
      </w:pPr>
      <w:r w:rsidRPr="00FC343C">
        <w:rPr>
          <w:lang w:val="en-AU"/>
        </w:rPr>
        <w:t>Raising a Purchase Order</w:t>
      </w:r>
    </w:p>
    <w:p w:rsidR="0040282D" w:rsidRPr="00FC343C" w:rsidRDefault="0040282D" w:rsidP="009F7D37">
      <w:pPr>
        <w:pStyle w:val="Bullet2"/>
        <w:rPr>
          <w:lang w:val="en-AU"/>
        </w:rPr>
      </w:pPr>
      <w:r w:rsidRPr="00FC343C">
        <w:rPr>
          <w:lang w:val="en-AU"/>
        </w:rPr>
        <w:t>Buying from ‘preferred suppliers’</w:t>
      </w:r>
    </w:p>
    <w:p w:rsidR="0040282D" w:rsidRPr="00FC343C" w:rsidRDefault="0040282D" w:rsidP="000C6EC2">
      <w:pPr>
        <w:pStyle w:val="Bullet1"/>
      </w:pPr>
      <w:r w:rsidRPr="00FC343C">
        <w:t>Need to notify administration/management of extra costs/costs incurred – so these can be:</w:t>
      </w:r>
    </w:p>
    <w:p w:rsidR="0040282D" w:rsidRPr="00FC343C" w:rsidRDefault="0040282D" w:rsidP="009F7D37">
      <w:pPr>
        <w:pStyle w:val="Bullet2"/>
        <w:rPr>
          <w:lang w:val="en-AU"/>
        </w:rPr>
      </w:pPr>
      <w:r w:rsidRPr="00FC343C">
        <w:rPr>
          <w:lang w:val="en-AU"/>
        </w:rPr>
        <w:t>Allocated to the correct trips/tours</w:t>
      </w:r>
    </w:p>
    <w:p w:rsidR="0040282D" w:rsidRPr="00FC343C" w:rsidRDefault="0040282D" w:rsidP="009F7D37">
      <w:pPr>
        <w:pStyle w:val="Bullet2"/>
        <w:rPr>
          <w:lang w:val="en-AU"/>
        </w:rPr>
      </w:pPr>
      <w:r w:rsidRPr="00FC343C">
        <w:rPr>
          <w:lang w:val="en-AU"/>
        </w:rPr>
        <w:t>Factored into calculations relating to financial performance of the trips/tours</w:t>
      </w:r>
    </w:p>
    <w:p w:rsidR="0040282D" w:rsidRPr="00FC343C" w:rsidRDefault="0040282D" w:rsidP="009F7D37">
      <w:pPr>
        <w:pStyle w:val="Bullet2"/>
        <w:rPr>
          <w:lang w:val="en-AU"/>
        </w:rPr>
      </w:pPr>
      <w:r w:rsidRPr="00FC343C">
        <w:rPr>
          <w:lang w:val="en-AU"/>
        </w:rPr>
        <w:t>Passed on to tour group members so all legitimate expenses can be claimed back</w:t>
      </w:r>
    </w:p>
    <w:p w:rsidR="0040282D" w:rsidRPr="00FC343C" w:rsidRDefault="0040282D" w:rsidP="009F7D37">
      <w:pPr>
        <w:pStyle w:val="Bullet2"/>
        <w:rPr>
          <w:lang w:val="en-AU"/>
        </w:rPr>
      </w:pPr>
      <w:r w:rsidRPr="00FC343C">
        <w:rPr>
          <w:lang w:val="en-AU"/>
        </w:rPr>
        <w:t>Integrated into future resource allocations for upcoming tours/trips.</w:t>
      </w:r>
    </w:p>
    <w:p w:rsidR="004B360B" w:rsidRPr="00FC343C" w:rsidRDefault="004B360B">
      <w:pPr>
        <w:rPr>
          <w:rFonts w:ascii="Helvetica" w:eastAsiaTheme="majorEastAsia" w:hAnsi="Helvetica" w:cstheme="majorBidi"/>
          <w:b/>
          <w:bCs/>
          <w:color w:val="45545F"/>
          <w:sz w:val="28"/>
        </w:rPr>
      </w:pPr>
      <w:r w:rsidRPr="00FC343C">
        <w:rPr>
          <w:rFonts w:ascii="Helvetica" w:hAnsi="Helvetica"/>
        </w:rPr>
        <w:br w:type="page"/>
      </w:r>
    </w:p>
    <w:p w:rsidR="0040282D" w:rsidRPr="00FC343C" w:rsidRDefault="0040282D" w:rsidP="0040282D">
      <w:pPr>
        <w:pStyle w:val="Heading3"/>
      </w:pPr>
      <w:r w:rsidRPr="00FC343C">
        <w:lastRenderedPageBreak/>
        <w:t>Equipment and supplies</w:t>
      </w:r>
    </w:p>
    <w:p w:rsidR="0040282D" w:rsidRPr="00FC343C" w:rsidRDefault="0040282D" w:rsidP="0040282D">
      <w:pPr>
        <w:pStyle w:val="Bullet1"/>
        <w:numPr>
          <w:ilvl w:val="0"/>
          <w:numId w:val="0"/>
        </w:numPr>
      </w:pPr>
      <w:r w:rsidRPr="00FC343C">
        <w:t>There can never be a comprehensive list of all the equipment and supplies required for trips/tours.</w:t>
      </w:r>
    </w:p>
    <w:p w:rsidR="0040282D" w:rsidRPr="00FC343C" w:rsidRDefault="0040282D" w:rsidP="0040282D">
      <w:pPr>
        <w:pStyle w:val="Bullet1"/>
        <w:numPr>
          <w:ilvl w:val="0"/>
          <w:numId w:val="0"/>
        </w:numPr>
      </w:pPr>
      <w:r w:rsidRPr="00FC343C">
        <w:t xml:space="preserve">The list below is simply a representative example of what may be required: </w:t>
      </w:r>
    </w:p>
    <w:p w:rsidR="00205496" w:rsidRPr="00FC343C" w:rsidRDefault="00600105" w:rsidP="0040282D">
      <w:pPr>
        <w:pStyle w:val="Bullet1"/>
      </w:pPr>
      <w:r w:rsidRPr="00FC343C">
        <w:rPr>
          <w:noProof/>
          <w:lang w:eastAsia="en-AU"/>
        </w:rPr>
        <w:drawing>
          <wp:anchor distT="0" distB="0" distL="114300" distR="114300" simplePos="0" relativeHeight="251716608" behindDoc="0" locked="0" layoutInCell="1" allowOverlap="1" wp14:anchorId="446FC80A" wp14:editId="0F59F45D">
            <wp:simplePos x="0" y="0"/>
            <wp:positionH relativeFrom="column">
              <wp:posOffset>4109720</wp:posOffset>
            </wp:positionH>
            <wp:positionV relativeFrom="paragraph">
              <wp:posOffset>19050</wp:posOffset>
            </wp:positionV>
            <wp:extent cx="1456690" cy="1427480"/>
            <wp:effectExtent l="19050" t="0" r="0" b="0"/>
            <wp:wrapSquare wrapText="bothSides"/>
            <wp:docPr id="25" name="Picture 6" descr="C:\Documents and Settings\Godaishu\Local Settings\Temporary Internet Files\Content.IE5\YISE4YB4\outdoor-gea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Godaishu\Local Settings\Temporary Internet Files\Content.IE5\YISE4YB4\outdoor-gear[1].jpg"/>
                    <pic:cNvPicPr>
                      <a:picLocks noChangeAspect="1" noChangeArrowheads="1"/>
                    </pic:cNvPicPr>
                  </pic:nvPicPr>
                  <pic:blipFill>
                    <a:blip r:embed="rId79" cstate="print"/>
                    <a:srcRect/>
                    <a:stretch>
                      <a:fillRect/>
                    </a:stretch>
                  </pic:blipFill>
                  <pic:spPr bwMode="auto">
                    <a:xfrm>
                      <a:off x="0" y="0"/>
                      <a:ext cx="1456690" cy="1427480"/>
                    </a:xfrm>
                    <a:prstGeom prst="rect">
                      <a:avLst/>
                    </a:prstGeom>
                    <a:noFill/>
                    <a:ln w="9525">
                      <a:noFill/>
                      <a:miter lim="800000"/>
                      <a:headEnd/>
                      <a:tailEnd/>
                    </a:ln>
                  </pic:spPr>
                </pic:pic>
              </a:graphicData>
            </a:graphic>
          </wp:anchor>
        </w:drawing>
      </w:r>
      <w:r w:rsidR="00A45DAC" w:rsidRPr="00FC343C">
        <w:t xml:space="preserve">Camping </w:t>
      </w:r>
      <w:r w:rsidR="00205496" w:rsidRPr="00FC343C">
        <w:t xml:space="preserve">gear </w:t>
      </w:r>
      <w:r w:rsidR="00340D1A" w:rsidRPr="00FC343C">
        <w:t>– i</w:t>
      </w:r>
      <w:r w:rsidR="00205496" w:rsidRPr="00FC343C">
        <w:t>ncluding tents and bedding</w:t>
      </w:r>
    </w:p>
    <w:p w:rsidR="00A45DAC" w:rsidRPr="00FC343C" w:rsidRDefault="00205496" w:rsidP="0040282D">
      <w:pPr>
        <w:pStyle w:val="Bullet1"/>
      </w:pPr>
      <w:r w:rsidRPr="00FC343C">
        <w:t>C</w:t>
      </w:r>
      <w:r w:rsidR="00A45DAC" w:rsidRPr="00FC343C">
        <w:t>atering</w:t>
      </w:r>
      <w:r w:rsidR="00340D1A" w:rsidRPr="00FC343C">
        <w:t xml:space="preserve"> gear – including </w:t>
      </w:r>
      <w:r w:rsidRPr="00FC343C">
        <w:t xml:space="preserve">cooking and food service </w:t>
      </w:r>
      <w:r w:rsidR="00A45DAC" w:rsidRPr="00FC343C">
        <w:t>equipment</w:t>
      </w:r>
    </w:p>
    <w:p w:rsidR="00205496" w:rsidRPr="00FC343C" w:rsidRDefault="00A45DAC" w:rsidP="0040282D">
      <w:pPr>
        <w:pStyle w:val="Bullet1"/>
      </w:pPr>
      <w:r w:rsidRPr="00FC343C">
        <w:t>Maintenance</w:t>
      </w:r>
      <w:r w:rsidR="00205496" w:rsidRPr="00FC343C">
        <w:t xml:space="preserve"> equipment </w:t>
      </w:r>
      <w:r w:rsidR="00340D1A" w:rsidRPr="00FC343C">
        <w:t xml:space="preserve">– </w:t>
      </w:r>
      <w:r w:rsidR="00205496" w:rsidRPr="00FC343C">
        <w:t>such as tools, spare parts repair kits</w:t>
      </w:r>
    </w:p>
    <w:p w:rsidR="00205496" w:rsidRPr="00FC343C" w:rsidRDefault="00205496" w:rsidP="0040282D">
      <w:pPr>
        <w:pStyle w:val="Bullet1"/>
      </w:pPr>
      <w:r w:rsidRPr="00FC343C">
        <w:t>R</w:t>
      </w:r>
      <w:r w:rsidR="00A45DAC" w:rsidRPr="00FC343C">
        <w:t>ecreational</w:t>
      </w:r>
      <w:r w:rsidRPr="00FC343C">
        <w:t xml:space="preserve"> gear – to allow participants to relax, play games, have fun</w:t>
      </w:r>
    </w:p>
    <w:p w:rsidR="00205496" w:rsidRPr="00FC343C" w:rsidRDefault="00600105" w:rsidP="0040282D">
      <w:pPr>
        <w:pStyle w:val="Bullet1"/>
      </w:pPr>
      <w:r w:rsidRPr="00FC343C">
        <w:rPr>
          <w:noProof/>
          <w:lang w:eastAsia="en-AU"/>
        </w:rPr>
        <w:drawing>
          <wp:anchor distT="0" distB="0" distL="114300" distR="114300" simplePos="0" relativeHeight="251717632" behindDoc="0" locked="0" layoutInCell="1" allowOverlap="1" wp14:anchorId="09004744" wp14:editId="6ABAA702">
            <wp:simplePos x="0" y="0"/>
            <wp:positionH relativeFrom="column">
              <wp:posOffset>4414520</wp:posOffset>
            </wp:positionH>
            <wp:positionV relativeFrom="paragraph">
              <wp:posOffset>130175</wp:posOffset>
            </wp:positionV>
            <wp:extent cx="1280160" cy="1283335"/>
            <wp:effectExtent l="19050" t="0" r="0" b="0"/>
            <wp:wrapSquare wrapText="bothSides"/>
            <wp:docPr id="26" name="Picture 7" descr="C:\Documents and Settings\Godaishu\Local Settings\Temporary Internet Files\Content.IE5\QE61NRUL\Walkie Talk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Godaishu\Local Settings\Temporary Internet Files\Content.IE5\QE61NRUL\Walkie Talkie[1].jpg"/>
                    <pic:cNvPicPr>
                      <a:picLocks noChangeAspect="1" noChangeArrowheads="1"/>
                    </pic:cNvPicPr>
                  </pic:nvPicPr>
                  <pic:blipFill>
                    <a:blip r:embed="rId80" cstate="print"/>
                    <a:srcRect/>
                    <a:stretch>
                      <a:fillRect/>
                    </a:stretch>
                  </pic:blipFill>
                  <pic:spPr bwMode="auto">
                    <a:xfrm>
                      <a:off x="0" y="0"/>
                      <a:ext cx="1280160" cy="1283335"/>
                    </a:xfrm>
                    <a:prstGeom prst="rect">
                      <a:avLst/>
                    </a:prstGeom>
                    <a:noFill/>
                    <a:ln w="9525">
                      <a:noFill/>
                      <a:miter lim="800000"/>
                      <a:headEnd/>
                      <a:tailEnd/>
                    </a:ln>
                  </pic:spPr>
                </pic:pic>
              </a:graphicData>
            </a:graphic>
          </wp:anchor>
        </w:drawing>
      </w:r>
      <w:r w:rsidR="00205496" w:rsidRPr="00FC343C">
        <w:t>E</w:t>
      </w:r>
      <w:r w:rsidR="00A45DAC" w:rsidRPr="00FC343C">
        <w:t xml:space="preserve">ducational </w:t>
      </w:r>
      <w:r w:rsidR="00205496" w:rsidRPr="00FC343C">
        <w:t>items – such as props, sample items, handouts, models, equipment to enable demonstrations and identified practical sessions, and materials to support interpretive activities</w:t>
      </w:r>
    </w:p>
    <w:p w:rsidR="00A45DAC" w:rsidRPr="00FC343C" w:rsidRDefault="00205496" w:rsidP="0040282D">
      <w:pPr>
        <w:pStyle w:val="Bullet1"/>
      </w:pPr>
      <w:r w:rsidRPr="00FC343C">
        <w:t>C</w:t>
      </w:r>
      <w:r w:rsidR="00A45DAC" w:rsidRPr="00FC343C">
        <w:t>ommunication equipment</w:t>
      </w:r>
      <w:r w:rsidRPr="00FC343C">
        <w:t xml:space="preserve"> – for the vehicle being used, for tour staff and (where appropriate) for tour group members</w:t>
      </w:r>
    </w:p>
    <w:p w:rsidR="00205496" w:rsidRPr="00FC343C" w:rsidRDefault="00205496" w:rsidP="0040282D">
      <w:pPr>
        <w:pStyle w:val="Bullet1"/>
      </w:pPr>
      <w:r w:rsidRPr="00FC343C">
        <w:t>PPE – needed where the trip/tour includes activities requiring protective clothing and equipment</w:t>
      </w:r>
    </w:p>
    <w:p w:rsidR="00A45DAC" w:rsidRPr="00FC343C" w:rsidRDefault="00600105" w:rsidP="0040282D">
      <w:pPr>
        <w:pStyle w:val="Bullet1"/>
      </w:pPr>
      <w:r w:rsidRPr="00FC343C">
        <w:rPr>
          <w:noProof/>
          <w:lang w:eastAsia="en-AU"/>
        </w:rPr>
        <w:drawing>
          <wp:anchor distT="0" distB="0" distL="114300" distR="114300" simplePos="0" relativeHeight="251718656" behindDoc="0" locked="0" layoutInCell="1" allowOverlap="1" wp14:anchorId="15A5F77B" wp14:editId="1B13F7E9">
            <wp:simplePos x="0" y="0"/>
            <wp:positionH relativeFrom="column">
              <wp:posOffset>4719320</wp:posOffset>
            </wp:positionH>
            <wp:positionV relativeFrom="paragraph">
              <wp:posOffset>135890</wp:posOffset>
            </wp:positionV>
            <wp:extent cx="638175" cy="1186815"/>
            <wp:effectExtent l="19050" t="0" r="9525" b="0"/>
            <wp:wrapSquare wrapText="bothSides"/>
            <wp:docPr id="27" name="Picture 8" descr="C:\Documents and Settings\Godaishu\Local Settings\Temporary Internet Files\Content.IE5\KLU3SPUN\17-water_bottl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Godaishu\Local Settings\Temporary Internet Files\Content.IE5\KLU3SPUN\17-water_bottle[1].jpg"/>
                    <pic:cNvPicPr>
                      <a:picLocks noChangeAspect="1" noChangeArrowheads="1"/>
                    </pic:cNvPicPr>
                  </pic:nvPicPr>
                  <pic:blipFill>
                    <a:blip r:embed="rId81" cstate="print"/>
                    <a:srcRect l="17358" r="28538"/>
                    <a:stretch>
                      <a:fillRect/>
                    </a:stretch>
                  </pic:blipFill>
                  <pic:spPr bwMode="auto">
                    <a:xfrm>
                      <a:off x="0" y="0"/>
                      <a:ext cx="638175" cy="1186815"/>
                    </a:xfrm>
                    <a:prstGeom prst="rect">
                      <a:avLst/>
                    </a:prstGeom>
                    <a:noFill/>
                    <a:ln w="9525">
                      <a:noFill/>
                      <a:miter lim="800000"/>
                      <a:headEnd/>
                      <a:tailEnd/>
                    </a:ln>
                  </pic:spPr>
                </pic:pic>
              </a:graphicData>
            </a:graphic>
          </wp:anchor>
        </w:drawing>
      </w:r>
      <w:r w:rsidR="00A45DAC" w:rsidRPr="00FC343C">
        <w:t>Fuel</w:t>
      </w:r>
      <w:r w:rsidR="00340D1A" w:rsidRPr="00FC343C">
        <w:t xml:space="preserve"> – petrol, diesel, gas, batteries</w:t>
      </w:r>
    </w:p>
    <w:p w:rsidR="00A45DAC" w:rsidRPr="00FC343C" w:rsidRDefault="00A45DAC" w:rsidP="0040282D">
      <w:pPr>
        <w:pStyle w:val="Bullet1"/>
      </w:pPr>
      <w:r w:rsidRPr="00FC343C">
        <w:t>Water</w:t>
      </w:r>
    </w:p>
    <w:p w:rsidR="00A45DAC" w:rsidRPr="00FC343C" w:rsidRDefault="00A45DAC" w:rsidP="0040282D">
      <w:pPr>
        <w:pStyle w:val="Bullet1"/>
      </w:pPr>
      <w:r w:rsidRPr="00FC343C">
        <w:t>Food and beverages</w:t>
      </w:r>
    </w:p>
    <w:p w:rsidR="00A45DAC" w:rsidRPr="00FC343C" w:rsidRDefault="00A45DAC" w:rsidP="0040282D">
      <w:pPr>
        <w:pStyle w:val="Bullet1"/>
      </w:pPr>
      <w:r w:rsidRPr="00FC343C">
        <w:t>Luggage</w:t>
      </w:r>
      <w:r w:rsidR="00205496" w:rsidRPr="00FC343C">
        <w:t xml:space="preserve"> – of the customers </w:t>
      </w:r>
      <w:r w:rsidR="00340D1A" w:rsidRPr="00FC343C">
        <w:t>(</w:t>
      </w:r>
      <w:r w:rsidR="00205496" w:rsidRPr="00FC343C">
        <w:t>where it has been forwarded</w:t>
      </w:r>
      <w:r w:rsidR="00340D1A" w:rsidRPr="00FC343C">
        <w:t>) and employees/tour staff</w:t>
      </w:r>
    </w:p>
    <w:p w:rsidR="00A45DAC" w:rsidRPr="00FC343C" w:rsidRDefault="00A45DAC" w:rsidP="0040282D">
      <w:pPr>
        <w:pStyle w:val="Bullet1"/>
      </w:pPr>
      <w:r w:rsidRPr="00FC343C">
        <w:t>Medical and first aid items</w:t>
      </w:r>
    </w:p>
    <w:p w:rsidR="00A45DAC" w:rsidRPr="00FC343C" w:rsidRDefault="00A45DAC" w:rsidP="0040282D">
      <w:pPr>
        <w:pStyle w:val="Bullet1"/>
      </w:pPr>
      <w:r w:rsidRPr="00FC343C">
        <w:t>Commercial cargo, where applicable</w:t>
      </w:r>
      <w:r w:rsidR="00205496" w:rsidRPr="00FC343C">
        <w:t xml:space="preserve"> – commercial cargo refers to goods carried by the tour to be delivered (for a fee) to a nominated location </w:t>
      </w:r>
      <w:r w:rsidR="00205496" w:rsidRPr="00FC343C">
        <w:rPr>
          <w:i/>
        </w:rPr>
        <w:t>en route</w:t>
      </w:r>
    </w:p>
    <w:p w:rsidR="00340D1A" w:rsidRPr="00FC343C" w:rsidRDefault="00340D1A" w:rsidP="0040282D">
      <w:pPr>
        <w:pStyle w:val="Bullet1"/>
      </w:pPr>
      <w:r w:rsidRPr="00FC343C">
        <w:t>Funds or payment documentation – which may include:</w:t>
      </w:r>
    </w:p>
    <w:p w:rsidR="00340D1A" w:rsidRPr="00FC343C" w:rsidRDefault="00A45DAC" w:rsidP="009F7D37">
      <w:pPr>
        <w:pStyle w:val="Bullet2"/>
        <w:rPr>
          <w:lang w:val="en-AU"/>
        </w:rPr>
      </w:pPr>
      <w:r w:rsidRPr="00FC343C">
        <w:rPr>
          <w:lang w:val="en-AU"/>
        </w:rPr>
        <w:t>Cash</w:t>
      </w:r>
      <w:r w:rsidR="00340D1A" w:rsidRPr="00FC343C">
        <w:rPr>
          <w:lang w:val="en-AU"/>
        </w:rPr>
        <w:t xml:space="preserve"> – in various currencies</w:t>
      </w:r>
    </w:p>
    <w:p w:rsidR="00340D1A" w:rsidRPr="00FC343C" w:rsidRDefault="00706A13" w:rsidP="009F7D37">
      <w:pPr>
        <w:pStyle w:val="Bullet2"/>
        <w:rPr>
          <w:lang w:val="en-AU"/>
        </w:rPr>
      </w:pPr>
      <w:r w:rsidRPr="00FC343C">
        <w:rPr>
          <w:noProof/>
          <w:lang w:val="en-AU"/>
        </w:rPr>
        <w:drawing>
          <wp:anchor distT="0" distB="0" distL="114300" distR="114300" simplePos="0" relativeHeight="251720704" behindDoc="0" locked="0" layoutInCell="1" allowOverlap="1" wp14:anchorId="681A7165" wp14:editId="597D2208">
            <wp:simplePos x="0" y="0"/>
            <wp:positionH relativeFrom="column">
              <wp:posOffset>3547745</wp:posOffset>
            </wp:positionH>
            <wp:positionV relativeFrom="paragraph">
              <wp:posOffset>3810</wp:posOffset>
            </wp:positionV>
            <wp:extent cx="2114550" cy="866140"/>
            <wp:effectExtent l="19050" t="0" r="0" b="0"/>
            <wp:wrapSquare wrapText="bothSides"/>
            <wp:docPr id="31" name="Picture 10" descr="C:\Documents and Settings\Godaishu\Local Settings\Temporary Internet Files\Content.IE5\KLU3SPUN\traveler chequ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Godaishu\Local Settings\Temporary Internet Files\Content.IE5\KLU3SPUN\traveler cheque[1].jpg"/>
                    <pic:cNvPicPr>
                      <a:picLocks noChangeAspect="1" noChangeArrowheads="1"/>
                    </pic:cNvPicPr>
                  </pic:nvPicPr>
                  <pic:blipFill>
                    <a:blip r:embed="rId82" cstate="print"/>
                    <a:srcRect/>
                    <a:stretch>
                      <a:fillRect/>
                    </a:stretch>
                  </pic:blipFill>
                  <pic:spPr bwMode="auto">
                    <a:xfrm>
                      <a:off x="0" y="0"/>
                      <a:ext cx="2114550" cy="866140"/>
                    </a:xfrm>
                    <a:prstGeom prst="rect">
                      <a:avLst/>
                    </a:prstGeom>
                    <a:noFill/>
                    <a:ln w="9525">
                      <a:noFill/>
                      <a:miter lim="800000"/>
                      <a:headEnd/>
                      <a:tailEnd/>
                    </a:ln>
                  </pic:spPr>
                </pic:pic>
              </a:graphicData>
            </a:graphic>
          </wp:anchor>
        </w:drawing>
      </w:r>
      <w:r w:rsidR="000813E3" w:rsidRPr="00FC343C">
        <w:rPr>
          <w:lang w:val="en-AU"/>
        </w:rPr>
        <w:t>Travellers</w:t>
      </w:r>
      <w:r w:rsidR="00340D1A" w:rsidRPr="00FC343C">
        <w:rPr>
          <w:lang w:val="en-AU"/>
        </w:rPr>
        <w:t xml:space="preserve"> cheques</w:t>
      </w:r>
    </w:p>
    <w:p w:rsidR="00340D1A" w:rsidRPr="00FC343C" w:rsidRDefault="00340D1A" w:rsidP="009F7D37">
      <w:pPr>
        <w:pStyle w:val="Bullet2"/>
        <w:rPr>
          <w:lang w:val="en-AU"/>
        </w:rPr>
      </w:pPr>
      <w:r w:rsidRPr="00FC343C">
        <w:rPr>
          <w:lang w:val="en-AU"/>
        </w:rPr>
        <w:t>V</w:t>
      </w:r>
      <w:r w:rsidR="00A45DAC" w:rsidRPr="00FC343C">
        <w:rPr>
          <w:lang w:val="en-AU"/>
        </w:rPr>
        <w:t xml:space="preserve">ouchers </w:t>
      </w:r>
      <w:r w:rsidRPr="00FC343C">
        <w:rPr>
          <w:lang w:val="en-AU"/>
        </w:rPr>
        <w:t>and coupons</w:t>
      </w:r>
    </w:p>
    <w:p w:rsidR="00A45DAC" w:rsidRPr="00FC343C" w:rsidRDefault="00340D1A" w:rsidP="009F7D37">
      <w:pPr>
        <w:pStyle w:val="Bullet2"/>
        <w:rPr>
          <w:lang w:val="en-AU"/>
        </w:rPr>
      </w:pPr>
      <w:r w:rsidRPr="00FC343C">
        <w:rPr>
          <w:lang w:val="en-AU"/>
        </w:rPr>
        <w:t>Letters/</w:t>
      </w:r>
      <w:r w:rsidR="00A45DAC" w:rsidRPr="00FC343C">
        <w:rPr>
          <w:lang w:val="en-AU"/>
        </w:rPr>
        <w:t>various authorities to act and/or make purchases on behalf of the host enterprise.</w:t>
      </w:r>
    </w:p>
    <w:p w:rsidR="00205496" w:rsidRPr="00FC343C" w:rsidRDefault="00205496" w:rsidP="009F7D37">
      <w:pPr>
        <w:pStyle w:val="BodyCopy"/>
        <w:rPr>
          <w:noProof w:val="0"/>
        </w:rPr>
      </w:pPr>
      <w:r w:rsidRPr="00FC343C">
        <w:rPr>
          <w:noProof w:val="0"/>
        </w:rPr>
        <w:br w:type="page"/>
      </w:r>
    </w:p>
    <w:p w:rsidR="00E9163F" w:rsidRPr="00FC343C" w:rsidRDefault="00E9163F" w:rsidP="00E9163F">
      <w:pPr>
        <w:pStyle w:val="Heading2"/>
      </w:pPr>
      <w:r w:rsidRPr="00FC343C">
        <w:lastRenderedPageBreak/>
        <w:t>1.6</w:t>
      </w:r>
      <w:r w:rsidRPr="00FC343C">
        <w:tab/>
      </w:r>
      <w:r w:rsidR="00F80014">
        <w:fldChar w:fldCharType="begin"/>
      </w:r>
      <w:r w:rsidR="00F80014">
        <w:instrText xml:space="preserve"> REF  Criteria16  \* MERGEFORMAT </w:instrText>
      </w:r>
      <w:r w:rsidR="00F80014">
        <w:fldChar w:fldCharType="separate"/>
      </w:r>
      <w:sdt>
        <w:sdtPr>
          <w:alias w:val="Criteria16"/>
          <w:tag w:val="Criteria16"/>
          <w:id w:val="614030425"/>
          <w:placeholder>
            <w:docPart w:val="C3786057D655448789939CE6EDE1BA7B"/>
          </w:placeholder>
        </w:sdtPr>
        <w:sdtContent>
          <w:r w:rsidR="00F80014" w:rsidRPr="00F80014">
            <w:rPr>
              <w:rStyle w:val="PlaceholderText"/>
              <w:color w:val="45545F"/>
            </w:rPr>
            <w:t xml:space="preserve">Determine final requirements for the </w:t>
          </w:r>
          <w:r w:rsidR="00F80014" w:rsidRPr="00FC343C">
            <w:t>tour</w:t>
          </w:r>
        </w:sdtContent>
      </w:sdt>
      <w:r w:rsidR="00F80014">
        <w:fldChar w:fldCharType="end"/>
      </w:r>
    </w:p>
    <w:p w:rsidR="00E9163F" w:rsidRPr="00FC343C" w:rsidRDefault="00E9163F" w:rsidP="00E9163F">
      <w:pPr>
        <w:pStyle w:val="Heading3"/>
      </w:pPr>
      <w:r w:rsidRPr="00FC343C">
        <w:t>Introduction</w:t>
      </w:r>
    </w:p>
    <w:p w:rsidR="00E9163F" w:rsidRPr="00FC343C" w:rsidRDefault="00D24662" w:rsidP="00E9163F">
      <w:pPr>
        <w:pStyle w:val="BodyCopy"/>
        <w:rPr>
          <w:noProof w:val="0"/>
          <w:szCs w:val="24"/>
        </w:rPr>
      </w:pPr>
      <w:r w:rsidRPr="00FC343C">
        <w:rPr>
          <w:noProof w:val="0"/>
          <w:szCs w:val="24"/>
        </w:rPr>
        <w:t>The final aspect of identifying trip/tour requirements is the need to determine final requirements for each event.</w:t>
      </w:r>
    </w:p>
    <w:p w:rsidR="00D24662" w:rsidRPr="00FC343C" w:rsidRDefault="00D24662" w:rsidP="00E9163F">
      <w:pPr>
        <w:pStyle w:val="BodyCopy"/>
        <w:rPr>
          <w:noProof w:val="0"/>
          <w:szCs w:val="24"/>
        </w:rPr>
      </w:pPr>
      <w:r w:rsidRPr="00FC343C">
        <w:rPr>
          <w:noProof w:val="0"/>
          <w:szCs w:val="24"/>
        </w:rPr>
        <w:t>This section looks at what is involved in this critical aspect of the preparation.</w:t>
      </w:r>
    </w:p>
    <w:p w:rsidR="00E9163F" w:rsidRPr="00FC343C" w:rsidRDefault="001E0061" w:rsidP="00E9163F">
      <w:pPr>
        <w:pStyle w:val="Heading3"/>
      </w:pPr>
      <w:r w:rsidRPr="00FC343C">
        <w:t>Determining final requirements</w:t>
      </w:r>
    </w:p>
    <w:p w:rsidR="00C43072" w:rsidRPr="00FC343C" w:rsidRDefault="00C43072" w:rsidP="00E9163F">
      <w:pPr>
        <w:pStyle w:val="BodyCopy"/>
        <w:rPr>
          <w:b/>
          <w:noProof w:val="0"/>
          <w:szCs w:val="24"/>
        </w:rPr>
      </w:pPr>
      <w:r w:rsidRPr="00FC343C">
        <w:rPr>
          <w:b/>
          <w:noProof w:val="0"/>
          <w:szCs w:val="24"/>
        </w:rPr>
        <w:t>Context</w:t>
      </w:r>
    </w:p>
    <w:p w:rsidR="001F2B1B" w:rsidRPr="00FC343C" w:rsidRDefault="00425EF1" w:rsidP="00E9163F">
      <w:pPr>
        <w:pStyle w:val="BodyCopy"/>
        <w:rPr>
          <w:noProof w:val="0"/>
          <w:szCs w:val="24"/>
        </w:rPr>
      </w:pPr>
      <w:r w:rsidRPr="00FC343C">
        <w:rPr>
          <w:szCs w:val="24"/>
          <w:lang w:eastAsia="en-AU"/>
        </w:rPr>
        <w:drawing>
          <wp:anchor distT="0" distB="0" distL="114300" distR="114300" simplePos="0" relativeHeight="251721728" behindDoc="0" locked="0" layoutInCell="1" allowOverlap="1" wp14:anchorId="308F6DCA" wp14:editId="0973B2E8">
            <wp:simplePos x="0" y="0"/>
            <wp:positionH relativeFrom="column">
              <wp:posOffset>3806825</wp:posOffset>
            </wp:positionH>
            <wp:positionV relativeFrom="paragraph">
              <wp:posOffset>288290</wp:posOffset>
            </wp:positionV>
            <wp:extent cx="1887220" cy="1555750"/>
            <wp:effectExtent l="19050" t="0" r="0" b="0"/>
            <wp:wrapSquare wrapText="bothSides"/>
            <wp:docPr id="32" name="Picture 11" descr="C:\Documents and Settings\Godaishu\Desktop\PHOTOS\2014\Shutterstock 25-a-day\shutterstock_123667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Godaishu\Desktop\PHOTOS\2014\Shutterstock 25-a-day\shutterstock_123667309.jpg"/>
                    <pic:cNvPicPr>
                      <a:picLocks noChangeAspect="1" noChangeArrowheads="1"/>
                    </pic:cNvPicPr>
                  </pic:nvPicPr>
                  <pic:blipFill>
                    <a:blip r:embed="rId83" cstate="print"/>
                    <a:srcRect/>
                    <a:stretch>
                      <a:fillRect/>
                    </a:stretch>
                  </pic:blipFill>
                  <pic:spPr bwMode="auto">
                    <a:xfrm>
                      <a:off x="0" y="0"/>
                      <a:ext cx="1887220" cy="1555750"/>
                    </a:xfrm>
                    <a:prstGeom prst="rect">
                      <a:avLst/>
                    </a:prstGeom>
                    <a:noFill/>
                    <a:ln w="9525">
                      <a:noFill/>
                      <a:miter lim="800000"/>
                      <a:headEnd/>
                      <a:tailEnd/>
                    </a:ln>
                  </pic:spPr>
                </pic:pic>
              </a:graphicData>
            </a:graphic>
          </wp:anchor>
        </w:drawing>
      </w:r>
      <w:r w:rsidR="001E0061" w:rsidRPr="00FC343C">
        <w:rPr>
          <w:noProof w:val="0"/>
          <w:szCs w:val="24"/>
        </w:rPr>
        <w:t>Determining final requirements for a trip/tour necessitates combining a series of activities</w:t>
      </w:r>
      <w:r w:rsidR="001F2B1B" w:rsidRPr="00FC343C">
        <w:rPr>
          <w:noProof w:val="0"/>
          <w:szCs w:val="24"/>
        </w:rPr>
        <w:t xml:space="preserve"> which essentially revolve around:</w:t>
      </w:r>
    </w:p>
    <w:p w:rsidR="001E0061" w:rsidRPr="00FC343C" w:rsidRDefault="001F2B1B" w:rsidP="001F2B1B">
      <w:pPr>
        <w:pStyle w:val="Bullet1"/>
        <w:rPr>
          <w:szCs w:val="24"/>
        </w:rPr>
      </w:pPr>
      <w:r w:rsidRPr="00FC343C">
        <w:rPr>
          <w:szCs w:val="24"/>
        </w:rPr>
        <w:t>Double-checking what has already been done – essentially a verification process</w:t>
      </w:r>
    </w:p>
    <w:p w:rsidR="001F2B1B" w:rsidRPr="00FC343C" w:rsidRDefault="001F2B1B" w:rsidP="001F2B1B">
      <w:pPr>
        <w:pStyle w:val="Bullet1"/>
        <w:rPr>
          <w:szCs w:val="24"/>
        </w:rPr>
      </w:pPr>
      <w:r w:rsidRPr="00FC343C">
        <w:rPr>
          <w:szCs w:val="24"/>
        </w:rPr>
        <w:t xml:space="preserve">Communicating preparation </w:t>
      </w:r>
      <w:r w:rsidR="00C43072" w:rsidRPr="00FC343C">
        <w:rPr>
          <w:szCs w:val="24"/>
        </w:rPr>
        <w:t>activities to relevant others</w:t>
      </w:r>
    </w:p>
    <w:p w:rsidR="00C43072" w:rsidRPr="00FC343C" w:rsidRDefault="001F2B1B" w:rsidP="001F2B1B">
      <w:pPr>
        <w:pStyle w:val="Bullet1"/>
        <w:rPr>
          <w:szCs w:val="24"/>
        </w:rPr>
      </w:pPr>
      <w:r w:rsidRPr="00FC343C">
        <w:rPr>
          <w:szCs w:val="24"/>
        </w:rPr>
        <w:t>Actively searching/askin</w:t>
      </w:r>
      <w:r w:rsidR="00C43072" w:rsidRPr="00FC343C">
        <w:rPr>
          <w:szCs w:val="24"/>
        </w:rPr>
        <w:t>g about last-minute changes and/or special requests</w:t>
      </w:r>
    </w:p>
    <w:p w:rsidR="001F2B1B" w:rsidRPr="00FC343C" w:rsidRDefault="00C43072" w:rsidP="001F2B1B">
      <w:pPr>
        <w:pStyle w:val="Bullet1"/>
        <w:rPr>
          <w:szCs w:val="24"/>
        </w:rPr>
      </w:pPr>
      <w:r w:rsidRPr="00FC343C">
        <w:rPr>
          <w:szCs w:val="24"/>
        </w:rPr>
        <w:t>Obtaining approval for planned resourcing and preparation actions to be implemented.</w:t>
      </w:r>
    </w:p>
    <w:p w:rsidR="00C43072" w:rsidRPr="00FC343C" w:rsidRDefault="00C43072" w:rsidP="00E9163F">
      <w:pPr>
        <w:pStyle w:val="BodyCopy"/>
        <w:rPr>
          <w:b/>
          <w:noProof w:val="0"/>
          <w:szCs w:val="24"/>
        </w:rPr>
      </w:pPr>
      <w:r w:rsidRPr="00FC343C">
        <w:rPr>
          <w:b/>
          <w:noProof w:val="0"/>
          <w:szCs w:val="24"/>
        </w:rPr>
        <w:t>Examples of required activities</w:t>
      </w:r>
    </w:p>
    <w:p w:rsidR="00E9163F" w:rsidRPr="00FC343C" w:rsidRDefault="001E0061" w:rsidP="00E9163F">
      <w:pPr>
        <w:pStyle w:val="BodyCopy"/>
        <w:rPr>
          <w:noProof w:val="0"/>
          <w:szCs w:val="24"/>
        </w:rPr>
      </w:pPr>
      <w:r w:rsidRPr="00FC343C">
        <w:rPr>
          <w:noProof w:val="0"/>
          <w:szCs w:val="24"/>
        </w:rPr>
        <w:t>The</w:t>
      </w:r>
      <w:r w:rsidR="001F2B1B" w:rsidRPr="00FC343C">
        <w:rPr>
          <w:noProof w:val="0"/>
          <w:szCs w:val="24"/>
        </w:rPr>
        <w:t xml:space="preserve"> activities required</w:t>
      </w:r>
      <w:r w:rsidRPr="00FC343C">
        <w:rPr>
          <w:noProof w:val="0"/>
          <w:szCs w:val="24"/>
        </w:rPr>
        <w:t xml:space="preserve"> are:</w:t>
      </w:r>
    </w:p>
    <w:p w:rsidR="004C6CCC" w:rsidRPr="00FC343C" w:rsidRDefault="004C6CCC" w:rsidP="001E0061">
      <w:pPr>
        <w:pStyle w:val="Bullet1"/>
        <w:rPr>
          <w:szCs w:val="24"/>
        </w:rPr>
      </w:pPr>
      <w:r w:rsidRPr="00FC343C">
        <w:rPr>
          <w:szCs w:val="24"/>
        </w:rPr>
        <w:t xml:space="preserve">Confirming numbers – which </w:t>
      </w:r>
      <w:r w:rsidRPr="00FC343C">
        <w:rPr>
          <w:b/>
          <w:szCs w:val="24"/>
        </w:rPr>
        <w:t>demands</w:t>
      </w:r>
      <w:r w:rsidRPr="00FC343C">
        <w:rPr>
          <w:szCs w:val="24"/>
        </w:rPr>
        <w:t xml:space="preserve"> checking to see if there are:</w:t>
      </w:r>
    </w:p>
    <w:p w:rsidR="00C43072" w:rsidRPr="00FC343C" w:rsidRDefault="004C6CCC" w:rsidP="009F7D37">
      <w:pPr>
        <w:pStyle w:val="Bullet2"/>
        <w:rPr>
          <w:lang w:val="en-AU"/>
        </w:rPr>
      </w:pPr>
      <w:r w:rsidRPr="00FC343C">
        <w:rPr>
          <w:lang w:val="en-AU"/>
        </w:rPr>
        <w:t xml:space="preserve">Additional tour party members – </w:t>
      </w:r>
      <w:r w:rsidR="00C43072" w:rsidRPr="00FC343C">
        <w:rPr>
          <w:lang w:val="en-AU"/>
        </w:rPr>
        <w:t>these may be referred to as:</w:t>
      </w:r>
    </w:p>
    <w:p w:rsidR="00C43072" w:rsidRPr="00FC343C" w:rsidRDefault="004C6CCC" w:rsidP="009F7D37">
      <w:pPr>
        <w:pStyle w:val="Bullet3"/>
        <w:rPr>
          <w:lang w:val="en-AU"/>
        </w:rPr>
      </w:pPr>
      <w:r w:rsidRPr="00FC343C">
        <w:rPr>
          <w:lang w:val="en-AU"/>
        </w:rPr>
        <w:t xml:space="preserve">Late Arrivals </w:t>
      </w:r>
    </w:p>
    <w:p w:rsidR="004C6CCC" w:rsidRPr="00FC343C" w:rsidRDefault="004C6CCC" w:rsidP="009F7D37">
      <w:pPr>
        <w:pStyle w:val="Bullet3"/>
        <w:rPr>
          <w:lang w:val="en-AU"/>
        </w:rPr>
      </w:pPr>
      <w:r w:rsidRPr="00FC343C">
        <w:rPr>
          <w:lang w:val="en-AU"/>
        </w:rPr>
        <w:t>Walk Ins</w:t>
      </w:r>
    </w:p>
    <w:p w:rsidR="00C43072" w:rsidRPr="00FC343C" w:rsidRDefault="00C43072" w:rsidP="009F7D37">
      <w:pPr>
        <w:pStyle w:val="Bullet3"/>
        <w:rPr>
          <w:lang w:val="en-AU"/>
        </w:rPr>
      </w:pPr>
      <w:r w:rsidRPr="00FC343C">
        <w:rPr>
          <w:lang w:val="en-AU"/>
        </w:rPr>
        <w:t>FITs</w:t>
      </w:r>
    </w:p>
    <w:p w:rsidR="004C6CCC" w:rsidRPr="00FC343C" w:rsidRDefault="004C6CCC" w:rsidP="009F7D37">
      <w:pPr>
        <w:pStyle w:val="Bullet2"/>
        <w:rPr>
          <w:lang w:val="en-AU"/>
        </w:rPr>
      </w:pPr>
      <w:r w:rsidRPr="00FC343C">
        <w:rPr>
          <w:lang w:val="en-AU"/>
        </w:rPr>
        <w:t>Last-minute withdrawals or cancellations</w:t>
      </w:r>
    </w:p>
    <w:p w:rsidR="00C43072" w:rsidRPr="00FC343C" w:rsidRDefault="00C43072" w:rsidP="009F7D37">
      <w:pPr>
        <w:pStyle w:val="Bullet2"/>
        <w:rPr>
          <w:lang w:val="en-AU"/>
        </w:rPr>
      </w:pPr>
      <w:r w:rsidRPr="00FC343C">
        <w:rPr>
          <w:lang w:val="en-AU"/>
        </w:rPr>
        <w:t>Variations in regard to where people are joining/departing the trip/tour</w:t>
      </w:r>
    </w:p>
    <w:p w:rsidR="00C43072" w:rsidRPr="00FC343C" w:rsidRDefault="00C43072" w:rsidP="009F7D37">
      <w:pPr>
        <w:pStyle w:val="Bullet2"/>
        <w:rPr>
          <w:lang w:val="en-AU"/>
        </w:rPr>
      </w:pPr>
      <w:r w:rsidRPr="00FC343C">
        <w:rPr>
          <w:lang w:val="en-AU"/>
        </w:rPr>
        <w:t>Significant variations in customer profiles – that is, sufficient to warrant altering the resourcing schedule/lists already prepared on the basis of (say) age, gender or other characteristics</w:t>
      </w:r>
    </w:p>
    <w:p w:rsidR="001E0061" w:rsidRPr="00FC343C" w:rsidRDefault="001E0061" w:rsidP="001E0061">
      <w:pPr>
        <w:pStyle w:val="Bullet1"/>
        <w:rPr>
          <w:szCs w:val="24"/>
        </w:rPr>
      </w:pPr>
      <w:r w:rsidRPr="00FC343C">
        <w:rPr>
          <w:szCs w:val="24"/>
        </w:rPr>
        <w:t>Checking what has already been done – to verify requirements have:</w:t>
      </w:r>
    </w:p>
    <w:p w:rsidR="001E0061" w:rsidRPr="00FC343C" w:rsidRDefault="001E0061" w:rsidP="009F7D37">
      <w:pPr>
        <w:pStyle w:val="Bullet2"/>
        <w:rPr>
          <w:lang w:val="en-AU"/>
        </w:rPr>
      </w:pPr>
      <w:r w:rsidRPr="00FC343C">
        <w:rPr>
          <w:lang w:val="en-AU"/>
        </w:rPr>
        <w:t>Been fully identified</w:t>
      </w:r>
    </w:p>
    <w:p w:rsidR="001E0061" w:rsidRPr="00FC343C" w:rsidRDefault="001E0061" w:rsidP="009F7D37">
      <w:pPr>
        <w:pStyle w:val="Bullet2"/>
        <w:rPr>
          <w:lang w:val="en-AU"/>
        </w:rPr>
      </w:pPr>
      <w:r w:rsidRPr="00FC343C">
        <w:rPr>
          <w:lang w:val="en-AU"/>
        </w:rPr>
        <w:t>Factored in the required safety factor margin by quantity/amount for nominated important items of equipment and supplies</w:t>
      </w:r>
    </w:p>
    <w:p w:rsidR="001E0061" w:rsidRPr="00FC343C" w:rsidRDefault="001E0061" w:rsidP="009F7D37">
      <w:pPr>
        <w:pStyle w:val="Bullet2"/>
        <w:rPr>
          <w:lang w:val="en-AU"/>
        </w:rPr>
      </w:pPr>
      <w:r w:rsidRPr="00FC343C">
        <w:rPr>
          <w:lang w:val="en-AU"/>
        </w:rPr>
        <w:t>Been properly calculated and are accurate and correct</w:t>
      </w:r>
    </w:p>
    <w:p w:rsidR="001E0061" w:rsidRPr="00FC343C" w:rsidRDefault="001E0061" w:rsidP="009F7D37">
      <w:pPr>
        <w:pStyle w:val="Bullet2"/>
        <w:rPr>
          <w:lang w:val="en-AU"/>
        </w:rPr>
      </w:pPr>
      <w:r w:rsidRPr="00FC343C">
        <w:rPr>
          <w:lang w:val="en-AU"/>
        </w:rPr>
        <w:t>Been suitably and professionally prepared for loading</w:t>
      </w:r>
    </w:p>
    <w:p w:rsidR="00C43072" w:rsidRPr="00FC343C" w:rsidRDefault="00C43072">
      <w:pPr>
        <w:rPr>
          <w:rFonts w:ascii="Helvetica" w:eastAsiaTheme="minorHAnsi" w:hAnsi="Helvetica"/>
          <w:szCs w:val="24"/>
          <w:lang w:eastAsia="en-US"/>
        </w:rPr>
      </w:pPr>
      <w:r w:rsidRPr="00FC343C">
        <w:rPr>
          <w:rFonts w:ascii="Helvetica" w:hAnsi="Helvetica"/>
          <w:szCs w:val="24"/>
        </w:rPr>
        <w:br w:type="page"/>
      </w:r>
    </w:p>
    <w:p w:rsidR="001E0061" w:rsidRPr="00FC343C" w:rsidRDefault="001E0061" w:rsidP="001E0061">
      <w:pPr>
        <w:pStyle w:val="Bullet1"/>
        <w:rPr>
          <w:szCs w:val="24"/>
        </w:rPr>
      </w:pPr>
      <w:r w:rsidRPr="00FC343C">
        <w:rPr>
          <w:szCs w:val="24"/>
        </w:rPr>
        <w:lastRenderedPageBreak/>
        <w:t>Talking to tour staff – to:</w:t>
      </w:r>
    </w:p>
    <w:p w:rsidR="004C6CCC" w:rsidRPr="00FC343C" w:rsidRDefault="004C6CCC" w:rsidP="009F7D37">
      <w:pPr>
        <w:pStyle w:val="Bullet2"/>
        <w:rPr>
          <w:lang w:val="en-AU"/>
        </w:rPr>
      </w:pPr>
      <w:r w:rsidRPr="00FC343C">
        <w:rPr>
          <w:lang w:val="en-AU"/>
        </w:rPr>
        <w:t>Confirm itinerary – this is necessary because resources will need to be available to support d</w:t>
      </w:r>
      <w:r w:rsidR="00A438B8" w:rsidRPr="00FC343C">
        <w:rPr>
          <w:lang w:val="en-AU"/>
        </w:rPr>
        <w:t xml:space="preserve">uration of the trip/tour and all </w:t>
      </w:r>
      <w:r w:rsidRPr="00FC343C">
        <w:rPr>
          <w:lang w:val="en-AU"/>
        </w:rPr>
        <w:t>planned activities</w:t>
      </w:r>
    </w:p>
    <w:p w:rsidR="001F2B1B" w:rsidRPr="00FC343C" w:rsidRDefault="001F2B1B" w:rsidP="009F7D37">
      <w:pPr>
        <w:pStyle w:val="Bullet2"/>
        <w:rPr>
          <w:lang w:val="en-AU"/>
        </w:rPr>
      </w:pPr>
      <w:r w:rsidRPr="00FC343C">
        <w:rPr>
          <w:lang w:val="en-AU"/>
        </w:rPr>
        <w:t>Confirm tour staff – by staff and numbers: to ensure sufficient and appropriate support/facilities are supplied (as appropriate to the individual working/employment conditions of each employee)</w:t>
      </w:r>
    </w:p>
    <w:p w:rsidR="001E0061" w:rsidRPr="00FC343C" w:rsidRDefault="001E0061" w:rsidP="009F7D37">
      <w:pPr>
        <w:pStyle w:val="Bullet2"/>
        <w:rPr>
          <w:lang w:val="en-AU"/>
        </w:rPr>
      </w:pPr>
      <w:r w:rsidRPr="00FC343C">
        <w:rPr>
          <w:lang w:val="en-AU"/>
        </w:rPr>
        <w:t>Identify and quantify resources for the trip/tour</w:t>
      </w:r>
    </w:p>
    <w:p w:rsidR="001F2B1B" w:rsidRPr="00FC343C" w:rsidRDefault="001F2B1B" w:rsidP="009F7D37">
      <w:pPr>
        <w:pStyle w:val="Bullet2"/>
        <w:rPr>
          <w:lang w:val="en-AU"/>
        </w:rPr>
      </w:pPr>
      <w:r w:rsidRPr="00FC343C">
        <w:rPr>
          <w:lang w:val="en-AU"/>
        </w:rPr>
        <w:t>Physically inspect the resources – a checklist may be required to prove this occurred and to provide a basis for recording issues</w:t>
      </w:r>
    </w:p>
    <w:p w:rsidR="001E0061" w:rsidRPr="00FC343C" w:rsidRDefault="001E0061" w:rsidP="009F7D37">
      <w:pPr>
        <w:pStyle w:val="Bullet2"/>
        <w:rPr>
          <w:lang w:val="en-AU"/>
        </w:rPr>
      </w:pPr>
      <w:r w:rsidRPr="00FC343C">
        <w:rPr>
          <w:lang w:val="en-AU"/>
        </w:rPr>
        <w:t>Pass on Loading sheets</w:t>
      </w:r>
    </w:p>
    <w:p w:rsidR="001E0061" w:rsidRPr="00FC343C" w:rsidRDefault="001E0061" w:rsidP="009F7D37">
      <w:pPr>
        <w:pStyle w:val="Bullet2"/>
        <w:rPr>
          <w:lang w:val="en-AU"/>
        </w:rPr>
      </w:pPr>
      <w:r w:rsidRPr="00FC343C">
        <w:rPr>
          <w:lang w:val="en-AU"/>
        </w:rPr>
        <w:t>Identify resources which could not/have not been provided</w:t>
      </w:r>
    </w:p>
    <w:p w:rsidR="001E0061" w:rsidRPr="00FC343C" w:rsidRDefault="001E0061" w:rsidP="009F7D37">
      <w:pPr>
        <w:pStyle w:val="Bullet2"/>
        <w:rPr>
          <w:lang w:val="en-AU"/>
        </w:rPr>
      </w:pPr>
      <w:r w:rsidRPr="00FC343C">
        <w:rPr>
          <w:lang w:val="en-AU"/>
        </w:rPr>
        <w:t>Explain intentions for physically stowing items</w:t>
      </w:r>
    </w:p>
    <w:p w:rsidR="001E0061" w:rsidRPr="00FC343C" w:rsidRDefault="001E0061" w:rsidP="009F7D37">
      <w:pPr>
        <w:pStyle w:val="Bullet2"/>
        <w:rPr>
          <w:lang w:val="en-AU"/>
        </w:rPr>
      </w:pPr>
      <w:r w:rsidRPr="00FC343C">
        <w:rPr>
          <w:lang w:val="en-AU"/>
        </w:rPr>
        <w:t>Receive their feedback/input regarding loading requirements of resources into vehicles and containers</w:t>
      </w:r>
    </w:p>
    <w:p w:rsidR="001E0061" w:rsidRPr="00FC343C" w:rsidRDefault="001E0061" w:rsidP="001E0061">
      <w:pPr>
        <w:pStyle w:val="Bullet1"/>
        <w:rPr>
          <w:szCs w:val="24"/>
        </w:rPr>
      </w:pPr>
      <w:r w:rsidRPr="00FC343C">
        <w:rPr>
          <w:szCs w:val="24"/>
        </w:rPr>
        <w:t>Being alert to the ever-present need for last-minute changes – this is a</w:t>
      </w:r>
      <w:r w:rsidR="004C6CCC" w:rsidRPr="00FC343C">
        <w:rPr>
          <w:szCs w:val="24"/>
        </w:rPr>
        <w:t xml:space="preserve"> constant possibility as a result of: </w:t>
      </w:r>
    </w:p>
    <w:p w:rsidR="001E0061" w:rsidRPr="00FC343C" w:rsidRDefault="00425EF1" w:rsidP="009F7D37">
      <w:pPr>
        <w:pStyle w:val="Bullet2"/>
        <w:rPr>
          <w:lang w:val="en-AU"/>
        </w:rPr>
      </w:pPr>
      <w:r w:rsidRPr="00FC343C">
        <w:rPr>
          <w:noProof/>
          <w:lang w:val="en-AU"/>
        </w:rPr>
        <w:drawing>
          <wp:anchor distT="0" distB="0" distL="114300" distR="114300" simplePos="0" relativeHeight="251722752" behindDoc="0" locked="0" layoutInCell="1" allowOverlap="1" wp14:anchorId="36A31D90" wp14:editId="2AB1E864">
            <wp:simplePos x="0" y="0"/>
            <wp:positionH relativeFrom="column">
              <wp:posOffset>3845560</wp:posOffset>
            </wp:positionH>
            <wp:positionV relativeFrom="paragraph">
              <wp:posOffset>74930</wp:posOffset>
            </wp:positionV>
            <wp:extent cx="1816735" cy="1219200"/>
            <wp:effectExtent l="19050" t="0" r="0" b="0"/>
            <wp:wrapSquare wrapText="bothSides"/>
            <wp:docPr id="33" name="Picture 12" descr="C:\Documents and Settings\Godaishu\Desktop\PHOTOS\2014\Shutterstock 25-a-day\Happy Smile_1718628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Godaishu\Desktop\PHOTOS\2014\Shutterstock 25-a-day\Happy Smile_171862868.jpg"/>
                    <pic:cNvPicPr>
                      <a:picLocks noChangeAspect="1" noChangeArrowheads="1"/>
                    </pic:cNvPicPr>
                  </pic:nvPicPr>
                  <pic:blipFill>
                    <a:blip r:embed="rId84" cstate="print"/>
                    <a:srcRect/>
                    <a:stretch>
                      <a:fillRect/>
                    </a:stretch>
                  </pic:blipFill>
                  <pic:spPr bwMode="auto">
                    <a:xfrm>
                      <a:off x="0" y="0"/>
                      <a:ext cx="1816735" cy="1219200"/>
                    </a:xfrm>
                    <a:prstGeom prst="rect">
                      <a:avLst/>
                    </a:prstGeom>
                    <a:noFill/>
                    <a:ln w="9525">
                      <a:noFill/>
                      <a:miter lim="800000"/>
                      <a:headEnd/>
                      <a:tailEnd/>
                    </a:ln>
                  </pic:spPr>
                </pic:pic>
              </a:graphicData>
            </a:graphic>
          </wp:anchor>
        </w:drawing>
      </w:r>
      <w:r w:rsidR="004C6CCC" w:rsidRPr="00FC343C">
        <w:rPr>
          <w:lang w:val="en-AU"/>
        </w:rPr>
        <w:t>Late requests from tour group members</w:t>
      </w:r>
    </w:p>
    <w:p w:rsidR="004C6CCC" w:rsidRPr="00FC343C" w:rsidRDefault="004C6CCC" w:rsidP="009F7D37">
      <w:pPr>
        <w:pStyle w:val="Bullet2"/>
        <w:rPr>
          <w:lang w:val="en-AU"/>
        </w:rPr>
      </w:pPr>
      <w:r w:rsidRPr="00FC343C">
        <w:rPr>
          <w:lang w:val="en-AU"/>
        </w:rPr>
        <w:t>Alterations which have to be made to the route, itinerary and/or activities due to (for example) weather, unexpected closure of a destination/attraction, road or travel issues, vehicle breakdown, staff absences</w:t>
      </w:r>
    </w:p>
    <w:p w:rsidR="004C6CCC" w:rsidRPr="00FC343C" w:rsidRDefault="004C6CCC" w:rsidP="009F7D37">
      <w:pPr>
        <w:pStyle w:val="Bullet2"/>
        <w:rPr>
          <w:lang w:val="en-AU"/>
        </w:rPr>
      </w:pPr>
      <w:r w:rsidRPr="00FC343C">
        <w:rPr>
          <w:lang w:val="en-AU"/>
        </w:rPr>
        <w:t>Illness and accidents</w:t>
      </w:r>
      <w:r w:rsidR="00A438B8" w:rsidRPr="00FC343C">
        <w:rPr>
          <w:lang w:val="en-AU"/>
        </w:rPr>
        <w:t>.</w:t>
      </w:r>
    </w:p>
    <w:p w:rsidR="00E9163F" w:rsidRPr="00FC343C" w:rsidRDefault="00A438B8" w:rsidP="00A438B8">
      <w:pPr>
        <w:pStyle w:val="Heading3"/>
      </w:pPr>
      <w:r w:rsidRPr="00FC343C">
        <w:t>Addressing issues</w:t>
      </w:r>
    </w:p>
    <w:p w:rsidR="00A438B8" w:rsidRPr="00FC343C" w:rsidRDefault="00A438B8" w:rsidP="00E9163F">
      <w:pPr>
        <w:pStyle w:val="BodyCopyBold"/>
        <w:rPr>
          <w:b w:val="0"/>
          <w:noProof w:val="0"/>
        </w:rPr>
      </w:pPr>
      <w:r w:rsidRPr="00FC343C">
        <w:rPr>
          <w:b w:val="0"/>
          <w:noProof w:val="0"/>
        </w:rPr>
        <w:t>Where problems or short-falls in the provision of resources are identified, suitable action to address the situation must occur.</w:t>
      </w:r>
    </w:p>
    <w:p w:rsidR="00A438B8" w:rsidRPr="00FC343C" w:rsidRDefault="00A438B8" w:rsidP="00A438B8">
      <w:pPr>
        <w:pStyle w:val="BodyCopyBold"/>
        <w:rPr>
          <w:b w:val="0"/>
          <w:noProof w:val="0"/>
        </w:rPr>
      </w:pPr>
      <w:r w:rsidRPr="00FC343C">
        <w:rPr>
          <w:b w:val="0"/>
          <w:noProof w:val="0"/>
        </w:rPr>
        <w:t>The decision about what to do in these situations may be made by management or the tour staff rather than the person who has responsibility for conducting the pre-departure checks.</w:t>
      </w:r>
    </w:p>
    <w:p w:rsidR="00A438B8" w:rsidRPr="00FC343C" w:rsidRDefault="00A438B8" w:rsidP="00A438B8">
      <w:pPr>
        <w:pStyle w:val="BodyCopyBold"/>
        <w:rPr>
          <w:b w:val="0"/>
          <w:noProof w:val="0"/>
        </w:rPr>
      </w:pPr>
      <w:r w:rsidRPr="00FC343C">
        <w:rPr>
          <w:b w:val="0"/>
          <w:noProof w:val="0"/>
        </w:rPr>
        <w:t>Action to address the issue may require:</w:t>
      </w:r>
    </w:p>
    <w:p w:rsidR="00E9163F" w:rsidRPr="00FC343C" w:rsidRDefault="00A438B8" w:rsidP="00D24662">
      <w:pPr>
        <w:pStyle w:val="Bullet1"/>
      </w:pPr>
      <w:r w:rsidRPr="00FC343C">
        <w:t>Amendments to the itinerary</w:t>
      </w:r>
    </w:p>
    <w:p w:rsidR="00A438B8" w:rsidRPr="00FC343C" w:rsidRDefault="00A438B8" w:rsidP="00D24662">
      <w:pPr>
        <w:pStyle w:val="Bullet1"/>
      </w:pPr>
      <w:r w:rsidRPr="00FC343C">
        <w:t>Substitution of resources</w:t>
      </w:r>
    </w:p>
    <w:p w:rsidR="00A438B8" w:rsidRPr="00FC343C" w:rsidRDefault="00A438B8" w:rsidP="00D24662">
      <w:pPr>
        <w:pStyle w:val="Bullet1"/>
      </w:pPr>
      <w:r w:rsidRPr="00FC343C">
        <w:t>Allocation of extra resources</w:t>
      </w:r>
    </w:p>
    <w:p w:rsidR="00A438B8" w:rsidRPr="00FC343C" w:rsidRDefault="00A438B8" w:rsidP="00D24662">
      <w:pPr>
        <w:pStyle w:val="Bullet1"/>
      </w:pPr>
      <w:r w:rsidRPr="00FC343C">
        <w:t>Emergency purchase of items</w:t>
      </w:r>
    </w:p>
    <w:p w:rsidR="00A438B8" w:rsidRPr="00FC343C" w:rsidRDefault="00A438B8" w:rsidP="00D24662">
      <w:pPr>
        <w:pStyle w:val="Bullet1"/>
      </w:pPr>
      <w:r w:rsidRPr="00FC343C">
        <w:t xml:space="preserve">Arrangements for acquiring resources </w:t>
      </w:r>
      <w:r w:rsidRPr="00FC343C">
        <w:rPr>
          <w:i/>
        </w:rPr>
        <w:t>en route</w:t>
      </w:r>
    </w:p>
    <w:p w:rsidR="00A438B8" w:rsidRPr="00FC343C" w:rsidRDefault="00A438B8" w:rsidP="00D24662">
      <w:pPr>
        <w:pStyle w:val="Bullet1"/>
      </w:pPr>
      <w:r w:rsidRPr="00FC343C">
        <w:t>Organisation to enable required items to be taken to the tour group while they are actually on tour.</w:t>
      </w:r>
    </w:p>
    <w:p w:rsidR="00F84543" w:rsidRPr="00FC343C" w:rsidRDefault="00F84543">
      <w:pPr>
        <w:rPr>
          <w:rFonts w:ascii="Helvetica" w:eastAsia="Calibri" w:hAnsi="Helvetica" w:cs="Calibri"/>
          <w:szCs w:val="16"/>
        </w:rPr>
      </w:pPr>
      <w:r w:rsidRPr="00FC343C">
        <w:rPr>
          <w:rFonts w:ascii="Helvetica" w:hAnsi="Helvetica"/>
        </w:rPr>
        <w:br w:type="page"/>
      </w:r>
    </w:p>
    <w:p w:rsidR="00F84543" w:rsidRPr="00FC343C" w:rsidRDefault="00F84543" w:rsidP="00F84543">
      <w:pPr>
        <w:pStyle w:val="ActivityHead"/>
        <w:shd w:val="clear" w:color="auto" w:fill="E36C0A" w:themeFill="accent6" w:themeFillShade="BF"/>
        <w:rPr>
          <w:noProof w:val="0"/>
          <w:color w:val="FFFFFF" w:themeColor="background1"/>
        </w:rPr>
      </w:pPr>
      <w:r w:rsidRPr="00FC343C">
        <w:rPr>
          <w:noProof w:val="0"/>
          <w:color w:val="FFFFFF" w:themeColor="background1"/>
        </w:rPr>
        <w:lastRenderedPageBreak/>
        <w:t>Work Projects</w:t>
      </w:r>
    </w:p>
    <w:p w:rsidR="00F84543" w:rsidRPr="00FC343C" w:rsidRDefault="00F84543" w:rsidP="00F84543">
      <w:pPr>
        <w:pStyle w:val="BodyCopy"/>
        <w:rPr>
          <w:noProof w:val="0"/>
        </w:rPr>
      </w:pPr>
      <w:r w:rsidRPr="00FC343C">
        <w:rPr>
          <w:noProof w:val="0"/>
        </w:rPr>
        <w:t>It is a requirement of this Unit you complete Work Projects as advised by your Trainer. You must submit documentation, suitable evidence or other relevant proof of completion of the project to your Trainer by the agreed date.</w:t>
      </w:r>
    </w:p>
    <w:p w:rsidR="004A78B0" w:rsidRPr="00FC343C" w:rsidRDefault="004A78B0" w:rsidP="00F84543">
      <w:pPr>
        <w:pStyle w:val="BodyCopy"/>
        <w:rPr>
          <w:b/>
          <w:noProof w:val="0"/>
        </w:rPr>
      </w:pPr>
      <w:r w:rsidRPr="00FC343C">
        <w:rPr>
          <w:b/>
          <w:noProof w:val="0"/>
        </w:rPr>
        <w:t xml:space="preserve">Note: this Work Project forms the basis for following Work Projects </w:t>
      </w:r>
    </w:p>
    <w:p w:rsidR="004A78B0" w:rsidRPr="00FC343C" w:rsidRDefault="009F7D37" w:rsidP="009F7D37">
      <w:pPr>
        <w:pStyle w:val="BodyCopyIndent"/>
        <w:rPr>
          <w:noProof w:val="0"/>
        </w:rPr>
      </w:pPr>
      <w:r w:rsidRPr="00FC343C">
        <w:rPr>
          <w:noProof w:val="0"/>
        </w:rPr>
        <w:t>1.1</w:t>
      </w:r>
      <w:r w:rsidRPr="00FC343C">
        <w:rPr>
          <w:noProof w:val="0"/>
        </w:rPr>
        <w:tab/>
      </w:r>
      <w:r w:rsidR="004A78B0" w:rsidRPr="00FC343C">
        <w:rPr>
          <w:noProof w:val="0"/>
        </w:rPr>
        <w:t>You are working in a</w:t>
      </w:r>
      <w:r w:rsidR="00B748B2" w:rsidRPr="00FC343C">
        <w:rPr>
          <w:noProof w:val="0"/>
        </w:rPr>
        <w:t>n actual or simulated</w:t>
      </w:r>
      <w:r w:rsidR="004A78B0" w:rsidRPr="00FC343C">
        <w:rPr>
          <w:noProof w:val="0"/>
        </w:rPr>
        <w:t xml:space="preserve"> travel/tour organisation with responsibility for conducting pre-departure checks.</w:t>
      </w:r>
    </w:p>
    <w:p w:rsidR="00B748B2" w:rsidRPr="00FC343C" w:rsidRDefault="004A78B0" w:rsidP="009F7D37">
      <w:pPr>
        <w:pStyle w:val="BodyCopyIndent"/>
        <w:ind w:firstLine="0"/>
        <w:rPr>
          <w:noProof w:val="0"/>
        </w:rPr>
      </w:pPr>
      <w:r w:rsidRPr="00FC343C">
        <w:rPr>
          <w:noProof w:val="0"/>
        </w:rPr>
        <w:t xml:space="preserve">Describe </w:t>
      </w:r>
      <w:r w:rsidR="00B748B2" w:rsidRPr="00FC343C">
        <w:rPr>
          <w:noProof w:val="0"/>
        </w:rPr>
        <w:t>or name the organisation and then identify and describe one trip/tour the organisation operates including date, time and other details as required.</w:t>
      </w:r>
    </w:p>
    <w:p w:rsidR="00F84543" w:rsidRPr="00FC343C" w:rsidRDefault="00B748B2" w:rsidP="009F7D37">
      <w:pPr>
        <w:pStyle w:val="BodyCopyIndent"/>
        <w:ind w:firstLine="0"/>
        <w:rPr>
          <w:noProof w:val="0"/>
        </w:rPr>
      </w:pPr>
      <w:r w:rsidRPr="00FC343C">
        <w:rPr>
          <w:noProof w:val="0"/>
        </w:rPr>
        <w:t>For this trip/tour explain what you would/could do to achieve the following providing evidence of actual and/or possible/simulated practical application/implementation</w:t>
      </w:r>
      <w:r w:rsidR="00F84543" w:rsidRPr="00FC343C">
        <w:rPr>
          <w:noProof w:val="0"/>
        </w:rPr>
        <w:t>:</w:t>
      </w:r>
    </w:p>
    <w:p w:rsidR="00F84543" w:rsidRPr="00FC343C" w:rsidRDefault="00B748B2" w:rsidP="009F7D37">
      <w:pPr>
        <w:pStyle w:val="ActivityBullet1"/>
      </w:pPr>
      <w:r w:rsidRPr="00FC343C">
        <w:t>Identify the itinerary for the trip/tour</w:t>
      </w:r>
    </w:p>
    <w:p w:rsidR="00B748B2" w:rsidRPr="00FC343C" w:rsidRDefault="00B748B2" w:rsidP="009F7D37">
      <w:pPr>
        <w:pStyle w:val="ActivityBullet1"/>
      </w:pPr>
      <w:r w:rsidRPr="00FC343C">
        <w:t>Identify the numbers who are going to be on tour</w:t>
      </w:r>
    </w:p>
    <w:p w:rsidR="00B748B2" w:rsidRPr="00FC343C" w:rsidRDefault="00B748B2" w:rsidP="009F7D37">
      <w:pPr>
        <w:pStyle w:val="ActivityBullet1"/>
      </w:pPr>
      <w:r w:rsidRPr="00FC343C">
        <w:t>Identify the supplies this trip/tour can obtain en route</w:t>
      </w:r>
    </w:p>
    <w:p w:rsidR="00B748B2" w:rsidRPr="00FC343C" w:rsidRDefault="00B748B2" w:rsidP="009F7D37">
      <w:pPr>
        <w:pStyle w:val="ActivityBullet1"/>
      </w:pPr>
      <w:r w:rsidRPr="00FC343C">
        <w:t>Identify special needs or requests for individuals in the group or the group as a whole</w:t>
      </w:r>
    </w:p>
    <w:p w:rsidR="00B748B2" w:rsidRPr="00FC343C" w:rsidRDefault="00B748B2" w:rsidP="009F7D37">
      <w:pPr>
        <w:pStyle w:val="ActivityBullet1"/>
      </w:pPr>
      <w:r w:rsidRPr="00FC343C">
        <w:t>Identify the budget for the tour</w:t>
      </w:r>
    </w:p>
    <w:p w:rsidR="00B748B2" w:rsidRPr="00FC343C" w:rsidRDefault="00B748B2" w:rsidP="009F7D37">
      <w:pPr>
        <w:pStyle w:val="ActivityBullet1"/>
      </w:pPr>
      <w:r w:rsidRPr="00FC343C">
        <w:t>Identify how final requirements for the tour will/could b</w:t>
      </w:r>
      <w:r w:rsidR="009F7D37" w:rsidRPr="00FC343C">
        <w:t>e finalised</w:t>
      </w:r>
    </w:p>
    <w:p w:rsidR="00F84543" w:rsidRPr="00FC343C" w:rsidRDefault="00F84543" w:rsidP="00A85840">
      <w:pPr>
        <w:pStyle w:val="ActivityBottom"/>
        <w:rPr>
          <w:noProof w:val="0"/>
        </w:rPr>
      </w:pPr>
    </w:p>
    <w:p w:rsidR="009B2DA4" w:rsidRPr="00FC343C" w:rsidRDefault="009B2DA4">
      <w:pPr>
        <w:rPr>
          <w:rFonts w:ascii="Helvetica" w:eastAsia="Calibri" w:hAnsi="Helvetica" w:cs="Calibri"/>
          <w:szCs w:val="16"/>
          <w:lang w:eastAsia="ar-SA"/>
        </w:rPr>
      </w:pPr>
      <w:r w:rsidRPr="00FC343C">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FC343C" w:rsidTr="00A12800">
        <w:trPr>
          <w:trHeight w:val="5477"/>
        </w:trPr>
        <w:tc>
          <w:tcPr>
            <w:tcW w:w="9242" w:type="dxa"/>
            <w:shd w:val="clear" w:color="auto" w:fill="F2F2F2" w:themeFill="background1" w:themeFillShade="F2"/>
          </w:tcPr>
          <w:p w:rsidR="009B2DA4" w:rsidRPr="00FC343C" w:rsidRDefault="009B2DA4" w:rsidP="00A85840">
            <w:pPr>
              <w:pStyle w:val="Heading2"/>
              <w:outlineLvl w:val="1"/>
            </w:pPr>
            <w:r w:rsidRPr="00FC343C">
              <w:lastRenderedPageBreak/>
              <w:t>Summary</w:t>
            </w:r>
          </w:p>
          <w:p w:rsidR="009B2DA4" w:rsidRPr="00FC343C" w:rsidRDefault="00F80014" w:rsidP="00A85840">
            <w:pPr>
              <w:pStyle w:val="SumaryHeading3"/>
            </w:pPr>
            <w:r>
              <w:fldChar w:fldCharType="begin"/>
            </w:r>
            <w:r>
              <w:instrText xml:space="preserve"> REF  Element1  \* MERGEFORMAT </w:instrText>
            </w:r>
            <w:r>
              <w:fldChar w:fldCharType="separate"/>
            </w:r>
            <w:r w:rsidRPr="00FC343C">
              <w:t xml:space="preserve"> </w:t>
            </w:r>
            <w:sdt>
              <w:sdtPr>
                <w:alias w:val="Element1"/>
                <w:tag w:val="Element1"/>
                <w:id w:val="663826757"/>
                <w:placeholder>
                  <w:docPart w:val="D3E9D0F3005640D898458CB19D2DBD14"/>
                </w:placeholder>
              </w:sdtPr>
              <w:sdtEndPr>
                <w:rPr>
                  <w:highlight w:val="yellow"/>
                </w:rPr>
              </w:sdtEndPr>
              <w:sdtContent>
                <w:r w:rsidRPr="00FC343C">
                  <w:t>Identify tour requirements</w:t>
                </w:r>
              </w:sdtContent>
            </w:sdt>
            <w:r>
              <w:rPr>
                <w:highlight w:val="yellow"/>
              </w:rPr>
              <w:fldChar w:fldCharType="end"/>
            </w:r>
          </w:p>
          <w:p w:rsidR="009B2DA4" w:rsidRPr="00FC343C" w:rsidRDefault="00A45DAC" w:rsidP="009F7D37">
            <w:pPr>
              <w:pStyle w:val="TableText"/>
              <w:rPr>
                <w:noProof w:val="0"/>
              </w:rPr>
            </w:pPr>
            <w:r w:rsidRPr="00FC343C">
              <w:rPr>
                <w:noProof w:val="0"/>
              </w:rPr>
              <w:t xml:space="preserve">When identifying tour requirements: </w:t>
            </w:r>
          </w:p>
          <w:p w:rsidR="009B2DA4" w:rsidRPr="00FC343C" w:rsidRDefault="0086027A" w:rsidP="009F7D37">
            <w:pPr>
              <w:pStyle w:val="TableBullet1"/>
              <w:spacing w:before="120" w:after="120"/>
              <w:rPr>
                <w:noProof w:val="0"/>
              </w:rPr>
            </w:pPr>
            <w:r w:rsidRPr="00FC343C">
              <w:rPr>
                <w:noProof w:val="0"/>
              </w:rPr>
              <w:t xml:space="preserve">Read </w:t>
            </w:r>
            <w:r w:rsidR="00CE63F6" w:rsidRPr="00FC343C">
              <w:rPr>
                <w:noProof w:val="0"/>
              </w:rPr>
              <w:t>and analyse tour itineraries</w:t>
            </w:r>
          </w:p>
          <w:p w:rsidR="00CE63F6" w:rsidRPr="00FC343C" w:rsidRDefault="00CE63F6" w:rsidP="009F7D37">
            <w:pPr>
              <w:pStyle w:val="TableBullet1"/>
              <w:spacing w:before="120" w:after="120"/>
              <w:rPr>
                <w:noProof w:val="0"/>
              </w:rPr>
            </w:pPr>
            <w:r w:rsidRPr="00FC343C">
              <w:rPr>
                <w:noProof w:val="0"/>
              </w:rPr>
              <w:t>Determine organisational SOPs in relation to the process</w:t>
            </w:r>
          </w:p>
          <w:p w:rsidR="00CE63F6" w:rsidRPr="00FC343C" w:rsidRDefault="00CE63F6" w:rsidP="009F7D37">
            <w:pPr>
              <w:pStyle w:val="TableBullet1"/>
              <w:spacing w:before="120" w:after="120"/>
              <w:rPr>
                <w:noProof w:val="0"/>
              </w:rPr>
            </w:pPr>
            <w:r w:rsidRPr="00FC343C">
              <w:rPr>
                <w:noProof w:val="0"/>
              </w:rPr>
              <w:t>Obtain existing examples of previous actions for similar trips/tours</w:t>
            </w:r>
          </w:p>
          <w:p w:rsidR="00CE63F6" w:rsidRPr="00FC343C" w:rsidRDefault="0086027A" w:rsidP="009F7D37">
            <w:pPr>
              <w:pStyle w:val="TableBullet1"/>
              <w:spacing w:before="120" w:after="120"/>
              <w:rPr>
                <w:noProof w:val="0"/>
              </w:rPr>
            </w:pPr>
            <w:r w:rsidRPr="00FC343C">
              <w:rPr>
                <w:noProof w:val="0"/>
              </w:rPr>
              <w:t>Identify tour group numbers and profiles</w:t>
            </w:r>
          </w:p>
          <w:p w:rsidR="0086027A" w:rsidRPr="00FC343C" w:rsidRDefault="0086027A" w:rsidP="009F7D37">
            <w:pPr>
              <w:pStyle w:val="TableBullet1"/>
              <w:spacing w:before="120" w:after="120"/>
              <w:rPr>
                <w:noProof w:val="0"/>
              </w:rPr>
            </w:pPr>
            <w:r w:rsidRPr="00FC343C">
              <w:rPr>
                <w:noProof w:val="0"/>
              </w:rPr>
              <w:t>Name supplies which exist in the inventory and those to be obtained on tour</w:t>
            </w:r>
          </w:p>
          <w:p w:rsidR="0086027A" w:rsidRPr="00FC343C" w:rsidRDefault="0086027A" w:rsidP="009F7D37">
            <w:pPr>
              <w:pStyle w:val="TableBullet1"/>
              <w:spacing w:before="120" w:after="120"/>
              <w:rPr>
                <w:noProof w:val="0"/>
              </w:rPr>
            </w:pPr>
            <w:r w:rsidRPr="00FC343C">
              <w:rPr>
                <w:noProof w:val="0"/>
              </w:rPr>
              <w:t>Recognise special requests and special needs for every trip/tour</w:t>
            </w:r>
          </w:p>
          <w:p w:rsidR="0086027A" w:rsidRPr="00FC343C" w:rsidRDefault="0086027A" w:rsidP="009F7D37">
            <w:pPr>
              <w:pStyle w:val="TableBullet1"/>
              <w:spacing w:before="120" w:after="120"/>
              <w:rPr>
                <w:noProof w:val="0"/>
              </w:rPr>
            </w:pPr>
            <w:r w:rsidRPr="00FC343C">
              <w:rPr>
                <w:noProof w:val="0"/>
              </w:rPr>
              <w:t xml:space="preserve">Make sure </w:t>
            </w:r>
            <w:r w:rsidR="00022E80" w:rsidRPr="00FC343C">
              <w:rPr>
                <w:noProof w:val="0"/>
              </w:rPr>
              <w:t xml:space="preserve">of </w:t>
            </w:r>
            <w:r w:rsidRPr="00FC343C">
              <w:rPr>
                <w:noProof w:val="0"/>
              </w:rPr>
              <w:t>the budget for each trip/tour has been identified</w:t>
            </w:r>
          </w:p>
          <w:p w:rsidR="0086027A" w:rsidRPr="00FC343C" w:rsidRDefault="0086027A" w:rsidP="009F7D37">
            <w:pPr>
              <w:pStyle w:val="TableBullet1"/>
              <w:spacing w:before="120" w:after="120"/>
              <w:rPr>
                <w:noProof w:val="0"/>
              </w:rPr>
            </w:pPr>
            <w:r w:rsidRPr="00FC343C">
              <w:rPr>
                <w:noProof w:val="0"/>
              </w:rPr>
              <w:t>Treat every tour on its merits and needs</w:t>
            </w:r>
          </w:p>
          <w:p w:rsidR="00A12800" w:rsidRPr="00FC343C" w:rsidRDefault="00A12800" w:rsidP="009F7D37">
            <w:pPr>
              <w:pStyle w:val="TableBullet1"/>
              <w:spacing w:before="120" w:after="120"/>
              <w:rPr>
                <w:noProof w:val="0"/>
              </w:rPr>
            </w:pPr>
            <w:r w:rsidRPr="00FC343C">
              <w:rPr>
                <w:noProof w:val="0"/>
              </w:rPr>
              <w:t>Address rather than ignore issues</w:t>
            </w:r>
          </w:p>
          <w:p w:rsidR="00A12800" w:rsidRPr="00FC343C" w:rsidRDefault="00A12800" w:rsidP="009F7D37">
            <w:pPr>
              <w:pStyle w:val="TableBullet1"/>
              <w:spacing w:before="120" w:after="120"/>
              <w:rPr>
                <w:noProof w:val="0"/>
              </w:rPr>
            </w:pPr>
            <w:r w:rsidRPr="00FC343C">
              <w:rPr>
                <w:noProof w:val="0"/>
              </w:rPr>
              <w:t>Record action taken</w:t>
            </w:r>
          </w:p>
          <w:p w:rsidR="0086027A" w:rsidRPr="00FC343C" w:rsidRDefault="0086027A" w:rsidP="009F7D37">
            <w:pPr>
              <w:pStyle w:val="TableBullet1"/>
              <w:spacing w:before="120" w:after="120"/>
              <w:rPr>
                <w:noProof w:val="0"/>
              </w:rPr>
            </w:pPr>
            <w:r w:rsidRPr="00FC343C">
              <w:rPr>
                <w:noProof w:val="0"/>
              </w:rPr>
              <w:t>Understand the need to meet customer expectations</w:t>
            </w:r>
          </w:p>
          <w:p w:rsidR="0086027A" w:rsidRPr="00FC343C" w:rsidRDefault="0086027A" w:rsidP="009F7D37">
            <w:pPr>
              <w:pStyle w:val="TableBullet1"/>
              <w:spacing w:before="120" w:after="120"/>
              <w:rPr>
                <w:noProof w:val="0"/>
              </w:rPr>
            </w:pPr>
            <w:r w:rsidRPr="00FC343C">
              <w:rPr>
                <w:noProof w:val="0"/>
              </w:rPr>
              <w:t>Realise the importance of proper resourcing of trips/tours to the ongoing viability of</w:t>
            </w:r>
            <w:r w:rsidR="00A12800" w:rsidRPr="00FC343C">
              <w:rPr>
                <w:noProof w:val="0"/>
              </w:rPr>
              <w:t xml:space="preserve"> </w:t>
            </w:r>
            <w:r w:rsidRPr="00FC343C">
              <w:rPr>
                <w:noProof w:val="0"/>
              </w:rPr>
              <w:t>t</w:t>
            </w:r>
            <w:r w:rsidR="00A12800" w:rsidRPr="00FC343C">
              <w:rPr>
                <w:noProof w:val="0"/>
              </w:rPr>
              <w:t>h</w:t>
            </w:r>
            <w:r w:rsidRPr="00FC343C">
              <w:rPr>
                <w:noProof w:val="0"/>
              </w:rPr>
              <w:t>e ope</w:t>
            </w:r>
            <w:r w:rsidR="009F7D37" w:rsidRPr="00FC343C">
              <w:rPr>
                <w:noProof w:val="0"/>
              </w:rPr>
              <w:t>rator</w:t>
            </w:r>
            <w:r w:rsidR="009F7D37" w:rsidRPr="00FC343C">
              <w:rPr>
                <w:noProof w:val="0"/>
              </w:rPr>
              <w:br/>
            </w:r>
          </w:p>
        </w:tc>
      </w:tr>
    </w:tbl>
    <w:p w:rsidR="009F7D37" w:rsidRPr="00FC343C" w:rsidRDefault="009F7D37">
      <w:pPr>
        <w:rPr>
          <w:rFonts w:ascii="Helvetica" w:eastAsia="Calibri" w:hAnsi="Helvetica" w:cs="Calibri"/>
          <w:szCs w:val="16"/>
          <w:lang w:eastAsia="ar-SA"/>
        </w:rPr>
      </w:pPr>
      <w:r w:rsidRPr="00FC343C">
        <w:rPr>
          <w:rFonts w:ascii="Helvetica" w:hAnsi="Helvetica"/>
        </w:rPr>
        <w:br w:type="page"/>
      </w:r>
    </w:p>
    <w:p w:rsidR="00E83E16" w:rsidRPr="00FC343C" w:rsidRDefault="00E83E16" w:rsidP="00F84543">
      <w:pPr>
        <w:pStyle w:val="BodyCopy"/>
        <w:rPr>
          <w:noProof w:val="0"/>
        </w:rPr>
      </w:pPr>
    </w:p>
    <w:p w:rsidR="00E83E16" w:rsidRPr="00FC343C" w:rsidRDefault="00E83E16" w:rsidP="00F84543">
      <w:pPr>
        <w:pStyle w:val="BodyCopy"/>
        <w:rPr>
          <w:noProof w:val="0"/>
        </w:rPr>
        <w:sectPr w:rsidR="00E83E16" w:rsidRPr="00FC343C" w:rsidSect="001A29DB">
          <w:headerReference w:type="even" r:id="rId85"/>
          <w:headerReference w:type="default" r:id="rId86"/>
          <w:pgSz w:w="11906" w:h="16838"/>
          <w:pgMar w:top="1440" w:right="1440" w:bottom="1440" w:left="1440" w:header="708" w:footer="324" w:gutter="0"/>
          <w:cols w:space="708"/>
          <w:docGrid w:linePitch="360"/>
        </w:sectPr>
      </w:pPr>
    </w:p>
    <w:p w:rsidR="00E83E16" w:rsidRPr="00FC343C" w:rsidRDefault="002D0810" w:rsidP="00CD0302">
      <w:pPr>
        <w:pStyle w:val="Heading1"/>
      </w:pPr>
      <w:bookmarkStart w:id="49" w:name="_Toc370805491"/>
      <w:bookmarkStart w:id="50" w:name="_Toc417898903"/>
      <w:r w:rsidRPr="00FC343C">
        <w:lastRenderedPageBreak/>
        <w:t>Element 2</w:t>
      </w:r>
      <w:r w:rsidR="000813E3" w:rsidRPr="00FC343C">
        <w:t xml:space="preserve">: </w:t>
      </w:r>
      <w:r w:rsidRPr="00FC343C">
        <w:br/>
      </w:r>
      <w:r w:rsidR="00F80014">
        <w:fldChar w:fldCharType="begin"/>
      </w:r>
      <w:r w:rsidR="00F80014">
        <w:instrText xml:space="preserve"> REF  Element2  \* MERGEFORMAT </w:instrText>
      </w:r>
      <w:r w:rsidR="00F80014">
        <w:fldChar w:fldCharType="separate"/>
      </w:r>
      <w:sdt>
        <w:sdtPr>
          <w:rPr>
            <w:highlight w:val="yellow"/>
          </w:rPr>
          <w:alias w:val="Element2"/>
          <w:tag w:val="Element2"/>
          <w:id w:val="-2039343570"/>
          <w:placeholder>
            <w:docPart w:val="2FCA66776BB64304A0FD4D86329D377E"/>
          </w:placeholder>
        </w:sdtPr>
        <w:sdtContent>
          <w:r w:rsidR="00F80014" w:rsidRPr="00FC343C">
            <w:t>Prepare identified tour requirements</w:t>
          </w:r>
        </w:sdtContent>
      </w:sdt>
      <w:bookmarkEnd w:id="49"/>
      <w:bookmarkEnd w:id="50"/>
      <w:r w:rsidR="00F80014">
        <w:rPr>
          <w:highlight w:val="yellow"/>
        </w:rPr>
        <w:fldChar w:fldCharType="end"/>
      </w:r>
    </w:p>
    <w:p w:rsidR="00F84543" w:rsidRPr="00FC343C" w:rsidRDefault="002D0810" w:rsidP="00785EE9">
      <w:pPr>
        <w:pStyle w:val="Heading2"/>
      </w:pPr>
      <w:r w:rsidRPr="00FC343C">
        <w:t>2.1</w:t>
      </w:r>
      <w:r w:rsidRPr="00FC343C">
        <w:tab/>
      </w:r>
      <w:r w:rsidR="00F80014">
        <w:fldChar w:fldCharType="begin"/>
      </w:r>
      <w:r w:rsidR="00F80014">
        <w:instrText xml:space="preserve"> REF  Criteria21  \* MERGEFORMAT </w:instrText>
      </w:r>
      <w:r w:rsidR="00F80014">
        <w:fldChar w:fldCharType="separate"/>
      </w:r>
      <w:sdt>
        <w:sdtPr>
          <w:alias w:val="Criteria21"/>
          <w:tag w:val="Criteria21"/>
          <w:id w:val="-1171406190"/>
          <w:placeholder>
            <w:docPart w:val="137037079D904F549CD6E3202032942E"/>
          </w:placeholder>
        </w:sdtPr>
        <w:sdtEndPr>
          <w:rPr>
            <w:rStyle w:val="PlaceholderText"/>
            <w:color w:val="808080"/>
          </w:rPr>
        </w:sdtEndPr>
        <w:sdtContent>
          <w:r w:rsidR="00F80014" w:rsidRPr="00F80014">
            <w:rPr>
              <w:rStyle w:val="PlaceholderText"/>
              <w:color w:val="45545F"/>
            </w:rPr>
            <w:t>Obtain identified equipment and supplies</w:t>
          </w:r>
        </w:sdtContent>
      </w:sdt>
      <w:r w:rsidR="00F80014">
        <w:rPr>
          <w:rStyle w:val="PlaceholderText"/>
        </w:rPr>
        <w:fldChar w:fldCharType="end"/>
      </w:r>
    </w:p>
    <w:p w:rsidR="002D0810" w:rsidRPr="00FC343C" w:rsidRDefault="002D0810" w:rsidP="002D0810">
      <w:pPr>
        <w:pStyle w:val="Heading3"/>
      </w:pPr>
      <w:r w:rsidRPr="00FC343C">
        <w:t>Introduction</w:t>
      </w:r>
    </w:p>
    <w:p w:rsidR="002D0810" w:rsidRPr="00FC343C" w:rsidRDefault="0019224B" w:rsidP="009F7D37">
      <w:pPr>
        <w:pStyle w:val="BodyCopy"/>
        <w:rPr>
          <w:noProof w:val="0"/>
        </w:rPr>
      </w:pPr>
      <w:r w:rsidRPr="00FC343C">
        <w:rPr>
          <w:noProof w:val="0"/>
        </w:rPr>
        <w:t>When requirements have been identified they will need to be obtained ready for loading or otherwise providing for trips and tours.</w:t>
      </w:r>
    </w:p>
    <w:p w:rsidR="0019224B" w:rsidRPr="00FC343C" w:rsidRDefault="0019224B" w:rsidP="009F7D37">
      <w:pPr>
        <w:pStyle w:val="BodyCopy"/>
        <w:rPr>
          <w:noProof w:val="0"/>
        </w:rPr>
      </w:pPr>
      <w:r w:rsidRPr="00FC343C">
        <w:rPr>
          <w:noProof w:val="0"/>
        </w:rPr>
        <w:t>This section presents the standard actions required to achieve this objective</w:t>
      </w:r>
      <w:r w:rsidR="00201236" w:rsidRPr="00FC343C">
        <w:rPr>
          <w:noProof w:val="0"/>
        </w:rPr>
        <w:t>.</w:t>
      </w:r>
      <w:r w:rsidR="00F43FE4" w:rsidRPr="00FC343C">
        <w:rPr>
          <w:noProof w:val="0"/>
        </w:rPr>
        <w:t xml:space="preserve"> </w:t>
      </w:r>
    </w:p>
    <w:p w:rsidR="002D0810" w:rsidRPr="00FC343C" w:rsidRDefault="0004221A" w:rsidP="002D0810">
      <w:pPr>
        <w:pStyle w:val="Heading3"/>
      </w:pPr>
      <w:r w:rsidRPr="00FC343C">
        <w:rPr>
          <w:noProof/>
        </w:rPr>
        <w:drawing>
          <wp:anchor distT="0" distB="0" distL="114300" distR="114300" simplePos="0" relativeHeight="251723776" behindDoc="0" locked="0" layoutInCell="1" allowOverlap="1" wp14:anchorId="062D1E52" wp14:editId="0BF0E90A">
            <wp:simplePos x="0" y="0"/>
            <wp:positionH relativeFrom="column">
              <wp:posOffset>3371850</wp:posOffset>
            </wp:positionH>
            <wp:positionV relativeFrom="paragraph">
              <wp:posOffset>66675</wp:posOffset>
            </wp:positionV>
            <wp:extent cx="2611755" cy="1780540"/>
            <wp:effectExtent l="19050" t="0" r="0" b="0"/>
            <wp:wrapSquare wrapText="bothSides"/>
            <wp:docPr id="34" name="Picture 13" descr="C:\Documents and Settings\Godaishu\Desktop\PHOTOS\2014\Shutterstock 25-a-day\shutterstock_190957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Godaishu\Desktop\PHOTOS\2014\Shutterstock 25-a-day\shutterstock_190957160.jpg"/>
                    <pic:cNvPicPr>
                      <a:picLocks noChangeAspect="1" noChangeArrowheads="1"/>
                    </pic:cNvPicPr>
                  </pic:nvPicPr>
                  <pic:blipFill>
                    <a:blip r:embed="rId87" cstate="print"/>
                    <a:srcRect/>
                    <a:stretch>
                      <a:fillRect/>
                    </a:stretch>
                  </pic:blipFill>
                  <pic:spPr bwMode="auto">
                    <a:xfrm>
                      <a:off x="0" y="0"/>
                      <a:ext cx="2611755" cy="1780540"/>
                    </a:xfrm>
                    <a:prstGeom prst="rect">
                      <a:avLst/>
                    </a:prstGeom>
                    <a:noFill/>
                    <a:ln w="9525">
                      <a:noFill/>
                      <a:miter lim="800000"/>
                      <a:headEnd/>
                      <a:tailEnd/>
                    </a:ln>
                  </pic:spPr>
                </pic:pic>
              </a:graphicData>
            </a:graphic>
          </wp:anchor>
        </w:drawing>
      </w:r>
      <w:r w:rsidR="0019224B" w:rsidRPr="00FC343C">
        <w:t>Obtaining items</w:t>
      </w:r>
    </w:p>
    <w:p w:rsidR="00C46BFC" w:rsidRPr="00FC343C" w:rsidRDefault="00C46BFC" w:rsidP="00424B9E">
      <w:pPr>
        <w:pStyle w:val="BodyCopyBold"/>
        <w:rPr>
          <w:noProof w:val="0"/>
        </w:rPr>
      </w:pPr>
      <w:r w:rsidRPr="00FC343C">
        <w:rPr>
          <w:noProof w:val="0"/>
        </w:rPr>
        <w:t>Objectives</w:t>
      </w:r>
    </w:p>
    <w:p w:rsidR="0019224B" w:rsidRPr="00FC343C" w:rsidRDefault="0019224B" w:rsidP="002D0810">
      <w:pPr>
        <w:pStyle w:val="BodyCopy"/>
        <w:rPr>
          <w:noProof w:val="0"/>
          <w:szCs w:val="24"/>
        </w:rPr>
      </w:pPr>
      <w:r w:rsidRPr="00FC343C">
        <w:rPr>
          <w:noProof w:val="0"/>
          <w:szCs w:val="24"/>
        </w:rPr>
        <w:t xml:space="preserve">The </w:t>
      </w:r>
      <w:r w:rsidR="00FE2B10" w:rsidRPr="00FC343C">
        <w:rPr>
          <w:noProof w:val="0"/>
          <w:szCs w:val="24"/>
        </w:rPr>
        <w:t xml:space="preserve">two key </w:t>
      </w:r>
      <w:r w:rsidRPr="00FC343C">
        <w:rPr>
          <w:noProof w:val="0"/>
          <w:szCs w:val="24"/>
        </w:rPr>
        <w:t>aims of this stage of the process are to:</w:t>
      </w:r>
    </w:p>
    <w:p w:rsidR="002D0810" w:rsidRPr="00FC343C" w:rsidRDefault="0019224B" w:rsidP="009F7D37">
      <w:pPr>
        <w:pStyle w:val="Bullet1"/>
      </w:pPr>
      <w:r w:rsidRPr="00FC343C">
        <w:t>Physically acquire required resources</w:t>
      </w:r>
    </w:p>
    <w:p w:rsidR="0019224B" w:rsidRPr="00FC343C" w:rsidRDefault="00C46BFC" w:rsidP="00424B9E">
      <w:pPr>
        <w:pStyle w:val="Bullet1"/>
        <w:spacing w:after="240"/>
      </w:pPr>
      <w:r w:rsidRPr="00FC343C">
        <w:t>Determine if additional items need to be ordered/purchased.</w:t>
      </w:r>
    </w:p>
    <w:p w:rsidR="002D0810" w:rsidRPr="00FC343C" w:rsidRDefault="00C46BFC" w:rsidP="00424B9E">
      <w:pPr>
        <w:pStyle w:val="BodyCopyBold"/>
        <w:rPr>
          <w:noProof w:val="0"/>
        </w:rPr>
      </w:pPr>
      <w:r w:rsidRPr="00FC343C">
        <w:rPr>
          <w:noProof w:val="0"/>
        </w:rPr>
        <w:t>Actions</w:t>
      </w:r>
    </w:p>
    <w:p w:rsidR="00C46BFC" w:rsidRPr="00FC343C" w:rsidRDefault="00C46BFC" w:rsidP="002D0810">
      <w:pPr>
        <w:pStyle w:val="BodyCopyBold"/>
        <w:rPr>
          <w:b w:val="0"/>
          <w:noProof w:val="0"/>
        </w:rPr>
      </w:pPr>
      <w:r w:rsidRPr="00FC343C">
        <w:rPr>
          <w:b w:val="0"/>
          <w:noProof w:val="0"/>
        </w:rPr>
        <w:t>To achieve the objectives above there is</w:t>
      </w:r>
      <w:r w:rsidR="006C23CA" w:rsidRPr="00FC343C">
        <w:rPr>
          <w:b w:val="0"/>
          <w:noProof w:val="0"/>
        </w:rPr>
        <w:t xml:space="preserve"> generally</w:t>
      </w:r>
      <w:r w:rsidRPr="00FC343C">
        <w:rPr>
          <w:b w:val="0"/>
          <w:noProof w:val="0"/>
        </w:rPr>
        <w:t xml:space="preserve"> a need to:</w:t>
      </w:r>
    </w:p>
    <w:p w:rsidR="002D0810" w:rsidRPr="00FC343C" w:rsidRDefault="00C46BFC" w:rsidP="0019224B">
      <w:pPr>
        <w:pStyle w:val="Bullet1"/>
      </w:pPr>
      <w:r w:rsidRPr="00FC343C">
        <w:t>Retrieve items from storage – as identified on relevant paperwork in terms of type and quantities</w:t>
      </w:r>
      <w:r w:rsidR="006C23CA" w:rsidRPr="00FC343C">
        <w:t xml:space="preserve"> which could/should include:</w:t>
      </w:r>
    </w:p>
    <w:p w:rsidR="006C23CA" w:rsidRPr="00FC343C" w:rsidRDefault="006C23CA" w:rsidP="00424B9E">
      <w:pPr>
        <w:pStyle w:val="Bullet2"/>
        <w:rPr>
          <w:lang w:val="en-AU"/>
        </w:rPr>
      </w:pPr>
      <w:r w:rsidRPr="00FC343C">
        <w:rPr>
          <w:lang w:val="en-AU"/>
        </w:rPr>
        <w:t>Counting of items</w:t>
      </w:r>
      <w:r w:rsidR="00676998" w:rsidRPr="00FC343C">
        <w:rPr>
          <w:lang w:val="en-AU"/>
        </w:rPr>
        <w:t xml:space="preserve"> – see section 2.3</w:t>
      </w:r>
    </w:p>
    <w:p w:rsidR="006C23CA" w:rsidRPr="00FC343C" w:rsidRDefault="006C23CA" w:rsidP="00424B9E">
      <w:pPr>
        <w:pStyle w:val="Bullet2"/>
        <w:rPr>
          <w:lang w:val="en-AU"/>
        </w:rPr>
      </w:pPr>
      <w:r w:rsidRPr="00FC343C">
        <w:rPr>
          <w:lang w:val="en-AU"/>
        </w:rPr>
        <w:t>Inspecting items/products</w:t>
      </w:r>
      <w:r w:rsidR="00F43FE4" w:rsidRPr="00FC343C">
        <w:rPr>
          <w:lang w:val="en-AU"/>
        </w:rPr>
        <w:t xml:space="preserve"> – see next section</w:t>
      </w:r>
    </w:p>
    <w:p w:rsidR="006C23CA" w:rsidRPr="00FC343C" w:rsidRDefault="006C23CA" w:rsidP="00424B9E">
      <w:pPr>
        <w:pStyle w:val="Bullet2"/>
        <w:rPr>
          <w:lang w:val="en-AU"/>
        </w:rPr>
      </w:pPr>
      <w:r w:rsidRPr="00FC343C">
        <w:rPr>
          <w:lang w:val="en-AU"/>
        </w:rPr>
        <w:t>Stowing items in patrol boxes, tour wallets and other storage containers</w:t>
      </w:r>
    </w:p>
    <w:p w:rsidR="006C23CA" w:rsidRPr="00FC343C" w:rsidRDefault="006C23CA" w:rsidP="00424B9E">
      <w:pPr>
        <w:pStyle w:val="Bullet2"/>
        <w:rPr>
          <w:lang w:val="en-AU"/>
        </w:rPr>
      </w:pPr>
      <w:r w:rsidRPr="00FC343C">
        <w:rPr>
          <w:lang w:val="en-AU"/>
        </w:rPr>
        <w:t>Refrigerating and freezing foodstuffs</w:t>
      </w:r>
    </w:p>
    <w:p w:rsidR="00C46BFC" w:rsidRPr="00FC343C" w:rsidRDefault="00C46BFC" w:rsidP="0019224B">
      <w:pPr>
        <w:pStyle w:val="Bullet1"/>
      </w:pPr>
      <w:r w:rsidRPr="00FC343C">
        <w:t>Rotate stock – in accordance with standard stock control principles which traditionally require:</w:t>
      </w:r>
    </w:p>
    <w:p w:rsidR="00C46BFC" w:rsidRPr="00FC343C" w:rsidRDefault="00C46BFC" w:rsidP="00424B9E">
      <w:pPr>
        <w:pStyle w:val="Bullet2"/>
        <w:rPr>
          <w:lang w:val="en-AU"/>
        </w:rPr>
      </w:pPr>
      <w:r w:rsidRPr="00FC343C">
        <w:rPr>
          <w:lang w:val="en-AU"/>
        </w:rPr>
        <w:t>‘First In, First Out’ rotation of stock, especially food and beverages</w:t>
      </w:r>
    </w:p>
    <w:p w:rsidR="00C46BFC" w:rsidRPr="00FC343C" w:rsidRDefault="00C46BFC" w:rsidP="00424B9E">
      <w:pPr>
        <w:pStyle w:val="Bullet2"/>
        <w:rPr>
          <w:lang w:val="en-AU"/>
        </w:rPr>
      </w:pPr>
      <w:r w:rsidRPr="00FC343C">
        <w:rPr>
          <w:lang w:val="en-AU"/>
        </w:rPr>
        <w:t xml:space="preserve">Checking </w:t>
      </w:r>
      <w:r w:rsidR="006C23CA" w:rsidRPr="00FC343C">
        <w:rPr>
          <w:lang w:val="en-AU"/>
        </w:rPr>
        <w:t xml:space="preserve">inspection/testing or other compliance-related </w:t>
      </w:r>
      <w:r w:rsidRPr="00FC343C">
        <w:rPr>
          <w:lang w:val="en-AU"/>
        </w:rPr>
        <w:t xml:space="preserve">dates relating to </w:t>
      </w:r>
      <w:r w:rsidR="006C23CA" w:rsidRPr="00FC343C">
        <w:rPr>
          <w:lang w:val="en-AU"/>
        </w:rPr>
        <w:t xml:space="preserve">internal and/or legislated need for </w:t>
      </w:r>
      <w:r w:rsidRPr="00FC343C">
        <w:rPr>
          <w:lang w:val="en-AU"/>
        </w:rPr>
        <w:t xml:space="preserve">safety checks for other items such as safety equipment, pressure vessels and medical supplies </w:t>
      </w:r>
    </w:p>
    <w:p w:rsidR="00C46BFC" w:rsidRPr="00FC343C" w:rsidRDefault="00C46BFC" w:rsidP="0019224B">
      <w:pPr>
        <w:pStyle w:val="Bullet1"/>
      </w:pPr>
      <w:r w:rsidRPr="00FC343C">
        <w:t>Record movement of stock – on nominated internal forms so:</w:t>
      </w:r>
    </w:p>
    <w:p w:rsidR="00C46BFC" w:rsidRPr="00FC343C" w:rsidRDefault="00C46BFC" w:rsidP="00424B9E">
      <w:pPr>
        <w:pStyle w:val="Bullet2"/>
        <w:rPr>
          <w:lang w:val="en-AU"/>
        </w:rPr>
      </w:pPr>
      <w:r w:rsidRPr="00FC343C">
        <w:rPr>
          <w:lang w:val="en-AU"/>
        </w:rPr>
        <w:t>Stock control activities can be implemented</w:t>
      </w:r>
    </w:p>
    <w:p w:rsidR="00C46BFC" w:rsidRPr="00FC343C" w:rsidRDefault="00C46BFC" w:rsidP="00424B9E">
      <w:pPr>
        <w:pStyle w:val="Bullet2"/>
        <w:rPr>
          <w:lang w:val="en-AU"/>
        </w:rPr>
      </w:pPr>
      <w:r w:rsidRPr="00FC343C">
        <w:rPr>
          <w:lang w:val="en-AU"/>
        </w:rPr>
        <w:t xml:space="preserve">Financial performance relating to use of resources can be calculated </w:t>
      </w:r>
    </w:p>
    <w:p w:rsidR="00C46BFC" w:rsidRPr="00FC343C" w:rsidRDefault="00C46BFC" w:rsidP="00424B9E">
      <w:pPr>
        <w:pStyle w:val="Bullet2"/>
        <w:rPr>
          <w:lang w:val="en-AU"/>
        </w:rPr>
      </w:pPr>
      <w:r w:rsidRPr="00FC343C">
        <w:rPr>
          <w:lang w:val="en-AU"/>
        </w:rPr>
        <w:t>Stock outages can be avoided</w:t>
      </w:r>
    </w:p>
    <w:p w:rsidR="006C23CA" w:rsidRPr="00FC343C" w:rsidRDefault="006C23CA" w:rsidP="00424B9E">
      <w:pPr>
        <w:pStyle w:val="Bullet2"/>
        <w:rPr>
          <w:lang w:val="en-AU"/>
        </w:rPr>
      </w:pPr>
      <w:r w:rsidRPr="00FC343C">
        <w:rPr>
          <w:lang w:val="en-AU"/>
        </w:rPr>
        <w:t>Inventory size can be managed/controlled</w:t>
      </w:r>
    </w:p>
    <w:p w:rsidR="00B23ABA" w:rsidRPr="00FC343C" w:rsidRDefault="00B23ABA">
      <w:pPr>
        <w:rPr>
          <w:rFonts w:ascii="Helvetica" w:eastAsiaTheme="minorHAnsi" w:hAnsi="Helvetica"/>
          <w:lang w:eastAsia="en-US"/>
        </w:rPr>
      </w:pPr>
      <w:r w:rsidRPr="00FC343C">
        <w:rPr>
          <w:rFonts w:ascii="Helvetica" w:hAnsi="Helvetica"/>
        </w:rPr>
        <w:br w:type="page"/>
      </w:r>
    </w:p>
    <w:p w:rsidR="00A45DAC" w:rsidRPr="00FC343C" w:rsidRDefault="00A45DAC" w:rsidP="0019224B">
      <w:pPr>
        <w:pStyle w:val="Bullet1"/>
      </w:pPr>
      <w:r w:rsidRPr="00FC343C">
        <w:lastRenderedPageBreak/>
        <w:t>Mov</w:t>
      </w:r>
      <w:r w:rsidR="00C46BFC" w:rsidRPr="00FC343C">
        <w:t>e</w:t>
      </w:r>
      <w:r w:rsidRPr="00FC343C">
        <w:t xml:space="preserve"> items between tour groups</w:t>
      </w:r>
      <w:r w:rsidR="006C23CA" w:rsidRPr="00FC343C">
        <w:t xml:space="preserve"> – which can require:</w:t>
      </w:r>
    </w:p>
    <w:p w:rsidR="006C23CA" w:rsidRPr="00FC343C" w:rsidRDefault="006C23CA" w:rsidP="00424B9E">
      <w:pPr>
        <w:pStyle w:val="Bullet2"/>
        <w:rPr>
          <w:lang w:val="en-AU"/>
        </w:rPr>
      </w:pPr>
      <w:r w:rsidRPr="00FC343C">
        <w:rPr>
          <w:lang w:val="en-AU"/>
        </w:rPr>
        <w:t>Unloading stock from returning tours/vehicles</w:t>
      </w:r>
    </w:p>
    <w:p w:rsidR="006C23CA" w:rsidRPr="00FC343C" w:rsidRDefault="006C23CA" w:rsidP="00424B9E">
      <w:pPr>
        <w:pStyle w:val="Bullet2"/>
        <w:rPr>
          <w:lang w:val="en-AU"/>
        </w:rPr>
      </w:pPr>
      <w:r w:rsidRPr="00FC343C">
        <w:rPr>
          <w:lang w:val="en-AU"/>
        </w:rPr>
        <w:t>Completing paperwork to reflect returned stock/items</w:t>
      </w:r>
    </w:p>
    <w:p w:rsidR="006C23CA" w:rsidRPr="00FC343C" w:rsidRDefault="006C23CA" w:rsidP="00424B9E">
      <w:pPr>
        <w:pStyle w:val="Bullet2"/>
        <w:rPr>
          <w:lang w:val="en-AU"/>
        </w:rPr>
      </w:pPr>
      <w:r w:rsidRPr="00FC343C">
        <w:rPr>
          <w:lang w:val="en-AU"/>
        </w:rPr>
        <w:t>Transferring returned stock/items to out-going trip/tour</w:t>
      </w:r>
    </w:p>
    <w:p w:rsidR="006C23CA" w:rsidRPr="00FC343C" w:rsidRDefault="006C23CA" w:rsidP="00424B9E">
      <w:pPr>
        <w:pStyle w:val="Bullet2"/>
        <w:rPr>
          <w:lang w:val="en-AU"/>
        </w:rPr>
      </w:pPr>
      <w:r w:rsidRPr="00FC343C">
        <w:rPr>
          <w:lang w:val="en-AU"/>
        </w:rPr>
        <w:t>Updating records for out-going trip/tour to show items issued</w:t>
      </w:r>
    </w:p>
    <w:p w:rsidR="00F43FE4" w:rsidRPr="00FC343C" w:rsidRDefault="006C23CA" w:rsidP="0019224B">
      <w:pPr>
        <w:pStyle w:val="Bullet1"/>
      </w:pPr>
      <w:r w:rsidRPr="00FC343C">
        <w:t xml:space="preserve">Transport items </w:t>
      </w:r>
      <w:r w:rsidR="00F43FE4" w:rsidRPr="00FC343C">
        <w:t xml:space="preserve">– to </w:t>
      </w:r>
      <w:r w:rsidRPr="00FC343C">
        <w:t>the trip/tour loading area</w:t>
      </w:r>
      <w:r w:rsidR="00F43FE4" w:rsidRPr="00FC343C">
        <w:t>:</w:t>
      </w:r>
    </w:p>
    <w:p w:rsidR="00C46BFC" w:rsidRPr="00FC343C" w:rsidRDefault="00F43FE4" w:rsidP="00424B9E">
      <w:pPr>
        <w:pStyle w:val="Bullet2"/>
        <w:rPr>
          <w:lang w:val="en-AU"/>
        </w:rPr>
      </w:pPr>
      <w:r w:rsidRPr="00FC343C">
        <w:rPr>
          <w:lang w:val="en-AU"/>
        </w:rPr>
        <w:t>Using trolleys and carts</w:t>
      </w:r>
    </w:p>
    <w:p w:rsidR="00F43FE4" w:rsidRPr="00FC343C" w:rsidRDefault="00F43FE4" w:rsidP="00424B9E">
      <w:pPr>
        <w:pStyle w:val="Bullet2"/>
        <w:rPr>
          <w:lang w:val="en-AU"/>
        </w:rPr>
      </w:pPr>
      <w:r w:rsidRPr="00FC343C">
        <w:rPr>
          <w:lang w:val="en-AU"/>
        </w:rPr>
        <w:t>Following safe manual handling protocols</w:t>
      </w:r>
    </w:p>
    <w:p w:rsidR="00A45DAC" w:rsidRPr="00FC343C" w:rsidRDefault="00A45DAC" w:rsidP="0019224B">
      <w:pPr>
        <w:pStyle w:val="Bullet1"/>
      </w:pPr>
      <w:r w:rsidRPr="00FC343C">
        <w:t>Orde</w:t>
      </w:r>
      <w:r w:rsidR="006C23CA" w:rsidRPr="00FC343C">
        <w:t>r</w:t>
      </w:r>
      <w:r w:rsidRPr="00FC343C">
        <w:t xml:space="preserve"> and purchas</w:t>
      </w:r>
      <w:r w:rsidR="006C23CA" w:rsidRPr="00FC343C">
        <w:t>e</w:t>
      </w:r>
      <w:r w:rsidRPr="00FC343C">
        <w:t xml:space="preserve"> new items</w:t>
      </w:r>
      <w:r w:rsidR="00C46BFC" w:rsidRPr="00FC343C">
        <w:t xml:space="preserve"> – see section 2.5 for details</w:t>
      </w:r>
      <w:r w:rsidR="00F43FE4" w:rsidRPr="00FC343C">
        <w:t>.</w:t>
      </w:r>
      <w:r w:rsidR="00C46BFC" w:rsidRPr="00FC343C">
        <w:t xml:space="preserve"> </w:t>
      </w:r>
    </w:p>
    <w:p w:rsidR="00F43FE4" w:rsidRPr="00FC343C" w:rsidRDefault="00F43FE4">
      <w:pPr>
        <w:rPr>
          <w:rFonts w:ascii="Helvetica" w:eastAsiaTheme="minorHAnsi" w:hAnsi="Helvetica"/>
          <w:b/>
          <w:szCs w:val="24"/>
          <w:lang w:eastAsia="en-US"/>
        </w:rPr>
      </w:pPr>
      <w:r w:rsidRPr="00FC343C">
        <w:rPr>
          <w:rFonts w:ascii="Helvetica" w:hAnsi="Helvetica"/>
          <w:b/>
          <w:szCs w:val="24"/>
        </w:rPr>
        <w:br w:type="page"/>
      </w:r>
    </w:p>
    <w:p w:rsidR="002D0810" w:rsidRPr="00FC343C" w:rsidRDefault="002D0810" w:rsidP="00785EE9">
      <w:pPr>
        <w:pStyle w:val="Heading2"/>
      </w:pPr>
      <w:r w:rsidRPr="00FC343C">
        <w:lastRenderedPageBreak/>
        <w:t>2.2</w:t>
      </w:r>
      <w:r w:rsidRPr="00FC343C">
        <w:tab/>
      </w:r>
      <w:r w:rsidR="00F80014">
        <w:fldChar w:fldCharType="begin"/>
      </w:r>
      <w:r w:rsidR="00F80014">
        <w:instrText xml:space="preserve"> REF  Criteria22  \* MERGEFORMAT </w:instrText>
      </w:r>
      <w:r w:rsidR="00F80014">
        <w:fldChar w:fldCharType="separate"/>
      </w:r>
      <w:sdt>
        <w:sdtPr>
          <w:alias w:val="Criteria2.2"/>
          <w:tag w:val="Criteria2.2"/>
          <w:id w:val="-2143025869"/>
          <w:placeholder>
            <w:docPart w:val="EA84B416B5D945749FE5C92F34789422"/>
          </w:placeholder>
        </w:sdtPr>
        <w:sdtContent>
          <w:r w:rsidR="00F80014" w:rsidRPr="00F80014">
            <w:rPr>
              <w:rStyle w:val="PlaceholderText"/>
              <w:color w:val="45545F"/>
            </w:rPr>
            <w:t xml:space="preserve">Check condition of equipment and </w:t>
          </w:r>
          <w:r w:rsidR="00F80014" w:rsidRPr="00FC343C">
            <w:t>supplies</w:t>
          </w:r>
        </w:sdtContent>
      </w:sdt>
      <w:r w:rsidR="00F80014">
        <w:fldChar w:fldCharType="end"/>
      </w:r>
    </w:p>
    <w:p w:rsidR="002D0810" w:rsidRPr="00FC343C" w:rsidRDefault="002D0810" w:rsidP="002D0810">
      <w:pPr>
        <w:pStyle w:val="Heading3"/>
      </w:pPr>
      <w:r w:rsidRPr="00FC343C">
        <w:t>Introduction</w:t>
      </w:r>
    </w:p>
    <w:p w:rsidR="002D0810" w:rsidRPr="00FC343C" w:rsidRDefault="00F43FE4" w:rsidP="002D0810">
      <w:pPr>
        <w:pStyle w:val="BodyCopy"/>
        <w:rPr>
          <w:noProof w:val="0"/>
          <w:szCs w:val="24"/>
        </w:rPr>
      </w:pPr>
      <w:r w:rsidRPr="00FC343C">
        <w:rPr>
          <w:noProof w:val="0"/>
          <w:szCs w:val="24"/>
        </w:rPr>
        <w:t>An important and constant element when obtaining required equipment and supplies for trips and tours is the need to check the condition of every item.</w:t>
      </w:r>
    </w:p>
    <w:p w:rsidR="00F43FE4" w:rsidRPr="00FC343C" w:rsidRDefault="00F43FE4" w:rsidP="002D0810">
      <w:pPr>
        <w:pStyle w:val="BodyCopy"/>
        <w:rPr>
          <w:noProof w:val="0"/>
          <w:szCs w:val="24"/>
        </w:rPr>
      </w:pPr>
      <w:r w:rsidRPr="00FC343C">
        <w:rPr>
          <w:noProof w:val="0"/>
          <w:szCs w:val="24"/>
        </w:rPr>
        <w:t>This section discusses activities necessary to achieve this.</w:t>
      </w:r>
    </w:p>
    <w:p w:rsidR="002D0810" w:rsidRPr="00FC343C" w:rsidRDefault="00B23ABA" w:rsidP="002D0810">
      <w:pPr>
        <w:pStyle w:val="Heading3"/>
      </w:pPr>
      <w:r w:rsidRPr="00FC343C">
        <w:t>Inspecting items</w:t>
      </w:r>
    </w:p>
    <w:p w:rsidR="002D0810" w:rsidRPr="00FC343C" w:rsidRDefault="00B23ABA" w:rsidP="002D0810">
      <w:pPr>
        <w:pStyle w:val="BodyCopy"/>
        <w:rPr>
          <w:noProof w:val="0"/>
          <w:szCs w:val="24"/>
        </w:rPr>
      </w:pPr>
      <w:r w:rsidRPr="00FC343C">
        <w:rPr>
          <w:noProof w:val="0"/>
          <w:szCs w:val="24"/>
        </w:rPr>
        <w:t xml:space="preserve">Checking the condition of equipment and supplies means </w:t>
      </w:r>
      <w:r w:rsidRPr="00FC343C">
        <w:rPr>
          <w:b/>
          <w:noProof w:val="0"/>
          <w:szCs w:val="24"/>
        </w:rPr>
        <w:t>inspecting</w:t>
      </w:r>
      <w:r w:rsidRPr="00FC343C">
        <w:rPr>
          <w:noProof w:val="0"/>
          <w:szCs w:val="24"/>
        </w:rPr>
        <w:t xml:space="preserve"> each item.</w:t>
      </w:r>
    </w:p>
    <w:p w:rsidR="00B23ABA" w:rsidRPr="00FC343C" w:rsidRDefault="00B23ABA" w:rsidP="002D0810">
      <w:pPr>
        <w:pStyle w:val="BodyCopy"/>
        <w:rPr>
          <w:noProof w:val="0"/>
          <w:szCs w:val="24"/>
        </w:rPr>
      </w:pPr>
      <w:r w:rsidRPr="00FC343C">
        <w:rPr>
          <w:noProof w:val="0"/>
          <w:szCs w:val="24"/>
        </w:rPr>
        <w:t>These checks can therefore entail:</w:t>
      </w:r>
    </w:p>
    <w:p w:rsidR="00B23ABA" w:rsidRPr="00FC343C" w:rsidRDefault="00960A7F" w:rsidP="00F43FE4">
      <w:pPr>
        <w:pStyle w:val="Bullet1"/>
        <w:rPr>
          <w:szCs w:val="24"/>
        </w:rPr>
      </w:pPr>
      <w:r w:rsidRPr="00FC343C">
        <w:rPr>
          <w:noProof/>
          <w:szCs w:val="24"/>
          <w:lang w:eastAsia="en-AU"/>
        </w:rPr>
        <w:drawing>
          <wp:anchor distT="0" distB="0" distL="114300" distR="114300" simplePos="0" relativeHeight="251724800" behindDoc="0" locked="0" layoutInCell="1" allowOverlap="1" wp14:anchorId="3428CF6B" wp14:editId="1CAA0AD9">
            <wp:simplePos x="0" y="0"/>
            <wp:positionH relativeFrom="column">
              <wp:posOffset>4311650</wp:posOffset>
            </wp:positionH>
            <wp:positionV relativeFrom="paragraph">
              <wp:posOffset>313690</wp:posOffset>
            </wp:positionV>
            <wp:extent cx="1557020" cy="1560195"/>
            <wp:effectExtent l="19050" t="0" r="5080" b="0"/>
            <wp:wrapSquare wrapText="bothSides"/>
            <wp:docPr id="5" name="Picture 1" descr="C:\Documents and Settings\Godaishu\Local Settings\Temporary Internet Files\Content.IE5\AIDHLZ6J\CLIPART_OF_10905_S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Godaishu\Local Settings\Temporary Internet Files\Content.IE5\AIDHLZ6J\CLIPART_OF_10905_SM[1].jpg"/>
                    <pic:cNvPicPr>
                      <a:picLocks noChangeAspect="1" noChangeArrowheads="1"/>
                    </pic:cNvPicPr>
                  </pic:nvPicPr>
                  <pic:blipFill>
                    <a:blip r:embed="rId88" cstate="print"/>
                    <a:srcRect/>
                    <a:stretch>
                      <a:fillRect/>
                    </a:stretch>
                  </pic:blipFill>
                  <pic:spPr bwMode="auto">
                    <a:xfrm>
                      <a:off x="0" y="0"/>
                      <a:ext cx="1557020" cy="1560195"/>
                    </a:xfrm>
                    <a:prstGeom prst="rect">
                      <a:avLst/>
                    </a:prstGeom>
                    <a:noFill/>
                    <a:ln w="9525">
                      <a:noFill/>
                      <a:miter lim="800000"/>
                      <a:headEnd/>
                      <a:tailEnd/>
                    </a:ln>
                  </pic:spPr>
                </pic:pic>
              </a:graphicData>
            </a:graphic>
          </wp:anchor>
        </w:drawing>
      </w:r>
      <w:r w:rsidR="00B23ABA" w:rsidRPr="00FC343C">
        <w:rPr>
          <w:szCs w:val="24"/>
        </w:rPr>
        <w:t>Visually checking each item – to ensure it looks as it should and is clean, acceptable and appears ‘fit for purpose’</w:t>
      </w:r>
    </w:p>
    <w:p w:rsidR="00B23ABA" w:rsidRPr="00FC343C" w:rsidRDefault="00B23ABA" w:rsidP="00B23ABA">
      <w:pPr>
        <w:pStyle w:val="Bullet1"/>
        <w:rPr>
          <w:szCs w:val="24"/>
        </w:rPr>
      </w:pPr>
      <w:r w:rsidRPr="00FC343C">
        <w:rPr>
          <w:szCs w:val="24"/>
        </w:rPr>
        <w:t>Spot cleaning of items – as required, such as:</w:t>
      </w:r>
    </w:p>
    <w:p w:rsidR="00B23ABA" w:rsidRPr="00FC343C" w:rsidRDefault="00B23ABA" w:rsidP="00424B9E">
      <w:pPr>
        <w:pStyle w:val="Bullet2"/>
        <w:rPr>
          <w:lang w:val="en-AU"/>
        </w:rPr>
      </w:pPr>
      <w:r w:rsidRPr="00FC343C">
        <w:rPr>
          <w:lang w:val="en-AU"/>
        </w:rPr>
        <w:t>Dusting</w:t>
      </w:r>
    </w:p>
    <w:p w:rsidR="00B23ABA" w:rsidRPr="00FC343C" w:rsidRDefault="00B23ABA" w:rsidP="00424B9E">
      <w:pPr>
        <w:pStyle w:val="Bullet2"/>
        <w:rPr>
          <w:lang w:val="en-AU"/>
        </w:rPr>
      </w:pPr>
      <w:r w:rsidRPr="00FC343C">
        <w:rPr>
          <w:lang w:val="en-AU"/>
        </w:rPr>
        <w:t>Wiping</w:t>
      </w:r>
    </w:p>
    <w:p w:rsidR="00B23ABA" w:rsidRPr="00FC343C" w:rsidRDefault="0098150C" w:rsidP="00424B9E">
      <w:pPr>
        <w:pStyle w:val="Bullet2"/>
        <w:rPr>
          <w:lang w:val="en-AU"/>
        </w:rPr>
      </w:pPr>
      <w:r w:rsidRPr="00FC343C">
        <w:rPr>
          <w:lang w:val="en-AU"/>
        </w:rPr>
        <w:t>Washing</w:t>
      </w:r>
    </w:p>
    <w:p w:rsidR="00B23ABA" w:rsidRPr="00FC343C" w:rsidRDefault="00B23ABA" w:rsidP="00F43FE4">
      <w:pPr>
        <w:pStyle w:val="Bullet1"/>
        <w:rPr>
          <w:szCs w:val="24"/>
        </w:rPr>
      </w:pPr>
      <w:r w:rsidRPr="00FC343C">
        <w:rPr>
          <w:szCs w:val="24"/>
        </w:rPr>
        <w:t>Providing basic repairs – as required by the condition of items and within individual scope of ability and authority.</w:t>
      </w:r>
    </w:p>
    <w:p w:rsidR="00B23ABA" w:rsidRPr="00FC343C" w:rsidRDefault="00B23ABA" w:rsidP="00B23ABA">
      <w:pPr>
        <w:pStyle w:val="Bullet1"/>
        <w:numPr>
          <w:ilvl w:val="0"/>
          <w:numId w:val="0"/>
        </w:numPr>
        <w:ind w:left="357"/>
        <w:rPr>
          <w:szCs w:val="24"/>
        </w:rPr>
      </w:pPr>
      <w:r w:rsidRPr="00FC343C">
        <w:rPr>
          <w:szCs w:val="24"/>
        </w:rPr>
        <w:t>Many items will have to be:</w:t>
      </w:r>
    </w:p>
    <w:p w:rsidR="00B23ABA" w:rsidRPr="00FC343C" w:rsidRDefault="00960A7F" w:rsidP="00424B9E">
      <w:pPr>
        <w:pStyle w:val="Bullet2"/>
        <w:rPr>
          <w:lang w:val="en-AU"/>
        </w:rPr>
      </w:pPr>
      <w:r w:rsidRPr="00FC343C">
        <w:rPr>
          <w:noProof/>
          <w:lang w:val="en-AU"/>
        </w:rPr>
        <w:drawing>
          <wp:anchor distT="0" distB="0" distL="114300" distR="114300" simplePos="0" relativeHeight="251725824" behindDoc="0" locked="0" layoutInCell="1" allowOverlap="1" wp14:anchorId="426EEB8B" wp14:editId="344EFCA1">
            <wp:simplePos x="0" y="0"/>
            <wp:positionH relativeFrom="column">
              <wp:posOffset>4498975</wp:posOffset>
            </wp:positionH>
            <wp:positionV relativeFrom="paragraph">
              <wp:posOffset>156210</wp:posOffset>
            </wp:positionV>
            <wp:extent cx="1360170" cy="1355725"/>
            <wp:effectExtent l="19050" t="0" r="0" b="0"/>
            <wp:wrapSquare wrapText="bothSides"/>
            <wp:docPr id="23" name="Picture 2" descr="C:\Documents and Settings\Godaishu\Local Settings\Temporary Internet Files\Content.IE5\KKO48ZB1\auto-repai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Godaishu\Local Settings\Temporary Internet Files\Content.IE5\KKO48ZB1\auto-repair[1].png"/>
                    <pic:cNvPicPr>
                      <a:picLocks noChangeAspect="1" noChangeArrowheads="1"/>
                    </pic:cNvPicPr>
                  </pic:nvPicPr>
                  <pic:blipFill>
                    <a:blip r:embed="rId89" cstate="print"/>
                    <a:srcRect/>
                    <a:stretch>
                      <a:fillRect/>
                    </a:stretch>
                  </pic:blipFill>
                  <pic:spPr bwMode="auto">
                    <a:xfrm>
                      <a:off x="0" y="0"/>
                      <a:ext cx="1360170" cy="1355725"/>
                    </a:xfrm>
                    <a:prstGeom prst="rect">
                      <a:avLst/>
                    </a:prstGeom>
                    <a:noFill/>
                    <a:ln w="9525">
                      <a:noFill/>
                      <a:miter lim="800000"/>
                      <a:headEnd/>
                      <a:tailEnd/>
                    </a:ln>
                  </pic:spPr>
                </pic:pic>
              </a:graphicData>
            </a:graphic>
          </wp:anchor>
        </w:drawing>
      </w:r>
      <w:r w:rsidR="00B23ABA" w:rsidRPr="00FC343C">
        <w:rPr>
          <w:lang w:val="en-AU"/>
        </w:rPr>
        <w:t>Sent away for repairs/service</w:t>
      </w:r>
    </w:p>
    <w:p w:rsidR="00B23ABA" w:rsidRPr="00FC343C" w:rsidRDefault="00B23ABA" w:rsidP="00424B9E">
      <w:pPr>
        <w:pStyle w:val="Bullet2"/>
        <w:rPr>
          <w:lang w:val="en-AU"/>
        </w:rPr>
      </w:pPr>
      <w:r w:rsidRPr="00FC343C">
        <w:rPr>
          <w:lang w:val="en-AU"/>
        </w:rPr>
        <w:t>Forwarded to an internal department for maintenance</w:t>
      </w:r>
    </w:p>
    <w:p w:rsidR="00B23ABA" w:rsidRPr="00FC343C" w:rsidRDefault="00B23ABA" w:rsidP="00424B9E">
      <w:pPr>
        <w:pStyle w:val="Bullet2"/>
        <w:rPr>
          <w:lang w:val="en-AU"/>
        </w:rPr>
      </w:pPr>
      <w:r w:rsidRPr="00FC343C">
        <w:rPr>
          <w:lang w:val="en-AU"/>
        </w:rPr>
        <w:t>Repaired by</w:t>
      </w:r>
      <w:r w:rsidR="00964AC0" w:rsidRPr="00FC343C">
        <w:rPr>
          <w:lang w:val="en-AU"/>
        </w:rPr>
        <w:t xml:space="preserve"> </w:t>
      </w:r>
      <w:r w:rsidRPr="00FC343C">
        <w:rPr>
          <w:lang w:val="en-AU"/>
        </w:rPr>
        <w:t xml:space="preserve">technicians who </w:t>
      </w:r>
      <w:r w:rsidR="00964AC0" w:rsidRPr="00FC343C">
        <w:rPr>
          <w:lang w:val="en-AU"/>
        </w:rPr>
        <w:t>need to be called in</w:t>
      </w:r>
    </w:p>
    <w:p w:rsidR="00964AC0" w:rsidRPr="00FC343C" w:rsidRDefault="00964AC0" w:rsidP="00964AC0">
      <w:pPr>
        <w:pStyle w:val="Bullet1"/>
        <w:rPr>
          <w:szCs w:val="24"/>
        </w:rPr>
      </w:pPr>
      <w:r w:rsidRPr="00FC343C">
        <w:rPr>
          <w:szCs w:val="24"/>
        </w:rPr>
        <w:t>Checking dates for food and beverages – especially in relation to:</w:t>
      </w:r>
    </w:p>
    <w:p w:rsidR="00964AC0" w:rsidRPr="00FC343C" w:rsidRDefault="00964AC0" w:rsidP="00424B9E">
      <w:pPr>
        <w:pStyle w:val="Bullet2"/>
        <w:rPr>
          <w:lang w:val="en-AU"/>
        </w:rPr>
      </w:pPr>
      <w:r w:rsidRPr="00FC343C">
        <w:rPr>
          <w:lang w:val="en-AU"/>
        </w:rPr>
        <w:t>‘Use By’ dates</w:t>
      </w:r>
    </w:p>
    <w:p w:rsidR="00964AC0" w:rsidRPr="00FC343C" w:rsidRDefault="00964AC0" w:rsidP="00424B9E">
      <w:pPr>
        <w:pStyle w:val="Bullet2"/>
        <w:rPr>
          <w:lang w:val="en-AU"/>
        </w:rPr>
      </w:pPr>
      <w:r w:rsidRPr="00FC343C">
        <w:rPr>
          <w:lang w:val="en-AU"/>
        </w:rPr>
        <w:t xml:space="preserve">‘Best Before’ dates </w:t>
      </w:r>
    </w:p>
    <w:p w:rsidR="00B23ABA" w:rsidRPr="00FC343C" w:rsidRDefault="00964AC0" w:rsidP="00F43FE4">
      <w:pPr>
        <w:pStyle w:val="Bullet1"/>
        <w:rPr>
          <w:szCs w:val="24"/>
        </w:rPr>
      </w:pPr>
      <w:r w:rsidRPr="00FC343C">
        <w:rPr>
          <w:szCs w:val="24"/>
        </w:rPr>
        <w:t>Verifying wrapping and packaging of food – that it:</w:t>
      </w:r>
    </w:p>
    <w:p w:rsidR="00964AC0" w:rsidRPr="00FC343C" w:rsidRDefault="00964AC0" w:rsidP="00424B9E">
      <w:pPr>
        <w:pStyle w:val="Bullet2"/>
        <w:rPr>
          <w:lang w:val="en-AU"/>
        </w:rPr>
      </w:pPr>
      <w:r w:rsidRPr="00FC343C">
        <w:rPr>
          <w:lang w:val="en-AU"/>
        </w:rPr>
        <w:t>Is secure and complete</w:t>
      </w:r>
    </w:p>
    <w:p w:rsidR="00964AC0" w:rsidRPr="00FC343C" w:rsidRDefault="00964AC0" w:rsidP="00424B9E">
      <w:pPr>
        <w:pStyle w:val="Bullet2"/>
        <w:rPr>
          <w:lang w:val="en-AU"/>
        </w:rPr>
      </w:pPr>
      <w:r w:rsidRPr="00FC343C">
        <w:rPr>
          <w:lang w:val="en-AU"/>
        </w:rPr>
        <w:t>Is not torn or otherwise compromised</w:t>
      </w:r>
    </w:p>
    <w:p w:rsidR="00964AC0" w:rsidRPr="00FC343C" w:rsidRDefault="00964AC0" w:rsidP="00424B9E">
      <w:pPr>
        <w:pStyle w:val="Bullet2"/>
        <w:rPr>
          <w:lang w:val="en-AU"/>
        </w:rPr>
      </w:pPr>
      <w:r w:rsidRPr="00FC343C">
        <w:rPr>
          <w:lang w:val="en-AU"/>
        </w:rPr>
        <w:t>Shows no sign of pest/rodent attack or infestation</w:t>
      </w:r>
    </w:p>
    <w:p w:rsidR="00A45DAC" w:rsidRPr="00FC343C" w:rsidRDefault="00A45DAC" w:rsidP="00B23ABA">
      <w:pPr>
        <w:pStyle w:val="Bullet1"/>
        <w:rPr>
          <w:szCs w:val="24"/>
        </w:rPr>
      </w:pPr>
      <w:r w:rsidRPr="00FC343C">
        <w:rPr>
          <w:szCs w:val="24"/>
        </w:rPr>
        <w:t>Ensuring items meet safety standards</w:t>
      </w:r>
      <w:r w:rsidR="00964AC0" w:rsidRPr="00FC343C">
        <w:rPr>
          <w:szCs w:val="24"/>
        </w:rPr>
        <w:t xml:space="preserve"> – as appropriate to individual items, such as:</w:t>
      </w:r>
    </w:p>
    <w:p w:rsidR="00A45DAC" w:rsidRPr="00FC343C" w:rsidRDefault="00A45DAC" w:rsidP="00424B9E">
      <w:pPr>
        <w:pStyle w:val="Bullet2"/>
        <w:rPr>
          <w:lang w:val="en-AU"/>
        </w:rPr>
      </w:pPr>
      <w:r w:rsidRPr="00FC343C">
        <w:rPr>
          <w:lang w:val="en-AU"/>
        </w:rPr>
        <w:t>Verifying operational readiness</w:t>
      </w:r>
      <w:r w:rsidR="00964AC0" w:rsidRPr="00FC343C">
        <w:rPr>
          <w:lang w:val="en-AU"/>
        </w:rPr>
        <w:t xml:space="preserve"> of equipment</w:t>
      </w:r>
    </w:p>
    <w:p w:rsidR="00964AC0" w:rsidRPr="00FC343C" w:rsidRDefault="00964AC0" w:rsidP="00424B9E">
      <w:pPr>
        <w:pStyle w:val="Bullet2"/>
        <w:rPr>
          <w:lang w:val="en-AU"/>
        </w:rPr>
      </w:pPr>
      <w:r w:rsidRPr="00FC343C">
        <w:rPr>
          <w:lang w:val="en-AU"/>
        </w:rPr>
        <w:t>Conducting test-runs on items</w:t>
      </w:r>
    </w:p>
    <w:p w:rsidR="00964AC0" w:rsidRPr="00FC343C" w:rsidRDefault="00964AC0" w:rsidP="00424B9E">
      <w:pPr>
        <w:pStyle w:val="Bullet2"/>
        <w:rPr>
          <w:lang w:val="en-AU"/>
        </w:rPr>
      </w:pPr>
      <w:r w:rsidRPr="00FC343C">
        <w:rPr>
          <w:lang w:val="en-AU"/>
        </w:rPr>
        <w:t>Making sure all required parts/components are in place</w:t>
      </w:r>
    </w:p>
    <w:p w:rsidR="00A45DAC" w:rsidRPr="00FC343C" w:rsidRDefault="00A45DAC" w:rsidP="00B23ABA">
      <w:pPr>
        <w:pStyle w:val="Bullet1"/>
        <w:rPr>
          <w:szCs w:val="24"/>
        </w:rPr>
      </w:pPr>
      <w:r w:rsidRPr="00FC343C">
        <w:rPr>
          <w:szCs w:val="24"/>
        </w:rPr>
        <w:t>Rejecting suspect</w:t>
      </w:r>
      <w:r w:rsidR="00D94EAA" w:rsidRPr="00FC343C">
        <w:rPr>
          <w:szCs w:val="24"/>
        </w:rPr>
        <w:t xml:space="preserve">, defective, unsafe or otherwise </w:t>
      </w:r>
      <w:r w:rsidRPr="00FC343C">
        <w:rPr>
          <w:szCs w:val="24"/>
        </w:rPr>
        <w:t>inappropriate items</w:t>
      </w:r>
      <w:r w:rsidR="00964AC0" w:rsidRPr="00FC343C">
        <w:rPr>
          <w:szCs w:val="24"/>
        </w:rPr>
        <w:t xml:space="preserve"> – and:</w:t>
      </w:r>
    </w:p>
    <w:p w:rsidR="00D94EAA" w:rsidRPr="00FC343C" w:rsidRDefault="00964AC0" w:rsidP="00424B9E">
      <w:pPr>
        <w:pStyle w:val="Bullet2"/>
        <w:rPr>
          <w:lang w:val="en-AU"/>
        </w:rPr>
      </w:pPr>
      <w:r w:rsidRPr="00FC343C">
        <w:rPr>
          <w:lang w:val="en-AU"/>
        </w:rPr>
        <w:t>Returning t</w:t>
      </w:r>
      <w:r w:rsidR="00D94EAA" w:rsidRPr="00FC343C">
        <w:rPr>
          <w:lang w:val="en-AU"/>
        </w:rPr>
        <w:t>h</w:t>
      </w:r>
      <w:r w:rsidRPr="00FC343C">
        <w:rPr>
          <w:lang w:val="en-AU"/>
        </w:rPr>
        <w:t xml:space="preserve">em </w:t>
      </w:r>
      <w:r w:rsidR="00D94EAA" w:rsidRPr="00FC343C">
        <w:rPr>
          <w:lang w:val="en-AU"/>
        </w:rPr>
        <w:t>to suppliers</w:t>
      </w:r>
    </w:p>
    <w:p w:rsidR="00964AC0" w:rsidRPr="00FC343C" w:rsidRDefault="00D94EAA" w:rsidP="00424B9E">
      <w:pPr>
        <w:pStyle w:val="Bullet2"/>
        <w:rPr>
          <w:lang w:val="en-AU"/>
        </w:rPr>
      </w:pPr>
      <w:r w:rsidRPr="00FC343C">
        <w:rPr>
          <w:lang w:val="en-AU"/>
        </w:rPr>
        <w:t>R</w:t>
      </w:r>
      <w:r w:rsidR="00964AC0" w:rsidRPr="00FC343C">
        <w:rPr>
          <w:lang w:val="en-AU"/>
        </w:rPr>
        <w:t>emoving them from service</w:t>
      </w:r>
    </w:p>
    <w:p w:rsidR="00964AC0" w:rsidRPr="00FC343C" w:rsidRDefault="00964AC0" w:rsidP="00424B9E">
      <w:pPr>
        <w:pStyle w:val="Bullet2"/>
        <w:rPr>
          <w:lang w:val="en-AU"/>
        </w:rPr>
      </w:pPr>
      <w:r w:rsidRPr="00FC343C">
        <w:rPr>
          <w:lang w:val="en-AU"/>
        </w:rPr>
        <w:t>Completing required internal paperwork to reflect what action</w:t>
      </w:r>
      <w:r w:rsidR="00D94EAA" w:rsidRPr="00FC343C">
        <w:rPr>
          <w:lang w:val="en-AU"/>
        </w:rPr>
        <w:t xml:space="preserve"> occurred</w:t>
      </w:r>
      <w:r w:rsidR="00424B9E" w:rsidRPr="00FC343C">
        <w:rPr>
          <w:lang w:val="en-AU"/>
        </w:rPr>
        <w:t>.</w:t>
      </w:r>
    </w:p>
    <w:p w:rsidR="003C5B1F" w:rsidRPr="00FC343C" w:rsidRDefault="002D0810" w:rsidP="00F43524">
      <w:pPr>
        <w:pStyle w:val="Heading2"/>
      </w:pPr>
      <w:r w:rsidRPr="00FC343C">
        <w:lastRenderedPageBreak/>
        <w:t>2.3</w:t>
      </w:r>
      <w:r w:rsidRPr="00FC343C">
        <w:tab/>
      </w:r>
      <w:r w:rsidR="00F80014">
        <w:fldChar w:fldCharType="begin"/>
      </w:r>
      <w:r w:rsidR="00F80014">
        <w:instrText xml:space="preserve"> REF  Criteria23  \* MERGEFORMAT </w:instrText>
      </w:r>
      <w:r w:rsidR="00F80014">
        <w:fldChar w:fldCharType="separate"/>
      </w:r>
      <w:sdt>
        <w:sdtPr>
          <w:alias w:val="Criteria23"/>
          <w:tag w:val="Criteria23"/>
          <w:id w:val="1854450857"/>
          <w:placeholder>
            <w:docPart w:val="9344E30F281E443BACAFFDC48896C995"/>
          </w:placeholder>
        </w:sdtPr>
        <w:sdtContent>
          <w:r w:rsidR="00F80014" w:rsidRPr="00F80014">
            <w:rPr>
              <w:rStyle w:val="PlaceholderText"/>
              <w:color w:val="45545F"/>
            </w:rPr>
            <w:t xml:space="preserve">Confirm quantity of equipment and </w:t>
          </w:r>
          <w:r w:rsidR="00F80014" w:rsidRPr="00FC343C">
            <w:t>supplies</w:t>
          </w:r>
        </w:sdtContent>
      </w:sdt>
      <w:r w:rsidR="00F80014">
        <w:fldChar w:fldCharType="end"/>
      </w:r>
    </w:p>
    <w:p w:rsidR="002D0810" w:rsidRPr="00FC343C" w:rsidRDefault="002D0810" w:rsidP="00F43524">
      <w:pPr>
        <w:pStyle w:val="Heading3"/>
      </w:pPr>
      <w:r w:rsidRPr="00FC343C">
        <w:t>Introduction</w:t>
      </w:r>
    </w:p>
    <w:p w:rsidR="002D0810" w:rsidRPr="00FC343C" w:rsidRDefault="00FE4B52" w:rsidP="002D0810">
      <w:pPr>
        <w:pStyle w:val="BodyCopy"/>
        <w:rPr>
          <w:noProof w:val="0"/>
          <w:szCs w:val="24"/>
        </w:rPr>
      </w:pPr>
      <w:r w:rsidRPr="00FC343C">
        <w:rPr>
          <w:noProof w:val="0"/>
          <w:szCs w:val="24"/>
        </w:rPr>
        <w:t>It is always necessary to confirm required quantities of resources for trips/tours.</w:t>
      </w:r>
    </w:p>
    <w:p w:rsidR="00FE4B52" w:rsidRPr="00FC343C" w:rsidRDefault="00FE4B52" w:rsidP="002D0810">
      <w:pPr>
        <w:pStyle w:val="BodyCopy"/>
        <w:rPr>
          <w:noProof w:val="0"/>
          <w:szCs w:val="24"/>
        </w:rPr>
      </w:pPr>
      <w:r w:rsidRPr="00FC343C">
        <w:rPr>
          <w:noProof w:val="0"/>
          <w:szCs w:val="24"/>
        </w:rPr>
        <w:t>This section describes actions needed to ensure this essential aspect is covered</w:t>
      </w:r>
      <w:r w:rsidR="00201236" w:rsidRPr="00FC343C">
        <w:rPr>
          <w:noProof w:val="0"/>
          <w:szCs w:val="24"/>
        </w:rPr>
        <w:t xml:space="preserve"> and looks at documentation involved.</w:t>
      </w:r>
    </w:p>
    <w:p w:rsidR="002D0810" w:rsidRPr="00FC343C" w:rsidRDefault="001F1624" w:rsidP="002D0810">
      <w:pPr>
        <w:pStyle w:val="Heading3"/>
      </w:pPr>
      <w:r w:rsidRPr="00FC343C">
        <w:rPr>
          <w:noProof/>
        </w:rPr>
        <w:drawing>
          <wp:anchor distT="0" distB="0" distL="114300" distR="114300" simplePos="0" relativeHeight="251726848" behindDoc="0" locked="0" layoutInCell="1" allowOverlap="1" wp14:anchorId="553E6AC1" wp14:editId="569245C7">
            <wp:simplePos x="0" y="0"/>
            <wp:positionH relativeFrom="column">
              <wp:posOffset>4133850</wp:posOffset>
            </wp:positionH>
            <wp:positionV relativeFrom="paragraph">
              <wp:posOffset>76835</wp:posOffset>
            </wp:positionV>
            <wp:extent cx="1431290" cy="1465580"/>
            <wp:effectExtent l="19050" t="0" r="0" b="0"/>
            <wp:wrapSquare wrapText="bothSides"/>
            <wp:docPr id="28" name="Picture 4" descr="C:\Documents and Settings\Godaishu\Local Settings\Temporary Internet Files\Content.IE5\TRX2D8HU\Countin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Godaishu\Local Settings\Temporary Internet Files\Content.IE5\TRX2D8HU\Counting[1].png"/>
                    <pic:cNvPicPr>
                      <a:picLocks noChangeAspect="1" noChangeArrowheads="1"/>
                    </pic:cNvPicPr>
                  </pic:nvPicPr>
                  <pic:blipFill>
                    <a:blip r:embed="rId90" cstate="print"/>
                    <a:srcRect/>
                    <a:stretch>
                      <a:fillRect/>
                    </a:stretch>
                  </pic:blipFill>
                  <pic:spPr bwMode="auto">
                    <a:xfrm>
                      <a:off x="0" y="0"/>
                      <a:ext cx="1431290" cy="1465580"/>
                    </a:xfrm>
                    <a:prstGeom prst="rect">
                      <a:avLst/>
                    </a:prstGeom>
                    <a:noFill/>
                    <a:ln w="9525">
                      <a:noFill/>
                      <a:miter lim="800000"/>
                      <a:headEnd/>
                      <a:tailEnd/>
                    </a:ln>
                  </pic:spPr>
                </pic:pic>
              </a:graphicData>
            </a:graphic>
          </wp:anchor>
        </w:drawing>
      </w:r>
      <w:r w:rsidR="00FE4B52" w:rsidRPr="00FC343C">
        <w:t>Practical actions</w:t>
      </w:r>
    </w:p>
    <w:p w:rsidR="002D0810" w:rsidRPr="00FC343C" w:rsidRDefault="00FE4B52" w:rsidP="002D0810">
      <w:pPr>
        <w:pStyle w:val="BodyCopy"/>
        <w:rPr>
          <w:noProof w:val="0"/>
          <w:szCs w:val="24"/>
        </w:rPr>
      </w:pPr>
      <w:r w:rsidRPr="00FC343C">
        <w:rPr>
          <w:noProof w:val="0"/>
          <w:szCs w:val="24"/>
        </w:rPr>
        <w:t xml:space="preserve">To help ensure the required amount/number of resources </w:t>
      </w:r>
      <w:r w:rsidR="00201236" w:rsidRPr="00FC343C">
        <w:rPr>
          <w:noProof w:val="0"/>
          <w:szCs w:val="24"/>
        </w:rPr>
        <w:t xml:space="preserve">is </w:t>
      </w:r>
      <w:r w:rsidRPr="00FC343C">
        <w:rPr>
          <w:noProof w:val="0"/>
          <w:szCs w:val="24"/>
        </w:rPr>
        <w:t xml:space="preserve">provided </w:t>
      </w:r>
      <w:r w:rsidR="00201236" w:rsidRPr="00FC343C">
        <w:rPr>
          <w:noProof w:val="0"/>
          <w:szCs w:val="24"/>
        </w:rPr>
        <w:t xml:space="preserve">to match identified requirements </w:t>
      </w:r>
      <w:r w:rsidRPr="00FC343C">
        <w:rPr>
          <w:noProof w:val="0"/>
          <w:szCs w:val="24"/>
        </w:rPr>
        <w:t>there can be a need to:</w:t>
      </w:r>
    </w:p>
    <w:p w:rsidR="00FE4B52" w:rsidRPr="00FC343C" w:rsidRDefault="00FE4B52" w:rsidP="00FE4B52">
      <w:pPr>
        <w:pStyle w:val="Bullet1"/>
        <w:rPr>
          <w:szCs w:val="24"/>
        </w:rPr>
      </w:pPr>
      <w:r w:rsidRPr="00FC343C">
        <w:rPr>
          <w:szCs w:val="24"/>
        </w:rPr>
        <w:t>Count each item – this can mean:</w:t>
      </w:r>
    </w:p>
    <w:p w:rsidR="00201236" w:rsidRPr="00FC343C" w:rsidRDefault="00201236" w:rsidP="00424B9E">
      <w:pPr>
        <w:pStyle w:val="Bullet2"/>
        <w:rPr>
          <w:lang w:val="en-AU"/>
        </w:rPr>
      </w:pPr>
      <w:r w:rsidRPr="00FC343C">
        <w:rPr>
          <w:lang w:val="en-AU"/>
        </w:rPr>
        <w:t>Identifying the quantity required from the Loading sheet</w:t>
      </w:r>
    </w:p>
    <w:p w:rsidR="00201236" w:rsidRPr="00FC343C" w:rsidRDefault="00201236" w:rsidP="00424B9E">
      <w:pPr>
        <w:pStyle w:val="Bullet2"/>
        <w:rPr>
          <w:lang w:val="en-AU"/>
        </w:rPr>
      </w:pPr>
      <w:r w:rsidRPr="00FC343C">
        <w:rPr>
          <w:lang w:val="en-AU"/>
        </w:rPr>
        <w:t>Finding the item in the store</w:t>
      </w:r>
    </w:p>
    <w:p w:rsidR="002D0810" w:rsidRPr="00FC343C" w:rsidRDefault="00FE4B52" w:rsidP="00424B9E">
      <w:pPr>
        <w:pStyle w:val="Bullet2"/>
        <w:rPr>
          <w:lang w:val="en-AU"/>
        </w:rPr>
      </w:pPr>
      <w:r w:rsidRPr="00FC343C">
        <w:rPr>
          <w:lang w:val="en-AU"/>
        </w:rPr>
        <w:t>Physically counting out each and every item – one-by-one</w:t>
      </w:r>
    </w:p>
    <w:p w:rsidR="00FE4B52" w:rsidRPr="00FC343C" w:rsidRDefault="00FE4B52" w:rsidP="00FE4B52">
      <w:pPr>
        <w:pStyle w:val="Bullet1"/>
        <w:rPr>
          <w:szCs w:val="24"/>
        </w:rPr>
      </w:pPr>
      <w:r w:rsidRPr="00FC343C">
        <w:rPr>
          <w:szCs w:val="24"/>
        </w:rPr>
        <w:t xml:space="preserve">Weigh </w:t>
      </w:r>
      <w:r w:rsidR="00201236" w:rsidRPr="00FC343C">
        <w:rPr>
          <w:szCs w:val="24"/>
        </w:rPr>
        <w:t>or otherwise measur</w:t>
      </w:r>
      <w:r w:rsidR="00FE2B10" w:rsidRPr="00FC343C">
        <w:rPr>
          <w:szCs w:val="24"/>
        </w:rPr>
        <w:t>e</w:t>
      </w:r>
      <w:r w:rsidR="00201236" w:rsidRPr="00FC343C">
        <w:rPr>
          <w:szCs w:val="24"/>
        </w:rPr>
        <w:t xml:space="preserve"> </w:t>
      </w:r>
      <w:r w:rsidRPr="00FC343C">
        <w:rPr>
          <w:szCs w:val="24"/>
        </w:rPr>
        <w:t>items – which may be required for</w:t>
      </w:r>
      <w:r w:rsidR="00201236" w:rsidRPr="00FC343C">
        <w:t>:</w:t>
      </w:r>
    </w:p>
    <w:p w:rsidR="00201236" w:rsidRPr="00FC343C" w:rsidRDefault="00201236" w:rsidP="00424B9E">
      <w:pPr>
        <w:pStyle w:val="Bullet2"/>
        <w:rPr>
          <w:lang w:val="en-AU"/>
        </w:rPr>
      </w:pPr>
      <w:r w:rsidRPr="00FC343C">
        <w:rPr>
          <w:lang w:val="en-AU"/>
        </w:rPr>
        <w:t>Foodstuffs – to match the catering requirements for the trip</w:t>
      </w:r>
    </w:p>
    <w:p w:rsidR="00201236" w:rsidRPr="00FC343C" w:rsidRDefault="00201236" w:rsidP="00424B9E">
      <w:pPr>
        <w:pStyle w:val="Bullet2"/>
        <w:rPr>
          <w:lang w:val="en-AU"/>
        </w:rPr>
      </w:pPr>
      <w:r w:rsidRPr="00FC343C">
        <w:rPr>
          <w:lang w:val="en-AU"/>
        </w:rPr>
        <w:t>Fuel – for vehicles</w:t>
      </w:r>
    </w:p>
    <w:p w:rsidR="00FE4B52" w:rsidRPr="00FC343C" w:rsidRDefault="00FE4B52" w:rsidP="00FE4B52">
      <w:pPr>
        <w:pStyle w:val="Bullet1"/>
        <w:rPr>
          <w:szCs w:val="24"/>
        </w:rPr>
      </w:pPr>
      <w:r w:rsidRPr="00FC343C">
        <w:rPr>
          <w:szCs w:val="24"/>
        </w:rPr>
        <w:t>Match items to group numbers – using the accepted ratio for each item</w:t>
      </w:r>
      <w:r w:rsidR="00266616" w:rsidRPr="00FC343C">
        <w:rPr>
          <w:szCs w:val="24"/>
        </w:rPr>
        <w:t>: see next section</w:t>
      </w:r>
      <w:r w:rsidRPr="00FC343C">
        <w:rPr>
          <w:szCs w:val="24"/>
        </w:rPr>
        <w:t>.</w:t>
      </w:r>
    </w:p>
    <w:p w:rsidR="00201236" w:rsidRPr="00FC343C" w:rsidRDefault="00201236" w:rsidP="00201236">
      <w:pPr>
        <w:pStyle w:val="Bullet1"/>
        <w:rPr>
          <w:szCs w:val="24"/>
        </w:rPr>
      </w:pPr>
      <w:r w:rsidRPr="00FC343C">
        <w:rPr>
          <w:szCs w:val="24"/>
        </w:rPr>
        <w:t xml:space="preserve">Open </w:t>
      </w:r>
      <w:r w:rsidRPr="00FC343C">
        <w:rPr>
          <w:b/>
          <w:szCs w:val="24"/>
        </w:rPr>
        <w:t>closed</w:t>
      </w:r>
      <w:r w:rsidRPr="00FC343C">
        <w:rPr>
          <w:szCs w:val="24"/>
        </w:rPr>
        <w:t xml:space="preserve"> boxes/cartons to confirm content/numbers inside – as opposed to simply </w:t>
      </w:r>
      <w:r w:rsidRPr="00FC343C">
        <w:rPr>
          <w:i/>
          <w:szCs w:val="24"/>
        </w:rPr>
        <w:t>accepting</w:t>
      </w:r>
      <w:r w:rsidRPr="00FC343C">
        <w:rPr>
          <w:szCs w:val="24"/>
        </w:rPr>
        <w:t xml:space="preserve"> what is written on the box/container.</w:t>
      </w:r>
    </w:p>
    <w:p w:rsidR="00201236" w:rsidRPr="00FC343C" w:rsidRDefault="00201236" w:rsidP="00201236">
      <w:pPr>
        <w:pStyle w:val="Bullet1"/>
        <w:numPr>
          <w:ilvl w:val="0"/>
          <w:numId w:val="0"/>
        </w:numPr>
        <w:ind w:left="357"/>
        <w:rPr>
          <w:szCs w:val="24"/>
        </w:rPr>
      </w:pPr>
      <w:r w:rsidRPr="00FC343C">
        <w:rPr>
          <w:szCs w:val="24"/>
        </w:rPr>
        <w:t>This means there is a need to open and check/count inside:</w:t>
      </w:r>
    </w:p>
    <w:p w:rsidR="00201236" w:rsidRPr="00FC343C" w:rsidRDefault="00201236" w:rsidP="00424B9E">
      <w:pPr>
        <w:pStyle w:val="Bullet2"/>
        <w:rPr>
          <w:lang w:val="en-AU"/>
        </w:rPr>
      </w:pPr>
      <w:r w:rsidRPr="00FC343C">
        <w:rPr>
          <w:lang w:val="en-AU"/>
        </w:rPr>
        <w:t>Sealed cartons of goods – to ensure products match the description and there are no damaged/defective products</w:t>
      </w:r>
    </w:p>
    <w:p w:rsidR="00201236" w:rsidRPr="00FC343C" w:rsidRDefault="00201236" w:rsidP="00424B9E">
      <w:pPr>
        <w:pStyle w:val="Bullet2"/>
        <w:rPr>
          <w:lang w:val="en-AU"/>
        </w:rPr>
      </w:pPr>
      <w:r w:rsidRPr="00FC343C">
        <w:rPr>
          <w:lang w:val="en-AU"/>
        </w:rPr>
        <w:t>First aid kits – to make sure sufficient quantities of all required medical supplies are present and have not been used previously</w:t>
      </w:r>
    </w:p>
    <w:p w:rsidR="00201236" w:rsidRPr="00FC343C" w:rsidRDefault="00201236" w:rsidP="00424B9E">
      <w:pPr>
        <w:pStyle w:val="Bullet2"/>
        <w:rPr>
          <w:lang w:val="en-AU"/>
        </w:rPr>
      </w:pPr>
      <w:r w:rsidRPr="00FC343C">
        <w:rPr>
          <w:lang w:val="en-AU"/>
        </w:rPr>
        <w:t>Camping gear packs – to verify tent poles, guy ropes, tent pegs and other necessities by type and number</w:t>
      </w:r>
    </w:p>
    <w:p w:rsidR="00676998" w:rsidRPr="00FC343C" w:rsidRDefault="00676998" w:rsidP="00676998">
      <w:pPr>
        <w:pStyle w:val="Bullet1"/>
        <w:rPr>
          <w:szCs w:val="24"/>
        </w:rPr>
      </w:pPr>
      <w:r w:rsidRPr="00FC343C">
        <w:rPr>
          <w:szCs w:val="24"/>
        </w:rPr>
        <w:t>Physically segregat</w:t>
      </w:r>
      <w:r w:rsidR="00FE2B10" w:rsidRPr="00FC343C">
        <w:rPr>
          <w:szCs w:val="24"/>
        </w:rPr>
        <w:t>e</w:t>
      </w:r>
      <w:r w:rsidRPr="00FC343C">
        <w:rPr>
          <w:szCs w:val="24"/>
        </w:rPr>
        <w:t xml:space="preserve"> items which have been obtained and counted – so they are not used by anyone else/not loaded for another trip/tour.</w:t>
      </w:r>
    </w:p>
    <w:p w:rsidR="00676998" w:rsidRPr="00FC343C" w:rsidRDefault="00676998" w:rsidP="00676998">
      <w:pPr>
        <w:pStyle w:val="Bullet1"/>
        <w:numPr>
          <w:ilvl w:val="0"/>
          <w:numId w:val="0"/>
        </w:numPr>
        <w:ind w:left="357"/>
        <w:rPr>
          <w:szCs w:val="24"/>
        </w:rPr>
      </w:pPr>
      <w:r w:rsidRPr="00FC343C">
        <w:rPr>
          <w:szCs w:val="24"/>
        </w:rPr>
        <w:t xml:space="preserve">This can </w:t>
      </w:r>
      <w:r w:rsidR="001623BF" w:rsidRPr="00FC343C">
        <w:rPr>
          <w:szCs w:val="24"/>
        </w:rPr>
        <w:t>involve</w:t>
      </w:r>
      <w:r w:rsidRPr="00FC343C">
        <w:rPr>
          <w:szCs w:val="24"/>
        </w:rPr>
        <w:t>:</w:t>
      </w:r>
    </w:p>
    <w:p w:rsidR="00FE4B52" w:rsidRPr="00FC343C" w:rsidRDefault="00676998" w:rsidP="00424B9E">
      <w:pPr>
        <w:pStyle w:val="Bullet2"/>
        <w:rPr>
          <w:lang w:val="en-AU"/>
        </w:rPr>
      </w:pPr>
      <w:r w:rsidRPr="00FC343C">
        <w:rPr>
          <w:lang w:val="en-AU"/>
        </w:rPr>
        <w:t>Pre-loading onto a trolley/cart</w:t>
      </w:r>
    </w:p>
    <w:p w:rsidR="00676998" w:rsidRPr="00FC343C" w:rsidRDefault="00676998" w:rsidP="00424B9E">
      <w:pPr>
        <w:pStyle w:val="Bullet2"/>
        <w:rPr>
          <w:lang w:val="en-AU"/>
        </w:rPr>
      </w:pPr>
      <w:r w:rsidRPr="00FC343C">
        <w:rPr>
          <w:lang w:val="en-AU"/>
        </w:rPr>
        <w:t>Placing items into a designated staging area</w:t>
      </w:r>
    </w:p>
    <w:p w:rsidR="00676998" w:rsidRPr="00FC343C" w:rsidRDefault="00676998" w:rsidP="00424B9E">
      <w:pPr>
        <w:pStyle w:val="Bullet2"/>
        <w:rPr>
          <w:lang w:val="en-AU"/>
        </w:rPr>
      </w:pPr>
      <w:r w:rsidRPr="00FC343C">
        <w:rPr>
          <w:lang w:val="en-AU"/>
        </w:rPr>
        <w:t>Maintaining security of items to ensure nothing is taken</w:t>
      </w:r>
      <w:r w:rsidR="000813E3" w:rsidRPr="00FC343C">
        <w:rPr>
          <w:lang w:val="en-AU"/>
        </w:rPr>
        <w:t xml:space="preserve"> or stolen</w:t>
      </w:r>
      <w:r w:rsidRPr="00FC343C">
        <w:rPr>
          <w:lang w:val="en-AU"/>
        </w:rPr>
        <w:t>.</w:t>
      </w:r>
    </w:p>
    <w:p w:rsidR="00676998" w:rsidRPr="00FC343C" w:rsidRDefault="00676998">
      <w:pPr>
        <w:rPr>
          <w:rFonts w:ascii="Helvetica" w:eastAsiaTheme="majorEastAsia" w:hAnsi="Helvetica" w:cstheme="majorBidi"/>
          <w:b/>
          <w:bCs/>
          <w:color w:val="45545F"/>
          <w:sz w:val="28"/>
          <w:szCs w:val="24"/>
        </w:rPr>
      </w:pPr>
      <w:r w:rsidRPr="00FC343C">
        <w:rPr>
          <w:rFonts w:ascii="Helvetica" w:hAnsi="Helvetica"/>
          <w:szCs w:val="24"/>
        </w:rPr>
        <w:br w:type="page"/>
      </w:r>
    </w:p>
    <w:p w:rsidR="00201236" w:rsidRPr="00FC343C" w:rsidRDefault="00201236" w:rsidP="00201236">
      <w:pPr>
        <w:pStyle w:val="Heading3"/>
        <w:rPr>
          <w:szCs w:val="24"/>
        </w:rPr>
      </w:pPr>
      <w:r w:rsidRPr="00FC343C">
        <w:rPr>
          <w:szCs w:val="24"/>
        </w:rPr>
        <w:lastRenderedPageBreak/>
        <w:t>Documentation and records</w:t>
      </w:r>
    </w:p>
    <w:p w:rsidR="00201236" w:rsidRPr="00FC343C" w:rsidRDefault="00201236" w:rsidP="00201236">
      <w:pPr>
        <w:pStyle w:val="BodyCopy"/>
        <w:rPr>
          <w:noProof w:val="0"/>
          <w:szCs w:val="24"/>
        </w:rPr>
      </w:pPr>
      <w:r w:rsidRPr="00FC343C">
        <w:rPr>
          <w:noProof w:val="0"/>
          <w:szCs w:val="24"/>
        </w:rPr>
        <w:t xml:space="preserve">A range of records may need to be completed when physical resources are </w:t>
      </w:r>
      <w:r w:rsidR="00676998" w:rsidRPr="00FC343C">
        <w:rPr>
          <w:noProof w:val="0"/>
          <w:szCs w:val="24"/>
        </w:rPr>
        <w:t xml:space="preserve">obtained or </w:t>
      </w:r>
      <w:r w:rsidRPr="00FC343C">
        <w:rPr>
          <w:noProof w:val="0"/>
          <w:szCs w:val="24"/>
        </w:rPr>
        <w:t>issued</w:t>
      </w:r>
      <w:r w:rsidR="00676998" w:rsidRPr="00FC343C">
        <w:rPr>
          <w:noProof w:val="0"/>
          <w:szCs w:val="24"/>
        </w:rPr>
        <w:t xml:space="preserve"> from stores</w:t>
      </w:r>
      <w:r w:rsidRPr="00FC343C">
        <w:rPr>
          <w:noProof w:val="0"/>
          <w:szCs w:val="24"/>
        </w:rPr>
        <w:t>.</w:t>
      </w:r>
    </w:p>
    <w:p w:rsidR="00201236" w:rsidRPr="00FC343C" w:rsidRDefault="00D038B3" w:rsidP="00201236">
      <w:pPr>
        <w:pStyle w:val="BodyCopy"/>
        <w:rPr>
          <w:noProof w:val="0"/>
          <w:szCs w:val="24"/>
        </w:rPr>
      </w:pPr>
      <w:r w:rsidRPr="00FC343C">
        <w:rPr>
          <w:szCs w:val="24"/>
          <w:lang w:eastAsia="en-AU"/>
        </w:rPr>
        <w:drawing>
          <wp:anchor distT="0" distB="0" distL="114300" distR="114300" simplePos="0" relativeHeight="251727872" behindDoc="0" locked="0" layoutInCell="1" allowOverlap="1" wp14:anchorId="448BD110" wp14:editId="42E0309F">
            <wp:simplePos x="0" y="0"/>
            <wp:positionH relativeFrom="column">
              <wp:posOffset>3896995</wp:posOffset>
            </wp:positionH>
            <wp:positionV relativeFrom="paragraph">
              <wp:posOffset>71120</wp:posOffset>
            </wp:positionV>
            <wp:extent cx="1525905" cy="1718310"/>
            <wp:effectExtent l="19050" t="0" r="0" b="0"/>
            <wp:wrapSquare wrapText="bothSides"/>
            <wp:docPr id="35" name="Picture 5" descr="C:\Documents and Settings\Godaishu\Local Settings\Temporary Internet Files\Content.IE5\QYNVKJ9D\large-pencil-and-note-pad-166.6-338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Godaishu\Local Settings\Temporary Internet Files\Content.IE5\QYNVKJ9D\large-pencil-and-note-pad-166.6-3380[1].gif"/>
                    <pic:cNvPicPr>
                      <a:picLocks noChangeAspect="1" noChangeArrowheads="1"/>
                    </pic:cNvPicPr>
                  </pic:nvPicPr>
                  <pic:blipFill>
                    <a:blip r:embed="rId91" cstate="print"/>
                    <a:srcRect/>
                    <a:stretch>
                      <a:fillRect/>
                    </a:stretch>
                  </pic:blipFill>
                  <pic:spPr bwMode="auto">
                    <a:xfrm>
                      <a:off x="0" y="0"/>
                      <a:ext cx="1525905" cy="1718310"/>
                    </a:xfrm>
                    <a:prstGeom prst="rect">
                      <a:avLst/>
                    </a:prstGeom>
                    <a:noFill/>
                    <a:ln w="9525">
                      <a:noFill/>
                      <a:miter lim="800000"/>
                      <a:headEnd/>
                      <a:tailEnd/>
                    </a:ln>
                  </pic:spPr>
                </pic:pic>
              </a:graphicData>
            </a:graphic>
          </wp:anchor>
        </w:drawing>
      </w:r>
      <w:r w:rsidR="00201236" w:rsidRPr="00FC343C">
        <w:rPr>
          <w:noProof w:val="0"/>
          <w:szCs w:val="24"/>
        </w:rPr>
        <w:t>These can include:</w:t>
      </w:r>
    </w:p>
    <w:p w:rsidR="00201236" w:rsidRPr="00FC343C" w:rsidRDefault="00201236" w:rsidP="00201236">
      <w:pPr>
        <w:pStyle w:val="Bullet1"/>
        <w:rPr>
          <w:szCs w:val="24"/>
        </w:rPr>
      </w:pPr>
      <w:r w:rsidRPr="00FC343C">
        <w:rPr>
          <w:szCs w:val="24"/>
        </w:rPr>
        <w:t xml:space="preserve">Internal requisitions sheets – to </w:t>
      </w:r>
      <w:r w:rsidR="00FE2B10" w:rsidRPr="00FC343C">
        <w:rPr>
          <w:szCs w:val="24"/>
        </w:rPr>
        <w:t>order/</w:t>
      </w:r>
      <w:r w:rsidRPr="00FC343C">
        <w:rPr>
          <w:szCs w:val="24"/>
        </w:rPr>
        <w:t xml:space="preserve">support the taking of items from </w:t>
      </w:r>
      <w:r w:rsidR="00676998" w:rsidRPr="00FC343C">
        <w:rPr>
          <w:szCs w:val="24"/>
        </w:rPr>
        <w:t xml:space="preserve">the </w:t>
      </w:r>
      <w:r w:rsidRPr="00FC343C">
        <w:rPr>
          <w:szCs w:val="24"/>
        </w:rPr>
        <w:t xml:space="preserve">store to </w:t>
      </w:r>
      <w:r w:rsidR="00676998" w:rsidRPr="00FC343C">
        <w:rPr>
          <w:szCs w:val="24"/>
        </w:rPr>
        <w:t>trips/</w:t>
      </w:r>
      <w:r w:rsidRPr="00FC343C">
        <w:rPr>
          <w:szCs w:val="24"/>
        </w:rPr>
        <w:t xml:space="preserve">tours so administration can track their use for calculating financial performance of </w:t>
      </w:r>
      <w:r w:rsidR="00676998" w:rsidRPr="00FC343C">
        <w:rPr>
          <w:szCs w:val="24"/>
        </w:rPr>
        <w:t>each trip/</w:t>
      </w:r>
      <w:r w:rsidRPr="00FC343C">
        <w:rPr>
          <w:szCs w:val="24"/>
        </w:rPr>
        <w:t>tour</w:t>
      </w:r>
    </w:p>
    <w:p w:rsidR="00676998" w:rsidRPr="00FC343C" w:rsidRDefault="00201236" w:rsidP="00201236">
      <w:pPr>
        <w:pStyle w:val="Bullet1"/>
        <w:rPr>
          <w:szCs w:val="24"/>
        </w:rPr>
      </w:pPr>
      <w:r w:rsidRPr="00FC343C">
        <w:rPr>
          <w:szCs w:val="24"/>
        </w:rPr>
        <w:t>Internal transfer sheets – to reflect movement of stock/items from one tour/vehicle to another tour/vehicle</w:t>
      </w:r>
      <w:r w:rsidR="00676998" w:rsidRPr="00FC343C">
        <w:rPr>
          <w:szCs w:val="24"/>
        </w:rPr>
        <w:t>.</w:t>
      </w:r>
    </w:p>
    <w:p w:rsidR="00201236" w:rsidRPr="00FC343C" w:rsidRDefault="00676998" w:rsidP="00676998">
      <w:pPr>
        <w:pStyle w:val="Bullet1"/>
        <w:numPr>
          <w:ilvl w:val="0"/>
          <w:numId w:val="0"/>
        </w:numPr>
        <w:ind w:left="357"/>
        <w:rPr>
          <w:szCs w:val="24"/>
        </w:rPr>
      </w:pPr>
      <w:r w:rsidRPr="00FC343C">
        <w:rPr>
          <w:szCs w:val="24"/>
        </w:rPr>
        <w:t>T</w:t>
      </w:r>
      <w:r w:rsidR="00201236" w:rsidRPr="00FC343C">
        <w:rPr>
          <w:szCs w:val="24"/>
        </w:rPr>
        <w:t xml:space="preserve">hat is, the items has already been taken out of </w:t>
      </w:r>
      <w:r w:rsidRPr="00FC343C">
        <w:rPr>
          <w:szCs w:val="24"/>
        </w:rPr>
        <w:t xml:space="preserve">the </w:t>
      </w:r>
      <w:r w:rsidR="00201236" w:rsidRPr="00FC343C">
        <w:rPr>
          <w:szCs w:val="24"/>
        </w:rPr>
        <w:t>store and allocated to a tour/vehicle</w:t>
      </w:r>
      <w:r w:rsidRPr="00FC343C">
        <w:rPr>
          <w:szCs w:val="24"/>
        </w:rPr>
        <w:t xml:space="preserve"> but are being re-allocated to another tour/vehicle because they were not</w:t>
      </w:r>
      <w:r w:rsidR="00424B9E" w:rsidRPr="00FC343C">
        <w:rPr>
          <w:szCs w:val="24"/>
        </w:rPr>
        <w:t xml:space="preserve"> used for the initial trip/tour</w:t>
      </w:r>
    </w:p>
    <w:p w:rsidR="00201236" w:rsidRPr="00FC343C" w:rsidRDefault="00201236" w:rsidP="00201236">
      <w:pPr>
        <w:pStyle w:val="Bullet1"/>
        <w:rPr>
          <w:szCs w:val="24"/>
        </w:rPr>
      </w:pPr>
      <w:r w:rsidRPr="00FC343C">
        <w:rPr>
          <w:szCs w:val="24"/>
        </w:rPr>
        <w:t>Bin cards – showing:</w:t>
      </w:r>
    </w:p>
    <w:p w:rsidR="00201236" w:rsidRPr="00FC343C" w:rsidRDefault="00201236" w:rsidP="00424B9E">
      <w:pPr>
        <w:pStyle w:val="Bullet2"/>
        <w:rPr>
          <w:lang w:val="en-AU"/>
        </w:rPr>
      </w:pPr>
      <w:r w:rsidRPr="00FC343C">
        <w:rPr>
          <w:lang w:val="en-AU"/>
        </w:rPr>
        <w:t xml:space="preserve">Where items removed from stock have been allocated </w:t>
      </w:r>
    </w:p>
    <w:p w:rsidR="00201236" w:rsidRPr="00FC343C" w:rsidRDefault="00201236" w:rsidP="00424B9E">
      <w:pPr>
        <w:pStyle w:val="Bullet2"/>
        <w:rPr>
          <w:lang w:val="en-AU"/>
        </w:rPr>
      </w:pPr>
      <w:r w:rsidRPr="00FC343C">
        <w:rPr>
          <w:lang w:val="en-AU"/>
        </w:rPr>
        <w:t xml:space="preserve">When they were taken  </w:t>
      </w:r>
    </w:p>
    <w:p w:rsidR="00201236" w:rsidRPr="00FC343C" w:rsidRDefault="00201236" w:rsidP="00424B9E">
      <w:pPr>
        <w:pStyle w:val="Bullet2"/>
        <w:rPr>
          <w:lang w:val="en-AU"/>
        </w:rPr>
      </w:pPr>
      <w:r w:rsidRPr="00FC343C">
        <w:rPr>
          <w:lang w:val="en-AU"/>
        </w:rPr>
        <w:t>How many were allocated</w:t>
      </w:r>
    </w:p>
    <w:p w:rsidR="00201236" w:rsidRPr="00FC343C" w:rsidRDefault="00201236" w:rsidP="00424B9E">
      <w:pPr>
        <w:pStyle w:val="Bullet2"/>
        <w:rPr>
          <w:lang w:val="en-AU"/>
        </w:rPr>
      </w:pPr>
      <w:r w:rsidRPr="00FC343C">
        <w:rPr>
          <w:lang w:val="en-AU"/>
        </w:rPr>
        <w:t>Who authorised their removal</w:t>
      </w:r>
      <w:r w:rsidR="00DD0669" w:rsidRPr="00FC343C">
        <w:rPr>
          <w:lang w:val="en-AU"/>
        </w:rPr>
        <w:t xml:space="preserve"> and who </w:t>
      </w:r>
      <w:r w:rsidR="00676998" w:rsidRPr="00FC343C">
        <w:rPr>
          <w:lang w:val="en-AU"/>
        </w:rPr>
        <w:t>took them</w:t>
      </w:r>
    </w:p>
    <w:p w:rsidR="00201236" w:rsidRPr="00FC343C" w:rsidRDefault="00DD0669" w:rsidP="00424B9E">
      <w:pPr>
        <w:pStyle w:val="Bullet2"/>
        <w:rPr>
          <w:lang w:val="en-AU"/>
        </w:rPr>
      </w:pPr>
      <w:r w:rsidRPr="00FC343C">
        <w:rPr>
          <w:lang w:val="en-AU"/>
        </w:rPr>
        <w:t>A</w:t>
      </w:r>
      <w:r w:rsidR="00201236" w:rsidRPr="00FC343C">
        <w:rPr>
          <w:lang w:val="en-AU"/>
        </w:rPr>
        <w:t>mount of remaining stock-on-hand</w:t>
      </w:r>
    </w:p>
    <w:p w:rsidR="00201236" w:rsidRPr="00FC343C" w:rsidRDefault="00201236" w:rsidP="00201236">
      <w:pPr>
        <w:pStyle w:val="Bullet1"/>
        <w:rPr>
          <w:szCs w:val="24"/>
        </w:rPr>
      </w:pPr>
      <w:r w:rsidRPr="00FC343C">
        <w:rPr>
          <w:szCs w:val="24"/>
        </w:rPr>
        <w:t>Database files and fields – showing the actual movement of stock items matched against planned movement as contained in the ‘stock management’ function of the database for the particular tour type/name in question</w:t>
      </w:r>
    </w:p>
    <w:p w:rsidR="00266616" w:rsidRPr="00FC343C" w:rsidRDefault="00201236" w:rsidP="00201236">
      <w:pPr>
        <w:pStyle w:val="Bullet1"/>
        <w:rPr>
          <w:szCs w:val="24"/>
        </w:rPr>
      </w:pPr>
      <w:r w:rsidRPr="00FC343C">
        <w:rPr>
          <w:szCs w:val="24"/>
        </w:rPr>
        <w:t xml:space="preserve">Checklists – </w:t>
      </w:r>
      <w:r w:rsidR="00424B9E" w:rsidRPr="00FC343C">
        <w:rPr>
          <w:szCs w:val="24"/>
        </w:rPr>
        <w:t>see next section</w:t>
      </w:r>
    </w:p>
    <w:p w:rsidR="00201236" w:rsidRPr="00FC343C" w:rsidRDefault="00201236" w:rsidP="00201236">
      <w:pPr>
        <w:pStyle w:val="Bullet1"/>
        <w:rPr>
          <w:szCs w:val="24"/>
        </w:rPr>
      </w:pPr>
      <w:r w:rsidRPr="00FC343C">
        <w:rPr>
          <w:szCs w:val="24"/>
        </w:rPr>
        <w:t xml:space="preserve">Receipts – </w:t>
      </w:r>
      <w:r w:rsidR="00266616" w:rsidRPr="00FC343C">
        <w:rPr>
          <w:szCs w:val="24"/>
        </w:rPr>
        <w:t>see next section.</w:t>
      </w:r>
    </w:p>
    <w:p w:rsidR="002D0810" w:rsidRPr="00FC343C" w:rsidRDefault="002D0810" w:rsidP="002D0810">
      <w:pPr>
        <w:pStyle w:val="BodyCopy"/>
        <w:rPr>
          <w:noProof w:val="0"/>
        </w:rPr>
      </w:pPr>
      <w:r w:rsidRPr="00FC343C">
        <w:rPr>
          <w:noProof w:val="0"/>
          <w:lang w:eastAsia="en-AU"/>
        </w:rPr>
        <w:br w:type="page"/>
      </w:r>
    </w:p>
    <w:p w:rsidR="002D0810" w:rsidRPr="00FC343C" w:rsidRDefault="002D0810" w:rsidP="00785EE9">
      <w:pPr>
        <w:pStyle w:val="Heading2"/>
      </w:pPr>
      <w:r w:rsidRPr="00FC343C">
        <w:lastRenderedPageBreak/>
        <w:t>2.4</w:t>
      </w:r>
      <w:r w:rsidRPr="00FC343C">
        <w:tab/>
      </w:r>
      <w:r w:rsidR="00F80014">
        <w:fldChar w:fldCharType="begin"/>
      </w:r>
      <w:r w:rsidR="00F80014">
        <w:instrText xml:space="preserve"> REF  Criteria24  \* MERGEFORMAT </w:instrText>
      </w:r>
      <w:r w:rsidR="00F80014">
        <w:fldChar w:fldCharType="separate"/>
      </w:r>
      <w:sdt>
        <w:sdtPr>
          <w:alias w:val="Criteria24"/>
          <w:tag w:val="Criteria24"/>
          <w:id w:val="-775013269"/>
          <w:placeholder>
            <w:docPart w:val="49EFA18FA9F146D9BD50182538B5E940"/>
          </w:placeholder>
        </w:sdtPr>
        <w:sdtContent>
          <w:r w:rsidR="00F80014" w:rsidRPr="00F80014">
            <w:rPr>
              <w:rStyle w:val="PlaceholderText"/>
              <w:color w:val="45545F"/>
            </w:rPr>
            <w:t xml:space="preserve">Ensure compliance with host enterprise </w:t>
          </w:r>
          <w:r w:rsidR="00F80014" w:rsidRPr="00FC343C">
            <w:t>protocols for equipment and supplies</w:t>
          </w:r>
        </w:sdtContent>
      </w:sdt>
      <w:r w:rsidR="00F80014">
        <w:fldChar w:fldCharType="end"/>
      </w:r>
    </w:p>
    <w:p w:rsidR="002D0810" w:rsidRPr="00FC343C" w:rsidRDefault="002D0810" w:rsidP="002D0810">
      <w:pPr>
        <w:pStyle w:val="Heading3"/>
      </w:pPr>
      <w:r w:rsidRPr="00FC343C">
        <w:t>Introduction</w:t>
      </w:r>
    </w:p>
    <w:p w:rsidR="002D0810" w:rsidRPr="00FC343C" w:rsidRDefault="00266616" w:rsidP="002D0810">
      <w:pPr>
        <w:pStyle w:val="BodyCopy"/>
        <w:rPr>
          <w:noProof w:val="0"/>
          <w:szCs w:val="24"/>
        </w:rPr>
      </w:pPr>
      <w:r w:rsidRPr="00FC343C">
        <w:rPr>
          <w:noProof w:val="0"/>
          <w:szCs w:val="24"/>
        </w:rPr>
        <w:t>There is a need to comply with all organisational practices and procedures when preparing identified trip/tour requirements.</w:t>
      </w:r>
    </w:p>
    <w:p w:rsidR="00266616" w:rsidRPr="00FC343C" w:rsidRDefault="00266616" w:rsidP="002D0810">
      <w:pPr>
        <w:pStyle w:val="BodyCopy"/>
        <w:rPr>
          <w:noProof w:val="0"/>
          <w:szCs w:val="24"/>
        </w:rPr>
      </w:pPr>
      <w:r w:rsidRPr="00FC343C">
        <w:rPr>
          <w:noProof w:val="0"/>
          <w:szCs w:val="24"/>
        </w:rPr>
        <w:t>This section explains why this is necessary</w:t>
      </w:r>
      <w:r w:rsidR="008F0C90" w:rsidRPr="00FC343C">
        <w:rPr>
          <w:noProof w:val="0"/>
          <w:szCs w:val="24"/>
        </w:rPr>
        <w:t xml:space="preserve"> and gives practical examples of what may be required.</w:t>
      </w:r>
    </w:p>
    <w:p w:rsidR="008F0C90" w:rsidRPr="00FC343C" w:rsidRDefault="008F0C90" w:rsidP="008F0C90">
      <w:pPr>
        <w:pStyle w:val="Heading3"/>
      </w:pPr>
      <w:r w:rsidRPr="00FC343C">
        <w:t>Mandatory nature of this requirement</w:t>
      </w:r>
    </w:p>
    <w:p w:rsidR="008F0C90" w:rsidRPr="00FC343C" w:rsidRDefault="008F0C90" w:rsidP="008F0C90">
      <w:pPr>
        <w:pStyle w:val="BodyCopy"/>
        <w:rPr>
          <w:noProof w:val="0"/>
          <w:szCs w:val="24"/>
        </w:rPr>
      </w:pPr>
      <w:r w:rsidRPr="00FC343C">
        <w:rPr>
          <w:noProof w:val="0"/>
          <w:szCs w:val="24"/>
        </w:rPr>
        <w:t>It is important to understand:</w:t>
      </w:r>
    </w:p>
    <w:p w:rsidR="008F0C90" w:rsidRPr="00FC343C" w:rsidRDefault="00570FE5" w:rsidP="008F0C90">
      <w:pPr>
        <w:pStyle w:val="Bullet1"/>
        <w:rPr>
          <w:szCs w:val="24"/>
        </w:rPr>
      </w:pPr>
      <w:r w:rsidRPr="00FC343C">
        <w:rPr>
          <w:noProof/>
          <w:szCs w:val="24"/>
          <w:lang w:eastAsia="en-AU"/>
        </w:rPr>
        <w:drawing>
          <wp:anchor distT="0" distB="0" distL="114300" distR="114300" simplePos="0" relativeHeight="251728896" behindDoc="0" locked="0" layoutInCell="1" allowOverlap="1" wp14:anchorId="2DB62D7D" wp14:editId="40FBD333">
            <wp:simplePos x="0" y="0"/>
            <wp:positionH relativeFrom="column">
              <wp:posOffset>4064000</wp:posOffset>
            </wp:positionH>
            <wp:positionV relativeFrom="paragraph">
              <wp:posOffset>395605</wp:posOffset>
            </wp:positionV>
            <wp:extent cx="1716405" cy="1410335"/>
            <wp:effectExtent l="19050" t="0" r="0" b="0"/>
            <wp:wrapSquare wrapText="bothSides"/>
            <wp:docPr id="37" name="Picture 6" descr="C:\Documents and Settings\Godaishu\Desktop\PHOTOS\2014\Shutterstock 25-a-day\shutterstock_123667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Godaishu\Desktop\PHOTOS\2014\Shutterstock 25-a-day\shutterstock_123667309.jpg"/>
                    <pic:cNvPicPr>
                      <a:picLocks noChangeAspect="1" noChangeArrowheads="1"/>
                    </pic:cNvPicPr>
                  </pic:nvPicPr>
                  <pic:blipFill>
                    <a:blip r:embed="rId92" cstate="print"/>
                    <a:srcRect/>
                    <a:stretch>
                      <a:fillRect/>
                    </a:stretch>
                  </pic:blipFill>
                  <pic:spPr bwMode="auto">
                    <a:xfrm>
                      <a:off x="0" y="0"/>
                      <a:ext cx="1716405" cy="1410335"/>
                    </a:xfrm>
                    <a:prstGeom prst="rect">
                      <a:avLst/>
                    </a:prstGeom>
                    <a:noFill/>
                    <a:ln w="9525">
                      <a:noFill/>
                      <a:miter lim="800000"/>
                      <a:headEnd/>
                      <a:tailEnd/>
                    </a:ln>
                  </pic:spPr>
                </pic:pic>
              </a:graphicData>
            </a:graphic>
          </wp:anchor>
        </w:drawing>
      </w:r>
      <w:r w:rsidR="008F0C90" w:rsidRPr="00FC343C">
        <w:rPr>
          <w:szCs w:val="24"/>
        </w:rPr>
        <w:t xml:space="preserve">All internal SOPs, policies and protocols relating to the identifying, issuing and obtaining of equipment and supplies for trips/tours must be complied with – this is a </w:t>
      </w:r>
      <w:r w:rsidR="008F0C90" w:rsidRPr="00FC343C">
        <w:rPr>
          <w:b/>
          <w:szCs w:val="24"/>
        </w:rPr>
        <w:t>non-negotiable requirement</w:t>
      </w:r>
      <w:r w:rsidR="008F0C90" w:rsidRPr="00FC343C">
        <w:rPr>
          <w:szCs w:val="24"/>
        </w:rPr>
        <w:t xml:space="preserve"> for all staff every time they prepare a trip/tour.</w:t>
      </w:r>
    </w:p>
    <w:p w:rsidR="008F0C90" w:rsidRPr="00FC343C" w:rsidRDefault="008F0C90" w:rsidP="008F0C90">
      <w:pPr>
        <w:pStyle w:val="Bullet1"/>
        <w:numPr>
          <w:ilvl w:val="0"/>
          <w:numId w:val="0"/>
        </w:numPr>
        <w:ind w:left="357"/>
        <w:rPr>
          <w:szCs w:val="24"/>
        </w:rPr>
      </w:pPr>
      <w:r w:rsidRPr="00FC343C">
        <w:rPr>
          <w:szCs w:val="24"/>
        </w:rPr>
        <w:t>This m</w:t>
      </w:r>
      <w:r w:rsidR="00424B9E" w:rsidRPr="00FC343C">
        <w:rPr>
          <w:szCs w:val="24"/>
        </w:rPr>
        <w:t>eans compliance is NOT optional</w:t>
      </w:r>
    </w:p>
    <w:p w:rsidR="008F0C90" w:rsidRPr="00FC343C" w:rsidRDefault="008F0C90" w:rsidP="008F0C90">
      <w:pPr>
        <w:pStyle w:val="Bullet1"/>
        <w:rPr>
          <w:szCs w:val="24"/>
        </w:rPr>
      </w:pPr>
      <w:r w:rsidRPr="00FC343C">
        <w:rPr>
          <w:szCs w:val="24"/>
        </w:rPr>
        <w:t>Any problems or inability in complying with these requirements must be reported.</w:t>
      </w:r>
    </w:p>
    <w:p w:rsidR="008F0C90" w:rsidRPr="00FC343C" w:rsidRDefault="008F0C90" w:rsidP="008F0C90">
      <w:pPr>
        <w:pStyle w:val="Bullet1"/>
        <w:numPr>
          <w:ilvl w:val="0"/>
          <w:numId w:val="0"/>
        </w:numPr>
        <w:ind w:left="357"/>
        <w:rPr>
          <w:szCs w:val="24"/>
        </w:rPr>
      </w:pPr>
      <w:r w:rsidRPr="00FC343C">
        <w:rPr>
          <w:szCs w:val="24"/>
        </w:rPr>
        <w:t xml:space="preserve">Reports must </w:t>
      </w:r>
      <w:r w:rsidRPr="00FC343C">
        <w:t>be made:</w:t>
      </w:r>
    </w:p>
    <w:p w:rsidR="008F0C90" w:rsidRPr="00FC343C" w:rsidRDefault="008F0C90" w:rsidP="00424B9E">
      <w:pPr>
        <w:pStyle w:val="Bullet2"/>
        <w:rPr>
          <w:lang w:val="en-AU"/>
        </w:rPr>
      </w:pPr>
      <w:r w:rsidRPr="00FC343C">
        <w:rPr>
          <w:lang w:val="en-AU"/>
        </w:rPr>
        <w:t>To supervisor/management</w:t>
      </w:r>
    </w:p>
    <w:p w:rsidR="008F0C90" w:rsidRPr="00FC343C" w:rsidRDefault="008F0C90" w:rsidP="00424B9E">
      <w:pPr>
        <w:pStyle w:val="Bullet2"/>
        <w:rPr>
          <w:lang w:val="en-AU"/>
        </w:rPr>
      </w:pPr>
      <w:r w:rsidRPr="00FC343C">
        <w:rPr>
          <w:lang w:val="en-AU"/>
        </w:rPr>
        <w:t>Immediately – so a decision can be made straight away about remedial action to be taken</w:t>
      </w:r>
    </w:p>
    <w:p w:rsidR="00F2118B" w:rsidRPr="00FC343C" w:rsidRDefault="008F0C90" w:rsidP="00424B9E">
      <w:pPr>
        <w:pStyle w:val="Bullet2"/>
        <w:rPr>
          <w:lang w:val="en-AU"/>
        </w:rPr>
      </w:pPr>
      <w:r w:rsidRPr="00FC343C">
        <w:rPr>
          <w:lang w:val="en-AU"/>
        </w:rPr>
        <w:t>Verbally – explaining details of the issue/problem</w:t>
      </w:r>
    </w:p>
    <w:p w:rsidR="008F0C90" w:rsidRPr="00FC343C" w:rsidRDefault="00F2118B" w:rsidP="00424B9E">
      <w:pPr>
        <w:pStyle w:val="Bullet2"/>
        <w:spacing w:after="180"/>
        <w:rPr>
          <w:lang w:val="en-AU"/>
        </w:rPr>
      </w:pPr>
      <w:r w:rsidRPr="00FC343C">
        <w:rPr>
          <w:lang w:val="en-AU"/>
        </w:rPr>
        <w:t>With suggestions (if possible) about what can be done to effectively address the problem</w:t>
      </w:r>
      <w:r w:rsidR="008F0C90" w:rsidRPr="00FC343C">
        <w:rPr>
          <w:lang w:val="en-AU"/>
        </w:rPr>
        <w:t>.</w:t>
      </w:r>
    </w:p>
    <w:p w:rsidR="008F0C90" w:rsidRPr="00FC343C" w:rsidRDefault="008F0C90" w:rsidP="008F0C90">
      <w:pPr>
        <w:pStyle w:val="BodyCopyBold"/>
        <w:rPr>
          <w:rFonts w:eastAsiaTheme="majorEastAsia" w:cstheme="majorBidi"/>
          <w:bCs/>
          <w:noProof w:val="0"/>
          <w:color w:val="45545F"/>
          <w:sz w:val="28"/>
          <w:szCs w:val="22"/>
          <w:lang w:eastAsia="en-AU"/>
        </w:rPr>
      </w:pPr>
      <w:r w:rsidRPr="00FC343C">
        <w:rPr>
          <w:rFonts w:eastAsiaTheme="majorEastAsia" w:cstheme="majorBidi"/>
          <w:bCs/>
          <w:noProof w:val="0"/>
          <w:color w:val="45545F"/>
          <w:sz w:val="28"/>
          <w:szCs w:val="22"/>
          <w:lang w:eastAsia="en-AU"/>
        </w:rPr>
        <w:t>Need to comply with host enterprise requirements</w:t>
      </w:r>
    </w:p>
    <w:p w:rsidR="008F0C90" w:rsidRPr="00FC343C" w:rsidRDefault="008F0C90" w:rsidP="008F0C90">
      <w:pPr>
        <w:pStyle w:val="BodyCopy"/>
        <w:rPr>
          <w:noProof w:val="0"/>
          <w:szCs w:val="24"/>
        </w:rPr>
      </w:pPr>
      <w:r w:rsidRPr="00FC343C">
        <w:rPr>
          <w:noProof w:val="0"/>
          <w:szCs w:val="24"/>
        </w:rPr>
        <w:t>The need to comply with</w:t>
      </w:r>
      <w:r w:rsidR="00F2118B" w:rsidRPr="00FC343C">
        <w:rPr>
          <w:noProof w:val="0"/>
          <w:szCs w:val="24"/>
        </w:rPr>
        <w:t xml:space="preserve"> host enterprise protocols for equipment and supplies is necessary in order to ensure:</w:t>
      </w:r>
    </w:p>
    <w:p w:rsidR="008F0C90" w:rsidRPr="00FC343C" w:rsidRDefault="00F2118B" w:rsidP="00424B9E">
      <w:pPr>
        <w:pStyle w:val="Bullet1"/>
      </w:pPr>
      <w:r w:rsidRPr="00FC343C">
        <w:t>Every trip/tour is provisioned with all the resources required – the Loading Lists and similar have emerged over time as being the items vital to enable/support the tour as advertised</w:t>
      </w:r>
    </w:p>
    <w:p w:rsidR="00F2118B" w:rsidRPr="00FC343C" w:rsidRDefault="00F2118B" w:rsidP="00424B9E">
      <w:pPr>
        <w:pStyle w:val="Bullet1"/>
      </w:pPr>
      <w:r w:rsidRPr="00FC343C">
        <w:t>Each trip/tour operates an a profitable basis – as the resourcing for each trip/tour has been determined and costed by management to optimise the financial performance of the business</w:t>
      </w:r>
    </w:p>
    <w:p w:rsidR="00F2118B" w:rsidRPr="00FC343C" w:rsidRDefault="00F2118B" w:rsidP="00424B9E">
      <w:pPr>
        <w:pStyle w:val="Bullet1"/>
      </w:pPr>
      <w:r w:rsidRPr="00FC343C">
        <w:t>Trips/tours comply with legislated obligations – relating to the health, safety and welfare of tour group members and staff</w:t>
      </w:r>
    </w:p>
    <w:p w:rsidR="00F2118B" w:rsidRPr="00FC343C" w:rsidRDefault="00F2118B" w:rsidP="00424B9E">
      <w:pPr>
        <w:pStyle w:val="Bullet1"/>
      </w:pPr>
      <w:r w:rsidRPr="00FC343C">
        <w:t>The products and services supplied satisfy customers – in terms of meeting their expectations, matching what has been delivered on previous trips/tours and honouring promises made in advertisements/promotions about the trip/tour.</w:t>
      </w:r>
    </w:p>
    <w:p w:rsidR="00F2118B" w:rsidRPr="00FC343C" w:rsidRDefault="00F2118B" w:rsidP="00424B9E">
      <w:pPr>
        <w:pStyle w:val="BodyCopy"/>
        <w:rPr>
          <w:noProof w:val="0"/>
        </w:rPr>
      </w:pPr>
      <w:r w:rsidRPr="00FC343C">
        <w:rPr>
          <w:noProof w:val="0"/>
        </w:rPr>
        <w:br w:type="page"/>
      </w:r>
    </w:p>
    <w:p w:rsidR="002D0810" w:rsidRPr="00FC343C" w:rsidRDefault="00F2118B" w:rsidP="002D0810">
      <w:pPr>
        <w:pStyle w:val="Heading3"/>
      </w:pPr>
      <w:r w:rsidRPr="00FC343C">
        <w:lastRenderedPageBreak/>
        <w:t>Practical action</w:t>
      </w:r>
    </w:p>
    <w:p w:rsidR="00F2118B" w:rsidRPr="00FC343C" w:rsidRDefault="00F2118B" w:rsidP="00F2118B">
      <w:pPr>
        <w:pStyle w:val="BodyCopy"/>
        <w:rPr>
          <w:noProof w:val="0"/>
          <w:szCs w:val="24"/>
        </w:rPr>
      </w:pPr>
      <w:r w:rsidRPr="00FC343C">
        <w:rPr>
          <w:noProof w:val="0"/>
          <w:szCs w:val="24"/>
        </w:rPr>
        <w:t>Host enterprise protocols for equipment and supplies may include:</w:t>
      </w:r>
    </w:p>
    <w:p w:rsidR="00310EC0" w:rsidRPr="00FC343C" w:rsidRDefault="00310EC0" w:rsidP="00424B9E">
      <w:pPr>
        <w:pStyle w:val="BodyCopyBold"/>
        <w:rPr>
          <w:noProof w:val="0"/>
        </w:rPr>
      </w:pPr>
      <w:r w:rsidRPr="00FC343C">
        <w:rPr>
          <w:noProof w:val="0"/>
        </w:rPr>
        <w:t>Using pre-determined ratios</w:t>
      </w:r>
    </w:p>
    <w:p w:rsidR="00310EC0" w:rsidRPr="00FC343C" w:rsidRDefault="00310EC0" w:rsidP="00310EC0">
      <w:pPr>
        <w:pStyle w:val="BodyCopy"/>
        <w:rPr>
          <w:noProof w:val="0"/>
          <w:szCs w:val="24"/>
        </w:rPr>
      </w:pPr>
      <w:r w:rsidRPr="00FC343C">
        <w:rPr>
          <w:noProof w:val="0"/>
          <w:szCs w:val="24"/>
        </w:rPr>
        <w:t>There is a commonly throughout the industry a need to apply p</w:t>
      </w:r>
      <w:r w:rsidR="00074B56" w:rsidRPr="00FC343C">
        <w:rPr>
          <w:noProof w:val="0"/>
          <w:szCs w:val="24"/>
        </w:rPr>
        <w:t xml:space="preserve">re-determined ratios </w:t>
      </w:r>
      <w:r w:rsidRPr="00FC343C">
        <w:rPr>
          <w:noProof w:val="0"/>
          <w:szCs w:val="24"/>
        </w:rPr>
        <w:t>to the resourcing of trips/tours.</w:t>
      </w:r>
    </w:p>
    <w:p w:rsidR="00074B56" w:rsidRPr="00FC343C" w:rsidRDefault="00310EC0" w:rsidP="00310EC0">
      <w:pPr>
        <w:pStyle w:val="BodyCopy"/>
        <w:rPr>
          <w:noProof w:val="0"/>
          <w:szCs w:val="24"/>
        </w:rPr>
      </w:pPr>
      <w:r w:rsidRPr="00FC343C">
        <w:rPr>
          <w:noProof w:val="0"/>
          <w:szCs w:val="24"/>
        </w:rPr>
        <w:t xml:space="preserve">This ratio will </w:t>
      </w:r>
      <w:r w:rsidR="00074B56" w:rsidRPr="00FC343C">
        <w:rPr>
          <w:noProof w:val="0"/>
          <w:szCs w:val="24"/>
        </w:rPr>
        <w:t>stipulat</w:t>
      </w:r>
      <w:r w:rsidRPr="00FC343C">
        <w:rPr>
          <w:noProof w:val="0"/>
          <w:szCs w:val="24"/>
        </w:rPr>
        <w:t xml:space="preserve">e the </w:t>
      </w:r>
      <w:r w:rsidR="00074B56" w:rsidRPr="00FC343C">
        <w:rPr>
          <w:noProof w:val="0"/>
          <w:szCs w:val="24"/>
        </w:rPr>
        <w:t>amount of equipment and/or supplies for every tour group member while on tour</w:t>
      </w:r>
      <w:r w:rsidRPr="00FC343C">
        <w:rPr>
          <w:noProof w:val="0"/>
          <w:szCs w:val="24"/>
        </w:rPr>
        <w:t>.</w:t>
      </w:r>
    </w:p>
    <w:p w:rsidR="00310EC0" w:rsidRPr="00FC343C" w:rsidRDefault="00310EC0" w:rsidP="00310EC0">
      <w:pPr>
        <w:pStyle w:val="BodyCopy"/>
        <w:rPr>
          <w:noProof w:val="0"/>
          <w:szCs w:val="24"/>
        </w:rPr>
      </w:pPr>
      <w:r w:rsidRPr="00FC343C">
        <w:rPr>
          <w:noProof w:val="0"/>
          <w:szCs w:val="24"/>
        </w:rPr>
        <w:t>The ratio provided by management:</w:t>
      </w:r>
    </w:p>
    <w:p w:rsidR="00310EC0" w:rsidRPr="00FC343C" w:rsidRDefault="00310EC0" w:rsidP="00310EC0">
      <w:pPr>
        <w:pStyle w:val="Bullet1"/>
        <w:rPr>
          <w:szCs w:val="24"/>
        </w:rPr>
      </w:pPr>
      <w:r w:rsidRPr="00FC343C">
        <w:rPr>
          <w:szCs w:val="24"/>
        </w:rPr>
        <w:t>Has emerged over time as being what is necessary to provide the required level and standard of service and safety</w:t>
      </w:r>
    </w:p>
    <w:p w:rsidR="00310EC0" w:rsidRPr="00FC343C" w:rsidRDefault="00310EC0" w:rsidP="00310EC0">
      <w:pPr>
        <w:pStyle w:val="Bullet1"/>
        <w:rPr>
          <w:szCs w:val="24"/>
        </w:rPr>
      </w:pPr>
      <w:r w:rsidRPr="00FC343C">
        <w:rPr>
          <w:szCs w:val="24"/>
        </w:rPr>
        <w:t>Is used to calculate costs and the financial performance of each trip/tour</w:t>
      </w:r>
    </w:p>
    <w:p w:rsidR="00310EC0" w:rsidRPr="00FC343C" w:rsidRDefault="00310EC0" w:rsidP="00310EC0">
      <w:pPr>
        <w:pStyle w:val="Bullet1"/>
        <w:rPr>
          <w:szCs w:val="24"/>
        </w:rPr>
      </w:pPr>
      <w:r w:rsidRPr="00FC343C">
        <w:rPr>
          <w:szCs w:val="24"/>
        </w:rPr>
        <w:t xml:space="preserve">Is a </w:t>
      </w:r>
      <w:r w:rsidRPr="00FC343C">
        <w:rPr>
          <w:b/>
          <w:szCs w:val="24"/>
        </w:rPr>
        <w:t>compulsory</w:t>
      </w:r>
      <w:r w:rsidRPr="00FC343C">
        <w:rPr>
          <w:szCs w:val="24"/>
        </w:rPr>
        <w:t xml:space="preserve"> figure which MUST be used when providing supplies/resources for a trip/tour – it is not open to interpretation or change</w:t>
      </w:r>
    </w:p>
    <w:p w:rsidR="00310EC0" w:rsidRPr="00FC343C" w:rsidRDefault="00310EC0" w:rsidP="00310EC0">
      <w:pPr>
        <w:pStyle w:val="Bullet1"/>
        <w:rPr>
          <w:szCs w:val="24"/>
        </w:rPr>
      </w:pPr>
      <w:r w:rsidRPr="00FC343C">
        <w:rPr>
          <w:szCs w:val="24"/>
        </w:rPr>
        <w:t>Determines the final quantities of certain items to be supplied for some trips/tours.</w:t>
      </w:r>
    </w:p>
    <w:p w:rsidR="00266616" w:rsidRPr="00FC343C" w:rsidRDefault="00266616" w:rsidP="00266616">
      <w:pPr>
        <w:pStyle w:val="Bullet1"/>
        <w:numPr>
          <w:ilvl w:val="0"/>
          <w:numId w:val="0"/>
        </w:numPr>
        <w:ind w:left="357"/>
        <w:rPr>
          <w:szCs w:val="24"/>
        </w:rPr>
      </w:pPr>
      <w:r w:rsidRPr="00FC343C">
        <w:rPr>
          <w:szCs w:val="24"/>
        </w:rPr>
        <w:t>For example:</w:t>
      </w:r>
    </w:p>
    <w:p w:rsidR="00266616" w:rsidRPr="00FC343C" w:rsidRDefault="0056621A" w:rsidP="00424B9E">
      <w:pPr>
        <w:pStyle w:val="Bullet2"/>
        <w:rPr>
          <w:lang w:val="en-AU"/>
        </w:rPr>
      </w:pPr>
      <w:r w:rsidRPr="00FC343C">
        <w:rPr>
          <w:noProof/>
          <w:lang w:val="en-AU"/>
        </w:rPr>
        <w:drawing>
          <wp:anchor distT="0" distB="0" distL="114300" distR="114300" simplePos="0" relativeHeight="251729920" behindDoc="0" locked="0" layoutInCell="1" allowOverlap="1" wp14:anchorId="17E22D9C" wp14:editId="5AFC8A98">
            <wp:simplePos x="0" y="0"/>
            <wp:positionH relativeFrom="column">
              <wp:posOffset>4064000</wp:posOffset>
            </wp:positionH>
            <wp:positionV relativeFrom="paragraph">
              <wp:posOffset>213995</wp:posOffset>
            </wp:positionV>
            <wp:extent cx="1623695" cy="1735455"/>
            <wp:effectExtent l="19050" t="0" r="0" b="0"/>
            <wp:wrapSquare wrapText="bothSides"/>
            <wp:docPr id="38" name="Picture 7" descr="C:\Documents and Settings\Godaishu\Desktop\PHOTOS\2014\Shutterstock 25-a-day\Assess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Godaishu\Desktop\PHOTOS\2014\Shutterstock 25-a-day\Assessment.jpg"/>
                    <pic:cNvPicPr>
                      <a:picLocks noChangeAspect="1" noChangeArrowheads="1"/>
                    </pic:cNvPicPr>
                  </pic:nvPicPr>
                  <pic:blipFill>
                    <a:blip r:embed="rId93" cstate="print"/>
                    <a:srcRect/>
                    <a:stretch>
                      <a:fillRect/>
                    </a:stretch>
                  </pic:blipFill>
                  <pic:spPr bwMode="auto">
                    <a:xfrm>
                      <a:off x="0" y="0"/>
                      <a:ext cx="1623695" cy="1735455"/>
                    </a:xfrm>
                    <a:prstGeom prst="rect">
                      <a:avLst/>
                    </a:prstGeom>
                    <a:noFill/>
                    <a:ln w="9525">
                      <a:noFill/>
                      <a:miter lim="800000"/>
                      <a:headEnd/>
                      <a:tailEnd/>
                    </a:ln>
                  </pic:spPr>
                </pic:pic>
              </a:graphicData>
            </a:graphic>
          </wp:anchor>
        </w:drawing>
      </w:r>
      <w:r w:rsidR="00266616" w:rsidRPr="00FC343C">
        <w:rPr>
          <w:lang w:val="en-AU"/>
        </w:rPr>
        <w:t xml:space="preserve">The ratio may be 1:1 for some items – </w:t>
      </w:r>
      <w:r w:rsidR="00310EC0" w:rsidRPr="00FC343C">
        <w:rPr>
          <w:lang w:val="en-AU"/>
        </w:rPr>
        <w:t xml:space="preserve">that is, </w:t>
      </w:r>
      <w:r w:rsidR="00266616" w:rsidRPr="00FC343C">
        <w:rPr>
          <w:lang w:val="en-AU"/>
        </w:rPr>
        <w:t xml:space="preserve">one item </w:t>
      </w:r>
      <w:r w:rsidR="00310EC0" w:rsidRPr="00FC343C">
        <w:rPr>
          <w:lang w:val="en-AU"/>
        </w:rPr>
        <w:t xml:space="preserve">needs to be provided </w:t>
      </w:r>
      <w:r w:rsidR="00266616" w:rsidRPr="00FC343C">
        <w:rPr>
          <w:lang w:val="en-AU"/>
        </w:rPr>
        <w:t>for every person</w:t>
      </w:r>
    </w:p>
    <w:p w:rsidR="00266616" w:rsidRPr="00FC343C" w:rsidRDefault="00310EC0" w:rsidP="00424B9E">
      <w:pPr>
        <w:pStyle w:val="Bullet2"/>
        <w:rPr>
          <w:lang w:val="en-AU"/>
        </w:rPr>
      </w:pPr>
      <w:r w:rsidRPr="00FC343C">
        <w:rPr>
          <w:lang w:val="en-AU"/>
        </w:rPr>
        <w:t xml:space="preserve">For other items the ratio may be </w:t>
      </w:r>
      <w:r w:rsidR="00266616" w:rsidRPr="00FC343C">
        <w:rPr>
          <w:lang w:val="en-AU"/>
        </w:rPr>
        <w:t xml:space="preserve">5:1 – </w:t>
      </w:r>
      <w:r w:rsidRPr="00FC343C">
        <w:rPr>
          <w:lang w:val="en-AU"/>
        </w:rPr>
        <w:t xml:space="preserve">that is, </w:t>
      </w:r>
      <w:r w:rsidR="00266616" w:rsidRPr="00FC343C">
        <w:rPr>
          <w:lang w:val="en-AU"/>
        </w:rPr>
        <w:t>five items/per trip for every person</w:t>
      </w:r>
      <w:r w:rsidRPr="00FC343C">
        <w:rPr>
          <w:lang w:val="en-AU"/>
        </w:rPr>
        <w:t>.</w:t>
      </w:r>
    </w:p>
    <w:p w:rsidR="00266616" w:rsidRPr="00FC343C" w:rsidRDefault="00310EC0" w:rsidP="00424B9E">
      <w:pPr>
        <w:pStyle w:val="BodyCopyBold"/>
        <w:rPr>
          <w:noProof w:val="0"/>
        </w:rPr>
      </w:pPr>
      <w:r w:rsidRPr="00FC343C">
        <w:rPr>
          <w:noProof w:val="0"/>
        </w:rPr>
        <w:t>Using checklists</w:t>
      </w:r>
    </w:p>
    <w:p w:rsidR="00310EC0" w:rsidRPr="00FC343C" w:rsidRDefault="00310EC0" w:rsidP="00310EC0">
      <w:pPr>
        <w:pStyle w:val="BodyCopy"/>
        <w:rPr>
          <w:noProof w:val="0"/>
          <w:szCs w:val="24"/>
        </w:rPr>
      </w:pPr>
      <w:r w:rsidRPr="00FC343C">
        <w:rPr>
          <w:noProof w:val="0"/>
          <w:szCs w:val="24"/>
        </w:rPr>
        <w:t xml:space="preserve">Most operators use </w:t>
      </w:r>
      <w:r w:rsidR="005C23A1" w:rsidRPr="00FC343C">
        <w:rPr>
          <w:noProof w:val="0"/>
          <w:szCs w:val="24"/>
        </w:rPr>
        <w:t xml:space="preserve">dedicated </w:t>
      </w:r>
      <w:r w:rsidRPr="00FC343C">
        <w:rPr>
          <w:noProof w:val="0"/>
          <w:szCs w:val="24"/>
        </w:rPr>
        <w:t xml:space="preserve">Checklists to assist with providing </w:t>
      </w:r>
      <w:r w:rsidR="005C23A1" w:rsidRPr="00FC343C">
        <w:rPr>
          <w:noProof w:val="0"/>
          <w:szCs w:val="24"/>
        </w:rPr>
        <w:t xml:space="preserve">and checking </w:t>
      </w:r>
      <w:r w:rsidRPr="00FC343C">
        <w:rPr>
          <w:noProof w:val="0"/>
          <w:szCs w:val="24"/>
        </w:rPr>
        <w:t>resources for trips/tours.</w:t>
      </w:r>
    </w:p>
    <w:p w:rsidR="00980068" w:rsidRPr="00FC343C" w:rsidRDefault="00980068" w:rsidP="00310EC0">
      <w:pPr>
        <w:pStyle w:val="BodyCopy"/>
        <w:rPr>
          <w:noProof w:val="0"/>
          <w:szCs w:val="24"/>
        </w:rPr>
      </w:pPr>
      <w:r w:rsidRPr="00FC343C">
        <w:rPr>
          <w:noProof w:val="0"/>
          <w:szCs w:val="24"/>
        </w:rPr>
        <w:t>See more in section 2.7</w:t>
      </w:r>
      <w:r w:rsidR="00424B9E" w:rsidRPr="00FC343C">
        <w:rPr>
          <w:noProof w:val="0"/>
          <w:szCs w:val="24"/>
        </w:rPr>
        <w:t>.</w:t>
      </w:r>
    </w:p>
    <w:p w:rsidR="005C23A1" w:rsidRPr="00FC343C" w:rsidRDefault="005C23A1" w:rsidP="00424B9E">
      <w:pPr>
        <w:pStyle w:val="BodyCopyBold"/>
        <w:rPr>
          <w:noProof w:val="0"/>
        </w:rPr>
      </w:pPr>
      <w:r w:rsidRPr="00FC343C">
        <w:rPr>
          <w:noProof w:val="0"/>
        </w:rPr>
        <w:t>Using receipts</w:t>
      </w:r>
    </w:p>
    <w:p w:rsidR="00266616" w:rsidRPr="00FC343C" w:rsidRDefault="005C23A1" w:rsidP="005C23A1">
      <w:pPr>
        <w:pStyle w:val="BodyCopy"/>
        <w:rPr>
          <w:noProof w:val="0"/>
          <w:szCs w:val="24"/>
        </w:rPr>
      </w:pPr>
      <w:r w:rsidRPr="00FC343C">
        <w:rPr>
          <w:noProof w:val="0"/>
          <w:szCs w:val="24"/>
        </w:rPr>
        <w:t xml:space="preserve">It is SOP for receipts to be issued to </w:t>
      </w:r>
      <w:r w:rsidR="00266616" w:rsidRPr="00FC343C">
        <w:rPr>
          <w:noProof w:val="0"/>
          <w:szCs w:val="24"/>
        </w:rPr>
        <w:t>verify/prove cash, vouchers and similar (company credit cards, travellers’ cheques, company authorisations) were given to Tour Guides/Leaders.</w:t>
      </w:r>
    </w:p>
    <w:p w:rsidR="005C23A1" w:rsidRPr="00FC343C" w:rsidRDefault="005C23A1" w:rsidP="00074B56">
      <w:pPr>
        <w:pStyle w:val="BodyCopy"/>
        <w:rPr>
          <w:noProof w:val="0"/>
        </w:rPr>
      </w:pPr>
      <w:r w:rsidRPr="00FC343C">
        <w:rPr>
          <w:noProof w:val="0"/>
        </w:rPr>
        <w:t>A standard ‘Receipt Book’ is com</w:t>
      </w:r>
      <w:r w:rsidR="00C62A0E" w:rsidRPr="00FC343C">
        <w:rPr>
          <w:noProof w:val="0"/>
        </w:rPr>
        <w:t>m</w:t>
      </w:r>
      <w:r w:rsidRPr="00FC343C">
        <w:rPr>
          <w:noProof w:val="0"/>
        </w:rPr>
        <w:t>only used which will detail:</w:t>
      </w:r>
    </w:p>
    <w:p w:rsidR="005C23A1" w:rsidRPr="00FC343C" w:rsidRDefault="005C23A1" w:rsidP="005C23A1">
      <w:pPr>
        <w:pStyle w:val="Bullet1"/>
      </w:pPr>
      <w:r w:rsidRPr="00FC343C">
        <w:t>Date</w:t>
      </w:r>
    </w:p>
    <w:p w:rsidR="00FF4AD9" w:rsidRPr="00FC343C" w:rsidRDefault="00FF4AD9" w:rsidP="005C23A1">
      <w:pPr>
        <w:pStyle w:val="Bullet1"/>
      </w:pPr>
      <w:r w:rsidRPr="00FC343C">
        <w:t>Reference number</w:t>
      </w:r>
    </w:p>
    <w:p w:rsidR="00FF4AD9" w:rsidRPr="00FC343C" w:rsidRDefault="00FF4AD9" w:rsidP="005C23A1">
      <w:pPr>
        <w:pStyle w:val="Bullet1"/>
      </w:pPr>
      <w:r w:rsidRPr="00FC343C">
        <w:t>Details of item/s</w:t>
      </w:r>
    </w:p>
    <w:p w:rsidR="005C23A1" w:rsidRPr="00FC343C" w:rsidRDefault="005C23A1" w:rsidP="005C23A1">
      <w:pPr>
        <w:pStyle w:val="Bullet1"/>
      </w:pPr>
      <w:r w:rsidRPr="00FC343C">
        <w:t xml:space="preserve">Value </w:t>
      </w:r>
    </w:p>
    <w:p w:rsidR="00FF4AD9" w:rsidRPr="00FC343C" w:rsidRDefault="00FF4AD9" w:rsidP="005C23A1">
      <w:pPr>
        <w:pStyle w:val="Bullet1"/>
      </w:pPr>
      <w:r w:rsidRPr="00FC343C">
        <w:t>Reason cash/item is provided</w:t>
      </w:r>
    </w:p>
    <w:p w:rsidR="00FF4AD9" w:rsidRPr="00FC343C" w:rsidRDefault="00FF4AD9" w:rsidP="005C23A1">
      <w:pPr>
        <w:pStyle w:val="Bullet1"/>
      </w:pPr>
      <w:r w:rsidRPr="00FC343C">
        <w:t>Name of trip</w:t>
      </w:r>
      <w:r w:rsidR="009C3A26" w:rsidRPr="00FC343C">
        <w:t>/</w:t>
      </w:r>
      <w:r w:rsidRPr="00FC343C">
        <w:t>tour</w:t>
      </w:r>
    </w:p>
    <w:p w:rsidR="00FF4AD9" w:rsidRPr="00FC343C" w:rsidRDefault="00FF4AD9" w:rsidP="005C23A1">
      <w:pPr>
        <w:pStyle w:val="Bullet1"/>
      </w:pPr>
      <w:r w:rsidRPr="00FC343C">
        <w:t>Name and signatures of:</w:t>
      </w:r>
    </w:p>
    <w:p w:rsidR="00FF4AD9" w:rsidRPr="00FC343C" w:rsidRDefault="00FF4AD9" w:rsidP="00582803">
      <w:pPr>
        <w:pStyle w:val="Bullet2"/>
        <w:rPr>
          <w:lang w:val="en-AU"/>
        </w:rPr>
      </w:pPr>
      <w:r w:rsidRPr="00FC343C">
        <w:rPr>
          <w:lang w:val="en-AU"/>
        </w:rPr>
        <w:t>Person providing item/cash</w:t>
      </w:r>
    </w:p>
    <w:p w:rsidR="00FF4AD9" w:rsidRPr="00FC343C" w:rsidRDefault="00FF4AD9" w:rsidP="00582803">
      <w:pPr>
        <w:pStyle w:val="Bullet2"/>
        <w:rPr>
          <w:lang w:val="en-AU"/>
        </w:rPr>
      </w:pPr>
      <w:r w:rsidRPr="00FC343C">
        <w:rPr>
          <w:lang w:val="en-AU"/>
        </w:rPr>
        <w:t>Person accepting/confirming they have received the cash/item(s).</w:t>
      </w:r>
    </w:p>
    <w:p w:rsidR="00980068" w:rsidRPr="00FC343C" w:rsidRDefault="00980068">
      <w:pPr>
        <w:rPr>
          <w:rFonts w:ascii="Helvetica" w:eastAsia="Times New Roman" w:hAnsi="Helvetica" w:cs="Times New Roman"/>
          <w:b/>
          <w:szCs w:val="24"/>
        </w:rPr>
      </w:pPr>
      <w:r w:rsidRPr="00FC343C">
        <w:rPr>
          <w:rFonts w:ascii="Helvetica" w:hAnsi="Helvetica"/>
          <w:b/>
        </w:rPr>
        <w:br w:type="page"/>
      </w:r>
    </w:p>
    <w:p w:rsidR="00FF4AD9" w:rsidRPr="00FC343C" w:rsidRDefault="00FF4AD9" w:rsidP="00424B9E">
      <w:pPr>
        <w:pStyle w:val="BodyCopyBold"/>
        <w:rPr>
          <w:noProof w:val="0"/>
        </w:rPr>
      </w:pPr>
      <w:r w:rsidRPr="00FC343C">
        <w:rPr>
          <w:noProof w:val="0"/>
        </w:rPr>
        <w:lastRenderedPageBreak/>
        <w:t>Providing mandatory equipment and supplies</w:t>
      </w:r>
    </w:p>
    <w:p w:rsidR="00FF4AD9" w:rsidRPr="00FC343C" w:rsidRDefault="00FF4AD9" w:rsidP="00074B56">
      <w:pPr>
        <w:pStyle w:val="BodyCopy"/>
        <w:rPr>
          <w:noProof w:val="0"/>
        </w:rPr>
      </w:pPr>
      <w:r w:rsidRPr="00FC343C">
        <w:rPr>
          <w:noProof w:val="0"/>
        </w:rPr>
        <w:t>For all/many trips and tours there can be certain n</w:t>
      </w:r>
      <w:r w:rsidR="00074B56" w:rsidRPr="00FC343C">
        <w:rPr>
          <w:noProof w:val="0"/>
        </w:rPr>
        <w:t xml:space="preserve">on-negotiable requirements </w:t>
      </w:r>
      <w:r w:rsidRPr="00FC343C">
        <w:rPr>
          <w:noProof w:val="0"/>
        </w:rPr>
        <w:t xml:space="preserve">that must </w:t>
      </w:r>
      <w:r w:rsidRPr="00FC343C">
        <w:rPr>
          <w:b/>
          <w:i/>
          <w:noProof w:val="0"/>
        </w:rPr>
        <w:t>always be provided</w:t>
      </w:r>
      <w:r w:rsidRPr="00FC343C">
        <w:rPr>
          <w:i/>
          <w:noProof w:val="0"/>
        </w:rPr>
        <w:t xml:space="preserve"> </w:t>
      </w:r>
      <w:r w:rsidRPr="00FC343C">
        <w:rPr>
          <w:noProof w:val="0"/>
        </w:rPr>
        <w:t>regardless of all other provisions and/or considerat</w:t>
      </w:r>
      <w:r w:rsidR="00F91D84" w:rsidRPr="00FC343C">
        <w:rPr>
          <w:noProof w:val="0"/>
        </w:rPr>
        <w:t>i</w:t>
      </w:r>
      <w:r w:rsidRPr="00FC343C">
        <w:rPr>
          <w:noProof w:val="0"/>
        </w:rPr>
        <w:t>ons.</w:t>
      </w:r>
    </w:p>
    <w:p w:rsidR="00FF4AD9" w:rsidRPr="00FC343C" w:rsidRDefault="001E6C28" w:rsidP="00074B56">
      <w:pPr>
        <w:pStyle w:val="BodyCopy"/>
        <w:rPr>
          <w:noProof w:val="0"/>
        </w:rPr>
      </w:pPr>
      <w:r w:rsidRPr="00FC343C">
        <w:rPr>
          <w:lang w:eastAsia="en-AU"/>
        </w:rPr>
        <w:drawing>
          <wp:anchor distT="0" distB="0" distL="114300" distR="114300" simplePos="0" relativeHeight="251730944" behindDoc="0" locked="0" layoutInCell="1" allowOverlap="1" wp14:anchorId="255DC9A7" wp14:editId="1A0DDCBE">
            <wp:simplePos x="0" y="0"/>
            <wp:positionH relativeFrom="column">
              <wp:posOffset>4621530</wp:posOffset>
            </wp:positionH>
            <wp:positionV relativeFrom="paragraph">
              <wp:posOffset>302260</wp:posOffset>
            </wp:positionV>
            <wp:extent cx="802005" cy="1518285"/>
            <wp:effectExtent l="19050" t="0" r="0" b="0"/>
            <wp:wrapSquare wrapText="bothSides"/>
            <wp:docPr id="42" name="Picture 11" descr="C:\Documents and Settings\Godaishu\Local Settings\Temporary Internet Files\Content.IE5\KKO48ZB1\BADGER%20B20-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Godaishu\Local Settings\Temporary Internet Files\Content.IE5\KKO48ZB1\BADGER%20B20-V[1].jpg"/>
                    <pic:cNvPicPr>
                      <a:picLocks noChangeAspect="1" noChangeArrowheads="1"/>
                    </pic:cNvPicPr>
                  </pic:nvPicPr>
                  <pic:blipFill>
                    <a:blip r:embed="rId94" cstate="print"/>
                    <a:srcRect l="22907" r="27060"/>
                    <a:stretch>
                      <a:fillRect/>
                    </a:stretch>
                  </pic:blipFill>
                  <pic:spPr bwMode="auto">
                    <a:xfrm>
                      <a:off x="0" y="0"/>
                      <a:ext cx="802005" cy="1518285"/>
                    </a:xfrm>
                    <a:prstGeom prst="rect">
                      <a:avLst/>
                    </a:prstGeom>
                    <a:noFill/>
                    <a:ln w="9525">
                      <a:noFill/>
                      <a:miter lim="800000"/>
                      <a:headEnd/>
                      <a:tailEnd/>
                    </a:ln>
                  </pic:spPr>
                </pic:pic>
              </a:graphicData>
            </a:graphic>
          </wp:anchor>
        </w:drawing>
      </w:r>
      <w:r w:rsidR="00FF4AD9" w:rsidRPr="00FC343C">
        <w:rPr>
          <w:noProof w:val="0"/>
        </w:rPr>
        <w:t>This means despite other similar equipment supplied, the mandatory items must still be loaded for the tour.</w:t>
      </w:r>
    </w:p>
    <w:p w:rsidR="00FF4AD9" w:rsidRPr="00FC343C" w:rsidRDefault="00FF4AD9" w:rsidP="00074B56">
      <w:pPr>
        <w:pStyle w:val="BodyCopy"/>
        <w:rPr>
          <w:noProof w:val="0"/>
        </w:rPr>
      </w:pPr>
      <w:r w:rsidRPr="00FC343C">
        <w:rPr>
          <w:noProof w:val="0"/>
        </w:rPr>
        <w:t xml:space="preserve">Generally these items relate to </w:t>
      </w:r>
      <w:r w:rsidR="00074B56" w:rsidRPr="00FC343C">
        <w:rPr>
          <w:noProof w:val="0"/>
        </w:rPr>
        <w:t xml:space="preserve">equipment and supplies </w:t>
      </w:r>
      <w:r w:rsidRPr="00FC343C">
        <w:rPr>
          <w:noProof w:val="0"/>
        </w:rPr>
        <w:t>related to:</w:t>
      </w:r>
    </w:p>
    <w:p w:rsidR="00FF4AD9" w:rsidRPr="00FC343C" w:rsidRDefault="00FF4AD9" w:rsidP="00FF4AD9">
      <w:pPr>
        <w:pStyle w:val="Bullet1"/>
      </w:pPr>
      <w:r w:rsidRPr="00FC343C">
        <w:t>S</w:t>
      </w:r>
      <w:r w:rsidR="00074B56" w:rsidRPr="00FC343C">
        <w:t>afety</w:t>
      </w:r>
      <w:r w:rsidRPr="00FC343C">
        <w:t xml:space="preserve"> – such as:</w:t>
      </w:r>
    </w:p>
    <w:p w:rsidR="00FF4AD9" w:rsidRPr="00FC343C" w:rsidRDefault="00FF4AD9" w:rsidP="00582803">
      <w:pPr>
        <w:pStyle w:val="Bullet2"/>
        <w:rPr>
          <w:lang w:val="en-AU"/>
        </w:rPr>
      </w:pPr>
      <w:r w:rsidRPr="00FC343C">
        <w:rPr>
          <w:lang w:val="en-AU"/>
        </w:rPr>
        <w:t>Emergency management plans</w:t>
      </w:r>
    </w:p>
    <w:p w:rsidR="00FF4AD9" w:rsidRPr="00FC343C" w:rsidRDefault="00FF4AD9" w:rsidP="00582803">
      <w:pPr>
        <w:pStyle w:val="Bullet2"/>
        <w:rPr>
          <w:lang w:val="en-AU"/>
        </w:rPr>
      </w:pPr>
      <w:r w:rsidRPr="00FC343C">
        <w:rPr>
          <w:lang w:val="en-AU"/>
        </w:rPr>
        <w:t>Fire extinguishers</w:t>
      </w:r>
    </w:p>
    <w:p w:rsidR="00FF4AD9" w:rsidRPr="00FC343C" w:rsidRDefault="00FF4AD9" w:rsidP="00582803">
      <w:pPr>
        <w:pStyle w:val="Bullet2"/>
        <w:rPr>
          <w:lang w:val="en-AU"/>
        </w:rPr>
      </w:pPr>
      <w:r w:rsidRPr="00FC343C">
        <w:rPr>
          <w:lang w:val="en-AU"/>
        </w:rPr>
        <w:t>Medical kits</w:t>
      </w:r>
    </w:p>
    <w:p w:rsidR="009C3A26" w:rsidRPr="00FC343C" w:rsidRDefault="009C3A26" w:rsidP="00582803">
      <w:pPr>
        <w:pStyle w:val="Bullet2"/>
        <w:rPr>
          <w:lang w:val="en-AU"/>
        </w:rPr>
      </w:pPr>
      <w:r w:rsidRPr="00FC343C">
        <w:rPr>
          <w:lang w:val="en-AU"/>
        </w:rPr>
        <w:t>Locator beacons/EPIRB</w:t>
      </w:r>
    </w:p>
    <w:p w:rsidR="00FF4AD9" w:rsidRPr="00FC343C" w:rsidRDefault="003C3ECD" w:rsidP="00FF4AD9">
      <w:pPr>
        <w:pStyle w:val="Bullet1"/>
      </w:pPr>
      <w:r w:rsidRPr="00FC343C">
        <w:rPr>
          <w:noProof/>
          <w:lang w:eastAsia="en-AU"/>
        </w:rPr>
        <w:drawing>
          <wp:anchor distT="0" distB="0" distL="114300" distR="114300" simplePos="0" relativeHeight="251731968" behindDoc="0" locked="0" layoutInCell="1" allowOverlap="1" wp14:anchorId="20DA2D08" wp14:editId="6CFE54BC">
            <wp:simplePos x="0" y="0"/>
            <wp:positionH relativeFrom="column">
              <wp:posOffset>3455670</wp:posOffset>
            </wp:positionH>
            <wp:positionV relativeFrom="paragraph">
              <wp:posOffset>41910</wp:posOffset>
            </wp:positionV>
            <wp:extent cx="2061845" cy="1150620"/>
            <wp:effectExtent l="19050" t="0" r="0" b="0"/>
            <wp:wrapSquare wrapText="bothSides"/>
            <wp:docPr id="43" name="Picture 12" descr="C:\Documents and Settings\Godaishu\Local Settings\Temporary Internet Files\Content.IE5\GAKB7L6W\freshpsdsdownload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Godaishu\Local Settings\Temporary Internet Files\Content.IE5\GAKB7L6W\freshpsdsdownload1[1].jpg"/>
                    <pic:cNvPicPr>
                      <a:picLocks noChangeAspect="1" noChangeArrowheads="1"/>
                    </pic:cNvPicPr>
                  </pic:nvPicPr>
                  <pic:blipFill>
                    <a:blip r:embed="rId95" cstate="print"/>
                    <a:srcRect/>
                    <a:stretch>
                      <a:fillRect/>
                    </a:stretch>
                  </pic:blipFill>
                  <pic:spPr bwMode="auto">
                    <a:xfrm>
                      <a:off x="0" y="0"/>
                      <a:ext cx="2061845" cy="1150620"/>
                    </a:xfrm>
                    <a:prstGeom prst="rect">
                      <a:avLst/>
                    </a:prstGeom>
                    <a:noFill/>
                    <a:ln w="9525">
                      <a:noFill/>
                      <a:miter lim="800000"/>
                      <a:headEnd/>
                      <a:tailEnd/>
                    </a:ln>
                  </pic:spPr>
                </pic:pic>
              </a:graphicData>
            </a:graphic>
          </wp:anchor>
        </w:drawing>
      </w:r>
      <w:r w:rsidR="00FF4AD9" w:rsidRPr="00FC343C">
        <w:t>C</w:t>
      </w:r>
      <w:r w:rsidR="00074B56" w:rsidRPr="00FC343C">
        <w:t xml:space="preserve">ommunication </w:t>
      </w:r>
      <w:r w:rsidR="00FF4AD9" w:rsidRPr="00FC343C">
        <w:t>– such as:</w:t>
      </w:r>
    </w:p>
    <w:p w:rsidR="00FF4AD9" w:rsidRPr="00FC343C" w:rsidRDefault="00FF4AD9" w:rsidP="00582803">
      <w:pPr>
        <w:pStyle w:val="Bullet2"/>
        <w:rPr>
          <w:lang w:val="en-AU"/>
        </w:rPr>
      </w:pPr>
      <w:r w:rsidRPr="00FC343C">
        <w:rPr>
          <w:lang w:val="en-AU"/>
        </w:rPr>
        <w:t>Cell phones/hand phones</w:t>
      </w:r>
    </w:p>
    <w:p w:rsidR="00FF4AD9" w:rsidRPr="00FC343C" w:rsidRDefault="00FF4AD9" w:rsidP="00582803">
      <w:pPr>
        <w:pStyle w:val="Bullet2"/>
        <w:rPr>
          <w:lang w:val="en-AU"/>
        </w:rPr>
      </w:pPr>
      <w:r w:rsidRPr="00FC343C">
        <w:rPr>
          <w:lang w:val="en-AU"/>
        </w:rPr>
        <w:t>Two-way radios</w:t>
      </w:r>
    </w:p>
    <w:p w:rsidR="00FF4AD9" w:rsidRPr="00FC343C" w:rsidRDefault="00582803" w:rsidP="00582803">
      <w:pPr>
        <w:pStyle w:val="Bullet2"/>
        <w:rPr>
          <w:lang w:val="en-AU"/>
        </w:rPr>
      </w:pPr>
      <w:r w:rsidRPr="00FC343C">
        <w:rPr>
          <w:lang w:val="en-AU"/>
        </w:rPr>
        <w:t>Satellite phones</w:t>
      </w:r>
    </w:p>
    <w:p w:rsidR="00FF4AD9" w:rsidRPr="00FC343C" w:rsidRDefault="003C3ECD" w:rsidP="00FF4AD9">
      <w:pPr>
        <w:pStyle w:val="Bullet1"/>
      </w:pPr>
      <w:r w:rsidRPr="00FC343C">
        <w:rPr>
          <w:noProof/>
          <w:lang w:eastAsia="en-AU"/>
        </w:rPr>
        <w:drawing>
          <wp:anchor distT="0" distB="0" distL="114300" distR="114300" simplePos="0" relativeHeight="251732992" behindDoc="0" locked="0" layoutInCell="1" allowOverlap="1" wp14:anchorId="74059F6A" wp14:editId="16C18DBC">
            <wp:simplePos x="0" y="0"/>
            <wp:positionH relativeFrom="column">
              <wp:posOffset>4070350</wp:posOffset>
            </wp:positionH>
            <wp:positionV relativeFrom="paragraph">
              <wp:posOffset>231140</wp:posOffset>
            </wp:positionV>
            <wp:extent cx="1399540" cy="1402715"/>
            <wp:effectExtent l="19050" t="0" r="0" b="0"/>
            <wp:wrapSquare wrapText="bothSides"/>
            <wp:docPr id="44" name="Picture 13" descr="C:\Documents and Settings\Godaishu\Local Settings\Temporary Internet Files\Content.IE5\968DM95Y\Walkie Talk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Godaishu\Local Settings\Temporary Internet Files\Content.IE5\968DM95Y\Walkie Talkie[1].jpg"/>
                    <pic:cNvPicPr>
                      <a:picLocks noChangeAspect="1" noChangeArrowheads="1"/>
                    </pic:cNvPicPr>
                  </pic:nvPicPr>
                  <pic:blipFill>
                    <a:blip r:embed="rId80" cstate="print"/>
                    <a:srcRect/>
                    <a:stretch>
                      <a:fillRect/>
                    </a:stretch>
                  </pic:blipFill>
                  <pic:spPr bwMode="auto">
                    <a:xfrm>
                      <a:off x="0" y="0"/>
                      <a:ext cx="1399540" cy="1402715"/>
                    </a:xfrm>
                    <a:prstGeom prst="rect">
                      <a:avLst/>
                    </a:prstGeom>
                    <a:noFill/>
                    <a:ln w="9525">
                      <a:noFill/>
                      <a:miter lim="800000"/>
                      <a:headEnd/>
                      <a:tailEnd/>
                    </a:ln>
                  </pic:spPr>
                </pic:pic>
              </a:graphicData>
            </a:graphic>
          </wp:anchor>
        </w:drawing>
      </w:r>
      <w:r w:rsidR="00FF4AD9" w:rsidRPr="00FC343C">
        <w:t>S</w:t>
      </w:r>
      <w:r w:rsidR="00074B56" w:rsidRPr="00FC343C">
        <w:t xml:space="preserve">ecurity </w:t>
      </w:r>
      <w:r w:rsidR="00FF4AD9" w:rsidRPr="00FC343C">
        <w:t>– such as:</w:t>
      </w:r>
    </w:p>
    <w:p w:rsidR="00FF4AD9" w:rsidRPr="00FC343C" w:rsidRDefault="00FF4AD9" w:rsidP="00582803">
      <w:pPr>
        <w:pStyle w:val="Bullet2"/>
        <w:rPr>
          <w:lang w:val="en-AU"/>
        </w:rPr>
      </w:pPr>
      <w:r w:rsidRPr="00FC343C">
        <w:rPr>
          <w:lang w:val="en-AU"/>
        </w:rPr>
        <w:t>Alarms</w:t>
      </w:r>
    </w:p>
    <w:p w:rsidR="00FF4AD9" w:rsidRPr="00FC343C" w:rsidRDefault="00FF4AD9" w:rsidP="00582803">
      <w:pPr>
        <w:pStyle w:val="Bullet2"/>
        <w:rPr>
          <w:lang w:val="en-AU"/>
        </w:rPr>
      </w:pPr>
      <w:r w:rsidRPr="00FC343C">
        <w:rPr>
          <w:lang w:val="en-AU"/>
        </w:rPr>
        <w:t>Cameras</w:t>
      </w:r>
    </w:p>
    <w:p w:rsidR="00FF4AD9" w:rsidRPr="00FC343C" w:rsidRDefault="00FF4AD9" w:rsidP="00582803">
      <w:pPr>
        <w:pStyle w:val="Bullet2"/>
        <w:rPr>
          <w:lang w:val="en-AU"/>
        </w:rPr>
      </w:pPr>
      <w:r w:rsidRPr="00FC343C">
        <w:rPr>
          <w:lang w:val="en-AU"/>
        </w:rPr>
        <w:t>Locking devices</w:t>
      </w:r>
    </w:p>
    <w:p w:rsidR="00FF4AD9" w:rsidRPr="00FC343C" w:rsidRDefault="00FF4AD9" w:rsidP="00FF4AD9">
      <w:pPr>
        <w:pStyle w:val="Bullet1"/>
      </w:pPr>
      <w:r w:rsidRPr="00FC343C">
        <w:t>C</w:t>
      </w:r>
      <w:r w:rsidR="00074B56" w:rsidRPr="00FC343C">
        <w:t xml:space="preserve">ooking </w:t>
      </w:r>
      <w:r w:rsidRPr="00FC343C">
        <w:t>– such as:</w:t>
      </w:r>
    </w:p>
    <w:p w:rsidR="00FF4AD9" w:rsidRPr="00FC343C" w:rsidRDefault="00FF4AD9" w:rsidP="00582803">
      <w:pPr>
        <w:pStyle w:val="Bullet2"/>
        <w:rPr>
          <w:lang w:val="en-AU"/>
        </w:rPr>
      </w:pPr>
      <w:r w:rsidRPr="00FC343C">
        <w:rPr>
          <w:lang w:val="en-AU"/>
        </w:rPr>
        <w:t xml:space="preserve">Designated items for basic food and beverage </w:t>
      </w:r>
      <w:r w:rsidRPr="00FC343C">
        <w:rPr>
          <w:i/>
          <w:lang w:val="en-AU"/>
        </w:rPr>
        <w:t>service</w:t>
      </w:r>
    </w:p>
    <w:p w:rsidR="00FF4AD9" w:rsidRPr="00FC343C" w:rsidRDefault="00FF4AD9" w:rsidP="00582803">
      <w:pPr>
        <w:pStyle w:val="Bullet2"/>
        <w:rPr>
          <w:lang w:val="en-AU"/>
        </w:rPr>
      </w:pPr>
      <w:r w:rsidRPr="00FC343C">
        <w:rPr>
          <w:lang w:val="en-AU"/>
        </w:rPr>
        <w:t xml:space="preserve">Listed items to enable the </w:t>
      </w:r>
      <w:r w:rsidRPr="00FC343C">
        <w:rPr>
          <w:i/>
          <w:lang w:val="en-AU"/>
        </w:rPr>
        <w:t>production</w:t>
      </w:r>
      <w:r w:rsidRPr="00FC343C">
        <w:rPr>
          <w:lang w:val="en-AU"/>
        </w:rPr>
        <w:t xml:space="preserve"> </w:t>
      </w:r>
      <w:r w:rsidR="009C3A26" w:rsidRPr="00FC343C">
        <w:rPr>
          <w:lang w:val="en-AU"/>
        </w:rPr>
        <w:t xml:space="preserve">(and service) </w:t>
      </w:r>
      <w:r w:rsidRPr="00FC343C">
        <w:rPr>
          <w:lang w:val="en-AU"/>
        </w:rPr>
        <w:t>of nominated sta</w:t>
      </w:r>
      <w:r w:rsidR="00582803" w:rsidRPr="00FC343C">
        <w:rPr>
          <w:lang w:val="en-AU"/>
        </w:rPr>
        <w:t>ndard menu items</w:t>
      </w:r>
    </w:p>
    <w:p w:rsidR="00FF4AD9" w:rsidRPr="00FC343C" w:rsidRDefault="00FF4AD9" w:rsidP="00FF4AD9">
      <w:pPr>
        <w:pStyle w:val="Bullet1"/>
      </w:pPr>
      <w:r w:rsidRPr="00FC343C">
        <w:t>T</w:t>
      </w:r>
      <w:r w:rsidR="00074B56" w:rsidRPr="00FC343C">
        <w:t xml:space="preserve">ransport </w:t>
      </w:r>
      <w:r w:rsidRPr="00FC343C">
        <w:t>– such as:</w:t>
      </w:r>
    </w:p>
    <w:p w:rsidR="009C3A26" w:rsidRPr="00FC343C" w:rsidRDefault="009C3A26" w:rsidP="00582803">
      <w:pPr>
        <w:pStyle w:val="Bullet2"/>
        <w:rPr>
          <w:lang w:val="en-AU"/>
        </w:rPr>
      </w:pPr>
      <w:r w:rsidRPr="00FC343C">
        <w:rPr>
          <w:lang w:val="en-AU"/>
        </w:rPr>
        <w:t>Vehicle recovery gear</w:t>
      </w:r>
    </w:p>
    <w:p w:rsidR="00FF4AD9" w:rsidRPr="00FC343C" w:rsidRDefault="009C3A26" w:rsidP="00582803">
      <w:pPr>
        <w:pStyle w:val="Bullet2"/>
        <w:rPr>
          <w:lang w:val="en-AU"/>
        </w:rPr>
      </w:pPr>
      <w:r w:rsidRPr="00FC343C">
        <w:rPr>
          <w:lang w:val="en-AU"/>
        </w:rPr>
        <w:t>Satellite navigation</w:t>
      </w:r>
    </w:p>
    <w:p w:rsidR="009C3A26" w:rsidRPr="00FC343C" w:rsidRDefault="009C3A26" w:rsidP="00582803">
      <w:pPr>
        <w:pStyle w:val="Bullet2"/>
        <w:rPr>
          <w:lang w:val="en-AU"/>
        </w:rPr>
      </w:pPr>
      <w:r w:rsidRPr="00FC343C">
        <w:rPr>
          <w:lang w:val="en-AU"/>
        </w:rPr>
        <w:t>Service kits and tools</w:t>
      </w:r>
    </w:p>
    <w:p w:rsidR="009C3A26" w:rsidRPr="00FC343C" w:rsidRDefault="003C3ECD" w:rsidP="00582803">
      <w:pPr>
        <w:pStyle w:val="Bullet2"/>
        <w:rPr>
          <w:lang w:val="en-AU"/>
        </w:rPr>
      </w:pPr>
      <w:r w:rsidRPr="00FC343C">
        <w:rPr>
          <w:noProof/>
          <w:lang w:val="en-AU"/>
        </w:rPr>
        <w:drawing>
          <wp:anchor distT="0" distB="0" distL="114300" distR="114300" simplePos="0" relativeHeight="251734016" behindDoc="0" locked="0" layoutInCell="1" allowOverlap="1" wp14:anchorId="1A673240" wp14:editId="03FF89A2">
            <wp:simplePos x="0" y="0"/>
            <wp:positionH relativeFrom="column">
              <wp:posOffset>3729990</wp:posOffset>
            </wp:positionH>
            <wp:positionV relativeFrom="paragraph">
              <wp:posOffset>56515</wp:posOffset>
            </wp:positionV>
            <wp:extent cx="1746250" cy="1134745"/>
            <wp:effectExtent l="19050" t="0" r="6350" b="0"/>
            <wp:wrapSquare wrapText="bothSides"/>
            <wp:docPr id="45" name="Picture 14" descr="C:\Documents and Settings\Godaishu\Local Settings\Temporary Internet Files\Content.IE5\PRDEQSHX\sundom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Godaishu\Local Settings\Temporary Internet Files\Content.IE5\PRDEQSHX\sundome[1].jpg"/>
                    <pic:cNvPicPr>
                      <a:picLocks noChangeAspect="1" noChangeArrowheads="1"/>
                    </pic:cNvPicPr>
                  </pic:nvPicPr>
                  <pic:blipFill>
                    <a:blip r:embed="rId96" cstate="print"/>
                    <a:srcRect/>
                    <a:stretch>
                      <a:fillRect/>
                    </a:stretch>
                  </pic:blipFill>
                  <pic:spPr bwMode="auto">
                    <a:xfrm>
                      <a:off x="0" y="0"/>
                      <a:ext cx="1746250" cy="1134745"/>
                    </a:xfrm>
                    <a:prstGeom prst="rect">
                      <a:avLst/>
                    </a:prstGeom>
                    <a:noFill/>
                    <a:ln w="9525">
                      <a:noFill/>
                      <a:miter lim="800000"/>
                      <a:headEnd/>
                      <a:tailEnd/>
                    </a:ln>
                  </pic:spPr>
                </pic:pic>
              </a:graphicData>
            </a:graphic>
          </wp:anchor>
        </w:drawing>
      </w:r>
      <w:r w:rsidR="009C3A26" w:rsidRPr="00FC343C">
        <w:rPr>
          <w:lang w:val="en-AU"/>
        </w:rPr>
        <w:t>Replacement parts</w:t>
      </w:r>
    </w:p>
    <w:p w:rsidR="009C3A26" w:rsidRPr="00FC343C" w:rsidRDefault="009C3A26" w:rsidP="00FF4AD9">
      <w:pPr>
        <w:pStyle w:val="Bullet1"/>
      </w:pPr>
      <w:r w:rsidRPr="00FC343C">
        <w:t>A</w:t>
      </w:r>
      <w:r w:rsidR="00074B56" w:rsidRPr="00FC343C">
        <w:t xml:space="preserve">ccommodation needs </w:t>
      </w:r>
      <w:r w:rsidRPr="00FC343C">
        <w:t>– such as:</w:t>
      </w:r>
    </w:p>
    <w:p w:rsidR="009C3A26" w:rsidRPr="00FC343C" w:rsidRDefault="009C3A26" w:rsidP="00582803">
      <w:pPr>
        <w:pStyle w:val="Bullet2"/>
        <w:rPr>
          <w:lang w:val="en-AU"/>
        </w:rPr>
      </w:pPr>
      <w:r w:rsidRPr="00FC343C">
        <w:rPr>
          <w:lang w:val="en-AU" w:eastAsia="en-US"/>
        </w:rPr>
        <w:t>Tents</w:t>
      </w:r>
    </w:p>
    <w:p w:rsidR="009C3A26" w:rsidRPr="00FC343C" w:rsidRDefault="009C3A26" w:rsidP="00582803">
      <w:pPr>
        <w:pStyle w:val="Bullet2"/>
        <w:rPr>
          <w:lang w:val="en-AU"/>
        </w:rPr>
      </w:pPr>
      <w:r w:rsidRPr="00FC343C">
        <w:rPr>
          <w:lang w:val="en-AU" w:eastAsia="en-US"/>
        </w:rPr>
        <w:t>Bedding</w:t>
      </w:r>
    </w:p>
    <w:p w:rsidR="009C3A26" w:rsidRPr="00FC343C" w:rsidRDefault="009C3A26" w:rsidP="00582803">
      <w:pPr>
        <w:pStyle w:val="Bullet2"/>
        <w:rPr>
          <w:lang w:val="en-AU"/>
        </w:rPr>
      </w:pPr>
      <w:r w:rsidRPr="00FC343C">
        <w:rPr>
          <w:lang w:val="en-AU" w:eastAsia="en-US"/>
        </w:rPr>
        <w:t>Toilets.</w:t>
      </w:r>
    </w:p>
    <w:p w:rsidR="002D0810" w:rsidRPr="00FC343C" w:rsidRDefault="002D0810" w:rsidP="009C3A26">
      <w:pPr>
        <w:pStyle w:val="Bullet3"/>
        <w:rPr>
          <w:lang w:val="en-AU"/>
        </w:rPr>
      </w:pPr>
      <w:r w:rsidRPr="00FC343C">
        <w:rPr>
          <w:lang w:val="en-AU" w:eastAsia="en-US"/>
        </w:rPr>
        <w:br w:type="page"/>
      </w:r>
    </w:p>
    <w:p w:rsidR="002D0810" w:rsidRPr="00FC343C" w:rsidRDefault="002D0810" w:rsidP="00582803">
      <w:pPr>
        <w:pStyle w:val="Heading2"/>
      </w:pPr>
      <w:r w:rsidRPr="00FC343C">
        <w:lastRenderedPageBreak/>
        <w:t>2.5</w:t>
      </w:r>
      <w:r w:rsidRPr="00FC343C">
        <w:tab/>
      </w:r>
      <w:r w:rsidR="00F80014">
        <w:fldChar w:fldCharType="begin"/>
      </w:r>
      <w:r w:rsidR="00F80014">
        <w:instrText xml:space="preserve"> REF  Criteria25  \* MERGEFORMAT </w:instrText>
      </w:r>
      <w:r w:rsidR="00F80014">
        <w:fldChar w:fldCharType="separate"/>
      </w:r>
      <w:sdt>
        <w:sdtPr>
          <w:alias w:val="Criteria25"/>
          <w:tag w:val="Criteria25"/>
          <w:id w:val="-1672405572"/>
          <w:placeholder>
            <w:docPart w:val="810A716C869C4469AFFBABD65B87D0BA"/>
          </w:placeholder>
        </w:sdtPr>
        <w:sdtContent>
          <w:r w:rsidR="00F80014" w:rsidRPr="00F80014">
            <w:rPr>
              <w:rStyle w:val="PlaceholderText"/>
              <w:color w:val="45545F"/>
            </w:rPr>
            <w:t>Acquire additional equipment and supplies,</w:t>
          </w:r>
          <w:r w:rsidR="00F80014" w:rsidRPr="00FC343C">
            <w:t xml:space="preserve"> where needed</w:t>
          </w:r>
        </w:sdtContent>
      </w:sdt>
      <w:r w:rsidR="00F80014">
        <w:fldChar w:fldCharType="end"/>
      </w:r>
    </w:p>
    <w:p w:rsidR="002D0810" w:rsidRPr="00FC343C" w:rsidRDefault="009A5FB1" w:rsidP="002D0810">
      <w:pPr>
        <w:pStyle w:val="Heading3"/>
      </w:pPr>
      <w:r w:rsidRPr="00FC343C">
        <w:rPr>
          <w:noProof/>
        </w:rPr>
        <w:drawing>
          <wp:anchor distT="0" distB="0" distL="114300" distR="114300" simplePos="0" relativeHeight="251738112" behindDoc="0" locked="0" layoutInCell="1" allowOverlap="1" wp14:anchorId="7D4FD128" wp14:editId="7A17EC68">
            <wp:simplePos x="0" y="0"/>
            <wp:positionH relativeFrom="column">
              <wp:posOffset>3408045</wp:posOffset>
            </wp:positionH>
            <wp:positionV relativeFrom="paragraph">
              <wp:posOffset>-635</wp:posOffset>
            </wp:positionV>
            <wp:extent cx="2077720" cy="1386840"/>
            <wp:effectExtent l="19050" t="0" r="0" b="0"/>
            <wp:wrapSquare wrapText="bothSides"/>
            <wp:docPr id="50" name="Picture 17" descr="C:\Documents and Settings\Godaishu\Desktop\PHOTOS\2014\Shutterstock 25-a-day\shutterstock_1728309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Godaishu\Desktop\PHOTOS\2014\Shutterstock 25-a-day\shutterstock_172830980.jpg"/>
                    <pic:cNvPicPr>
                      <a:picLocks noChangeAspect="1" noChangeArrowheads="1"/>
                    </pic:cNvPicPr>
                  </pic:nvPicPr>
                  <pic:blipFill>
                    <a:blip r:embed="rId97" cstate="print"/>
                    <a:srcRect/>
                    <a:stretch>
                      <a:fillRect/>
                    </a:stretch>
                  </pic:blipFill>
                  <pic:spPr bwMode="auto">
                    <a:xfrm>
                      <a:off x="0" y="0"/>
                      <a:ext cx="2077720" cy="1386840"/>
                    </a:xfrm>
                    <a:prstGeom prst="rect">
                      <a:avLst/>
                    </a:prstGeom>
                    <a:noFill/>
                    <a:ln w="9525">
                      <a:noFill/>
                      <a:miter lim="800000"/>
                      <a:headEnd/>
                      <a:tailEnd/>
                    </a:ln>
                  </pic:spPr>
                </pic:pic>
              </a:graphicData>
            </a:graphic>
          </wp:anchor>
        </w:drawing>
      </w:r>
      <w:r w:rsidR="002D0810" w:rsidRPr="00FC343C">
        <w:t>Introduction</w:t>
      </w:r>
    </w:p>
    <w:p w:rsidR="002D0810" w:rsidRPr="00FC343C" w:rsidRDefault="009C3A26" w:rsidP="002D0810">
      <w:pPr>
        <w:pStyle w:val="BodyCopy"/>
        <w:rPr>
          <w:noProof w:val="0"/>
          <w:szCs w:val="24"/>
        </w:rPr>
      </w:pPr>
      <w:r w:rsidRPr="00FC343C">
        <w:rPr>
          <w:noProof w:val="0"/>
          <w:szCs w:val="24"/>
        </w:rPr>
        <w:t>Additional equipment and supplies may need to be acquired for some trips/tours.</w:t>
      </w:r>
    </w:p>
    <w:p w:rsidR="009C3A26" w:rsidRPr="00FC343C" w:rsidRDefault="009C3A26" w:rsidP="002D0810">
      <w:pPr>
        <w:pStyle w:val="BodyCopy"/>
        <w:rPr>
          <w:noProof w:val="0"/>
          <w:szCs w:val="24"/>
        </w:rPr>
      </w:pPr>
      <w:r w:rsidRPr="00FC343C">
        <w:rPr>
          <w:noProof w:val="0"/>
          <w:szCs w:val="24"/>
        </w:rPr>
        <w:t>This section looks at actions involved in, and options for, acquiring them.</w:t>
      </w:r>
    </w:p>
    <w:p w:rsidR="002D0810" w:rsidRPr="00FC343C" w:rsidRDefault="009C3A26" w:rsidP="002D0810">
      <w:pPr>
        <w:pStyle w:val="Heading3"/>
      </w:pPr>
      <w:r w:rsidRPr="00FC343C">
        <w:t>Short-term responses</w:t>
      </w:r>
    </w:p>
    <w:p w:rsidR="009C3A26" w:rsidRPr="00FC343C" w:rsidRDefault="009C3A26" w:rsidP="009C3A26">
      <w:pPr>
        <w:pStyle w:val="BodyCopy"/>
        <w:rPr>
          <w:noProof w:val="0"/>
          <w:szCs w:val="24"/>
        </w:rPr>
      </w:pPr>
      <w:r w:rsidRPr="00FC343C">
        <w:rPr>
          <w:noProof w:val="0"/>
          <w:szCs w:val="24"/>
        </w:rPr>
        <w:t>In the immediate short-term where extra resources are required it may be possible to:</w:t>
      </w:r>
    </w:p>
    <w:p w:rsidR="009C3A26" w:rsidRPr="00FC343C" w:rsidRDefault="009C3A26" w:rsidP="009C3A26">
      <w:pPr>
        <w:pStyle w:val="Bullet1"/>
        <w:rPr>
          <w:szCs w:val="24"/>
        </w:rPr>
      </w:pPr>
      <w:r w:rsidRPr="00FC343C">
        <w:rPr>
          <w:szCs w:val="24"/>
        </w:rPr>
        <w:t>Move required resources from one place to another – this can mean:</w:t>
      </w:r>
    </w:p>
    <w:p w:rsidR="009C3A26" w:rsidRPr="00FC343C" w:rsidRDefault="009C3A26" w:rsidP="00582803">
      <w:pPr>
        <w:pStyle w:val="Bullet2"/>
        <w:rPr>
          <w:lang w:val="en-AU"/>
        </w:rPr>
      </w:pPr>
      <w:r w:rsidRPr="00FC343C">
        <w:rPr>
          <w:lang w:val="en-AU"/>
        </w:rPr>
        <w:t>Moving items from one tour vehicle to another</w:t>
      </w:r>
    </w:p>
    <w:p w:rsidR="009C3A26" w:rsidRPr="00FC343C" w:rsidRDefault="009C3A26" w:rsidP="00582803">
      <w:pPr>
        <w:pStyle w:val="Bullet2"/>
        <w:rPr>
          <w:lang w:val="en-AU"/>
        </w:rPr>
      </w:pPr>
      <w:r w:rsidRPr="00FC343C">
        <w:rPr>
          <w:lang w:val="en-AU"/>
        </w:rPr>
        <w:t xml:space="preserve">Shifting items from the prepared ‘tour stock’ </w:t>
      </w:r>
      <w:r w:rsidR="001D1033" w:rsidRPr="00FC343C">
        <w:rPr>
          <w:lang w:val="en-AU"/>
        </w:rPr>
        <w:t xml:space="preserve">(or staging area) </w:t>
      </w:r>
      <w:r w:rsidRPr="00FC343C">
        <w:rPr>
          <w:lang w:val="en-AU"/>
        </w:rPr>
        <w:t>of one tour to a tour about to depart or an activity about to commence</w:t>
      </w:r>
    </w:p>
    <w:p w:rsidR="009C3A26" w:rsidRPr="00FC343C" w:rsidRDefault="009C3A26" w:rsidP="00582803">
      <w:pPr>
        <w:pStyle w:val="Bullet2"/>
        <w:rPr>
          <w:lang w:val="en-AU"/>
        </w:rPr>
      </w:pPr>
      <w:r w:rsidRPr="00FC343C">
        <w:rPr>
          <w:lang w:val="en-AU"/>
        </w:rPr>
        <w:t xml:space="preserve">Taking resources </w:t>
      </w:r>
      <w:r w:rsidR="00E14AAB" w:rsidRPr="00FC343C">
        <w:rPr>
          <w:lang w:val="en-AU"/>
        </w:rPr>
        <w:t>o</w:t>
      </w:r>
      <w:r w:rsidRPr="00FC343C">
        <w:rPr>
          <w:lang w:val="en-AU"/>
        </w:rPr>
        <w:t>ut of the supplies/stock (store room) of the operator and re-locating to a tour, tour vehicle or tour group</w:t>
      </w:r>
    </w:p>
    <w:p w:rsidR="009C3A26" w:rsidRPr="00FC343C" w:rsidRDefault="00980068" w:rsidP="009C3A26">
      <w:pPr>
        <w:pStyle w:val="Bullet1"/>
      </w:pPr>
      <w:r w:rsidRPr="00FC343C">
        <w:t xml:space="preserve">Source </w:t>
      </w:r>
      <w:r w:rsidR="009C3A26" w:rsidRPr="00FC343C">
        <w:t>required resources by:</w:t>
      </w:r>
    </w:p>
    <w:p w:rsidR="009C3A26" w:rsidRPr="00FC343C" w:rsidRDefault="009C3A26" w:rsidP="00582803">
      <w:pPr>
        <w:pStyle w:val="Bullet2"/>
        <w:rPr>
          <w:lang w:val="en-AU"/>
        </w:rPr>
      </w:pPr>
      <w:r w:rsidRPr="00FC343C">
        <w:rPr>
          <w:lang w:val="en-AU"/>
        </w:rPr>
        <w:t xml:space="preserve">Contacting another tour operator (even a business which is </w:t>
      </w:r>
      <w:r w:rsidR="00980068" w:rsidRPr="00FC343C">
        <w:rPr>
          <w:lang w:val="en-AU"/>
        </w:rPr>
        <w:t xml:space="preserve">in </w:t>
      </w:r>
      <w:r w:rsidRPr="00FC343C">
        <w:rPr>
          <w:lang w:val="en-AU"/>
        </w:rPr>
        <w:t xml:space="preserve">direct competition) and asking to borrow required items from them – in many cases there is an effective </w:t>
      </w:r>
      <w:r w:rsidR="00980068" w:rsidRPr="00FC343C">
        <w:rPr>
          <w:lang w:val="en-AU"/>
        </w:rPr>
        <w:t>‘</w:t>
      </w:r>
      <w:r w:rsidRPr="00FC343C">
        <w:rPr>
          <w:lang w:val="en-AU"/>
        </w:rPr>
        <w:t xml:space="preserve">working relationship’ for mutual benefit </w:t>
      </w:r>
      <w:r w:rsidR="00980068" w:rsidRPr="00FC343C">
        <w:rPr>
          <w:lang w:val="en-AU"/>
        </w:rPr>
        <w:t xml:space="preserve">even </w:t>
      </w:r>
      <w:r w:rsidRPr="00FC343C">
        <w:rPr>
          <w:lang w:val="en-AU"/>
        </w:rPr>
        <w:t xml:space="preserve">between many </w:t>
      </w:r>
      <w:r w:rsidR="00980068" w:rsidRPr="00FC343C">
        <w:rPr>
          <w:lang w:val="en-AU"/>
        </w:rPr>
        <w:t xml:space="preserve">fierce </w:t>
      </w:r>
      <w:r w:rsidRPr="00FC343C">
        <w:rPr>
          <w:lang w:val="en-AU"/>
        </w:rPr>
        <w:t>competitors</w:t>
      </w:r>
    </w:p>
    <w:p w:rsidR="009C3A26" w:rsidRPr="00FC343C" w:rsidRDefault="009C3A26" w:rsidP="00582803">
      <w:pPr>
        <w:pStyle w:val="Bullet2"/>
        <w:rPr>
          <w:lang w:val="en-AU"/>
        </w:rPr>
      </w:pPr>
      <w:r w:rsidRPr="00FC343C">
        <w:rPr>
          <w:lang w:val="en-AU"/>
        </w:rPr>
        <w:t>Telephoning suppliers and organising ‘emergency’ provision of required items – which might include:</w:t>
      </w:r>
    </w:p>
    <w:p w:rsidR="009C3A26" w:rsidRPr="00FC343C" w:rsidRDefault="009C3A26" w:rsidP="00582803">
      <w:pPr>
        <w:pStyle w:val="Bullet3"/>
        <w:rPr>
          <w:lang w:val="en-AU"/>
        </w:rPr>
      </w:pPr>
      <w:r w:rsidRPr="00FC343C">
        <w:rPr>
          <w:lang w:val="en-AU"/>
        </w:rPr>
        <w:t>The tour bus/vehicle picking up requirements en route</w:t>
      </w:r>
    </w:p>
    <w:p w:rsidR="009C3A26" w:rsidRPr="00FC343C" w:rsidRDefault="00DD0669" w:rsidP="00582803">
      <w:pPr>
        <w:pStyle w:val="Bullet3"/>
        <w:rPr>
          <w:lang w:val="en-AU"/>
        </w:rPr>
      </w:pPr>
      <w:r w:rsidRPr="00FC343C">
        <w:rPr>
          <w:lang w:val="en-AU"/>
        </w:rPr>
        <w:t>Paying</w:t>
      </w:r>
      <w:r w:rsidR="009C3A26" w:rsidRPr="00FC343C">
        <w:rPr>
          <w:lang w:val="en-AU"/>
        </w:rPr>
        <w:t xml:space="preserve"> a courier to make a special delivery of the required items from the supplier to the tour business</w:t>
      </w:r>
    </w:p>
    <w:p w:rsidR="009C3A26" w:rsidRPr="00FC343C" w:rsidRDefault="009C3A26" w:rsidP="009C3A26">
      <w:pPr>
        <w:pStyle w:val="Bullet1"/>
      </w:pPr>
      <w:r w:rsidRPr="00FC343C">
        <w:t>Contact destinations and attractions – and making enquiries in relation to:</w:t>
      </w:r>
    </w:p>
    <w:p w:rsidR="009C3A26" w:rsidRPr="00FC343C" w:rsidRDefault="009C3A26" w:rsidP="00582803">
      <w:pPr>
        <w:pStyle w:val="Bullet2"/>
        <w:rPr>
          <w:lang w:val="en-AU"/>
        </w:rPr>
      </w:pPr>
      <w:r w:rsidRPr="00FC343C">
        <w:rPr>
          <w:lang w:val="en-AU"/>
        </w:rPr>
        <w:t xml:space="preserve">Whether they have their own resources as required </w:t>
      </w:r>
      <w:r w:rsidR="00980068" w:rsidRPr="00FC343C">
        <w:rPr>
          <w:lang w:val="en-AU"/>
        </w:rPr>
        <w:t xml:space="preserve">which can be used by </w:t>
      </w:r>
      <w:r w:rsidRPr="00FC343C">
        <w:rPr>
          <w:lang w:val="en-AU"/>
        </w:rPr>
        <w:t xml:space="preserve">the </w:t>
      </w:r>
      <w:r w:rsidR="00980068" w:rsidRPr="00FC343C">
        <w:rPr>
          <w:lang w:val="en-AU"/>
        </w:rPr>
        <w:t>trip/</w:t>
      </w:r>
      <w:r w:rsidRPr="00FC343C">
        <w:rPr>
          <w:lang w:val="en-AU"/>
        </w:rPr>
        <w:t>tour</w:t>
      </w:r>
    </w:p>
    <w:p w:rsidR="009C3A26" w:rsidRPr="00FC343C" w:rsidRDefault="009C3A26" w:rsidP="00582803">
      <w:pPr>
        <w:pStyle w:val="Bullet2"/>
        <w:rPr>
          <w:lang w:val="en-AU"/>
        </w:rPr>
      </w:pPr>
      <w:r w:rsidRPr="00FC343C">
        <w:rPr>
          <w:lang w:val="en-AU"/>
        </w:rPr>
        <w:t>If they are willing/able to loan or hire them to the tour operator</w:t>
      </w:r>
    </w:p>
    <w:p w:rsidR="009C3A26" w:rsidRPr="00FC343C" w:rsidRDefault="009C3A26" w:rsidP="00582803">
      <w:pPr>
        <w:pStyle w:val="Bullet2"/>
        <w:rPr>
          <w:lang w:val="en-AU"/>
        </w:rPr>
      </w:pPr>
      <w:r w:rsidRPr="00FC343C">
        <w:rPr>
          <w:lang w:val="en-AU"/>
        </w:rPr>
        <w:t>Determining quantities and condition/safety of their resources</w:t>
      </w:r>
    </w:p>
    <w:p w:rsidR="009C3A26" w:rsidRPr="00FC343C" w:rsidRDefault="009C3A26" w:rsidP="00582803">
      <w:pPr>
        <w:pStyle w:val="Bullet2"/>
        <w:rPr>
          <w:lang w:val="en-AU"/>
        </w:rPr>
      </w:pPr>
      <w:r w:rsidRPr="00FC343C">
        <w:rPr>
          <w:lang w:val="en-AU"/>
        </w:rPr>
        <w:t>Negotiating a mutually acceptable re</w:t>
      </w:r>
      <w:r w:rsidR="00582803" w:rsidRPr="00FC343C">
        <w:rPr>
          <w:lang w:val="en-AU"/>
        </w:rPr>
        <w:t>ntal price.</w:t>
      </w:r>
    </w:p>
    <w:p w:rsidR="00980068" w:rsidRPr="00FC343C" w:rsidRDefault="00980068">
      <w:pPr>
        <w:rPr>
          <w:rFonts w:ascii="Helvetica" w:eastAsiaTheme="majorEastAsia" w:hAnsi="Helvetica" w:cstheme="majorBidi"/>
          <w:b/>
          <w:bCs/>
          <w:color w:val="45545F"/>
          <w:sz w:val="28"/>
        </w:rPr>
      </w:pPr>
      <w:r w:rsidRPr="00FC343C">
        <w:rPr>
          <w:rFonts w:ascii="Helvetica" w:hAnsi="Helvetica"/>
        </w:rPr>
        <w:br w:type="page"/>
      </w:r>
    </w:p>
    <w:p w:rsidR="009C3A26" w:rsidRPr="00FC343C" w:rsidRDefault="009C3A26" w:rsidP="009C3A26">
      <w:pPr>
        <w:pStyle w:val="Heading3"/>
      </w:pPr>
      <w:r w:rsidRPr="00FC343C">
        <w:lastRenderedPageBreak/>
        <w:t xml:space="preserve">Long-terms </w:t>
      </w:r>
      <w:r w:rsidR="00980068" w:rsidRPr="00FC343C">
        <w:t>solutions</w:t>
      </w:r>
    </w:p>
    <w:p w:rsidR="009C3A26" w:rsidRPr="00FC343C" w:rsidRDefault="009C3A26" w:rsidP="009C3A26">
      <w:pPr>
        <w:pStyle w:val="BodyCopy"/>
        <w:rPr>
          <w:noProof w:val="0"/>
          <w:szCs w:val="24"/>
        </w:rPr>
      </w:pPr>
      <w:r w:rsidRPr="00FC343C">
        <w:rPr>
          <w:noProof w:val="0"/>
          <w:szCs w:val="24"/>
        </w:rPr>
        <w:t>The business may elect to look at one or more of the following in terms</w:t>
      </w:r>
      <w:r w:rsidR="00980068" w:rsidRPr="00FC343C">
        <w:rPr>
          <w:noProof w:val="0"/>
          <w:szCs w:val="24"/>
        </w:rPr>
        <w:t xml:space="preserve"> </w:t>
      </w:r>
      <w:r w:rsidRPr="00FC343C">
        <w:rPr>
          <w:noProof w:val="0"/>
          <w:szCs w:val="24"/>
        </w:rPr>
        <w:t>o</w:t>
      </w:r>
      <w:r w:rsidR="00980068" w:rsidRPr="00FC343C">
        <w:rPr>
          <w:noProof w:val="0"/>
          <w:szCs w:val="24"/>
        </w:rPr>
        <w:t>f</w:t>
      </w:r>
      <w:r w:rsidRPr="00FC343C">
        <w:rPr>
          <w:noProof w:val="0"/>
          <w:szCs w:val="24"/>
        </w:rPr>
        <w:t xml:space="preserve"> long-term plans to </w:t>
      </w:r>
      <w:r w:rsidR="00980068" w:rsidRPr="00FC343C">
        <w:rPr>
          <w:noProof w:val="0"/>
          <w:szCs w:val="24"/>
        </w:rPr>
        <w:t xml:space="preserve">address issues raised by the need for additional </w:t>
      </w:r>
      <w:r w:rsidRPr="00FC343C">
        <w:rPr>
          <w:noProof w:val="0"/>
          <w:szCs w:val="24"/>
        </w:rPr>
        <w:t>resource</w:t>
      </w:r>
      <w:r w:rsidR="00980068" w:rsidRPr="00FC343C">
        <w:rPr>
          <w:noProof w:val="0"/>
          <w:szCs w:val="24"/>
        </w:rPr>
        <w:t>s</w:t>
      </w:r>
      <w:r w:rsidRPr="00FC343C">
        <w:rPr>
          <w:noProof w:val="0"/>
          <w:szCs w:val="24"/>
        </w:rPr>
        <w:t>:</w:t>
      </w:r>
    </w:p>
    <w:p w:rsidR="009C3A26" w:rsidRPr="00FC343C" w:rsidRDefault="009C3A26" w:rsidP="009C3A26">
      <w:pPr>
        <w:pStyle w:val="Bullet1"/>
        <w:rPr>
          <w:szCs w:val="24"/>
        </w:rPr>
      </w:pPr>
      <w:r w:rsidRPr="00FC343C">
        <w:rPr>
          <w:szCs w:val="24"/>
        </w:rPr>
        <w:t>Acquire extra resources as identified –which may involve:</w:t>
      </w:r>
    </w:p>
    <w:p w:rsidR="009C3A26" w:rsidRPr="00FC343C" w:rsidRDefault="009C3A26" w:rsidP="00582803">
      <w:pPr>
        <w:pStyle w:val="Bullet2"/>
        <w:rPr>
          <w:lang w:val="en-AU"/>
        </w:rPr>
      </w:pPr>
      <w:r w:rsidRPr="00FC343C">
        <w:rPr>
          <w:lang w:val="en-AU"/>
        </w:rPr>
        <w:t xml:space="preserve">Purchasing </w:t>
      </w:r>
      <w:r w:rsidR="00980068" w:rsidRPr="00FC343C">
        <w:rPr>
          <w:lang w:val="en-AU"/>
        </w:rPr>
        <w:t xml:space="preserve">more </w:t>
      </w:r>
      <w:r w:rsidRPr="00FC343C">
        <w:rPr>
          <w:lang w:val="en-AU"/>
        </w:rPr>
        <w:t>items</w:t>
      </w:r>
    </w:p>
    <w:p w:rsidR="009C3A26" w:rsidRPr="00FC343C" w:rsidRDefault="009C3A26" w:rsidP="00582803">
      <w:pPr>
        <w:pStyle w:val="Bullet2"/>
        <w:rPr>
          <w:lang w:val="en-AU"/>
        </w:rPr>
      </w:pPr>
      <w:r w:rsidRPr="00FC343C">
        <w:rPr>
          <w:lang w:val="en-AU"/>
        </w:rPr>
        <w:t>Leasing items</w:t>
      </w:r>
    </w:p>
    <w:p w:rsidR="009C3A26" w:rsidRPr="00FC343C" w:rsidRDefault="009C3A26" w:rsidP="009C3A26">
      <w:pPr>
        <w:pStyle w:val="Bullet1"/>
        <w:rPr>
          <w:szCs w:val="24"/>
        </w:rPr>
      </w:pPr>
      <w:r w:rsidRPr="00FC343C">
        <w:rPr>
          <w:szCs w:val="24"/>
        </w:rPr>
        <w:t xml:space="preserve">Service </w:t>
      </w:r>
      <w:r w:rsidR="00167F26" w:rsidRPr="00FC343C">
        <w:rPr>
          <w:szCs w:val="24"/>
        </w:rPr>
        <w:t xml:space="preserve">damaged </w:t>
      </w:r>
      <w:r w:rsidRPr="00FC343C">
        <w:rPr>
          <w:szCs w:val="24"/>
        </w:rPr>
        <w:t>items – which means organising and providing repairs and maintenance in order to return unsafe/unusable items back to a required standard of serviceability</w:t>
      </w:r>
      <w:r w:rsidR="00980068" w:rsidRPr="00FC343C">
        <w:rPr>
          <w:szCs w:val="24"/>
        </w:rPr>
        <w:t xml:space="preserve"> so there is a bigger pool of items available to use</w:t>
      </w:r>
    </w:p>
    <w:p w:rsidR="009C3A26" w:rsidRPr="00FC343C" w:rsidRDefault="009C3A26" w:rsidP="009C3A26">
      <w:pPr>
        <w:pStyle w:val="Bullet1"/>
        <w:rPr>
          <w:szCs w:val="24"/>
        </w:rPr>
      </w:pPr>
      <w:r w:rsidRPr="00FC343C">
        <w:rPr>
          <w:szCs w:val="24"/>
        </w:rPr>
        <w:t xml:space="preserve">Amend current standard tours – by: </w:t>
      </w:r>
    </w:p>
    <w:p w:rsidR="009C3A26" w:rsidRPr="00FC343C" w:rsidRDefault="009C3A26" w:rsidP="00582803">
      <w:pPr>
        <w:pStyle w:val="Bullet2"/>
        <w:rPr>
          <w:lang w:val="en-AU"/>
        </w:rPr>
      </w:pPr>
      <w:r w:rsidRPr="00FC343C">
        <w:rPr>
          <w:lang w:val="en-AU"/>
        </w:rPr>
        <w:t>Changing the itineraries and inclusions as necessary on the basis of the resource issue</w:t>
      </w:r>
      <w:r w:rsidR="00980068" w:rsidRPr="00FC343C">
        <w:rPr>
          <w:lang w:val="en-AU"/>
        </w:rPr>
        <w:t>/s</w:t>
      </w:r>
      <w:r w:rsidRPr="00FC343C">
        <w:rPr>
          <w:lang w:val="en-AU"/>
        </w:rPr>
        <w:t xml:space="preserve"> applying</w:t>
      </w:r>
    </w:p>
    <w:p w:rsidR="009C3A26" w:rsidRPr="00FC343C" w:rsidRDefault="009C3A26" w:rsidP="00582803">
      <w:pPr>
        <w:pStyle w:val="Bullet2"/>
        <w:rPr>
          <w:lang w:val="en-AU"/>
        </w:rPr>
      </w:pPr>
      <w:r w:rsidRPr="00FC343C">
        <w:rPr>
          <w:lang w:val="en-AU"/>
        </w:rPr>
        <w:t>Changing all internal and external advertising and promotional materials used to market the tour/s</w:t>
      </w:r>
    </w:p>
    <w:p w:rsidR="009C3A26" w:rsidRPr="00FC343C" w:rsidRDefault="009C3A26" w:rsidP="009C3A26">
      <w:pPr>
        <w:pStyle w:val="Bullet1"/>
        <w:rPr>
          <w:szCs w:val="24"/>
        </w:rPr>
      </w:pPr>
      <w:r w:rsidRPr="00FC343C">
        <w:rPr>
          <w:szCs w:val="24"/>
        </w:rPr>
        <w:t>Develop new tours – on the basis of:</w:t>
      </w:r>
    </w:p>
    <w:p w:rsidR="009C3A26" w:rsidRPr="00FC343C" w:rsidRDefault="009C3A26" w:rsidP="00582803">
      <w:pPr>
        <w:pStyle w:val="Bullet2"/>
        <w:rPr>
          <w:lang w:val="en-AU"/>
        </w:rPr>
      </w:pPr>
      <w:r w:rsidRPr="00FC343C">
        <w:rPr>
          <w:lang w:val="en-AU"/>
        </w:rPr>
        <w:t xml:space="preserve">Removing inclusions, activities, destinations </w:t>
      </w:r>
      <w:r w:rsidR="00E14F7A" w:rsidRPr="00FC343C">
        <w:rPr>
          <w:lang w:val="en-AU"/>
        </w:rPr>
        <w:t>etc.</w:t>
      </w:r>
      <w:r w:rsidRPr="00FC343C">
        <w:rPr>
          <w:lang w:val="en-AU"/>
        </w:rPr>
        <w:t xml:space="preserve"> which can no longer be included because of the resource issue – and not re</w:t>
      </w:r>
      <w:r w:rsidR="00807E21" w:rsidRPr="00FC343C">
        <w:rPr>
          <w:lang w:val="en-AU"/>
        </w:rPr>
        <w:t>p</w:t>
      </w:r>
      <w:r w:rsidRPr="00FC343C">
        <w:rPr>
          <w:lang w:val="en-AU"/>
        </w:rPr>
        <w:t>lacing these with anything else</w:t>
      </w:r>
    </w:p>
    <w:p w:rsidR="009C3A26" w:rsidRPr="00FC343C" w:rsidRDefault="009C3A26" w:rsidP="00582803">
      <w:pPr>
        <w:pStyle w:val="Bullet2"/>
        <w:rPr>
          <w:lang w:val="en-AU"/>
        </w:rPr>
      </w:pPr>
      <w:r w:rsidRPr="00FC343C">
        <w:rPr>
          <w:lang w:val="en-AU"/>
        </w:rPr>
        <w:t>Substituting alternative inclusions, activities, destinations for those which have been removed</w:t>
      </w:r>
    </w:p>
    <w:p w:rsidR="009C3A26" w:rsidRPr="00FC343C" w:rsidRDefault="009C3A26" w:rsidP="00582803">
      <w:pPr>
        <w:pStyle w:val="Bullet2"/>
        <w:rPr>
          <w:lang w:val="en-AU"/>
        </w:rPr>
      </w:pPr>
      <w:r w:rsidRPr="00FC343C">
        <w:rPr>
          <w:lang w:val="en-AU"/>
        </w:rPr>
        <w:t>Changing the name/focus of the tour</w:t>
      </w:r>
    </w:p>
    <w:p w:rsidR="009C3A26" w:rsidRPr="00FC343C" w:rsidRDefault="009C3A26" w:rsidP="00582803">
      <w:pPr>
        <w:pStyle w:val="Bullet2"/>
        <w:rPr>
          <w:lang w:val="en-AU"/>
        </w:rPr>
      </w:pPr>
      <w:r w:rsidRPr="00FC343C">
        <w:rPr>
          <w:lang w:val="en-AU"/>
        </w:rPr>
        <w:t>Altering the price of tickets for the tour.</w:t>
      </w:r>
    </w:p>
    <w:p w:rsidR="002D0810" w:rsidRPr="00FC343C" w:rsidRDefault="001E1704" w:rsidP="002D0810">
      <w:pPr>
        <w:pStyle w:val="BodyCopy"/>
        <w:rPr>
          <w:noProof w:val="0"/>
        </w:rPr>
      </w:pPr>
      <w:r w:rsidRPr="00FC343C">
        <w:rPr>
          <w:lang w:eastAsia="en-AU"/>
        </w:rPr>
        <w:drawing>
          <wp:anchor distT="0" distB="0" distL="114300" distR="114300" simplePos="0" relativeHeight="251737088" behindDoc="0" locked="0" layoutInCell="1" allowOverlap="1" wp14:anchorId="02D53BCF" wp14:editId="49642893">
            <wp:simplePos x="0" y="0"/>
            <wp:positionH relativeFrom="column">
              <wp:posOffset>1311275</wp:posOffset>
            </wp:positionH>
            <wp:positionV relativeFrom="paragraph">
              <wp:posOffset>906145</wp:posOffset>
            </wp:positionV>
            <wp:extent cx="3054985" cy="2033270"/>
            <wp:effectExtent l="19050" t="0" r="0" b="0"/>
            <wp:wrapSquare wrapText="bothSides"/>
            <wp:docPr id="49" name="Picture 16" descr="C:\Documents and Settings\Godaishu\Desktop\PHOTOS\2014\Shutterstock 25-a-day\Happy Smile_1718628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Godaishu\Desktop\PHOTOS\2014\Shutterstock 25-a-day\Happy Smile_171862868.jpg"/>
                    <pic:cNvPicPr>
                      <a:picLocks noChangeAspect="1" noChangeArrowheads="1"/>
                    </pic:cNvPicPr>
                  </pic:nvPicPr>
                  <pic:blipFill>
                    <a:blip r:embed="rId98" cstate="print"/>
                    <a:srcRect/>
                    <a:stretch>
                      <a:fillRect/>
                    </a:stretch>
                  </pic:blipFill>
                  <pic:spPr bwMode="auto">
                    <a:xfrm>
                      <a:off x="0" y="0"/>
                      <a:ext cx="3054985" cy="2033270"/>
                    </a:xfrm>
                    <a:prstGeom prst="rect">
                      <a:avLst/>
                    </a:prstGeom>
                    <a:noFill/>
                    <a:ln w="9525">
                      <a:noFill/>
                      <a:miter lim="800000"/>
                      <a:headEnd/>
                      <a:tailEnd/>
                    </a:ln>
                  </pic:spPr>
                </pic:pic>
              </a:graphicData>
            </a:graphic>
          </wp:anchor>
        </w:drawing>
      </w:r>
      <w:r w:rsidR="002D0810" w:rsidRPr="00FC343C">
        <w:rPr>
          <w:noProof w:val="0"/>
          <w:lang w:eastAsia="en-AU"/>
        </w:rPr>
        <w:br w:type="page"/>
      </w:r>
    </w:p>
    <w:p w:rsidR="002D0810" w:rsidRPr="00FC343C" w:rsidRDefault="002D0810" w:rsidP="00785EE9">
      <w:pPr>
        <w:pStyle w:val="Heading2"/>
      </w:pPr>
      <w:r w:rsidRPr="00FC343C">
        <w:lastRenderedPageBreak/>
        <w:t>2.6</w:t>
      </w:r>
      <w:r w:rsidRPr="00FC343C">
        <w:tab/>
      </w:r>
      <w:r w:rsidR="00F80014">
        <w:fldChar w:fldCharType="begin"/>
      </w:r>
      <w:r w:rsidR="00F80014">
        <w:instrText xml:space="preserve"> REF  Criteria26  \* MERGEFORMAT </w:instrText>
      </w:r>
      <w:r w:rsidR="00F80014">
        <w:fldChar w:fldCharType="separate"/>
      </w:r>
      <w:sdt>
        <w:sdtPr>
          <w:alias w:val="Criteria26"/>
          <w:tag w:val="Criteria26"/>
          <w:id w:val="924449359"/>
          <w:placeholder>
            <w:docPart w:val="E57BD874A58D40C681902B1FEC0E9248"/>
          </w:placeholder>
        </w:sdtPr>
        <w:sdtContent>
          <w:r w:rsidR="00F80014" w:rsidRPr="00F80014">
            <w:rPr>
              <w:rStyle w:val="PlaceholderText"/>
              <w:color w:val="45545F"/>
            </w:rPr>
            <w:t xml:space="preserve">Verify identified equipment and supplies </w:t>
          </w:r>
          <w:r w:rsidR="00F80014" w:rsidRPr="00FC343C">
            <w:t>with tour staff</w:t>
          </w:r>
        </w:sdtContent>
      </w:sdt>
      <w:r w:rsidR="00F80014">
        <w:fldChar w:fldCharType="end"/>
      </w:r>
    </w:p>
    <w:p w:rsidR="002D0810" w:rsidRPr="00FC343C" w:rsidRDefault="002D0810" w:rsidP="002D0810">
      <w:pPr>
        <w:pStyle w:val="Heading3"/>
      </w:pPr>
      <w:r w:rsidRPr="00FC343C">
        <w:t>Introduction</w:t>
      </w:r>
    </w:p>
    <w:p w:rsidR="002D0810" w:rsidRPr="00FC343C" w:rsidRDefault="001D1033" w:rsidP="002D0810">
      <w:pPr>
        <w:pStyle w:val="BodyCopy"/>
        <w:rPr>
          <w:noProof w:val="0"/>
          <w:szCs w:val="24"/>
        </w:rPr>
      </w:pPr>
      <w:r w:rsidRPr="00FC343C">
        <w:rPr>
          <w:noProof w:val="0"/>
          <w:szCs w:val="24"/>
        </w:rPr>
        <w:t>When equipment and supplies have been obtained the next step is to verify the resources with tour staff.</w:t>
      </w:r>
    </w:p>
    <w:p w:rsidR="001D1033" w:rsidRPr="00FC343C" w:rsidRDefault="001D1033" w:rsidP="002D0810">
      <w:pPr>
        <w:pStyle w:val="BodyCopy"/>
        <w:rPr>
          <w:noProof w:val="0"/>
          <w:szCs w:val="24"/>
        </w:rPr>
      </w:pPr>
      <w:r w:rsidRPr="00FC343C">
        <w:rPr>
          <w:noProof w:val="0"/>
          <w:szCs w:val="24"/>
        </w:rPr>
        <w:t>This section identifies and discusses the activities involved in this stage of the process.</w:t>
      </w:r>
    </w:p>
    <w:p w:rsidR="002D0810" w:rsidRPr="00FC343C" w:rsidRDefault="00E40FEA" w:rsidP="002D0810">
      <w:pPr>
        <w:pStyle w:val="Heading3"/>
      </w:pPr>
      <w:r w:rsidRPr="00FC343C">
        <w:rPr>
          <w:noProof/>
        </w:rPr>
        <w:drawing>
          <wp:anchor distT="0" distB="0" distL="114300" distR="114300" simplePos="0" relativeHeight="251736064" behindDoc="0" locked="0" layoutInCell="1" allowOverlap="1" wp14:anchorId="227567F9" wp14:editId="0D227A66">
            <wp:simplePos x="0" y="0"/>
            <wp:positionH relativeFrom="column">
              <wp:posOffset>3250565</wp:posOffset>
            </wp:positionH>
            <wp:positionV relativeFrom="paragraph">
              <wp:posOffset>325755</wp:posOffset>
            </wp:positionV>
            <wp:extent cx="2235200" cy="1481455"/>
            <wp:effectExtent l="19050" t="0" r="0" b="0"/>
            <wp:wrapSquare wrapText="bothSides"/>
            <wp:docPr id="48" name="Picture 15" descr="C:\Documents and Settings\Godaishu\Desktop\PHOTOS\2014\Shutterstock 25-a-day\shutterstock_174875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Godaishu\Desktop\PHOTOS\2014\Shutterstock 25-a-day\shutterstock_174875954.jpg"/>
                    <pic:cNvPicPr>
                      <a:picLocks noChangeAspect="1" noChangeArrowheads="1"/>
                    </pic:cNvPicPr>
                  </pic:nvPicPr>
                  <pic:blipFill>
                    <a:blip r:embed="rId99" cstate="print"/>
                    <a:srcRect/>
                    <a:stretch>
                      <a:fillRect/>
                    </a:stretch>
                  </pic:blipFill>
                  <pic:spPr bwMode="auto">
                    <a:xfrm>
                      <a:off x="0" y="0"/>
                      <a:ext cx="2235200" cy="1481455"/>
                    </a:xfrm>
                    <a:prstGeom prst="rect">
                      <a:avLst/>
                    </a:prstGeom>
                    <a:noFill/>
                    <a:ln w="9525">
                      <a:noFill/>
                      <a:miter lim="800000"/>
                      <a:headEnd/>
                      <a:tailEnd/>
                    </a:ln>
                  </pic:spPr>
                </pic:pic>
              </a:graphicData>
            </a:graphic>
          </wp:anchor>
        </w:drawing>
      </w:r>
      <w:r w:rsidR="001D1033" w:rsidRPr="00FC343C">
        <w:t>Standard industry practices</w:t>
      </w:r>
    </w:p>
    <w:p w:rsidR="002D0810" w:rsidRPr="00FC343C" w:rsidRDefault="001D1033" w:rsidP="002D0810">
      <w:pPr>
        <w:pStyle w:val="BodyCopy"/>
        <w:rPr>
          <w:noProof w:val="0"/>
          <w:szCs w:val="24"/>
        </w:rPr>
      </w:pPr>
      <w:r w:rsidRPr="00FC343C">
        <w:rPr>
          <w:noProof w:val="0"/>
          <w:szCs w:val="24"/>
        </w:rPr>
        <w:t>Every organisation has developed its own protocols in this regard.</w:t>
      </w:r>
    </w:p>
    <w:p w:rsidR="001D1033" w:rsidRPr="00FC343C" w:rsidRDefault="001D1033" w:rsidP="002D0810">
      <w:pPr>
        <w:pStyle w:val="BodyCopy"/>
        <w:rPr>
          <w:noProof w:val="0"/>
          <w:szCs w:val="24"/>
        </w:rPr>
      </w:pPr>
      <w:r w:rsidRPr="00FC343C">
        <w:rPr>
          <w:noProof w:val="0"/>
          <w:szCs w:val="24"/>
        </w:rPr>
        <w:t xml:space="preserve">While all operators will follow </w:t>
      </w:r>
      <w:r w:rsidRPr="00FC343C">
        <w:rPr>
          <w:i/>
          <w:noProof w:val="0"/>
          <w:szCs w:val="24"/>
        </w:rPr>
        <w:t>generally</w:t>
      </w:r>
      <w:r w:rsidRPr="00FC343C">
        <w:rPr>
          <w:noProof w:val="0"/>
          <w:szCs w:val="24"/>
        </w:rPr>
        <w:t xml:space="preserve"> applicable practices and procedures there will be workplace-specific variations to what appears below and these </w:t>
      </w:r>
      <w:r w:rsidRPr="00FC343C">
        <w:rPr>
          <w:b/>
          <w:noProof w:val="0"/>
          <w:szCs w:val="24"/>
        </w:rPr>
        <w:t>must</w:t>
      </w:r>
      <w:r w:rsidRPr="00FC343C">
        <w:rPr>
          <w:noProof w:val="0"/>
          <w:szCs w:val="24"/>
        </w:rPr>
        <w:t xml:space="preserve"> be adhered to as</w:t>
      </w:r>
      <w:r w:rsidR="00BF4CD5" w:rsidRPr="00FC343C">
        <w:rPr>
          <w:noProof w:val="0"/>
          <w:szCs w:val="24"/>
        </w:rPr>
        <w:t xml:space="preserve"> they apply to each business</w:t>
      </w:r>
      <w:r w:rsidRPr="00FC343C">
        <w:rPr>
          <w:noProof w:val="0"/>
          <w:szCs w:val="24"/>
        </w:rPr>
        <w:t>.</w:t>
      </w:r>
    </w:p>
    <w:p w:rsidR="00E16744" w:rsidRPr="00FC343C" w:rsidRDefault="00E16744" w:rsidP="00E16744">
      <w:pPr>
        <w:pStyle w:val="BodyCopyBold"/>
        <w:rPr>
          <w:noProof w:val="0"/>
        </w:rPr>
      </w:pPr>
      <w:r w:rsidRPr="00FC343C">
        <w:rPr>
          <w:noProof w:val="0"/>
        </w:rPr>
        <w:t>Holding final planning session</w:t>
      </w:r>
    </w:p>
    <w:p w:rsidR="00E16744" w:rsidRPr="00FC343C" w:rsidRDefault="00E16744" w:rsidP="00E16744">
      <w:pPr>
        <w:pStyle w:val="BodyCopy"/>
        <w:rPr>
          <w:noProof w:val="0"/>
          <w:szCs w:val="24"/>
        </w:rPr>
      </w:pPr>
      <w:r w:rsidRPr="00FC343C">
        <w:rPr>
          <w:noProof w:val="0"/>
          <w:szCs w:val="24"/>
        </w:rPr>
        <w:t>For larger trips/tours there is usually a final planning session held two to three days before departure to identify last-minute requirements.</w:t>
      </w:r>
      <w:r w:rsidR="00E40FEA" w:rsidRPr="00FC343C">
        <w:rPr>
          <w:noProof w:val="0"/>
          <w:szCs w:val="24"/>
          <w:lang w:eastAsia="zh-CN"/>
        </w:rPr>
        <w:t xml:space="preserve"> </w:t>
      </w:r>
    </w:p>
    <w:p w:rsidR="00E16744" w:rsidRPr="00FC343C" w:rsidRDefault="00E16744" w:rsidP="00E16744">
      <w:pPr>
        <w:pStyle w:val="BodyCopy"/>
        <w:rPr>
          <w:noProof w:val="0"/>
          <w:szCs w:val="24"/>
        </w:rPr>
      </w:pPr>
      <w:r w:rsidRPr="00FC343C">
        <w:rPr>
          <w:noProof w:val="0"/>
          <w:szCs w:val="24"/>
        </w:rPr>
        <w:t>This is:</w:t>
      </w:r>
    </w:p>
    <w:p w:rsidR="00E16744" w:rsidRPr="00FC343C" w:rsidRDefault="00E16744" w:rsidP="00E16744">
      <w:pPr>
        <w:pStyle w:val="Bullet1"/>
      </w:pPr>
      <w:r w:rsidRPr="00FC343C">
        <w:t>A meeting with all tour staff</w:t>
      </w:r>
    </w:p>
    <w:p w:rsidR="00E16744" w:rsidRPr="00FC343C" w:rsidRDefault="00E16744" w:rsidP="00E16744">
      <w:pPr>
        <w:pStyle w:val="Bullet1"/>
      </w:pPr>
      <w:r w:rsidRPr="00FC343C">
        <w:t xml:space="preserve">A </w:t>
      </w:r>
      <w:r w:rsidRPr="00FC343C">
        <w:rPr>
          <w:b/>
        </w:rPr>
        <w:t>detailed review</w:t>
      </w:r>
      <w:r w:rsidRPr="00FC343C">
        <w:t xml:space="preserve"> of the itinerary – matching all projected activities against ‘resources required’ (by type and quantity) for each activity on an activity-by-activity basis.</w:t>
      </w:r>
    </w:p>
    <w:p w:rsidR="00E16744" w:rsidRPr="00FC343C" w:rsidRDefault="00E16744" w:rsidP="00E16744">
      <w:pPr>
        <w:pStyle w:val="BodyCopy"/>
        <w:rPr>
          <w:noProof w:val="0"/>
          <w:szCs w:val="22"/>
        </w:rPr>
      </w:pPr>
      <w:r w:rsidRPr="00FC343C">
        <w:rPr>
          <w:noProof w:val="0"/>
          <w:szCs w:val="22"/>
        </w:rPr>
        <w:t xml:space="preserve">The </w:t>
      </w:r>
      <w:r w:rsidR="00167F26" w:rsidRPr="00FC343C">
        <w:rPr>
          <w:noProof w:val="0"/>
          <w:szCs w:val="22"/>
        </w:rPr>
        <w:t xml:space="preserve">objectives </w:t>
      </w:r>
      <w:r w:rsidRPr="00FC343C">
        <w:rPr>
          <w:noProof w:val="0"/>
          <w:szCs w:val="22"/>
        </w:rPr>
        <w:t xml:space="preserve">of the meeting </w:t>
      </w:r>
      <w:r w:rsidR="00167F26" w:rsidRPr="00FC343C">
        <w:rPr>
          <w:noProof w:val="0"/>
          <w:szCs w:val="22"/>
        </w:rPr>
        <w:t xml:space="preserve">are </w:t>
      </w:r>
      <w:r w:rsidRPr="00FC343C">
        <w:rPr>
          <w:noProof w:val="0"/>
          <w:szCs w:val="22"/>
        </w:rPr>
        <w:t>to:</w:t>
      </w:r>
    </w:p>
    <w:p w:rsidR="00E16744" w:rsidRPr="00FC343C" w:rsidRDefault="00E16744" w:rsidP="00E16744">
      <w:pPr>
        <w:pStyle w:val="Bullet1"/>
      </w:pPr>
      <w:r w:rsidRPr="00FC343C">
        <w:t xml:space="preserve">Confirm resources </w:t>
      </w:r>
      <w:r w:rsidRPr="00FC343C">
        <w:rPr>
          <w:i/>
        </w:rPr>
        <w:t>provided</w:t>
      </w:r>
      <w:r w:rsidRPr="00FC343C">
        <w:t xml:space="preserve"> will actually meet resources </w:t>
      </w:r>
      <w:r w:rsidRPr="00FC343C">
        <w:rPr>
          <w:i/>
        </w:rPr>
        <w:t>required</w:t>
      </w:r>
    </w:p>
    <w:p w:rsidR="00E16744" w:rsidRPr="00FC343C" w:rsidRDefault="00E16744" w:rsidP="00E16744">
      <w:pPr>
        <w:pStyle w:val="Bullet1"/>
      </w:pPr>
      <w:r w:rsidRPr="00FC343C">
        <w:t>Identify deficiencies and need for extra/different resources.</w:t>
      </w:r>
    </w:p>
    <w:p w:rsidR="00E16744" w:rsidRPr="00FC343C" w:rsidRDefault="00751E81" w:rsidP="00751E81">
      <w:pPr>
        <w:pStyle w:val="BodyCopy"/>
        <w:rPr>
          <w:b/>
          <w:i/>
          <w:noProof w:val="0"/>
          <w:szCs w:val="22"/>
        </w:rPr>
      </w:pPr>
      <w:r w:rsidRPr="00FC343C">
        <w:rPr>
          <w:b/>
          <w:i/>
          <w:noProof w:val="0"/>
          <w:szCs w:val="22"/>
        </w:rPr>
        <w:t>Private and Custom tours</w:t>
      </w:r>
    </w:p>
    <w:p w:rsidR="00751E81" w:rsidRPr="00FC343C" w:rsidRDefault="00751E81" w:rsidP="00751E81">
      <w:pPr>
        <w:pStyle w:val="BodyCopy"/>
        <w:rPr>
          <w:noProof w:val="0"/>
          <w:szCs w:val="22"/>
        </w:rPr>
      </w:pPr>
      <w:r w:rsidRPr="00FC343C">
        <w:rPr>
          <w:noProof w:val="0"/>
          <w:szCs w:val="22"/>
        </w:rPr>
        <w:t>Where custom and/or private tours are being prepared it is common to:</w:t>
      </w:r>
    </w:p>
    <w:p w:rsidR="00751E81" w:rsidRPr="00FC343C" w:rsidRDefault="00751E81" w:rsidP="00751E81">
      <w:pPr>
        <w:pStyle w:val="Bullet1"/>
      </w:pPr>
      <w:r w:rsidRPr="00FC343C">
        <w:t>Invite host/tour group representative/s to attend, or</w:t>
      </w:r>
    </w:p>
    <w:p w:rsidR="00751E81" w:rsidRPr="00FC343C" w:rsidRDefault="00751E81" w:rsidP="00751E81">
      <w:pPr>
        <w:pStyle w:val="Bullet1"/>
      </w:pPr>
      <w:r w:rsidRPr="00FC343C">
        <w:t xml:space="preserve">Contact tour group representative/s by telephone to: </w:t>
      </w:r>
    </w:p>
    <w:p w:rsidR="00751E81" w:rsidRPr="00FC343C" w:rsidRDefault="00751E81" w:rsidP="00582803">
      <w:pPr>
        <w:pStyle w:val="Bullet2"/>
        <w:rPr>
          <w:lang w:val="en-AU"/>
        </w:rPr>
      </w:pPr>
      <w:r w:rsidRPr="00FC343C">
        <w:rPr>
          <w:lang w:val="en-AU"/>
        </w:rPr>
        <w:t>Get their final input</w:t>
      </w:r>
    </w:p>
    <w:p w:rsidR="00E16744" w:rsidRPr="00FC343C" w:rsidRDefault="00751E81" w:rsidP="00582803">
      <w:pPr>
        <w:pStyle w:val="Bullet2"/>
        <w:rPr>
          <w:lang w:val="en-AU"/>
        </w:rPr>
      </w:pPr>
      <w:r w:rsidRPr="00FC343C">
        <w:rPr>
          <w:lang w:val="en-AU"/>
        </w:rPr>
        <w:t>Identify last-minute requests</w:t>
      </w:r>
    </w:p>
    <w:p w:rsidR="00751E81" w:rsidRPr="00FC343C" w:rsidRDefault="00751E81" w:rsidP="00582803">
      <w:pPr>
        <w:pStyle w:val="Bullet2"/>
        <w:rPr>
          <w:lang w:val="en-AU"/>
        </w:rPr>
      </w:pPr>
      <w:r w:rsidRPr="00FC343C">
        <w:rPr>
          <w:lang w:val="en-AU"/>
        </w:rPr>
        <w:t>Confirm arrangements already made.</w:t>
      </w:r>
    </w:p>
    <w:p w:rsidR="00751E81" w:rsidRPr="00FC343C" w:rsidRDefault="00751E81">
      <w:pPr>
        <w:rPr>
          <w:rFonts w:ascii="Helvetica" w:eastAsia="Calibri" w:hAnsi="Helvetica" w:cs="Calibri"/>
          <w:b/>
          <w:szCs w:val="16"/>
          <w:lang w:eastAsia="ar-SA"/>
        </w:rPr>
      </w:pPr>
      <w:r w:rsidRPr="00FC343C">
        <w:rPr>
          <w:rFonts w:ascii="Helvetica" w:hAnsi="Helvetica"/>
        </w:rPr>
        <w:br w:type="page"/>
      </w:r>
    </w:p>
    <w:p w:rsidR="002D0810" w:rsidRPr="00FC343C" w:rsidRDefault="00BF4CD5" w:rsidP="002D0810">
      <w:pPr>
        <w:pStyle w:val="BodyCopyBold"/>
        <w:rPr>
          <w:noProof w:val="0"/>
        </w:rPr>
      </w:pPr>
      <w:r w:rsidRPr="00FC343C">
        <w:rPr>
          <w:noProof w:val="0"/>
        </w:rPr>
        <w:lastRenderedPageBreak/>
        <w:t>Undertaking final paper-based check</w:t>
      </w:r>
    </w:p>
    <w:p w:rsidR="00BF4CD5" w:rsidRPr="00FC343C" w:rsidRDefault="00BF4CD5" w:rsidP="00BF4CD5">
      <w:pPr>
        <w:pStyle w:val="BodyCopy"/>
        <w:rPr>
          <w:noProof w:val="0"/>
          <w:szCs w:val="24"/>
        </w:rPr>
      </w:pPr>
      <w:r w:rsidRPr="00FC343C">
        <w:rPr>
          <w:noProof w:val="0"/>
          <w:szCs w:val="24"/>
        </w:rPr>
        <w:t>One SOP is the undertaking of a final paper-based consideration of the Loading list/manifest for equipment and supplies.</w:t>
      </w:r>
    </w:p>
    <w:p w:rsidR="00BF4CD5" w:rsidRPr="00FC343C" w:rsidRDefault="007974FB" w:rsidP="00BF4CD5">
      <w:pPr>
        <w:pStyle w:val="BodyCopy"/>
        <w:rPr>
          <w:noProof w:val="0"/>
          <w:szCs w:val="24"/>
        </w:rPr>
      </w:pPr>
      <w:r w:rsidRPr="00FC343C">
        <w:rPr>
          <w:szCs w:val="24"/>
          <w:lang w:eastAsia="en-AU"/>
        </w:rPr>
        <w:drawing>
          <wp:anchor distT="0" distB="0" distL="114300" distR="114300" simplePos="0" relativeHeight="251740160" behindDoc="0" locked="0" layoutInCell="1" allowOverlap="1" wp14:anchorId="7EBE64B5" wp14:editId="692A62CC">
            <wp:simplePos x="0" y="0"/>
            <wp:positionH relativeFrom="column">
              <wp:posOffset>3660775</wp:posOffset>
            </wp:positionH>
            <wp:positionV relativeFrom="paragraph">
              <wp:posOffset>24765</wp:posOffset>
            </wp:positionV>
            <wp:extent cx="2061845" cy="1371600"/>
            <wp:effectExtent l="19050" t="0" r="0" b="0"/>
            <wp:wrapSquare wrapText="bothSides"/>
            <wp:docPr id="52" name="Picture 19" descr="C:\Documents and Settings\Godaishu\Desktop\PHOTOS\2014\Shutterstock 25-a-day\shutterstock_153008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Godaishu\Desktop\PHOTOS\2014\Shutterstock 25-a-day\shutterstock_153008246.jpg"/>
                    <pic:cNvPicPr>
                      <a:picLocks noChangeAspect="1" noChangeArrowheads="1"/>
                    </pic:cNvPicPr>
                  </pic:nvPicPr>
                  <pic:blipFill>
                    <a:blip r:embed="rId100" cstate="print"/>
                    <a:srcRect/>
                    <a:stretch>
                      <a:fillRect/>
                    </a:stretch>
                  </pic:blipFill>
                  <pic:spPr bwMode="auto">
                    <a:xfrm>
                      <a:off x="0" y="0"/>
                      <a:ext cx="2061845" cy="1371600"/>
                    </a:xfrm>
                    <a:prstGeom prst="rect">
                      <a:avLst/>
                    </a:prstGeom>
                    <a:noFill/>
                    <a:ln w="9525">
                      <a:noFill/>
                      <a:miter lim="800000"/>
                      <a:headEnd/>
                      <a:tailEnd/>
                    </a:ln>
                  </pic:spPr>
                </pic:pic>
              </a:graphicData>
            </a:graphic>
          </wp:anchor>
        </w:drawing>
      </w:r>
      <w:r w:rsidR="00BF4CD5" w:rsidRPr="00FC343C">
        <w:rPr>
          <w:noProof w:val="0"/>
          <w:szCs w:val="24"/>
        </w:rPr>
        <w:t>This involves:</w:t>
      </w:r>
    </w:p>
    <w:p w:rsidR="002D0810" w:rsidRPr="00FC343C" w:rsidRDefault="00BF4CD5" w:rsidP="001D1033">
      <w:pPr>
        <w:pStyle w:val="Bullet1"/>
      </w:pPr>
      <w:r w:rsidRPr="00FC343C">
        <w:t>Sitting down with tour staff</w:t>
      </w:r>
    </w:p>
    <w:p w:rsidR="00BF4CD5" w:rsidRPr="00FC343C" w:rsidRDefault="00BF4CD5" w:rsidP="001D1033">
      <w:pPr>
        <w:pStyle w:val="Bullet1"/>
      </w:pPr>
      <w:r w:rsidRPr="00FC343C">
        <w:t>Giving each member of the tour staff a copy of tour details – that is:</w:t>
      </w:r>
    </w:p>
    <w:p w:rsidR="00BF4CD5" w:rsidRPr="00FC343C" w:rsidRDefault="00BF4CD5" w:rsidP="00582803">
      <w:pPr>
        <w:pStyle w:val="Bullet2"/>
        <w:rPr>
          <w:lang w:val="en-AU"/>
        </w:rPr>
      </w:pPr>
      <w:r w:rsidRPr="00FC343C">
        <w:rPr>
          <w:lang w:val="en-AU"/>
        </w:rPr>
        <w:t>Tour group numbers</w:t>
      </w:r>
    </w:p>
    <w:p w:rsidR="00BF4CD5" w:rsidRPr="00FC343C" w:rsidRDefault="00BF4CD5" w:rsidP="00582803">
      <w:pPr>
        <w:pStyle w:val="Bullet2"/>
        <w:rPr>
          <w:lang w:val="en-AU"/>
        </w:rPr>
      </w:pPr>
      <w:r w:rsidRPr="00FC343C">
        <w:rPr>
          <w:lang w:val="en-AU"/>
        </w:rPr>
        <w:t>Group profiles</w:t>
      </w:r>
    </w:p>
    <w:p w:rsidR="00BF4CD5" w:rsidRPr="00FC343C" w:rsidRDefault="00BF4CD5" w:rsidP="00582803">
      <w:pPr>
        <w:pStyle w:val="Bullet2"/>
        <w:rPr>
          <w:lang w:val="en-AU"/>
        </w:rPr>
      </w:pPr>
      <w:r w:rsidRPr="00FC343C">
        <w:rPr>
          <w:lang w:val="en-AU"/>
        </w:rPr>
        <w:t>Itinerary</w:t>
      </w:r>
    </w:p>
    <w:p w:rsidR="00BF4CD5" w:rsidRPr="00FC343C" w:rsidRDefault="00BF4CD5" w:rsidP="00582803">
      <w:pPr>
        <w:pStyle w:val="Bullet2"/>
        <w:rPr>
          <w:lang w:val="en-AU"/>
        </w:rPr>
      </w:pPr>
      <w:r w:rsidRPr="00FC343C">
        <w:rPr>
          <w:lang w:val="en-AU"/>
        </w:rPr>
        <w:t>Copies of contracts/agreements for private or custom tours</w:t>
      </w:r>
    </w:p>
    <w:p w:rsidR="00BF4CD5" w:rsidRPr="00FC343C" w:rsidRDefault="00BF4CD5" w:rsidP="001D1033">
      <w:pPr>
        <w:pStyle w:val="Bullet1"/>
      </w:pPr>
      <w:r w:rsidRPr="00FC343C">
        <w:t>Distributing copy of Loading sheet/manifest to each tour staff member</w:t>
      </w:r>
    </w:p>
    <w:p w:rsidR="00BF4CD5" w:rsidRPr="00FC343C" w:rsidRDefault="002C10D0" w:rsidP="001D1033">
      <w:pPr>
        <w:pStyle w:val="Bullet1"/>
      </w:pPr>
      <w:r w:rsidRPr="00FC343C">
        <w:t>E</w:t>
      </w:r>
      <w:r w:rsidR="00BF4CD5" w:rsidRPr="00FC343C">
        <w:t xml:space="preserve">valuating the </w:t>
      </w:r>
      <w:r w:rsidRPr="00FC343C">
        <w:t>contents of the Loading sheet/manifest – which requires:</w:t>
      </w:r>
    </w:p>
    <w:p w:rsidR="00BF4CD5" w:rsidRPr="00FC343C" w:rsidRDefault="002C10D0" w:rsidP="00582803">
      <w:pPr>
        <w:pStyle w:val="Bullet2"/>
        <w:rPr>
          <w:lang w:val="en-AU"/>
        </w:rPr>
      </w:pPr>
      <w:r w:rsidRPr="00FC343C">
        <w:rPr>
          <w:lang w:val="en-AU"/>
        </w:rPr>
        <w:t>Identification of materials provided</w:t>
      </w:r>
    </w:p>
    <w:p w:rsidR="002C10D0" w:rsidRPr="00FC343C" w:rsidRDefault="002C10D0" w:rsidP="00582803">
      <w:pPr>
        <w:pStyle w:val="Bullet2"/>
        <w:rPr>
          <w:lang w:val="en-AU"/>
        </w:rPr>
      </w:pPr>
      <w:r w:rsidRPr="00FC343C">
        <w:rPr>
          <w:lang w:val="en-AU"/>
        </w:rPr>
        <w:t>Analysis of projected use</w:t>
      </w:r>
    </w:p>
    <w:p w:rsidR="002C10D0" w:rsidRPr="00FC343C" w:rsidRDefault="002C10D0" w:rsidP="00582803">
      <w:pPr>
        <w:pStyle w:val="Bullet2"/>
        <w:rPr>
          <w:lang w:val="en-AU"/>
        </w:rPr>
      </w:pPr>
      <w:r w:rsidRPr="00FC343C">
        <w:rPr>
          <w:lang w:val="en-AU"/>
        </w:rPr>
        <w:t>Confirmation of resources provided</w:t>
      </w:r>
    </w:p>
    <w:p w:rsidR="002C10D0" w:rsidRPr="00FC343C" w:rsidRDefault="002C10D0" w:rsidP="00582803">
      <w:pPr>
        <w:pStyle w:val="Bullet2"/>
        <w:rPr>
          <w:lang w:val="en-AU"/>
        </w:rPr>
      </w:pPr>
      <w:r w:rsidRPr="00FC343C">
        <w:rPr>
          <w:lang w:val="en-AU"/>
        </w:rPr>
        <w:t xml:space="preserve">Identification of situations where </w:t>
      </w:r>
      <w:r w:rsidRPr="00FC343C">
        <w:rPr>
          <w:i/>
          <w:lang w:val="en-AU"/>
        </w:rPr>
        <w:t>more</w:t>
      </w:r>
      <w:r w:rsidRPr="00FC343C">
        <w:rPr>
          <w:lang w:val="en-AU"/>
        </w:rPr>
        <w:t xml:space="preserve"> resources are required</w:t>
      </w:r>
    </w:p>
    <w:p w:rsidR="002C10D0" w:rsidRPr="00FC343C" w:rsidRDefault="002C10D0" w:rsidP="00582803">
      <w:pPr>
        <w:pStyle w:val="Bullet2"/>
        <w:rPr>
          <w:lang w:val="en-AU"/>
        </w:rPr>
      </w:pPr>
      <w:r w:rsidRPr="00FC343C">
        <w:rPr>
          <w:lang w:val="en-AU"/>
        </w:rPr>
        <w:t xml:space="preserve">Identification of situations where </w:t>
      </w:r>
      <w:r w:rsidRPr="00FC343C">
        <w:rPr>
          <w:i/>
          <w:lang w:val="en-AU"/>
        </w:rPr>
        <w:t xml:space="preserve">different </w:t>
      </w:r>
      <w:r w:rsidRPr="00FC343C">
        <w:rPr>
          <w:lang w:val="en-AU"/>
        </w:rPr>
        <w:t>resources are required</w:t>
      </w:r>
    </w:p>
    <w:p w:rsidR="001944A4" w:rsidRPr="00FC343C" w:rsidRDefault="001944A4" w:rsidP="002C10D0">
      <w:pPr>
        <w:pStyle w:val="Bullet1"/>
      </w:pPr>
      <w:r w:rsidRPr="00FC343C">
        <w:t>Reviewing Operations Package/Manual – and checking, reviewing and/or confirming:</w:t>
      </w:r>
    </w:p>
    <w:p w:rsidR="001944A4" w:rsidRPr="00FC343C" w:rsidRDefault="001944A4" w:rsidP="00582803">
      <w:pPr>
        <w:pStyle w:val="Bullet2"/>
        <w:rPr>
          <w:lang w:val="en-AU"/>
        </w:rPr>
      </w:pPr>
      <w:r w:rsidRPr="00FC343C">
        <w:rPr>
          <w:lang w:val="en-AU"/>
        </w:rPr>
        <w:t>Emergency Plans</w:t>
      </w:r>
    </w:p>
    <w:p w:rsidR="001944A4" w:rsidRPr="00FC343C" w:rsidRDefault="001944A4" w:rsidP="00582803">
      <w:pPr>
        <w:pStyle w:val="Bullet2"/>
        <w:rPr>
          <w:lang w:val="en-AU"/>
        </w:rPr>
      </w:pPr>
      <w:r w:rsidRPr="00FC343C">
        <w:rPr>
          <w:lang w:val="en-AU"/>
        </w:rPr>
        <w:t>Permissions and permits – authorisations necessary to enter certain places/areas</w:t>
      </w:r>
    </w:p>
    <w:p w:rsidR="001944A4" w:rsidRPr="00FC343C" w:rsidRDefault="001944A4" w:rsidP="00582803">
      <w:pPr>
        <w:pStyle w:val="Bullet2"/>
        <w:rPr>
          <w:lang w:val="en-AU"/>
        </w:rPr>
      </w:pPr>
      <w:r w:rsidRPr="00FC343C">
        <w:rPr>
          <w:lang w:val="en-AU"/>
        </w:rPr>
        <w:t xml:space="preserve">Codes of Conduct – to guide </w:t>
      </w:r>
      <w:r w:rsidR="001B6693" w:rsidRPr="00FC343C">
        <w:rPr>
          <w:lang w:val="en-AU"/>
        </w:rPr>
        <w:t>behaviour</w:t>
      </w:r>
      <w:r w:rsidRPr="00FC343C">
        <w:rPr>
          <w:lang w:val="en-AU"/>
        </w:rPr>
        <w:t xml:space="preserve"> in nominated areas in order to respect communities and cultures and/or enable responsible environmental actions</w:t>
      </w:r>
    </w:p>
    <w:p w:rsidR="001944A4" w:rsidRPr="00FC343C" w:rsidRDefault="001944A4" w:rsidP="00582803">
      <w:pPr>
        <w:pStyle w:val="Bullet2"/>
        <w:rPr>
          <w:lang w:val="en-AU"/>
        </w:rPr>
      </w:pPr>
      <w:r w:rsidRPr="00FC343C">
        <w:rPr>
          <w:lang w:val="en-AU"/>
        </w:rPr>
        <w:t>Contact lists – list of local offices, local personnel, phone numbers</w:t>
      </w:r>
    </w:p>
    <w:p w:rsidR="002C10D0" w:rsidRPr="00FC343C" w:rsidRDefault="002C10D0" w:rsidP="002C10D0">
      <w:pPr>
        <w:pStyle w:val="Bullet1"/>
      </w:pPr>
      <w:r w:rsidRPr="00FC343C">
        <w:t>Determining course of action where extra/different resources are required – for example:</w:t>
      </w:r>
    </w:p>
    <w:p w:rsidR="002C10D0" w:rsidRPr="00FC343C" w:rsidRDefault="002C10D0" w:rsidP="00582803">
      <w:pPr>
        <w:pStyle w:val="Bullet2"/>
        <w:rPr>
          <w:lang w:val="en-AU"/>
        </w:rPr>
      </w:pPr>
      <w:r w:rsidRPr="00FC343C">
        <w:rPr>
          <w:lang w:val="en-AU"/>
        </w:rPr>
        <w:t>Supply of what is required – if budget/scope of authority allows</w:t>
      </w:r>
    </w:p>
    <w:p w:rsidR="002C10D0" w:rsidRPr="00FC343C" w:rsidRDefault="002C10D0" w:rsidP="00582803">
      <w:pPr>
        <w:pStyle w:val="Bullet2"/>
        <w:rPr>
          <w:lang w:val="en-AU"/>
        </w:rPr>
      </w:pPr>
      <w:r w:rsidRPr="00FC343C">
        <w:rPr>
          <w:lang w:val="en-AU"/>
        </w:rPr>
        <w:t xml:space="preserve">Request (with appropriate justification) to management for permission for extra resources </w:t>
      </w:r>
    </w:p>
    <w:p w:rsidR="00BF4CD5" w:rsidRPr="00FC343C" w:rsidRDefault="002C10D0" w:rsidP="001D1033">
      <w:pPr>
        <w:pStyle w:val="Bullet1"/>
      </w:pPr>
      <w:r w:rsidRPr="00FC343C">
        <w:t>Signing-off by tour staff on the Loading sheets as being appropriate for the trip/tour to be conducted.</w:t>
      </w:r>
    </w:p>
    <w:p w:rsidR="001944A4" w:rsidRPr="00FC343C" w:rsidRDefault="001944A4">
      <w:pPr>
        <w:rPr>
          <w:rFonts w:ascii="Helvetica" w:eastAsia="Calibri" w:hAnsi="Helvetica" w:cs="Calibri"/>
          <w:b/>
          <w:szCs w:val="16"/>
          <w:lang w:eastAsia="ar-SA"/>
        </w:rPr>
      </w:pPr>
      <w:r w:rsidRPr="00FC343C">
        <w:rPr>
          <w:rFonts w:ascii="Helvetica" w:hAnsi="Helvetica"/>
        </w:rPr>
        <w:br w:type="page"/>
      </w:r>
    </w:p>
    <w:p w:rsidR="00BF4CD5" w:rsidRPr="00FC343C" w:rsidRDefault="00BF4CD5" w:rsidP="00BF4CD5">
      <w:pPr>
        <w:pStyle w:val="BodyCopyBold"/>
        <w:rPr>
          <w:noProof w:val="0"/>
        </w:rPr>
      </w:pPr>
      <w:r w:rsidRPr="00FC343C">
        <w:rPr>
          <w:noProof w:val="0"/>
        </w:rPr>
        <w:lastRenderedPageBreak/>
        <w:t>Conducting physical check</w:t>
      </w:r>
    </w:p>
    <w:p w:rsidR="002C10D0" w:rsidRPr="00FC343C" w:rsidRDefault="002C10D0" w:rsidP="00BF4CD5">
      <w:pPr>
        <w:pStyle w:val="BodyCopy"/>
        <w:rPr>
          <w:noProof w:val="0"/>
          <w:szCs w:val="24"/>
        </w:rPr>
      </w:pPr>
      <w:r w:rsidRPr="00FC343C">
        <w:rPr>
          <w:noProof w:val="0"/>
          <w:szCs w:val="24"/>
        </w:rPr>
        <w:t>The physical check of the resources may occur:</w:t>
      </w:r>
    </w:p>
    <w:p w:rsidR="002C10D0" w:rsidRPr="00FC343C" w:rsidRDefault="002C10D0" w:rsidP="002C10D0">
      <w:pPr>
        <w:pStyle w:val="Bullet1"/>
      </w:pPr>
      <w:r w:rsidRPr="00FC343C">
        <w:t>At the same time as the paper-based check (described above) is undertaken</w:t>
      </w:r>
    </w:p>
    <w:p w:rsidR="002C10D0" w:rsidRPr="00FC343C" w:rsidRDefault="002C10D0" w:rsidP="002C10D0">
      <w:pPr>
        <w:pStyle w:val="Bullet1"/>
      </w:pPr>
      <w:r w:rsidRPr="00FC343C">
        <w:t>After the paper-based check has confirmed the ‘in principle’ provision of supplies.</w:t>
      </w:r>
    </w:p>
    <w:p w:rsidR="002C10D0" w:rsidRPr="00FC343C" w:rsidRDefault="00BF4CD5" w:rsidP="00BF4CD5">
      <w:pPr>
        <w:pStyle w:val="BodyCopy"/>
        <w:rPr>
          <w:noProof w:val="0"/>
          <w:szCs w:val="24"/>
        </w:rPr>
      </w:pPr>
      <w:r w:rsidRPr="00FC343C">
        <w:rPr>
          <w:noProof w:val="0"/>
          <w:szCs w:val="24"/>
        </w:rPr>
        <w:t xml:space="preserve">Conducting a physical </w:t>
      </w:r>
      <w:r w:rsidR="002C10D0" w:rsidRPr="00FC343C">
        <w:rPr>
          <w:noProof w:val="0"/>
          <w:szCs w:val="24"/>
        </w:rPr>
        <w:t>check means:</w:t>
      </w:r>
    </w:p>
    <w:p w:rsidR="002C10D0" w:rsidRPr="00FC343C" w:rsidRDefault="002C10D0" w:rsidP="002C10D0">
      <w:pPr>
        <w:pStyle w:val="Bullet1"/>
      </w:pPr>
      <w:r w:rsidRPr="00FC343C">
        <w:t>Going to the staging area for the trip/tour – where all the resources have been assembled</w:t>
      </w:r>
    </w:p>
    <w:p w:rsidR="002C10D0" w:rsidRPr="00FC343C" w:rsidRDefault="002C10D0" w:rsidP="002C10D0">
      <w:pPr>
        <w:pStyle w:val="Bullet1"/>
      </w:pPr>
      <w:r w:rsidRPr="00FC343C">
        <w:t>Counting items – and confirming numbers on Loading sheets</w:t>
      </w:r>
    </w:p>
    <w:p w:rsidR="00BF4CD5" w:rsidRPr="00FC343C" w:rsidRDefault="002C10D0" w:rsidP="002C10D0">
      <w:pPr>
        <w:pStyle w:val="Bullet1"/>
      </w:pPr>
      <w:r w:rsidRPr="00FC343C">
        <w:t>I</w:t>
      </w:r>
      <w:r w:rsidR="00BF4CD5" w:rsidRPr="00FC343C">
        <w:t>nspectin</w:t>
      </w:r>
      <w:r w:rsidRPr="00FC343C">
        <w:t>g</w:t>
      </w:r>
      <w:r w:rsidR="00BF4CD5" w:rsidRPr="00FC343C">
        <w:t xml:space="preserve"> equipment and supplies that have been assembled for the tour</w:t>
      </w:r>
      <w:r w:rsidRPr="00FC343C">
        <w:t xml:space="preserve"> – to ensure they are as expected and in good condition</w:t>
      </w:r>
    </w:p>
    <w:p w:rsidR="002C10D0" w:rsidRPr="00FC343C" w:rsidRDefault="002C10D0" w:rsidP="002C10D0">
      <w:pPr>
        <w:pStyle w:val="Bullet1"/>
      </w:pPr>
      <w:r w:rsidRPr="00FC343C">
        <w:t>Deciding on action to take – to address situations where the check reveals sub-standard, inappropriate or otherwise unsuitable items</w:t>
      </w:r>
    </w:p>
    <w:p w:rsidR="002C10D0" w:rsidRPr="00FC343C" w:rsidRDefault="002C10D0" w:rsidP="002C10D0">
      <w:pPr>
        <w:pStyle w:val="Bullet1"/>
      </w:pPr>
      <w:r w:rsidRPr="00FC343C">
        <w:t>Signing off on the resources provided – on the loading sheet or a duplicate Checklist.</w:t>
      </w:r>
    </w:p>
    <w:p w:rsidR="00BF4CD5" w:rsidRPr="00FC343C" w:rsidRDefault="005C40F5" w:rsidP="00BF4CD5">
      <w:pPr>
        <w:pStyle w:val="BodyCopy"/>
        <w:rPr>
          <w:b/>
          <w:noProof w:val="0"/>
          <w:szCs w:val="24"/>
        </w:rPr>
      </w:pPr>
      <w:r w:rsidRPr="00FC343C">
        <w:rPr>
          <w:b/>
          <w:noProof w:val="0"/>
          <w:szCs w:val="24"/>
        </w:rPr>
        <w:t>Becoming familiar with operation of resources</w:t>
      </w:r>
    </w:p>
    <w:p w:rsidR="005C40F5" w:rsidRPr="00FC343C" w:rsidRDefault="005C40F5" w:rsidP="00BF4CD5">
      <w:pPr>
        <w:pStyle w:val="BodyCopy"/>
        <w:rPr>
          <w:noProof w:val="0"/>
          <w:szCs w:val="24"/>
        </w:rPr>
      </w:pPr>
      <w:r w:rsidRPr="00FC343C">
        <w:rPr>
          <w:noProof w:val="0"/>
          <w:szCs w:val="24"/>
        </w:rPr>
        <w:t>Where new/different resources are provided it is standard procedure for tour staff to become familiar with items before the tour departs.</w:t>
      </w:r>
    </w:p>
    <w:p w:rsidR="005C40F5" w:rsidRPr="00FC343C" w:rsidRDefault="005C40F5" w:rsidP="00BF4CD5">
      <w:pPr>
        <w:pStyle w:val="BodyCopy"/>
        <w:rPr>
          <w:noProof w:val="0"/>
          <w:szCs w:val="24"/>
        </w:rPr>
      </w:pPr>
      <w:r w:rsidRPr="00FC343C">
        <w:rPr>
          <w:noProof w:val="0"/>
          <w:szCs w:val="24"/>
        </w:rPr>
        <w:t>It</w:t>
      </w:r>
      <w:r w:rsidR="00E14AAB" w:rsidRPr="00FC343C">
        <w:rPr>
          <w:noProof w:val="0"/>
          <w:szCs w:val="24"/>
        </w:rPr>
        <w:t xml:space="preserve"> is not recommended</w:t>
      </w:r>
      <w:r w:rsidRPr="00FC343C">
        <w:rPr>
          <w:noProof w:val="0"/>
          <w:szCs w:val="24"/>
        </w:rPr>
        <w:t xml:space="preserve"> for tour staff to have their firs</w:t>
      </w:r>
      <w:r w:rsidR="00E14AAB" w:rsidRPr="00FC343C">
        <w:rPr>
          <w:noProof w:val="0"/>
          <w:szCs w:val="24"/>
        </w:rPr>
        <w:t xml:space="preserve">t experience with new equipment and </w:t>
      </w:r>
      <w:r w:rsidRPr="00FC343C">
        <w:rPr>
          <w:noProof w:val="0"/>
          <w:szCs w:val="24"/>
        </w:rPr>
        <w:t>supplies on tour where their actions can be seen by tour group members.</w:t>
      </w:r>
    </w:p>
    <w:p w:rsidR="005C40F5" w:rsidRPr="00FC343C" w:rsidRDefault="005C40F5" w:rsidP="00BF4CD5">
      <w:pPr>
        <w:pStyle w:val="BodyCopy"/>
        <w:rPr>
          <w:noProof w:val="0"/>
          <w:szCs w:val="24"/>
        </w:rPr>
      </w:pPr>
      <w:r w:rsidRPr="00FC343C">
        <w:rPr>
          <w:noProof w:val="0"/>
          <w:szCs w:val="24"/>
        </w:rPr>
        <w:t>Becoming familiar can involve:</w:t>
      </w:r>
    </w:p>
    <w:p w:rsidR="005C40F5" w:rsidRPr="00FC343C" w:rsidRDefault="005C40F5" w:rsidP="005C40F5">
      <w:pPr>
        <w:pStyle w:val="Bullet1"/>
        <w:rPr>
          <w:szCs w:val="24"/>
        </w:rPr>
      </w:pPr>
      <w:r w:rsidRPr="00FC343C">
        <w:rPr>
          <w:szCs w:val="24"/>
        </w:rPr>
        <w:t>Distribution and reading of User Manuals/Operator Instructions or similar</w:t>
      </w:r>
    </w:p>
    <w:p w:rsidR="005C40F5" w:rsidRPr="00FC343C" w:rsidRDefault="005C40F5" w:rsidP="005C40F5">
      <w:pPr>
        <w:pStyle w:val="Bullet1"/>
        <w:rPr>
          <w:szCs w:val="24"/>
        </w:rPr>
      </w:pPr>
      <w:r w:rsidRPr="00FC343C">
        <w:rPr>
          <w:szCs w:val="24"/>
        </w:rPr>
        <w:t>Demonstration of how to use items by manufacturers</w:t>
      </w:r>
    </w:p>
    <w:p w:rsidR="005C40F5" w:rsidRPr="00FC343C" w:rsidRDefault="005C40F5" w:rsidP="005C40F5">
      <w:pPr>
        <w:pStyle w:val="Bullet1"/>
        <w:rPr>
          <w:szCs w:val="24"/>
        </w:rPr>
      </w:pPr>
      <w:r w:rsidRPr="00FC343C">
        <w:rPr>
          <w:szCs w:val="24"/>
        </w:rPr>
        <w:t>Opportunities for practice/drill with the items.</w:t>
      </w:r>
    </w:p>
    <w:p w:rsidR="00751E81" w:rsidRPr="00FC343C" w:rsidRDefault="00751E81" w:rsidP="00751E81">
      <w:pPr>
        <w:pStyle w:val="BodyCopy"/>
        <w:rPr>
          <w:b/>
          <w:noProof w:val="0"/>
        </w:rPr>
      </w:pPr>
      <w:r w:rsidRPr="00FC343C">
        <w:rPr>
          <w:b/>
          <w:noProof w:val="0"/>
        </w:rPr>
        <w:t>Inspecting tour vehicle</w:t>
      </w:r>
    </w:p>
    <w:p w:rsidR="00751E81" w:rsidRPr="00FC343C" w:rsidRDefault="00751E81" w:rsidP="00751E81">
      <w:pPr>
        <w:pStyle w:val="BodyCopy"/>
        <w:rPr>
          <w:noProof w:val="0"/>
        </w:rPr>
      </w:pPr>
      <w:r w:rsidRPr="00FC343C">
        <w:rPr>
          <w:noProof w:val="0"/>
        </w:rPr>
        <w:t>Another common practice is to physically inspect the tour vehicle(s) and trailer(s) as well as any supp</w:t>
      </w:r>
      <w:r w:rsidR="00AC40A2" w:rsidRPr="00FC343C">
        <w:rPr>
          <w:noProof w:val="0"/>
        </w:rPr>
        <w:t>o</w:t>
      </w:r>
      <w:r w:rsidRPr="00FC343C">
        <w:rPr>
          <w:noProof w:val="0"/>
        </w:rPr>
        <w:t>rt transport which will be used to re-stock/replenish the tour.</w:t>
      </w:r>
    </w:p>
    <w:p w:rsidR="00751E81" w:rsidRPr="00FC343C" w:rsidRDefault="00751E81" w:rsidP="00751E81">
      <w:pPr>
        <w:pStyle w:val="BodyCopy"/>
        <w:rPr>
          <w:noProof w:val="0"/>
        </w:rPr>
      </w:pPr>
      <w:r w:rsidRPr="00FC343C">
        <w:rPr>
          <w:noProof w:val="0"/>
        </w:rPr>
        <w:t>Inspections will:</w:t>
      </w:r>
    </w:p>
    <w:p w:rsidR="00751E81" w:rsidRPr="00FC343C" w:rsidRDefault="00373F74" w:rsidP="00751E81">
      <w:pPr>
        <w:pStyle w:val="Bullet1"/>
      </w:pPr>
      <w:r w:rsidRPr="00FC343C">
        <w:rPr>
          <w:noProof/>
          <w:lang w:eastAsia="en-AU"/>
        </w:rPr>
        <w:drawing>
          <wp:anchor distT="0" distB="0" distL="114300" distR="114300" simplePos="0" relativeHeight="251742208" behindDoc="0" locked="0" layoutInCell="1" allowOverlap="1" wp14:anchorId="1A1D0D4B" wp14:editId="6793C046">
            <wp:simplePos x="0" y="0"/>
            <wp:positionH relativeFrom="column">
              <wp:posOffset>3134360</wp:posOffset>
            </wp:positionH>
            <wp:positionV relativeFrom="paragraph">
              <wp:posOffset>85725</wp:posOffset>
            </wp:positionV>
            <wp:extent cx="2595245" cy="1718310"/>
            <wp:effectExtent l="19050" t="0" r="0" b="0"/>
            <wp:wrapSquare wrapText="bothSides"/>
            <wp:docPr id="54" name="Picture 21" descr="C:\Documents and Settings\Godaishu\Desktop\PHOTOS\2014\Shutterstock 25-a-day\shutterstock_189561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Godaishu\Desktop\PHOTOS\2014\Shutterstock 25-a-day\shutterstock_189561038.jpg"/>
                    <pic:cNvPicPr>
                      <a:picLocks noChangeAspect="1" noChangeArrowheads="1"/>
                    </pic:cNvPicPr>
                  </pic:nvPicPr>
                  <pic:blipFill>
                    <a:blip r:embed="rId101" cstate="print"/>
                    <a:srcRect/>
                    <a:stretch>
                      <a:fillRect/>
                    </a:stretch>
                  </pic:blipFill>
                  <pic:spPr bwMode="auto">
                    <a:xfrm>
                      <a:off x="0" y="0"/>
                      <a:ext cx="2595245" cy="1718310"/>
                    </a:xfrm>
                    <a:prstGeom prst="rect">
                      <a:avLst/>
                    </a:prstGeom>
                    <a:noFill/>
                    <a:ln w="9525">
                      <a:noFill/>
                      <a:miter lim="800000"/>
                      <a:headEnd/>
                      <a:tailEnd/>
                    </a:ln>
                  </pic:spPr>
                </pic:pic>
              </a:graphicData>
            </a:graphic>
          </wp:anchor>
        </w:drawing>
      </w:r>
      <w:r w:rsidR="00751E81" w:rsidRPr="00FC343C">
        <w:t>Check service to vehicle/s and trailers has been conducted as required</w:t>
      </w:r>
    </w:p>
    <w:p w:rsidR="00751E81" w:rsidRPr="00FC343C" w:rsidRDefault="00751E81" w:rsidP="00751E81">
      <w:pPr>
        <w:pStyle w:val="Bullet1"/>
      </w:pPr>
      <w:r w:rsidRPr="00FC343C">
        <w:t>Test operations of certain aspects of the vehicle – a Checklist is commonly used</w:t>
      </w:r>
    </w:p>
    <w:p w:rsidR="00751E81" w:rsidRPr="00FC343C" w:rsidRDefault="00751E81" w:rsidP="00751E81">
      <w:pPr>
        <w:pStyle w:val="Bullet1"/>
      </w:pPr>
      <w:r w:rsidRPr="00FC343C">
        <w:t>Verify registration and roadworthiness of vehicle/s</w:t>
      </w:r>
    </w:p>
    <w:p w:rsidR="00751E81" w:rsidRPr="00FC343C" w:rsidRDefault="00751E81" w:rsidP="00751E81">
      <w:pPr>
        <w:pStyle w:val="Bullet1"/>
      </w:pPr>
      <w:r w:rsidRPr="00FC343C">
        <w:t>Make sure vehicle is clean and properly stocked</w:t>
      </w:r>
    </w:p>
    <w:p w:rsidR="00751E81" w:rsidRPr="00FC343C" w:rsidRDefault="00751E81" w:rsidP="00751E81">
      <w:pPr>
        <w:pStyle w:val="Bullet1"/>
      </w:pPr>
      <w:r w:rsidRPr="00FC343C">
        <w:t>Feature a test drive of the vehicle.</w:t>
      </w:r>
    </w:p>
    <w:p w:rsidR="001944A4" w:rsidRPr="00FC343C" w:rsidRDefault="001944A4">
      <w:pPr>
        <w:rPr>
          <w:rFonts w:ascii="Helvetica" w:eastAsia="Calibri" w:hAnsi="Helvetica" w:cs="Calibri"/>
          <w:b/>
          <w:szCs w:val="16"/>
          <w:lang w:eastAsia="ar-SA"/>
        </w:rPr>
      </w:pPr>
      <w:r w:rsidRPr="00FC343C">
        <w:rPr>
          <w:rFonts w:ascii="Helvetica" w:hAnsi="Helvetica"/>
          <w:b/>
        </w:rPr>
        <w:br w:type="page"/>
      </w:r>
    </w:p>
    <w:p w:rsidR="00BF4CD5" w:rsidRPr="00FC343C" w:rsidRDefault="00BF4CD5" w:rsidP="00074B56">
      <w:pPr>
        <w:pStyle w:val="BodyCopy"/>
        <w:rPr>
          <w:b/>
          <w:noProof w:val="0"/>
        </w:rPr>
      </w:pPr>
      <w:r w:rsidRPr="00FC343C">
        <w:rPr>
          <w:b/>
          <w:noProof w:val="0"/>
        </w:rPr>
        <w:lastRenderedPageBreak/>
        <w:t>Confirming contingency plans</w:t>
      </w:r>
    </w:p>
    <w:p w:rsidR="00751E81" w:rsidRPr="00FC343C" w:rsidRDefault="00751E81" w:rsidP="00074B56">
      <w:pPr>
        <w:pStyle w:val="BodyCopy"/>
        <w:rPr>
          <w:noProof w:val="0"/>
        </w:rPr>
      </w:pPr>
      <w:r w:rsidRPr="00FC343C">
        <w:rPr>
          <w:noProof w:val="0"/>
        </w:rPr>
        <w:t>Contingency plans are plans prepared for tour staff to follow in case certain predictable events materialise.</w:t>
      </w:r>
    </w:p>
    <w:p w:rsidR="005C40F5" w:rsidRPr="00FC343C" w:rsidRDefault="005C40F5" w:rsidP="00074B56">
      <w:pPr>
        <w:pStyle w:val="BodyCopy"/>
        <w:rPr>
          <w:noProof w:val="0"/>
        </w:rPr>
      </w:pPr>
      <w:r w:rsidRPr="00FC343C">
        <w:rPr>
          <w:noProof w:val="0"/>
        </w:rPr>
        <w:t xml:space="preserve">They are Plan B – they detail what will be done when Plan A (what should </w:t>
      </w:r>
      <w:r w:rsidRPr="00FC343C">
        <w:rPr>
          <w:i/>
          <w:noProof w:val="0"/>
        </w:rPr>
        <w:t>normally</w:t>
      </w:r>
      <w:r w:rsidRPr="00FC343C">
        <w:rPr>
          <w:noProof w:val="0"/>
        </w:rPr>
        <w:t xml:space="preserve"> occur) cannot happen/take place.</w:t>
      </w:r>
    </w:p>
    <w:p w:rsidR="00751E81" w:rsidRPr="00FC343C" w:rsidRDefault="00751E81" w:rsidP="00074B56">
      <w:pPr>
        <w:pStyle w:val="BodyCopy"/>
        <w:rPr>
          <w:noProof w:val="0"/>
        </w:rPr>
      </w:pPr>
      <w:r w:rsidRPr="00FC343C">
        <w:rPr>
          <w:noProof w:val="0"/>
        </w:rPr>
        <w:t xml:space="preserve">These events are not </w:t>
      </w:r>
      <w:r w:rsidR="005C40F5" w:rsidRPr="00FC343C">
        <w:rPr>
          <w:noProof w:val="0"/>
        </w:rPr>
        <w:t>‘</w:t>
      </w:r>
      <w:r w:rsidRPr="00FC343C">
        <w:rPr>
          <w:noProof w:val="0"/>
        </w:rPr>
        <w:t>emergencies</w:t>
      </w:r>
      <w:r w:rsidR="005C40F5" w:rsidRPr="00FC343C">
        <w:rPr>
          <w:noProof w:val="0"/>
        </w:rPr>
        <w:t>’</w:t>
      </w:r>
      <w:r w:rsidRPr="00FC343C">
        <w:rPr>
          <w:noProof w:val="0"/>
        </w:rPr>
        <w:t xml:space="preserve"> (that is, they do not put life or property in danger) but </w:t>
      </w:r>
      <w:r w:rsidR="005C40F5" w:rsidRPr="00FC343C">
        <w:rPr>
          <w:noProof w:val="0"/>
        </w:rPr>
        <w:t xml:space="preserve">they </w:t>
      </w:r>
      <w:r w:rsidRPr="00FC343C">
        <w:rPr>
          <w:noProof w:val="0"/>
        </w:rPr>
        <w:t>have the potential to cause disruption to the trip/tour.</w:t>
      </w:r>
    </w:p>
    <w:p w:rsidR="001F39A8" w:rsidRPr="00FC343C" w:rsidRDefault="001F39A8" w:rsidP="00074B56">
      <w:pPr>
        <w:pStyle w:val="BodyCopy"/>
        <w:rPr>
          <w:noProof w:val="0"/>
        </w:rPr>
      </w:pPr>
      <w:r w:rsidRPr="00FC343C">
        <w:rPr>
          <w:noProof w:val="0"/>
        </w:rPr>
        <w:t>Events which may trigger the need to activate a contingency plan include:</w:t>
      </w:r>
    </w:p>
    <w:p w:rsidR="001F39A8" w:rsidRPr="00FC343C" w:rsidRDefault="001F39A8" w:rsidP="001F39A8">
      <w:pPr>
        <w:pStyle w:val="Bullet1"/>
      </w:pPr>
      <w:r w:rsidRPr="00FC343C">
        <w:t>Bad weather preventing implementation of a planned activity</w:t>
      </w:r>
    </w:p>
    <w:p w:rsidR="001F39A8" w:rsidRPr="00FC343C" w:rsidRDefault="001F39A8" w:rsidP="001F39A8">
      <w:pPr>
        <w:pStyle w:val="Bullet1"/>
      </w:pPr>
      <w:r w:rsidRPr="00FC343C">
        <w:t>Unexpected closure of an advertised attraction</w:t>
      </w:r>
    </w:p>
    <w:p w:rsidR="001F39A8" w:rsidRPr="00FC343C" w:rsidRDefault="001F39A8" w:rsidP="001F39A8">
      <w:pPr>
        <w:pStyle w:val="Bullet1"/>
      </w:pPr>
      <w:r w:rsidRPr="00FC343C">
        <w:t>Unavailability of a reserved accommodation venue</w:t>
      </w:r>
    </w:p>
    <w:p w:rsidR="001944A4" w:rsidRPr="00FC343C" w:rsidRDefault="001F39A8" w:rsidP="001F39A8">
      <w:pPr>
        <w:pStyle w:val="Bullet1"/>
      </w:pPr>
      <w:r w:rsidRPr="00FC343C">
        <w:t>Road closure preventing or delaying access to a destination</w:t>
      </w:r>
    </w:p>
    <w:p w:rsidR="001F39A8" w:rsidRPr="00FC343C" w:rsidRDefault="001944A4" w:rsidP="001F39A8">
      <w:pPr>
        <w:pStyle w:val="Bullet1"/>
      </w:pPr>
      <w:r w:rsidRPr="00FC343C">
        <w:t>Permits and permissions which were granted have been revoked</w:t>
      </w:r>
      <w:r w:rsidR="001F39A8" w:rsidRPr="00FC343C">
        <w:t>.</w:t>
      </w:r>
    </w:p>
    <w:p w:rsidR="001F39A8" w:rsidRPr="00FC343C" w:rsidRDefault="00751E81" w:rsidP="00074B56">
      <w:pPr>
        <w:pStyle w:val="BodyCopy"/>
        <w:rPr>
          <w:noProof w:val="0"/>
        </w:rPr>
      </w:pPr>
      <w:r w:rsidRPr="00FC343C">
        <w:rPr>
          <w:noProof w:val="0"/>
        </w:rPr>
        <w:t>Contingency plans are prepared in advance/before the tour departs and provided for tour staff, often in the same Operations Package that contains the Emergency Pl</w:t>
      </w:r>
      <w:r w:rsidR="001F39A8" w:rsidRPr="00FC343C">
        <w:rPr>
          <w:noProof w:val="0"/>
        </w:rPr>
        <w:t>a</w:t>
      </w:r>
      <w:r w:rsidRPr="00FC343C">
        <w:rPr>
          <w:noProof w:val="0"/>
        </w:rPr>
        <w:t>ns for the group/trip.</w:t>
      </w:r>
      <w:r w:rsidR="001F39A8" w:rsidRPr="00FC343C">
        <w:rPr>
          <w:noProof w:val="0"/>
        </w:rPr>
        <w:t xml:space="preserve"> </w:t>
      </w:r>
    </w:p>
    <w:p w:rsidR="00751E81" w:rsidRPr="00FC343C" w:rsidRDefault="001F39A8" w:rsidP="00074B56">
      <w:pPr>
        <w:pStyle w:val="BodyCopy"/>
        <w:rPr>
          <w:noProof w:val="0"/>
        </w:rPr>
      </w:pPr>
      <w:r w:rsidRPr="00FC343C">
        <w:rPr>
          <w:noProof w:val="0"/>
        </w:rPr>
        <w:t>All plans are usually also available in soft copy form via various elect</w:t>
      </w:r>
      <w:r w:rsidR="00CD02A4" w:rsidRPr="00FC343C">
        <w:rPr>
          <w:noProof w:val="0"/>
        </w:rPr>
        <w:t>r</w:t>
      </w:r>
      <w:r w:rsidRPr="00FC343C">
        <w:rPr>
          <w:noProof w:val="0"/>
        </w:rPr>
        <w:t xml:space="preserve">onic options such as </w:t>
      </w:r>
      <w:r w:rsidR="00582803" w:rsidRPr="00FC343C">
        <w:rPr>
          <w:noProof w:val="0"/>
        </w:rPr>
        <w:t>iPhones</w:t>
      </w:r>
      <w:r w:rsidRPr="00FC343C">
        <w:rPr>
          <w:noProof w:val="0"/>
        </w:rPr>
        <w:t xml:space="preserve">, </w:t>
      </w:r>
      <w:r w:rsidR="00582803" w:rsidRPr="00FC343C">
        <w:rPr>
          <w:noProof w:val="0"/>
        </w:rPr>
        <w:t>iP</w:t>
      </w:r>
      <w:r w:rsidRPr="00FC343C">
        <w:rPr>
          <w:noProof w:val="0"/>
        </w:rPr>
        <w:t>ads or tablets.</w:t>
      </w:r>
    </w:p>
    <w:p w:rsidR="00751E81" w:rsidRPr="00FC343C" w:rsidRDefault="001F39A8" w:rsidP="00074B56">
      <w:pPr>
        <w:pStyle w:val="BodyCopy"/>
        <w:rPr>
          <w:noProof w:val="0"/>
        </w:rPr>
      </w:pPr>
      <w:r w:rsidRPr="00FC343C">
        <w:rPr>
          <w:noProof w:val="0"/>
        </w:rPr>
        <w:t>Confirming contingency plans for a trip/tour generally requires:</w:t>
      </w:r>
    </w:p>
    <w:p w:rsidR="001F39A8" w:rsidRPr="00FC343C" w:rsidRDefault="001F39A8" w:rsidP="001F39A8">
      <w:pPr>
        <w:pStyle w:val="Bullet1"/>
      </w:pPr>
      <w:r w:rsidRPr="00FC343C">
        <w:t>Reviewing existing plans</w:t>
      </w:r>
    </w:p>
    <w:p w:rsidR="000B620E" w:rsidRPr="00FC343C" w:rsidRDefault="00FB4C49" w:rsidP="001F39A8">
      <w:pPr>
        <w:pStyle w:val="Bullet1"/>
      </w:pPr>
      <w:r w:rsidRPr="00FC343C">
        <w:rPr>
          <w:noProof/>
          <w:lang w:eastAsia="en-AU"/>
        </w:rPr>
        <w:drawing>
          <wp:anchor distT="0" distB="0" distL="114300" distR="114300" simplePos="0" relativeHeight="251741184" behindDoc="0" locked="0" layoutInCell="1" allowOverlap="1" wp14:anchorId="2A4428F4" wp14:editId="13E3E538">
            <wp:simplePos x="0" y="0"/>
            <wp:positionH relativeFrom="column">
              <wp:posOffset>3900805</wp:posOffset>
            </wp:positionH>
            <wp:positionV relativeFrom="paragraph">
              <wp:posOffset>155575</wp:posOffset>
            </wp:positionV>
            <wp:extent cx="1821180" cy="1781175"/>
            <wp:effectExtent l="19050" t="0" r="7620" b="0"/>
            <wp:wrapSquare wrapText="bothSides"/>
            <wp:docPr id="53" name="Picture 20" descr="C:\Documents and Settings\Godaishu\Desktop\PHOTOS\2014\Shutterstock 25-a-day\shutterstock_155911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Godaishu\Desktop\PHOTOS\2014\Shutterstock 25-a-day\shutterstock_155911139.jpg"/>
                    <pic:cNvPicPr>
                      <a:picLocks noChangeAspect="1" noChangeArrowheads="1"/>
                    </pic:cNvPicPr>
                  </pic:nvPicPr>
                  <pic:blipFill>
                    <a:blip r:embed="rId102" cstate="print"/>
                    <a:srcRect/>
                    <a:stretch>
                      <a:fillRect/>
                    </a:stretch>
                  </pic:blipFill>
                  <pic:spPr bwMode="auto">
                    <a:xfrm>
                      <a:off x="0" y="0"/>
                      <a:ext cx="1821180" cy="1781175"/>
                    </a:xfrm>
                    <a:prstGeom prst="rect">
                      <a:avLst/>
                    </a:prstGeom>
                    <a:noFill/>
                    <a:ln w="9525">
                      <a:noFill/>
                      <a:miter lim="800000"/>
                      <a:headEnd/>
                      <a:tailEnd/>
                    </a:ln>
                  </pic:spPr>
                </pic:pic>
              </a:graphicData>
            </a:graphic>
          </wp:anchor>
        </w:drawing>
      </w:r>
      <w:r w:rsidR="001F39A8" w:rsidRPr="00FC343C">
        <w:t xml:space="preserve">Modifying/adapting existing plans as applicable to reflect updated circumstances and/or </w:t>
      </w:r>
      <w:r w:rsidR="005C40F5" w:rsidRPr="00FC343C">
        <w:t>known factors – such as</w:t>
      </w:r>
      <w:r w:rsidR="000B620E" w:rsidRPr="00FC343C">
        <w:t>:</w:t>
      </w:r>
    </w:p>
    <w:p w:rsidR="000B620E" w:rsidRPr="00FC343C" w:rsidRDefault="000B620E" w:rsidP="00582803">
      <w:pPr>
        <w:pStyle w:val="Bullet2"/>
        <w:rPr>
          <w:lang w:val="en-AU"/>
        </w:rPr>
      </w:pPr>
      <w:r w:rsidRPr="00FC343C">
        <w:rPr>
          <w:lang w:val="en-AU"/>
        </w:rPr>
        <w:t>W</w:t>
      </w:r>
      <w:r w:rsidR="00E14F7A" w:rsidRPr="00FC343C">
        <w:rPr>
          <w:lang w:val="en-AU"/>
        </w:rPr>
        <w:t>eather</w:t>
      </w:r>
    </w:p>
    <w:p w:rsidR="000B620E" w:rsidRPr="00FC343C" w:rsidRDefault="000B620E" w:rsidP="00582803">
      <w:pPr>
        <w:pStyle w:val="Bullet2"/>
        <w:rPr>
          <w:lang w:val="en-AU"/>
        </w:rPr>
      </w:pPr>
      <w:r w:rsidRPr="00FC343C">
        <w:rPr>
          <w:lang w:val="en-AU"/>
        </w:rPr>
        <w:t>R</w:t>
      </w:r>
      <w:r w:rsidR="00E14F7A" w:rsidRPr="00FC343C">
        <w:rPr>
          <w:lang w:val="en-AU"/>
        </w:rPr>
        <w:t>oad conditions</w:t>
      </w:r>
    </w:p>
    <w:p w:rsidR="000B620E" w:rsidRPr="00FC343C" w:rsidRDefault="000B620E" w:rsidP="00582803">
      <w:pPr>
        <w:pStyle w:val="Bullet2"/>
        <w:rPr>
          <w:lang w:val="en-AU"/>
        </w:rPr>
      </w:pPr>
      <w:r w:rsidRPr="00FC343C">
        <w:rPr>
          <w:lang w:val="en-AU"/>
        </w:rPr>
        <w:t>S</w:t>
      </w:r>
      <w:r w:rsidR="00E14F7A" w:rsidRPr="00FC343C">
        <w:rPr>
          <w:lang w:val="en-AU"/>
        </w:rPr>
        <w:t>easonal factors</w:t>
      </w:r>
    </w:p>
    <w:p w:rsidR="000B620E" w:rsidRPr="00FC343C" w:rsidRDefault="000B620E" w:rsidP="00582803">
      <w:pPr>
        <w:pStyle w:val="Bullet2"/>
        <w:rPr>
          <w:lang w:val="en-AU"/>
        </w:rPr>
      </w:pPr>
      <w:r w:rsidRPr="00FC343C">
        <w:rPr>
          <w:lang w:val="en-AU"/>
        </w:rPr>
        <w:t>R</w:t>
      </w:r>
      <w:r w:rsidR="005C40F5" w:rsidRPr="00FC343C">
        <w:rPr>
          <w:lang w:val="en-AU"/>
        </w:rPr>
        <w:t>ecen</w:t>
      </w:r>
      <w:r w:rsidR="00E14F7A" w:rsidRPr="00FC343C">
        <w:rPr>
          <w:lang w:val="en-AU"/>
        </w:rPr>
        <w:t>t experience</w:t>
      </w:r>
    </w:p>
    <w:p w:rsidR="001F39A8" w:rsidRPr="00FC343C" w:rsidRDefault="000B620E" w:rsidP="00582803">
      <w:pPr>
        <w:pStyle w:val="Bullet2"/>
        <w:rPr>
          <w:lang w:val="en-AU"/>
        </w:rPr>
      </w:pPr>
      <w:r w:rsidRPr="00FC343C">
        <w:rPr>
          <w:lang w:val="en-AU"/>
        </w:rPr>
        <w:t>I</w:t>
      </w:r>
      <w:r w:rsidR="005C40F5" w:rsidRPr="00FC343C">
        <w:rPr>
          <w:lang w:val="en-AU"/>
        </w:rPr>
        <w:t>nput fr</w:t>
      </w:r>
      <w:r w:rsidR="00E14F7A" w:rsidRPr="00FC343C">
        <w:rPr>
          <w:lang w:val="en-AU"/>
        </w:rPr>
        <w:t>om other tours/guides/operators</w:t>
      </w:r>
    </w:p>
    <w:p w:rsidR="001F39A8" w:rsidRPr="00FC343C" w:rsidRDefault="005C40F5" w:rsidP="001F39A8">
      <w:pPr>
        <w:pStyle w:val="Bullet1"/>
      </w:pPr>
      <w:r w:rsidRPr="00FC343C">
        <w:t>Re-writing/revising plans – or creating new ones</w:t>
      </w:r>
      <w:r w:rsidR="000B620E" w:rsidRPr="00FC343C">
        <w:t xml:space="preserve"> – and incorporating them into the Operations Package/Folder</w:t>
      </w:r>
      <w:r w:rsidRPr="00FC343C">
        <w:t>.</w:t>
      </w:r>
    </w:p>
    <w:p w:rsidR="00BF4CD5" w:rsidRPr="00FC343C" w:rsidRDefault="00BF4CD5" w:rsidP="00074B56">
      <w:pPr>
        <w:pStyle w:val="BodyCopy"/>
        <w:rPr>
          <w:noProof w:val="0"/>
          <w:lang w:eastAsia="en-AU"/>
        </w:rPr>
      </w:pPr>
    </w:p>
    <w:p w:rsidR="002D0810" w:rsidRPr="00FC343C" w:rsidRDefault="002D0810" w:rsidP="005C40F5">
      <w:pPr>
        <w:pStyle w:val="Bullet1"/>
      </w:pPr>
      <w:r w:rsidRPr="00FC343C">
        <w:rPr>
          <w:lang w:eastAsia="en-AU"/>
        </w:rPr>
        <w:br w:type="page"/>
      </w:r>
    </w:p>
    <w:p w:rsidR="002D0810" w:rsidRPr="00FC343C" w:rsidRDefault="002D0810" w:rsidP="00E9163F">
      <w:pPr>
        <w:pStyle w:val="Heading2"/>
      </w:pPr>
      <w:r w:rsidRPr="00FC343C">
        <w:lastRenderedPageBreak/>
        <w:t>2.7</w:t>
      </w:r>
      <w:r w:rsidRPr="00FC343C">
        <w:tab/>
      </w:r>
      <w:r w:rsidR="00F80014">
        <w:fldChar w:fldCharType="begin"/>
      </w:r>
      <w:r w:rsidR="00F80014">
        <w:instrText xml:space="preserve"> REF  Criteria27  \* MERGEFORMAT </w:instrText>
      </w:r>
      <w:r w:rsidR="00F80014">
        <w:fldChar w:fldCharType="separate"/>
      </w:r>
      <w:sdt>
        <w:sdtPr>
          <w:alias w:val="Criteria27"/>
          <w:tag w:val="Criteria27"/>
          <w:id w:val="353239690"/>
          <w:placeholder>
            <w:docPart w:val="38566F6EE1804D93943D8E37C7A679A4"/>
          </w:placeholder>
        </w:sdtPr>
        <w:sdtContent>
          <w:r w:rsidR="00F80014" w:rsidRPr="00F80014">
            <w:rPr>
              <w:rStyle w:val="PlaceholderText"/>
              <w:color w:val="45545F"/>
            </w:rPr>
            <w:t xml:space="preserve">Develop checklist of all equipment </w:t>
          </w:r>
          <w:r w:rsidR="00F80014" w:rsidRPr="00FC343C">
            <w:t>and supplies for use when loading and while on tour</w:t>
          </w:r>
        </w:sdtContent>
      </w:sdt>
      <w:r w:rsidR="00F80014">
        <w:fldChar w:fldCharType="end"/>
      </w:r>
    </w:p>
    <w:p w:rsidR="002D0810" w:rsidRPr="00FC343C" w:rsidRDefault="002D0810" w:rsidP="002D0810">
      <w:pPr>
        <w:pStyle w:val="Heading3"/>
      </w:pPr>
      <w:r w:rsidRPr="00FC343C">
        <w:t>Introduction</w:t>
      </w:r>
    </w:p>
    <w:p w:rsidR="001944A4" w:rsidRPr="00FC343C" w:rsidRDefault="001944A4" w:rsidP="002D0810">
      <w:pPr>
        <w:pStyle w:val="BodyCopy"/>
        <w:rPr>
          <w:noProof w:val="0"/>
          <w:szCs w:val="24"/>
        </w:rPr>
      </w:pPr>
      <w:r w:rsidRPr="00FC343C">
        <w:rPr>
          <w:noProof w:val="0"/>
          <w:szCs w:val="24"/>
        </w:rPr>
        <w:t>Checklists are commonly used across the industry in relation to trips and tours</w:t>
      </w:r>
    </w:p>
    <w:p w:rsidR="001944A4" w:rsidRPr="00FC343C" w:rsidRDefault="001944A4" w:rsidP="002D0810">
      <w:pPr>
        <w:pStyle w:val="BodyCopy"/>
        <w:rPr>
          <w:noProof w:val="0"/>
          <w:szCs w:val="24"/>
        </w:rPr>
      </w:pPr>
      <w:r w:rsidRPr="00FC343C">
        <w:rPr>
          <w:noProof w:val="0"/>
          <w:szCs w:val="24"/>
        </w:rPr>
        <w:t xml:space="preserve">This section identifies </w:t>
      </w:r>
      <w:r w:rsidR="00660756" w:rsidRPr="00FC343C">
        <w:rPr>
          <w:noProof w:val="0"/>
          <w:szCs w:val="24"/>
        </w:rPr>
        <w:t xml:space="preserve">uses for Checklists </w:t>
      </w:r>
      <w:r w:rsidRPr="00FC343C">
        <w:rPr>
          <w:noProof w:val="0"/>
          <w:szCs w:val="24"/>
        </w:rPr>
        <w:t xml:space="preserve">and </w:t>
      </w:r>
      <w:r w:rsidR="00660756" w:rsidRPr="00FC343C">
        <w:rPr>
          <w:noProof w:val="0"/>
          <w:szCs w:val="24"/>
        </w:rPr>
        <w:t>practices involved in completing them.</w:t>
      </w:r>
    </w:p>
    <w:p w:rsidR="00660756" w:rsidRPr="00FC343C" w:rsidRDefault="00657FD2" w:rsidP="00660756">
      <w:pPr>
        <w:pStyle w:val="Heading3"/>
      </w:pPr>
      <w:r w:rsidRPr="00FC343C">
        <w:rPr>
          <w:noProof/>
        </w:rPr>
        <w:drawing>
          <wp:anchor distT="0" distB="0" distL="114300" distR="114300" simplePos="0" relativeHeight="251745280" behindDoc="0" locked="0" layoutInCell="1" allowOverlap="1" wp14:anchorId="28DD613F" wp14:editId="4FE887CD">
            <wp:simplePos x="0" y="0"/>
            <wp:positionH relativeFrom="column">
              <wp:posOffset>4235450</wp:posOffset>
            </wp:positionH>
            <wp:positionV relativeFrom="paragraph">
              <wp:posOffset>234315</wp:posOffset>
            </wp:positionV>
            <wp:extent cx="1360170" cy="1386840"/>
            <wp:effectExtent l="19050" t="0" r="0" b="0"/>
            <wp:wrapSquare wrapText="bothSides"/>
            <wp:docPr id="56" name="Picture 22" descr="C:\Documents and Settings\Godaishu\Desktop\PHOTOS\2014\Shutterstock 25-a-day\shutterstock_166756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Godaishu\Desktop\PHOTOS\2014\Shutterstock 25-a-day\shutterstock_166756904.jpg"/>
                    <pic:cNvPicPr>
                      <a:picLocks noChangeAspect="1" noChangeArrowheads="1"/>
                    </pic:cNvPicPr>
                  </pic:nvPicPr>
                  <pic:blipFill>
                    <a:blip r:embed="rId103" cstate="print"/>
                    <a:srcRect/>
                    <a:stretch>
                      <a:fillRect/>
                    </a:stretch>
                  </pic:blipFill>
                  <pic:spPr bwMode="auto">
                    <a:xfrm>
                      <a:off x="0" y="0"/>
                      <a:ext cx="1360170" cy="1386840"/>
                    </a:xfrm>
                    <a:prstGeom prst="rect">
                      <a:avLst/>
                    </a:prstGeom>
                    <a:noFill/>
                    <a:ln w="9525">
                      <a:noFill/>
                      <a:miter lim="800000"/>
                      <a:headEnd/>
                      <a:tailEnd/>
                    </a:ln>
                  </pic:spPr>
                </pic:pic>
              </a:graphicData>
            </a:graphic>
          </wp:anchor>
        </w:drawing>
      </w:r>
      <w:r w:rsidR="00660756" w:rsidRPr="00FC343C">
        <w:t>Uses for Checklists</w:t>
      </w:r>
    </w:p>
    <w:p w:rsidR="00660756" w:rsidRPr="00FC343C" w:rsidRDefault="00660756" w:rsidP="00660756">
      <w:pPr>
        <w:pStyle w:val="BodyCopy"/>
        <w:rPr>
          <w:noProof w:val="0"/>
          <w:szCs w:val="24"/>
        </w:rPr>
      </w:pPr>
      <w:r w:rsidRPr="00FC343C">
        <w:rPr>
          <w:noProof w:val="0"/>
          <w:szCs w:val="24"/>
        </w:rPr>
        <w:t>Checklists are prepared by individual tour operators.</w:t>
      </w:r>
    </w:p>
    <w:p w:rsidR="00660756" w:rsidRPr="00FC343C" w:rsidRDefault="00660756" w:rsidP="00660756">
      <w:pPr>
        <w:pStyle w:val="BodyCopy"/>
        <w:rPr>
          <w:noProof w:val="0"/>
          <w:szCs w:val="24"/>
        </w:rPr>
      </w:pPr>
      <w:r w:rsidRPr="00FC343C">
        <w:rPr>
          <w:noProof w:val="0"/>
          <w:szCs w:val="24"/>
        </w:rPr>
        <w:t>They are developed on a tour-by-tour basis and differ for each trip/tour to reflect the individual needs of each trip/tour.</w:t>
      </w:r>
    </w:p>
    <w:p w:rsidR="007B1DFE" w:rsidRPr="00FC343C" w:rsidRDefault="007B1DFE" w:rsidP="00660756">
      <w:pPr>
        <w:pStyle w:val="BodyCopy"/>
        <w:rPr>
          <w:noProof w:val="0"/>
          <w:szCs w:val="24"/>
        </w:rPr>
      </w:pPr>
      <w:r w:rsidRPr="00FC343C">
        <w:rPr>
          <w:noProof w:val="0"/>
          <w:szCs w:val="24"/>
        </w:rPr>
        <w:t>Items on these lists may vary between seasons.</w:t>
      </w:r>
    </w:p>
    <w:p w:rsidR="00660756" w:rsidRPr="00FC343C" w:rsidRDefault="00660756" w:rsidP="00660756">
      <w:pPr>
        <w:pStyle w:val="BodyCopy"/>
        <w:rPr>
          <w:noProof w:val="0"/>
          <w:szCs w:val="24"/>
        </w:rPr>
      </w:pPr>
      <w:r w:rsidRPr="00FC343C">
        <w:rPr>
          <w:noProof w:val="0"/>
          <w:szCs w:val="24"/>
        </w:rPr>
        <w:t xml:space="preserve">Checklists </w:t>
      </w:r>
      <w:r w:rsidR="00B5010A" w:rsidRPr="00FC343C">
        <w:rPr>
          <w:noProof w:val="0"/>
          <w:szCs w:val="24"/>
        </w:rPr>
        <w:t xml:space="preserve">can be </w:t>
      </w:r>
      <w:r w:rsidRPr="00FC343C">
        <w:rPr>
          <w:noProof w:val="0"/>
          <w:szCs w:val="24"/>
        </w:rPr>
        <w:t>used to:</w:t>
      </w:r>
    </w:p>
    <w:p w:rsidR="00660756" w:rsidRPr="00FC343C" w:rsidRDefault="00660756" w:rsidP="00660756">
      <w:pPr>
        <w:pStyle w:val="Bullet1"/>
        <w:rPr>
          <w:szCs w:val="24"/>
        </w:rPr>
      </w:pPr>
      <w:r w:rsidRPr="00FC343C">
        <w:rPr>
          <w:szCs w:val="24"/>
        </w:rPr>
        <w:t xml:space="preserve">Make sure all required items are supplied </w:t>
      </w:r>
    </w:p>
    <w:p w:rsidR="00660756" w:rsidRPr="00FC343C" w:rsidRDefault="00660756" w:rsidP="00660756">
      <w:pPr>
        <w:pStyle w:val="Bullet1"/>
        <w:rPr>
          <w:szCs w:val="24"/>
        </w:rPr>
      </w:pPr>
      <w:r w:rsidRPr="00FC343C">
        <w:rPr>
          <w:szCs w:val="24"/>
        </w:rPr>
        <w:t>Resources are provided (only) in the required quantity</w:t>
      </w:r>
    </w:p>
    <w:p w:rsidR="00660756" w:rsidRPr="00FC343C" w:rsidRDefault="00660756" w:rsidP="00660756">
      <w:pPr>
        <w:pStyle w:val="Bullet1"/>
        <w:rPr>
          <w:szCs w:val="24"/>
        </w:rPr>
      </w:pPr>
      <w:r w:rsidRPr="00FC343C">
        <w:rPr>
          <w:szCs w:val="24"/>
        </w:rPr>
        <w:t>Prove the listed items were delivered/supplied as listed</w:t>
      </w:r>
    </w:p>
    <w:p w:rsidR="00660756" w:rsidRPr="00FC343C" w:rsidRDefault="00660756" w:rsidP="00660756">
      <w:pPr>
        <w:pStyle w:val="Bullet1"/>
        <w:rPr>
          <w:szCs w:val="24"/>
        </w:rPr>
      </w:pPr>
      <w:r w:rsidRPr="00FC343C">
        <w:rPr>
          <w:szCs w:val="24"/>
        </w:rPr>
        <w:t>Verify the condition of the items – the checklists provide a method by which sub-standard or deficient items can be recorded (‘Missing’ or ‘Not Supplied’)</w:t>
      </w:r>
    </w:p>
    <w:p w:rsidR="00660756" w:rsidRPr="00FC343C" w:rsidRDefault="00660756" w:rsidP="00660756">
      <w:pPr>
        <w:pStyle w:val="Bullet1"/>
        <w:rPr>
          <w:szCs w:val="24"/>
        </w:rPr>
      </w:pPr>
      <w:r w:rsidRPr="00FC343C">
        <w:rPr>
          <w:szCs w:val="24"/>
        </w:rPr>
        <w:t>Provide a basis for checking off items when the tour returns</w:t>
      </w:r>
    </w:p>
    <w:p w:rsidR="00660756" w:rsidRPr="00FC343C" w:rsidRDefault="00660756" w:rsidP="00660756">
      <w:pPr>
        <w:pStyle w:val="Bullet1"/>
        <w:rPr>
          <w:szCs w:val="24"/>
        </w:rPr>
      </w:pPr>
      <w:r w:rsidRPr="00FC343C">
        <w:rPr>
          <w:szCs w:val="24"/>
        </w:rPr>
        <w:t xml:space="preserve">Enable calculation of ‘stock used’ by each trip/tour for the purposes of determining the financial performance of each trip/tour. </w:t>
      </w:r>
    </w:p>
    <w:p w:rsidR="00B5010A" w:rsidRPr="00FC343C" w:rsidRDefault="00B5010A" w:rsidP="00B5010A">
      <w:pPr>
        <w:pStyle w:val="Bullet1"/>
        <w:numPr>
          <w:ilvl w:val="0"/>
          <w:numId w:val="0"/>
        </w:numPr>
        <w:rPr>
          <w:b/>
          <w:szCs w:val="24"/>
        </w:rPr>
      </w:pPr>
      <w:r w:rsidRPr="00FC343C">
        <w:rPr>
          <w:b/>
          <w:szCs w:val="24"/>
        </w:rPr>
        <w:t>Other uses of Checklists</w:t>
      </w:r>
    </w:p>
    <w:p w:rsidR="00B5010A" w:rsidRPr="00FC343C" w:rsidRDefault="00B5010A" w:rsidP="00B5010A">
      <w:pPr>
        <w:pStyle w:val="Bullet1"/>
        <w:numPr>
          <w:ilvl w:val="0"/>
          <w:numId w:val="0"/>
        </w:numPr>
        <w:rPr>
          <w:szCs w:val="24"/>
        </w:rPr>
      </w:pPr>
      <w:r w:rsidRPr="00FC343C">
        <w:rPr>
          <w:szCs w:val="24"/>
        </w:rPr>
        <w:t xml:space="preserve">Checklists can also be developed to guide </w:t>
      </w:r>
      <w:r w:rsidRPr="00FC343C">
        <w:rPr>
          <w:i/>
          <w:szCs w:val="24"/>
        </w:rPr>
        <w:t>actions required</w:t>
      </w:r>
      <w:r w:rsidRPr="00FC343C">
        <w:rPr>
          <w:szCs w:val="24"/>
        </w:rPr>
        <w:t xml:space="preserve"> in certain circumstances.</w:t>
      </w:r>
    </w:p>
    <w:p w:rsidR="00B5010A" w:rsidRPr="00FC343C" w:rsidRDefault="00B5010A" w:rsidP="00B5010A">
      <w:pPr>
        <w:pStyle w:val="Bullet1"/>
        <w:numPr>
          <w:ilvl w:val="0"/>
          <w:numId w:val="0"/>
        </w:numPr>
        <w:rPr>
          <w:szCs w:val="24"/>
        </w:rPr>
      </w:pPr>
      <w:r w:rsidRPr="00FC343C">
        <w:rPr>
          <w:szCs w:val="24"/>
        </w:rPr>
        <w:t>For example, operators may generate:</w:t>
      </w:r>
    </w:p>
    <w:p w:rsidR="00B5010A" w:rsidRPr="00FC343C" w:rsidRDefault="00B5010A" w:rsidP="00B5010A">
      <w:pPr>
        <w:pStyle w:val="Bullet1"/>
        <w:rPr>
          <w:szCs w:val="24"/>
        </w:rPr>
      </w:pPr>
      <w:r w:rsidRPr="00FC343C">
        <w:rPr>
          <w:szCs w:val="24"/>
        </w:rPr>
        <w:t>A Vehicle Inspection Checklist which lists all the things to be tested and inspected on the vehicle to which the checklist applies</w:t>
      </w:r>
    </w:p>
    <w:p w:rsidR="00007A79" w:rsidRPr="00FC343C" w:rsidRDefault="00007A79" w:rsidP="00B5010A">
      <w:pPr>
        <w:pStyle w:val="Bullet1"/>
        <w:rPr>
          <w:szCs w:val="24"/>
        </w:rPr>
      </w:pPr>
      <w:r w:rsidRPr="00FC343C">
        <w:rPr>
          <w:szCs w:val="24"/>
        </w:rPr>
        <w:t>A separate checklist for food and beverages – listing food handling protocols which need to be followed to optimise food safety, such as:</w:t>
      </w:r>
    </w:p>
    <w:p w:rsidR="00007A79" w:rsidRPr="00FC343C" w:rsidRDefault="00007A79" w:rsidP="00582803">
      <w:pPr>
        <w:pStyle w:val="Bullet2"/>
        <w:rPr>
          <w:lang w:val="en-AU"/>
        </w:rPr>
      </w:pPr>
      <w:r w:rsidRPr="00FC343C">
        <w:rPr>
          <w:lang w:val="en-AU"/>
        </w:rPr>
        <w:t>Date checking</w:t>
      </w:r>
    </w:p>
    <w:p w:rsidR="00007A79" w:rsidRPr="00FC343C" w:rsidRDefault="00007A79" w:rsidP="00582803">
      <w:pPr>
        <w:pStyle w:val="Bullet2"/>
        <w:rPr>
          <w:lang w:val="en-AU"/>
        </w:rPr>
      </w:pPr>
      <w:r w:rsidRPr="00FC343C">
        <w:rPr>
          <w:lang w:val="en-AU"/>
        </w:rPr>
        <w:t>Taking of temperatures for hot, refrigerated and frozen food</w:t>
      </w:r>
    </w:p>
    <w:p w:rsidR="00007A79" w:rsidRPr="00FC343C" w:rsidRDefault="00007A79" w:rsidP="00582803">
      <w:pPr>
        <w:pStyle w:val="Bullet2"/>
        <w:rPr>
          <w:lang w:val="en-AU"/>
        </w:rPr>
      </w:pPr>
      <w:r w:rsidRPr="00FC343C">
        <w:rPr>
          <w:lang w:val="en-AU"/>
        </w:rPr>
        <w:t>Completion of food safety records</w:t>
      </w:r>
    </w:p>
    <w:p w:rsidR="00B5010A" w:rsidRPr="00FC343C" w:rsidRDefault="00B5010A" w:rsidP="00B5010A">
      <w:pPr>
        <w:pStyle w:val="Bullet1"/>
        <w:rPr>
          <w:szCs w:val="24"/>
        </w:rPr>
      </w:pPr>
      <w:r w:rsidRPr="00FC343C">
        <w:rPr>
          <w:szCs w:val="24"/>
        </w:rPr>
        <w:t>A pre-departure checklist identifying, in sequential order, the tasks to be undertaken before a trip/tour leaves.</w:t>
      </w:r>
    </w:p>
    <w:p w:rsidR="00675E07" w:rsidRPr="00FC343C" w:rsidRDefault="00675E07" w:rsidP="00675E07">
      <w:pPr>
        <w:pStyle w:val="Bullet1"/>
        <w:numPr>
          <w:ilvl w:val="0"/>
          <w:numId w:val="0"/>
        </w:numPr>
        <w:rPr>
          <w:b/>
          <w:i/>
          <w:szCs w:val="24"/>
        </w:rPr>
      </w:pPr>
      <w:r w:rsidRPr="00FC343C">
        <w:rPr>
          <w:b/>
          <w:i/>
          <w:szCs w:val="24"/>
        </w:rPr>
        <w:t>Checklists within checklists</w:t>
      </w:r>
    </w:p>
    <w:p w:rsidR="00675E07" w:rsidRPr="00FC343C" w:rsidRDefault="00675E07" w:rsidP="00675E07">
      <w:pPr>
        <w:pStyle w:val="Bullet1"/>
        <w:numPr>
          <w:ilvl w:val="0"/>
          <w:numId w:val="0"/>
        </w:numPr>
        <w:rPr>
          <w:szCs w:val="24"/>
        </w:rPr>
      </w:pPr>
      <w:r w:rsidRPr="00FC343C">
        <w:rPr>
          <w:szCs w:val="24"/>
        </w:rPr>
        <w:t xml:space="preserve">There can be situations where one checklist requires the user to use </w:t>
      </w:r>
      <w:r w:rsidRPr="00FC343C">
        <w:rPr>
          <w:i/>
          <w:szCs w:val="24"/>
        </w:rPr>
        <w:t>another</w:t>
      </w:r>
      <w:r w:rsidRPr="00FC343C">
        <w:rPr>
          <w:szCs w:val="24"/>
        </w:rPr>
        <w:t xml:space="preserve"> checklist.</w:t>
      </w:r>
    </w:p>
    <w:p w:rsidR="00675E07" w:rsidRPr="00FC343C" w:rsidRDefault="00675E07" w:rsidP="00675E07">
      <w:pPr>
        <w:pStyle w:val="Bullet1"/>
        <w:numPr>
          <w:ilvl w:val="0"/>
          <w:numId w:val="0"/>
        </w:numPr>
        <w:rPr>
          <w:szCs w:val="24"/>
        </w:rPr>
      </w:pPr>
      <w:r w:rsidRPr="00FC343C">
        <w:rPr>
          <w:szCs w:val="24"/>
        </w:rPr>
        <w:t xml:space="preserve">For example, the checklist for loading supplies </w:t>
      </w:r>
      <w:r w:rsidR="00007A79" w:rsidRPr="00FC343C">
        <w:rPr>
          <w:szCs w:val="24"/>
        </w:rPr>
        <w:t xml:space="preserve">for a trip/tour </w:t>
      </w:r>
      <w:r w:rsidRPr="00FC343C">
        <w:rPr>
          <w:szCs w:val="24"/>
        </w:rPr>
        <w:t>may indicate the need to load ‘First aid kit – 1’ and there can be an asterisk (*) indicating there is a checklist inside the First Aid kit which lists the supplies which must be provided by name and quantity.</w:t>
      </w:r>
    </w:p>
    <w:p w:rsidR="002D0810" w:rsidRPr="00FC343C" w:rsidRDefault="00660756" w:rsidP="002D0810">
      <w:pPr>
        <w:pStyle w:val="Heading3"/>
      </w:pPr>
      <w:r w:rsidRPr="00FC343C">
        <w:lastRenderedPageBreak/>
        <w:t>Workplace practice</w:t>
      </w:r>
    </w:p>
    <w:p w:rsidR="002043D7" w:rsidRPr="00FC343C" w:rsidRDefault="002043D7" w:rsidP="002043D7">
      <w:pPr>
        <w:pStyle w:val="BodyCopy"/>
        <w:rPr>
          <w:noProof w:val="0"/>
          <w:szCs w:val="24"/>
        </w:rPr>
      </w:pPr>
      <w:r w:rsidRPr="00FC343C">
        <w:rPr>
          <w:noProof w:val="0"/>
          <w:szCs w:val="24"/>
        </w:rPr>
        <w:t xml:space="preserve">Checklists </w:t>
      </w:r>
      <w:r w:rsidR="00B5010A" w:rsidRPr="00FC343C">
        <w:rPr>
          <w:noProof w:val="0"/>
          <w:szCs w:val="24"/>
        </w:rPr>
        <w:t xml:space="preserve">for equipment and supplies </w:t>
      </w:r>
      <w:r w:rsidR="00A02DDE" w:rsidRPr="00FC343C">
        <w:rPr>
          <w:noProof w:val="0"/>
          <w:szCs w:val="24"/>
        </w:rPr>
        <w:t xml:space="preserve">are </w:t>
      </w:r>
      <w:r w:rsidRPr="00FC343C">
        <w:rPr>
          <w:noProof w:val="0"/>
          <w:szCs w:val="24"/>
        </w:rPr>
        <w:t>used:</w:t>
      </w:r>
    </w:p>
    <w:p w:rsidR="00A02DDE" w:rsidRPr="00FC343C" w:rsidRDefault="002043D7" w:rsidP="002043D7">
      <w:pPr>
        <w:pStyle w:val="Bullet1"/>
        <w:rPr>
          <w:szCs w:val="24"/>
        </w:rPr>
      </w:pPr>
      <w:r w:rsidRPr="00FC343C">
        <w:rPr>
          <w:szCs w:val="24"/>
        </w:rPr>
        <w:t xml:space="preserve">By the person </w:t>
      </w:r>
      <w:r w:rsidRPr="00FC343C">
        <w:rPr>
          <w:i/>
          <w:szCs w:val="24"/>
        </w:rPr>
        <w:t>issuing</w:t>
      </w:r>
      <w:r w:rsidRPr="00FC343C">
        <w:rPr>
          <w:szCs w:val="24"/>
        </w:rPr>
        <w:t xml:space="preserve"> the items for the trip/tour</w:t>
      </w:r>
      <w:r w:rsidR="00A02DDE" w:rsidRPr="00FC343C">
        <w:rPr>
          <w:szCs w:val="24"/>
        </w:rPr>
        <w:t xml:space="preserve"> – who:</w:t>
      </w:r>
    </w:p>
    <w:p w:rsidR="002043D7" w:rsidRPr="00FC343C" w:rsidRDefault="00A02DDE" w:rsidP="00582803">
      <w:pPr>
        <w:pStyle w:val="Bullet2"/>
        <w:rPr>
          <w:lang w:val="en-AU"/>
        </w:rPr>
      </w:pPr>
      <w:r w:rsidRPr="00FC343C">
        <w:rPr>
          <w:lang w:val="en-AU"/>
        </w:rPr>
        <w:t>Identifies the items by type and quantity as listed on the checklist</w:t>
      </w:r>
    </w:p>
    <w:p w:rsidR="00A02DDE" w:rsidRPr="00FC343C" w:rsidRDefault="00A02DDE" w:rsidP="00582803">
      <w:pPr>
        <w:pStyle w:val="Bullet2"/>
        <w:rPr>
          <w:lang w:val="en-AU"/>
        </w:rPr>
      </w:pPr>
      <w:r w:rsidRPr="00FC343C">
        <w:rPr>
          <w:lang w:val="en-AU"/>
        </w:rPr>
        <w:t xml:space="preserve">Picks/obtains the items from the store – and: </w:t>
      </w:r>
    </w:p>
    <w:p w:rsidR="00A02DDE" w:rsidRPr="00FC343C" w:rsidRDefault="00A02DDE" w:rsidP="00582803">
      <w:pPr>
        <w:pStyle w:val="Bullet3"/>
        <w:rPr>
          <w:lang w:val="en-AU"/>
        </w:rPr>
      </w:pPr>
      <w:r w:rsidRPr="00FC343C">
        <w:rPr>
          <w:lang w:val="en-AU"/>
        </w:rPr>
        <w:t xml:space="preserve">Ticks off the items as being picked/selected </w:t>
      </w:r>
    </w:p>
    <w:p w:rsidR="00A02DDE" w:rsidRPr="00FC343C" w:rsidRDefault="00A02DDE" w:rsidP="00582803">
      <w:pPr>
        <w:pStyle w:val="Bullet3"/>
        <w:numPr>
          <w:ilvl w:val="0"/>
          <w:numId w:val="0"/>
        </w:numPr>
        <w:ind w:left="1074"/>
        <w:rPr>
          <w:lang w:val="en-AU"/>
        </w:rPr>
      </w:pPr>
      <w:r w:rsidRPr="00FC343C">
        <w:rPr>
          <w:lang w:val="en-AU"/>
        </w:rPr>
        <w:t xml:space="preserve">or </w:t>
      </w:r>
    </w:p>
    <w:p w:rsidR="00A02DDE" w:rsidRPr="00FC343C" w:rsidRDefault="00A02DDE" w:rsidP="00582803">
      <w:pPr>
        <w:pStyle w:val="Bullet3"/>
        <w:rPr>
          <w:lang w:val="en-AU"/>
        </w:rPr>
      </w:pPr>
      <w:r w:rsidRPr="00FC343C">
        <w:rPr>
          <w:lang w:val="en-AU"/>
        </w:rPr>
        <w:t>Writes in the actual number provided if this figure is less than what is identified on the list</w:t>
      </w:r>
    </w:p>
    <w:p w:rsidR="00B5010A" w:rsidRPr="00FC343C" w:rsidRDefault="00B5010A" w:rsidP="00582803">
      <w:pPr>
        <w:pStyle w:val="Bullet2"/>
        <w:rPr>
          <w:rFonts w:eastAsiaTheme="minorHAnsi"/>
          <w:lang w:val="en-AU" w:eastAsia="en-US"/>
        </w:rPr>
      </w:pPr>
      <w:r w:rsidRPr="00FC343C">
        <w:rPr>
          <w:lang w:val="en-AU"/>
        </w:rPr>
        <w:t>Adds unlisted items to the list – if extra items are approved for loading</w:t>
      </w:r>
    </w:p>
    <w:p w:rsidR="002043D7" w:rsidRPr="00FC343C" w:rsidRDefault="002043D7" w:rsidP="002043D7">
      <w:pPr>
        <w:pStyle w:val="Bullet1"/>
        <w:rPr>
          <w:szCs w:val="24"/>
        </w:rPr>
      </w:pPr>
      <w:r w:rsidRPr="00FC343C">
        <w:rPr>
          <w:szCs w:val="24"/>
        </w:rPr>
        <w:t xml:space="preserve">By the person </w:t>
      </w:r>
      <w:r w:rsidRPr="00FC343C">
        <w:rPr>
          <w:i/>
          <w:szCs w:val="24"/>
        </w:rPr>
        <w:t>taking delivery</w:t>
      </w:r>
      <w:r w:rsidRPr="00FC343C">
        <w:rPr>
          <w:szCs w:val="24"/>
        </w:rPr>
        <w:t xml:space="preserve"> of the</w:t>
      </w:r>
      <w:r w:rsidR="00B5010A" w:rsidRPr="00FC343C">
        <w:rPr>
          <w:szCs w:val="24"/>
        </w:rPr>
        <w:t xml:space="preserve"> equipment and supplies – who:</w:t>
      </w:r>
    </w:p>
    <w:p w:rsidR="00B5010A" w:rsidRPr="00FC343C" w:rsidRDefault="00B5010A" w:rsidP="00582803">
      <w:pPr>
        <w:pStyle w:val="Bullet2"/>
        <w:rPr>
          <w:lang w:val="en-AU"/>
        </w:rPr>
      </w:pPr>
      <w:r w:rsidRPr="00FC343C">
        <w:rPr>
          <w:lang w:val="en-AU"/>
        </w:rPr>
        <w:t>Uses the checklist completed by the person provided the resources to count/check/verify all the listed items have been provided in the quantities stated</w:t>
      </w:r>
    </w:p>
    <w:p w:rsidR="00B5010A" w:rsidRPr="00FC343C" w:rsidRDefault="00B5010A" w:rsidP="00582803">
      <w:pPr>
        <w:pStyle w:val="Bullet2"/>
        <w:rPr>
          <w:lang w:val="en-AU"/>
        </w:rPr>
      </w:pPr>
      <w:r w:rsidRPr="00FC343C">
        <w:rPr>
          <w:lang w:val="en-AU"/>
        </w:rPr>
        <w:t>Writes on the form any discrepancies identified.</w:t>
      </w:r>
      <w:r w:rsidR="00373F74" w:rsidRPr="00FC343C">
        <w:rPr>
          <w:lang w:val="en-AU" w:eastAsia="zh-CN"/>
        </w:rPr>
        <w:t xml:space="preserve"> </w:t>
      </w:r>
      <w:r w:rsidR="00373F74" w:rsidRPr="00FC343C">
        <w:rPr>
          <w:noProof/>
          <w:lang w:val="en-AU"/>
        </w:rPr>
        <w:drawing>
          <wp:anchor distT="0" distB="0" distL="114300" distR="114300" simplePos="0" relativeHeight="251744256" behindDoc="0" locked="0" layoutInCell="1" allowOverlap="1" wp14:anchorId="26AE9C1D" wp14:editId="13A7D9CE">
            <wp:simplePos x="0" y="0"/>
            <wp:positionH relativeFrom="column">
              <wp:posOffset>3424402</wp:posOffset>
            </wp:positionH>
            <wp:positionV relativeFrom="paragraph">
              <wp:posOffset>-2738952</wp:posOffset>
            </wp:positionV>
            <wp:extent cx="2172357" cy="1450428"/>
            <wp:effectExtent l="19050" t="0" r="0" b="0"/>
            <wp:wrapSquare wrapText="bothSides"/>
            <wp:docPr id="55" name="Picture 18" descr="C:\Documents and Settings\Godaishu\Desktop\PHOTOS\2014\Shutterstock 25-a-day\shutterstock_1995413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Godaishu\Desktop\PHOTOS\2014\Shutterstock 25-a-day\shutterstock_199541387.jpg"/>
                    <pic:cNvPicPr>
                      <a:picLocks noChangeAspect="1" noChangeArrowheads="1"/>
                    </pic:cNvPicPr>
                  </pic:nvPicPr>
                  <pic:blipFill>
                    <a:blip r:embed="rId104" cstate="print"/>
                    <a:srcRect/>
                    <a:stretch>
                      <a:fillRect/>
                    </a:stretch>
                  </pic:blipFill>
                  <pic:spPr bwMode="auto">
                    <a:xfrm>
                      <a:off x="0" y="0"/>
                      <a:ext cx="2172335" cy="1450340"/>
                    </a:xfrm>
                    <a:prstGeom prst="rect">
                      <a:avLst/>
                    </a:prstGeom>
                    <a:noFill/>
                    <a:ln w="9525">
                      <a:noFill/>
                      <a:miter lim="800000"/>
                      <a:headEnd/>
                      <a:tailEnd/>
                    </a:ln>
                  </pic:spPr>
                </pic:pic>
              </a:graphicData>
            </a:graphic>
          </wp:anchor>
        </w:drawing>
      </w:r>
    </w:p>
    <w:p w:rsidR="00675E07" w:rsidRPr="00FC343C" w:rsidRDefault="00675E07" w:rsidP="00B5010A">
      <w:pPr>
        <w:pStyle w:val="Bullet1"/>
        <w:numPr>
          <w:ilvl w:val="0"/>
          <w:numId w:val="0"/>
        </w:numPr>
        <w:rPr>
          <w:b/>
          <w:i/>
          <w:szCs w:val="24"/>
        </w:rPr>
      </w:pPr>
      <w:r w:rsidRPr="00FC343C">
        <w:rPr>
          <w:b/>
          <w:i/>
          <w:szCs w:val="24"/>
        </w:rPr>
        <w:t>Signing the checklists</w:t>
      </w:r>
    </w:p>
    <w:p w:rsidR="00675E07" w:rsidRPr="00FC343C" w:rsidRDefault="002043D7" w:rsidP="00B5010A">
      <w:pPr>
        <w:pStyle w:val="Bullet1"/>
        <w:numPr>
          <w:ilvl w:val="0"/>
          <w:numId w:val="0"/>
        </w:numPr>
        <w:rPr>
          <w:szCs w:val="24"/>
        </w:rPr>
      </w:pPr>
      <w:r w:rsidRPr="00FC343C">
        <w:rPr>
          <w:szCs w:val="24"/>
        </w:rPr>
        <w:t xml:space="preserve">Signatures from both persons </w:t>
      </w:r>
      <w:r w:rsidR="00B5010A" w:rsidRPr="00FC343C">
        <w:rPr>
          <w:szCs w:val="24"/>
        </w:rPr>
        <w:t xml:space="preserve">on the Checklist </w:t>
      </w:r>
      <w:r w:rsidRPr="00FC343C">
        <w:rPr>
          <w:szCs w:val="24"/>
        </w:rPr>
        <w:t xml:space="preserve">confirm the resources listed </w:t>
      </w:r>
      <w:r w:rsidR="00B5010A" w:rsidRPr="00FC343C">
        <w:rPr>
          <w:szCs w:val="24"/>
        </w:rPr>
        <w:t xml:space="preserve">were </w:t>
      </w:r>
      <w:r w:rsidRPr="00FC343C">
        <w:rPr>
          <w:szCs w:val="24"/>
        </w:rPr>
        <w:t>supplied and received</w:t>
      </w:r>
      <w:r w:rsidR="00675E07" w:rsidRPr="00FC343C">
        <w:rPr>
          <w:szCs w:val="24"/>
        </w:rPr>
        <w:t>.</w:t>
      </w:r>
    </w:p>
    <w:p w:rsidR="00B5010A" w:rsidRPr="00FC343C" w:rsidRDefault="00675E07" w:rsidP="00B5010A">
      <w:pPr>
        <w:pStyle w:val="Bullet1"/>
        <w:numPr>
          <w:ilvl w:val="0"/>
          <w:numId w:val="0"/>
        </w:numPr>
        <w:rPr>
          <w:szCs w:val="24"/>
        </w:rPr>
      </w:pPr>
      <w:r w:rsidRPr="00FC343C">
        <w:rPr>
          <w:szCs w:val="24"/>
        </w:rPr>
        <w:t xml:space="preserve">The signed and </w:t>
      </w:r>
      <w:r w:rsidR="00B5010A" w:rsidRPr="00FC343C">
        <w:rPr>
          <w:szCs w:val="24"/>
        </w:rPr>
        <w:t>completed form is</w:t>
      </w:r>
      <w:r w:rsidRPr="00FC343C">
        <w:rPr>
          <w:szCs w:val="24"/>
        </w:rPr>
        <w:t xml:space="preserve"> then</w:t>
      </w:r>
      <w:r w:rsidR="00B5010A" w:rsidRPr="00FC343C">
        <w:rPr>
          <w:szCs w:val="24"/>
        </w:rPr>
        <w:t>:</w:t>
      </w:r>
    </w:p>
    <w:p w:rsidR="002043D7" w:rsidRPr="00FC343C" w:rsidRDefault="00B5010A" w:rsidP="00B5010A">
      <w:pPr>
        <w:pStyle w:val="Bullet1"/>
        <w:rPr>
          <w:szCs w:val="24"/>
        </w:rPr>
      </w:pPr>
      <w:r w:rsidRPr="00FC343C">
        <w:rPr>
          <w:szCs w:val="24"/>
        </w:rPr>
        <w:t>Forwarded to management/administration – for them to process</w:t>
      </w:r>
    </w:p>
    <w:p w:rsidR="00B5010A" w:rsidRPr="00FC343C" w:rsidRDefault="00B5010A" w:rsidP="00B5010A">
      <w:pPr>
        <w:pStyle w:val="Bullet1"/>
        <w:rPr>
          <w:szCs w:val="24"/>
        </w:rPr>
      </w:pPr>
      <w:r w:rsidRPr="00FC343C">
        <w:rPr>
          <w:szCs w:val="24"/>
        </w:rPr>
        <w:t>Copied and filed for future use – such as:</w:t>
      </w:r>
    </w:p>
    <w:p w:rsidR="00B5010A" w:rsidRPr="00FC343C" w:rsidRDefault="00B5010A" w:rsidP="00E14F7A">
      <w:pPr>
        <w:pStyle w:val="Bullet2"/>
        <w:rPr>
          <w:lang w:val="en-AU"/>
        </w:rPr>
      </w:pPr>
      <w:r w:rsidRPr="00FC343C">
        <w:rPr>
          <w:lang w:val="en-AU"/>
        </w:rPr>
        <w:t>To assist with queries</w:t>
      </w:r>
    </w:p>
    <w:p w:rsidR="00B5010A" w:rsidRPr="00FC343C" w:rsidRDefault="00B5010A" w:rsidP="00E14F7A">
      <w:pPr>
        <w:pStyle w:val="Bullet2"/>
        <w:rPr>
          <w:lang w:val="en-AU"/>
        </w:rPr>
      </w:pPr>
      <w:r w:rsidRPr="00FC343C">
        <w:rPr>
          <w:lang w:val="en-AU"/>
        </w:rPr>
        <w:t>To serve as a reference point for supplying future trips/tours</w:t>
      </w:r>
    </w:p>
    <w:p w:rsidR="00B5010A" w:rsidRPr="00FC343C" w:rsidRDefault="00B5010A" w:rsidP="00E14F7A">
      <w:pPr>
        <w:pStyle w:val="Bullet2"/>
        <w:rPr>
          <w:lang w:val="en-AU"/>
        </w:rPr>
      </w:pPr>
      <w:r w:rsidRPr="00FC343C">
        <w:rPr>
          <w:lang w:val="en-AU"/>
        </w:rPr>
        <w:t>To use for recording unused items returned when the trip/tour returns.</w:t>
      </w:r>
    </w:p>
    <w:p w:rsidR="002D0810" w:rsidRPr="00FC343C" w:rsidRDefault="002D0810" w:rsidP="002D0810">
      <w:pPr>
        <w:pStyle w:val="BodyCopy"/>
        <w:rPr>
          <w:noProof w:val="0"/>
        </w:rPr>
      </w:pPr>
      <w:r w:rsidRPr="00FC343C">
        <w:rPr>
          <w:noProof w:val="0"/>
          <w:lang w:eastAsia="en-AU"/>
        </w:rPr>
        <w:br w:type="page"/>
      </w:r>
    </w:p>
    <w:p w:rsidR="002D0810" w:rsidRPr="00FC343C" w:rsidRDefault="002D0810" w:rsidP="002D0810">
      <w:pPr>
        <w:pStyle w:val="ActivityHead"/>
        <w:shd w:val="clear" w:color="auto" w:fill="E36C0A" w:themeFill="accent6" w:themeFillShade="BF"/>
        <w:rPr>
          <w:noProof w:val="0"/>
          <w:color w:val="FFFFFF" w:themeColor="background1"/>
        </w:rPr>
      </w:pPr>
      <w:r w:rsidRPr="00FC343C">
        <w:rPr>
          <w:noProof w:val="0"/>
          <w:color w:val="FFFFFF" w:themeColor="background1"/>
        </w:rPr>
        <w:lastRenderedPageBreak/>
        <w:t>Work Projects</w:t>
      </w:r>
    </w:p>
    <w:p w:rsidR="002D0810" w:rsidRPr="00FC343C" w:rsidRDefault="002D0810" w:rsidP="002D0810">
      <w:pPr>
        <w:pStyle w:val="BodyCopy"/>
        <w:rPr>
          <w:noProof w:val="0"/>
        </w:rPr>
      </w:pPr>
      <w:r w:rsidRPr="00FC343C">
        <w:rPr>
          <w:noProof w:val="0"/>
        </w:rPr>
        <w:t>It is a requirement of this Unit you complete Work Projects as advised by your Trainer. You must submit documentation, suitable evidence or other relevant proof of completion of the project to your Trainer by the agreed date.</w:t>
      </w:r>
    </w:p>
    <w:p w:rsidR="00B748B2" w:rsidRPr="00FC343C" w:rsidRDefault="00B748B2" w:rsidP="002D0810">
      <w:pPr>
        <w:pStyle w:val="BodyCopy"/>
        <w:rPr>
          <w:b/>
          <w:noProof w:val="0"/>
        </w:rPr>
      </w:pPr>
      <w:r w:rsidRPr="00FC343C">
        <w:rPr>
          <w:b/>
          <w:noProof w:val="0"/>
        </w:rPr>
        <w:t>Note: this Work Project follows from Work Project 1.1</w:t>
      </w:r>
    </w:p>
    <w:p w:rsidR="002D0810" w:rsidRPr="00FC343C" w:rsidRDefault="002D0810" w:rsidP="002D0810">
      <w:pPr>
        <w:pStyle w:val="ActivityNumbered"/>
      </w:pPr>
      <w:r w:rsidRPr="00FC343C">
        <w:t>2.1</w:t>
      </w:r>
      <w:r w:rsidRPr="00FC343C">
        <w:tab/>
      </w:r>
      <w:r w:rsidR="00B748B2" w:rsidRPr="00FC343C">
        <w:t xml:space="preserve">For the trip/tour identified in </w:t>
      </w:r>
      <w:r w:rsidR="007919C4" w:rsidRPr="00FC343C">
        <w:t>W</w:t>
      </w:r>
      <w:r w:rsidR="00B748B2" w:rsidRPr="00FC343C">
        <w:t>or</w:t>
      </w:r>
      <w:r w:rsidR="007919C4" w:rsidRPr="00FC343C">
        <w:t>k</w:t>
      </w:r>
      <w:r w:rsidR="00B748B2" w:rsidRPr="00FC343C">
        <w:t xml:space="preserve"> Project 1.1</w:t>
      </w:r>
      <w:r w:rsidRPr="00FC343C">
        <w:t>:</w:t>
      </w:r>
    </w:p>
    <w:p w:rsidR="002D0810" w:rsidRPr="00FC343C" w:rsidRDefault="00B748B2" w:rsidP="00E14F7A">
      <w:pPr>
        <w:pStyle w:val="ActivityBullet1"/>
      </w:pPr>
      <w:r w:rsidRPr="00FC343C">
        <w:t>Explain how identified equipment, services and supplies will be provided for the trip/tour</w:t>
      </w:r>
    </w:p>
    <w:p w:rsidR="00B748B2" w:rsidRPr="00FC343C" w:rsidRDefault="00B748B2" w:rsidP="00E14F7A">
      <w:pPr>
        <w:pStyle w:val="ActivityBullet1"/>
      </w:pPr>
      <w:r w:rsidRPr="00FC343C">
        <w:t>Describe the procedures to be used to inspect and check the condition of supplies and equipment to be provided</w:t>
      </w:r>
    </w:p>
    <w:p w:rsidR="00B748B2" w:rsidRPr="00FC343C" w:rsidRDefault="007919C4" w:rsidP="00E14F7A">
      <w:pPr>
        <w:pStyle w:val="ActivityBullet1"/>
      </w:pPr>
      <w:r w:rsidRPr="00FC343C">
        <w:t>Identify how quantities of supplies and equipment provided actually meet identified need for the trip/tour</w:t>
      </w:r>
    </w:p>
    <w:p w:rsidR="007919C4" w:rsidRPr="00FC343C" w:rsidRDefault="007919C4" w:rsidP="00E14F7A">
      <w:pPr>
        <w:pStyle w:val="ActivityBullet1"/>
      </w:pPr>
      <w:r w:rsidRPr="00FC343C">
        <w:t>Describe the internal protocols which need to be followed to ensure proper preparation of resources for the trip/tour</w:t>
      </w:r>
    </w:p>
    <w:p w:rsidR="007919C4" w:rsidRPr="00FC343C" w:rsidRDefault="007919C4" w:rsidP="00E14F7A">
      <w:pPr>
        <w:pStyle w:val="ActivityBullet1"/>
      </w:pPr>
      <w:r w:rsidRPr="00FC343C">
        <w:t>Identify supplies, equipment and services which need to be obtained on tour identifying the name of possible suppliers</w:t>
      </w:r>
    </w:p>
    <w:p w:rsidR="007919C4" w:rsidRPr="00FC343C" w:rsidRDefault="007919C4" w:rsidP="00E14F7A">
      <w:pPr>
        <w:pStyle w:val="ActivityBullet1"/>
      </w:pPr>
      <w:r w:rsidRPr="00FC343C">
        <w:t>Highlight how proposed supply of equipment and supplies will be communicated to tour staff and how they will verify intended provisions</w:t>
      </w:r>
    </w:p>
    <w:p w:rsidR="007919C4" w:rsidRPr="00FC343C" w:rsidRDefault="007919C4" w:rsidP="00E14F7A">
      <w:pPr>
        <w:pStyle w:val="ActivityBullet1"/>
      </w:pPr>
      <w:r w:rsidRPr="00FC343C">
        <w:t>Provide detailed checklist/loading sheet(s) for the id</w:t>
      </w:r>
      <w:r w:rsidR="00E14F7A" w:rsidRPr="00FC343C">
        <w:t>entified equipment and supplies</w:t>
      </w:r>
    </w:p>
    <w:p w:rsidR="002D0810" w:rsidRPr="00FC343C" w:rsidRDefault="002D0810" w:rsidP="002D0810">
      <w:pPr>
        <w:pStyle w:val="ActivityBottom"/>
        <w:rPr>
          <w:noProof w:val="0"/>
        </w:rPr>
      </w:pPr>
    </w:p>
    <w:p w:rsidR="002D0810" w:rsidRPr="00FC343C" w:rsidRDefault="002D0810" w:rsidP="002D0810">
      <w:pPr>
        <w:rPr>
          <w:rFonts w:ascii="Helvetica" w:eastAsia="Calibri" w:hAnsi="Helvetica" w:cs="Calibri"/>
          <w:szCs w:val="16"/>
          <w:lang w:eastAsia="ar-SA"/>
        </w:rPr>
      </w:pPr>
      <w:r w:rsidRPr="00FC343C">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FC343C" w:rsidTr="002D0810">
        <w:trPr>
          <w:trHeight w:val="6044"/>
        </w:trPr>
        <w:tc>
          <w:tcPr>
            <w:tcW w:w="9242" w:type="dxa"/>
            <w:shd w:val="clear" w:color="auto" w:fill="F2F2F2" w:themeFill="background1" w:themeFillShade="F2"/>
          </w:tcPr>
          <w:p w:rsidR="002D0810" w:rsidRPr="00FC343C" w:rsidRDefault="002D0810" w:rsidP="002D0810">
            <w:pPr>
              <w:pStyle w:val="Heading2"/>
              <w:outlineLvl w:val="1"/>
            </w:pPr>
            <w:r w:rsidRPr="00FC343C">
              <w:lastRenderedPageBreak/>
              <w:t>Summary</w:t>
            </w:r>
          </w:p>
          <w:p w:rsidR="00882210" w:rsidRPr="00FC343C" w:rsidRDefault="00897580" w:rsidP="00882210">
            <w:pPr>
              <w:pStyle w:val="SumaryHeading3"/>
              <w:rPr>
                <w:highlight w:val="yellow"/>
              </w:rPr>
            </w:pPr>
            <w:r w:rsidRPr="00FC343C">
              <w:rPr>
                <w:highlight w:val="yellow"/>
              </w:rPr>
              <w:fldChar w:fldCharType="begin"/>
            </w:r>
            <w:r w:rsidR="00882210" w:rsidRPr="00FC343C">
              <w:rPr>
                <w:highlight w:val="yellow"/>
              </w:rPr>
              <w:instrText xml:space="preserve"> REF  Element2 </w:instrText>
            </w:r>
            <w:r w:rsidR="00FC343C" w:rsidRPr="00FC343C">
              <w:rPr>
                <w:highlight w:val="yellow"/>
              </w:rPr>
              <w:instrText xml:space="preserve"> \* MERGEFORMAT </w:instrText>
            </w:r>
            <w:r w:rsidRPr="00FC343C">
              <w:rPr>
                <w:highlight w:val="yellow"/>
              </w:rPr>
              <w:fldChar w:fldCharType="separate"/>
            </w:r>
            <w:sdt>
              <w:sdtPr>
                <w:rPr>
                  <w:highlight w:val="yellow"/>
                </w:rPr>
                <w:alias w:val="Element2"/>
                <w:tag w:val="Element2"/>
                <w:id w:val="-76220569"/>
                <w:placeholder>
                  <w:docPart w:val="3864FC8D1C1C41B6B3B846088FC113A2"/>
                </w:placeholder>
              </w:sdtPr>
              <w:sdtContent>
                <w:r w:rsidR="00F80014" w:rsidRPr="00FC343C">
                  <w:t>Prepare identified tour requirements</w:t>
                </w:r>
              </w:sdtContent>
            </w:sdt>
            <w:r w:rsidRPr="00FC343C">
              <w:rPr>
                <w:highlight w:val="yellow"/>
              </w:rPr>
              <w:fldChar w:fldCharType="end"/>
            </w:r>
          </w:p>
          <w:p w:rsidR="002D0810" w:rsidRPr="00FC343C" w:rsidRDefault="00074B56" w:rsidP="00E14F7A">
            <w:pPr>
              <w:pStyle w:val="TableText"/>
              <w:rPr>
                <w:noProof w:val="0"/>
              </w:rPr>
            </w:pPr>
            <w:r w:rsidRPr="00FC343C">
              <w:rPr>
                <w:noProof w:val="0"/>
              </w:rPr>
              <w:t>When preparing identified tour requirements:</w:t>
            </w:r>
          </w:p>
          <w:p w:rsidR="00A12800" w:rsidRPr="00FC343C" w:rsidRDefault="00A12800" w:rsidP="00E14F7A">
            <w:pPr>
              <w:pStyle w:val="TableBullet1"/>
              <w:spacing w:before="120" w:after="120"/>
              <w:rPr>
                <w:noProof w:val="0"/>
              </w:rPr>
            </w:pPr>
            <w:r w:rsidRPr="00FC343C">
              <w:rPr>
                <w:noProof w:val="0"/>
              </w:rPr>
              <w:t>Match resources to identified requirements</w:t>
            </w:r>
          </w:p>
          <w:p w:rsidR="00A12800" w:rsidRPr="00FC343C" w:rsidRDefault="00A12800" w:rsidP="00E14F7A">
            <w:pPr>
              <w:pStyle w:val="TableBullet1"/>
              <w:spacing w:before="120" w:after="120"/>
              <w:rPr>
                <w:noProof w:val="0"/>
              </w:rPr>
            </w:pPr>
            <w:r w:rsidRPr="00FC343C">
              <w:rPr>
                <w:noProof w:val="0"/>
              </w:rPr>
              <w:t>Adhere to budget limitations</w:t>
            </w:r>
          </w:p>
          <w:p w:rsidR="00A12800" w:rsidRPr="00FC343C" w:rsidRDefault="00A12800" w:rsidP="00E14F7A">
            <w:pPr>
              <w:pStyle w:val="TableBullet1"/>
              <w:spacing w:before="120" w:after="120"/>
              <w:rPr>
                <w:noProof w:val="0"/>
              </w:rPr>
            </w:pPr>
            <w:r w:rsidRPr="00FC343C">
              <w:rPr>
                <w:noProof w:val="0"/>
              </w:rPr>
              <w:t>Comply with legally-imposed obligations</w:t>
            </w:r>
          </w:p>
          <w:p w:rsidR="00A12800" w:rsidRPr="00FC343C" w:rsidRDefault="00A12800" w:rsidP="00E14F7A">
            <w:pPr>
              <w:pStyle w:val="TableBullet1"/>
              <w:spacing w:before="120" w:after="120"/>
              <w:rPr>
                <w:noProof w:val="0"/>
              </w:rPr>
            </w:pPr>
            <w:r w:rsidRPr="00FC343C">
              <w:rPr>
                <w:noProof w:val="0"/>
              </w:rPr>
              <w:t>Follow internal operational protocols</w:t>
            </w:r>
          </w:p>
          <w:p w:rsidR="00A12800" w:rsidRPr="00FC343C" w:rsidRDefault="00A12800" w:rsidP="00E14F7A">
            <w:pPr>
              <w:pStyle w:val="TableBullet1"/>
              <w:spacing w:before="120" w:after="120"/>
              <w:rPr>
                <w:noProof w:val="0"/>
              </w:rPr>
            </w:pPr>
            <w:r w:rsidRPr="00FC343C">
              <w:rPr>
                <w:noProof w:val="0"/>
              </w:rPr>
              <w:t>Use nominated documents to record action taken and goods/services supplied</w:t>
            </w:r>
          </w:p>
          <w:p w:rsidR="00A12800" w:rsidRPr="00FC343C" w:rsidRDefault="00A12800" w:rsidP="00E14F7A">
            <w:pPr>
              <w:pStyle w:val="TableBullet1"/>
              <w:spacing w:before="120" w:after="120"/>
              <w:rPr>
                <w:noProof w:val="0"/>
              </w:rPr>
            </w:pPr>
            <w:r w:rsidRPr="00FC343C">
              <w:rPr>
                <w:noProof w:val="0"/>
              </w:rPr>
              <w:t>Rotate stock</w:t>
            </w:r>
          </w:p>
          <w:p w:rsidR="00A12800" w:rsidRPr="00FC343C" w:rsidRDefault="00A12800" w:rsidP="00E14F7A">
            <w:pPr>
              <w:pStyle w:val="TableBullet1"/>
              <w:spacing w:before="120" w:after="120"/>
              <w:rPr>
                <w:noProof w:val="0"/>
              </w:rPr>
            </w:pPr>
            <w:r w:rsidRPr="00FC343C">
              <w:rPr>
                <w:noProof w:val="0"/>
              </w:rPr>
              <w:t>Check condition of equipment and supplies provided for trips/tours</w:t>
            </w:r>
          </w:p>
          <w:p w:rsidR="00A12800" w:rsidRPr="00FC343C" w:rsidRDefault="00A12800" w:rsidP="00E14F7A">
            <w:pPr>
              <w:pStyle w:val="TableBullet1"/>
              <w:spacing w:before="120" w:after="120"/>
              <w:rPr>
                <w:noProof w:val="0"/>
              </w:rPr>
            </w:pPr>
            <w:r w:rsidRPr="00FC343C">
              <w:rPr>
                <w:noProof w:val="0"/>
              </w:rPr>
              <w:t>Verify quantities supplied</w:t>
            </w:r>
          </w:p>
          <w:p w:rsidR="00A12800" w:rsidRPr="00FC343C" w:rsidRDefault="00A12800" w:rsidP="00E14F7A">
            <w:pPr>
              <w:pStyle w:val="TableBullet1"/>
              <w:spacing w:before="120" w:after="120"/>
              <w:rPr>
                <w:noProof w:val="0"/>
              </w:rPr>
            </w:pPr>
            <w:r w:rsidRPr="00FC343C">
              <w:rPr>
                <w:noProof w:val="0"/>
              </w:rPr>
              <w:t>Acquire additional equipment and supplies as required by each trip/tour and within prescribed parameters</w:t>
            </w:r>
          </w:p>
          <w:p w:rsidR="00A12800" w:rsidRPr="00FC343C" w:rsidRDefault="00A12800" w:rsidP="00E14F7A">
            <w:pPr>
              <w:pStyle w:val="TableBullet1"/>
              <w:spacing w:before="120" w:after="120"/>
              <w:rPr>
                <w:noProof w:val="0"/>
              </w:rPr>
            </w:pPr>
            <w:r w:rsidRPr="00FC343C">
              <w:rPr>
                <w:noProof w:val="0"/>
              </w:rPr>
              <w:t>Involve tour staff with decisions</w:t>
            </w:r>
          </w:p>
          <w:p w:rsidR="002D0810" w:rsidRPr="00FC343C" w:rsidRDefault="00A12800" w:rsidP="00E14F7A">
            <w:pPr>
              <w:pStyle w:val="TableBullet1"/>
              <w:rPr>
                <w:noProof w:val="0"/>
              </w:rPr>
            </w:pPr>
            <w:r w:rsidRPr="00FC343C">
              <w:rPr>
                <w:noProof w:val="0"/>
              </w:rPr>
              <w:t>Use checklists and loading sheets as the basis for action</w:t>
            </w:r>
            <w:r w:rsidR="00E14F7A" w:rsidRPr="00FC343C">
              <w:rPr>
                <w:noProof w:val="0"/>
              </w:rPr>
              <w:br/>
            </w:r>
          </w:p>
        </w:tc>
      </w:tr>
    </w:tbl>
    <w:p w:rsidR="00F84543" w:rsidRPr="00FC343C" w:rsidRDefault="00F84543" w:rsidP="00F84543">
      <w:pPr>
        <w:pStyle w:val="BodyCopy"/>
        <w:rPr>
          <w:noProof w:val="0"/>
        </w:rPr>
      </w:pPr>
    </w:p>
    <w:p w:rsidR="00F84543" w:rsidRPr="00FC343C" w:rsidRDefault="00F84543" w:rsidP="00BD2681">
      <w:pPr>
        <w:pStyle w:val="UnitCodeTitlePage"/>
        <w:sectPr w:rsidR="00F84543" w:rsidRPr="00FC343C" w:rsidSect="001A29DB">
          <w:headerReference w:type="even" r:id="rId105"/>
          <w:headerReference w:type="default" r:id="rId106"/>
          <w:pgSz w:w="11906" w:h="16838"/>
          <w:pgMar w:top="1440" w:right="1440" w:bottom="1440" w:left="1440" w:header="708" w:footer="324" w:gutter="0"/>
          <w:cols w:space="708"/>
          <w:docGrid w:linePitch="360"/>
        </w:sectPr>
      </w:pPr>
    </w:p>
    <w:p w:rsidR="0012258E" w:rsidRPr="00FC343C" w:rsidRDefault="0012258E" w:rsidP="0012258E">
      <w:pPr>
        <w:pStyle w:val="Heading1"/>
      </w:pPr>
      <w:bookmarkStart w:id="51" w:name="_Toc370805492"/>
      <w:bookmarkStart w:id="52" w:name="_Toc417898904"/>
      <w:r w:rsidRPr="001F0621">
        <w:lastRenderedPageBreak/>
        <w:t>Element 3</w:t>
      </w:r>
      <w:r w:rsidR="00E14AAB" w:rsidRPr="001F0621">
        <w:t xml:space="preserve">: </w:t>
      </w:r>
      <w:r w:rsidRPr="001F0621">
        <w:br/>
      </w:r>
      <w:r w:rsidR="00F80014">
        <w:fldChar w:fldCharType="begin"/>
      </w:r>
      <w:r w:rsidR="00F80014">
        <w:instrText xml:space="preserve"> REF  Element3  \* MERGEFORMAT </w:instrText>
      </w:r>
      <w:r w:rsidR="00F80014">
        <w:fldChar w:fldCharType="separate"/>
      </w:r>
      <w:sdt>
        <w:sdtPr>
          <w:alias w:val="Element3"/>
          <w:tag w:val="Element3"/>
          <w:id w:val="-1788966793"/>
          <w:placeholder>
            <w:docPart w:val="BF7418A027E8407B96284E67736005C0"/>
          </w:placeholder>
        </w:sdtPr>
        <w:sdtEndPr>
          <w:rPr>
            <w:highlight w:val="yellow"/>
          </w:rPr>
        </w:sdtEndPr>
        <w:sdtContent>
          <w:r w:rsidR="00F80014" w:rsidRPr="00FC343C">
            <w:t xml:space="preserve"> Load identified tour requirements</w:t>
          </w:r>
        </w:sdtContent>
      </w:sdt>
      <w:bookmarkEnd w:id="51"/>
      <w:bookmarkEnd w:id="52"/>
      <w:r w:rsidR="00F80014">
        <w:rPr>
          <w:highlight w:val="yellow"/>
        </w:rPr>
        <w:fldChar w:fldCharType="end"/>
      </w:r>
    </w:p>
    <w:p w:rsidR="0012258E" w:rsidRPr="00FC343C" w:rsidRDefault="0012258E" w:rsidP="0012258E">
      <w:pPr>
        <w:pStyle w:val="Heading2"/>
      </w:pPr>
      <w:r w:rsidRPr="00FC343C">
        <w:t>3.1</w:t>
      </w:r>
      <w:r w:rsidRPr="00FC343C">
        <w:tab/>
      </w:r>
      <w:r w:rsidR="00F80014">
        <w:fldChar w:fldCharType="begin"/>
      </w:r>
      <w:r w:rsidR="00F80014">
        <w:instrText xml:space="preserve"> REF  Criteria31  \* MERGEFORMAT </w:instrText>
      </w:r>
      <w:r w:rsidR="00F80014">
        <w:fldChar w:fldCharType="separate"/>
      </w:r>
      <w:sdt>
        <w:sdtPr>
          <w:alias w:val="Criteria31"/>
          <w:tag w:val="Criteria31"/>
          <w:id w:val="-1952778078"/>
          <w:placeholder>
            <w:docPart w:val="FB61884F53C1433C93AE1B0A0DEA9189"/>
          </w:placeholder>
        </w:sdtPr>
        <w:sdtContent>
          <w:r w:rsidR="00F80014" w:rsidRPr="00F80014">
            <w:rPr>
              <w:rStyle w:val="PlaceholderText"/>
              <w:color w:val="45545F"/>
            </w:rPr>
            <w:t xml:space="preserve">Prepare loading sheet for each </w:t>
          </w:r>
          <w:r w:rsidR="00F80014" w:rsidRPr="00FC343C">
            <w:t>vehicle or form of transport to be used</w:t>
          </w:r>
        </w:sdtContent>
      </w:sdt>
      <w:r w:rsidR="00F80014">
        <w:fldChar w:fldCharType="end"/>
      </w:r>
    </w:p>
    <w:p w:rsidR="00D4005D" w:rsidRPr="00FC343C" w:rsidRDefault="00D4005D" w:rsidP="00D4005D">
      <w:pPr>
        <w:pStyle w:val="Heading3"/>
      </w:pPr>
      <w:r w:rsidRPr="00FC343C">
        <w:t>Introduction</w:t>
      </w:r>
    </w:p>
    <w:p w:rsidR="006B46EE" w:rsidRPr="00FC343C" w:rsidRDefault="006B46EE" w:rsidP="00D4005D">
      <w:pPr>
        <w:pStyle w:val="BodyCopy"/>
        <w:rPr>
          <w:noProof w:val="0"/>
          <w:szCs w:val="24"/>
        </w:rPr>
      </w:pPr>
      <w:r w:rsidRPr="00FC343C">
        <w:rPr>
          <w:noProof w:val="0"/>
          <w:szCs w:val="24"/>
        </w:rPr>
        <w:t>Loading sheets are used across the industry to guide and govern the loading of equipment and supplies for tours.</w:t>
      </w:r>
    </w:p>
    <w:p w:rsidR="00D4005D" w:rsidRPr="00FC343C" w:rsidRDefault="00851F9B" w:rsidP="00D4005D">
      <w:pPr>
        <w:pStyle w:val="BodyCopy"/>
        <w:rPr>
          <w:noProof w:val="0"/>
          <w:szCs w:val="24"/>
        </w:rPr>
      </w:pPr>
      <w:r w:rsidRPr="00FC343C">
        <w:rPr>
          <w:szCs w:val="24"/>
          <w:lang w:eastAsia="en-AU"/>
        </w:rPr>
        <w:drawing>
          <wp:anchor distT="0" distB="0" distL="114300" distR="114300" simplePos="0" relativeHeight="251746304" behindDoc="0" locked="0" layoutInCell="1" allowOverlap="1" wp14:anchorId="295B8270" wp14:editId="36A7CAEB">
            <wp:simplePos x="0" y="0"/>
            <wp:positionH relativeFrom="column">
              <wp:posOffset>4491355</wp:posOffset>
            </wp:positionH>
            <wp:positionV relativeFrom="paragraph">
              <wp:posOffset>99695</wp:posOffset>
            </wp:positionV>
            <wp:extent cx="1168400" cy="1800860"/>
            <wp:effectExtent l="19050" t="0" r="0" b="0"/>
            <wp:wrapSquare wrapText="bothSides"/>
            <wp:docPr id="57" name="Picture 23" descr="C:\Documents and Settings\Godaishu\Desktop\PHOTOS\2014\Shutterstock 25-a-day\Lady pushing luggage trolley_21518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Documents and Settings\Godaishu\Desktop\PHOTOS\2014\Shutterstock 25-a-day\Lady pushing luggage trolley_21518332.jpg"/>
                    <pic:cNvPicPr>
                      <a:picLocks noChangeAspect="1" noChangeArrowheads="1"/>
                    </pic:cNvPicPr>
                  </pic:nvPicPr>
                  <pic:blipFill>
                    <a:blip r:embed="rId107" cstate="print"/>
                    <a:srcRect/>
                    <a:stretch>
                      <a:fillRect/>
                    </a:stretch>
                  </pic:blipFill>
                  <pic:spPr bwMode="auto">
                    <a:xfrm>
                      <a:off x="0" y="0"/>
                      <a:ext cx="1168400" cy="1800860"/>
                    </a:xfrm>
                    <a:prstGeom prst="rect">
                      <a:avLst/>
                    </a:prstGeom>
                    <a:noFill/>
                    <a:ln w="9525">
                      <a:noFill/>
                      <a:miter lim="800000"/>
                      <a:headEnd/>
                      <a:tailEnd/>
                    </a:ln>
                  </pic:spPr>
                </pic:pic>
              </a:graphicData>
            </a:graphic>
          </wp:anchor>
        </w:drawing>
      </w:r>
      <w:r w:rsidR="006B46EE" w:rsidRPr="00FC343C">
        <w:rPr>
          <w:noProof w:val="0"/>
          <w:szCs w:val="24"/>
        </w:rPr>
        <w:t xml:space="preserve">This section discusses preparation of these sheets for each tour. </w:t>
      </w:r>
    </w:p>
    <w:p w:rsidR="006B46EE" w:rsidRPr="00FC343C" w:rsidRDefault="006B46EE" w:rsidP="006B46EE">
      <w:pPr>
        <w:pStyle w:val="Heading3"/>
      </w:pPr>
      <w:r w:rsidRPr="00FC343C">
        <w:t>The loading sheet</w:t>
      </w:r>
    </w:p>
    <w:p w:rsidR="006B46EE" w:rsidRPr="00FC343C" w:rsidRDefault="00D56D05" w:rsidP="006B46EE">
      <w:pPr>
        <w:pStyle w:val="BodyCopy"/>
        <w:rPr>
          <w:noProof w:val="0"/>
          <w:szCs w:val="24"/>
        </w:rPr>
      </w:pPr>
      <w:r w:rsidRPr="00FC343C">
        <w:rPr>
          <w:noProof w:val="0"/>
          <w:szCs w:val="24"/>
        </w:rPr>
        <w:t xml:space="preserve">The following information gives a useful overview of </w:t>
      </w:r>
      <w:r w:rsidR="00F25A48" w:rsidRPr="00FC343C">
        <w:rPr>
          <w:noProof w:val="0"/>
          <w:szCs w:val="24"/>
        </w:rPr>
        <w:t xml:space="preserve">the role of </w:t>
      </w:r>
      <w:r w:rsidRPr="00FC343C">
        <w:rPr>
          <w:noProof w:val="0"/>
          <w:szCs w:val="24"/>
        </w:rPr>
        <w:t>l</w:t>
      </w:r>
      <w:r w:rsidR="006B46EE" w:rsidRPr="00FC343C">
        <w:rPr>
          <w:noProof w:val="0"/>
          <w:szCs w:val="24"/>
        </w:rPr>
        <w:t>oading sheets</w:t>
      </w:r>
      <w:r w:rsidRPr="00FC343C">
        <w:rPr>
          <w:noProof w:val="0"/>
          <w:szCs w:val="24"/>
        </w:rPr>
        <w:t xml:space="preserve"> – they</w:t>
      </w:r>
      <w:r w:rsidR="006B46EE" w:rsidRPr="00FC343C">
        <w:rPr>
          <w:noProof w:val="0"/>
          <w:szCs w:val="24"/>
        </w:rPr>
        <w:t>:</w:t>
      </w:r>
    </w:p>
    <w:p w:rsidR="00AE2CD0" w:rsidRPr="00FC343C" w:rsidRDefault="00D56D05" w:rsidP="006B46EE">
      <w:pPr>
        <w:pStyle w:val="Bullet1"/>
        <w:rPr>
          <w:szCs w:val="24"/>
        </w:rPr>
      </w:pPr>
      <w:r w:rsidRPr="00FC343C">
        <w:rPr>
          <w:szCs w:val="24"/>
        </w:rPr>
        <w:t>Are p</w:t>
      </w:r>
      <w:r w:rsidR="006B46EE" w:rsidRPr="00FC343C">
        <w:rPr>
          <w:szCs w:val="24"/>
        </w:rPr>
        <w:t>repared internally by each operator – a template document usually exists on a computer and it is</w:t>
      </w:r>
      <w:r w:rsidR="00AE2CD0" w:rsidRPr="00FC343C">
        <w:rPr>
          <w:szCs w:val="24"/>
        </w:rPr>
        <w:t>:</w:t>
      </w:r>
    </w:p>
    <w:p w:rsidR="00AE2CD0" w:rsidRPr="00FC343C" w:rsidRDefault="00AE2CD0" w:rsidP="00E83C0F">
      <w:pPr>
        <w:pStyle w:val="Bullet2"/>
        <w:rPr>
          <w:lang w:val="en-AU"/>
        </w:rPr>
      </w:pPr>
      <w:r w:rsidRPr="00FC343C">
        <w:rPr>
          <w:lang w:val="en-AU"/>
        </w:rPr>
        <w:t>P</w:t>
      </w:r>
      <w:r w:rsidR="006B46EE" w:rsidRPr="00FC343C">
        <w:rPr>
          <w:lang w:val="en-AU"/>
        </w:rPr>
        <w:t xml:space="preserve">rinted off </w:t>
      </w:r>
      <w:r w:rsidRPr="00FC343C">
        <w:rPr>
          <w:lang w:val="en-AU"/>
        </w:rPr>
        <w:t>as required</w:t>
      </w:r>
    </w:p>
    <w:p w:rsidR="006B46EE" w:rsidRPr="00FC343C" w:rsidRDefault="00AE2CD0" w:rsidP="00E83C0F">
      <w:pPr>
        <w:pStyle w:val="Bullet2"/>
        <w:rPr>
          <w:lang w:val="en-AU"/>
        </w:rPr>
      </w:pPr>
      <w:r w:rsidRPr="00FC343C">
        <w:rPr>
          <w:lang w:val="en-AU"/>
        </w:rPr>
        <w:t>F</w:t>
      </w:r>
      <w:r w:rsidR="006B46EE" w:rsidRPr="00FC343C">
        <w:rPr>
          <w:lang w:val="en-AU"/>
        </w:rPr>
        <w:t>illed in (often by-hand) for each trip tour</w:t>
      </w:r>
    </w:p>
    <w:p w:rsidR="00D56D05" w:rsidRPr="00FC343C" w:rsidRDefault="00D56D05" w:rsidP="006B46EE">
      <w:pPr>
        <w:pStyle w:val="Bullet1"/>
        <w:rPr>
          <w:szCs w:val="24"/>
        </w:rPr>
      </w:pPr>
      <w:r w:rsidRPr="00FC343C">
        <w:rPr>
          <w:szCs w:val="24"/>
        </w:rPr>
        <w:t>Are l</w:t>
      </w:r>
      <w:r w:rsidR="006B46EE" w:rsidRPr="00FC343C">
        <w:rPr>
          <w:szCs w:val="24"/>
        </w:rPr>
        <w:t>ists of equipment and supplies to be loaded onto individual vehicles</w:t>
      </w:r>
      <w:r w:rsidR="00743F53" w:rsidRPr="00FC343C">
        <w:rPr>
          <w:szCs w:val="24"/>
        </w:rPr>
        <w:t>/animals</w:t>
      </w:r>
      <w:r w:rsidR="006B46EE" w:rsidRPr="00FC343C">
        <w:rPr>
          <w:szCs w:val="24"/>
        </w:rPr>
        <w:t xml:space="preserve"> on a tour-by-tour basis – identifying items by</w:t>
      </w:r>
      <w:r w:rsidRPr="00FC343C">
        <w:rPr>
          <w:szCs w:val="24"/>
        </w:rPr>
        <w:t>:</w:t>
      </w:r>
    </w:p>
    <w:p w:rsidR="00D56D05" w:rsidRPr="00FC343C" w:rsidRDefault="00D56D05" w:rsidP="00E83C0F">
      <w:pPr>
        <w:pStyle w:val="Bullet2"/>
        <w:rPr>
          <w:lang w:val="en-AU"/>
        </w:rPr>
      </w:pPr>
      <w:r w:rsidRPr="00FC343C">
        <w:rPr>
          <w:lang w:val="en-AU"/>
        </w:rPr>
        <w:t>T</w:t>
      </w:r>
      <w:r w:rsidR="006B46EE" w:rsidRPr="00FC343C">
        <w:rPr>
          <w:lang w:val="en-AU"/>
        </w:rPr>
        <w:t xml:space="preserve">ype </w:t>
      </w:r>
    </w:p>
    <w:p w:rsidR="006B46EE" w:rsidRPr="00FC343C" w:rsidRDefault="00D56D05" w:rsidP="00E83C0F">
      <w:pPr>
        <w:pStyle w:val="Bullet2"/>
        <w:rPr>
          <w:lang w:val="en-AU"/>
        </w:rPr>
      </w:pPr>
      <w:r w:rsidRPr="00FC343C">
        <w:rPr>
          <w:lang w:val="en-AU"/>
        </w:rPr>
        <w:t>Q</w:t>
      </w:r>
      <w:r w:rsidR="006B46EE" w:rsidRPr="00FC343C">
        <w:rPr>
          <w:lang w:val="en-AU"/>
        </w:rPr>
        <w:t>uantity</w:t>
      </w:r>
    </w:p>
    <w:p w:rsidR="00D56D05" w:rsidRPr="00FC343C" w:rsidRDefault="00D56D05" w:rsidP="006B46EE">
      <w:pPr>
        <w:pStyle w:val="Bullet1"/>
        <w:rPr>
          <w:szCs w:val="24"/>
        </w:rPr>
      </w:pPr>
      <w:r w:rsidRPr="00FC343C">
        <w:rPr>
          <w:szCs w:val="24"/>
        </w:rPr>
        <w:t>Are used to guide/govern actual loading of items into/onto vehicles</w:t>
      </w:r>
      <w:r w:rsidR="0004209A" w:rsidRPr="00FC343C">
        <w:rPr>
          <w:szCs w:val="24"/>
        </w:rPr>
        <w:t xml:space="preserve"> or animals</w:t>
      </w:r>
    </w:p>
    <w:p w:rsidR="00AE1730" w:rsidRPr="00FC343C" w:rsidRDefault="00AE1730" w:rsidP="006B46EE">
      <w:pPr>
        <w:pStyle w:val="Bullet1"/>
        <w:rPr>
          <w:szCs w:val="24"/>
        </w:rPr>
      </w:pPr>
      <w:r w:rsidRPr="00FC343C">
        <w:rPr>
          <w:szCs w:val="24"/>
        </w:rPr>
        <w:t>Are usually multipage documents – that is, each loading sheet for each vehicle for each trip/tour often comprises two-plus sheets which are stapled together</w:t>
      </w:r>
    </w:p>
    <w:p w:rsidR="00D56D05" w:rsidRPr="00FC343C" w:rsidRDefault="00D56D05" w:rsidP="006B46EE">
      <w:pPr>
        <w:pStyle w:val="Bullet1"/>
        <w:rPr>
          <w:szCs w:val="24"/>
        </w:rPr>
      </w:pPr>
      <w:r w:rsidRPr="00FC343C">
        <w:rPr>
          <w:szCs w:val="24"/>
        </w:rPr>
        <w:t>Provide a record of items loaded for each trip/tour:</w:t>
      </w:r>
    </w:p>
    <w:p w:rsidR="00D56D05" w:rsidRPr="00FC343C" w:rsidRDefault="00D56D05" w:rsidP="00E83C0F">
      <w:pPr>
        <w:pStyle w:val="Bullet2"/>
        <w:rPr>
          <w:lang w:val="en-AU"/>
        </w:rPr>
      </w:pPr>
      <w:r w:rsidRPr="00FC343C">
        <w:rPr>
          <w:lang w:val="en-AU"/>
        </w:rPr>
        <w:t>For record-keeping purposes</w:t>
      </w:r>
    </w:p>
    <w:p w:rsidR="00D56D05" w:rsidRPr="00FC343C" w:rsidRDefault="00D56D05" w:rsidP="00E83C0F">
      <w:pPr>
        <w:pStyle w:val="Bullet2"/>
        <w:rPr>
          <w:lang w:val="en-AU"/>
        </w:rPr>
      </w:pPr>
      <w:r w:rsidRPr="00FC343C">
        <w:rPr>
          <w:lang w:val="en-AU"/>
        </w:rPr>
        <w:t>For calculating financial performance</w:t>
      </w:r>
    </w:p>
    <w:p w:rsidR="00D56D05" w:rsidRPr="00FC343C" w:rsidRDefault="00D56D05" w:rsidP="00E83C0F">
      <w:pPr>
        <w:pStyle w:val="Bullet2"/>
        <w:rPr>
          <w:lang w:val="en-AU"/>
        </w:rPr>
      </w:pPr>
      <w:r w:rsidRPr="00FC343C">
        <w:rPr>
          <w:lang w:val="en-AU"/>
        </w:rPr>
        <w:t>For reference by tour staff</w:t>
      </w:r>
    </w:p>
    <w:p w:rsidR="006B46EE" w:rsidRPr="00FC343C" w:rsidRDefault="00D56D05" w:rsidP="006B46EE">
      <w:pPr>
        <w:pStyle w:val="Bullet1"/>
        <w:rPr>
          <w:szCs w:val="24"/>
        </w:rPr>
      </w:pPr>
      <w:r w:rsidRPr="00FC343C">
        <w:rPr>
          <w:szCs w:val="24"/>
        </w:rPr>
        <w:t xml:space="preserve">Form the </w:t>
      </w:r>
      <w:r w:rsidR="006B46EE" w:rsidRPr="00FC343C">
        <w:rPr>
          <w:szCs w:val="24"/>
        </w:rPr>
        <w:t xml:space="preserve">basis for ensuring all trips/tours depart with all necessary materials and can fulfil </w:t>
      </w:r>
      <w:r w:rsidR="00E4017D" w:rsidRPr="00FC343C">
        <w:rPr>
          <w:szCs w:val="24"/>
        </w:rPr>
        <w:t xml:space="preserve">all applicable </w:t>
      </w:r>
      <w:r w:rsidR="006B46EE" w:rsidRPr="00FC343C">
        <w:rPr>
          <w:szCs w:val="24"/>
        </w:rPr>
        <w:t>promises and obligations</w:t>
      </w:r>
      <w:r w:rsidR="00E4017D" w:rsidRPr="00FC343C">
        <w:rPr>
          <w:szCs w:val="24"/>
        </w:rPr>
        <w:t xml:space="preserve"> and meet all tour party expectations.</w:t>
      </w:r>
    </w:p>
    <w:p w:rsidR="00E83C0F" w:rsidRPr="00FC343C" w:rsidRDefault="00E83C0F">
      <w:pPr>
        <w:rPr>
          <w:rFonts w:ascii="Helvetica" w:eastAsiaTheme="minorHAnsi" w:hAnsi="Helvetica"/>
          <w:szCs w:val="24"/>
          <w:lang w:eastAsia="en-US"/>
        </w:rPr>
      </w:pPr>
      <w:r w:rsidRPr="00FC343C">
        <w:rPr>
          <w:rFonts w:ascii="Helvetica" w:hAnsi="Helvetica"/>
          <w:szCs w:val="24"/>
        </w:rPr>
        <w:br w:type="page"/>
      </w:r>
    </w:p>
    <w:p w:rsidR="00E4017D" w:rsidRPr="00FC343C" w:rsidRDefault="00E4017D" w:rsidP="00E83C0F">
      <w:pPr>
        <w:pStyle w:val="BodyCopyIndent"/>
        <w:spacing w:after="240"/>
        <w:rPr>
          <w:noProof w:val="0"/>
        </w:rPr>
      </w:pPr>
      <w:r w:rsidRPr="00FC343C">
        <w:rPr>
          <w:noProof w:val="0"/>
        </w:rPr>
        <w:lastRenderedPageBreak/>
        <w:t>Loading sheets may look like this:</w:t>
      </w:r>
    </w:p>
    <w:tbl>
      <w:tblPr>
        <w:tblStyle w:val="TableGrid"/>
        <w:tblW w:w="9322" w:type="dxa"/>
        <w:shd w:val="clear" w:color="auto" w:fill="DAEEF3" w:themeFill="accent5" w:themeFillTint="33"/>
        <w:tblLayout w:type="fixed"/>
        <w:tblLook w:val="04A0" w:firstRow="1" w:lastRow="0" w:firstColumn="1" w:lastColumn="0" w:noHBand="0" w:noVBand="1"/>
      </w:tblPr>
      <w:tblGrid>
        <w:gridCol w:w="3085"/>
        <w:gridCol w:w="1276"/>
        <w:gridCol w:w="1134"/>
        <w:gridCol w:w="283"/>
        <w:gridCol w:w="1418"/>
        <w:gridCol w:w="2126"/>
      </w:tblGrid>
      <w:tr w:rsidR="00E4017D" w:rsidRPr="00FC343C" w:rsidTr="00792955">
        <w:tc>
          <w:tcPr>
            <w:tcW w:w="9322" w:type="dxa"/>
            <w:gridSpan w:val="6"/>
            <w:shd w:val="clear" w:color="auto" w:fill="DAEEF3" w:themeFill="accent5" w:themeFillTint="33"/>
          </w:tcPr>
          <w:p w:rsidR="00E4017D" w:rsidRPr="00FC343C" w:rsidRDefault="00E4017D" w:rsidP="00AE1730">
            <w:pPr>
              <w:pStyle w:val="Bullet1"/>
              <w:numPr>
                <w:ilvl w:val="0"/>
                <w:numId w:val="0"/>
              </w:numPr>
              <w:spacing w:before="120"/>
              <w:jc w:val="center"/>
              <w:rPr>
                <w:b/>
                <w:sz w:val="22"/>
                <w:szCs w:val="22"/>
              </w:rPr>
            </w:pPr>
            <w:r w:rsidRPr="00FC343C">
              <w:rPr>
                <w:b/>
                <w:sz w:val="22"/>
                <w:szCs w:val="22"/>
              </w:rPr>
              <w:t>Daniel Chee International Tours</w:t>
            </w:r>
          </w:p>
          <w:p w:rsidR="00AE1730" w:rsidRPr="00FC343C" w:rsidRDefault="00AE1730" w:rsidP="00E4017D">
            <w:pPr>
              <w:pStyle w:val="Bullet1"/>
              <w:numPr>
                <w:ilvl w:val="0"/>
                <w:numId w:val="0"/>
              </w:numPr>
              <w:jc w:val="center"/>
              <w:rPr>
                <w:b/>
                <w:sz w:val="22"/>
                <w:szCs w:val="22"/>
              </w:rPr>
            </w:pPr>
          </w:p>
          <w:p w:rsidR="00E4017D" w:rsidRPr="00FC343C" w:rsidRDefault="00E4017D" w:rsidP="00E4017D">
            <w:pPr>
              <w:pStyle w:val="Bullet1"/>
              <w:numPr>
                <w:ilvl w:val="0"/>
                <w:numId w:val="0"/>
              </w:numPr>
              <w:jc w:val="center"/>
              <w:rPr>
                <w:b/>
                <w:sz w:val="22"/>
                <w:szCs w:val="22"/>
              </w:rPr>
            </w:pPr>
            <w:r w:rsidRPr="00FC343C">
              <w:rPr>
                <w:b/>
                <w:sz w:val="22"/>
                <w:szCs w:val="22"/>
              </w:rPr>
              <w:t>LOADING SHEET</w:t>
            </w:r>
          </w:p>
          <w:p w:rsidR="0091489C" w:rsidRPr="00FC343C" w:rsidRDefault="00330013" w:rsidP="00330013">
            <w:pPr>
              <w:pStyle w:val="Bullet1"/>
              <w:numPr>
                <w:ilvl w:val="0"/>
                <w:numId w:val="0"/>
              </w:numPr>
              <w:rPr>
                <w:b/>
                <w:sz w:val="22"/>
                <w:szCs w:val="22"/>
              </w:rPr>
            </w:pPr>
            <w:r w:rsidRPr="00FC343C">
              <w:rPr>
                <w:b/>
                <w:sz w:val="22"/>
                <w:szCs w:val="22"/>
              </w:rPr>
              <w:t>Vehicle – Name/Number:</w:t>
            </w:r>
          </w:p>
          <w:p w:rsidR="00E4017D" w:rsidRPr="00FC343C" w:rsidRDefault="00E4017D" w:rsidP="00E4017D">
            <w:pPr>
              <w:pStyle w:val="Bullet1"/>
              <w:numPr>
                <w:ilvl w:val="0"/>
                <w:numId w:val="0"/>
              </w:numPr>
              <w:jc w:val="right"/>
              <w:rPr>
                <w:b/>
                <w:sz w:val="22"/>
                <w:szCs w:val="22"/>
              </w:rPr>
            </w:pPr>
          </w:p>
        </w:tc>
      </w:tr>
      <w:tr w:rsidR="0091489C" w:rsidRPr="00FC343C" w:rsidTr="00792955">
        <w:tc>
          <w:tcPr>
            <w:tcW w:w="4361" w:type="dxa"/>
            <w:gridSpan w:val="2"/>
            <w:shd w:val="clear" w:color="auto" w:fill="DAEEF3" w:themeFill="accent5" w:themeFillTint="33"/>
          </w:tcPr>
          <w:p w:rsidR="0091489C" w:rsidRPr="00FC343C" w:rsidRDefault="0091489C" w:rsidP="0091489C">
            <w:pPr>
              <w:pStyle w:val="Bullet1"/>
              <w:numPr>
                <w:ilvl w:val="0"/>
                <w:numId w:val="0"/>
              </w:numPr>
              <w:rPr>
                <w:b/>
                <w:sz w:val="22"/>
                <w:szCs w:val="22"/>
              </w:rPr>
            </w:pPr>
            <w:r w:rsidRPr="00FC343C">
              <w:rPr>
                <w:b/>
                <w:sz w:val="22"/>
                <w:szCs w:val="22"/>
              </w:rPr>
              <w:t>Prepared By:</w:t>
            </w:r>
          </w:p>
          <w:p w:rsidR="0091489C" w:rsidRPr="00FC343C" w:rsidRDefault="0091489C" w:rsidP="0091489C">
            <w:pPr>
              <w:pStyle w:val="Bullet1"/>
              <w:numPr>
                <w:ilvl w:val="0"/>
                <w:numId w:val="0"/>
              </w:numPr>
              <w:rPr>
                <w:b/>
                <w:sz w:val="22"/>
                <w:szCs w:val="22"/>
              </w:rPr>
            </w:pPr>
          </w:p>
        </w:tc>
        <w:tc>
          <w:tcPr>
            <w:tcW w:w="4961" w:type="dxa"/>
            <w:gridSpan w:val="4"/>
            <w:shd w:val="clear" w:color="auto" w:fill="DAEEF3" w:themeFill="accent5" w:themeFillTint="33"/>
          </w:tcPr>
          <w:p w:rsidR="0091489C" w:rsidRPr="00FC343C" w:rsidRDefault="0091489C" w:rsidP="0091489C">
            <w:pPr>
              <w:pStyle w:val="Bullet1"/>
              <w:numPr>
                <w:ilvl w:val="0"/>
                <w:numId w:val="0"/>
              </w:numPr>
              <w:rPr>
                <w:b/>
                <w:sz w:val="22"/>
                <w:szCs w:val="22"/>
              </w:rPr>
            </w:pPr>
            <w:r w:rsidRPr="00FC343C">
              <w:rPr>
                <w:b/>
                <w:sz w:val="22"/>
                <w:szCs w:val="22"/>
              </w:rPr>
              <w:t>Reference No: A102 447</w:t>
            </w:r>
          </w:p>
        </w:tc>
      </w:tr>
      <w:tr w:rsidR="00E4017D" w:rsidRPr="00FC343C" w:rsidTr="00792955">
        <w:tc>
          <w:tcPr>
            <w:tcW w:w="4361" w:type="dxa"/>
            <w:gridSpan w:val="2"/>
            <w:shd w:val="clear" w:color="auto" w:fill="DAEEF3" w:themeFill="accent5" w:themeFillTint="33"/>
          </w:tcPr>
          <w:p w:rsidR="00E4017D" w:rsidRPr="00FC343C" w:rsidRDefault="00E4017D" w:rsidP="00E4017D">
            <w:pPr>
              <w:pStyle w:val="Bullet1"/>
              <w:numPr>
                <w:ilvl w:val="0"/>
                <w:numId w:val="0"/>
              </w:numPr>
              <w:rPr>
                <w:b/>
                <w:sz w:val="22"/>
                <w:szCs w:val="22"/>
              </w:rPr>
            </w:pPr>
            <w:r w:rsidRPr="00FC343C">
              <w:rPr>
                <w:b/>
                <w:sz w:val="22"/>
                <w:szCs w:val="22"/>
              </w:rPr>
              <w:t>Tour</w:t>
            </w:r>
            <w:r w:rsidR="00AE1730" w:rsidRPr="00FC343C">
              <w:rPr>
                <w:b/>
                <w:sz w:val="22"/>
                <w:szCs w:val="22"/>
              </w:rPr>
              <w:t xml:space="preserve"> Name</w:t>
            </w:r>
            <w:r w:rsidRPr="00FC343C">
              <w:rPr>
                <w:b/>
                <w:sz w:val="22"/>
                <w:szCs w:val="22"/>
              </w:rPr>
              <w:t>:</w:t>
            </w:r>
          </w:p>
        </w:tc>
        <w:tc>
          <w:tcPr>
            <w:tcW w:w="4961" w:type="dxa"/>
            <w:gridSpan w:val="4"/>
            <w:shd w:val="clear" w:color="auto" w:fill="DAEEF3" w:themeFill="accent5" w:themeFillTint="33"/>
          </w:tcPr>
          <w:p w:rsidR="00E4017D" w:rsidRPr="00FC343C" w:rsidRDefault="00E4017D" w:rsidP="00E35542">
            <w:pPr>
              <w:pStyle w:val="Bullet1"/>
              <w:numPr>
                <w:ilvl w:val="0"/>
                <w:numId w:val="0"/>
              </w:numPr>
              <w:rPr>
                <w:b/>
                <w:sz w:val="22"/>
                <w:szCs w:val="22"/>
              </w:rPr>
            </w:pPr>
            <w:r w:rsidRPr="00FC343C">
              <w:rPr>
                <w:b/>
                <w:sz w:val="22"/>
                <w:szCs w:val="22"/>
              </w:rPr>
              <w:t>Date: Depart</w:t>
            </w:r>
            <w:r w:rsidR="00AE2CD0" w:rsidRPr="00FC343C">
              <w:rPr>
                <w:b/>
                <w:sz w:val="22"/>
                <w:szCs w:val="22"/>
              </w:rPr>
              <w:t xml:space="preserve">                 Time:</w:t>
            </w:r>
          </w:p>
          <w:p w:rsidR="00E4017D" w:rsidRPr="00FC343C" w:rsidRDefault="00E4017D" w:rsidP="00AE2CD0">
            <w:pPr>
              <w:pStyle w:val="Bullet1"/>
              <w:numPr>
                <w:ilvl w:val="0"/>
                <w:numId w:val="0"/>
              </w:numPr>
              <w:ind w:left="720" w:hanging="360"/>
              <w:rPr>
                <w:b/>
                <w:sz w:val="22"/>
                <w:szCs w:val="22"/>
              </w:rPr>
            </w:pPr>
            <w:r w:rsidRPr="00FC343C">
              <w:rPr>
                <w:b/>
                <w:sz w:val="22"/>
                <w:szCs w:val="22"/>
              </w:rPr>
              <w:t xml:space="preserve">   Return</w:t>
            </w:r>
            <w:r w:rsidR="00AE2CD0" w:rsidRPr="00FC343C">
              <w:rPr>
                <w:b/>
                <w:sz w:val="22"/>
                <w:szCs w:val="22"/>
              </w:rPr>
              <w:t xml:space="preserve">                 Time:</w:t>
            </w:r>
          </w:p>
          <w:p w:rsidR="00AE1730" w:rsidRPr="00FC343C" w:rsidRDefault="00AE1730" w:rsidP="00AE2CD0">
            <w:pPr>
              <w:pStyle w:val="Bullet1"/>
              <w:numPr>
                <w:ilvl w:val="0"/>
                <w:numId w:val="0"/>
              </w:numPr>
              <w:ind w:left="720" w:hanging="360"/>
              <w:rPr>
                <w:b/>
                <w:sz w:val="22"/>
                <w:szCs w:val="22"/>
              </w:rPr>
            </w:pPr>
          </w:p>
        </w:tc>
      </w:tr>
      <w:tr w:rsidR="00E4017D" w:rsidRPr="00FC343C" w:rsidTr="00792955">
        <w:trPr>
          <w:trHeight w:val="1846"/>
        </w:trPr>
        <w:tc>
          <w:tcPr>
            <w:tcW w:w="4361" w:type="dxa"/>
            <w:gridSpan w:val="2"/>
            <w:shd w:val="clear" w:color="auto" w:fill="DAEEF3" w:themeFill="accent5" w:themeFillTint="33"/>
          </w:tcPr>
          <w:p w:rsidR="00E4017D" w:rsidRPr="00FC343C" w:rsidRDefault="00E4017D" w:rsidP="00E35542">
            <w:pPr>
              <w:pStyle w:val="Bullet1"/>
              <w:numPr>
                <w:ilvl w:val="0"/>
                <w:numId w:val="0"/>
              </w:numPr>
              <w:rPr>
                <w:b/>
                <w:sz w:val="22"/>
                <w:szCs w:val="22"/>
              </w:rPr>
            </w:pPr>
            <w:r w:rsidRPr="00FC343C">
              <w:rPr>
                <w:b/>
                <w:sz w:val="22"/>
                <w:szCs w:val="22"/>
              </w:rPr>
              <w:t>Pax: Adults</w:t>
            </w:r>
          </w:p>
          <w:p w:rsidR="00E4017D" w:rsidRPr="00FC343C" w:rsidRDefault="00E4017D" w:rsidP="00E35542">
            <w:pPr>
              <w:pStyle w:val="Bullet1"/>
              <w:numPr>
                <w:ilvl w:val="0"/>
                <w:numId w:val="0"/>
              </w:numPr>
              <w:rPr>
                <w:b/>
                <w:sz w:val="22"/>
                <w:szCs w:val="22"/>
              </w:rPr>
            </w:pPr>
            <w:r w:rsidRPr="00FC343C">
              <w:rPr>
                <w:b/>
                <w:sz w:val="22"/>
                <w:szCs w:val="22"/>
              </w:rPr>
              <w:t xml:space="preserve">        Children</w:t>
            </w:r>
          </w:p>
          <w:p w:rsidR="00AE1730" w:rsidRPr="00FC343C" w:rsidRDefault="00AE1730" w:rsidP="00E35542">
            <w:pPr>
              <w:pStyle w:val="Bullet1"/>
              <w:numPr>
                <w:ilvl w:val="0"/>
                <w:numId w:val="0"/>
              </w:numPr>
              <w:rPr>
                <w:b/>
                <w:sz w:val="22"/>
                <w:szCs w:val="22"/>
              </w:rPr>
            </w:pPr>
          </w:p>
          <w:p w:rsidR="00E4017D" w:rsidRPr="00FC343C" w:rsidRDefault="00E4017D" w:rsidP="00E35542">
            <w:pPr>
              <w:pStyle w:val="Bullet1"/>
              <w:numPr>
                <w:ilvl w:val="0"/>
                <w:numId w:val="0"/>
              </w:numPr>
              <w:rPr>
                <w:b/>
                <w:sz w:val="22"/>
                <w:szCs w:val="22"/>
              </w:rPr>
            </w:pPr>
            <w:r w:rsidRPr="00FC343C">
              <w:rPr>
                <w:b/>
                <w:sz w:val="22"/>
                <w:szCs w:val="22"/>
              </w:rPr>
              <w:t>Special Needs:</w:t>
            </w:r>
          </w:p>
        </w:tc>
        <w:tc>
          <w:tcPr>
            <w:tcW w:w="4961" w:type="dxa"/>
            <w:gridSpan w:val="4"/>
            <w:shd w:val="clear" w:color="auto" w:fill="DAEEF3" w:themeFill="accent5" w:themeFillTint="33"/>
          </w:tcPr>
          <w:p w:rsidR="00E4017D" w:rsidRPr="00FC343C" w:rsidRDefault="00E4017D" w:rsidP="00E4017D">
            <w:pPr>
              <w:pStyle w:val="Bullet1"/>
              <w:numPr>
                <w:ilvl w:val="0"/>
                <w:numId w:val="0"/>
              </w:numPr>
              <w:rPr>
                <w:b/>
                <w:sz w:val="22"/>
                <w:szCs w:val="22"/>
              </w:rPr>
            </w:pPr>
            <w:r w:rsidRPr="00FC343C">
              <w:rPr>
                <w:b/>
                <w:sz w:val="22"/>
                <w:szCs w:val="22"/>
              </w:rPr>
              <w:t>Contract/Requests:</w:t>
            </w:r>
          </w:p>
          <w:p w:rsidR="00E4017D" w:rsidRPr="00FC343C" w:rsidRDefault="00E4017D" w:rsidP="00E4017D">
            <w:pPr>
              <w:pStyle w:val="Bullet1"/>
              <w:numPr>
                <w:ilvl w:val="0"/>
                <w:numId w:val="0"/>
              </w:numPr>
              <w:rPr>
                <w:b/>
                <w:sz w:val="22"/>
                <w:szCs w:val="22"/>
              </w:rPr>
            </w:pPr>
          </w:p>
          <w:p w:rsidR="00E4017D" w:rsidRPr="00FC343C" w:rsidRDefault="00E4017D" w:rsidP="00E4017D">
            <w:pPr>
              <w:pStyle w:val="Bullet1"/>
              <w:numPr>
                <w:ilvl w:val="0"/>
                <w:numId w:val="0"/>
              </w:numPr>
              <w:rPr>
                <w:b/>
                <w:sz w:val="22"/>
                <w:szCs w:val="22"/>
              </w:rPr>
            </w:pPr>
          </w:p>
          <w:p w:rsidR="00E4017D" w:rsidRPr="00FC343C" w:rsidRDefault="00E4017D" w:rsidP="00E4017D">
            <w:pPr>
              <w:pStyle w:val="Bullet1"/>
              <w:numPr>
                <w:ilvl w:val="0"/>
                <w:numId w:val="0"/>
              </w:numPr>
              <w:rPr>
                <w:b/>
                <w:sz w:val="22"/>
                <w:szCs w:val="22"/>
              </w:rPr>
            </w:pPr>
          </w:p>
          <w:p w:rsidR="00E4017D" w:rsidRPr="00FC343C" w:rsidRDefault="00E4017D" w:rsidP="00E4017D">
            <w:pPr>
              <w:pStyle w:val="Bullet1"/>
              <w:numPr>
                <w:ilvl w:val="0"/>
                <w:numId w:val="0"/>
              </w:numPr>
              <w:rPr>
                <w:b/>
                <w:sz w:val="22"/>
                <w:szCs w:val="22"/>
              </w:rPr>
            </w:pPr>
          </w:p>
        </w:tc>
      </w:tr>
      <w:tr w:rsidR="00AE1730" w:rsidRPr="00FC343C" w:rsidTr="00792955">
        <w:tc>
          <w:tcPr>
            <w:tcW w:w="3085" w:type="dxa"/>
            <w:shd w:val="clear" w:color="auto" w:fill="DAEEF3" w:themeFill="accent5" w:themeFillTint="33"/>
          </w:tcPr>
          <w:p w:rsidR="00AE1730" w:rsidRPr="00FC343C" w:rsidRDefault="00AE1730" w:rsidP="00E4017D">
            <w:pPr>
              <w:pStyle w:val="Bullet1"/>
              <w:numPr>
                <w:ilvl w:val="0"/>
                <w:numId w:val="0"/>
              </w:numPr>
              <w:rPr>
                <w:b/>
                <w:sz w:val="22"/>
                <w:szCs w:val="22"/>
              </w:rPr>
            </w:pPr>
            <w:r w:rsidRPr="00FC343C">
              <w:rPr>
                <w:b/>
                <w:sz w:val="22"/>
                <w:szCs w:val="22"/>
              </w:rPr>
              <w:t>Item</w:t>
            </w:r>
          </w:p>
        </w:tc>
        <w:tc>
          <w:tcPr>
            <w:tcW w:w="1276" w:type="dxa"/>
            <w:shd w:val="clear" w:color="auto" w:fill="DAEEF3" w:themeFill="accent5" w:themeFillTint="33"/>
          </w:tcPr>
          <w:p w:rsidR="00AE1730" w:rsidRPr="00FC343C" w:rsidRDefault="00AE1730" w:rsidP="00AE1730">
            <w:pPr>
              <w:pStyle w:val="Bullet1"/>
              <w:numPr>
                <w:ilvl w:val="0"/>
                <w:numId w:val="0"/>
              </w:numPr>
              <w:rPr>
                <w:b/>
                <w:sz w:val="22"/>
                <w:szCs w:val="22"/>
              </w:rPr>
            </w:pPr>
            <w:r w:rsidRPr="00FC343C">
              <w:rPr>
                <w:b/>
                <w:sz w:val="22"/>
                <w:szCs w:val="22"/>
              </w:rPr>
              <w:t>Number Required</w:t>
            </w:r>
          </w:p>
        </w:tc>
        <w:tc>
          <w:tcPr>
            <w:tcW w:w="1134" w:type="dxa"/>
            <w:shd w:val="clear" w:color="auto" w:fill="DAEEF3" w:themeFill="accent5" w:themeFillTint="33"/>
          </w:tcPr>
          <w:p w:rsidR="00AE1730" w:rsidRPr="00FC343C" w:rsidRDefault="00AE1730" w:rsidP="00AE1730">
            <w:pPr>
              <w:pStyle w:val="Bullet1"/>
              <w:numPr>
                <w:ilvl w:val="0"/>
                <w:numId w:val="0"/>
              </w:numPr>
              <w:rPr>
                <w:b/>
                <w:sz w:val="22"/>
                <w:szCs w:val="22"/>
              </w:rPr>
            </w:pPr>
            <w:r w:rsidRPr="00FC343C">
              <w:rPr>
                <w:b/>
                <w:sz w:val="22"/>
                <w:szCs w:val="22"/>
              </w:rPr>
              <w:t>Number Loaded</w:t>
            </w:r>
          </w:p>
        </w:tc>
        <w:tc>
          <w:tcPr>
            <w:tcW w:w="283" w:type="dxa"/>
            <w:shd w:val="clear" w:color="auto" w:fill="DAEEF3" w:themeFill="accent5" w:themeFillTint="33"/>
          </w:tcPr>
          <w:p w:rsidR="00AE1730" w:rsidRPr="00FC343C" w:rsidRDefault="00AE1730" w:rsidP="00E4017D">
            <w:pPr>
              <w:pStyle w:val="Bullet1"/>
              <w:numPr>
                <w:ilvl w:val="0"/>
                <w:numId w:val="0"/>
              </w:numPr>
              <w:rPr>
                <w:b/>
                <w:sz w:val="22"/>
                <w:szCs w:val="22"/>
              </w:rPr>
            </w:pPr>
          </w:p>
        </w:tc>
        <w:tc>
          <w:tcPr>
            <w:tcW w:w="1418" w:type="dxa"/>
            <w:shd w:val="clear" w:color="auto" w:fill="DAEEF3" w:themeFill="accent5" w:themeFillTint="33"/>
          </w:tcPr>
          <w:p w:rsidR="00AE1730" w:rsidRPr="00FC343C" w:rsidRDefault="00BA7CD0" w:rsidP="00E4017D">
            <w:pPr>
              <w:pStyle w:val="Bullet1"/>
              <w:numPr>
                <w:ilvl w:val="0"/>
                <w:numId w:val="0"/>
              </w:numPr>
              <w:rPr>
                <w:b/>
                <w:sz w:val="22"/>
                <w:szCs w:val="22"/>
              </w:rPr>
            </w:pPr>
            <w:r w:rsidRPr="00FC343C">
              <w:rPr>
                <w:b/>
                <w:sz w:val="22"/>
                <w:szCs w:val="22"/>
              </w:rPr>
              <w:t>Location</w:t>
            </w:r>
          </w:p>
        </w:tc>
        <w:tc>
          <w:tcPr>
            <w:tcW w:w="2126" w:type="dxa"/>
            <w:shd w:val="clear" w:color="auto" w:fill="DAEEF3" w:themeFill="accent5" w:themeFillTint="33"/>
          </w:tcPr>
          <w:p w:rsidR="00AE1730" w:rsidRPr="00FC343C" w:rsidRDefault="00AE1730" w:rsidP="00AE1730">
            <w:pPr>
              <w:pStyle w:val="Bullet1"/>
              <w:numPr>
                <w:ilvl w:val="0"/>
                <w:numId w:val="0"/>
              </w:numPr>
              <w:rPr>
                <w:b/>
                <w:sz w:val="22"/>
                <w:szCs w:val="22"/>
              </w:rPr>
            </w:pPr>
            <w:r w:rsidRPr="00FC343C">
              <w:rPr>
                <w:b/>
                <w:sz w:val="22"/>
                <w:szCs w:val="22"/>
              </w:rPr>
              <w:t>Comments</w:t>
            </w:r>
          </w:p>
        </w:tc>
      </w:tr>
      <w:tr w:rsidR="00AE1730" w:rsidRPr="00FC343C" w:rsidTr="00792955">
        <w:tc>
          <w:tcPr>
            <w:tcW w:w="3085"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10 kg LPG gas cylinders</w:t>
            </w:r>
          </w:p>
        </w:tc>
        <w:tc>
          <w:tcPr>
            <w:tcW w:w="1276"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3</w:t>
            </w:r>
          </w:p>
        </w:tc>
        <w:tc>
          <w:tcPr>
            <w:tcW w:w="1134"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4</w:t>
            </w:r>
          </w:p>
        </w:tc>
        <w:tc>
          <w:tcPr>
            <w:tcW w:w="283" w:type="dxa"/>
            <w:shd w:val="clear" w:color="auto" w:fill="DAEEF3" w:themeFill="accent5" w:themeFillTint="33"/>
          </w:tcPr>
          <w:p w:rsidR="00AE1730" w:rsidRPr="00FC343C" w:rsidRDefault="00AE1730" w:rsidP="00E4017D">
            <w:pPr>
              <w:pStyle w:val="Bullet1"/>
              <w:numPr>
                <w:ilvl w:val="0"/>
                <w:numId w:val="0"/>
              </w:numPr>
              <w:rPr>
                <w:szCs w:val="24"/>
              </w:rPr>
            </w:pPr>
          </w:p>
        </w:tc>
        <w:tc>
          <w:tcPr>
            <w:tcW w:w="1418"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Roof rack</w:t>
            </w:r>
          </w:p>
        </w:tc>
        <w:tc>
          <w:tcPr>
            <w:tcW w:w="2126" w:type="dxa"/>
            <w:shd w:val="clear" w:color="auto" w:fill="DAEEF3" w:themeFill="accent5" w:themeFillTint="33"/>
          </w:tcPr>
          <w:p w:rsidR="00AE1730" w:rsidRPr="00FC343C" w:rsidRDefault="00330013" w:rsidP="00330013">
            <w:pPr>
              <w:pStyle w:val="Bullet1"/>
              <w:numPr>
                <w:ilvl w:val="0"/>
                <w:numId w:val="0"/>
              </w:numPr>
              <w:rPr>
                <w:szCs w:val="24"/>
              </w:rPr>
            </w:pPr>
            <w:r w:rsidRPr="00FC343C">
              <w:rPr>
                <w:szCs w:val="24"/>
              </w:rPr>
              <w:t>Extra approved - JB</w:t>
            </w:r>
          </w:p>
        </w:tc>
      </w:tr>
      <w:tr w:rsidR="00AE1730" w:rsidRPr="00FC343C" w:rsidTr="00792955">
        <w:tc>
          <w:tcPr>
            <w:tcW w:w="3085"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25 x 25 ground sheet</w:t>
            </w:r>
          </w:p>
        </w:tc>
        <w:tc>
          <w:tcPr>
            <w:tcW w:w="1276"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4</w:t>
            </w:r>
          </w:p>
        </w:tc>
        <w:tc>
          <w:tcPr>
            <w:tcW w:w="1134"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4</w:t>
            </w:r>
          </w:p>
        </w:tc>
        <w:tc>
          <w:tcPr>
            <w:tcW w:w="283" w:type="dxa"/>
            <w:shd w:val="clear" w:color="auto" w:fill="DAEEF3" w:themeFill="accent5" w:themeFillTint="33"/>
          </w:tcPr>
          <w:p w:rsidR="00AE1730" w:rsidRPr="00FC343C" w:rsidRDefault="00AE1730" w:rsidP="00E4017D">
            <w:pPr>
              <w:pStyle w:val="Bullet1"/>
              <w:numPr>
                <w:ilvl w:val="0"/>
                <w:numId w:val="0"/>
              </w:numPr>
              <w:rPr>
                <w:szCs w:val="24"/>
              </w:rPr>
            </w:pPr>
          </w:p>
        </w:tc>
        <w:tc>
          <w:tcPr>
            <w:tcW w:w="1418"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Roof rack</w:t>
            </w:r>
          </w:p>
        </w:tc>
        <w:tc>
          <w:tcPr>
            <w:tcW w:w="2126" w:type="dxa"/>
            <w:shd w:val="clear" w:color="auto" w:fill="DAEEF3" w:themeFill="accent5" w:themeFillTint="33"/>
          </w:tcPr>
          <w:p w:rsidR="00AE1730" w:rsidRPr="00FC343C" w:rsidRDefault="00AE1730" w:rsidP="00E4017D">
            <w:pPr>
              <w:pStyle w:val="Bullet1"/>
              <w:numPr>
                <w:ilvl w:val="0"/>
                <w:numId w:val="0"/>
              </w:numPr>
              <w:rPr>
                <w:szCs w:val="24"/>
              </w:rPr>
            </w:pPr>
          </w:p>
        </w:tc>
      </w:tr>
      <w:tr w:rsidR="00AE1730" w:rsidRPr="00FC343C" w:rsidTr="00792955">
        <w:tc>
          <w:tcPr>
            <w:tcW w:w="3085"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EPIRB</w:t>
            </w:r>
          </w:p>
        </w:tc>
        <w:tc>
          <w:tcPr>
            <w:tcW w:w="1276"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1</w:t>
            </w:r>
          </w:p>
        </w:tc>
        <w:tc>
          <w:tcPr>
            <w:tcW w:w="1134"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1</w:t>
            </w:r>
          </w:p>
        </w:tc>
        <w:tc>
          <w:tcPr>
            <w:tcW w:w="283" w:type="dxa"/>
            <w:shd w:val="clear" w:color="auto" w:fill="DAEEF3" w:themeFill="accent5" w:themeFillTint="33"/>
          </w:tcPr>
          <w:p w:rsidR="00AE1730" w:rsidRPr="00FC343C" w:rsidRDefault="00AE1730" w:rsidP="00E4017D">
            <w:pPr>
              <w:pStyle w:val="Bullet1"/>
              <w:numPr>
                <w:ilvl w:val="0"/>
                <w:numId w:val="0"/>
              </w:numPr>
              <w:rPr>
                <w:szCs w:val="24"/>
              </w:rPr>
            </w:pPr>
          </w:p>
        </w:tc>
        <w:tc>
          <w:tcPr>
            <w:tcW w:w="1418"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Boot</w:t>
            </w:r>
          </w:p>
        </w:tc>
        <w:tc>
          <w:tcPr>
            <w:tcW w:w="2126" w:type="dxa"/>
            <w:shd w:val="clear" w:color="auto" w:fill="DAEEF3" w:themeFill="accent5" w:themeFillTint="33"/>
          </w:tcPr>
          <w:p w:rsidR="00AE1730" w:rsidRPr="00FC343C" w:rsidRDefault="00AE1730" w:rsidP="00E4017D">
            <w:pPr>
              <w:pStyle w:val="Bullet1"/>
              <w:numPr>
                <w:ilvl w:val="0"/>
                <w:numId w:val="0"/>
              </w:numPr>
              <w:rPr>
                <w:szCs w:val="24"/>
              </w:rPr>
            </w:pPr>
          </w:p>
        </w:tc>
      </w:tr>
      <w:tr w:rsidR="00AE1730" w:rsidRPr="00FC343C" w:rsidTr="00792955">
        <w:tc>
          <w:tcPr>
            <w:tcW w:w="3085"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!0-person tent</w:t>
            </w:r>
          </w:p>
        </w:tc>
        <w:tc>
          <w:tcPr>
            <w:tcW w:w="1276"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2</w:t>
            </w:r>
          </w:p>
        </w:tc>
        <w:tc>
          <w:tcPr>
            <w:tcW w:w="1134"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2</w:t>
            </w:r>
          </w:p>
        </w:tc>
        <w:tc>
          <w:tcPr>
            <w:tcW w:w="283" w:type="dxa"/>
            <w:shd w:val="clear" w:color="auto" w:fill="DAEEF3" w:themeFill="accent5" w:themeFillTint="33"/>
          </w:tcPr>
          <w:p w:rsidR="00AE1730" w:rsidRPr="00FC343C" w:rsidRDefault="00AE1730" w:rsidP="00E4017D">
            <w:pPr>
              <w:pStyle w:val="Bullet1"/>
              <w:numPr>
                <w:ilvl w:val="0"/>
                <w:numId w:val="0"/>
              </w:numPr>
              <w:rPr>
                <w:szCs w:val="24"/>
              </w:rPr>
            </w:pPr>
          </w:p>
        </w:tc>
        <w:tc>
          <w:tcPr>
            <w:tcW w:w="1418" w:type="dxa"/>
            <w:shd w:val="clear" w:color="auto" w:fill="DAEEF3" w:themeFill="accent5" w:themeFillTint="33"/>
          </w:tcPr>
          <w:p w:rsidR="00AE1730" w:rsidRPr="00FC343C" w:rsidRDefault="00BA7CD0" w:rsidP="00330013">
            <w:pPr>
              <w:pStyle w:val="Bullet1"/>
              <w:numPr>
                <w:ilvl w:val="0"/>
                <w:numId w:val="0"/>
              </w:numPr>
              <w:rPr>
                <w:szCs w:val="24"/>
              </w:rPr>
            </w:pPr>
            <w:r w:rsidRPr="00FC343C">
              <w:rPr>
                <w:szCs w:val="24"/>
              </w:rPr>
              <w:t xml:space="preserve">Cargo bay </w:t>
            </w:r>
            <w:r w:rsidR="00330013" w:rsidRPr="00FC343C">
              <w:rPr>
                <w:szCs w:val="24"/>
              </w:rPr>
              <w:t>1</w:t>
            </w:r>
          </w:p>
        </w:tc>
        <w:tc>
          <w:tcPr>
            <w:tcW w:w="2126" w:type="dxa"/>
            <w:shd w:val="clear" w:color="auto" w:fill="DAEEF3" w:themeFill="accent5" w:themeFillTint="33"/>
          </w:tcPr>
          <w:p w:rsidR="00AE1730" w:rsidRPr="00FC343C" w:rsidRDefault="00AE1730" w:rsidP="00E4017D">
            <w:pPr>
              <w:pStyle w:val="Bullet1"/>
              <w:numPr>
                <w:ilvl w:val="0"/>
                <w:numId w:val="0"/>
              </w:numPr>
              <w:rPr>
                <w:szCs w:val="24"/>
              </w:rPr>
            </w:pPr>
          </w:p>
        </w:tc>
      </w:tr>
      <w:tr w:rsidR="00AE1730" w:rsidRPr="00FC343C" w:rsidTr="00792955">
        <w:tc>
          <w:tcPr>
            <w:tcW w:w="3085" w:type="dxa"/>
            <w:shd w:val="clear" w:color="auto" w:fill="DAEEF3" w:themeFill="accent5" w:themeFillTint="33"/>
          </w:tcPr>
          <w:p w:rsidR="00AE1730" w:rsidRPr="00FC343C" w:rsidRDefault="00330013" w:rsidP="00330013">
            <w:pPr>
              <w:pStyle w:val="Bullet1"/>
              <w:numPr>
                <w:ilvl w:val="0"/>
                <w:numId w:val="0"/>
              </w:numPr>
              <w:rPr>
                <w:szCs w:val="24"/>
              </w:rPr>
            </w:pPr>
            <w:r w:rsidRPr="00FC343C">
              <w:rPr>
                <w:szCs w:val="24"/>
              </w:rPr>
              <w:t>Portable Medical kit</w:t>
            </w:r>
            <w:r w:rsidR="00F25A48" w:rsidRPr="00FC343C">
              <w:rPr>
                <w:szCs w:val="24"/>
              </w:rPr>
              <w:t>*</w:t>
            </w:r>
          </w:p>
        </w:tc>
        <w:tc>
          <w:tcPr>
            <w:tcW w:w="1276"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1</w:t>
            </w:r>
          </w:p>
        </w:tc>
        <w:tc>
          <w:tcPr>
            <w:tcW w:w="1134"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1</w:t>
            </w:r>
          </w:p>
        </w:tc>
        <w:tc>
          <w:tcPr>
            <w:tcW w:w="283" w:type="dxa"/>
            <w:shd w:val="clear" w:color="auto" w:fill="DAEEF3" w:themeFill="accent5" w:themeFillTint="33"/>
          </w:tcPr>
          <w:p w:rsidR="00AE1730" w:rsidRPr="00FC343C" w:rsidRDefault="00AE1730" w:rsidP="00E4017D">
            <w:pPr>
              <w:pStyle w:val="Bullet1"/>
              <w:numPr>
                <w:ilvl w:val="0"/>
                <w:numId w:val="0"/>
              </w:numPr>
              <w:rPr>
                <w:szCs w:val="24"/>
              </w:rPr>
            </w:pPr>
          </w:p>
        </w:tc>
        <w:tc>
          <w:tcPr>
            <w:tcW w:w="1418" w:type="dxa"/>
            <w:shd w:val="clear" w:color="auto" w:fill="DAEEF3" w:themeFill="accent5" w:themeFillTint="33"/>
          </w:tcPr>
          <w:p w:rsidR="00AE1730" w:rsidRPr="00FC343C" w:rsidRDefault="00330013" w:rsidP="00E4017D">
            <w:pPr>
              <w:pStyle w:val="Bullet1"/>
              <w:numPr>
                <w:ilvl w:val="0"/>
                <w:numId w:val="0"/>
              </w:numPr>
              <w:rPr>
                <w:szCs w:val="24"/>
              </w:rPr>
            </w:pPr>
            <w:r w:rsidRPr="00FC343C">
              <w:rPr>
                <w:szCs w:val="24"/>
              </w:rPr>
              <w:t>Glove box</w:t>
            </w:r>
          </w:p>
        </w:tc>
        <w:tc>
          <w:tcPr>
            <w:tcW w:w="2126" w:type="dxa"/>
            <w:shd w:val="clear" w:color="auto" w:fill="DAEEF3" w:themeFill="accent5" w:themeFillTint="33"/>
          </w:tcPr>
          <w:p w:rsidR="00AE1730" w:rsidRPr="00FC343C" w:rsidRDefault="00AE1730" w:rsidP="00E4017D">
            <w:pPr>
              <w:pStyle w:val="Bullet1"/>
              <w:numPr>
                <w:ilvl w:val="0"/>
                <w:numId w:val="0"/>
              </w:numPr>
              <w:rPr>
                <w:szCs w:val="24"/>
              </w:rPr>
            </w:pPr>
          </w:p>
        </w:tc>
      </w:tr>
      <w:tr w:rsidR="00AE1730" w:rsidRPr="00FC343C" w:rsidTr="00792955">
        <w:tc>
          <w:tcPr>
            <w:tcW w:w="3085" w:type="dxa"/>
            <w:shd w:val="clear" w:color="auto" w:fill="DAEEF3" w:themeFill="accent5" w:themeFillTint="33"/>
          </w:tcPr>
          <w:p w:rsidR="00AE1730" w:rsidRPr="00FC343C" w:rsidRDefault="00436DE2" w:rsidP="00E35542">
            <w:pPr>
              <w:pStyle w:val="Bullet1"/>
              <w:numPr>
                <w:ilvl w:val="0"/>
                <w:numId w:val="0"/>
              </w:numPr>
              <w:rPr>
                <w:szCs w:val="24"/>
              </w:rPr>
            </w:pPr>
            <w:r w:rsidRPr="00FC343C">
              <w:rPr>
                <w:noProof/>
                <w:szCs w:val="24"/>
                <w:lang w:eastAsia="en-AU"/>
              </w:rPr>
              <mc:AlternateContent>
                <mc:Choice Requires="wps">
                  <w:drawing>
                    <wp:anchor distT="0" distB="0" distL="114300" distR="114300" simplePos="0" relativeHeight="251694080" behindDoc="0" locked="0" layoutInCell="1" allowOverlap="1" wp14:anchorId="5E20771B" wp14:editId="1E862991">
                      <wp:simplePos x="0" y="0"/>
                      <wp:positionH relativeFrom="column">
                        <wp:posOffset>-71755</wp:posOffset>
                      </wp:positionH>
                      <wp:positionV relativeFrom="paragraph">
                        <wp:posOffset>16510</wp:posOffset>
                      </wp:positionV>
                      <wp:extent cx="635" cy="635"/>
                      <wp:effectExtent l="13970" t="6985" r="13970" b="11430"/>
                      <wp:wrapNone/>
                      <wp:docPr id="47"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2" o:spid="_x0000_s1026" type="#_x0000_t32" style="position:absolute;margin-left:-5.65pt;margin-top:1.3pt;width:.05pt;height:.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"/>
                  </w:pict>
                </mc:Fallback>
              </mc:AlternateContent>
            </w:r>
          </w:p>
        </w:tc>
        <w:tc>
          <w:tcPr>
            <w:tcW w:w="1276" w:type="dxa"/>
            <w:shd w:val="clear" w:color="auto" w:fill="DAEEF3" w:themeFill="accent5" w:themeFillTint="33"/>
          </w:tcPr>
          <w:p w:rsidR="00AE1730" w:rsidRPr="00FC343C" w:rsidRDefault="00AE1730" w:rsidP="00E35542">
            <w:pPr>
              <w:pStyle w:val="Bullet1"/>
              <w:numPr>
                <w:ilvl w:val="0"/>
                <w:numId w:val="0"/>
              </w:numPr>
              <w:rPr>
                <w:szCs w:val="24"/>
              </w:rPr>
            </w:pPr>
          </w:p>
        </w:tc>
        <w:tc>
          <w:tcPr>
            <w:tcW w:w="1134" w:type="dxa"/>
            <w:shd w:val="clear" w:color="auto" w:fill="DAEEF3" w:themeFill="accent5" w:themeFillTint="33"/>
          </w:tcPr>
          <w:p w:rsidR="00AE1730" w:rsidRPr="00FC343C" w:rsidRDefault="00AE1730" w:rsidP="00E35542">
            <w:pPr>
              <w:pStyle w:val="Bullet1"/>
              <w:numPr>
                <w:ilvl w:val="0"/>
                <w:numId w:val="0"/>
              </w:numPr>
              <w:rPr>
                <w:szCs w:val="24"/>
              </w:rPr>
            </w:pPr>
          </w:p>
        </w:tc>
        <w:tc>
          <w:tcPr>
            <w:tcW w:w="283" w:type="dxa"/>
            <w:shd w:val="clear" w:color="auto" w:fill="DAEEF3" w:themeFill="accent5" w:themeFillTint="33"/>
          </w:tcPr>
          <w:p w:rsidR="00AE1730" w:rsidRPr="00FC343C" w:rsidRDefault="00AE1730" w:rsidP="00E35542">
            <w:pPr>
              <w:pStyle w:val="Bullet1"/>
              <w:numPr>
                <w:ilvl w:val="0"/>
                <w:numId w:val="0"/>
              </w:numPr>
              <w:rPr>
                <w:szCs w:val="24"/>
              </w:rPr>
            </w:pPr>
          </w:p>
        </w:tc>
        <w:tc>
          <w:tcPr>
            <w:tcW w:w="1418" w:type="dxa"/>
            <w:shd w:val="clear" w:color="auto" w:fill="DAEEF3" w:themeFill="accent5" w:themeFillTint="33"/>
          </w:tcPr>
          <w:p w:rsidR="00AE1730" w:rsidRPr="00FC343C" w:rsidRDefault="00AE1730" w:rsidP="00E35542">
            <w:pPr>
              <w:pStyle w:val="Bullet1"/>
              <w:numPr>
                <w:ilvl w:val="0"/>
                <w:numId w:val="0"/>
              </w:numPr>
              <w:rPr>
                <w:szCs w:val="24"/>
              </w:rPr>
            </w:pPr>
          </w:p>
        </w:tc>
        <w:tc>
          <w:tcPr>
            <w:tcW w:w="2126" w:type="dxa"/>
            <w:shd w:val="clear" w:color="auto" w:fill="DAEEF3" w:themeFill="accent5" w:themeFillTint="33"/>
          </w:tcPr>
          <w:p w:rsidR="00AE1730" w:rsidRPr="00FC343C" w:rsidRDefault="00AE1730" w:rsidP="00E35542">
            <w:pPr>
              <w:pStyle w:val="Bullet1"/>
              <w:numPr>
                <w:ilvl w:val="0"/>
                <w:numId w:val="0"/>
              </w:numPr>
              <w:rPr>
                <w:szCs w:val="24"/>
              </w:rPr>
            </w:pPr>
          </w:p>
        </w:tc>
      </w:tr>
      <w:tr w:rsidR="00AE1730" w:rsidRPr="00FC343C" w:rsidTr="00792955">
        <w:tc>
          <w:tcPr>
            <w:tcW w:w="3085" w:type="dxa"/>
            <w:shd w:val="clear" w:color="auto" w:fill="DAEEF3" w:themeFill="accent5" w:themeFillTint="33"/>
          </w:tcPr>
          <w:p w:rsidR="00AE1730" w:rsidRPr="00FC343C" w:rsidRDefault="00AE1730" w:rsidP="00E35542">
            <w:pPr>
              <w:pStyle w:val="Bullet1"/>
              <w:numPr>
                <w:ilvl w:val="0"/>
                <w:numId w:val="0"/>
              </w:numPr>
              <w:rPr>
                <w:szCs w:val="24"/>
              </w:rPr>
            </w:pPr>
          </w:p>
        </w:tc>
        <w:tc>
          <w:tcPr>
            <w:tcW w:w="1276" w:type="dxa"/>
            <w:shd w:val="clear" w:color="auto" w:fill="DAEEF3" w:themeFill="accent5" w:themeFillTint="33"/>
          </w:tcPr>
          <w:p w:rsidR="00AE1730" w:rsidRPr="00FC343C" w:rsidRDefault="00AE1730" w:rsidP="00E35542">
            <w:pPr>
              <w:pStyle w:val="Bullet1"/>
              <w:numPr>
                <w:ilvl w:val="0"/>
                <w:numId w:val="0"/>
              </w:numPr>
              <w:rPr>
                <w:szCs w:val="24"/>
              </w:rPr>
            </w:pPr>
          </w:p>
        </w:tc>
        <w:tc>
          <w:tcPr>
            <w:tcW w:w="1134" w:type="dxa"/>
            <w:shd w:val="clear" w:color="auto" w:fill="DAEEF3" w:themeFill="accent5" w:themeFillTint="33"/>
          </w:tcPr>
          <w:p w:rsidR="00AE1730" w:rsidRPr="00FC343C" w:rsidRDefault="00AE1730" w:rsidP="00E35542">
            <w:pPr>
              <w:pStyle w:val="Bullet1"/>
              <w:numPr>
                <w:ilvl w:val="0"/>
                <w:numId w:val="0"/>
              </w:numPr>
              <w:rPr>
                <w:szCs w:val="24"/>
              </w:rPr>
            </w:pPr>
          </w:p>
        </w:tc>
        <w:tc>
          <w:tcPr>
            <w:tcW w:w="283" w:type="dxa"/>
            <w:shd w:val="clear" w:color="auto" w:fill="DAEEF3" w:themeFill="accent5" w:themeFillTint="33"/>
          </w:tcPr>
          <w:p w:rsidR="00AE1730" w:rsidRPr="00FC343C" w:rsidRDefault="00AE1730" w:rsidP="00E35542">
            <w:pPr>
              <w:pStyle w:val="Bullet1"/>
              <w:numPr>
                <w:ilvl w:val="0"/>
                <w:numId w:val="0"/>
              </w:numPr>
              <w:rPr>
                <w:szCs w:val="24"/>
              </w:rPr>
            </w:pPr>
          </w:p>
        </w:tc>
        <w:tc>
          <w:tcPr>
            <w:tcW w:w="1418" w:type="dxa"/>
            <w:shd w:val="clear" w:color="auto" w:fill="DAEEF3" w:themeFill="accent5" w:themeFillTint="33"/>
          </w:tcPr>
          <w:p w:rsidR="00AE1730" w:rsidRPr="00FC343C" w:rsidRDefault="00AE1730" w:rsidP="00E35542">
            <w:pPr>
              <w:pStyle w:val="Bullet1"/>
              <w:numPr>
                <w:ilvl w:val="0"/>
                <w:numId w:val="0"/>
              </w:numPr>
              <w:rPr>
                <w:szCs w:val="24"/>
              </w:rPr>
            </w:pPr>
          </w:p>
        </w:tc>
        <w:tc>
          <w:tcPr>
            <w:tcW w:w="2126" w:type="dxa"/>
            <w:shd w:val="clear" w:color="auto" w:fill="DAEEF3" w:themeFill="accent5" w:themeFillTint="33"/>
          </w:tcPr>
          <w:p w:rsidR="00AE1730" w:rsidRPr="00FC343C" w:rsidRDefault="00AE1730" w:rsidP="00E35542">
            <w:pPr>
              <w:pStyle w:val="Bullet1"/>
              <w:numPr>
                <w:ilvl w:val="0"/>
                <w:numId w:val="0"/>
              </w:numPr>
              <w:rPr>
                <w:szCs w:val="24"/>
              </w:rPr>
            </w:pPr>
          </w:p>
        </w:tc>
      </w:tr>
      <w:tr w:rsidR="00AE1730" w:rsidRPr="00FC343C" w:rsidTr="00792955">
        <w:tc>
          <w:tcPr>
            <w:tcW w:w="3085" w:type="dxa"/>
            <w:shd w:val="clear" w:color="auto" w:fill="DAEEF3" w:themeFill="accent5" w:themeFillTint="33"/>
          </w:tcPr>
          <w:p w:rsidR="00AE1730" w:rsidRPr="00FC343C" w:rsidRDefault="00AE1730" w:rsidP="00E35542">
            <w:pPr>
              <w:pStyle w:val="Bullet1"/>
              <w:numPr>
                <w:ilvl w:val="0"/>
                <w:numId w:val="0"/>
              </w:numPr>
              <w:rPr>
                <w:szCs w:val="24"/>
              </w:rPr>
            </w:pPr>
          </w:p>
        </w:tc>
        <w:tc>
          <w:tcPr>
            <w:tcW w:w="1276" w:type="dxa"/>
            <w:shd w:val="clear" w:color="auto" w:fill="DAEEF3" w:themeFill="accent5" w:themeFillTint="33"/>
          </w:tcPr>
          <w:p w:rsidR="00AE1730" w:rsidRPr="00FC343C" w:rsidRDefault="00AE1730" w:rsidP="00E35542">
            <w:pPr>
              <w:pStyle w:val="Bullet1"/>
              <w:numPr>
                <w:ilvl w:val="0"/>
                <w:numId w:val="0"/>
              </w:numPr>
              <w:rPr>
                <w:szCs w:val="24"/>
              </w:rPr>
            </w:pPr>
          </w:p>
        </w:tc>
        <w:tc>
          <w:tcPr>
            <w:tcW w:w="1134" w:type="dxa"/>
            <w:shd w:val="clear" w:color="auto" w:fill="DAEEF3" w:themeFill="accent5" w:themeFillTint="33"/>
          </w:tcPr>
          <w:p w:rsidR="00AE1730" w:rsidRPr="00FC343C" w:rsidRDefault="00AE1730" w:rsidP="00E35542">
            <w:pPr>
              <w:pStyle w:val="Bullet1"/>
              <w:numPr>
                <w:ilvl w:val="0"/>
                <w:numId w:val="0"/>
              </w:numPr>
              <w:rPr>
                <w:szCs w:val="24"/>
              </w:rPr>
            </w:pPr>
          </w:p>
        </w:tc>
        <w:tc>
          <w:tcPr>
            <w:tcW w:w="283" w:type="dxa"/>
            <w:shd w:val="clear" w:color="auto" w:fill="DAEEF3" w:themeFill="accent5" w:themeFillTint="33"/>
          </w:tcPr>
          <w:p w:rsidR="00AE1730" w:rsidRPr="00FC343C" w:rsidRDefault="00AE1730" w:rsidP="00E35542">
            <w:pPr>
              <w:pStyle w:val="Bullet1"/>
              <w:numPr>
                <w:ilvl w:val="0"/>
                <w:numId w:val="0"/>
              </w:numPr>
              <w:rPr>
                <w:szCs w:val="24"/>
              </w:rPr>
            </w:pPr>
          </w:p>
        </w:tc>
        <w:tc>
          <w:tcPr>
            <w:tcW w:w="1418" w:type="dxa"/>
            <w:shd w:val="clear" w:color="auto" w:fill="DAEEF3" w:themeFill="accent5" w:themeFillTint="33"/>
          </w:tcPr>
          <w:p w:rsidR="00AE1730" w:rsidRPr="00FC343C" w:rsidRDefault="00AE1730" w:rsidP="00E35542">
            <w:pPr>
              <w:pStyle w:val="Bullet1"/>
              <w:numPr>
                <w:ilvl w:val="0"/>
                <w:numId w:val="0"/>
              </w:numPr>
              <w:rPr>
                <w:szCs w:val="24"/>
              </w:rPr>
            </w:pPr>
          </w:p>
        </w:tc>
        <w:tc>
          <w:tcPr>
            <w:tcW w:w="2126" w:type="dxa"/>
            <w:shd w:val="clear" w:color="auto" w:fill="DAEEF3" w:themeFill="accent5" w:themeFillTint="33"/>
          </w:tcPr>
          <w:p w:rsidR="00AE1730" w:rsidRPr="00FC343C" w:rsidRDefault="00AE1730" w:rsidP="00E35542">
            <w:pPr>
              <w:pStyle w:val="Bullet1"/>
              <w:numPr>
                <w:ilvl w:val="0"/>
                <w:numId w:val="0"/>
              </w:numPr>
              <w:rPr>
                <w:szCs w:val="24"/>
              </w:rPr>
            </w:pPr>
          </w:p>
        </w:tc>
      </w:tr>
      <w:tr w:rsidR="00AE1730" w:rsidRPr="00FC343C" w:rsidTr="00792955">
        <w:tc>
          <w:tcPr>
            <w:tcW w:w="3085" w:type="dxa"/>
            <w:shd w:val="clear" w:color="auto" w:fill="DAEEF3" w:themeFill="accent5" w:themeFillTint="33"/>
          </w:tcPr>
          <w:p w:rsidR="00AE1730" w:rsidRPr="00FC343C" w:rsidRDefault="00AE1730" w:rsidP="00E35542">
            <w:pPr>
              <w:pStyle w:val="Bullet1"/>
              <w:numPr>
                <w:ilvl w:val="0"/>
                <w:numId w:val="0"/>
              </w:numPr>
              <w:rPr>
                <w:szCs w:val="24"/>
              </w:rPr>
            </w:pPr>
          </w:p>
        </w:tc>
        <w:tc>
          <w:tcPr>
            <w:tcW w:w="1276" w:type="dxa"/>
            <w:shd w:val="clear" w:color="auto" w:fill="DAEEF3" w:themeFill="accent5" w:themeFillTint="33"/>
          </w:tcPr>
          <w:p w:rsidR="00AE1730" w:rsidRPr="00FC343C" w:rsidRDefault="00AE1730" w:rsidP="00E35542">
            <w:pPr>
              <w:pStyle w:val="Bullet1"/>
              <w:numPr>
                <w:ilvl w:val="0"/>
                <w:numId w:val="0"/>
              </w:numPr>
              <w:rPr>
                <w:szCs w:val="24"/>
              </w:rPr>
            </w:pPr>
          </w:p>
        </w:tc>
        <w:tc>
          <w:tcPr>
            <w:tcW w:w="1134" w:type="dxa"/>
            <w:shd w:val="clear" w:color="auto" w:fill="DAEEF3" w:themeFill="accent5" w:themeFillTint="33"/>
          </w:tcPr>
          <w:p w:rsidR="00AE1730" w:rsidRPr="00FC343C" w:rsidRDefault="00AE1730" w:rsidP="00E35542">
            <w:pPr>
              <w:pStyle w:val="Bullet1"/>
              <w:numPr>
                <w:ilvl w:val="0"/>
                <w:numId w:val="0"/>
              </w:numPr>
              <w:rPr>
                <w:szCs w:val="24"/>
              </w:rPr>
            </w:pPr>
          </w:p>
        </w:tc>
        <w:tc>
          <w:tcPr>
            <w:tcW w:w="283" w:type="dxa"/>
            <w:shd w:val="clear" w:color="auto" w:fill="DAEEF3" w:themeFill="accent5" w:themeFillTint="33"/>
          </w:tcPr>
          <w:p w:rsidR="00AE1730" w:rsidRPr="00FC343C" w:rsidRDefault="00AE1730" w:rsidP="00E35542">
            <w:pPr>
              <w:pStyle w:val="Bullet1"/>
              <w:numPr>
                <w:ilvl w:val="0"/>
                <w:numId w:val="0"/>
              </w:numPr>
              <w:rPr>
                <w:szCs w:val="24"/>
              </w:rPr>
            </w:pPr>
          </w:p>
        </w:tc>
        <w:tc>
          <w:tcPr>
            <w:tcW w:w="1418" w:type="dxa"/>
            <w:shd w:val="clear" w:color="auto" w:fill="DAEEF3" w:themeFill="accent5" w:themeFillTint="33"/>
          </w:tcPr>
          <w:p w:rsidR="00AE1730" w:rsidRPr="00FC343C" w:rsidRDefault="00AE1730" w:rsidP="00E35542">
            <w:pPr>
              <w:pStyle w:val="Bullet1"/>
              <w:numPr>
                <w:ilvl w:val="0"/>
                <w:numId w:val="0"/>
              </w:numPr>
              <w:rPr>
                <w:szCs w:val="24"/>
              </w:rPr>
            </w:pPr>
          </w:p>
        </w:tc>
        <w:tc>
          <w:tcPr>
            <w:tcW w:w="2126" w:type="dxa"/>
            <w:shd w:val="clear" w:color="auto" w:fill="DAEEF3" w:themeFill="accent5" w:themeFillTint="33"/>
          </w:tcPr>
          <w:p w:rsidR="00AE1730" w:rsidRPr="00FC343C" w:rsidRDefault="00AE1730" w:rsidP="00E35542">
            <w:pPr>
              <w:pStyle w:val="Bullet1"/>
              <w:numPr>
                <w:ilvl w:val="0"/>
                <w:numId w:val="0"/>
              </w:numPr>
              <w:rPr>
                <w:szCs w:val="24"/>
              </w:rPr>
            </w:pPr>
          </w:p>
        </w:tc>
      </w:tr>
      <w:tr w:rsidR="00AE1730" w:rsidRPr="00FC343C" w:rsidTr="00792955">
        <w:tc>
          <w:tcPr>
            <w:tcW w:w="3085" w:type="dxa"/>
            <w:shd w:val="clear" w:color="auto" w:fill="DAEEF3" w:themeFill="accent5" w:themeFillTint="33"/>
          </w:tcPr>
          <w:p w:rsidR="00AE1730" w:rsidRPr="00FC343C" w:rsidRDefault="00AE1730" w:rsidP="00E35542">
            <w:pPr>
              <w:pStyle w:val="Bullet1"/>
              <w:numPr>
                <w:ilvl w:val="0"/>
                <w:numId w:val="0"/>
              </w:numPr>
              <w:rPr>
                <w:szCs w:val="24"/>
              </w:rPr>
            </w:pPr>
          </w:p>
        </w:tc>
        <w:tc>
          <w:tcPr>
            <w:tcW w:w="1276" w:type="dxa"/>
            <w:shd w:val="clear" w:color="auto" w:fill="DAEEF3" w:themeFill="accent5" w:themeFillTint="33"/>
          </w:tcPr>
          <w:p w:rsidR="00AE1730" w:rsidRPr="00FC343C" w:rsidRDefault="00AE1730" w:rsidP="00E35542">
            <w:pPr>
              <w:pStyle w:val="Bullet1"/>
              <w:numPr>
                <w:ilvl w:val="0"/>
                <w:numId w:val="0"/>
              </w:numPr>
              <w:rPr>
                <w:szCs w:val="24"/>
              </w:rPr>
            </w:pPr>
          </w:p>
        </w:tc>
        <w:tc>
          <w:tcPr>
            <w:tcW w:w="1134" w:type="dxa"/>
            <w:shd w:val="clear" w:color="auto" w:fill="DAEEF3" w:themeFill="accent5" w:themeFillTint="33"/>
          </w:tcPr>
          <w:p w:rsidR="00AE1730" w:rsidRPr="00FC343C" w:rsidRDefault="00AE1730" w:rsidP="00E35542">
            <w:pPr>
              <w:pStyle w:val="Bullet1"/>
              <w:numPr>
                <w:ilvl w:val="0"/>
                <w:numId w:val="0"/>
              </w:numPr>
              <w:rPr>
                <w:szCs w:val="24"/>
              </w:rPr>
            </w:pPr>
          </w:p>
        </w:tc>
        <w:tc>
          <w:tcPr>
            <w:tcW w:w="283" w:type="dxa"/>
            <w:shd w:val="clear" w:color="auto" w:fill="DAEEF3" w:themeFill="accent5" w:themeFillTint="33"/>
          </w:tcPr>
          <w:p w:rsidR="00AE1730" w:rsidRPr="00FC343C" w:rsidRDefault="00AE1730" w:rsidP="00E35542">
            <w:pPr>
              <w:pStyle w:val="Bullet1"/>
              <w:numPr>
                <w:ilvl w:val="0"/>
                <w:numId w:val="0"/>
              </w:numPr>
              <w:rPr>
                <w:szCs w:val="24"/>
              </w:rPr>
            </w:pPr>
          </w:p>
        </w:tc>
        <w:tc>
          <w:tcPr>
            <w:tcW w:w="1418" w:type="dxa"/>
            <w:shd w:val="clear" w:color="auto" w:fill="DAEEF3" w:themeFill="accent5" w:themeFillTint="33"/>
          </w:tcPr>
          <w:p w:rsidR="00AE1730" w:rsidRPr="00FC343C" w:rsidRDefault="00AE1730" w:rsidP="00E35542">
            <w:pPr>
              <w:pStyle w:val="Bullet1"/>
              <w:numPr>
                <w:ilvl w:val="0"/>
                <w:numId w:val="0"/>
              </w:numPr>
              <w:rPr>
                <w:szCs w:val="24"/>
              </w:rPr>
            </w:pPr>
          </w:p>
        </w:tc>
        <w:tc>
          <w:tcPr>
            <w:tcW w:w="2126" w:type="dxa"/>
            <w:shd w:val="clear" w:color="auto" w:fill="DAEEF3" w:themeFill="accent5" w:themeFillTint="33"/>
          </w:tcPr>
          <w:p w:rsidR="00AE1730" w:rsidRPr="00FC343C" w:rsidRDefault="00AE1730" w:rsidP="00E35542">
            <w:pPr>
              <w:pStyle w:val="Bullet1"/>
              <w:numPr>
                <w:ilvl w:val="0"/>
                <w:numId w:val="0"/>
              </w:numPr>
              <w:rPr>
                <w:szCs w:val="24"/>
              </w:rPr>
            </w:pPr>
          </w:p>
        </w:tc>
      </w:tr>
      <w:tr w:rsidR="0091489C" w:rsidRPr="00FC343C" w:rsidTr="00792955">
        <w:tc>
          <w:tcPr>
            <w:tcW w:w="4361" w:type="dxa"/>
            <w:gridSpan w:val="2"/>
            <w:shd w:val="clear" w:color="auto" w:fill="DAEEF3" w:themeFill="accent5" w:themeFillTint="33"/>
          </w:tcPr>
          <w:p w:rsidR="0091489C" w:rsidRPr="00FC343C" w:rsidRDefault="0091489C" w:rsidP="00E4017D">
            <w:pPr>
              <w:pStyle w:val="Bullet1"/>
              <w:numPr>
                <w:ilvl w:val="0"/>
                <w:numId w:val="0"/>
              </w:numPr>
              <w:rPr>
                <w:szCs w:val="24"/>
              </w:rPr>
            </w:pPr>
            <w:r w:rsidRPr="00FC343C">
              <w:rPr>
                <w:b/>
                <w:sz w:val="22"/>
                <w:szCs w:val="22"/>
              </w:rPr>
              <w:t>Goods loaded:</w:t>
            </w:r>
            <w:r w:rsidRPr="00FC343C">
              <w:rPr>
                <w:szCs w:val="24"/>
              </w:rPr>
              <w:t xml:space="preserve"> </w:t>
            </w:r>
            <w:r w:rsidRPr="00FC343C">
              <w:rPr>
                <w:sz w:val="22"/>
                <w:szCs w:val="22"/>
              </w:rPr>
              <w:t>Signature/date</w:t>
            </w:r>
          </w:p>
          <w:p w:rsidR="0091489C" w:rsidRPr="00FC343C" w:rsidRDefault="0091489C" w:rsidP="00E4017D">
            <w:pPr>
              <w:pStyle w:val="Bullet1"/>
              <w:numPr>
                <w:ilvl w:val="0"/>
                <w:numId w:val="0"/>
              </w:numPr>
              <w:rPr>
                <w:szCs w:val="24"/>
              </w:rPr>
            </w:pPr>
          </w:p>
        </w:tc>
        <w:tc>
          <w:tcPr>
            <w:tcW w:w="4961" w:type="dxa"/>
            <w:gridSpan w:val="4"/>
            <w:shd w:val="clear" w:color="auto" w:fill="DAEEF3" w:themeFill="accent5" w:themeFillTint="33"/>
          </w:tcPr>
          <w:p w:rsidR="0091489C" w:rsidRPr="00FC343C" w:rsidRDefault="0091489C" w:rsidP="00E4017D">
            <w:pPr>
              <w:pStyle w:val="Bullet1"/>
              <w:numPr>
                <w:ilvl w:val="0"/>
                <w:numId w:val="0"/>
              </w:numPr>
              <w:rPr>
                <w:sz w:val="22"/>
                <w:szCs w:val="22"/>
              </w:rPr>
            </w:pPr>
            <w:r w:rsidRPr="00FC343C">
              <w:rPr>
                <w:b/>
                <w:sz w:val="22"/>
                <w:szCs w:val="22"/>
              </w:rPr>
              <w:t>Goods checked and accepted:</w:t>
            </w:r>
            <w:r w:rsidRPr="00FC343C">
              <w:rPr>
                <w:sz w:val="22"/>
                <w:szCs w:val="22"/>
              </w:rPr>
              <w:t xml:space="preserve"> Signature/date</w:t>
            </w:r>
          </w:p>
        </w:tc>
      </w:tr>
    </w:tbl>
    <w:p w:rsidR="0091489C" w:rsidRPr="00FC343C" w:rsidRDefault="0091489C">
      <w:pPr>
        <w:rPr>
          <w:rFonts w:ascii="Helvetica" w:eastAsiaTheme="majorEastAsia" w:hAnsi="Helvetica" w:cstheme="majorBidi"/>
          <w:b/>
          <w:bCs/>
          <w:color w:val="45545F"/>
          <w:sz w:val="28"/>
        </w:rPr>
      </w:pPr>
      <w:r w:rsidRPr="00FC343C">
        <w:rPr>
          <w:rFonts w:ascii="Helvetica" w:hAnsi="Helvetica"/>
        </w:rPr>
        <w:br w:type="page"/>
      </w:r>
    </w:p>
    <w:p w:rsidR="00BA7CD0" w:rsidRPr="00FC343C" w:rsidRDefault="00BA7CD0" w:rsidP="00BA7CD0">
      <w:pPr>
        <w:pStyle w:val="Heading3"/>
      </w:pPr>
      <w:r w:rsidRPr="00FC343C">
        <w:lastRenderedPageBreak/>
        <w:t>Forms of transport</w:t>
      </w:r>
    </w:p>
    <w:p w:rsidR="00BA7CD0" w:rsidRPr="00FC343C" w:rsidRDefault="00BA7CD0" w:rsidP="00BA7CD0">
      <w:pPr>
        <w:pStyle w:val="BodyCopy"/>
        <w:rPr>
          <w:noProof w:val="0"/>
          <w:szCs w:val="24"/>
        </w:rPr>
      </w:pPr>
      <w:r w:rsidRPr="00FC343C">
        <w:rPr>
          <w:noProof w:val="0"/>
          <w:szCs w:val="24"/>
        </w:rPr>
        <w:t>Loading sheets may need to be prepared for:</w:t>
      </w:r>
    </w:p>
    <w:p w:rsidR="00BA7CD0" w:rsidRPr="00FC343C" w:rsidRDefault="00BA7CD0" w:rsidP="00BA7CD0">
      <w:pPr>
        <w:pStyle w:val="Bullet1"/>
        <w:rPr>
          <w:szCs w:val="24"/>
        </w:rPr>
      </w:pPr>
      <w:r w:rsidRPr="00FC343C">
        <w:rPr>
          <w:szCs w:val="24"/>
        </w:rPr>
        <w:t>Vehicles belonging to the tour organisation – most businesses will retain/use:</w:t>
      </w:r>
    </w:p>
    <w:p w:rsidR="00BA7CD0" w:rsidRPr="00FC343C" w:rsidRDefault="0050272E" w:rsidP="00BA7CD0">
      <w:pPr>
        <w:pStyle w:val="Bullet2"/>
        <w:ind w:left="717" w:hanging="360"/>
        <w:rPr>
          <w:lang w:val="en-AU"/>
        </w:rPr>
      </w:pPr>
      <w:r w:rsidRPr="00FC343C">
        <w:rPr>
          <w:noProof/>
          <w:lang w:val="en-AU"/>
        </w:rPr>
        <w:drawing>
          <wp:anchor distT="0" distB="0" distL="114300" distR="114300" simplePos="0" relativeHeight="251747328" behindDoc="0" locked="0" layoutInCell="1" allowOverlap="1" wp14:anchorId="1BF56297" wp14:editId="2FD3F633">
            <wp:simplePos x="0" y="0"/>
            <wp:positionH relativeFrom="column">
              <wp:posOffset>3439795</wp:posOffset>
            </wp:positionH>
            <wp:positionV relativeFrom="paragraph">
              <wp:posOffset>95250</wp:posOffset>
            </wp:positionV>
            <wp:extent cx="2219325" cy="1481455"/>
            <wp:effectExtent l="19050" t="0" r="9525" b="0"/>
            <wp:wrapSquare wrapText="bothSides"/>
            <wp:docPr id="59" name="Picture 25" descr="C:\Documents and Settings\Godaishu\Desktop\PHOTOS\2014\Shutterstock 25-a-day\shutterstock_1743245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Documents and Settings\Godaishu\Desktop\PHOTOS\2014\Shutterstock 25-a-day\shutterstock_174324584.jpg"/>
                    <pic:cNvPicPr>
                      <a:picLocks noChangeAspect="1" noChangeArrowheads="1"/>
                    </pic:cNvPicPr>
                  </pic:nvPicPr>
                  <pic:blipFill>
                    <a:blip r:embed="rId108" cstate="print"/>
                    <a:srcRect/>
                    <a:stretch>
                      <a:fillRect/>
                    </a:stretch>
                  </pic:blipFill>
                  <pic:spPr bwMode="auto">
                    <a:xfrm>
                      <a:off x="0" y="0"/>
                      <a:ext cx="2219325" cy="1481455"/>
                    </a:xfrm>
                    <a:prstGeom prst="rect">
                      <a:avLst/>
                    </a:prstGeom>
                    <a:noFill/>
                    <a:ln w="9525">
                      <a:noFill/>
                      <a:miter lim="800000"/>
                      <a:headEnd/>
                      <a:tailEnd/>
                    </a:ln>
                  </pic:spPr>
                </pic:pic>
              </a:graphicData>
            </a:graphic>
          </wp:anchor>
        </w:drawing>
      </w:r>
      <w:r w:rsidR="00BA7CD0" w:rsidRPr="00FC343C">
        <w:rPr>
          <w:lang w:val="en-AU"/>
        </w:rPr>
        <w:t>A bus/coach</w:t>
      </w:r>
    </w:p>
    <w:p w:rsidR="00BA7CD0" w:rsidRPr="00FC343C" w:rsidRDefault="00BA7CD0" w:rsidP="00BA7CD0">
      <w:pPr>
        <w:pStyle w:val="Bullet2"/>
        <w:ind w:left="717" w:hanging="360"/>
        <w:rPr>
          <w:lang w:val="en-AU"/>
        </w:rPr>
      </w:pPr>
      <w:r w:rsidRPr="00FC343C">
        <w:rPr>
          <w:lang w:val="en-AU"/>
        </w:rPr>
        <w:t>A lorry</w:t>
      </w:r>
    </w:p>
    <w:p w:rsidR="00BA7CD0" w:rsidRPr="00FC343C" w:rsidRDefault="00BA7CD0" w:rsidP="00BA7CD0">
      <w:pPr>
        <w:pStyle w:val="Bullet2"/>
        <w:ind w:left="717" w:hanging="360"/>
        <w:rPr>
          <w:lang w:val="en-AU"/>
        </w:rPr>
      </w:pPr>
      <w:r w:rsidRPr="00FC343C">
        <w:rPr>
          <w:lang w:val="en-AU"/>
        </w:rPr>
        <w:t>A van</w:t>
      </w:r>
    </w:p>
    <w:p w:rsidR="00BA7CD0" w:rsidRPr="00FC343C" w:rsidRDefault="00BA7CD0" w:rsidP="00BA7CD0">
      <w:pPr>
        <w:pStyle w:val="Bullet2"/>
        <w:ind w:left="717" w:hanging="360"/>
        <w:rPr>
          <w:lang w:val="en-AU"/>
        </w:rPr>
      </w:pPr>
      <w:r w:rsidRPr="00FC343C">
        <w:rPr>
          <w:lang w:val="en-AU"/>
        </w:rPr>
        <w:t>A catering van/mobile kitchen</w:t>
      </w:r>
    </w:p>
    <w:p w:rsidR="00BA7CD0" w:rsidRPr="00FC343C" w:rsidRDefault="00BA7CD0" w:rsidP="00BA7CD0">
      <w:pPr>
        <w:pStyle w:val="Bullet2"/>
        <w:ind w:left="717" w:hanging="360"/>
        <w:rPr>
          <w:lang w:val="en-AU"/>
        </w:rPr>
      </w:pPr>
      <w:r w:rsidRPr="00FC343C">
        <w:rPr>
          <w:lang w:val="en-AU"/>
        </w:rPr>
        <w:t>A variety of purpose-built trailers</w:t>
      </w:r>
    </w:p>
    <w:p w:rsidR="00FE2D57" w:rsidRPr="00FC343C" w:rsidRDefault="00FE2D57" w:rsidP="00BA7CD0">
      <w:pPr>
        <w:pStyle w:val="Bullet1"/>
        <w:rPr>
          <w:szCs w:val="24"/>
        </w:rPr>
      </w:pPr>
      <w:r w:rsidRPr="00FC343C">
        <w:rPr>
          <w:szCs w:val="24"/>
        </w:rPr>
        <w:t>Vehicles belonging to/hired from a third party carrier</w:t>
      </w:r>
    </w:p>
    <w:p w:rsidR="00FE2D57" w:rsidRPr="00FC343C" w:rsidRDefault="00FE2D57" w:rsidP="00BA7CD0">
      <w:pPr>
        <w:pStyle w:val="Bullet1"/>
        <w:rPr>
          <w:szCs w:val="24"/>
        </w:rPr>
      </w:pPr>
      <w:r w:rsidRPr="00FC343C">
        <w:rPr>
          <w:szCs w:val="24"/>
        </w:rPr>
        <w:t>Animals used for the trip tour</w:t>
      </w:r>
    </w:p>
    <w:p w:rsidR="00FE2D57" w:rsidRPr="00FC343C" w:rsidRDefault="00FE2D57" w:rsidP="00BA7CD0">
      <w:pPr>
        <w:pStyle w:val="Bullet1"/>
        <w:rPr>
          <w:szCs w:val="24"/>
        </w:rPr>
      </w:pPr>
      <w:r w:rsidRPr="00FC343C">
        <w:rPr>
          <w:szCs w:val="24"/>
        </w:rPr>
        <w:t>Other tour vehicles required to carry supplies.</w:t>
      </w:r>
    </w:p>
    <w:p w:rsidR="00FE2D57" w:rsidRPr="00FC343C" w:rsidRDefault="00FE2D57" w:rsidP="00FE2D57">
      <w:pPr>
        <w:pStyle w:val="Bullet1"/>
        <w:numPr>
          <w:ilvl w:val="0"/>
          <w:numId w:val="0"/>
        </w:numPr>
        <w:ind w:left="357"/>
        <w:rPr>
          <w:szCs w:val="24"/>
        </w:rPr>
      </w:pPr>
      <w:r w:rsidRPr="00FC343C">
        <w:rPr>
          <w:szCs w:val="24"/>
        </w:rPr>
        <w:t xml:space="preserve">While many tours using animals and push-bikes and/or motor bikes are supplied by ‘support vehicles’ (and/or purchase/acquisitions </w:t>
      </w:r>
      <w:r w:rsidRPr="00FC343C">
        <w:rPr>
          <w:i/>
          <w:szCs w:val="24"/>
        </w:rPr>
        <w:t>en route</w:t>
      </w:r>
      <w:r w:rsidRPr="00FC343C">
        <w:rPr>
          <w:szCs w:val="24"/>
        </w:rPr>
        <w:t>) there can be a need to carry certain/identified ‘basic needs’ on them.</w:t>
      </w:r>
    </w:p>
    <w:p w:rsidR="00D4005D" w:rsidRPr="00FC343C" w:rsidRDefault="006B46EE" w:rsidP="00D4005D">
      <w:pPr>
        <w:pStyle w:val="Heading3"/>
      </w:pPr>
      <w:r w:rsidRPr="00FC343C">
        <w:t>Preparing loading sheets</w:t>
      </w:r>
    </w:p>
    <w:p w:rsidR="00330013" w:rsidRPr="00FC343C" w:rsidRDefault="00330013" w:rsidP="00D4005D">
      <w:pPr>
        <w:pStyle w:val="BodyCopy"/>
        <w:rPr>
          <w:noProof w:val="0"/>
          <w:szCs w:val="24"/>
        </w:rPr>
      </w:pPr>
      <w:r w:rsidRPr="00FC343C">
        <w:rPr>
          <w:noProof w:val="0"/>
          <w:szCs w:val="24"/>
        </w:rPr>
        <w:t>Previous notes have identified activities necessary to determine the actual equipment/supplies required.</w:t>
      </w:r>
    </w:p>
    <w:p w:rsidR="00D4005D" w:rsidRPr="00FC343C" w:rsidRDefault="00AE08A7" w:rsidP="00D4005D">
      <w:pPr>
        <w:pStyle w:val="BodyCopy"/>
        <w:rPr>
          <w:noProof w:val="0"/>
          <w:szCs w:val="24"/>
        </w:rPr>
      </w:pPr>
      <w:r w:rsidRPr="00FC343C">
        <w:rPr>
          <w:noProof w:val="0"/>
          <w:szCs w:val="24"/>
        </w:rPr>
        <w:t>The basic activities in preparing loading sheets are:</w:t>
      </w:r>
    </w:p>
    <w:p w:rsidR="00CA39D5" w:rsidRPr="00FC343C" w:rsidRDefault="00CA39D5" w:rsidP="00AE08A7">
      <w:pPr>
        <w:pStyle w:val="Bullet1"/>
        <w:rPr>
          <w:szCs w:val="24"/>
        </w:rPr>
      </w:pPr>
      <w:r w:rsidRPr="00FC343C">
        <w:rPr>
          <w:szCs w:val="24"/>
        </w:rPr>
        <w:t xml:space="preserve">Printing </w:t>
      </w:r>
      <w:r w:rsidR="00FA32BF" w:rsidRPr="00FC343C">
        <w:rPr>
          <w:szCs w:val="24"/>
        </w:rPr>
        <w:t>off</w:t>
      </w:r>
      <w:r w:rsidRPr="00FC343C">
        <w:rPr>
          <w:szCs w:val="24"/>
        </w:rPr>
        <w:t xml:space="preserve"> blank copies of the </w:t>
      </w:r>
      <w:r w:rsidRPr="00FC343C">
        <w:rPr>
          <w:i/>
          <w:szCs w:val="24"/>
        </w:rPr>
        <w:t>pro forma</w:t>
      </w:r>
      <w:r w:rsidRPr="00FC343C">
        <w:rPr>
          <w:szCs w:val="24"/>
        </w:rPr>
        <w:t xml:space="preserve"> list/s – and writing in the items for each trip as identified. </w:t>
      </w:r>
    </w:p>
    <w:p w:rsidR="00CA39D5" w:rsidRPr="00FC343C" w:rsidRDefault="00CA39D5" w:rsidP="00CA39D5">
      <w:pPr>
        <w:pStyle w:val="Bullet1"/>
        <w:numPr>
          <w:ilvl w:val="0"/>
          <w:numId w:val="0"/>
        </w:numPr>
        <w:ind w:left="357"/>
        <w:rPr>
          <w:szCs w:val="24"/>
        </w:rPr>
      </w:pPr>
      <w:r w:rsidRPr="00FC343C">
        <w:rPr>
          <w:szCs w:val="24"/>
        </w:rPr>
        <w:t>In some cases, the ‘Number required’ (the numbers identified as being needed) ha</w:t>
      </w:r>
      <w:r w:rsidR="00590A47" w:rsidRPr="00FC343C">
        <w:rPr>
          <w:szCs w:val="24"/>
        </w:rPr>
        <w:t>s</w:t>
      </w:r>
      <w:r w:rsidRPr="00FC343C">
        <w:rPr>
          <w:szCs w:val="24"/>
        </w:rPr>
        <w:t xml:space="preserve"> b</w:t>
      </w:r>
      <w:r w:rsidR="00E83C0F" w:rsidRPr="00FC343C">
        <w:rPr>
          <w:szCs w:val="24"/>
        </w:rPr>
        <w:t>een pre-entered by the system</w:t>
      </w:r>
    </w:p>
    <w:p w:rsidR="00CA39D5" w:rsidRPr="00FC343C" w:rsidRDefault="00CA39D5" w:rsidP="00AE08A7">
      <w:pPr>
        <w:pStyle w:val="Bullet1"/>
        <w:rPr>
          <w:szCs w:val="24"/>
        </w:rPr>
      </w:pPr>
      <w:r w:rsidRPr="00FC343C">
        <w:rPr>
          <w:szCs w:val="24"/>
        </w:rPr>
        <w:t>Writing in goods allocated for loading – under the ‘Number Loaded’ column.</w:t>
      </w:r>
    </w:p>
    <w:p w:rsidR="00AE08A7" w:rsidRPr="00FC343C" w:rsidRDefault="00CA39D5" w:rsidP="00CA39D5">
      <w:pPr>
        <w:pStyle w:val="Bullet1"/>
        <w:numPr>
          <w:ilvl w:val="0"/>
          <w:numId w:val="0"/>
        </w:numPr>
        <w:ind w:left="357"/>
        <w:rPr>
          <w:szCs w:val="24"/>
        </w:rPr>
      </w:pPr>
      <w:r w:rsidRPr="00FC343C">
        <w:rPr>
          <w:szCs w:val="24"/>
        </w:rPr>
        <w:t>Part of this task must involve/include i</w:t>
      </w:r>
      <w:r w:rsidR="00074B56" w:rsidRPr="00FC343C">
        <w:rPr>
          <w:szCs w:val="24"/>
        </w:rPr>
        <w:t xml:space="preserve">dentifying equipment and supplies </w:t>
      </w:r>
      <w:r w:rsidR="00AE08A7" w:rsidRPr="00FC343C">
        <w:rPr>
          <w:szCs w:val="24"/>
        </w:rPr>
        <w:t xml:space="preserve">normally/commonly </w:t>
      </w:r>
      <w:r w:rsidR="00074B56" w:rsidRPr="00FC343C">
        <w:rPr>
          <w:szCs w:val="24"/>
        </w:rPr>
        <w:t>stowed on</w:t>
      </w:r>
      <w:r w:rsidRPr="00FC343C">
        <w:rPr>
          <w:szCs w:val="24"/>
        </w:rPr>
        <w:t xml:space="preserve"> or in</w:t>
      </w:r>
      <w:r w:rsidR="00074B56" w:rsidRPr="00FC343C">
        <w:rPr>
          <w:szCs w:val="24"/>
        </w:rPr>
        <w:t xml:space="preserve"> each vehicle</w:t>
      </w:r>
      <w:r w:rsidR="00AE08A7" w:rsidRPr="00FC343C">
        <w:rPr>
          <w:szCs w:val="24"/>
        </w:rPr>
        <w:t xml:space="preserve"> (such as, for example, fire extinguishers, first aid kits, tools and spare parts)</w:t>
      </w:r>
      <w:r w:rsidR="00074B56" w:rsidRPr="00FC343C">
        <w:rPr>
          <w:szCs w:val="24"/>
        </w:rPr>
        <w:t>, or method of transport to be used</w:t>
      </w:r>
      <w:r w:rsidR="00AE08A7" w:rsidRPr="00FC343C">
        <w:rPr>
          <w:szCs w:val="24"/>
        </w:rPr>
        <w:t xml:space="preserve"> – these are still traditionally listed on the loading sheets as:</w:t>
      </w:r>
    </w:p>
    <w:p w:rsidR="00AE08A7" w:rsidRPr="00FC343C" w:rsidRDefault="00AE08A7" w:rsidP="00E83C0F">
      <w:pPr>
        <w:pStyle w:val="Bullet2"/>
        <w:rPr>
          <w:lang w:val="en-AU"/>
        </w:rPr>
      </w:pPr>
      <w:r w:rsidRPr="00FC343C">
        <w:rPr>
          <w:lang w:val="en-AU"/>
        </w:rPr>
        <w:t>There needs to be evidence they have been checked/provided</w:t>
      </w:r>
    </w:p>
    <w:p w:rsidR="00AE08A7" w:rsidRPr="00FC343C" w:rsidRDefault="00AE08A7" w:rsidP="00E83C0F">
      <w:pPr>
        <w:pStyle w:val="Bullet2"/>
        <w:rPr>
          <w:lang w:val="en-AU"/>
        </w:rPr>
      </w:pPr>
      <w:r w:rsidRPr="00FC343C">
        <w:rPr>
          <w:lang w:val="en-AU"/>
        </w:rPr>
        <w:t>Tour staff know they have actually been supplied and checked</w:t>
      </w:r>
    </w:p>
    <w:p w:rsidR="00BA7CD0" w:rsidRPr="00FC343C" w:rsidRDefault="00BA7CD0" w:rsidP="00E83C0F">
      <w:pPr>
        <w:pStyle w:val="Bullet2"/>
        <w:rPr>
          <w:lang w:val="en-AU"/>
        </w:rPr>
      </w:pPr>
      <w:r w:rsidRPr="00FC343C">
        <w:rPr>
          <w:lang w:val="en-AU"/>
        </w:rPr>
        <w:t>Checking them every time a tour is prepared provides an opportunity to:</w:t>
      </w:r>
    </w:p>
    <w:p w:rsidR="00BA7CD0" w:rsidRPr="00FC343C" w:rsidRDefault="00BA7CD0" w:rsidP="00E83C0F">
      <w:pPr>
        <w:pStyle w:val="Bullet3"/>
        <w:rPr>
          <w:lang w:val="en-AU"/>
        </w:rPr>
      </w:pPr>
      <w:r w:rsidRPr="00FC343C">
        <w:rPr>
          <w:lang w:val="en-AU"/>
        </w:rPr>
        <w:t>Verify their presence/existence – to make sure they have not been lost, stolen or used</w:t>
      </w:r>
    </w:p>
    <w:p w:rsidR="00BA7CD0" w:rsidRPr="00FC343C" w:rsidRDefault="00BA7CD0" w:rsidP="00E83C0F">
      <w:pPr>
        <w:pStyle w:val="Bullet3"/>
        <w:rPr>
          <w:lang w:val="en-AU"/>
        </w:rPr>
      </w:pPr>
      <w:r w:rsidRPr="00FC343C">
        <w:rPr>
          <w:lang w:val="en-AU"/>
        </w:rPr>
        <w:t xml:space="preserve"> Inspect them for suitability, completeness, appearance and similar</w:t>
      </w:r>
    </w:p>
    <w:p w:rsidR="0050272E" w:rsidRPr="00FC343C" w:rsidRDefault="0050272E">
      <w:pPr>
        <w:rPr>
          <w:rFonts w:ascii="Helvetica" w:eastAsiaTheme="minorHAnsi" w:hAnsi="Helvetica"/>
          <w:szCs w:val="24"/>
          <w:lang w:eastAsia="en-US"/>
        </w:rPr>
      </w:pPr>
      <w:r w:rsidRPr="00FC343C">
        <w:rPr>
          <w:rFonts w:ascii="Helvetica" w:hAnsi="Helvetica"/>
          <w:szCs w:val="24"/>
        </w:rPr>
        <w:br w:type="page"/>
      </w:r>
    </w:p>
    <w:p w:rsidR="00074B56" w:rsidRPr="00FC343C" w:rsidRDefault="00074B56" w:rsidP="00AE08A7">
      <w:pPr>
        <w:pStyle w:val="Bullet1"/>
        <w:rPr>
          <w:szCs w:val="24"/>
        </w:rPr>
      </w:pPr>
      <w:r w:rsidRPr="00FC343C">
        <w:rPr>
          <w:szCs w:val="24"/>
        </w:rPr>
        <w:lastRenderedPageBreak/>
        <w:t>Identifying where within each vehicle, or method of transport to be used, equipment and supplies are located</w:t>
      </w:r>
      <w:r w:rsidR="00330013" w:rsidRPr="00FC343C">
        <w:rPr>
          <w:szCs w:val="24"/>
        </w:rPr>
        <w:t xml:space="preserve"> – this will assist:</w:t>
      </w:r>
    </w:p>
    <w:p w:rsidR="00330013" w:rsidRPr="00FC343C" w:rsidRDefault="00313BE2" w:rsidP="00E83C0F">
      <w:pPr>
        <w:pStyle w:val="Bullet2"/>
        <w:rPr>
          <w:lang w:val="en-AU"/>
        </w:rPr>
      </w:pPr>
      <w:r w:rsidRPr="00FC343C">
        <w:rPr>
          <w:noProof/>
          <w:lang w:val="en-AU"/>
        </w:rPr>
        <w:drawing>
          <wp:anchor distT="0" distB="0" distL="114300" distR="114300" simplePos="0" relativeHeight="251748352" behindDoc="0" locked="0" layoutInCell="1" allowOverlap="1" wp14:anchorId="7198D6F8" wp14:editId="0F7BDD23">
            <wp:simplePos x="0" y="0"/>
            <wp:positionH relativeFrom="column">
              <wp:posOffset>3439795</wp:posOffset>
            </wp:positionH>
            <wp:positionV relativeFrom="paragraph">
              <wp:posOffset>40005</wp:posOffset>
            </wp:positionV>
            <wp:extent cx="2225675" cy="1481455"/>
            <wp:effectExtent l="19050" t="0" r="3175" b="0"/>
            <wp:wrapSquare wrapText="bothSides"/>
            <wp:docPr id="60" name="Picture 26" descr="C:\Documents and Settings\Godaishu\Desktop\PHOTOS\2014\Shutterstock 25-a-day\shutterstock_1948573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Documents and Settings\Godaishu\Desktop\PHOTOS\2014\Shutterstock 25-a-day\shutterstock_194857376.jpg"/>
                    <pic:cNvPicPr>
                      <a:picLocks noChangeAspect="1" noChangeArrowheads="1"/>
                    </pic:cNvPicPr>
                  </pic:nvPicPr>
                  <pic:blipFill>
                    <a:blip r:embed="rId109" cstate="print"/>
                    <a:srcRect/>
                    <a:stretch>
                      <a:fillRect/>
                    </a:stretch>
                  </pic:blipFill>
                  <pic:spPr bwMode="auto">
                    <a:xfrm>
                      <a:off x="0" y="0"/>
                      <a:ext cx="2225675" cy="1481455"/>
                    </a:xfrm>
                    <a:prstGeom prst="rect">
                      <a:avLst/>
                    </a:prstGeom>
                    <a:noFill/>
                    <a:ln w="9525">
                      <a:noFill/>
                      <a:miter lim="800000"/>
                      <a:headEnd/>
                      <a:tailEnd/>
                    </a:ln>
                  </pic:spPr>
                </pic:pic>
              </a:graphicData>
            </a:graphic>
          </wp:anchor>
        </w:drawing>
      </w:r>
      <w:r w:rsidR="00330013" w:rsidRPr="00FC343C">
        <w:rPr>
          <w:lang w:val="en-AU"/>
        </w:rPr>
        <w:t>Inspection, checking and verification of items</w:t>
      </w:r>
    </w:p>
    <w:p w:rsidR="00330013" w:rsidRPr="00FC343C" w:rsidRDefault="00330013" w:rsidP="00E83C0F">
      <w:pPr>
        <w:pStyle w:val="Bullet2"/>
        <w:rPr>
          <w:lang w:val="en-AU"/>
        </w:rPr>
      </w:pPr>
      <w:r w:rsidRPr="00FC343C">
        <w:rPr>
          <w:lang w:val="en-AU"/>
        </w:rPr>
        <w:t xml:space="preserve">Tour staff when they need to access items – an effort is always made to stow/load the same things into the same locations for each trip/tour and on all vehicles, where possible </w:t>
      </w:r>
    </w:p>
    <w:p w:rsidR="00074B56" w:rsidRPr="00FC343C" w:rsidRDefault="00074B56" w:rsidP="00AE08A7">
      <w:pPr>
        <w:pStyle w:val="Bullet1"/>
        <w:rPr>
          <w:szCs w:val="24"/>
        </w:rPr>
      </w:pPr>
      <w:r w:rsidRPr="00FC343C">
        <w:rPr>
          <w:szCs w:val="24"/>
        </w:rPr>
        <w:t>Undertaking calculations and deliberations to:</w:t>
      </w:r>
    </w:p>
    <w:p w:rsidR="00074B56" w:rsidRPr="00FC343C" w:rsidRDefault="00074B56" w:rsidP="00E83C0F">
      <w:pPr>
        <w:pStyle w:val="Bullet2"/>
        <w:rPr>
          <w:lang w:val="en-AU"/>
        </w:rPr>
      </w:pPr>
      <w:r w:rsidRPr="00FC343C">
        <w:rPr>
          <w:lang w:val="en-AU"/>
        </w:rPr>
        <w:t xml:space="preserve">Distribute weight </w:t>
      </w:r>
      <w:r w:rsidR="00330013" w:rsidRPr="00FC343C">
        <w:rPr>
          <w:lang w:val="en-AU"/>
        </w:rPr>
        <w:t xml:space="preserve">appropriately </w:t>
      </w:r>
      <w:r w:rsidRPr="00FC343C">
        <w:rPr>
          <w:lang w:val="en-AU"/>
        </w:rPr>
        <w:t>between and within vehicles</w:t>
      </w:r>
      <w:r w:rsidR="00330013" w:rsidRPr="00FC343C">
        <w:rPr>
          <w:lang w:val="en-AU"/>
        </w:rPr>
        <w:t xml:space="preserve"> – this is needed to:</w:t>
      </w:r>
    </w:p>
    <w:p w:rsidR="00330013" w:rsidRPr="00FC343C" w:rsidRDefault="00330013" w:rsidP="00E83C0F">
      <w:pPr>
        <w:pStyle w:val="Bullet3"/>
        <w:rPr>
          <w:lang w:val="en-AU"/>
        </w:rPr>
      </w:pPr>
      <w:r w:rsidRPr="00FC343C">
        <w:rPr>
          <w:lang w:val="en-AU"/>
        </w:rPr>
        <w:t>Adhere to maximum loading restrictions</w:t>
      </w:r>
    </w:p>
    <w:p w:rsidR="00330013" w:rsidRPr="00FC343C" w:rsidRDefault="00330013" w:rsidP="00E83C0F">
      <w:pPr>
        <w:pStyle w:val="Bullet3"/>
        <w:rPr>
          <w:lang w:val="en-AU"/>
        </w:rPr>
      </w:pPr>
      <w:r w:rsidRPr="00FC343C">
        <w:rPr>
          <w:lang w:val="en-AU"/>
        </w:rPr>
        <w:t>Optimise ride quality</w:t>
      </w:r>
      <w:r w:rsidR="00CA39D5" w:rsidRPr="00FC343C">
        <w:rPr>
          <w:lang w:val="en-AU"/>
        </w:rPr>
        <w:t>, safety, fuel consumption and passenger space</w:t>
      </w:r>
    </w:p>
    <w:p w:rsidR="00CA39D5" w:rsidRPr="00FC343C" w:rsidRDefault="00074B56" w:rsidP="00E83C0F">
      <w:pPr>
        <w:pStyle w:val="Bullet2"/>
        <w:rPr>
          <w:lang w:val="en-AU"/>
        </w:rPr>
      </w:pPr>
      <w:r w:rsidRPr="00FC343C">
        <w:rPr>
          <w:lang w:val="en-AU"/>
        </w:rPr>
        <w:t xml:space="preserve">Share equipment and supplies between vehicles </w:t>
      </w:r>
      <w:r w:rsidR="00CA39D5" w:rsidRPr="00FC343C">
        <w:rPr>
          <w:lang w:val="en-AU"/>
        </w:rPr>
        <w:t>– to:</w:t>
      </w:r>
    </w:p>
    <w:p w:rsidR="00074B56" w:rsidRPr="00FC343C" w:rsidRDefault="00CA39D5" w:rsidP="00E83C0F">
      <w:pPr>
        <w:pStyle w:val="Bullet3"/>
        <w:rPr>
          <w:lang w:val="en-AU"/>
        </w:rPr>
      </w:pPr>
      <w:r w:rsidRPr="00FC343C">
        <w:rPr>
          <w:lang w:val="en-AU"/>
        </w:rPr>
        <w:t>M</w:t>
      </w:r>
      <w:r w:rsidR="00074B56" w:rsidRPr="00FC343C">
        <w:rPr>
          <w:lang w:val="en-AU"/>
        </w:rPr>
        <w:t>inimise loss in the event of an accident</w:t>
      </w:r>
    </w:p>
    <w:p w:rsidR="00CA39D5" w:rsidRPr="00FC343C" w:rsidRDefault="00CA39D5" w:rsidP="00E83C0F">
      <w:pPr>
        <w:pStyle w:val="Bullet3"/>
        <w:rPr>
          <w:lang w:val="en-AU"/>
        </w:rPr>
      </w:pPr>
      <w:r w:rsidRPr="00FC343C">
        <w:rPr>
          <w:lang w:val="en-AU"/>
        </w:rPr>
        <w:t>Speed up unpacking and re-packing</w:t>
      </w:r>
      <w:r w:rsidR="00A61F98" w:rsidRPr="00FC343C">
        <w:rPr>
          <w:lang w:val="en-AU"/>
        </w:rPr>
        <w:t xml:space="preserve"> when on tour</w:t>
      </w:r>
    </w:p>
    <w:p w:rsidR="00CA39D5" w:rsidRPr="00FC343C" w:rsidRDefault="00CA39D5" w:rsidP="00CA39D5">
      <w:pPr>
        <w:pStyle w:val="Bullet1"/>
        <w:numPr>
          <w:ilvl w:val="0"/>
          <w:numId w:val="0"/>
        </w:numPr>
        <w:ind w:left="357"/>
        <w:rPr>
          <w:szCs w:val="24"/>
        </w:rPr>
      </w:pPr>
      <w:r w:rsidRPr="00FC343C">
        <w:rPr>
          <w:szCs w:val="24"/>
        </w:rPr>
        <w:t>This needs to be done at this stage because, of course, loading sheets are ‘vehicle specific’ so it is necessary to determine which vehicle the different items will be loaded into.</w:t>
      </w:r>
    </w:p>
    <w:p w:rsidR="00B93830" w:rsidRPr="00FC343C" w:rsidRDefault="00CA39D5" w:rsidP="00CA39D5">
      <w:pPr>
        <w:pStyle w:val="Bullet1"/>
        <w:numPr>
          <w:ilvl w:val="0"/>
          <w:numId w:val="0"/>
        </w:numPr>
        <w:ind w:left="357"/>
        <w:rPr>
          <w:szCs w:val="24"/>
        </w:rPr>
      </w:pPr>
      <w:r w:rsidRPr="00FC343C">
        <w:rPr>
          <w:szCs w:val="24"/>
        </w:rPr>
        <w:t xml:space="preserve">If any last-minute changes are made </w:t>
      </w:r>
      <w:r w:rsidR="00A61F98" w:rsidRPr="00FC343C">
        <w:rPr>
          <w:szCs w:val="24"/>
        </w:rPr>
        <w:t xml:space="preserve">when </w:t>
      </w:r>
      <w:r w:rsidRPr="00FC343C">
        <w:rPr>
          <w:i/>
          <w:szCs w:val="24"/>
        </w:rPr>
        <w:t>actual</w:t>
      </w:r>
      <w:r w:rsidR="00A61F98" w:rsidRPr="00FC343C">
        <w:rPr>
          <w:i/>
          <w:szCs w:val="24"/>
        </w:rPr>
        <w:t>ly</w:t>
      </w:r>
      <w:r w:rsidRPr="00FC343C">
        <w:rPr>
          <w:szCs w:val="24"/>
        </w:rPr>
        <w:t xml:space="preserve"> loading</w:t>
      </w:r>
      <w:r w:rsidR="00A61F98" w:rsidRPr="00FC343C">
        <w:rPr>
          <w:szCs w:val="24"/>
        </w:rPr>
        <w:t xml:space="preserve"> the vehicles these changes must be reflected on the loading sheets by changing them as necessary.</w:t>
      </w:r>
    </w:p>
    <w:p w:rsidR="00D4005D" w:rsidRPr="00FC343C" w:rsidRDefault="00D4005D" w:rsidP="00CA39D5">
      <w:pPr>
        <w:pStyle w:val="Bullet1"/>
        <w:numPr>
          <w:ilvl w:val="0"/>
          <w:numId w:val="0"/>
        </w:numPr>
        <w:ind w:left="357"/>
        <w:rPr>
          <w:szCs w:val="24"/>
        </w:rPr>
      </w:pPr>
      <w:r w:rsidRPr="00FC343C">
        <w:rPr>
          <w:szCs w:val="24"/>
        </w:rPr>
        <w:br w:type="page"/>
      </w:r>
    </w:p>
    <w:p w:rsidR="0012258E" w:rsidRPr="00FC343C" w:rsidRDefault="0012258E" w:rsidP="003B5F17">
      <w:pPr>
        <w:pStyle w:val="Heading2"/>
      </w:pPr>
      <w:r w:rsidRPr="00FC343C">
        <w:lastRenderedPageBreak/>
        <w:t>3.2</w:t>
      </w:r>
      <w:r w:rsidRPr="00FC343C">
        <w:tab/>
      </w:r>
      <w:r w:rsidR="00F80014">
        <w:fldChar w:fldCharType="begin"/>
      </w:r>
      <w:r w:rsidR="00F80014">
        <w:instrText xml:space="preserve"> REF  Criteria32  \* MERGEFORMAT </w:instrText>
      </w:r>
      <w:r w:rsidR="00F80014">
        <w:fldChar w:fldCharType="separate"/>
      </w:r>
      <w:sdt>
        <w:sdtPr>
          <w:alias w:val="Criteria32"/>
          <w:tag w:val="Criteria32"/>
          <w:id w:val="-2020919953"/>
          <w:placeholder>
            <w:docPart w:val="EC72A12198484A5E822A2EC746DA5CCF"/>
          </w:placeholder>
        </w:sdtPr>
        <w:sdtEndPr>
          <w:rPr>
            <w:rStyle w:val="PlaceholderText"/>
            <w:color w:val="808080"/>
          </w:rPr>
        </w:sdtEndPr>
        <w:sdtContent>
          <w:r w:rsidR="00F80014" w:rsidRPr="00F80014">
            <w:rPr>
              <w:rStyle w:val="PlaceholderText"/>
              <w:color w:val="45545F"/>
            </w:rPr>
            <w:t>Stow equipment and supplies</w:t>
          </w:r>
        </w:sdtContent>
      </w:sdt>
      <w:r w:rsidR="00F80014">
        <w:rPr>
          <w:rStyle w:val="PlaceholderText"/>
        </w:rPr>
        <w:fldChar w:fldCharType="end"/>
      </w:r>
    </w:p>
    <w:p w:rsidR="00D4005D" w:rsidRPr="00FC343C" w:rsidRDefault="00140010" w:rsidP="00D4005D">
      <w:pPr>
        <w:pStyle w:val="Heading3"/>
      </w:pPr>
      <w:r w:rsidRPr="00FC343C">
        <w:rPr>
          <w:noProof/>
        </w:rPr>
        <w:drawing>
          <wp:anchor distT="0" distB="0" distL="114300" distR="114300" simplePos="0" relativeHeight="251751424" behindDoc="0" locked="0" layoutInCell="1" allowOverlap="1" wp14:anchorId="1DDF308E" wp14:editId="16566AD7">
            <wp:simplePos x="0" y="0"/>
            <wp:positionH relativeFrom="column">
              <wp:posOffset>3688715</wp:posOffset>
            </wp:positionH>
            <wp:positionV relativeFrom="paragraph">
              <wp:posOffset>26035</wp:posOffset>
            </wp:positionV>
            <wp:extent cx="1983105" cy="1323975"/>
            <wp:effectExtent l="19050" t="0" r="0" b="0"/>
            <wp:wrapSquare wrapText="bothSides"/>
            <wp:docPr id="64" name="Picture 30" descr="C:\Documents and Settings\Godaishu\Desktop\PHOTOS\2014\Shutterstock 25-a-day\shutterstock_104718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nts and Settings\Godaishu\Desktop\PHOTOS\2014\Shutterstock 25-a-day\shutterstock_104718050.jpg"/>
                    <pic:cNvPicPr>
                      <a:picLocks noChangeAspect="1" noChangeArrowheads="1"/>
                    </pic:cNvPicPr>
                  </pic:nvPicPr>
                  <pic:blipFill>
                    <a:blip r:embed="rId110" cstate="print"/>
                    <a:srcRect/>
                    <a:stretch>
                      <a:fillRect/>
                    </a:stretch>
                  </pic:blipFill>
                  <pic:spPr bwMode="auto">
                    <a:xfrm>
                      <a:off x="0" y="0"/>
                      <a:ext cx="1983105" cy="1323975"/>
                    </a:xfrm>
                    <a:prstGeom prst="rect">
                      <a:avLst/>
                    </a:prstGeom>
                    <a:noFill/>
                    <a:ln w="9525">
                      <a:noFill/>
                      <a:miter lim="800000"/>
                      <a:headEnd/>
                      <a:tailEnd/>
                    </a:ln>
                  </pic:spPr>
                </pic:pic>
              </a:graphicData>
            </a:graphic>
          </wp:anchor>
        </w:drawing>
      </w:r>
      <w:r w:rsidR="00D4005D" w:rsidRPr="00FC343C">
        <w:t>Introduction</w:t>
      </w:r>
    </w:p>
    <w:p w:rsidR="00D4005D" w:rsidRPr="00FC343C" w:rsidRDefault="003304FF" w:rsidP="00D4005D">
      <w:pPr>
        <w:pStyle w:val="BodyCopy"/>
        <w:rPr>
          <w:noProof w:val="0"/>
          <w:szCs w:val="24"/>
        </w:rPr>
      </w:pPr>
      <w:r w:rsidRPr="00FC343C">
        <w:rPr>
          <w:noProof w:val="0"/>
          <w:szCs w:val="24"/>
        </w:rPr>
        <w:t>When loading sheets have been prepared the items listed on them need to be loaded onto each vehicle.</w:t>
      </w:r>
    </w:p>
    <w:p w:rsidR="003304FF" w:rsidRPr="00FC343C" w:rsidRDefault="003304FF" w:rsidP="00D4005D">
      <w:pPr>
        <w:pStyle w:val="BodyCopy"/>
        <w:rPr>
          <w:noProof w:val="0"/>
          <w:szCs w:val="24"/>
        </w:rPr>
      </w:pPr>
      <w:r w:rsidRPr="00FC343C">
        <w:rPr>
          <w:noProof w:val="0"/>
          <w:szCs w:val="24"/>
        </w:rPr>
        <w:t>This section discusses considerations in relation to this critical stage of the process.</w:t>
      </w:r>
    </w:p>
    <w:p w:rsidR="00D4005D" w:rsidRPr="00FC343C" w:rsidRDefault="003304FF" w:rsidP="00D4005D">
      <w:pPr>
        <w:pStyle w:val="Heading3"/>
      </w:pPr>
      <w:r w:rsidRPr="00FC343C">
        <w:t>Points to note</w:t>
      </w:r>
    </w:p>
    <w:p w:rsidR="003304FF" w:rsidRPr="00FC343C" w:rsidRDefault="003304FF" w:rsidP="00D4005D">
      <w:pPr>
        <w:pStyle w:val="BodyCopy"/>
        <w:rPr>
          <w:noProof w:val="0"/>
          <w:szCs w:val="24"/>
        </w:rPr>
      </w:pPr>
      <w:r w:rsidRPr="00FC343C">
        <w:rPr>
          <w:noProof w:val="0"/>
          <w:szCs w:val="24"/>
        </w:rPr>
        <w:t xml:space="preserve">‘Stowing’ is another word/term for loading – both words/terms </w:t>
      </w:r>
      <w:r w:rsidRPr="00FC343C">
        <w:rPr>
          <w:noProof w:val="0"/>
        </w:rPr>
        <w:t>refer to the physical loading of equipment and supplies into or onto each vehicle or method of transport to be used for trips/tours.</w:t>
      </w:r>
    </w:p>
    <w:p w:rsidR="00D4005D" w:rsidRPr="00FC343C" w:rsidRDefault="003304FF" w:rsidP="00D4005D">
      <w:pPr>
        <w:pStyle w:val="BodyCopy"/>
        <w:rPr>
          <w:noProof w:val="0"/>
          <w:szCs w:val="24"/>
        </w:rPr>
      </w:pPr>
      <w:r w:rsidRPr="00FC343C">
        <w:rPr>
          <w:noProof w:val="0"/>
          <w:szCs w:val="24"/>
        </w:rPr>
        <w:t>Important considerations when stowing equipment and supplies include:</w:t>
      </w:r>
    </w:p>
    <w:p w:rsidR="00074B56" w:rsidRPr="00FC343C" w:rsidRDefault="003304FF" w:rsidP="003304FF">
      <w:pPr>
        <w:pStyle w:val="Bullet1"/>
      </w:pPr>
      <w:r w:rsidRPr="00FC343C">
        <w:t>Prepared loading sheets must form the basis for actual loading – the planning and calculations which went into their development/creation must give the central direction for:</w:t>
      </w:r>
    </w:p>
    <w:p w:rsidR="003304FF" w:rsidRPr="00FC343C" w:rsidRDefault="003304FF" w:rsidP="00E83C0F">
      <w:pPr>
        <w:pStyle w:val="Bullet2"/>
        <w:rPr>
          <w:lang w:val="en-AU"/>
        </w:rPr>
      </w:pPr>
      <w:r w:rsidRPr="00FC343C">
        <w:rPr>
          <w:lang w:val="en-AU"/>
        </w:rPr>
        <w:t>Which vehicle items are loaded onto</w:t>
      </w:r>
    </w:p>
    <w:p w:rsidR="003304FF" w:rsidRPr="00FC343C" w:rsidRDefault="003304FF" w:rsidP="00E83C0F">
      <w:pPr>
        <w:pStyle w:val="Bullet2"/>
        <w:rPr>
          <w:lang w:val="en-AU"/>
        </w:rPr>
      </w:pPr>
      <w:r w:rsidRPr="00FC343C">
        <w:rPr>
          <w:lang w:val="en-AU"/>
        </w:rPr>
        <w:t>Where in each vehicle the items are located.</w:t>
      </w:r>
    </w:p>
    <w:p w:rsidR="003304FF" w:rsidRPr="00FC343C" w:rsidRDefault="003304FF" w:rsidP="00E83C0F">
      <w:pPr>
        <w:pStyle w:val="Bullet1"/>
        <w:numPr>
          <w:ilvl w:val="0"/>
          <w:numId w:val="0"/>
        </w:numPr>
        <w:ind w:left="357"/>
      </w:pPr>
      <w:r w:rsidRPr="00FC343C">
        <w:t xml:space="preserve">Any changes made must be reflected on the loading sheet – that is, the loading sheet MUST be amended to show </w:t>
      </w:r>
      <w:r w:rsidRPr="00FC343C">
        <w:rPr>
          <w:i/>
        </w:rPr>
        <w:t>actual</w:t>
      </w:r>
      <w:r w:rsidRPr="00FC343C">
        <w:t xml:space="preserve"> loading.</w:t>
      </w:r>
    </w:p>
    <w:p w:rsidR="00074B56" w:rsidRPr="00FC343C" w:rsidRDefault="00074B56" w:rsidP="003304FF">
      <w:pPr>
        <w:pStyle w:val="Bullet1"/>
        <w:rPr>
          <w:szCs w:val="24"/>
        </w:rPr>
      </w:pPr>
      <w:r w:rsidRPr="00FC343C">
        <w:rPr>
          <w:szCs w:val="24"/>
        </w:rPr>
        <w:t xml:space="preserve">Complying with </w:t>
      </w:r>
      <w:r w:rsidR="003304FF" w:rsidRPr="00FC343C">
        <w:rPr>
          <w:szCs w:val="24"/>
        </w:rPr>
        <w:t xml:space="preserve">approved </w:t>
      </w:r>
      <w:r w:rsidRPr="00FC343C">
        <w:rPr>
          <w:szCs w:val="24"/>
        </w:rPr>
        <w:t>manual handling techniques</w:t>
      </w:r>
      <w:r w:rsidR="003304FF" w:rsidRPr="00FC343C">
        <w:rPr>
          <w:szCs w:val="24"/>
        </w:rPr>
        <w:t xml:space="preserve"> – in terms of:</w:t>
      </w:r>
    </w:p>
    <w:p w:rsidR="003304FF" w:rsidRPr="00FC343C" w:rsidRDefault="003304FF" w:rsidP="00E83C0F">
      <w:pPr>
        <w:pStyle w:val="Bullet2"/>
        <w:rPr>
          <w:lang w:val="en-AU"/>
        </w:rPr>
      </w:pPr>
      <w:r w:rsidRPr="00FC343C">
        <w:rPr>
          <w:lang w:val="en-AU"/>
        </w:rPr>
        <w:t>Safe li</w:t>
      </w:r>
      <w:r w:rsidR="00FE2D57" w:rsidRPr="00FC343C">
        <w:rPr>
          <w:lang w:val="en-AU"/>
        </w:rPr>
        <w:t>f</w:t>
      </w:r>
      <w:r w:rsidRPr="00FC343C">
        <w:rPr>
          <w:lang w:val="en-AU"/>
        </w:rPr>
        <w:t>ting and carrying</w:t>
      </w:r>
    </w:p>
    <w:p w:rsidR="003304FF" w:rsidRPr="00FC343C" w:rsidRDefault="003304FF" w:rsidP="00E83C0F">
      <w:pPr>
        <w:pStyle w:val="Bullet2"/>
        <w:rPr>
          <w:lang w:val="en-AU"/>
        </w:rPr>
      </w:pPr>
      <w:r w:rsidRPr="00FC343C">
        <w:rPr>
          <w:lang w:val="en-AU"/>
        </w:rPr>
        <w:t>Use of team lifts and/or mechanical devices to help move/carry items</w:t>
      </w:r>
    </w:p>
    <w:p w:rsidR="00FE2D57" w:rsidRPr="00FC343C" w:rsidRDefault="00074B56" w:rsidP="003304FF">
      <w:pPr>
        <w:pStyle w:val="Bullet1"/>
        <w:rPr>
          <w:szCs w:val="24"/>
        </w:rPr>
      </w:pPr>
      <w:r w:rsidRPr="00FC343C">
        <w:rPr>
          <w:szCs w:val="24"/>
        </w:rPr>
        <w:t>Complying with weight restrictions</w:t>
      </w:r>
      <w:r w:rsidR="00FE2D57" w:rsidRPr="00FC343C">
        <w:rPr>
          <w:szCs w:val="24"/>
        </w:rPr>
        <w:t xml:space="preserve"> – in terms of:</w:t>
      </w:r>
    </w:p>
    <w:p w:rsidR="00FE2D57" w:rsidRPr="00FC343C" w:rsidRDefault="00FE2D57" w:rsidP="00E83C0F">
      <w:pPr>
        <w:pStyle w:val="Bullet2"/>
        <w:rPr>
          <w:lang w:val="en-AU"/>
        </w:rPr>
      </w:pPr>
      <w:r w:rsidRPr="00FC343C">
        <w:rPr>
          <w:lang w:val="en-AU"/>
        </w:rPr>
        <w:t>Weight limits for animals as advised by Codes of Practice or reference authorities</w:t>
      </w:r>
    </w:p>
    <w:p w:rsidR="00074B56" w:rsidRPr="00FC343C" w:rsidRDefault="00FE2D57" w:rsidP="00E83C0F">
      <w:pPr>
        <w:pStyle w:val="Bullet2"/>
        <w:rPr>
          <w:lang w:val="en-AU"/>
        </w:rPr>
      </w:pPr>
      <w:r w:rsidRPr="00FC343C">
        <w:rPr>
          <w:lang w:val="en-AU"/>
        </w:rPr>
        <w:t>Legislated and/or manufacturer specifications for vehicles</w:t>
      </w:r>
    </w:p>
    <w:p w:rsidR="00FE2D57" w:rsidRPr="00FC343C" w:rsidRDefault="00074B56" w:rsidP="003304FF">
      <w:pPr>
        <w:pStyle w:val="Bullet1"/>
        <w:rPr>
          <w:szCs w:val="24"/>
        </w:rPr>
      </w:pPr>
      <w:r w:rsidRPr="00FC343C">
        <w:rPr>
          <w:szCs w:val="24"/>
        </w:rPr>
        <w:t xml:space="preserve">Taking into account </w:t>
      </w:r>
      <w:r w:rsidR="00FE2D57" w:rsidRPr="00FC343C">
        <w:rPr>
          <w:szCs w:val="24"/>
        </w:rPr>
        <w:t>tour-specific requirements – these commonly refer to:</w:t>
      </w:r>
    </w:p>
    <w:p w:rsidR="00FE2D57" w:rsidRPr="00FC343C" w:rsidRDefault="00FE2D57" w:rsidP="00E83C0F">
      <w:pPr>
        <w:pStyle w:val="Bullet2"/>
        <w:rPr>
          <w:lang w:val="en-AU"/>
        </w:rPr>
      </w:pPr>
      <w:r w:rsidRPr="00FC343C">
        <w:rPr>
          <w:lang w:val="en-AU"/>
        </w:rPr>
        <w:t>T</w:t>
      </w:r>
      <w:r w:rsidR="00074B56" w:rsidRPr="00FC343C">
        <w:rPr>
          <w:lang w:val="en-AU"/>
        </w:rPr>
        <w:t xml:space="preserve">he terrain to be covered </w:t>
      </w:r>
      <w:r w:rsidRPr="00FC343C">
        <w:rPr>
          <w:lang w:val="en-AU"/>
        </w:rPr>
        <w:t>– which can impact/influence:</w:t>
      </w:r>
    </w:p>
    <w:p w:rsidR="00FE2D57" w:rsidRPr="00FC343C" w:rsidRDefault="00FE2D57" w:rsidP="00E83C0F">
      <w:pPr>
        <w:pStyle w:val="Bullet3"/>
        <w:rPr>
          <w:lang w:val="en-AU"/>
        </w:rPr>
      </w:pPr>
      <w:r w:rsidRPr="00FC343C">
        <w:rPr>
          <w:lang w:val="en-AU"/>
        </w:rPr>
        <w:t>The capacity of the vehicle (or animal) to handle the load</w:t>
      </w:r>
    </w:p>
    <w:p w:rsidR="00074B56" w:rsidRPr="00FC343C" w:rsidRDefault="00FE2D57" w:rsidP="00E83C0F">
      <w:pPr>
        <w:pStyle w:val="Bullet3"/>
        <w:rPr>
          <w:lang w:val="en-AU"/>
        </w:rPr>
      </w:pPr>
      <w:r w:rsidRPr="00FC343C">
        <w:rPr>
          <w:lang w:val="en-AU"/>
        </w:rPr>
        <w:t>T</w:t>
      </w:r>
      <w:r w:rsidR="00074B56" w:rsidRPr="00FC343C">
        <w:rPr>
          <w:lang w:val="en-AU"/>
        </w:rPr>
        <w:t>he potential for items to shift during transit</w:t>
      </w:r>
    </w:p>
    <w:p w:rsidR="00FE2D57" w:rsidRPr="00FC343C" w:rsidRDefault="00FE2D57" w:rsidP="00E83C0F">
      <w:pPr>
        <w:pStyle w:val="Bullet2"/>
        <w:rPr>
          <w:lang w:val="en-AU"/>
        </w:rPr>
      </w:pPr>
      <w:r w:rsidRPr="00FC343C">
        <w:rPr>
          <w:lang w:val="en-AU"/>
        </w:rPr>
        <w:t>The itinerary – which will indicate:</w:t>
      </w:r>
    </w:p>
    <w:p w:rsidR="00FE2D57" w:rsidRPr="00FC343C" w:rsidRDefault="00FE2D57" w:rsidP="00E83C0F">
      <w:pPr>
        <w:pStyle w:val="Bullet3"/>
        <w:rPr>
          <w:lang w:val="en-AU"/>
        </w:rPr>
      </w:pPr>
      <w:r w:rsidRPr="00FC343C">
        <w:rPr>
          <w:lang w:val="en-AU"/>
        </w:rPr>
        <w:t>When certain items will need to be accessed</w:t>
      </w:r>
    </w:p>
    <w:p w:rsidR="00FE2D57" w:rsidRPr="00FC343C" w:rsidRDefault="00FE2D57" w:rsidP="00E83C0F">
      <w:pPr>
        <w:pStyle w:val="Bullet3"/>
        <w:rPr>
          <w:lang w:val="en-AU"/>
        </w:rPr>
      </w:pPr>
      <w:r w:rsidRPr="00FC343C">
        <w:rPr>
          <w:lang w:val="en-AU"/>
        </w:rPr>
        <w:t>The sequence in which some items will need to be accessed</w:t>
      </w:r>
      <w:r w:rsidR="00C12260" w:rsidRPr="00FC343C">
        <w:rPr>
          <w:lang w:val="en-AU"/>
        </w:rPr>
        <w:t xml:space="preserve"> </w:t>
      </w:r>
    </w:p>
    <w:p w:rsidR="00FE2D57" w:rsidRPr="00FC343C" w:rsidRDefault="00FE2D57" w:rsidP="00E83C0F">
      <w:pPr>
        <w:pStyle w:val="Bullet2"/>
        <w:rPr>
          <w:lang w:val="en-AU"/>
        </w:rPr>
      </w:pPr>
      <w:r w:rsidRPr="00FC343C">
        <w:rPr>
          <w:lang w:val="en-AU"/>
        </w:rPr>
        <w:t>Special needs and/or special requests which apply to the tour group</w:t>
      </w:r>
    </w:p>
    <w:p w:rsidR="00B17896" w:rsidRPr="00FC343C" w:rsidRDefault="00C12260" w:rsidP="00E83C0F">
      <w:pPr>
        <w:pStyle w:val="Bullet2"/>
        <w:rPr>
          <w:lang w:val="en-AU"/>
        </w:rPr>
      </w:pPr>
      <w:r w:rsidRPr="00FC343C">
        <w:rPr>
          <w:lang w:val="en-AU"/>
        </w:rPr>
        <w:t>Items available from other providers (attractions, venues, destinations) during the trip/tour</w:t>
      </w:r>
    </w:p>
    <w:p w:rsidR="00B17896" w:rsidRPr="00FC343C" w:rsidRDefault="00B17896">
      <w:pPr>
        <w:rPr>
          <w:rFonts w:ascii="Helvetica" w:eastAsia="Times New Roman" w:hAnsi="Helvetica" w:cs="Times New Roman"/>
          <w:szCs w:val="24"/>
        </w:rPr>
      </w:pPr>
      <w:r w:rsidRPr="00FC343C">
        <w:rPr>
          <w:rFonts w:ascii="Helvetica" w:hAnsi="Helvetica"/>
        </w:rPr>
        <w:br w:type="page"/>
      </w:r>
    </w:p>
    <w:p w:rsidR="00C12260" w:rsidRPr="00FC343C" w:rsidRDefault="00074B56" w:rsidP="003304FF">
      <w:pPr>
        <w:pStyle w:val="Bullet1"/>
        <w:rPr>
          <w:szCs w:val="24"/>
        </w:rPr>
      </w:pPr>
      <w:r w:rsidRPr="00FC343C">
        <w:rPr>
          <w:szCs w:val="24"/>
        </w:rPr>
        <w:lastRenderedPageBreak/>
        <w:t xml:space="preserve">Enabling ready access to </w:t>
      </w:r>
      <w:r w:rsidR="00C12260" w:rsidRPr="00FC343C">
        <w:rPr>
          <w:szCs w:val="24"/>
        </w:rPr>
        <w:t xml:space="preserve">certain </w:t>
      </w:r>
      <w:r w:rsidRPr="00FC343C">
        <w:rPr>
          <w:szCs w:val="24"/>
        </w:rPr>
        <w:t xml:space="preserve">equipment and items </w:t>
      </w:r>
      <w:r w:rsidR="00C12260" w:rsidRPr="00FC343C">
        <w:rPr>
          <w:szCs w:val="24"/>
        </w:rPr>
        <w:t>– for example:</w:t>
      </w:r>
    </w:p>
    <w:p w:rsidR="00C12260" w:rsidRPr="00FC343C" w:rsidRDefault="00C12260" w:rsidP="00E83C0F">
      <w:pPr>
        <w:pStyle w:val="Bullet2"/>
        <w:rPr>
          <w:lang w:val="en-AU"/>
        </w:rPr>
      </w:pPr>
      <w:r w:rsidRPr="00FC343C">
        <w:rPr>
          <w:lang w:val="en-AU"/>
        </w:rPr>
        <w:t xml:space="preserve">Items </w:t>
      </w:r>
      <w:r w:rsidR="00074B56" w:rsidRPr="00FC343C">
        <w:rPr>
          <w:lang w:val="en-AU"/>
        </w:rPr>
        <w:t xml:space="preserve">that will be required first </w:t>
      </w:r>
      <w:r w:rsidRPr="00FC343C">
        <w:rPr>
          <w:lang w:val="en-AU"/>
        </w:rPr>
        <w:t>are often loaded last</w:t>
      </w:r>
    </w:p>
    <w:p w:rsidR="00074B56" w:rsidRPr="00FC343C" w:rsidRDefault="00C12260" w:rsidP="00E83C0F">
      <w:pPr>
        <w:pStyle w:val="Bullet2"/>
        <w:rPr>
          <w:lang w:val="en-AU"/>
        </w:rPr>
      </w:pPr>
      <w:r w:rsidRPr="00FC343C">
        <w:rPr>
          <w:lang w:val="en-AU"/>
        </w:rPr>
        <w:t xml:space="preserve">Items needed for emergencies are always stowed in a discreet and dedicated area enabling easy access </w:t>
      </w:r>
      <w:r w:rsidR="00074B56" w:rsidRPr="00FC343C">
        <w:rPr>
          <w:lang w:val="en-AU"/>
        </w:rPr>
        <w:t>in the event of an emergency</w:t>
      </w:r>
    </w:p>
    <w:p w:rsidR="00074B56" w:rsidRPr="00FC343C" w:rsidRDefault="00074B56" w:rsidP="003304FF">
      <w:pPr>
        <w:pStyle w:val="Bullet1"/>
        <w:rPr>
          <w:szCs w:val="24"/>
        </w:rPr>
      </w:pPr>
      <w:r w:rsidRPr="00FC343C">
        <w:rPr>
          <w:szCs w:val="24"/>
        </w:rPr>
        <w:t xml:space="preserve">Following legislated and/or host enterprise procedures for the stowing of hazardous items </w:t>
      </w:r>
      <w:r w:rsidR="00C12260" w:rsidRPr="00FC343C">
        <w:rPr>
          <w:szCs w:val="24"/>
        </w:rPr>
        <w:t>– this requirement will apply to items such as</w:t>
      </w:r>
      <w:r w:rsidRPr="00FC343C">
        <w:rPr>
          <w:szCs w:val="24"/>
        </w:rPr>
        <w:t>:</w:t>
      </w:r>
    </w:p>
    <w:p w:rsidR="00074B56" w:rsidRPr="00FC343C" w:rsidRDefault="00B17896" w:rsidP="00E83C0F">
      <w:pPr>
        <w:pStyle w:val="Bullet2"/>
        <w:rPr>
          <w:lang w:val="en-AU"/>
        </w:rPr>
      </w:pPr>
      <w:r w:rsidRPr="00FC343C">
        <w:rPr>
          <w:noProof/>
          <w:lang w:val="en-AU"/>
        </w:rPr>
        <w:drawing>
          <wp:anchor distT="0" distB="0" distL="114300" distR="114300" simplePos="0" relativeHeight="251750400" behindDoc="0" locked="0" layoutInCell="1" allowOverlap="1" wp14:anchorId="0C4D76E0" wp14:editId="12D62EC4">
            <wp:simplePos x="0" y="0"/>
            <wp:positionH relativeFrom="column">
              <wp:posOffset>3850005</wp:posOffset>
            </wp:positionH>
            <wp:positionV relativeFrom="paragraph">
              <wp:posOffset>139065</wp:posOffset>
            </wp:positionV>
            <wp:extent cx="1728470" cy="1162050"/>
            <wp:effectExtent l="19050" t="0" r="5080" b="0"/>
            <wp:wrapSquare wrapText="bothSides"/>
            <wp:docPr id="62" name="Picture 28" descr="C:\Documents and Settings\Godaishu\Desktop\PHOTOS\2014\Shutterstock 25-a-day\Assessment_115352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Documents and Settings\Godaishu\Desktop\PHOTOS\2014\Shutterstock 25-a-day\Assessment_115352104.jpg"/>
                    <pic:cNvPicPr>
                      <a:picLocks noChangeAspect="1" noChangeArrowheads="1"/>
                    </pic:cNvPicPr>
                  </pic:nvPicPr>
                  <pic:blipFill>
                    <a:blip r:embed="rId111" cstate="print"/>
                    <a:srcRect/>
                    <a:stretch>
                      <a:fillRect/>
                    </a:stretch>
                  </pic:blipFill>
                  <pic:spPr bwMode="auto">
                    <a:xfrm>
                      <a:off x="0" y="0"/>
                      <a:ext cx="1728470" cy="1162050"/>
                    </a:xfrm>
                    <a:prstGeom prst="rect">
                      <a:avLst/>
                    </a:prstGeom>
                    <a:noFill/>
                    <a:ln w="9525">
                      <a:noFill/>
                      <a:miter lim="800000"/>
                      <a:headEnd/>
                      <a:tailEnd/>
                    </a:ln>
                  </pic:spPr>
                </pic:pic>
              </a:graphicData>
            </a:graphic>
          </wp:anchor>
        </w:drawing>
      </w:r>
      <w:r w:rsidR="00074B56" w:rsidRPr="00FC343C">
        <w:rPr>
          <w:lang w:val="en-AU"/>
        </w:rPr>
        <w:t>Sharp tools or equipment</w:t>
      </w:r>
    </w:p>
    <w:p w:rsidR="00074B56" w:rsidRPr="00FC343C" w:rsidRDefault="00074B56" w:rsidP="00E83C0F">
      <w:pPr>
        <w:pStyle w:val="Bullet2"/>
        <w:rPr>
          <w:lang w:val="en-AU"/>
        </w:rPr>
      </w:pPr>
      <w:r w:rsidRPr="00FC343C">
        <w:rPr>
          <w:lang w:val="en-AU"/>
        </w:rPr>
        <w:t>Heavy items</w:t>
      </w:r>
    </w:p>
    <w:p w:rsidR="00074B56" w:rsidRPr="00FC343C" w:rsidRDefault="00074B56" w:rsidP="00E83C0F">
      <w:pPr>
        <w:pStyle w:val="Bullet2"/>
        <w:rPr>
          <w:lang w:val="en-AU"/>
        </w:rPr>
      </w:pPr>
      <w:r w:rsidRPr="00FC343C">
        <w:rPr>
          <w:lang w:val="en-AU"/>
        </w:rPr>
        <w:t>Items made of or containing glass</w:t>
      </w:r>
    </w:p>
    <w:p w:rsidR="00074B56" w:rsidRPr="00FC343C" w:rsidRDefault="00074B56" w:rsidP="00E83C0F">
      <w:pPr>
        <w:pStyle w:val="Bullet2"/>
        <w:rPr>
          <w:lang w:val="en-AU"/>
        </w:rPr>
      </w:pPr>
      <w:r w:rsidRPr="00FC343C">
        <w:rPr>
          <w:lang w:val="en-AU"/>
        </w:rPr>
        <w:t>Gas containers</w:t>
      </w:r>
    </w:p>
    <w:p w:rsidR="00074B56" w:rsidRPr="00FC343C" w:rsidRDefault="00074B56" w:rsidP="00E83C0F">
      <w:pPr>
        <w:pStyle w:val="Bullet2"/>
        <w:rPr>
          <w:lang w:val="en-AU"/>
        </w:rPr>
      </w:pPr>
      <w:r w:rsidRPr="00FC343C">
        <w:rPr>
          <w:lang w:val="en-AU"/>
        </w:rPr>
        <w:t>Heat-sensitive aerosols</w:t>
      </w:r>
    </w:p>
    <w:p w:rsidR="00074B56" w:rsidRPr="00FC343C" w:rsidRDefault="00074B56" w:rsidP="00E83C0F">
      <w:pPr>
        <w:pStyle w:val="Bullet2"/>
        <w:rPr>
          <w:lang w:val="en-AU"/>
        </w:rPr>
      </w:pPr>
      <w:r w:rsidRPr="00FC343C">
        <w:rPr>
          <w:lang w:val="en-AU"/>
        </w:rPr>
        <w:t>Medication</w:t>
      </w:r>
    </w:p>
    <w:p w:rsidR="00074B56" w:rsidRPr="00FC343C" w:rsidRDefault="00074B56" w:rsidP="00E83C0F">
      <w:pPr>
        <w:pStyle w:val="Bullet2"/>
        <w:rPr>
          <w:lang w:val="en-AU"/>
        </w:rPr>
      </w:pPr>
      <w:r w:rsidRPr="00FC343C">
        <w:rPr>
          <w:lang w:val="en-AU"/>
        </w:rPr>
        <w:t>Petrol, fuel and other flammable materials</w:t>
      </w:r>
    </w:p>
    <w:p w:rsidR="00C12260" w:rsidRPr="00FC343C" w:rsidRDefault="00074B56" w:rsidP="003304FF">
      <w:pPr>
        <w:pStyle w:val="Bullet1"/>
        <w:rPr>
          <w:szCs w:val="24"/>
        </w:rPr>
      </w:pPr>
      <w:r w:rsidRPr="00FC343C">
        <w:rPr>
          <w:szCs w:val="24"/>
        </w:rPr>
        <w:t xml:space="preserve">Securing equipment and supplies </w:t>
      </w:r>
      <w:r w:rsidR="00C12260" w:rsidRPr="00FC343C">
        <w:rPr>
          <w:szCs w:val="24"/>
        </w:rPr>
        <w:t xml:space="preserve">– in order </w:t>
      </w:r>
      <w:r w:rsidRPr="00FC343C">
        <w:rPr>
          <w:szCs w:val="24"/>
        </w:rPr>
        <w:t>to</w:t>
      </w:r>
      <w:r w:rsidR="00C12260" w:rsidRPr="00FC343C">
        <w:rPr>
          <w:szCs w:val="24"/>
        </w:rPr>
        <w:t>:</w:t>
      </w:r>
    </w:p>
    <w:p w:rsidR="00074B56" w:rsidRPr="00FC343C" w:rsidRDefault="00C12260" w:rsidP="00E83C0F">
      <w:pPr>
        <w:pStyle w:val="Bullet2"/>
        <w:rPr>
          <w:lang w:val="en-AU"/>
        </w:rPr>
      </w:pPr>
      <w:r w:rsidRPr="00FC343C">
        <w:rPr>
          <w:lang w:val="en-AU"/>
        </w:rPr>
        <w:t xml:space="preserve">Prevent </w:t>
      </w:r>
      <w:r w:rsidR="00074B56" w:rsidRPr="00FC343C">
        <w:rPr>
          <w:lang w:val="en-AU"/>
        </w:rPr>
        <w:t>movement, as far as practicable</w:t>
      </w:r>
    </w:p>
    <w:p w:rsidR="00C12260" w:rsidRPr="00FC343C" w:rsidRDefault="00C12260" w:rsidP="00E83C0F">
      <w:pPr>
        <w:pStyle w:val="Bullet2"/>
        <w:rPr>
          <w:lang w:val="en-AU"/>
        </w:rPr>
      </w:pPr>
      <w:r w:rsidRPr="00FC343C">
        <w:rPr>
          <w:lang w:val="en-AU"/>
        </w:rPr>
        <w:t xml:space="preserve">Stop unauthorised access including theft by others and unauthorised use by tour group members. </w:t>
      </w:r>
    </w:p>
    <w:p w:rsidR="00D4005D" w:rsidRPr="00FC343C" w:rsidRDefault="00D4005D" w:rsidP="00074B56">
      <w:pPr>
        <w:pStyle w:val="TableBullet2"/>
        <w:numPr>
          <w:ilvl w:val="0"/>
          <w:numId w:val="0"/>
        </w:numPr>
        <w:spacing w:before="80" w:after="120"/>
        <w:ind w:left="714" w:hanging="357"/>
        <w:rPr>
          <w:lang w:val="en-AU"/>
        </w:rPr>
      </w:pPr>
      <w:r w:rsidRPr="00FC343C">
        <w:rPr>
          <w:lang w:val="en-AU"/>
        </w:rPr>
        <w:br w:type="page"/>
      </w:r>
    </w:p>
    <w:p w:rsidR="0012258E" w:rsidRPr="00FC343C" w:rsidRDefault="00B216BF" w:rsidP="0012258E">
      <w:pPr>
        <w:pStyle w:val="Heading2"/>
      </w:pPr>
      <w:r w:rsidRPr="00FC343C">
        <w:rPr>
          <w:noProof/>
        </w:rPr>
        <w:lastRenderedPageBreak/>
        <w:drawing>
          <wp:anchor distT="0" distB="0" distL="114300" distR="114300" simplePos="0" relativeHeight="251752448" behindDoc="0" locked="0" layoutInCell="1" allowOverlap="1" wp14:anchorId="3DCCE24E" wp14:editId="7812A0A6">
            <wp:simplePos x="0" y="0"/>
            <wp:positionH relativeFrom="column">
              <wp:posOffset>4227195</wp:posOffset>
            </wp:positionH>
            <wp:positionV relativeFrom="paragraph">
              <wp:posOffset>449580</wp:posOffset>
            </wp:positionV>
            <wp:extent cx="1348105" cy="1434465"/>
            <wp:effectExtent l="19050" t="0" r="4445" b="0"/>
            <wp:wrapSquare wrapText="bothSides"/>
            <wp:docPr id="65" name="Picture 31" descr="C:\Documents and Settings\Godaishu\Desktop\PHOTOS\2014\Shutterstock 25-a-day\Assess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Documents and Settings\Godaishu\Desktop\PHOTOS\2014\Shutterstock 25-a-day\Assessment.jpg"/>
                    <pic:cNvPicPr>
                      <a:picLocks noChangeAspect="1" noChangeArrowheads="1"/>
                    </pic:cNvPicPr>
                  </pic:nvPicPr>
                  <pic:blipFill>
                    <a:blip r:embed="rId112" cstate="print"/>
                    <a:srcRect/>
                    <a:stretch>
                      <a:fillRect/>
                    </a:stretch>
                  </pic:blipFill>
                  <pic:spPr bwMode="auto">
                    <a:xfrm>
                      <a:off x="0" y="0"/>
                      <a:ext cx="1348105" cy="1434465"/>
                    </a:xfrm>
                    <a:prstGeom prst="rect">
                      <a:avLst/>
                    </a:prstGeom>
                    <a:noFill/>
                    <a:ln w="9525">
                      <a:noFill/>
                      <a:miter lim="800000"/>
                      <a:headEnd/>
                      <a:tailEnd/>
                    </a:ln>
                  </pic:spPr>
                </pic:pic>
              </a:graphicData>
            </a:graphic>
          </wp:anchor>
        </w:drawing>
      </w:r>
      <w:r w:rsidR="0012258E" w:rsidRPr="00FC343C">
        <w:t>3.3</w:t>
      </w:r>
      <w:r w:rsidR="0012258E" w:rsidRPr="00FC343C">
        <w:tab/>
      </w:r>
      <w:r w:rsidR="00F80014">
        <w:fldChar w:fldCharType="begin"/>
      </w:r>
      <w:r w:rsidR="00F80014">
        <w:instrText xml:space="preserve"> REF  Criteria33  \* MERGEFORMAT </w:instrText>
      </w:r>
      <w:r w:rsidR="00F80014">
        <w:fldChar w:fldCharType="separate"/>
      </w:r>
      <w:sdt>
        <w:sdtPr>
          <w:alias w:val="Criteria33"/>
          <w:tag w:val="Criteria33"/>
          <w:id w:val="1204910577"/>
          <w:placeholder>
            <w:docPart w:val="F8B50F2A1C1242E68786EAB39F279428"/>
          </w:placeholder>
        </w:sdtPr>
        <w:sdtContent>
          <w:r w:rsidR="00F80014" w:rsidRPr="00F80014">
            <w:rPr>
              <w:rStyle w:val="PlaceholderText"/>
              <w:color w:val="45545F"/>
            </w:rPr>
            <w:t xml:space="preserve">Use checklist/s to ensure </w:t>
          </w:r>
          <w:r w:rsidR="00F80014" w:rsidRPr="00FC343C">
            <w:t>all equipment and supplies are loaded</w:t>
          </w:r>
        </w:sdtContent>
      </w:sdt>
      <w:r w:rsidR="00F80014">
        <w:fldChar w:fldCharType="end"/>
      </w:r>
    </w:p>
    <w:p w:rsidR="00D4005D" w:rsidRPr="00FC343C" w:rsidRDefault="00D4005D" w:rsidP="00D4005D">
      <w:pPr>
        <w:pStyle w:val="Heading3"/>
      </w:pPr>
      <w:r w:rsidRPr="00FC343C">
        <w:t>Introduction</w:t>
      </w:r>
    </w:p>
    <w:p w:rsidR="00D4005D" w:rsidRPr="00FC343C" w:rsidRDefault="00C12260" w:rsidP="00D4005D">
      <w:pPr>
        <w:pStyle w:val="BodyCopy"/>
        <w:rPr>
          <w:noProof w:val="0"/>
          <w:szCs w:val="24"/>
        </w:rPr>
      </w:pPr>
      <w:r w:rsidRPr="00FC343C">
        <w:rPr>
          <w:noProof w:val="0"/>
          <w:szCs w:val="24"/>
        </w:rPr>
        <w:t>Documentation is always used to confirm all equipment and supplies have been loaded for trips and tours.</w:t>
      </w:r>
    </w:p>
    <w:p w:rsidR="00C12260" w:rsidRPr="00FC343C" w:rsidRDefault="00C12260" w:rsidP="00D4005D">
      <w:pPr>
        <w:pStyle w:val="BodyCopy"/>
        <w:rPr>
          <w:noProof w:val="0"/>
          <w:szCs w:val="24"/>
        </w:rPr>
      </w:pPr>
      <w:r w:rsidRPr="00FC343C">
        <w:rPr>
          <w:noProof w:val="0"/>
          <w:szCs w:val="24"/>
        </w:rPr>
        <w:t>This section describes their use.</w:t>
      </w:r>
    </w:p>
    <w:p w:rsidR="00D4005D" w:rsidRPr="00FC343C" w:rsidRDefault="00C12260" w:rsidP="00D4005D">
      <w:pPr>
        <w:pStyle w:val="Heading3"/>
      </w:pPr>
      <w:r w:rsidRPr="00FC343C">
        <w:t>Using the checklist</w:t>
      </w:r>
    </w:p>
    <w:p w:rsidR="00D4005D" w:rsidRPr="00FC343C" w:rsidRDefault="00C12260" w:rsidP="00D4005D">
      <w:pPr>
        <w:pStyle w:val="BodyCopy"/>
        <w:rPr>
          <w:noProof w:val="0"/>
          <w:szCs w:val="24"/>
        </w:rPr>
      </w:pPr>
      <w:r w:rsidRPr="00FC343C">
        <w:rPr>
          <w:noProof w:val="0"/>
          <w:szCs w:val="24"/>
        </w:rPr>
        <w:t>Commonly, the Loading sheets are the checklists used to confirm all equipment and supplies have been loaded for trips and tours.</w:t>
      </w:r>
    </w:p>
    <w:p w:rsidR="00C12260" w:rsidRPr="00FC343C" w:rsidRDefault="00C12260" w:rsidP="00D4005D">
      <w:pPr>
        <w:pStyle w:val="BodyCopy"/>
        <w:rPr>
          <w:noProof w:val="0"/>
          <w:szCs w:val="24"/>
        </w:rPr>
      </w:pPr>
      <w:r w:rsidRPr="00FC343C">
        <w:rPr>
          <w:noProof w:val="0"/>
          <w:szCs w:val="24"/>
        </w:rPr>
        <w:t>The checking process comprises the following:</w:t>
      </w:r>
    </w:p>
    <w:p w:rsidR="005A5B8D" w:rsidRPr="00FC343C" w:rsidRDefault="005A5B8D" w:rsidP="005A5B8D">
      <w:pPr>
        <w:pStyle w:val="Bullet1"/>
      </w:pPr>
      <w:r w:rsidRPr="00FC343C">
        <w:t>Meeting with tour staff to conduct the check – points to note are:</w:t>
      </w:r>
    </w:p>
    <w:p w:rsidR="005A5B8D" w:rsidRPr="00FC343C" w:rsidRDefault="005A5B8D" w:rsidP="003B5F17">
      <w:pPr>
        <w:pStyle w:val="Bullet2"/>
        <w:rPr>
          <w:lang w:val="en-AU"/>
        </w:rPr>
      </w:pPr>
      <w:r w:rsidRPr="00FC343C">
        <w:rPr>
          <w:lang w:val="en-AU"/>
        </w:rPr>
        <w:t>This meeting/activity has to be organised – it is important and needs to be scheduled and not just left to chance, or overlooked</w:t>
      </w:r>
    </w:p>
    <w:p w:rsidR="005A5B8D" w:rsidRPr="00FC343C" w:rsidRDefault="005A5B8D" w:rsidP="003B5F17">
      <w:pPr>
        <w:pStyle w:val="Bullet2"/>
        <w:rPr>
          <w:lang w:val="en-AU"/>
        </w:rPr>
      </w:pPr>
      <w:r w:rsidRPr="00FC343C">
        <w:rPr>
          <w:lang w:val="en-AU"/>
        </w:rPr>
        <w:t>Sufficient time must be allocated – it is a time-consuming process</w:t>
      </w:r>
    </w:p>
    <w:p w:rsidR="005A5B8D" w:rsidRPr="00FC343C" w:rsidRDefault="005A5B8D" w:rsidP="003B5F17">
      <w:pPr>
        <w:pStyle w:val="Bullet2"/>
        <w:rPr>
          <w:lang w:val="en-AU"/>
        </w:rPr>
      </w:pPr>
      <w:r w:rsidRPr="00FC343C">
        <w:rPr>
          <w:lang w:val="en-AU"/>
        </w:rPr>
        <w:t>Not all tour staff need to be present at this meeting but there must be at least one tour staff member in attendance to see where things are, to be informed of necessary information and to make input to any operational decisions and choices which need to be made. It is not sufficient to conduct this check with another staff member who is not going to be on the trip/tour</w:t>
      </w:r>
    </w:p>
    <w:p w:rsidR="005A5B8D" w:rsidRPr="00FC343C" w:rsidRDefault="005A5B8D" w:rsidP="005A5B8D">
      <w:pPr>
        <w:pStyle w:val="Bullet1"/>
      </w:pPr>
      <w:r w:rsidRPr="00FC343C">
        <w:t>Photocopying the loading sheets which were completed as part of the loading process – so the tour staff member has their own copy</w:t>
      </w:r>
    </w:p>
    <w:p w:rsidR="005A5B8D" w:rsidRPr="00FC343C" w:rsidRDefault="007B2B6C" w:rsidP="005A5B8D">
      <w:pPr>
        <w:pStyle w:val="Bullet1"/>
      </w:pPr>
      <w:r w:rsidRPr="00FC343C">
        <w:t>Handling any last-minute requirements – and ensuring these are authorised and documented as appropriate</w:t>
      </w:r>
    </w:p>
    <w:p w:rsidR="005A5B8D" w:rsidRPr="00FC343C" w:rsidRDefault="007B2B6C" w:rsidP="005A5B8D">
      <w:pPr>
        <w:pStyle w:val="Bullet1"/>
      </w:pPr>
      <w:r w:rsidRPr="00FC343C">
        <w:t>Verifying/inspecting items as necessary/appropriate to the nature of each item – for example:</w:t>
      </w:r>
    </w:p>
    <w:p w:rsidR="007B2B6C" w:rsidRPr="00FC343C" w:rsidRDefault="007B2B6C" w:rsidP="003B5F17">
      <w:pPr>
        <w:pStyle w:val="Bullet2"/>
        <w:rPr>
          <w:lang w:val="en-AU"/>
        </w:rPr>
      </w:pPr>
      <w:r w:rsidRPr="00FC343C">
        <w:rPr>
          <w:lang w:val="en-AU"/>
        </w:rPr>
        <w:t>Gas cylinders are within their legislated testing dates required for pressure vessels</w:t>
      </w:r>
    </w:p>
    <w:p w:rsidR="007B2B6C" w:rsidRPr="00FC343C" w:rsidRDefault="007B2B6C" w:rsidP="003B5F17">
      <w:pPr>
        <w:pStyle w:val="Bullet2"/>
        <w:rPr>
          <w:lang w:val="en-AU"/>
        </w:rPr>
      </w:pPr>
      <w:r w:rsidRPr="00FC343C">
        <w:rPr>
          <w:lang w:val="en-AU"/>
        </w:rPr>
        <w:t>EPIRBs are registered correctly and are still in date</w:t>
      </w:r>
    </w:p>
    <w:p w:rsidR="007B2B6C" w:rsidRPr="00FC343C" w:rsidRDefault="007B2B6C" w:rsidP="003B5F17">
      <w:pPr>
        <w:pStyle w:val="Bullet2"/>
        <w:rPr>
          <w:lang w:val="en-AU"/>
        </w:rPr>
      </w:pPr>
      <w:r w:rsidRPr="00FC343C">
        <w:rPr>
          <w:lang w:val="en-AU"/>
        </w:rPr>
        <w:t>Vehicle registration is current</w:t>
      </w:r>
    </w:p>
    <w:p w:rsidR="007B2B6C" w:rsidRPr="00FC343C" w:rsidRDefault="007B2B6C" w:rsidP="003B5F17">
      <w:pPr>
        <w:pStyle w:val="Bullet2"/>
        <w:rPr>
          <w:lang w:val="en-AU"/>
        </w:rPr>
      </w:pPr>
      <w:r w:rsidRPr="00FC343C">
        <w:rPr>
          <w:lang w:val="en-AU"/>
        </w:rPr>
        <w:t>Foods are within required Use By dates</w:t>
      </w:r>
    </w:p>
    <w:p w:rsidR="007B2B6C" w:rsidRPr="00FC343C" w:rsidRDefault="007B2B6C" w:rsidP="003B5F17">
      <w:pPr>
        <w:pStyle w:val="Bullet2"/>
        <w:rPr>
          <w:lang w:val="en-AU"/>
        </w:rPr>
      </w:pPr>
      <w:r w:rsidRPr="00FC343C">
        <w:rPr>
          <w:lang w:val="en-AU"/>
        </w:rPr>
        <w:t>There is no obvious/unacceptable damage or defects to goods</w:t>
      </w:r>
    </w:p>
    <w:p w:rsidR="005A5B8D" w:rsidRPr="00FC343C" w:rsidRDefault="007B2B6C" w:rsidP="007B2B6C">
      <w:pPr>
        <w:pStyle w:val="Bullet1"/>
      </w:pPr>
      <w:r w:rsidRPr="00FC343C">
        <w:t>Adjusting the loading sheets – as/if required in accordance with actual loading and/or decisions made.</w:t>
      </w:r>
    </w:p>
    <w:p w:rsidR="007B2B6C" w:rsidRPr="00FC343C" w:rsidRDefault="007B2B6C" w:rsidP="007B2B6C">
      <w:pPr>
        <w:pStyle w:val="Bullet1"/>
        <w:numPr>
          <w:ilvl w:val="0"/>
          <w:numId w:val="0"/>
        </w:numPr>
        <w:ind w:left="357"/>
      </w:pPr>
      <w:r w:rsidRPr="00FC343C">
        <w:t>This involves:</w:t>
      </w:r>
    </w:p>
    <w:p w:rsidR="007B2B6C" w:rsidRPr="00FC343C" w:rsidRDefault="007B2B6C" w:rsidP="003B5F17">
      <w:pPr>
        <w:pStyle w:val="Bullet2"/>
        <w:rPr>
          <w:lang w:val="en-AU"/>
        </w:rPr>
      </w:pPr>
      <w:r w:rsidRPr="00FC343C">
        <w:rPr>
          <w:lang w:val="en-AU"/>
        </w:rPr>
        <w:t>Amending/entering figures in the Number Loaded column</w:t>
      </w:r>
    </w:p>
    <w:p w:rsidR="007B2B6C" w:rsidRPr="00FC343C" w:rsidRDefault="007B2B6C" w:rsidP="003B5F17">
      <w:pPr>
        <w:pStyle w:val="Bullet2"/>
        <w:rPr>
          <w:lang w:val="en-AU"/>
        </w:rPr>
      </w:pPr>
      <w:r w:rsidRPr="00FC343C">
        <w:rPr>
          <w:lang w:val="en-AU"/>
        </w:rPr>
        <w:t>Adding written comment in the Comments column</w:t>
      </w:r>
    </w:p>
    <w:p w:rsidR="007B2B6C" w:rsidRPr="00FC343C" w:rsidRDefault="007B2B6C">
      <w:pPr>
        <w:rPr>
          <w:rFonts w:ascii="Helvetica" w:eastAsiaTheme="minorHAnsi" w:hAnsi="Helvetica"/>
          <w:lang w:eastAsia="en-US"/>
        </w:rPr>
      </w:pPr>
      <w:r w:rsidRPr="00FC343C">
        <w:rPr>
          <w:rFonts w:ascii="Helvetica" w:hAnsi="Helvetica"/>
        </w:rPr>
        <w:br w:type="page"/>
      </w:r>
    </w:p>
    <w:p w:rsidR="007B2B6C" w:rsidRPr="00FC343C" w:rsidRDefault="007B2B6C" w:rsidP="007B2B6C">
      <w:pPr>
        <w:pStyle w:val="Bullet1"/>
      </w:pPr>
      <w:r w:rsidRPr="00FC343C">
        <w:lastRenderedPageBreak/>
        <w:t>Signing-off and dating the loading sheets – the loading sheet needs to be signed:</w:t>
      </w:r>
    </w:p>
    <w:p w:rsidR="007B2B6C" w:rsidRPr="00FC343C" w:rsidRDefault="007B2B6C" w:rsidP="003B5F17">
      <w:pPr>
        <w:pStyle w:val="Bullet2"/>
        <w:rPr>
          <w:lang w:val="en-AU"/>
        </w:rPr>
      </w:pPr>
      <w:r w:rsidRPr="00FC343C">
        <w:rPr>
          <w:lang w:val="en-AU"/>
        </w:rPr>
        <w:t>By the person/s who loaded the vehicle</w:t>
      </w:r>
    </w:p>
    <w:p w:rsidR="007B2B6C" w:rsidRPr="00FC343C" w:rsidRDefault="007B2B6C" w:rsidP="003B5F17">
      <w:pPr>
        <w:pStyle w:val="Bullet2"/>
        <w:rPr>
          <w:lang w:val="en-AU"/>
        </w:rPr>
      </w:pPr>
      <w:r w:rsidRPr="00FC343C">
        <w:rPr>
          <w:lang w:val="en-AU"/>
        </w:rPr>
        <w:t>By the tour staff member who participated in the checking process – their signature indicates:</w:t>
      </w:r>
    </w:p>
    <w:p w:rsidR="007B2B6C" w:rsidRPr="00FC343C" w:rsidRDefault="007B2B6C" w:rsidP="003B5F17">
      <w:pPr>
        <w:pStyle w:val="Bullet3"/>
        <w:rPr>
          <w:lang w:val="en-AU"/>
        </w:rPr>
      </w:pPr>
      <w:r w:rsidRPr="00FC343C">
        <w:rPr>
          <w:lang w:val="en-AU"/>
        </w:rPr>
        <w:t>All items were provided as indicated in good condition</w:t>
      </w:r>
    </w:p>
    <w:p w:rsidR="007B2B6C" w:rsidRPr="00FC343C" w:rsidRDefault="007B2B6C" w:rsidP="003B5F17">
      <w:pPr>
        <w:pStyle w:val="Bullet3"/>
        <w:rPr>
          <w:lang w:val="en-AU"/>
        </w:rPr>
      </w:pPr>
      <w:r w:rsidRPr="00FC343C">
        <w:rPr>
          <w:lang w:val="en-AU"/>
        </w:rPr>
        <w:t>They are taking responsibility for the items listed.</w:t>
      </w:r>
    </w:p>
    <w:p w:rsidR="00D4005D" w:rsidRPr="00FC343C" w:rsidRDefault="000A5BFC" w:rsidP="00D4005D">
      <w:pPr>
        <w:pStyle w:val="BodyCopyBold"/>
        <w:rPr>
          <w:noProof w:val="0"/>
        </w:rPr>
      </w:pPr>
      <w:r w:rsidRPr="00FC343C">
        <w:rPr>
          <w:lang w:eastAsia="en-AU"/>
        </w:rPr>
        <w:drawing>
          <wp:anchor distT="0" distB="0" distL="114300" distR="114300" simplePos="0" relativeHeight="251753472" behindDoc="0" locked="0" layoutInCell="1" allowOverlap="1" wp14:anchorId="7DAA0A18" wp14:editId="7F523C6B">
            <wp:simplePos x="0" y="0"/>
            <wp:positionH relativeFrom="column">
              <wp:posOffset>3850005</wp:posOffset>
            </wp:positionH>
            <wp:positionV relativeFrom="paragraph">
              <wp:posOffset>224790</wp:posOffset>
            </wp:positionV>
            <wp:extent cx="1824990" cy="1828800"/>
            <wp:effectExtent l="19050" t="0" r="3810" b="0"/>
            <wp:wrapSquare wrapText="bothSides"/>
            <wp:docPr id="66" name="Picture 32" descr="C:\Documents and Settings\Godaishu\Desktop\PHOTOS\2014\Shutterstock 25-a-day\shutterstock_166756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Documents and Settings\Godaishu\Desktop\PHOTOS\2014\Shutterstock 25-a-day\shutterstock_166756904.jpg"/>
                    <pic:cNvPicPr>
                      <a:picLocks noChangeAspect="1" noChangeArrowheads="1"/>
                    </pic:cNvPicPr>
                  </pic:nvPicPr>
                  <pic:blipFill>
                    <a:blip r:embed="rId113" cstate="print"/>
                    <a:srcRect/>
                    <a:stretch>
                      <a:fillRect/>
                    </a:stretch>
                  </pic:blipFill>
                  <pic:spPr bwMode="auto">
                    <a:xfrm>
                      <a:off x="0" y="0"/>
                      <a:ext cx="1824990" cy="1828800"/>
                    </a:xfrm>
                    <a:prstGeom prst="rect">
                      <a:avLst/>
                    </a:prstGeom>
                    <a:noFill/>
                    <a:ln w="9525">
                      <a:noFill/>
                      <a:miter lim="800000"/>
                      <a:headEnd/>
                      <a:tailEnd/>
                    </a:ln>
                  </pic:spPr>
                </pic:pic>
              </a:graphicData>
            </a:graphic>
          </wp:anchor>
        </w:drawing>
      </w:r>
      <w:r w:rsidR="005A5B8D" w:rsidRPr="00FC343C">
        <w:rPr>
          <w:noProof w:val="0"/>
        </w:rPr>
        <w:t>Note</w:t>
      </w:r>
    </w:p>
    <w:p w:rsidR="005A5B8D" w:rsidRPr="00FC343C" w:rsidRDefault="005A5B8D" w:rsidP="005A5B8D">
      <w:pPr>
        <w:pStyle w:val="BodyCopyBold"/>
        <w:rPr>
          <w:b w:val="0"/>
          <w:noProof w:val="0"/>
        </w:rPr>
      </w:pPr>
      <w:r w:rsidRPr="00FC343C">
        <w:rPr>
          <w:b w:val="0"/>
          <w:noProof w:val="0"/>
        </w:rPr>
        <w:t xml:space="preserve">In some cases loading and stowing of the equipment and supplies takes place </w:t>
      </w:r>
      <w:r w:rsidRPr="00FC343C">
        <w:rPr>
          <w:noProof w:val="0"/>
        </w:rPr>
        <w:t>at the same time</w:t>
      </w:r>
      <w:r w:rsidRPr="00FC343C">
        <w:rPr>
          <w:b w:val="0"/>
          <w:noProof w:val="0"/>
        </w:rPr>
        <w:t xml:space="preserve"> as the checks are made to ensure all items have been packed.</w:t>
      </w:r>
    </w:p>
    <w:p w:rsidR="005A5B8D" w:rsidRPr="00FC343C" w:rsidRDefault="005A5B8D" w:rsidP="005A5B8D">
      <w:pPr>
        <w:pStyle w:val="BodyCopyBold"/>
        <w:rPr>
          <w:b w:val="0"/>
          <w:noProof w:val="0"/>
        </w:rPr>
      </w:pPr>
      <w:r w:rsidRPr="00FC343C">
        <w:rPr>
          <w:b w:val="0"/>
          <w:noProof w:val="0"/>
        </w:rPr>
        <w:t>In these cases:</w:t>
      </w:r>
    </w:p>
    <w:p w:rsidR="005A5B8D" w:rsidRPr="00FC343C" w:rsidRDefault="005A5B8D" w:rsidP="005A5B8D">
      <w:pPr>
        <w:pStyle w:val="Bullet1"/>
      </w:pPr>
      <w:r w:rsidRPr="00FC343C">
        <w:t>Tour staff help load and stow the items</w:t>
      </w:r>
    </w:p>
    <w:p w:rsidR="005A5B8D" w:rsidRPr="00FC343C" w:rsidRDefault="005A5B8D" w:rsidP="005A5B8D">
      <w:pPr>
        <w:pStyle w:val="Bullet1"/>
      </w:pPr>
      <w:r w:rsidRPr="00FC343C">
        <w:t>Tour staff decide where they want supplies and equipment to be located</w:t>
      </w:r>
    </w:p>
    <w:p w:rsidR="005A5B8D" w:rsidRPr="00FC343C" w:rsidRDefault="005A5B8D" w:rsidP="005A5B8D">
      <w:pPr>
        <w:pStyle w:val="Bullet1"/>
      </w:pPr>
      <w:r w:rsidRPr="00FC343C">
        <w:t xml:space="preserve">Loading sheets are signed-off when the process of </w:t>
      </w:r>
      <w:r w:rsidR="007B2B6C" w:rsidRPr="00FC343C">
        <w:t>packing/loading has been completed.</w:t>
      </w:r>
    </w:p>
    <w:p w:rsidR="00D4005D" w:rsidRPr="00FC343C" w:rsidRDefault="00D4005D" w:rsidP="00D4005D">
      <w:pPr>
        <w:pStyle w:val="BodyCopy"/>
        <w:rPr>
          <w:noProof w:val="0"/>
        </w:rPr>
      </w:pPr>
      <w:r w:rsidRPr="00FC343C">
        <w:rPr>
          <w:noProof w:val="0"/>
          <w:lang w:eastAsia="en-AU"/>
        </w:rPr>
        <w:br w:type="page"/>
      </w:r>
    </w:p>
    <w:p w:rsidR="0012258E" w:rsidRPr="00FC343C" w:rsidRDefault="0012258E" w:rsidP="0012258E">
      <w:pPr>
        <w:pStyle w:val="Heading2"/>
      </w:pPr>
      <w:r w:rsidRPr="00FC343C">
        <w:lastRenderedPageBreak/>
        <w:t>3.4</w:t>
      </w:r>
      <w:r w:rsidRPr="00FC343C">
        <w:tab/>
      </w:r>
      <w:r w:rsidR="00F80014">
        <w:fldChar w:fldCharType="begin"/>
      </w:r>
      <w:r w:rsidR="00F80014">
        <w:instrText xml:space="preserve"> REF  Criteria34  \* MERGEFORMAT </w:instrText>
      </w:r>
      <w:r w:rsidR="00F80014">
        <w:fldChar w:fldCharType="separate"/>
      </w:r>
      <w:sdt>
        <w:sdtPr>
          <w:alias w:val="Criteria34"/>
          <w:tag w:val="Criteria34"/>
          <w:id w:val="-92244608"/>
          <w:placeholder>
            <w:docPart w:val="4CA340CB660C43C4ABB59AE68AB02C2A"/>
          </w:placeholder>
        </w:sdtPr>
        <w:sdtContent>
          <w:r w:rsidR="00F80014" w:rsidRPr="00F80014">
            <w:rPr>
              <w:rStyle w:val="PlaceholderText"/>
              <w:color w:val="45545F"/>
            </w:rPr>
            <w:t xml:space="preserve">Conduct final check of all </w:t>
          </w:r>
          <w:r w:rsidR="00F80014" w:rsidRPr="00FC343C">
            <w:t>vehicles, equipment and supplies</w:t>
          </w:r>
        </w:sdtContent>
      </w:sdt>
      <w:r w:rsidR="00F80014">
        <w:fldChar w:fldCharType="end"/>
      </w:r>
    </w:p>
    <w:p w:rsidR="00D4005D" w:rsidRPr="00FC343C" w:rsidRDefault="0025741D" w:rsidP="00D4005D">
      <w:pPr>
        <w:pStyle w:val="Heading3"/>
      </w:pPr>
      <w:r w:rsidRPr="00FC343C">
        <w:rPr>
          <w:noProof/>
        </w:rPr>
        <w:drawing>
          <wp:anchor distT="0" distB="0" distL="114300" distR="114300" simplePos="0" relativeHeight="251754496" behindDoc="0" locked="0" layoutInCell="1" allowOverlap="1" wp14:anchorId="10E4BEE6" wp14:editId="327C31EE">
            <wp:simplePos x="0" y="0"/>
            <wp:positionH relativeFrom="column">
              <wp:posOffset>3850005</wp:posOffset>
            </wp:positionH>
            <wp:positionV relativeFrom="paragraph">
              <wp:posOffset>210185</wp:posOffset>
            </wp:positionV>
            <wp:extent cx="1990725" cy="1339850"/>
            <wp:effectExtent l="19050" t="0" r="9525" b="0"/>
            <wp:wrapSquare wrapText="bothSides"/>
            <wp:docPr id="67" name="Picture 33" descr="C:\Documents and Settings\Godaishu\Desktop\PHOTOS\2014\Shutterstock 25-a-day\shutterstock_1657286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Documents and Settings\Godaishu\Desktop\PHOTOS\2014\Shutterstock 25-a-day\shutterstock_165728654.jpg"/>
                    <pic:cNvPicPr>
                      <a:picLocks noChangeAspect="1" noChangeArrowheads="1"/>
                    </pic:cNvPicPr>
                  </pic:nvPicPr>
                  <pic:blipFill>
                    <a:blip r:embed="rId114" cstate="print"/>
                    <a:srcRect/>
                    <a:stretch>
                      <a:fillRect/>
                    </a:stretch>
                  </pic:blipFill>
                  <pic:spPr bwMode="auto">
                    <a:xfrm>
                      <a:off x="0" y="0"/>
                      <a:ext cx="1990725" cy="1339850"/>
                    </a:xfrm>
                    <a:prstGeom prst="rect">
                      <a:avLst/>
                    </a:prstGeom>
                    <a:noFill/>
                    <a:ln w="9525">
                      <a:noFill/>
                      <a:miter lim="800000"/>
                      <a:headEnd/>
                      <a:tailEnd/>
                    </a:ln>
                  </pic:spPr>
                </pic:pic>
              </a:graphicData>
            </a:graphic>
          </wp:anchor>
        </w:drawing>
      </w:r>
      <w:r w:rsidR="00D4005D" w:rsidRPr="00FC343C">
        <w:t>Introduction</w:t>
      </w:r>
    </w:p>
    <w:p w:rsidR="00D4005D" w:rsidRPr="00FC343C" w:rsidRDefault="00700F25" w:rsidP="00D4005D">
      <w:pPr>
        <w:pStyle w:val="BodyCopy"/>
        <w:rPr>
          <w:noProof w:val="0"/>
          <w:szCs w:val="24"/>
        </w:rPr>
      </w:pPr>
      <w:r w:rsidRPr="00FC343C">
        <w:rPr>
          <w:noProof w:val="0"/>
          <w:szCs w:val="24"/>
        </w:rPr>
        <w:t>It is standard industry practice for there to be a final check of all vehicles, equipment and supplies after items have been loaded.</w:t>
      </w:r>
    </w:p>
    <w:p w:rsidR="00700F25" w:rsidRPr="00FC343C" w:rsidRDefault="00700F25" w:rsidP="00D4005D">
      <w:pPr>
        <w:pStyle w:val="BodyCopy"/>
        <w:rPr>
          <w:noProof w:val="0"/>
          <w:szCs w:val="24"/>
        </w:rPr>
      </w:pPr>
      <w:r w:rsidRPr="00FC343C">
        <w:rPr>
          <w:noProof w:val="0"/>
          <w:szCs w:val="24"/>
        </w:rPr>
        <w:t>This section presents activities involved as part of this final pre-departure check.</w:t>
      </w:r>
    </w:p>
    <w:p w:rsidR="00700F25" w:rsidRPr="00FC343C" w:rsidRDefault="00700F25" w:rsidP="00700F25">
      <w:pPr>
        <w:pStyle w:val="Heading3"/>
      </w:pPr>
      <w:r w:rsidRPr="00FC343C">
        <w:t>Timing of the final check</w:t>
      </w:r>
    </w:p>
    <w:p w:rsidR="00700F25" w:rsidRPr="00FC343C" w:rsidRDefault="00700F25" w:rsidP="00700F25">
      <w:pPr>
        <w:pStyle w:val="BodyCopy"/>
        <w:rPr>
          <w:noProof w:val="0"/>
          <w:szCs w:val="24"/>
        </w:rPr>
      </w:pPr>
      <w:r w:rsidRPr="00FC343C">
        <w:rPr>
          <w:noProof w:val="0"/>
          <w:szCs w:val="24"/>
        </w:rPr>
        <w:t>The final check usually precedes trip/tour departure by ‘some time’.</w:t>
      </w:r>
    </w:p>
    <w:p w:rsidR="00700F25" w:rsidRPr="00FC343C" w:rsidRDefault="00700F25" w:rsidP="00700F25">
      <w:pPr>
        <w:pStyle w:val="BodyCopy"/>
        <w:rPr>
          <w:noProof w:val="0"/>
          <w:szCs w:val="24"/>
        </w:rPr>
      </w:pPr>
      <w:r w:rsidRPr="00FC343C">
        <w:rPr>
          <w:noProof w:val="0"/>
          <w:szCs w:val="24"/>
        </w:rPr>
        <w:t>Exactly what is ‘some time’ varies between trips.</w:t>
      </w:r>
    </w:p>
    <w:p w:rsidR="00700F25" w:rsidRPr="00FC343C" w:rsidRDefault="00700F25" w:rsidP="00700F25">
      <w:pPr>
        <w:pStyle w:val="BodyCopy"/>
        <w:rPr>
          <w:noProof w:val="0"/>
          <w:szCs w:val="24"/>
        </w:rPr>
      </w:pPr>
      <w:r w:rsidRPr="00FC343C">
        <w:rPr>
          <w:noProof w:val="0"/>
          <w:szCs w:val="24"/>
        </w:rPr>
        <w:t>Trips/tours which are longer duration, custom or private and involving greater numbers, more complexity and higher vehicle numbers are traditionally conducted ‘earlier’ – such as a day or more in advance.</w:t>
      </w:r>
    </w:p>
    <w:p w:rsidR="00414F47" w:rsidRPr="00FC343C" w:rsidRDefault="00414F47" w:rsidP="00700F25">
      <w:pPr>
        <w:pStyle w:val="BodyCopy"/>
        <w:rPr>
          <w:noProof w:val="0"/>
          <w:szCs w:val="24"/>
        </w:rPr>
      </w:pPr>
      <w:r w:rsidRPr="00FC343C">
        <w:rPr>
          <w:noProof w:val="0"/>
          <w:szCs w:val="24"/>
        </w:rPr>
        <w:t>Final checks for these trips/tours take place at this time to give a realistic time frame to make any adjustments (re-packing/re-loading) or repairs which may be needed.</w:t>
      </w:r>
    </w:p>
    <w:p w:rsidR="00700F25" w:rsidRPr="00FC343C" w:rsidRDefault="00700F25" w:rsidP="00700F25">
      <w:pPr>
        <w:pStyle w:val="BodyCopy"/>
        <w:rPr>
          <w:noProof w:val="0"/>
          <w:szCs w:val="24"/>
        </w:rPr>
      </w:pPr>
      <w:r w:rsidRPr="00FC343C">
        <w:rPr>
          <w:noProof w:val="0"/>
          <w:szCs w:val="24"/>
        </w:rPr>
        <w:t>Regular, shorter trips/tours tend to have final checks undertaken ‘on the day’ or within 24 hours of de</w:t>
      </w:r>
      <w:r w:rsidR="00414F47" w:rsidRPr="00FC343C">
        <w:rPr>
          <w:noProof w:val="0"/>
          <w:szCs w:val="24"/>
        </w:rPr>
        <w:t>parture.</w:t>
      </w:r>
    </w:p>
    <w:p w:rsidR="00414F47" w:rsidRPr="00FC343C" w:rsidRDefault="00414F47" w:rsidP="00700F25">
      <w:pPr>
        <w:pStyle w:val="BodyCopy"/>
        <w:rPr>
          <w:noProof w:val="0"/>
          <w:szCs w:val="24"/>
        </w:rPr>
      </w:pPr>
      <w:r w:rsidRPr="00FC343C">
        <w:rPr>
          <w:noProof w:val="0"/>
          <w:szCs w:val="24"/>
        </w:rPr>
        <w:t>A shorter lead time for these checks is used because:</w:t>
      </w:r>
    </w:p>
    <w:p w:rsidR="00414F47" w:rsidRPr="00FC343C" w:rsidRDefault="00414F47" w:rsidP="00414F47">
      <w:pPr>
        <w:pStyle w:val="Bullet1"/>
        <w:rPr>
          <w:szCs w:val="24"/>
        </w:rPr>
      </w:pPr>
      <w:r w:rsidRPr="00FC343C">
        <w:rPr>
          <w:szCs w:val="24"/>
        </w:rPr>
        <w:t>The vehicles usually need to be kept in service/available for use</w:t>
      </w:r>
    </w:p>
    <w:p w:rsidR="00414F47" w:rsidRPr="00FC343C" w:rsidRDefault="00414F47" w:rsidP="00414F47">
      <w:pPr>
        <w:pStyle w:val="Bullet1"/>
        <w:rPr>
          <w:szCs w:val="24"/>
        </w:rPr>
      </w:pPr>
      <w:r w:rsidRPr="00FC343C">
        <w:rPr>
          <w:szCs w:val="24"/>
        </w:rPr>
        <w:t>Issues arising are usually less problematic and more readily addressed</w:t>
      </w:r>
    </w:p>
    <w:p w:rsidR="00414F47" w:rsidRPr="00FC343C" w:rsidRDefault="00414F47" w:rsidP="00414F47">
      <w:pPr>
        <w:pStyle w:val="Bullet1"/>
        <w:rPr>
          <w:szCs w:val="24"/>
        </w:rPr>
      </w:pPr>
      <w:r w:rsidRPr="00FC343C">
        <w:rPr>
          <w:szCs w:val="24"/>
        </w:rPr>
        <w:t>There is less equipment to be checked – or re-loaded to another vehicle if necessary.</w:t>
      </w:r>
    </w:p>
    <w:p w:rsidR="00700F25" w:rsidRPr="00FC343C" w:rsidRDefault="00700F25" w:rsidP="00700F25">
      <w:pPr>
        <w:pStyle w:val="Heading3"/>
      </w:pPr>
      <w:r w:rsidRPr="00FC343C">
        <w:t>Final checking procedures</w:t>
      </w:r>
    </w:p>
    <w:p w:rsidR="00700F25" w:rsidRPr="00FC343C" w:rsidRDefault="00414F47" w:rsidP="00700F25">
      <w:pPr>
        <w:pStyle w:val="BodyCopy"/>
        <w:rPr>
          <w:noProof w:val="0"/>
          <w:szCs w:val="24"/>
        </w:rPr>
      </w:pPr>
      <w:r w:rsidRPr="00FC343C">
        <w:rPr>
          <w:noProof w:val="0"/>
          <w:szCs w:val="24"/>
        </w:rPr>
        <w:t>Practices used to complete final checking can include:</w:t>
      </w:r>
    </w:p>
    <w:p w:rsidR="00414F47" w:rsidRPr="00FC343C" w:rsidRDefault="00414F47" w:rsidP="00414F47">
      <w:pPr>
        <w:pStyle w:val="Bullet1"/>
        <w:rPr>
          <w:szCs w:val="24"/>
        </w:rPr>
      </w:pPr>
      <w:r w:rsidRPr="00FC343C">
        <w:rPr>
          <w:szCs w:val="24"/>
        </w:rPr>
        <w:t>Providing all tour staff with their own copy of the loading sheets – for their personal reference</w:t>
      </w:r>
    </w:p>
    <w:p w:rsidR="00E35542" w:rsidRPr="00FC343C" w:rsidRDefault="00074B56" w:rsidP="00414F47">
      <w:pPr>
        <w:pStyle w:val="Bullet1"/>
        <w:rPr>
          <w:szCs w:val="24"/>
        </w:rPr>
      </w:pPr>
      <w:r w:rsidRPr="00FC343C">
        <w:rPr>
          <w:szCs w:val="24"/>
        </w:rPr>
        <w:t xml:space="preserve">Familiarising </w:t>
      </w:r>
      <w:r w:rsidR="00E35542" w:rsidRPr="00FC343C">
        <w:rPr>
          <w:szCs w:val="24"/>
        </w:rPr>
        <w:t xml:space="preserve">tour </w:t>
      </w:r>
      <w:r w:rsidRPr="00FC343C">
        <w:rPr>
          <w:szCs w:val="24"/>
        </w:rPr>
        <w:t>staff with location of equipment and supplies within individual vehicles</w:t>
      </w:r>
      <w:r w:rsidR="002F44FE" w:rsidRPr="00FC343C">
        <w:rPr>
          <w:szCs w:val="24"/>
        </w:rPr>
        <w:t xml:space="preserve"> – by</w:t>
      </w:r>
      <w:r w:rsidR="00E35542" w:rsidRPr="00FC343C">
        <w:rPr>
          <w:szCs w:val="24"/>
        </w:rPr>
        <w:t>:</w:t>
      </w:r>
    </w:p>
    <w:p w:rsidR="00E35542" w:rsidRPr="00FC343C" w:rsidRDefault="00E35542" w:rsidP="003B5F17">
      <w:pPr>
        <w:pStyle w:val="Bullet2"/>
        <w:rPr>
          <w:lang w:val="en-AU"/>
        </w:rPr>
      </w:pPr>
      <w:r w:rsidRPr="00FC343C">
        <w:rPr>
          <w:lang w:val="en-AU"/>
        </w:rPr>
        <w:t>C</w:t>
      </w:r>
      <w:r w:rsidR="002F44FE" w:rsidRPr="00FC343C">
        <w:rPr>
          <w:lang w:val="en-AU"/>
        </w:rPr>
        <w:t>onducting a ‘walk-around’ of the vehicle</w:t>
      </w:r>
      <w:r w:rsidRPr="00FC343C">
        <w:rPr>
          <w:lang w:val="en-AU"/>
        </w:rPr>
        <w:t xml:space="preserve"> </w:t>
      </w:r>
    </w:p>
    <w:p w:rsidR="00074B56" w:rsidRPr="00FC343C" w:rsidRDefault="00E35542" w:rsidP="003B5F17">
      <w:pPr>
        <w:pStyle w:val="Bullet2"/>
        <w:rPr>
          <w:lang w:val="en-AU"/>
        </w:rPr>
      </w:pPr>
      <w:r w:rsidRPr="00FC343C">
        <w:rPr>
          <w:lang w:val="en-AU"/>
        </w:rPr>
        <w:t>Opening compartments and physically showing/indicating where individual items have been stowed (with reference to their location on the loading sheets)</w:t>
      </w:r>
    </w:p>
    <w:p w:rsidR="002F44FE" w:rsidRPr="00FC343C" w:rsidRDefault="002F44FE" w:rsidP="00414F47">
      <w:pPr>
        <w:pStyle w:val="Bullet1"/>
        <w:rPr>
          <w:szCs w:val="24"/>
        </w:rPr>
      </w:pPr>
      <w:r w:rsidRPr="00FC343C">
        <w:rPr>
          <w:szCs w:val="24"/>
        </w:rPr>
        <w:t xml:space="preserve">Notifying </w:t>
      </w:r>
      <w:r w:rsidR="00074B56" w:rsidRPr="00FC343C">
        <w:rPr>
          <w:szCs w:val="24"/>
        </w:rPr>
        <w:t>staff in relation to special precautions that have been taken</w:t>
      </w:r>
      <w:r w:rsidRPr="00FC343C">
        <w:rPr>
          <w:szCs w:val="24"/>
        </w:rPr>
        <w:t xml:space="preserve"> – which may include:</w:t>
      </w:r>
    </w:p>
    <w:p w:rsidR="002F44FE" w:rsidRPr="00FC343C" w:rsidRDefault="002F44FE" w:rsidP="003B5F17">
      <w:pPr>
        <w:pStyle w:val="Bullet2"/>
        <w:rPr>
          <w:lang w:val="en-AU"/>
        </w:rPr>
      </w:pPr>
      <w:r w:rsidRPr="00FC343C">
        <w:rPr>
          <w:lang w:val="en-AU"/>
        </w:rPr>
        <w:t xml:space="preserve">Advising of storage of traditional items </w:t>
      </w:r>
      <w:r w:rsidR="00E35542" w:rsidRPr="00FC343C">
        <w:rPr>
          <w:lang w:val="en-AU"/>
        </w:rPr>
        <w:t xml:space="preserve">which have been stowed in </w:t>
      </w:r>
      <w:r w:rsidRPr="00FC343C">
        <w:rPr>
          <w:lang w:val="en-AU"/>
        </w:rPr>
        <w:t>other than usual locations</w:t>
      </w:r>
    </w:p>
    <w:p w:rsidR="002F44FE" w:rsidRPr="00FC343C" w:rsidRDefault="002F44FE" w:rsidP="003B5F17">
      <w:pPr>
        <w:pStyle w:val="Bullet2"/>
        <w:rPr>
          <w:lang w:val="en-AU"/>
        </w:rPr>
      </w:pPr>
      <w:r w:rsidRPr="00FC343C">
        <w:rPr>
          <w:lang w:val="en-AU"/>
        </w:rPr>
        <w:t xml:space="preserve">Explaining use of </w:t>
      </w:r>
      <w:r w:rsidR="00E35542" w:rsidRPr="00FC343C">
        <w:rPr>
          <w:lang w:val="en-AU"/>
        </w:rPr>
        <w:t xml:space="preserve">(and reasons) </w:t>
      </w:r>
      <w:r w:rsidRPr="00FC343C">
        <w:rPr>
          <w:lang w:val="en-AU"/>
        </w:rPr>
        <w:t>special packaging and storing materials and/or techniques</w:t>
      </w:r>
      <w:r w:rsidR="00E35542" w:rsidRPr="00FC343C">
        <w:rPr>
          <w:lang w:val="en-AU"/>
        </w:rPr>
        <w:t xml:space="preserve"> which may have been applied</w:t>
      </w:r>
    </w:p>
    <w:p w:rsidR="00074B56" w:rsidRPr="00FC343C" w:rsidRDefault="002F44FE" w:rsidP="003B5F17">
      <w:pPr>
        <w:pStyle w:val="Bullet2"/>
        <w:rPr>
          <w:lang w:val="en-AU"/>
        </w:rPr>
      </w:pPr>
      <w:r w:rsidRPr="00FC343C">
        <w:rPr>
          <w:lang w:val="en-AU"/>
        </w:rPr>
        <w:lastRenderedPageBreak/>
        <w:t xml:space="preserve">Demonstrating packaging and storing techniques so staff can </w:t>
      </w:r>
      <w:r w:rsidR="00074B56" w:rsidRPr="00FC343C">
        <w:rPr>
          <w:lang w:val="en-AU"/>
        </w:rPr>
        <w:t>duplicate the</w:t>
      </w:r>
      <w:r w:rsidRPr="00FC343C">
        <w:rPr>
          <w:lang w:val="en-AU"/>
        </w:rPr>
        <w:t>m</w:t>
      </w:r>
      <w:r w:rsidR="00074B56" w:rsidRPr="00FC343C">
        <w:rPr>
          <w:lang w:val="en-AU"/>
        </w:rPr>
        <w:t xml:space="preserve"> </w:t>
      </w:r>
      <w:r w:rsidR="00074B56" w:rsidRPr="00FC343C">
        <w:rPr>
          <w:i/>
          <w:lang w:val="en-AU"/>
        </w:rPr>
        <w:t>en route</w:t>
      </w:r>
    </w:p>
    <w:p w:rsidR="002F44FE" w:rsidRPr="00FC343C" w:rsidRDefault="008E53FA" w:rsidP="00414F47">
      <w:pPr>
        <w:pStyle w:val="Bullet1"/>
        <w:rPr>
          <w:szCs w:val="24"/>
        </w:rPr>
      </w:pPr>
      <w:r w:rsidRPr="00FC343C">
        <w:rPr>
          <w:noProof/>
          <w:szCs w:val="24"/>
          <w:lang w:eastAsia="en-AU"/>
        </w:rPr>
        <w:drawing>
          <wp:anchor distT="0" distB="0" distL="114300" distR="114300" simplePos="0" relativeHeight="251755520" behindDoc="0" locked="0" layoutInCell="1" allowOverlap="1" wp14:anchorId="61945006" wp14:editId="11CEEAD9">
            <wp:simplePos x="0" y="0"/>
            <wp:positionH relativeFrom="column">
              <wp:posOffset>4227830</wp:posOffset>
            </wp:positionH>
            <wp:positionV relativeFrom="paragraph">
              <wp:posOffset>81915</wp:posOffset>
            </wp:positionV>
            <wp:extent cx="1336675" cy="2067560"/>
            <wp:effectExtent l="19050" t="0" r="0" b="0"/>
            <wp:wrapSquare wrapText="bothSides"/>
            <wp:docPr id="68" name="Picture 34" descr="C:\Documents and Settings\Godaishu\Desktop\PHOTOS\2014\Shutterstock 25-a-day\shutterstock_110127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Documents and Settings\Godaishu\Desktop\PHOTOS\2014\Shutterstock 25-a-day\shutterstock_110127491.jpg"/>
                    <pic:cNvPicPr>
                      <a:picLocks noChangeAspect="1" noChangeArrowheads="1"/>
                    </pic:cNvPicPr>
                  </pic:nvPicPr>
                  <pic:blipFill>
                    <a:blip r:embed="rId115" cstate="print"/>
                    <a:srcRect/>
                    <a:stretch>
                      <a:fillRect/>
                    </a:stretch>
                  </pic:blipFill>
                  <pic:spPr bwMode="auto">
                    <a:xfrm>
                      <a:off x="0" y="0"/>
                      <a:ext cx="1336675" cy="2067560"/>
                    </a:xfrm>
                    <a:prstGeom prst="rect">
                      <a:avLst/>
                    </a:prstGeom>
                    <a:noFill/>
                    <a:ln w="9525">
                      <a:noFill/>
                      <a:miter lim="800000"/>
                      <a:headEnd/>
                      <a:tailEnd/>
                    </a:ln>
                  </pic:spPr>
                </pic:pic>
              </a:graphicData>
            </a:graphic>
          </wp:anchor>
        </w:drawing>
      </w:r>
      <w:r w:rsidR="002F44FE" w:rsidRPr="00FC343C">
        <w:rPr>
          <w:szCs w:val="24"/>
        </w:rPr>
        <w:t>Taking vehicle for a shake-down run – this is often done to:</w:t>
      </w:r>
    </w:p>
    <w:p w:rsidR="002F44FE" w:rsidRPr="00FC343C" w:rsidRDefault="002F44FE" w:rsidP="003B5F17">
      <w:pPr>
        <w:pStyle w:val="Bullet2"/>
        <w:rPr>
          <w:lang w:val="en-AU"/>
        </w:rPr>
      </w:pPr>
      <w:r w:rsidRPr="00FC343C">
        <w:rPr>
          <w:lang w:val="en-AU"/>
        </w:rPr>
        <w:t>Settle items in position – so:</w:t>
      </w:r>
    </w:p>
    <w:p w:rsidR="002F44FE" w:rsidRPr="00FC343C" w:rsidRDefault="002F44FE" w:rsidP="003B5F17">
      <w:pPr>
        <w:pStyle w:val="Bullet3"/>
        <w:rPr>
          <w:lang w:val="en-AU"/>
        </w:rPr>
      </w:pPr>
      <w:r w:rsidRPr="00FC343C">
        <w:rPr>
          <w:lang w:val="en-AU"/>
        </w:rPr>
        <w:t>They do not rattle when customers first board</w:t>
      </w:r>
    </w:p>
    <w:p w:rsidR="002F44FE" w:rsidRPr="00FC343C" w:rsidRDefault="002F44FE" w:rsidP="003B5F17">
      <w:pPr>
        <w:pStyle w:val="Bullet3"/>
        <w:rPr>
          <w:lang w:val="en-AU"/>
        </w:rPr>
      </w:pPr>
      <w:r w:rsidRPr="00FC343C">
        <w:rPr>
          <w:lang w:val="en-AU"/>
        </w:rPr>
        <w:t>They can be further secured prior to tour departure</w:t>
      </w:r>
    </w:p>
    <w:p w:rsidR="002F44FE" w:rsidRPr="00FC343C" w:rsidRDefault="002F44FE" w:rsidP="003B5F17">
      <w:pPr>
        <w:pStyle w:val="Bullet2"/>
        <w:rPr>
          <w:lang w:val="en-AU"/>
        </w:rPr>
      </w:pPr>
      <w:r w:rsidRPr="00FC343C">
        <w:rPr>
          <w:lang w:val="en-AU"/>
        </w:rPr>
        <w:t>Verify:</w:t>
      </w:r>
    </w:p>
    <w:p w:rsidR="002F44FE" w:rsidRPr="00FC343C" w:rsidRDefault="002F44FE" w:rsidP="003B5F17">
      <w:pPr>
        <w:pStyle w:val="Bullet3"/>
        <w:rPr>
          <w:lang w:val="en-AU"/>
        </w:rPr>
      </w:pPr>
      <w:r w:rsidRPr="00FC343C">
        <w:rPr>
          <w:lang w:val="en-AU"/>
        </w:rPr>
        <w:t xml:space="preserve">Impact of load </w:t>
      </w:r>
      <w:r w:rsidR="00E35542" w:rsidRPr="00FC343C">
        <w:rPr>
          <w:lang w:val="en-AU"/>
        </w:rPr>
        <w:t xml:space="preserve">(in terms of weight and </w:t>
      </w:r>
      <w:r w:rsidRPr="00FC343C">
        <w:rPr>
          <w:lang w:val="en-AU"/>
        </w:rPr>
        <w:t>balance</w:t>
      </w:r>
      <w:r w:rsidR="00E35542" w:rsidRPr="00FC343C">
        <w:rPr>
          <w:lang w:val="en-AU"/>
        </w:rPr>
        <w:t>)</w:t>
      </w:r>
      <w:r w:rsidRPr="00FC343C">
        <w:rPr>
          <w:lang w:val="en-AU"/>
        </w:rPr>
        <w:t xml:space="preserve"> on </w:t>
      </w:r>
      <w:r w:rsidR="001B6693" w:rsidRPr="00FC343C">
        <w:rPr>
          <w:lang w:val="en-AU"/>
        </w:rPr>
        <w:t>behaviour</w:t>
      </w:r>
      <w:r w:rsidR="00E35542" w:rsidRPr="00FC343C">
        <w:rPr>
          <w:lang w:val="en-AU"/>
        </w:rPr>
        <w:t xml:space="preserve">, </w:t>
      </w:r>
      <w:r w:rsidRPr="00FC343C">
        <w:rPr>
          <w:lang w:val="en-AU"/>
        </w:rPr>
        <w:t>handling and performance</w:t>
      </w:r>
    </w:p>
    <w:p w:rsidR="002F44FE" w:rsidRPr="00FC343C" w:rsidRDefault="00E35542" w:rsidP="003B5F17">
      <w:pPr>
        <w:pStyle w:val="Bullet3"/>
        <w:rPr>
          <w:lang w:val="en-AU"/>
        </w:rPr>
      </w:pPr>
      <w:r w:rsidRPr="00FC343C">
        <w:rPr>
          <w:lang w:val="en-AU"/>
        </w:rPr>
        <w:t>Overall v</w:t>
      </w:r>
      <w:r w:rsidR="002F44FE" w:rsidRPr="00FC343C">
        <w:rPr>
          <w:lang w:val="en-AU"/>
        </w:rPr>
        <w:t>ehicle operation</w:t>
      </w:r>
      <w:r w:rsidRPr="00FC343C">
        <w:rPr>
          <w:lang w:val="en-AU"/>
        </w:rPr>
        <w:t>al status</w:t>
      </w:r>
    </w:p>
    <w:p w:rsidR="00E35542" w:rsidRPr="00FC343C" w:rsidRDefault="00E35542" w:rsidP="003B5F17">
      <w:pPr>
        <w:pStyle w:val="Bullet2"/>
        <w:rPr>
          <w:lang w:val="en-AU"/>
        </w:rPr>
      </w:pPr>
      <w:r w:rsidRPr="00FC343C">
        <w:rPr>
          <w:lang w:val="en-AU"/>
        </w:rPr>
        <w:t>Trigger indications there are problems – with load or vehicle: see immediately below</w:t>
      </w:r>
    </w:p>
    <w:p w:rsidR="00E35542" w:rsidRPr="00FC343C" w:rsidRDefault="00074B56" w:rsidP="00414F47">
      <w:pPr>
        <w:pStyle w:val="Bullet1"/>
        <w:rPr>
          <w:szCs w:val="24"/>
        </w:rPr>
      </w:pPr>
      <w:r w:rsidRPr="00FC343C">
        <w:rPr>
          <w:szCs w:val="24"/>
        </w:rPr>
        <w:t>Visually inspecting the load and the vehicles for problem signs</w:t>
      </w:r>
      <w:r w:rsidR="00E35542" w:rsidRPr="00FC343C">
        <w:rPr>
          <w:szCs w:val="24"/>
        </w:rPr>
        <w:t xml:space="preserve"> – such as:</w:t>
      </w:r>
    </w:p>
    <w:p w:rsidR="00E35542" w:rsidRPr="00FC343C" w:rsidRDefault="00E35542" w:rsidP="003B5F17">
      <w:pPr>
        <w:pStyle w:val="Bullet2"/>
        <w:rPr>
          <w:lang w:val="en-AU"/>
        </w:rPr>
      </w:pPr>
      <w:r w:rsidRPr="00FC343C">
        <w:rPr>
          <w:lang w:val="en-AU"/>
        </w:rPr>
        <w:t>L</w:t>
      </w:r>
      <w:r w:rsidR="00074B56" w:rsidRPr="00FC343C">
        <w:rPr>
          <w:lang w:val="en-AU"/>
        </w:rPr>
        <w:t>eakages from supplies</w:t>
      </w:r>
      <w:r w:rsidRPr="00FC343C">
        <w:rPr>
          <w:lang w:val="en-AU"/>
        </w:rPr>
        <w:t xml:space="preserve"> as a result of the shake-down run, or due to faulty containers or packaging</w:t>
      </w:r>
    </w:p>
    <w:p w:rsidR="00E35542" w:rsidRPr="00FC343C" w:rsidRDefault="00E35542" w:rsidP="003B5F17">
      <w:pPr>
        <w:pStyle w:val="Bullet2"/>
        <w:rPr>
          <w:lang w:val="en-AU"/>
        </w:rPr>
      </w:pPr>
      <w:r w:rsidRPr="00FC343C">
        <w:rPr>
          <w:lang w:val="en-AU"/>
        </w:rPr>
        <w:t>Leakages from the vehicle – such as water, fuel, other fluids</w:t>
      </w:r>
    </w:p>
    <w:p w:rsidR="00074B56" w:rsidRPr="00FC343C" w:rsidRDefault="00E35542" w:rsidP="003B5F17">
      <w:pPr>
        <w:pStyle w:val="Bullet2"/>
        <w:rPr>
          <w:lang w:val="en-AU"/>
        </w:rPr>
      </w:pPr>
      <w:r w:rsidRPr="00FC343C">
        <w:rPr>
          <w:lang w:val="en-AU"/>
        </w:rPr>
        <w:t>P</w:t>
      </w:r>
      <w:r w:rsidR="00074B56" w:rsidRPr="00FC343C">
        <w:rPr>
          <w:lang w:val="en-AU"/>
        </w:rPr>
        <w:t xml:space="preserve">rotrusions outside the </w:t>
      </w:r>
      <w:r w:rsidRPr="00FC343C">
        <w:rPr>
          <w:lang w:val="en-AU"/>
        </w:rPr>
        <w:t xml:space="preserve">acceptable dimensions of the </w:t>
      </w:r>
      <w:r w:rsidR="00074B56" w:rsidRPr="00FC343C">
        <w:rPr>
          <w:lang w:val="en-AU"/>
        </w:rPr>
        <w:t>vehicle</w:t>
      </w:r>
    </w:p>
    <w:p w:rsidR="002F44FE" w:rsidRPr="00FC343C" w:rsidRDefault="002F44FE" w:rsidP="002F44FE">
      <w:pPr>
        <w:pStyle w:val="Bullet1"/>
        <w:rPr>
          <w:szCs w:val="24"/>
        </w:rPr>
      </w:pPr>
      <w:r w:rsidRPr="00FC343C">
        <w:rPr>
          <w:szCs w:val="24"/>
        </w:rPr>
        <w:t xml:space="preserve">Double-checking </w:t>
      </w:r>
      <w:r w:rsidR="0056463E" w:rsidRPr="00FC343C">
        <w:rPr>
          <w:szCs w:val="24"/>
        </w:rPr>
        <w:t xml:space="preserve">Loading sheets </w:t>
      </w:r>
      <w:r w:rsidRPr="00FC343C">
        <w:rPr>
          <w:szCs w:val="24"/>
        </w:rPr>
        <w:t xml:space="preserve">have been completed as required </w:t>
      </w:r>
      <w:r w:rsidR="0056463E" w:rsidRPr="00FC343C">
        <w:rPr>
          <w:szCs w:val="24"/>
        </w:rPr>
        <w:t xml:space="preserve">– and </w:t>
      </w:r>
      <w:r w:rsidRPr="00FC343C">
        <w:rPr>
          <w:szCs w:val="24"/>
        </w:rPr>
        <w:t>all required equipment and supplies have been loaded</w:t>
      </w:r>
    </w:p>
    <w:p w:rsidR="0056463E" w:rsidRPr="00FC343C" w:rsidRDefault="00074B56" w:rsidP="00414F47">
      <w:pPr>
        <w:pStyle w:val="Bullet1"/>
        <w:rPr>
          <w:szCs w:val="24"/>
        </w:rPr>
      </w:pPr>
      <w:r w:rsidRPr="00FC343C">
        <w:rPr>
          <w:szCs w:val="24"/>
        </w:rPr>
        <w:t>Ensuring comfort and safety for those who may be travelling in vehicles that have been packed with equipment and supplies.</w:t>
      </w:r>
    </w:p>
    <w:p w:rsidR="0056463E" w:rsidRPr="00FC343C" w:rsidRDefault="0056463E" w:rsidP="0056463E">
      <w:pPr>
        <w:pStyle w:val="BodyCopy"/>
        <w:rPr>
          <w:b/>
          <w:noProof w:val="0"/>
          <w:szCs w:val="24"/>
        </w:rPr>
      </w:pPr>
      <w:r w:rsidRPr="00FC343C">
        <w:rPr>
          <w:b/>
          <w:noProof w:val="0"/>
          <w:szCs w:val="24"/>
        </w:rPr>
        <w:t>Note</w:t>
      </w:r>
    </w:p>
    <w:p w:rsidR="0056463E" w:rsidRPr="00FC343C" w:rsidRDefault="0056463E" w:rsidP="0056463E">
      <w:pPr>
        <w:pStyle w:val="BodyCopy"/>
        <w:rPr>
          <w:noProof w:val="0"/>
          <w:szCs w:val="24"/>
        </w:rPr>
      </w:pPr>
      <w:r w:rsidRPr="00FC343C">
        <w:rPr>
          <w:noProof w:val="0"/>
          <w:szCs w:val="24"/>
        </w:rPr>
        <w:t>In some cases, the final check:</w:t>
      </w:r>
    </w:p>
    <w:p w:rsidR="0056463E" w:rsidRPr="00FC343C" w:rsidRDefault="0056463E" w:rsidP="0056463E">
      <w:pPr>
        <w:pStyle w:val="Bullet1"/>
        <w:rPr>
          <w:szCs w:val="24"/>
        </w:rPr>
      </w:pPr>
      <w:r w:rsidRPr="00FC343C">
        <w:rPr>
          <w:szCs w:val="24"/>
        </w:rPr>
        <w:t>May include a representative of a private tour party – where this has been requested or negotiated</w:t>
      </w:r>
    </w:p>
    <w:p w:rsidR="0056463E" w:rsidRPr="00FC343C" w:rsidRDefault="0056463E" w:rsidP="0056463E">
      <w:pPr>
        <w:pStyle w:val="Bullet1"/>
        <w:rPr>
          <w:szCs w:val="24"/>
        </w:rPr>
      </w:pPr>
      <w:r w:rsidRPr="00FC343C">
        <w:rPr>
          <w:szCs w:val="24"/>
        </w:rPr>
        <w:t>May feature loading of certain foodstuffs – such as:</w:t>
      </w:r>
    </w:p>
    <w:p w:rsidR="0056463E" w:rsidRPr="00FC343C" w:rsidRDefault="0056463E" w:rsidP="003B5F17">
      <w:pPr>
        <w:pStyle w:val="Bullet2"/>
        <w:rPr>
          <w:lang w:val="en-AU"/>
        </w:rPr>
      </w:pPr>
      <w:r w:rsidRPr="00FC343C">
        <w:rPr>
          <w:lang w:val="en-AU"/>
        </w:rPr>
        <w:t>Pre-prepared hot food and/or beverages (including hot water for tea and coffees) – which is to be maintained ‘hot’ so it can be served hot</w:t>
      </w:r>
    </w:p>
    <w:p w:rsidR="00D4005D" w:rsidRPr="00FC343C" w:rsidRDefault="0056463E" w:rsidP="003B5F17">
      <w:pPr>
        <w:pStyle w:val="Bullet2"/>
        <w:rPr>
          <w:lang w:val="en-AU"/>
        </w:rPr>
      </w:pPr>
      <w:r w:rsidRPr="00FC343C">
        <w:rPr>
          <w:lang w:val="en-AU"/>
        </w:rPr>
        <w:t>Refrigerated and frozen foods – which have been held in commercial fridges and freezers and will be loaded into portable refrigeration and/or freezer units.</w:t>
      </w:r>
      <w:r w:rsidR="00D4005D" w:rsidRPr="00FC343C">
        <w:rPr>
          <w:lang w:val="en-AU"/>
        </w:rPr>
        <w:br w:type="page"/>
      </w:r>
    </w:p>
    <w:p w:rsidR="00CF4A54" w:rsidRPr="00FC343C" w:rsidRDefault="00CF4A54" w:rsidP="00CF4A54">
      <w:pPr>
        <w:pStyle w:val="ActivityHead"/>
        <w:shd w:val="clear" w:color="auto" w:fill="E36C0A" w:themeFill="accent6" w:themeFillShade="BF"/>
        <w:rPr>
          <w:noProof w:val="0"/>
          <w:color w:val="FFFFFF" w:themeColor="background1"/>
        </w:rPr>
      </w:pPr>
      <w:r w:rsidRPr="00FC343C">
        <w:rPr>
          <w:noProof w:val="0"/>
          <w:color w:val="FFFFFF" w:themeColor="background1"/>
        </w:rPr>
        <w:lastRenderedPageBreak/>
        <w:t>Work Projects</w:t>
      </w:r>
    </w:p>
    <w:p w:rsidR="00CF4A54" w:rsidRPr="00FC343C" w:rsidRDefault="00CF4A54" w:rsidP="00CF4A54">
      <w:pPr>
        <w:pStyle w:val="BodyCopy"/>
        <w:rPr>
          <w:noProof w:val="0"/>
        </w:rPr>
      </w:pPr>
      <w:r w:rsidRPr="00FC343C">
        <w:rPr>
          <w:noProof w:val="0"/>
        </w:rPr>
        <w:t>It is a requirement of this Unit you complete Work Projects as advised by your Trainer. You must submit documentation, suitable evidence or other relevant proof of completion of the project to your Trainer by the agreed date.</w:t>
      </w:r>
    </w:p>
    <w:p w:rsidR="00081B8A" w:rsidRPr="00FC343C" w:rsidRDefault="00081B8A" w:rsidP="00CF4A54">
      <w:pPr>
        <w:pStyle w:val="BodyCopy"/>
        <w:rPr>
          <w:b/>
          <w:noProof w:val="0"/>
        </w:rPr>
      </w:pPr>
      <w:r w:rsidRPr="00FC343C">
        <w:rPr>
          <w:b/>
          <w:noProof w:val="0"/>
        </w:rPr>
        <w:t>Note: this Work Project follows from the previous Work Project.</w:t>
      </w:r>
    </w:p>
    <w:p w:rsidR="00CF4A54" w:rsidRPr="00FC343C" w:rsidRDefault="00CF4A54" w:rsidP="00CF4A54">
      <w:pPr>
        <w:pStyle w:val="ActivityNumbered"/>
      </w:pPr>
      <w:r w:rsidRPr="00FC343C">
        <w:t>3.1</w:t>
      </w:r>
      <w:r w:rsidRPr="00FC343C">
        <w:tab/>
      </w:r>
      <w:r w:rsidR="00081B8A" w:rsidRPr="00FC343C">
        <w:t xml:space="preserve">In relation to the trip/tour identified in the previous Work Project provide visual evidence you have undertaken the following </w:t>
      </w:r>
      <w:r w:rsidR="00081B8A" w:rsidRPr="00FC343C">
        <w:rPr>
          <w:b/>
        </w:rPr>
        <w:t xml:space="preserve">OR </w:t>
      </w:r>
      <w:r w:rsidR="00081B8A" w:rsidRPr="00FC343C">
        <w:t>describe action you would/could take to enable the following to occur:</w:t>
      </w:r>
    </w:p>
    <w:p w:rsidR="00CF4A54" w:rsidRPr="00FC343C" w:rsidRDefault="00081B8A" w:rsidP="003B5F17">
      <w:pPr>
        <w:pStyle w:val="ActivityBullet1"/>
      </w:pPr>
      <w:r w:rsidRPr="00FC343C">
        <w:t>Prepare a loading sheets(s) for the trip/tour</w:t>
      </w:r>
    </w:p>
    <w:p w:rsidR="00081B8A" w:rsidRPr="00FC343C" w:rsidRDefault="00081B8A" w:rsidP="003B5F17">
      <w:pPr>
        <w:pStyle w:val="ActivityBullet1"/>
      </w:pPr>
      <w:r w:rsidRPr="00FC343C">
        <w:t>Stow provisions in tour vehicle/s</w:t>
      </w:r>
    </w:p>
    <w:p w:rsidR="00081B8A" w:rsidRPr="00FC343C" w:rsidRDefault="00081B8A" w:rsidP="003B5F17">
      <w:pPr>
        <w:pStyle w:val="ActivityBullet1"/>
      </w:pPr>
      <w:r w:rsidRPr="00FC343C">
        <w:t>Verified supplies against a loading sheet</w:t>
      </w:r>
    </w:p>
    <w:p w:rsidR="00081B8A" w:rsidRPr="00FC343C" w:rsidRDefault="00081B8A" w:rsidP="003B5F17">
      <w:pPr>
        <w:pStyle w:val="ActivityBullet1"/>
      </w:pPr>
      <w:r w:rsidRPr="00FC343C">
        <w:t>Conducted a final check of loading, provisions and vehicle/s.</w:t>
      </w:r>
    </w:p>
    <w:p w:rsidR="00CF4A54" w:rsidRPr="00FC343C" w:rsidRDefault="00CF4A54" w:rsidP="00CF4A54">
      <w:pPr>
        <w:pStyle w:val="ActivityBottom"/>
        <w:rPr>
          <w:noProof w:val="0"/>
        </w:rPr>
      </w:pPr>
    </w:p>
    <w:p w:rsidR="00CF4A54" w:rsidRPr="00FC343C" w:rsidRDefault="00CF4A54" w:rsidP="00CF4A54">
      <w:pPr>
        <w:rPr>
          <w:rFonts w:ascii="Helvetica" w:eastAsia="Calibri" w:hAnsi="Helvetica" w:cs="Calibri"/>
          <w:szCs w:val="16"/>
          <w:lang w:eastAsia="ar-SA"/>
        </w:rPr>
      </w:pPr>
      <w:r w:rsidRPr="00FC343C">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FC343C" w:rsidTr="000A0C46">
        <w:trPr>
          <w:trHeight w:val="6044"/>
        </w:trPr>
        <w:tc>
          <w:tcPr>
            <w:tcW w:w="9242" w:type="dxa"/>
            <w:shd w:val="clear" w:color="auto" w:fill="F2F2F2" w:themeFill="background1" w:themeFillShade="F2"/>
          </w:tcPr>
          <w:p w:rsidR="00CF4A54" w:rsidRPr="00FC343C" w:rsidRDefault="00CF4A54" w:rsidP="000A0C46">
            <w:pPr>
              <w:pStyle w:val="Heading2"/>
              <w:outlineLvl w:val="1"/>
            </w:pPr>
            <w:r w:rsidRPr="00FC343C">
              <w:lastRenderedPageBreak/>
              <w:t>Summary</w:t>
            </w:r>
          </w:p>
          <w:p w:rsidR="00CF4A54" w:rsidRPr="00FC343C" w:rsidRDefault="00897580" w:rsidP="00CF4A54">
            <w:pPr>
              <w:pStyle w:val="SumaryHeading3"/>
              <w:rPr>
                <w:highlight w:val="yellow"/>
              </w:rPr>
            </w:pPr>
            <w:r w:rsidRPr="00FC343C">
              <w:rPr>
                <w:highlight w:val="yellow"/>
              </w:rPr>
              <w:fldChar w:fldCharType="begin"/>
            </w:r>
            <w:r w:rsidR="00CF4A54" w:rsidRPr="00FC343C">
              <w:rPr>
                <w:highlight w:val="yellow"/>
              </w:rPr>
              <w:instrText xml:space="preserve"> REF  Element3 </w:instrText>
            </w:r>
            <w:r w:rsidR="00FC343C" w:rsidRPr="00FC343C">
              <w:rPr>
                <w:highlight w:val="yellow"/>
              </w:rPr>
              <w:instrText xml:space="preserve"> \* MERGEFORMAT </w:instrText>
            </w:r>
            <w:r w:rsidRPr="00FC343C">
              <w:rPr>
                <w:highlight w:val="yellow"/>
              </w:rPr>
              <w:fldChar w:fldCharType="separate"/>
            </w:r>
            <w:sdt>
              <w:sdtPr>
                <w:rPr>
                  <w:highlight w:val="yellow"/>
                </w:rPr>
                <w:alias w:val="Element3"/>
                <w:tag w:val="Element3"/>
                <w:id w:val="2131433628"/>
                <w:placeholder>
                  <w:docPart w:val="C396E42BBDE84A319CA2AA0579DF03E2"/>
                </w:placeholder>
              </w:sdtPr>
              <w:sdtContent>
                <w:r w:rsidR="00F80014" w:rsidRPr="00FC343C">
                  <w:t xml:space="preserve"> Load identified tour requirements</w:t>
                </w:r>
              </w:sdtContent>
            </w:sdt>
            <w:r w:rsidRPr="00FC343C">
              <w:rPr>
                <w:highlight w:val="yellow"/>
              </w:rPr>
              <w:fldChar w:fldCharType="end"/>
            </w:r>
          </w:p>
          <w:p w:rsidR="00CF4A54" w:rsidRPr="00FC343C" w:rsidRDefault="00074B56" w:rsidP="003B5F17">
            <w:pPr>
              <w:pStyle w:val="TableText"/>
              <w:rPr>
                <w:noProof w:val="0"/>
              </w:rPr>
            </w:pPr>
            <w:r w:rsidRPr="00FC343C">
              <w:rPr>
                <w:noProof w:val="0"/>
              </w:rPr>
              <w:t>When loading identified tour requirements:</w:t>
            </w:r>
          </w:p>
          <w:p w:rsidR="00A12800" w:rsidRPr="00FC343C" w:rsidRDefault="00A12800" w:rsidP="003B5F17">
            <w:pPr>
              <w:pStyle w:val="TableBullet1"/>
              <w:spacing w:before="120" w:after="120"/>
              <w:rPr>
                <w:noProof w:val="0"/>
              </w:rPr>
            </w:pPr>
            <w:r w:rsidRPr="00FC343C">
              <w:rPr>
                <w:noProof w:val="0"/>
              </w:rPr>
              <w:t>Talk to other employees to learn from them</w:t>
            </w:r>
          </w:p>
          <w:p w:rsidR="00A12800" w:rsidRPr="00FC343C" w:rsidRDefault="00A12800" w:rsidP="003B5F17">
            <w:pPr>
              <w:pStyle w:val="TableBullet1"/>
              <w:spacing w:before="120" w:after="120"/>
              <w:rPr>
                <w:noProof w:val="0"/>
              </w:rPr>
            </w:pPr>
            <w:r w:rsidRPr="00FC343C">
              <w:rPr>
                <w:noProof w:val="0"/>
              </w:rPr>
              <w:t>Follow organisational SOPs</w:t>
            </w:r>
          </w:p>
          <w:p w:rsidR="00A12800" w:rsidRPr="00FC343C" w:rsidRDefault="00A12800" w:rsidP="003B5F17">
            <w:pPr>
              <w:pStyle w:val="TableBullet1"/>
              <w:spacing w:before="120" w:after="120"/>
              <w:rPr>
                <w:noProof w:val="0"/>
              </w:rPr>
            </w:pPr>
            <w:r w:rsidRPr="00FC343C">
              <w:rPr>
                <w:noProof w:val="0"/>
              </w:rPr>
              <w:t>Prepare and use loading sheets – one per vehicle</w:t>
            </w:r>
          </w:p>
          <w:p w:rsidR="00A12800" w:rsidRPr="00FC343C" w:rsidRDefault="00A12800" w:rsidP="003B5F17">
            <w:pPr>
              <w:pStyle w:val="TableBullet1"/>
              <w:spacing w:before="120" w:after="120"/>
              <w:rPr>
                <w:noProof w:val="0"/>
              </w:rPr>
            </w:pPr>
            <w:r w:rsidRPr="00FC343C">
              <w:rPr>
                <w:noProof w:val="0"/>
              </w:rPr>
              <w:t>Adhere to vehicle limitations</w:t>
            </w:r>
          </w:p>
          <w:p w:rsidR="00A12800" w:rsidRPr="00FC343C" w:rsidRDefault="00A12800" w:rsidP="003B5F17">
            <w:pPr>
              <w:pStyle w:val="TableBullet1"/>
              <w:spacing w:before="120" w:after="120"/>
              <w:rPr>
                <w:noProof w:val="0"/>
              </w:rPr>
            </w:pPr>
            <w:r w:rsidRPr="00FC343C">
              <w:rPr>
                <w:noProof w:val="0"/>
              </w:rPr>
              <w:t>Observe relevant safety and security requirements</w:t>
            </w:r>
          </w:p>
          <w:p w:rsidR="00A12800" w:rsidRPr="00FC343C" w:rsidRDefault="00A12800" w:rsidP="003B5F17">
            <w:pPr>
              <w:pStyle w:val="TableBullet1"/>
              <w:spacing w:before="120" w:after="120"/>
              <w:rPr>
                <w:noProof w:val="0"/>
              </w:rPr>
            </w:pPr>
            <w:r w:rsidRPr="00FC343C">
              <w:rPr>
                <w:noProof w:val="0"/>
              </w:rPr>
              <w:t>Record locations in which items have been stowed</w:t>
            </w:r>
          </w:p>
          <w:p w:rsidR="00A12800" w:rsidRPr="00FC343C" w:rsidRDefault="00A12800" w:rsidP="003B5F17">
            <w:pPr>
              <w:pStyle w:val="TableBullet1"/>
              <w:spacing w:before="120" w:after="120"/>
              <w:rPr>
                <w:noProof w:val="0"/>
              </w:rPr>
            </w:pPr>
            <w:r w:rsidRPr="00FC343C">
              <w:rPr>
                <w:noProof w:val="0"/>
              </w:rPr>
              <w:t>Be prepared to re-pack/re-load if required</w:t>
            </w:r>
          </w:p>
          <w:p w:rsidR="00A12800" w:rsidRPr="00FC343C" w:rsidRDefault="00A12800" w:rsidP="003B5F17">
            <w:pPr>
              <w:pStyle w:val="TableBullet1"/>
              <w:spacing w:before="120" w:after="120"/>
              <w:rPr>
                <w:noProof w:val="0"/>
              </w:rPr>
            </w:pPr>
            <w:r w:rsidRPr="00FC343C">
              <w:rPr>
                <w:noProof w:val="0"/>
              </w:rPr>
              <w:t>Factor in requirements of the itinerary</w:t>
            </w:r>
          </w:p>
          <w:p w:rsidR="00A12800" w:rsidRPr="00FC343C" w:rsidRDefault="00A12800" w:rsidP="003B5F17">
            <w:pPr>
              <w:pStyle w:val="TableBullet1"/>
              <w:spacing w:before="120" w:after="120"/>
              <w:rPr>
                <w:noProof w:val="0"/>
              </w:rPr>
            </w:pPr>
            <w:r w:rsidRPr="00FC343C">
              <w:rPr>
                <w:noProof w:val="0"/>
              </w:rPr>
              <w:t>Involve input from tour staff</w:t>
            </w:r>
          </w:p>
          <w:p w:rsidR="00A12800" w:rsidRPr="00FC343C" w:rsidRDefault="00A12800" w:rsidP="003B5F17">
            <w:pPr>
              <w:pStyle w:val="TableBullet1"/>
              <w:spacing w:before="120" w:after="120"/>
              <w:rPr>
                <w:noProof w:val="0"/>
              </w:rPr>
            </w:pPr>
            <w:r w:rsidRPr="00FC343C">
              <w:rPr>
                <w:noProof w:val="0"/>
              </w:rPr>
              <w:t>Conduct vehicle shake-downs</w:t>
            </w:r>
          </w:p>
          <w:p w:rsidR="00A12800" w:rsidRPr="00FC343C" w:rsidRDefault="00A12800" w:rsidP="003B5F17">
            <w:pPr>
              <w:pStyle w:val="TableBullet1"/>
              <w:spacing w:before="120" w:after="120"/>
              <w:rPr>
                <w:noProof w:val="0"/>
              </w:rPr>
            </w:pPr>
            <w:r w:rsidRPr="00FC343C">
              <w:rPr>
                <w:noProof w:val="0"/>
              </w:rPr>
              <w:t>Verify safety and compliance of vehicle</w:t>
            </w:r>
          </w:p>
          <w:p w:rsidR="00CF4A54" w:rsidRPr="00FC343C" w:rsidRDefault="00A12800" w:rsidP="003B5F17">
            <w:pPr>
              <w:pStyle w:val="TableBullet1"/>
              <w:spacing w:before="120" w:after="120"/>
              <w:rPr>
                <w:noProof w:val="0"/>
              </w:rPr>
            </w:pPr>
            <w:r w:rsidRPr="00FC343C">
              <w:rPr>
                <w:noProof w:val="0"/>
              </w:rPr>
              <w:t>Inspect vehicle after testing</w:t>
            </w:r>
            <w:r w:rsidR="004A78B0" w:rsidRPr="00FC343C">
              <w:rPr>
                <w:noProof w:val="0"/>
              </w:rPr>
              <w:t xml:space="preserve"> and/or loading</w:t>
            </w:r>
          </w:p>
          <w:p w:rsidR="00CF4A54" w:rsidRPr="00FC343C" w:rsidRDefault="00CF4A54" w:rsidP="00074B56">
            <w:pPr>
              <w:pStyle w:val="TableBullet2"/>
              <w:numPr>
                <w:ilvl w:val="0"/>
                <w:numId w:val="0"/>
              </w:numPr>
              <w:rPr>
                <w:lang w:val="en-AU"/>
              </w:rPr>
            </w:pPr>
          </w:p>
        </w:tc>
      </w:tr>
    </w:tbl>
    <w:p w:rsidR="000A0C46" w:rsidRPr="00FC343C" w:rsidRDefault="000A0C46" w:rsidP="002D0810">
      <w:pPr>
        <w:pStyle w:val="BodyCopy"/>
        <w:rPr>
          <w:noProof w:val="0"/>
        </w:rPr>
        <w:sectPr w:rsidR="000A0C46" w:rsidRPr="00FC343C" w:rsidSect="001A29DB">
          <w:headerReference w:type="even" r:id="rId116"/>
          <w:headerReference w:type="default" r:id="rId117"/>
          <w:pgSz w:w="11906" w:h="16838"/>
          <w:pgMar w:top="1440" w:right="1440" w:bottom="1440" w:left="1440" w:header="708" w:footer="324" w:gutter="0"/>
          <w:cols w:space="708"/>
          <w:docGrid w:linePitch="360"/>
        </w:sectPr>
      </w:pPr>
    </w:p>
    <w:p w:rsidR="000A0C46" w:rsidRPr="00FC343C" w:rsidRDefault="000A0C46" w:rsidP="000A0C46">
      <w:pPr>
        <w:pStyle w:val="Heading1"/>
      </w:pPr>
      <w:bookmarkStart w:id="53" w:name="_Toc370805493"/>
      <w:bookmarkStart w:id="54" w:name="_Toc417898905"/>
      <w:r w:rsidRPr="00FC343C">
        <w:lastRenderedPageBreak/>
        <w:t>Element 4</w:t>
      </w:r>
      <w:r w:rsidR="00E14AAB" w:rsidRPr="00FC343C">
        <w:t xml:space="preserve">: </w:t>
      </w:r>
      <w:r w:rsidRPr="00FC343C">
        <w:br/>
      </w:r>
      <w:r w:rsidR="00897580" w:rsidRPr="00FC343C">
        <w:fldChar w:fldCharType="begin"/>
      </w:r>
      <w:r w:rsidR="002E04E4" w:rsidRPr="00FC343C">
        <w:instrText xml:space="preserve"> REF  Element4 </w:instrText>
      </w:r>
      <w:r w:rsidR="00FC343C" w:rsidRPr="00FC343C">
        <w:instrText xml:space="preserve"> \* MERGEFORMAT </w:instrText>
      </w:r>
      <w:r w:rsidR="00897580" w:rsidRPr="00FC343C">
        <w:fldChar w:fldCharType="separate"/>
      </w:r>
      <w:sdt>
        <w:sdtPr>
          <w:rPr>
            <w:highlight w:val="yellow"/>
          </w:rPr>
          <w:alias w:val="Element4"/>
          <w:tag w:val="Element4"/>
          <w:id w:val="-1741247989"/>
          <w:placeholder>
            <w:docPart w:val="B69443A9399946B6B020B24ED6000DCE"/>
          </w:placeholder>
        </w:sdtPr>
        <w:sdtContent>
          <w:r w:rsidR="00F80014" w:rsidRPr="00FC343C">
            <w:t>Complete documentation</w:t>
          </w:r>
        </w:sdtContent>
      </w:sdt>
      <w:bookmarkEnd w:id="53"/>
      <w:bookmarkEnd w:id="54"/>
      <w:r w:rsidR="00897580" w:rsidRPr="00FC343C">
        <w:rPr>
          <w:highlight w:val="yellow"/>
        </w:rPr>
        <w:fldChar w:fldCharType="end"/>
      </w:r>
    </w:p>
    <w:p w:rsidR="000A0C46" w:rsidRPr="00FC343C" w:rsidRDefault="000A0C46" w:rsidP="000A0C46">
      <w:pPr>
        <w:pStyle w:val="Heading2"/>
      </w:pPr>
      <w:r w:rsidRPr="00FC343C">
        <w:t>4.1</w:t>
      </w:r>
      <w:r w:rsidRPr="00FC343C">
        <w:tab/>
      </w:r>
      <w:r w:rsidR="00F80014">
        <w:fldChar w:fldCharType="begin"/>
      </w:r>
      <w:r w:rsidR="00F80014">
        <w:instrText xml:space="preserve"> REF  Criteria41  \* MERGEFORMAT </w:instrText>
      </w:r>
      <w:r w:rsidR="00F80014">
        <w:fldChar w:fldCharType="separate"/>
      </w:r>
      <w:sdt>
        <w:sdtPr>
          <w:alias w:val="Criteria41"/>
          <w:tag w:val="Criteria41"/>
          <w:id w:val="-2075574065"/>
          <w:placeholder>
            <w:docPart w:val="812B08C3CF174A97A7996DFD400C83A9"/>
          </w:placeholder>
        </w:sdtPr>
        <w:sdtEndPr>
          <w:rPr>
            <w:rStyle w:val="PlaceholderText"/>
            <w:color w:val="808080"/>
          </w:rPr>
        </w:sdtEndPr>
        <w:sdtContent>
          <w:r w:rsidR="00F80014" w:rsidRPr="00F80014">
            <w:rPr>
              <w:rStyle w:val="PlaceholderText"/>
              <w:color w:val="45545F"/>
            </w:rPr>
            <w:t>Finalise checklists and supply sheets</w:t>
          </w:r>
        </w:sdtContent>
      </w:sdt>
      <w:r w:rsidR="00F80014">
        <w:rPr>
          <w:rStyle w:val="PlaceholderText"/>
        </w:rPr>
        <w:fldChar w:fldCharType="end"/>
      </w:r>
    </w:p>
    <w:p w:rsidR="000A0C46" w:rsidRPr="00FC343C" w:rsidRDefault="002C7DC6" w:rsidP="000A0C46">
      <w:pPr>
        <w:pStyle w:val="Heading3"/>
      </w:pPr>
      <w:r w:rsidRPr="00FC343C">
        <w:rPr>
          <w:noProof/>
        </w:rPr>
        <w:drawing>
          <wp:anchor distT="0" distB="0" distL="114300" distR="114300" simplePos="0" relativeHeight="251756544" behindDoc="0" locked="0" layoutInCell="1" allowOverlap="1" wp14:anchorId="4A143330" wp14:editId="03FCA6A9">
            <wp:simplePos x="0" y="0"/>
            <wp:positionH relativeFrom="column">
              <wp:posOffset>3691890</wp:posOffset>
            </wp:positionH>
            <wp:positionV relativeFrom="paragraph">
              <wp:posOffset>79375</wp:posOffset>
            </wp:positionV>
            <wp:extent cx="1903730" cy="1623695"/>
            <wp:effectExtent l="19050" t="0" r="1270" b="0"/>
            <wp:wrapSquare wrapText="bothSides"/>
            <wp:docPr id="69" name="Picture 35" descr="C:\Documents and Settings\Godaishu\Desktop\PHOTOS\2014\Shutterstock 25-a-day\shutterstock_91170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Documents and Settings\Godaishu\Desktop\PHOTOS\2014\Shutterstock 25-a-day\shutterstock_91170884.jpg"/>
                    <pic:cNvPicPr>
                      <a:picLocks noChangeAspect="1" noChangeArrowheads="1"/>
                    </pic:cNvPicPr>
                  </pic:nvPicPr>
                  <pic:blipFill>
                    <a:blip r:embed="rId118" cstate="print"/>
                    <a:srcRect/>
                    <a:stretch>
                      <a:fillRect/>
                    </a:stretch>
                  </pic:blipFill>
                  <pic:spPr bwMode="auto">
                    <a:xfrm>
                      <a:off x="0" y="0"/>
                      <a:ext cx="1903730" cy="1623695"/>
                    </a:xfrm>
                    <a:prstGeom prst="rect">
                      <a:avLst/>
                    </a:prstGeom>
                    <a:noFill/>
                    <a:ln w="9525">
                      <a:noFill/>
                      <a:miter lim="800000"/>
                      <a:headEnd/>
                      <a:tailEnd/>
                    </a:ln>
                  </pic:spPr>
                </pic:pic>
              </a:graphicData>
            </a:graphic>
          </wp:anchor>
        </w:drawing>
      </w:r>
      <w:r w:rsidR="000A0C46" w:rsidRPr="00FC343C">
        <w:t>Introduction</w:t>
      </w:r>
    </w:p>
    <w:p w:rsidR="000A0C46" w:rsidRPr="00FC343C" w:rsidRDefault="00B577D0" w:rsidP="000A0C46">
      <w:pPr>
        <w:pStyle w:val="BodyCopy"/>
        <w:rPr>
          <w:noProof w:val="0"/>
          <w:szCs w:val="24"/>
        </w:rPr>
      </w:pPr>
      <w:r w:rsidRPr="00FC343C">
        <w:rPr>
          <w:noProof w:val="0"/>
          <w:szCs w:val="24"/>
        </w:rPr>
        <w:t>Finalisation of checklists and supply sheets is the most important step in terms of internal administration</w:t>
      </w:r>
      <w:r w:rsidR="00E464C5" w:rsidRPr="00FC343C">
        <w:rPr>
          <w:noProof w:val="0"/>
          <w:szCs w:val="24"/>
        </w:rPr>
        <w:t>.</w:t>
      </w:r>
    </w:p>
    <w:p w:rsidR="00E464C5" w:rsidRPr="00FC343C" w:rsidRDefault="00E464C5" w:rsidP="000A0C46">
      <w:pPr>
        <w:pStyle w:val="BodyCopy"/>
        <w:rPr>
          <w:noProof w:val="0"/>
          <w:szCs w:val="24"/>
        </w:rPr>
      </w:pPr>
      <w:r w:rsidRPr="00FC343C">
        <w:rPr>
          <w:noProof w:val="0"/>
          <w:szCs w:val="24"/>
        </w:rPr>
        <w:t>This section details the activities which may need to be handled in order to complete these documents.</w:t>
      </w:r>
    </w:p>
    <w:p w:rsidR="00D20016" w:rsidRPr="00FC343C" w:rsidRDefault="00D20016" w:rsidP="00D20016">
      <w:pPr>
        <w:pStyle w:val="Heading3"/>
      </w:pPr>
      <w:r w:rsidRPr="00FC343C">
        <w:t>Identifying the documentation</w:t>
      </w:r>
    </w:p>
    <w:p w:rsidR="00D20016" w:rsidRPr="00FC343C" w:rsidRDefault="00D20016" w:rsidP="000A0C46">
      <w:pPr>
        <w:pStyle w:val="BodyCopy"/>
        <w:rPr>
          <w:b/>
          <w:noProof w:val="0"/>
          <w:szCs w:val="24"/>
        </w:rPr>
      </w:pPr>
      <w:r w:rsidRPr="00FC343C">
        <w:rPr>
          <w:b/>
          <w:noProof w:val="0"/>
          <w:szCs w:val="24"/>
        </w:rPr>
        <w:t>Hard copies</w:t>
      </w:r>
    </w:p>
    <w:p w:rsidR="00D20016" w:rsidRPr="00FC343C" w:rsidRDefault="00D20016" w:rsidP="000A0C46">
      <w:pPr>
        <w:pStyle w:val="BodyCopy"/>
        <w:rPr>
          <w:noProof w:val="0"/>
          <w:szCs w:val="24"/>
        </w:rPr>
      </w:pPr>
      <w:r w:rsidRPr="00FC343C">
        <w:rPr>
          <w:noProof w:val="0"/>
          <w:szCs w:val="24"/>
        </w:rPr>
        <w:t>The checklists/supply lists and other documents which may need finalising include:</w:t>
      </w:r>
    </w:p>
    <w:p w:rsidR="00D20016" w:rsidRPr="00FC343C" w:rsidRDefault="002C7DC6" w:rsidP="002A1C2A">
      <w:pPr>
        <w:pStyle w:val="Bullet1"/>
      </w:pPr>
      <w:r w:rsidRPr="00FC343C">
        <w:rPr>
          <w:noProof/>
          <w:lang w:eastAsia="en-AU"/>
        </w:rPr>
        <w:drawing>
          <wp:anchor distT="0" distB="0" distL="114300" distR="114300" simplePos="0" relativeHeight="251757568" behindDoc="0" locked="0" layoutInCell="1" allowOverlap="1" wp14:anchorId="0E925C4B" wp14:editId="1FEB53E2">
            <wp:simplePos x="0" y="0"/>
            <wp:positionH relativeFrom="column">
              <wp:posOffset>3550285</wp:posOffset>
            </wp:positionH>
            <wp:positionV relativeFrom="paragraph">
              <wp:posOffset>238125</wp:posOffset>
            </wp:positionV>
            <wp:extent cx="2045970" cy="1812925"/>
            <wp:effectExtent l="19050" t="0" r="0" b="0"/>
            <wp:wrapSquare wrapText="bothSides"/>
            <wp:docPr id="70" name="Picture 36" descr="C:\Documents and Settings\Godaishu\Desktop\PHOTOS\2014\Shutterstock 25-a-day\shutterstock_895974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Documents and Settings\Godaishu\Desktop\PHOTOS\2014\Shutterstock 25-a-day\shutterstock_89597467.jpg"/>
                    <pic:cNvPicPr>
                      <a:picLocks noChangeAspect="1" noChangeArrowheads="1"/>
                    </pic:cNvPicPr>
                  </pic:nvPicPr>
                  <pic:blipFill>
                    <a:blip r:embed="rId119" cstate="print"/>
                    <a:srcRect/>
                    <a:stretch>
                      <a:fillRect/>
                    </a:stretch>
                  </pic:blipFill>
                  <pic:spPr bwMode="auto">
                    <a:xfrm>
                      <a:off x="0" y="0"/>
                      <a:ext cx="2045970" cy="1812925"/>
                    </a:xfrm>
                    <a:prstGeom prst="rect">
                      <a:avLst/>
                    </a:prstGeom>
                    <a:noFill/>
                    <a:ln w="9525">
                      <a:noFill/>
                      <a:miter lim="800000"/>
                      <a:headEnd/>
                      <a:tailEnd/>
                    </a:ln>
                  </pic:spPr>
                </pic:pic>
              </a:graphicData>
            </a:graphic>
          </wp:anchor>
        </w:drawing>
      </w:r>
      <w:r w:rsidR="00D20016" w:rsidRPr="00FC343C">
        <w:t>Loading sheets – these are the primary documents</w:t>
      </w:r>
    </w:p>
    <w:p w:rsidR="00D20016" w:rsidRPr="00FC343C" w:rsidRDefault="00D20016" w:rsidP="002A1C2A">
      <w:pPr>
        <w:pStyle w:val="Bullet1"/>
      </w:pPr>
      <w:r w:rsidRPr="00FC343C">
        <w:t>Requisition sheets</w:t>
      </w:r>
    </w:p>
    <w:p w:rsidR="00D20016" w:rsidRPr="00FC343C" w:rsidRDefault="00D20016" w:rsidP="002A1C2A">
      <w:pPr>
        <w:pStyle w:val="Bullet1"/>
      </w:pPr>
      <w:r w:rsidRPr="00FC343C">
        <w:t xml:space="preserve">Internal </w:t>
      </w:r>
      <w:r w:rsidR="00D81ADF" w:rsidRPr="00FC343C">
        <w:t xml:space="preserve">stock </w:t>
      </w:r>
      <w:r w:rsidRPr="00FC343C">
        <w:t>transfer sheets</w:t>
      </w:r>
    </w:p>
    <w:p w:rsidR="00D20016" w:rsidRPr="00FC343C" w:rsidRDefault="00D81ADF" w:rsidP="002A1C2A">
      <w:pPr>
        <w:pStyle w:val="Bullet1"/>
      </w:pPr>
      <w:r w:rsidRPr="00FC343C">
        <w:t xml:space="preserve">Passenger sheets/manifests </w:t>
      </w:r>
    </w:p>
    <w:p w:rsidR="00D20016" w:rsidRPr="00FC343C" w:rsidRDefault="00D81ADF" w:rsidP="002A1C2A">
      <w:pPr>
        <w:pStyle w:val="Bullet1"/>
      </w:pPr>
      <w:r w:rsidRPr="00FC343C">
        <w:t>Supply lists</w:t>
      </w:r>
    </w:p>
    <w:p w:rsidR="00D81ADF" w:rsidRPr="00FC343C" w:rsidRDefault="00D81ADF" w:rsidP="002A1C2A">
      <w:pPr>
        <w:pStyle w:val="Bullet1"/>
      </w:pPr>
      <w:r w:rsidRPr="00FC343C">
        <w:t>Inspection checklists</w:t>
      </w:r>
    </w:p>
    <w:p w:rsidR="00D81ADF" w:rsidRPr="00FC343C" w:rsidRDefault="00D81ADF" w:rsidP="002A1C2A">
      <w:pPr>
        <w:pStyle w:val="Bullet1"/>
      </w:pPr>
      <w:r w:rsidRPr="00FC343C">
        <w:t>Internal advice sheets</w:t>
      </w:r>
    </w:p>
    <w:p w:rsidR="00D81ADF" w:rsidRPr="00FC343C" w:rsidRDefault="00D81ADF" w:rsidP="002A1C2A">
      <w:pPr>
        <w:pStyle w:val="Bullet1"/>
      </w:pPr>
      <w:r w:rsidRPr="00FC343C">
        <w:t>Catering advice sheets</w:t>
      </w:r>
    </w:p>
    <w:p w:rsidR="00D81ADF" w:rsidRPr="00FC343C" w:rsidRDefault="00D81ADF" w:rsidP="002A1C2A">
      <w:pPr>
        <w:pStyle w:val="Bullet1"/>
      </w:pPr>
      <w:r w:rsidRPr="00FC343C">
        <w:t>One-off notifications from management:</w:t>
      </w:r>
    </w:p>
    <w:p w:rsidR="00D81ADF" w:rsidRPr="00FC343C" w:rsidRDefault="00D81ADF" w:rsidP="002A1C2A">
      <w:pPr>
        <w:pStyle w:val="Bullet2"/>
        <w:rPr>
          <w:lang w:val="en-AU"/>
        </w:rPr>
      </w:pPr>
      <w:r w:rsidRPr="00FC343C">
        <w:rPr>
          <w:lang w:val="en-AU"/>
        </w:rPr>
        <w:t>Authorising extra allocation of physical resources</w:t>
      </w:r>
    </w:p>
    <w:p w:rsidR="00D81ADF" w:rsidRPr="00FC343C" w:rsidRDefault="00D81ADF" w:rsidP="002A1C2A">
      <w:pPr>
        <w:pStyle w:val="Bullet2"/>
        <w:rPr>
          <w:lang w:val="en-AU"/>
        </w:rPr>
      </w:pPr>
      <w:r w:rsidRPr="00FC343C">
        <w:rPr>
          <w:lang w:val="en-AU"/>
        </w:rPr>
        <w:t xml:space="preserve">Allowing more funding to be granted </w:t>
      </w:r>
    </w:p>
    <w:p w:rsidR="00D81ADF" w:rsidRPr="00FC343C" w:rsidRDefault="00D81ADF" w:rsidP="002A1C2A">
      <w:pPr>
        <w:pStyle w:val="Bullet2"/>
        <w:rPr>
          <w:lang w:val="en-AU"/>
        </w:rPr>
      </w:pPr>
      <w:r w:rsidRPr="00FC343C">
        <w:rPr>
          <w:lang w:val="en-AU"/>
        </w:rPr>
        <w:t>Noting agreed changes to SOPs.</w:t>
      </w:r>
    </w:p>
    <w:p w:rsidR="00D20016" w:rsidRPr="00FC343C" w:rsidRDefault="00D20016" w:rsidP="00D20016">
      <w:pPr>
        <w:pStyle w:val="Bullet1"/>
        <w:numPr>
          <w:ilvl w:val="0"/>
          <w:numId w:val="0"/>
        </w:numPr>
        <w:rPr>
          <w:b/>
          <w:szCs w:val="24"/>
        </w:rPr>
      </w:pPr>
      <w:r w:rsidRPr="00FC343C">
        <w:rPr>
          <w:b/>
          <w:szCs w:val="24"/>
        </w:rPr>
        <w:t>Soft copies</w:t>
      </w:r>
    </w:p>
    <w:p w:rsidR="00D20016" w:rsidRPr="00FC343C" w:rsidRDefault="00D20016" w:rsidP="00D20016">
      <w:pPr>
        <w:pStyle w:val="Bullet1"/>
        <w:numPr>
          <w:ilvl w:val="0"/>
          <w:numId w:val="0"/>
        </w:numPr>
        <w:rPr>
          <w:szCs w:val="24"/>
        </w:rPr>
      </w:pPr>
      <w:r w:rsidRPr="00FC343C">
        <w:rPr>
          <w:szCs w:val="24"/>
        </w:rPr>
        <w:t>There can also be a need to:</w:t>
      </w:r>
    </w:p>
    <w:p w:rsidR="00D20016" w:rsidRPr="00FC343C" w:rsidRDefault="00D20016" w:rsidP="00D20016">
      <w:pPr>
        <w:pStyle w:val="Bullet1"/>
        <w:rPr>
          <w:szCs w:val="24"/>
        </w:rPr>
      </w:pPr>
      <w:r w:rsidRPr="00FC343C">
        <w:rPr>
          <w:szCs w:val="24"/>
        </w:rPr>
        <w:t>Update databases</w:t>
      </w:r>
    </w:p>
    <w:p w:rsidR="00D20016" w:rsidRPr="00FC343C" w:rsidRDefault="00D20016" w:rsidP="00D20016">
      <w:pPr>
        <w:pStyle w:val="Bullet1"/>
        <w:rPr>
          <w:szCs w:val="24"/>
        </w:rPr>
      </w:pPr>
      <w:r w:rsidRPr="00FC343C">
        <w:rPr>
          <w:szCs w:val="24"/>
        </w:rPr>
        <w:t>Complete relevant/required fields</w:t>
      </w:r>
    </w:p>
    <w:p w:rsidR="00D20016" w:rsidRPr="00FC343C" w:rsidRDefault="00D20016" w:rsidP="00D20016">
      <w:pPr>
        <w:pStyle w:val="Bullet1"/>
        <w:rPr>
          <w:szCs w:val="24"/>
        </w:rPr>
      </w:pPr>
      <w:r w:rsidRPr="00FC343C">
        <w:rPr>
          <w:szCs w:val="24"/>
        </w:rPr>
        <w:t>Perform nominated data entry procedures.</w:t>
      </w:r>
    </w:p>
    <w:p w:rsidR="00D81ADF" w:rsidRPr="00FC343C" w:rsidRDefault="00D81ADF">
      <w:pPr>
        <w:rPr>
          <w:rFonts w:ascii="Helvetica" w:eastAsiaTheme="majorEastAsia" w:hAnsi="Helvetica" w:cstheme="majorBidi"/>
          <w:b/>
          <w:bCs/>
          <w:color w:val="45545F"/>
          <w:sz w:val="28"/>
        </w:rPr>
      </w:pPr>
      <w:r w:rsidRPr="00FC343C">
        <w:rPr>
          <w:rFonts w:ascii="Helvetica" w:hAnsi="Helvetica"/>
        </w:rPr>
        <w:br w:type="page"/>
      </w:r>
    </w:p>
    <w:p w:rsidR="000A0C46" w:rsidRPr="00FC343C" w:rsidRDefault="00E464C5" w:rsidP="000A0C46">
      <w:pPr>
        <w:pStyle w:val="Heading3"/>
      </w:pPr>
      <w:r w:rsidRPr="00FC343C">
        <w:lastRenderedPageBreak/>
        <w:t>Finalising the internal documents</w:t>
      </w:r>
    </w:p>
    <w:p w:rsidR="00E464C5" w:rsidRPr="00FC343C" w:rsidRDefault="00E464C5" w:rsidP="00E464C5">
      <w:pPr>
        <w:pStyle w:val="BodyCopyBold"/>
        <w:rPr>
          <w:noProof w:val="0"/>
        </w:rPr>
      </w:pPr>
      <w:r w:rsidRPr="00FC343C">
        <w:rPr>
          <w:noProof w:val="0"/>
        </w:rPr>
        <w:t>Context</w:t>
      </w:r>
    </w:p>
    <w:p w:rsidR="000A0C46" w:rsidRPr="00FC343C" w:rsidRDefault="003D43BD" w:rsidP="000A0C46">
      <w:pPr>
        <w:pStyle w:val="BodyCopy"/>
        <w:rPr>
          <w:noProof w:val="0"/>
          <w:szCs w:val="24"/>
        </w:rPr>
      </w:pPr>
      <w:r w:rsidRPr="00FC343C">
        <w:rPr>
          <w:szCs w:val="24"/>
          <w:lang w:eastAsia="en-AU"/>
        </w:rPr>
        <w:drawing>
          <wp:anchor distT="0" distB="0" distL="114300" distR="114300" simplePos="0" relativeHeight="251758592" behindDoc="0" locked="0" layoutInCell="1" allowOverlap="1" wp14:anchorId="21FDC624" wp14:editId="1FA72008">
            <wp:simplePos x="0" y="0"/>
            <wp:positionH relativeFrom="column">
              <wp:posOffset>4227830</wp:posOffset>
            </wp:positionH>
            <wp:positionV relativeFrom="paragraph">
              <wp:posOffset>338455</wp:posOffset>
            </wp:positionV>
            <wp:extent cx="1494155" cy="1497330"/>
            <wp:effectExtent l="19050" t="0" r="0" b="0"/>
            <wp:wrapSquare wrapText="bothSides"/>
            <wp:docPr id="71" name="Picture 37" descr="C:\Documents and Settings\Godaishu\Desktop\PHOTOS\2014\Shutterstock 25-a-day\shutterstock_82513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Documents and Settings\Godaishu\Desktop\PHOTOS\2014\Shutterstock 25-a-day\shutterstock_82513456.jpg"/>
                    <pic:cNvPicPr>
                      <a:picLocks noChangeAspect="1" noChangeArrowheads="1"/>
                    </pic:cNvPicPr>
                  </pic:nvPicPr>
                  <pic:blipFill>
                    <a:blip r:embed="rId120" cstate="print"/>
                    <a:srcRect/>
                    <a:stretch>
                      <a:fillRect/>
                    </a:stretch>
                  </pic:blipFill>
                  <pic:spPr bwMode="auto">
                    <a:xfrm>
                      <a:off x="0" y="0"/>
                      <a:ext cx="1494155" cy="1497330"/>
                    </a:xfrm>
                    <a:prstGeom prst="rect">
                      <a:avLst/>
                    </a:prstGeom>
                    <a:noFill/>
                    <a:ln w="9525">
                      <a:noFill/>
                      <a:miter lim="800000"/>
                      <a:headEnd/>
                      <a:tailEnd/>
                    </a:ln>
                  </pic:spPr>
                </pic:pic>
              </a:graphicData>
            </a:graphic>
          </wp:anchor>
        </w:drawing>
      </w:r>
      <w:r w:rsidR="00E464C5" w:rsidRPr="00FC343C">
        <w:rPr>
          <w:noProof w:val="0"/>
          <w:szCs w:val="24"/>
        </w:rPr>
        <w:t>It is important to understand every operator will have their own unique protocols for completing internal paperwork and checklists.</w:t>
      </w:r>
    </w:p>
    <w:p w:rsidR="00E464C5" w:rsidRPr="00FC343C" w:rsidRDefault="00E464C5" w:rsidP="000A0C46">
      <w:pPr>
        <w:pStyle w:val="BodyCopy"/>
        <w:rPr>
          <w:noProof w:val="0"/>
          <w:szCs w:val="24"/>
        </w:rPr>
      </w:pPr>
      <w:r w:rsidRPr="00FC343C">
        <w:rPr>
          <w:noProof w:val="0"/>
          <w:szCs w:val="24"/>
        </w:rPr>
        <w:t>This means:</w:t>
      </w:r>
    </w:p>
    <w:p w:rsidR="00E464C5" w:rsidRPr="00FC343C" w:rsidRDefault="00D20016" w:rsidP="00E464C5">
      <w:pPr>
        <w:pStyle w:val="Bullet1"/>
        <w:rPr>
          <w:szCs w:val="24"/>
        </w:rPr>
      </w:pPr>
      <w:r w:rsidRPr="00FC343C">
        <w:rPr>
          <w:szCs w:val="24"/>
        </w:rPr>
        <w:t>In some cases for certain businesses (or trips/tours) s</w:t>
      </w:r>
      <w:r w:rsidR="00E464C5" w:rsidRPr="00FC343C">
        <w:rPr>
          <w:szCs w:val="24"/>
        </w:rPr>
        <w:t xml:space="preserve">ome of the steps identified below will have been undertaken </w:t>
      </w:r>
      <w:r w:rsidRPr="00FC343C">
        <w:rPr>
          <w:szCs w:val="24"/>
        </w:rPr>
        <w:t xml:space="preserve">as part of other activities </w:t>
      </w:r>
      <w:r w:rsidR="00E464C5" w:rsidRPr="00FC343C">
        <w:rPr>
          <w:szCs w:val="24"/>
        </w:rPr>
        <w:t xml:space="preserve">– as </w:t>
      </w:r>
      <w:r w:rsidRPr="00FC343C">
        <w:rPr>
          <w:szCs w:val="24"/>
        </w:rPr>
        <w:t xml:space="preserve">already </w:t>
      </w:r>
      <w:r w:rsidR="00E464C5" w:rsidRPr="00FC343C">
        <w:rPr>
          <w:szCs w:val="24"/>
        </w:rPr>
        <w:t>described</w:t>
      </w:r>
      <w:r w:rsidRPr="00FC343C">
        <w:rPr>
          <w:szCs w:val="24"/>
        </w:rPr>
        <w:t xml:space="preserve"> in earlier notes</w:t>
      </w:r>
    </w:p>
    <w:p w:rsidR="003F10FE" w:rsidRPr="00FC343C" w:rsidRDefault="00D20016" w:rsidP="00E464C5">
      <w:pPr>
        <w:pStyle w:val="Bullet1"/>
        <w:rPr>
          <w:szCs w:val="24"/>
        </w:rPr>
      </w:pPr>
      <w:r w:rsidRPr="00FC343C">
        <w:rPr>
          <w:szCs w:val="24"/>
        </w:rPr>
        <w:t>In other cases for other businesses (or trips/tours) some of the steps listed below will take place as a separate activity after all other tasks have been finished</w:t>
      </w:r>
      <w:r w:rsidR="003F10FE" w:rsidRPr="00FC343C">
        <w:rPr>
          <w:szCs w:val="24"/>
        </w:rPr>
        <w:t xml:space="preserve"> – often because:</w:t>
      </w:r>
    </w:p>
    <w:p w:rsidR="003F10FE" w:rsidRPr="00FC343C" w:rsidRDefault="003F10FE" w:rsidP="002A1C2A">
      <w:pPr>
        <w:pStyle w:val="Bullet2"/>
        <w:rPr>
          <w:lang w:val="en-AU"/>
        </w:rPr>
      </w:pPr>
      <w:r w:rsidRPr="00FC343C">
        <w:rPr>
          <w:lang w:val="en-AU"/>
        </w:rPr>
        <w:t>There was insufficient time available to do so at the time</w:t>
      </w:r>
    </w:p>
    <w:p w:rsidR="00D20016" w:rsidRPr="00FC343C" w:rsidRDefault="003F10FE" w:rsidP="002A1C2A">
      <w:pPr>
        <w:pStyle w:val="Bullet2"/>
        <w:rPr>
          <w:lang w:val="en-AU"/>
        </w:rPr>
      </w:pPr>
      <w:r w:rsidRPr="00FC343C">
        <w:rPr>
          <w:lang w:val="en-AU"/>
        </w:rPr>
        <w:t>There was insufficient information to make the correct decision about how completion of the document should occur</w:t>
      </w:r>
      <w:r w:rsidR="00D20016" w:rsidRPr="00FC343C">
        <w:rPr>
          <w:lang w:val="en-AU"/>
        </w:rPr>
        <w:t>.</w:t>
      </w:r>
    </w:p>
    <w:p w:rsidR="000A0C46" w:rsidRPr="00FC343C" w:rsidRDefault="00D20016" w:rsidP="000A0C46">
      <w:pPr>
        <w:pStyle w:val="BodyCopyBold"/>
        <w:rPr>
          <w:noProof w:val="0"/>
        </w:rPr>
      </w:pPr>
      <w:r w:rsidRPr="00FC343C">
        <w:rPr>
          <w:noProof w:val="0"/>
        </w:rPr>
        <w:t>Activities commonly required</w:t>
      </w:r>
    </w:p>
    <w:p w:rsidR="00D20016" w:rsidRPr="00FC343C" w:rsidRDefault="00D81ADF" w:rsidP="000A0C46">
      <w:pPr>
        <w:pStyle w:val="BodyCopyBold"/>
        <w:rPr>
          <w:b w:val="0"/>
          <w:noProof w:val="0"/>
        </w:rPr>
      </w:pPr>
      <w:r w:rsidRPr="00FC343C">
        <w:rPr>
          <w:b w:val="0"/>
          <w:noProof w:val="0"/>
        </w:rPr>
        <w:t xml:space="preserve">Tasks which may need to be </w:t>
      </w:r>
      <w:r w:rsidR="00F25A48" w:rsidRPr="00FC343C">
        <w:rPr>
          <w:b w:val="0"/>
          <w:noProof w:val="0"/>
        </w:rPr>
        <w:t xml:space="preserve">undertaken </w:t>
      </w:r>
      <w:r w:rsidRPr="00FC343C">
        <w:rPr>
          <w:b w:val="0"/>
          <w:noProof w:val="0"/>
        </w:rPr>
        <w:t>can include:</w:t>
      </w:r>
    </w:p>
    <w:p w:rsidR="00074B56" w:rsidRPr="00FC343C" w:rsidRDefault="00074B56" w:rsidP="00E464C5">
      <w:pPr>
        <w:pStyle w:val="Bullet1"/>
        <w:rPr>
          <w:szCs w:val="24"/>
        </w:rPr>
      </w:pPr>
      <w:r w:rsidRPr="00FC343C">
        <w:rPr>
          <w:szCs w:val="24"/>
        </w:rPr>
        <w:t xml:space="preserve">Obtaining signatures from tour guides and tour leaders </w:t>
      </w:r>
      <w:r w:rsidR="00D81ADF" w:rsidRPr="00FC343C">
        <w:rPr>
          <w:szCs w:val="24"/>
        </w:rPr>
        <w:t xml:space="preserve">– to </w:t>
      </w:r>
      <w:r w:rsidRPr="00FC343C">
        <w:rPr>
          <w:szCs w:val="24"/>
        </w:rPr>
        <w:t>acknowledge receipt of the equipment and supplies</w:t>
      </w:r>
    </w:p>
    <w:p w:rsidR="003F10FE" w:rsidRPr="00FC343C" w:rsidRDefault="003F10FE" w:rsidP="00E464C5">
      <w:pPr>
        <w:pStyle w:val="Bullet1"/>
        <w:rPr>
          <w:szCs w:val="24"/>
        </w:rPr>
      </w:pPr>
      <w:r w:rsidRPr="00FC343C">
        <w:rPr>
          <w:szCs w:val="24"/>
        </w:rPr>
        <w:t>Photocopying loading sheets – so one copy per staff member can be distributed at the pre-tour briefing to tour guides, leaders, drivers</w:t>
      </w:r>
    </w:p>
    <w:p w:rsidR="00074B56" w:rsidRPr="00FC343C" w:rsidRDefault="00074B56" w:rsidP="00E464C5">
      <w:pPr>
        <w:pStyle w:val="Bullet1"/>
        <w:rPr>
          <w:szCs w:val="24"/>
        </w:rPr>
      </w:pPr>
      <w:r w:rsidRPr="00FC343C">
        <w:rPr>
          <w:szCs w:val="24"/>
        </w:rPr>
        <w:t>Dating and adding specific tour group information to the sheets</w:t>
      </w:r>
      <w:r w:rsidR="00D81ADF" w:rsidRPr="00FC343C">
        <w:rPr>
          <w:szCs w:val="24"/>
        </w:rPr>
        <w:t xml:space="preserve"> – as specific to each trip/tour</w:t>
      </w:r>
    </w:p>
    <w:p w:rsidR="00D81ADF" w:rsidRPr="00FC343C" w:rsidRDefault="00D81ADF" w:rsidP="00D81ADF">
      <w:pPr>
        <w:pStyle w:val="Bullet1"/>
        <w:rPr>
          <w:szCs w:val="24"/>
        </w:rPr>
      </w:pPr>
      <w:r w:rsidRPr="00FC343C">
        <w:rPr>
          <w:szCs w:val="24"/>
        </w:rPr>
        <w:t>Adding missing facts and figures – not previously provided/identified</w:t>
      </w:r>
    </w:p>
    <w:p w:rsidR="003F10FE" w:rsidRPr="00FC343C" w:rsidRDefault="003F10FE" w:rsidP="00E464C5">
      <w:pPr>
        <w:pStyle w:val="Bullet1"/>
        <w:rPr>
          <w:szCs w:val="24"/>
        </w:rPr>
      </w:pPr>
      <w:r w:rsidRPr="00FC343C">
        <w:rPr>
          <w:szCs w:val="24"/>
        </w:rPr>
        <w:t>Entering cost prices of items – from a nominated source, catalogue, internal database or invoice</w:t>
      </w:r>
    </w:p>
    <w:p w:rsidR="00D81ADF" w:rsidRPr="00FC343C" w:rsidRDefault="00D81ADF" w:rsidP="00E464C5">
      <w:pPr>
        <w:pStyle w:val="Bullet1"/>
        <w:rPr>
          <w:szCs w:val="24"/>
        </w:rPr>
      </w:pPr>
      <w:r w:rsidRPr="00FC343C">
        <w:rPr>
          <w:szCs w:val="24"/>
        </w:rPr>
        <w:t>Performing basic arithmetic calculations – such as:</w:t>
      </w:r>
    </w:p>
    <w:p w:rsidR="00D81ADF" w:rsidRPr="00FC343C" w:rsidRDefault="003F10FE" w:rsidP="002A1C2A">
      <w:pPr>
        <w:pStyle w:val="Bullet2"/>
        <w:rPr>
          <w:lang w:val="en-AU"/>
        </w:rPr>
      </w:pPr>
      <w:r w:rsidRPr="00FC343C">
        <w:rPr>
          <w:lang w:val="en-AU"/>
        </w:rPr>
        <w:t>Extensions – by multiplying numbers provided by cost prices</w:t>
      </w:r>
    </w:p>
    <w:p w:rsidR="003F10FE" w:rsidRPr="00FC343C" w:rsidRDefault="003F10FE" w:rsidP="002A1C2A">
      <w:pPr>
        <w:pStyle w:val="Bullet2"/>
        <w:rPr>
          <w:lang w:val="en-AU"/>
        </w:rPr>
      </w:pPr>
      <w:r w:rsidRPr="00FC343C">
        <w:rPr>
          <w:lang w:val="en-AU"/>
        </w:rPr>
        <w:t>Totalling various items/columns</w:t>
      </w:r>
    </w:p>
    <w:p w:rsidR="003F10FE" w:rsidRPr="00FC343C" w:rsidRDefault="003F10FE" w:rsidP="003F10FE">
      <w:pPr>
        <w:pStyle w:val="Bullet1"/>
        <w:rPr>
          <w:szCs w:val="24"/>
        </w:rPr>
      </w:pPr>
      <w:r w:rsidRPr="00FC343C">
        <w:rPr>
          <w:szCs w:val="24"/>
        </w:rPr>
        <w:t>Forwarding completed documents – for further internal processing</w:t>
      </w:r>
    </w:p>
    <w:p w:rsidR="003F10FE" w:rsidRPr="00FC343C" w:rsidRDefault="003F10FE" w:rsidP="003F10FE">
      <w:pPr>
        <w:pStyle w:val="Bullet1"/>
        <w:rPr>
          <w:szCs w:val="24"/>
        </w:rPr>
      </w:pPr>
      <w:r w:rsidRPr="00FC343C">
        <w:rPr>
          <w:szCs w:val="24"/>
        </w:rPr>
        <w:t>Filing – for future reference.</w:t>
      </w:r>
    </w:p>
    <w:p w:rsidR="000A0C46" w:rsidRPr="00FC343C" w:rsidRDefault="000A0C46" w:rsidP="00E464C5">
      <w:pPr>
        <w:pStyle w:val="Bullet1"/>
        <w:rPr>
          <w:szCs w:val="24"/>
        </w:rPr>
      </w:pPr>
      <w:r w:rsidRPr="00FC343C">
        <w:rPr>
          <w:szCs w:val="24"/>
        </w:rPr>
        <w:br w:type="page"/>
      </w:r>
    </w:p>
    <w:p w:rsidR="000A0C46" w:rsidRPr="00FC343C" w:rsidRDefault="0091449A" w:rsidP="000A0C46">
      <w:pPr>
        <w:pStyle w:val="Heading2"/>
      </w:pPr>
      <w:r w:rsidRPr="00FC343C">
        <w:rPr>
          <w:noProof/>
        </w:rPr>
        <w:lastRenderedPageBreak/>
        <w:drawing>
          <wp:anchor distT="0" distB="0" distL="114300" distR="114300" simplePos="0" relativeHeight="251759616" behindDoc="0" locked="0" layoutInCell="1" allowOverlap="1" wp14:anchorId="69849B49" wp14:editId="1F462B32">
            <wp:simplePos x="0" y="0"/>
            <wp:positionH relativeFrom="column">
              <wp:posOffset>4006215</wp:posOffset>
            </wp:positionH>
            <wp:positionV relativeFrom="paragraph">
              <wp:posOffset>465455</wp:posOffset>
            </wp:positionV>
            <wp:extent cx="1588770" cy="1891665"/>
            <wp:effectExtent l="19050" t="0" r="0" b="0"/>
            <wp:wrapSquare wrapText="bothSides"/>
            <wp:docPr id="72" name="Picture 38" descr="C:\Documents and Settings\Godaishu\Desktop\PHOTOS\2014\Shutterstock 25-a-day\Lady looking at map_1484886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Documents and Settings\Godaishu\Desktop\PHOTOS\2014\Shutterstock 25-a-day\Lady looking at map_148488614.jpg"/>
                    <pic:cNvPicPr>
                      <a:picLocks noChangeAspect="1" noChangeArrowheads="1"/>
                    </pic:cNvPicPr>
                  </pic:nvPicPr>
                  <pic:blipFill>
                    <a:blip r:embed="rId121" cstate="print"/>
                    <a:srcRect/>
                    <a:stretch>
                      <a:fillRect/>
                    </a:stretch>
                  </pic:blipFill>
                  <pic:spPr bwMode="auto">
                    <a:xfrm>
                      <a:off x="0" y="0"/>
                      <a:ext cx="1588770" cy="1891665"/>
                    </a:xfrm>
                    <a:prstGeom prst="rect">
                      <a:avLst/>
                    </a:prstGeom>
                    <a:noFill/>
                    <a:ln w="9525">
                      <a:noFill/>
                      <a:miter lim="800000"/>
                      <a:headEnd/>
                      <a:tailEnd/>
                    </a:ln>
                  </pic:spPr>
                </pic:pic>
              </a:graphicData>
            </a:graphic>
          </wp:anchor>
        </w:drawing>
      </w:r>
      <w:r w:rsidR="000A0C46" w:rsidRPr="00FC343C">
        <w:t>4.2</w:t>
      </w:r>
      <w:r w:rsidR="000A0C46" w:rsidRPr="00FC343C">
        <w:tab/>
      </w:r>
      <w:r w:rsidR="00F80014">
        <w:fldChar w:fldCharType="begin"/>
      </w:r>
      <w:r w:rsidR="00F80014">
        <w:instrText xml:space="preserve"> REF  Criteria42  \* MERGEFORMAT </w:instrText>
      </w:r>
      <w:r w:rsidR="00F80014">
        <w:fldChar w:fldCharType="separate"/>
      </w:r>
      <w:sdt>
        <w:sdtPr>
          <w:alias w:val="Criteria42"/>
          <w:tag w:val="Criteria42"/>
          <w:id w:val="317695723"/>
          <w:placeholder>
            <w:docPart w:val="B10FE023003A4791AC94E6507E9D053E"/>
          </w:placeholder>
        </w:sdtPr>
        <w:sdtContent>
          <w:r w:rsidR="00F80014" w:rsidRPr="00F80014">
            <w:rPr>
              <w:rStyle w:val="PlaceholderText"/>
              <w:color w:val="45545F"/>
            </w:rPr>
            <w:t xml:space="preserve">Provide tour-related documents to guides </w:t>
          </w:r>
          <w:r w:rsidR="00F80014" w:rsidRPr="00FC343C">
            <w:t>and tour leaders</w:t>
          </w:r>
        </w:sdtContent>
      </w:sdt>
      <w:r w:rsidR="00F80014">
        <w:fldChar w:fldCharType="end"/>
      </w:r>
    </w:p>
    <w:p w:rsidR="000A0C46" w:rsidRPr="00FC343C" w:rsidRDefault="000A0C46" w:rsidP="000A0C46">
      <w:pPr>
        <w:pStyle w:val="Heading3"/>
      </w:pPr>
      <w:r w:rsidRPr="00FC343C">
        <w:t>Introduction</w:t>
      </w:r>
    </w:p>
    <w:p w:rsidR="000A0C46" w:rsidRPr="00FC343C" w:rsidRDefault="003F10FE" w:rsidP="000A0C46">
      <w:pPr>
        <w:pStyle w:val="BodyCopy"/>
        <w:rPr>
          <w:noProof w:val="0"/>
          <w:szCs w:val="24"/>
        </w:rPr>
      </w:pPr>
      <w:r w:rsidRPr="00FC343C">
        <w:rPr>
          <w:noProof w:val="0"/>
          <w:szCs w:val="24"/>
        </w:rPr>
        <w:t>Depending on the type and duration of the trip/tour there can be an extensive suite of tour-related documents which need to be provided to tour staff.</w:t>
      </w:r>
    </w:p>
    <w:p w:rsidR="003F10FE" w:rsidRPr="00FC343C" w:rsidRDefault="003F10FE" w:rsidP="000A0C46">
      <w:pPr>
        <w:pStyle w:val="BodyCopy"/>
        <w:rPr>
          <w:noProof w:val="0"/>
          <w:szCs w:val="24"/>
        </w:rPr>
      </w:pPr>
      <w:r w:rsidRPr="00FC343C">
        <w:rPr>
          <w:noProof w:val="0"/>
          <w:szCs w:val="24"/>
        </w:rPr>
        <w:t>This section identifies many of these documents and explains when and how they are provided.</w:t>
      </w:r>
    </w:p>
    <w:p w:rsidR="000A0C46" w:rsidRPr="00FC343C" w:rsidRDefault="00FE2196" w:rsidP="000A0C46">
      <w:pPr>
        <w:pStyle w:val="Heading3"/>
      </w:pPr>
      <w:r w:rsidRPr="00FC343C">
        <w:t xml:space="preserve">Examples of documents </w:t>
      </w:r>
    </w:p>
    <w:p w:rsidR="000A0C46" w:rsidRPr="00FC343C" w:rsidRDefault="00FE2196" w:rsidP="000A0C46">
      <w:pPr>
        <w:pStyle w:val="BodyCopy"/>
        <w:rPr>
          <w:noProof w:val="0"/>
          <w:szCs w:val="24"/>
        </w:rPr>
      </w:pPr>
      <w:r w:rsidRPr="00FC343C">
        <w:rPr>
          <w:noProof w:val="0"/>
          <w:szCs w:val="24"/>
        </w:rPr>
        <w:t>Documents which may need to be provided will need to reflect the needs and nature of the individual trip/tour and may involve</w:t>
      </w:r>
      <w:r w:rsidR="003523AA" w:rsidRPr="00FC343C">
        <w:rPr>
          <w:noProof w:val="0"/>
          <w:szCs w:val="24"/>
        </w:rPr>
        <w:t>:</w:t>
      </w:r>
    </w:p>
    <w:p w:rsidR="00074B56" w:rsidRPr="00FC343C" w:rsidRDefault="00074B56" w:rsidP="002A1C2A">
      <w:pPr>
        <w:pStyle w:val="Bullet1"/>
      </w:pPr>
      <w:r w:rsidRPr="00FC343C">
        <w:t>Loading sheets</w:t>
      </w:r>
      <w:r w:rsidR="00FE2196" w:rsidRPr="00FC343C">
        <w:t xml:space="preserve"> – see previous notes</w:t>
      </w:r>
    </w:p>
    <w:p w:rsidR="00074B56" w:rsidRPr="00FC343C" w:rsidRDefault="00074B56" w:rsidP="002A1C2A">
      <w:pPr>
        <w:pStyle w:val="Bullet1"/>
      </w:pPr>
      <w:r w:rsidRPr="00FC343C">
        <w:t xml:space="preserve">Manufacturer’s instructions </w:t>
      </w:r>
      <w:r w:rsidR="00FE2196" w:rsidRPr="00FC343C">
        <w:t xml:space="preserve">– as appropriate for </w:t>
      </w:r>
      <w:r w:rsidRPr="00FC343C">
        <w:t>equipment</w:t>
      </w:r>
      <w:r w:rsidR="00FE2196" w:rsidRPr="00FC343C">
        <w:t xml:space="preserve"> loaded</w:t>
      </w:r>
    </w:p>
    <w:p w:rsidR="00074B56" w:rsidRPr="00FC343C" w:rsidRDefault="00074B56" w:rsidP="002A1C2A">
      <w:pPr>
        <w:pStyle w:val="Bullet1"/>
      </w:pPr>
      <w:r w:rsidRPr="00FC343C">
        <w:t>Repair manuals</w:t>
      </w:r>
      <w:r w:rsidR="00FE2196" w:rsidRPr="00FC343C">
        <w:t xml:space="preserve"> – for vehicles and equipment</w:t>
      </w:r>
    </w:p>
    <w:p w:rsidR="00074B56" w:rsidRPr="00FC343C" w:rsidRDefault="00074B56" w:rsidP="002A1C2A">
      <w:pPr>
        <w:pStyle w:val="Bullet1"/>
      </w:pPr>
      <w:r w:rsidRPr="00FC343C">
        <w:t xml:space="preserve">Warranties and guarantees </w:t>
      </w:r>
      <w:r w:rsidR="00C76FF8" w:rsidRPr="00FC343C">
        <w:t>– r</w:t>
      </w:r>
      <w:r w:rsidRPr="00FC343C">
        <w:t xml:space="preserve">elating to new items purchased </w:t>
      </w:r>
      <w:r w:rsidR="00C76FF8" w:rsidRPr="00FC343C">
        <w:t xml:space="preserve">and provided </w:t>
      </w:r>
      <w:r w:rsidRPr="00FC343C">
        <w:t>for the tour</w:t>
      </w:r>
      <w:r w:rsidR="00C76FF8" w:rsidRPr="00FC343C">
        <w:t xml:space="preserve"> so staff can use/rely on these if there is breakdown/problem</w:t>
      </w:r>
    </w:p>
    <w:p w:rsidR="00C76FF8" w:rsidRPr="00FC343C" w:rsidRDefault="00074B56" w:rsidP="002A1C2A">
      <w:pPr>
        <w:pStyle w:val="Bullet1"/>
      </w:pPr>
      <w:r w:rsidRPr="00FC343C">
        <w:t xml:space="preserve">Copies of standard operating procedures </w:t>
      </w:r>
      <w:r w:rsidR="00C76FF8" w:rsidRPr="00FC343C">
        <w:t>– for reference purposes to guide on-tour actions and responses to certain situations by staff</w:t>
      </w:r>
    </w:p>
    <w:p w:rsidR="00074B56" w:rsidRPr="00FC343C" w:rsidRDefault="00C76FF8" w:rsidP="002A1C2A">
      <w:pPr>
        <w:pStyle w:val="Bullet1"/>
      </w:pPr>
      <w:r w:rsidRPr="00FC343C">
        <w:t xml:space="preserve">Standard (and/or modified as required for the individual trip/tour) response </w:t>
      </w:r>
      <w:r w:rsidR="00074B56" w:rsidRPr="00FC343C">
        <w:t>plans</w:t>
      </w:r>
      <w:r w:rsidRPr="00FC343C">
        <w:t xml:space="preserve"> – for reference as/if needed:</w:t>
      </w:r>
    </w:p>
    <w:p w:rsidR="00C76FF8" w:rsidRPr="00FC343C" w:rsidRDefault="00C76FF8" w:rsidP="002A1C2A">
      <w:pPr>
        <w:pStyle w:val="Bullet2"/>
        <w:rPr>
          <w:lang w:val="en-AU"/>
        </w:rPr>
      </w:pPr>
      <w:r w:rsidRPr="00FC343C">
        <w:rPr>
          <w:lang w:val="en-AU"/>
        </w:rPr>
        <w:t>Contingency plans</w:t>
      </w:r>
    </w:p>
    <w:p w:rsidR="00C76FF8" w:rsidRPr="00FC343C" w:rsidRDefault="00C76FF8" w:rsidP="002A1C2A">
      <w:pPr>
        <w:pStyle w:val="Bullet2"/>
        <w:rPr>
          <w:lang w:val="en-AU"/>
        </w:rPr>
      </w:pPr>
      <w:r w:rsidRPr="00FC343C">
        <w:rPr>
          <w:lang w:val="en-AU"/>
        </w:rPr>
        <w:t>Emergency Management Plans</w:t>
      </w:r>
    </w:p>
    <w:p w:rsidR="00C76FF8" w:rsidRPr="00FC343C" w:rsidRDefault="00074B56" w:rsidP="00FE2196">
      <w:pPr>
        <w:pStyle w:val="Bullet1"/>
        <w:rPr>
          <w:szCs w:val="24"/>
        </w:rPr>
      </w:pPr>
      <w:r w:rsidRPr="00FC343C">
        <w:rPr>
          <w:szCs w:val="24"/>
        </w:rPr>
        <w:t xml:space="preserve">Itineraries </w:t>
      </w:r>
      <w:r w:rsidR="00C76FF8" w:rsidRPr="00FC343C">
        <w:rPr>
          <w:szCs w:val="24"/>
        </w:rPr>
        <w:t>– i</w:t>
      </w:r>
      <w:r w:rsidRPr="00FC343C">
        <w:rPr>
          <w:szCs w:val="24"/>
        </w:rPr>
        <w:t>ncluding</w:t>
      </w:r>
      <w:r w:rsidR="00C76FF8" w:rsidRPr="00FC343C">
        <w:rPr>
          <w:szCs w:val="24"/>
        </w:rPr>
        <w:t>:</w:t>
      </w:r>
    </w:p>
    <w:p w:rsidR="00C76FF8" w:rsidRPr="00FC343C" w:rsidRDefault="00C76FF8" w:rsidP="002A1C2A">
      <w:pPr>
        <w:pStyle w:val="Bullet2"/>
        <w:rPr>
          <w:lang w:val="en-AU"/>
        </w:rPr>
      </w:pPr>
      <w:r w:rsidRPr="00FC343C">
        <w:rPr>
          <w:lang w:val="en-AU"/>
        </w:rPr>
        <w:t>T</w:t>
      </w:r>
      <w:r w:rsidR="00074B56" w:rsidRPr="00FC343C">
        <w:rPr>
          <w:lang w:val="en-AU"/>
        </w:rPr>
        <w:t xml:space="preserve">our itinerary </w:t>
      </w:r>
      <w:r w:rsidRPr="00FC343C">
        <w:rPr>
          <w:lang w:val="en-AU"/>
        </w:rPr>
        <w:t>as provided to tour group – so staff are fully aware of what participants have been told about the trip/tour and know what they expect</w:t>
      </w:r>
    </w:p>
    <w:p w:rsidR="00074B56" w:rsidRPr="00FC343C" w:rsidRDefault="00C76FF8" w:rsidP="002A1C2A">
      <w:pPr>
        <w:pStyle w:val="Bullet2"/>
        <w:rPr>
          <w:lang w:val="en-AU"/>
        </w:rPr>
      </w:pPr>
      <w:r w:rsidRPr="00FC343C">
        <w:rPr>
          <w:lang w:val="en-AU"/>
        </w:rPr>
        <w:t>O</w:t>
      </w:r>
      <w:r w:rsidR="00074B56" w:rsidRPr="00FC343C">
        <w:rPr>
          <w:lang w:val="en-AU"/>
        </w:rPr>
        <w:t>perational itinerary</w:t>
      </w:r>
      <w:r w:rsidRPr="00FC343C">
        <w:rPr>
          <w:lang w:val="en-AU"/>
        </w:rPr>
        <w:t xml:space="preserve"> – as described previously</w:t>
      </w:r>
    </w:p>
    <w:p w:rsidR="00074B56" w:rsidRPr="00FC343C" w:rsidRDefault="00074B56" w:rsidP="00FE2196">
      <w:pPr>
        <w:pStyle w:val="Bullet1"/>
        <w:rPr>
          <w:szCs w:val="24"/>
        </w:rPr>
      </w:pPr>
      <w:r w:rsidRPr="00FC343C">
        <w:rPr>
          <w:szCs w:val="24"/>
        </w:rPr>
        <w:t>Maps</w:t>
      </w:r>
      <w:r w:rsidR="00C76FF8" w:rsidRPr="00FC343C">
        <w:rPr>
          <w:szCs w:val="24"/>
        </w:rPr>
        <w:t xml:space="preserve"> – for the regions, areas and countries to be visited</w:t>
      </w:r>
    </w:p>
    <w:p w:rsidR="00074B56" w:rsidRPr="00FC343C" w:rsidRDefault="00074B56" w:rsidP="00FE2196">
      <w:pPr>
        <w:pStyle w:val="Bullet1"/>
        <w:rPr>
          <w:szCs w:val="24"/>
        </w:rPr>
      </w:pPr>
      <w:r w:rsidRPr="00FC343C">
        <w:rPr>
          <w:szCs w:val="24"/>
        </w:rPr>
        <w:t>Passenger lists</w:t>
      </w:r>
      <w:r w:rsidR="00C76FF8" w:rsidRPr="00FC343C">
        <w:rPr>
          <w:szCs w:val="24"/>
        </w:rPr>
        <w:t xml:space="preserve"> – detailing names and details of tour group party: this is not applicable to all tours</w:t>
      </w:r>
    </w:p>
    <w:p w:rsidR="00074B56" w:rsidRPr="00FC343C" w:rsidRDefault="00074B56" w:rsidP="00FE2196">
      <w:pPr>
        <w:pStyle w:val="Bullet1"/>
        <w:rPr>
          <w:szCs w:val="24"/>
        </w:rPr>
      </w:pPr>
      <w:r w:rsidRPr="00FC343C">
        <w:rPr>
          <w:szCs w:val="24"/>
        </w:rPr>
        <w:t>Rooming lists</w:t>
      </w:r>
      <w:r w:rsidR="00C76FF8" w:rsidRPr="00FC343C">
        <w:rPr>
          <w:szCs w:val="24"/>
        </w:rPr>
        <w:t xml:space="preserve"> – where overnight accommodation has been arranged/booked</w:t>
      </w:r>
    </w:p>
    <w:p w:rsidR="00074B56" w:rsidRPr="00FC343C" w:rsidRDefault="00074B56" w:rsidP="00FE2196">
      <w:pPr>
        <w:pStyle w:val="Bullet1"/>
        <w:rPr>
          <w:szCs w:val="24"/>
        </w:rPr>
      </w:pPr>
      <w:r w:rsidRPr="00FC343C">
        <w:rPr>
          <w:szCs w:val="24"/>
        </w:rPr>
        <w:t>Passenger profiles</w:t>
      </w:r>
      <w:r w:rsidR="00C76FF8" w:rsidRPr="00FC343C">
        <w:rPr>
          <w:szCs w:val="24"/>
        </w:rPr>
        <w:t xml:space="preserve"> – to give tour staff a better context for the trip/tour and indicate what they might expect from participants</w:t>
      </w:r>
    </w:p>
    <w:p w:rsidR="00074B56" w:rsidRPr="00FC343C" w:rsidRDefault="00074B56" w:rsidP="00FE2196">
      <w:pPr>
        <w:pStyle w:val="Bullet1"/>
        <w:rPr>
          <w:szCs w:val="24"/>
        </w:rPr>
      </w:pPr>
      <w:r w:rsidRPr="00FC343C">
        <w:rPr>
          <w:szCs w:val="24"/>
        </w:rPr>
        <w:t>Details of special requests</w:t>
      </w:r>
      <w:r w:rsidR="00C76FF8" w:rsidRPr="00FC343C">
        <w:rPr>
          <w:szCs w:val="24"/>
        </w:rPr>
        <w:t xml:space="preserve"> – in term of:</w:t>
      </w:r>
    </w:p>
    <w:p w:rsidR="00C76FF8" w:rsidRPr="00FC343C" w:rsidRDefault="00C76FF8" w:rsidP="002A1C2A">
      <w:pPr>
        <w:pStyle w:val="Bullet2"/>
        <w:rPr>
          <w:lang w:val="en-AU"/>
        </w:rPr>
      </w:pPr>
      <w:r w:rsidRPr="00FC343C">
        <w:rPr>
          <w:lang w:val="en-AU"/>
        </w:rPr>
        <w:t xml:space="preserve">Contracted requests – which </w:t>
      </w:r>
      <w:r w:rsidRPr="00FC343C">
        <w:rPr>
          <w:b/>
          <w:lang w:val="en-AU"/>
        </w:rPr>
        <w:t>must</w:t>
      </w:r>
      <w:r w:rsidRPr="00FC343C">
        <w:rPr>
          <w:lang w:val="en-AU"/>
        </w:rPr>
        <w:t xml:space="preserve"> be met</w:t>
      </w:r>
    </w:p>
    <w:p w:rsidR="00C76FF8" w:rsidRPr="00FC343C" w:rsidRDefault="00C76FF8" w:rsidP="002A1C2A">
      <w:pPr>
        <w:pStyle w:val="Bullet2"/>
        <w:rPr>
          <w:lang w:val="en-AU"/>
        </w:rPr>
      </w:pPr>
      <w:r w:rsidRPr="00FC343C">
        <w:rPr>
          <w:lang w:val="en-AU"/>
        </w:rPr>
        <w:t xml:space="preserve">Refused requests – which were asked for but customers have been told these requests </w:t>
      </w:r>
      <w:r w:rsidRPr="00FC343C">
        <w:rPr>
          <w:b/>
          <w:lang w:val="en-AU"/>
        </w:rPr>
        <w:t>cannot</w:t>
      </w:r>
      <w:r w:rsidRPr="00FC343C">
        <w:rPr>
          <w:lang w:val="en-AU"/>
        </w:rPr>
        <w:t xml:space="preserve"> be met</w:t>
      </w:r>
    </w:p>
    <w:p w:rsidR="00D34856" w:rsidRPr="00FC343C" w:rsidRDefault="00C76FF8" w:rsidP="002A1C2A">
      <w:pPr>
        <w:pStyle w:val="Bullet2"/>
        <w:rPr>
          <w:rFonts w:eastAsiaTheme="minorHAnsi"/>
          <w:lang w:val="en-AU" w:eastAsia="en-US"/>
        </w:rPr>
      </w:pPr>
      <w:r w:rsidRPr="00FC343C">
        <w:rPr>
          <w:lang w:val="en-AU"/>
        </w:rPr>
        <w:t xml:space="preserve">Communicating any known information about special requests which have been </w:t>
      </w:r>
      <w:r w:rsidR="00D34856" w:rsidRPr="00FC343C">
        <w:rPr>
          <w:lang w:val="en-AU"/>
        </w:rPr>
        <w:t>raised by members of the tour group</w:t>
      </w:r>
      <w:r w:rsidR="00D34856" w:rsidRPr="00FC343C">
        <w:rPr>
          <w:lang w:val="en-AU"/>
        </w:rPr>
        <w:br w:type="page"/>
      </w:r>
    </w:p>
    <w:p w:rsidR="00D34856" w:rsidRPr="00FC343C" w:rsidRDefault="00074B56" w:rsidP="00FE2196">
      <w:pPr>
        <w:pStyle w:val="Bullet1"/>
        <w:rPr>
          <w:szCs w:val="24"/>
        </w:rPr>
      </w:pPr>
      <w:r w:rsidRPr="00FC343C">
        <w:rPr>
          <w:szCs w:val="24"/>
        </w:rPr>
        <w:lastRenderedPageBreak/>
        <w:t xml:space="preserve">Handout material </w:t>
      </w:r>
      <w:r w:rsidR="00D34856" w:rsidRPr="00FC343C">
        <w:rPr>
          <w:szCs w:val="24"/>
        </w:rPr>
        <w:t>– this can include:</w:t>
      </w:r>
    </w:p>
    <w:p w:rsidR="00074B56" w:rsidRPr="00FC343C" w:rsidRDefault="004E1F28" w:rsidP="002A1C2A">
      <w:pPr>
        <w:pStyle w:val="Bullet2"/>
        <w:rPr>
          <w:lang w:val="en-AU"/>
        </w:rPr>
      </w:pPr>
      <w:r w:rsidRPr="00FC343C">
        <w:rPr>
          <w:noProof/>
          <w:lang w:val="en-AU"/>
        </w:rPr>
        <w:drawing>
          <wp:anchor distT="0" distB="0" distL="114300" distR="114300" simplePos="0" relativeHeight="251760640" behindDoc="0" locked="0" layoutInCell="1" allowOverlap="1" wp14:anchorId="61F3D150" wp14:editId="61B1D416">
            <wp:simplePos x="0" y="0"/>
            <wp:positionH relativeFrom="column">
              <wp:posOffset>4227830</wp:posOffset>
            </wp:positionH>
            <wp:positionV relativeFrom="paragraph">
              <wp:posOffset>217170</wp:posOffset>
            </wp:positionV>
            <wp:extent cx="1525905" cy="2033270"/>
            <wp:effectExtent l="19050" t="0" r="0" b="0"/>
            <wp:wrapSquare wrapText="bothSides"/>
            <wp:docPr id="73" name="Picture 39" descr="C:\Documents and Settings\Godaishu\Desktop\PHOTOS\2014\Shutterstock 25-a-day\shutterstock_196601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Documents and Settings\Godaishu\Desktop\PHOTOS\2014\Shutterstock 25-a-day\shutterstock_196601204.jpg"/>
                    <pic:cNvPicPr>
                      <a:picLocks noChangeAspect="1" noChangeArrowheads="1"/>
                    </pic:cNvPicPr>
                  </pic:nvPicPr>
                  <pic:blipFill>
                    <a:blip r:embed="rId122" cstate="print"/>
                    <a:srcRect/>
                    <a:stretch>
                      <a:fillRect/>
                    </a:stretch>
                  </pic:blipFill>
                  <pic:spPr bwMode="auto">
                    <a:xfrm>
                      <a:off x="0" y="0"/>
                      <a:ext cx="1525905" cy="2033270"/>
                    </a:xfrm>
                    <a:prstGeom prst="rect">
                      <a:avLst/>
                    </a:prstGeom>
                    <a:noFill/>
                    <a:ln w="9525">
                      <a:noFill/>
                      <a:miter lim="800000"/>
                      <a:headEnd/>
                      <a:tailEnd/>
                    </a:ln>
                  </pic:spPr>
                </pic:pic>
              </a:graphicData>
            </a:graphic>
          </wp:anchor>
        </w:drawing>
      </w:r>
      <w:r w:rsidR="00D34856" w:rsidRPr="00FC343C">
        <w:rPr>
          <w:lang w:val="en-AU"/>
        </w:rPr>
        <w:t xml:space="preserve">Leaflets/information </w:t>
      </w:r>
      <w:r w:rsidR="00074B56" w:rsidRPr="00FC343C">
        <w:rPr>
          <w:lang w:val="en-AU"/>
        </w:rPr>
        <w:t>for distribution at nominated locations, sites and interpretive activities</w:t>
      </w:r>
    </w:p>
    <w:p w:rsidR="00D34856" w:rsidRPr="00FC343C" w:rsidRDefault="00D34856" w:rsidP="002A1C2A">
      <w:pPr>
        <w:pStyle w:val="Bullet2"/>
        <w:rPr>
          <w:lang w:val="en-AU"/>
        </w:rPr>
      </w:pPr>
      <w:r w:rsidRPr="00FC343C">
        <w:rPr>
          <w:lang w:val="en-AU"/>
        </w:rPr>
        <w:t>General safety information</w:t>
      </w:r>
    </w:p>
    <w:p w:rsidR="00D34856" w:rsidRPr="00FC343C" w:rsidRDefault="00D34856" w:rsidP="002A1C2A">
      <w:pPr>
        <w:pStyle w:val="Bullet2"/>
        <w:rPr>
          <w:lang w:val="en-AU"/>
        </w:rPr>
      </w:pPr>
      <w:r w:rsidRPr="00FC343C">
        <w:rPr>
          <w:lang w:val="en-AU"/>
        </w:rPr>
        <w:t>Tour information kits</w:t>
      </w:r>
    </w:p>
    <w:p w:rsidR="00D34856" w:rsidRPr="00FC343C" w:rsidRDefault="00D34856" w:rsidP="002A1C2A">
      <w:pPr>
        <w:pStyle w:val="Bullet2"/>
        <w:rPr>
          <w:lang w:val="en-AU"/>
        </w:rPr>
      </w:pPr>
      <w:r w:rsidRPr="00FC343C">
        <w:rPr>
          <w:lang w:val="en-AU"/>
        </w:rPr>
        <w:t>Tour maps</w:t>
      </w:r>
    </w:p>
    <w:p w:rsidR="00D34856" w:rsidRPr="00FC343C" w:rsidRDefault="00D34856" w:rsidP="002A1C2A">
      <w:pPr>
        <w:pStyle w:val="Bullet2"/>
        <w:rPr>
          <w:lang w:val="en-AU"/>
        </w:rPr>
      </w:pPr>
      <w:r w:rsidRPr="00FC343C">
        <w:rPr>
          <w:lang w:val="en-AU"/>
        </w:rPr>
        <w:t>Merchandise</w:t>
      </w:r>
    </w:p>
    <w:p w:rsidR="00074B56" w:rsidRPr="00FC343C" w:rsidRDefault="00074B56" w:rsidP="00FE2196">
      <w:pPr>
        <w:pStyle w:val="Bullet1"/>
        <w:rPr>
          <w:szCs w:val="24"/>
        </w:rPr>
      </w:pPr>
      <w:r w:rsidRPr="00FC343C">
        <w:rPr>
          <w:szCs w:val="24"/>
        </w:rPr>
        <w:t>Tour brief</w:t>
      </w:r>
      <w:r w:rsidR="00D34856" w:rsidRPr="00FC343C">
        <w:rPr>
          <w:szCs w:val="24"/>
        </w:rPr>
        <w:t xml:space="preserve"> – which may comprise sub-sets of a variety of information as appropriate to the nature and destinations for the trip/tour such as:</w:t>
      </w:r>
    </w:p>
    <w:p w:rsidR="00D34856" w:rsidRPr="00FC343C" w:rsidRDefault="00D34856" w:rsidP="002A1C2A">
      <w:pPr>
        <w:pStyle w:val="Bullet2"/>
        <w:rPr>
          <w:lang w:val="en-AU"/>
        </w:rPr>
      </w:pPr>
      <w:r w:rsidRPr="00FC343C">
        <w:rPr>
          <w:lang w:val="en-AU"/>
        </w:rPr>
        <w:t>Safety updates</w:t>
      </w:r>
    </w:p>
    <w:p w:rsidR="00D34856" w:rsidRPr="00FC343C" w:rsidRDefault="00D34856" w:rsidP="002A1C2A">
      <w:pPr>
        <w:pStyle w:val="Bullet2"/>
        <w:rPr>
          <w:lang w:val="en-AU"/>
        </w:rPr>
      </w:pPr>
      <w:r w:rsidRPr="00FC343C">
        <w:rPr>
          <w:lang w:val="en-AU"/>
        </w:rPr>
        <w:t>Terrorist alerts</w:t>
      </w:r>
    </w:p>
    <w:p w:rsidR="00D34856" w:rsidRPr="00FC343C" w:rsidRDefault="00D34856" w:rsidP="002A1C2A">
      <w:pPr>
        <w:pStyle w:val="Bullet2"/>
        <w:rPr>
          <w:lang w:val="en-AU"/>
        </w:rPr>
      </w:pPr>
      <w:r w:rsidRPr="00FC343C">
        <w:rPr>
          <w:lang w:val="en-AU"/>
        </w:rPr>
        <w:t>Weather conditions</w:t>
      </w:r>
    </w:p>
    <w:p w:rsidR="00D34856" w:rsidRPr="00FC343C" w:rsidRDefault="00D34856" w:rsidP="002A1C2A">
      <w:pPr>
        <w:pStyle w:val="Bullet2"/>
        <w:rPr>
          <w:lang w:val="en-AU"/>
        </w:rPr>
      </w:pPr>
      <w:r w:rsidRPr="00FC343C">
        <w:rPr>
          <w:lang w:val="en-AU"/>
        </w:rPr>
        <w:t>Road conditions</w:t>
      </w:r>
    </w:p>
    <w:p w:rsidR="00D34856" w:rsidRPr="00FC343C" w:rsidRDefault="00D34856" w:rsidP="002A1C2A">
      <w:pPr>
        <w:pStyle w:val="Bullet2"/>
        <w:rPr>
          <w:lang w:val="en-AU"/>
        </w:rPr>
      </w:pPr>
      <w:r w:rsidRPr="00FC343C">
        <w:rPr>
          <w:lang w:val="en-AU"/>
        </w:rPr>
        <w:t>Updates/alerts received from carriers and/or third party providers</w:t>
      </w:r>
    </w:p>
    <w:p w:rsidR="00D34856" w:rsidRPr="00FC343C" w:rsidRDefault="00D34856" w:rsidP="002A1C2A">
      <w:pPr>
        <w:pStyle w:val="Bullet2"/>
        <w:rPr>
          <w:lang w:val="en-AU"/>
        </w:rPr>
      </w:pPr>
      <w:r w:rsidRPr="00FC343C">
        <w:rPr>
          <w:lang w:val="en-AU"/>
        </w:rPr>
        <w:t>Advice about known and/or possible impediments to the planned or standard conduct/operation of the trip/tour</w:t>
      </w:r>
    </w:p>
    <w:p w:rsidR="00D34856" w:rsidRPr="00FC343C" w:rsidRDefault="00074B56" w:rsidP="00FE2196">
      <w:pPr>
        <w:pStyle w:val="Bullet1"/>
        <w:rPr>
          <w:szCs w:val="24"/>
        </w:rPr>
      </w:pPr>
      <w:r w:rsidRPr="00FC343C">
        <w:rPr>
          <w:szCs w:val="24"/>
        </w:rPr>
        <w:t>Catering information</w:t>
      </w:r>
      <w:r w:rsidR="00D34856" w:rsidRPr="00FC343C">
        <w:rPr>
          <w:szCs w:val="24"/>
        </w:rPr>
        <w:t xml:space="preserve"> – which can include:</w:t>
      </w:r>
    </w:p>
    <w:p w:rsidR="00D34856" w:rsidRPr="00FC343C" w:rsidRDefault="00D34856" w:rsidP="002A1C2A">
      <w:pPr>
        <w:pStyle w:val="Bullet2"/>
        <w:rPr>
          <w:lang w:val="en-AU"/>
        </w:rPr>
      </w:pPr>
      <w:r w:rsidRPr="00FC343C">
        <w:rPr>
          <w:lang w:val="en-AU"/>
        </w:rPr>
        <w:t>M</w:t>
      </w:r>
      <w:r w:rsidR="00074B56" w:rsidRPr="00FC343C">
        <w:rPr>
          <w:lang w:val="en-AU"/>
        </w:rPr>
        <w:t xml:space="preserve">eal schedules </w:t>
      </w:r>
    </w:p>
    <w:p w:rsidR="00D34856" w:rsidRPr="00FC343C" w:rsidRDefault="00D34856" w:rsidP="002A1C2A">
      <w:pPr>
        <w:pStyle w:val="Bullet2"/>
        <w:rPr>
          <w:lang w:val="en-AU"/>
        </w:rPr>
      </w:pPr>
      <w:r w:rsidRPr="00FC343C">
        <w:rPr>
          <w:lang w:val="en-AU"/>
        </w:rPr>
        <w:t xml:space="preserve">Standard </w:t>
      </w:r>
      <w:r w:rsidR="00074B56" w:rsidRPr="00FC343C">
        <w:rPr>
          <w:lang w:val="en-AU"/>
        </w:rPr>
        <w:t>recipes</w:t>
      </w:r>
    </w:p>
    <w:p w:rsidR="00D34856" w:rsidRPr="00FC343C" w:rsidRDefault="00D34856" w:rsidP="002A1C2A">
      <w:pPr>
        <w:pStyle w:val="Bullet2"/>
        <w:rPr>
          <w:lang w:val="en-AU"/>
        </w:rPr>
      </w:pPr>
      <w:r w:rsidRPr="00FC343C">
        <w:rPr>
          <w:lang w:val="en-AU"/>
        </w:rPr>
        <w:t>Food safety protocols.</w:t>
      </w:r>
    </w:p>
    <w:p w:rsidR="00D34856" w:rsidRPr="00FC343C" w:rsidRDefault="00D34856" w:rsidP="00D34856">
      <w:pPr>
        <w:pStyle w:val="Heading3"/>
      </w:pPr>
      <w:r w:rsidRPr="00FC343C">
        <w:t>Provision of documentation</w:t>
      </w:r>
    </w:p>
    <w:p w:rsidR="00D34856" w:rsidRPr="00FC343C" w:rsidRDefault="00D34856" w:rsidP="00D34856">
      <w:pPr>
        <w:pStyle w:val="Bullet3"/>
        <w:numPr>
          <w:ilvl w:val="0"/>
          <w:numId w:val="0"/>
        </w:numPr>
        <w:rPr>
          <w:lang w:val="en-AU"/>
        </w:rPr>
      </w:pPr>
      <w:r w:rsidRPr="00FC343C">
        <w:rPr>
          <w:lang w:val="en-AU"/>
        </w:rPr>
        <w:t>Practices for distributing documentation will vary between operators depending on nature of the trip/tour.</w:t>
      </w:r>
    </w:p>
    <w:p w:rsidR="00D34856" w:rsidRPr="00FC343C" w:rsidRDefault="00D34856" w:rsidP="00D34856">
      <w:pPr>
        <w:pStyle w:val="Bullet3"/>
        <w:numPr>
          <w:ilvl w:val="0"/>
          <w:numId w:val="0"/>
        </w:numPr>
        <w:rPr>
          <w:lang w:val="en-AU"/>
        </w:rPr>
      </w:pPr>
      <w:r w:rsidRPr="00FC343C">
        <w:rPr>
          <w:lang w:val="en-AU"/>
        </w:rPr>
        <w:t xml:space="preserve">Practical implementation </w:t>
      </w:r>
      <w:r w:rsidR="00ED5902" w:rsidRPr="00FC343C">
        <w:rPr>
          <w:lang w:val="en-AU"/>
        </w:rPr>
        <w:t xml:space="preserve">can </w:t>
      </w:r>
      <w:r w:rsidRPr="00FC343C">
        <w:rPr>
          <w:lang w:val="en-AU"/>
        </w:rPr>
        <w:t>involve:</w:t>
      </w:r>
    </w:p>
    <w:p w:rsidR="00ED5902" w:rsidRPr="00FC343C" w:rsidRDefault="00ED5902" w:rsidP="00D34856">
      <w:pPr>
        <w:pStyle w:val="Bullet1"/>
      </w:pPr>
      <w:r w:rsidRPr="00FC343C">
        <w:rPr>
          <w:szCs w:val="24"/>
        </w:rPr>
        <w:t>Posting of relevant details on staff notice board</w:t>
      </w:r>
    </w:p>
    <w:p w:rsidR="00ED5902" w:rsidRPr="00FC343C" w:rsidRDefault="00ED5902" w:rsidP="00D34856">
      <w:pPr>
        <w:pStyle w:val="Bullet1"/>
      </w:pPr>
      <w:r w:rsidRPr="00FC343C">
        <w:rPr>
          <w:szCs w:val="24"/>
        </w:rPr>
        <w:t>Electronic communication of relevant details to tour staff – in terms of using:</w:t>
      </w:r>
    </w:p>
    <w:p w:rsidR="00ED5902" w:rsidRPr="00FC343C" w:rsidRDefault="00ED5902" w:rsidP="002A1C2A">
      <w:pPr>
        <w:pStyle w:val="Bullet2"/>
        <w:rPr>
          <w:lang w:val="en-AU"/>
        </w:rPr>
      </w:pPr>
      <w:r w:rsidRPr="00FC343C">
        <w:rPr>
          <w:lang w:val="en-AU"/>
        </w:rPr>
        <w:t>Emails</w:t>
      </w:r>
    </w:p>
    <w:p w:rsidR="00D34856" w:rsidRPr="00FC343C" w:rsidRDefault="00ED5902" w:rsidP="002A1C2A">
      <w:pPr>
        <w:pStyle w:val="Bullet2"/>
        <w:rPr>
          <w:lang w:val="en-AU"/>
        </w:rPr>
      </w:pPr>
      <w:r w:rsidRPr="00FC343C">
        <w:rPr>
          <w:lang w:val="en-AU"/>
        </w:rPr>
        <w:t xml:space="preserve">Text messages </w:t>
      </w:r>
    </w:p>
    <w:p w:rsidR="00ED5902" w:rsidRPr="00FC343C" w:rsidRDefault="00ED5902" w:rsidP="00D34856">
      <w:pPr>
        <w:pStyle w:val="Bullet1"/>
      </w:pPr>
      <w:r w:rsidRPr="00FC343C">
        <w:t>Face-to-face meetings – known as ‘pre-departure briefings’ these:</w:t>
      </w:r>
    </w:p>
    <w:p w:rsidR="00ED5902" w:rsidRPr="00FC343C" w:rsidRDefault="00ED5902" w:rsidP="002A1C2A">
      <w:pPr>
        <w:pStyle w:val="Bullet2"/>
        <w:rPr>
          <w:lang w:val="en-AU"/>
        </w:rPr>
      </w:pPr>
      <w:r w:rsidRPr="00FC343C">
        <w:rPr>
          <w:lang w:val="en-AU"/>
        </w:rPr>
        <w:t xml:space="preserve">Can vary significantly in length from a couple of minutes for short trips/tours to </w:t>
      </w:r>
      <w:r w:rsidRPr="00FC343C">
        <w:rPr>
          <w:i/>
          <w:lang w:val="en-AU"/>
        </w:rPr>
        <w:t>several hours</w:t>
      </w:r>
      <w:r w:rsidRPr="00FC343C">
        <w:rPr>
          <w:lang w:val="en-AU"/>
        </w:rPr>
        <w:t xml:space="preserve"> for longer direction events</w:t>
      </w:r>
    </w:p>
    <w:p w:rsidR="00ED5902" w:rsidRPr="00FC343C" w:rsidRDefault="00ED5902" w:rsidP="002A1C2A">
      <w:pPr>
        <w:pStyle w:val="Bullet2"/>
        <w:rPr>
          <w:lang w:val="en-AU"/>
        </w:rPr>
      </w:pPr>
      <w:r w:rsidRPr="00FC343C">
        <w:rPr>
          <w:lang w:val="en-AU"/>
        </w:rPr>
        <w:t>May incorporate other activities – such as last-minute training, vehicle inspection and familiarisation, checking and verification of the loading sheets</w:t>
      </w:r>
    </w:p>
    <w:p w:rsidR="00ED5902" w:rsidRPr="00FC343C" w:rsidRDefault="00ED5902" w:rsidP="002A1C2A">
      <w:pPr>
        <w:pStyle w:val="Bullet2"/>
        <w:rPr>
          <w:lang w:val="en-AU"/>
        </w:rPr>
      </w:pPr>
      <w:r w:rsidRPr="00FC343C">
        <w:rPr>
          <w:lang w:val="en-AU"/>
        </w:rPr>
        <w:t>Always include a Q&amp;A session where tour staff are encouraged to raise any issues of concern to them regarding the upcoming trip/tour</w:t>
      </w:r>
    </w:p>
    <w:p w:rsidR="00EB2E63" w:rsidRPr="00FC343C" w:rsidRDefault="00EB2E63">
      <w:pPr>
        <w:rPr>
          <w:rFonts w:ascii="Helvetica" w:eastAsia="Times New Roman" w:hAnsi="Helvetica" w:cs="Times New Roman"/>
          <w:szCs w:val="24"/>
        </w:rPr>
      </w:pPr>
      <w:r w:rsidRPr="00FC343C">
        <w:rPr>
          <w:rFonts w:ascii="Helvetica" w:hAnsi="Helvetica"/>
        </w:rPr>
        <w:br w:type="page"/>
      </w:r>
    </w:p>
    <w:p w:rsidR="00ED5902" w:rsidRPr="00FC343C" w:rsidRDefault="00ED5902" w:rsidP="002A1C2A">
      <w:pPr>
        <w:pStyle w:val="Bullet2"/>
        <w:rPr>
          <w:lang w:val="en-AU"/>
        </w:rPr>
      </w:pPr>
      <w:r w:rsidRPr="00FC343C">
        <w:rPr>
          <w:lang w:val="en-AU"/>
        </w:rPr>
        <w:lastRenderedPageBreak/>
        <w:t>Incorporate hand-over of (and where necessary, signing for) items – such as:</w:t>
      </w:r>
    </w:p>
    <w:p w:rsidR="00ED5902" w:rsidRPr="00FC343C" w:rsidRDefault="00ED5902" w:rsidP="002A1C2A">
      <w:pPr>
        <w:pStyle w:val="Bullet3"/>
        <w:rPr>
          <w:lang w:val="en-AU"/>
        </w:rPr>
      </w:pPr>
      <w:r w:rsidRPr="00FC343C">
        <w:rPr>
          <w:lang w:val="en-AU"/>
        </w:rPr>
        <w:t>Vehicle keys</w:t>
      </w:r>
    </w:p>
    <w:p w:rsidR="00ED5902" w:rsidRPr="00FC343C" w:rsidRDefault="00ED5902" w:rsidP="002A1C2A">
      <w:pPr>
        <w:pStyle w:val="Bullet3"/>
        <w:rPr>
          <w:lang w:val="en-AU"/>
        </w:rPr>
      </w:pPr>
      <w:r w:rsidRPr="00FC343C">
        <w:rPr>
          <w:lang w:val="en-AU"/>
        </w:rPr>
        <w:t>Money and non-cash payment documentation</w:t>
      </w:r>
    </w:p>
    <w:p w:rsidR="00ED5902" w:rsidRPr="00FC343C" w:rsidRDefault="00847CA8" w:rsidP="002A1C2A">
      <w:pPr>
        <w:pStyle w:val="Bullet3"/>
        <w:rPr>
          <w:lang w:val="en-AU"/>
        </w:rPr>
      </w:pPr>
      <w:r w:rsidRPr="00FC343C">
        <w:rPr>
          <w:noProof/>
          <w:lang w:val="en-AU"/>
        </w:rPr>
        <w:drawing>
          <wp:anchor distT="0" distB="0" distL="114300" distR="114300" simplePos="0" relativeHeight="251762688" behindDoc="0" locked="0" layoutInCell="1" allowOverlap="1" wp14:anchorId="7E222AA7" wp14:editId="7FCB40A0">
            <wp:simplePos x="0" y="0"/>
            <wp:positionH relativeFrom="column">
              <wp:posOffset>3329305</wp:posOffset>
            </wp:positionH>
            <wp:positionV relativeFrom="paragraph">
              <wp:posOffset>20320</wp:posOffset>
            </wp:positionV>
            <wp:extent cx="2313940" cy="1544955"/>
            <wp:effectExtent l="19050" t="0" r="0" b="0"/>
            <wp:wrapSquare wrapText="bothSides"/>
            <wp:docPr id="76" name="Picture 41" descr="C:\Documents and Settings\Godaishu\Desktop\PHOTOS\2014\Shutterstock 25-a-day\shutterstock_1557676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Documents and Settings\Godaishu\Desktop\PHOTOS\2014\Shutterstock 25-a-day\shutterstock_155767691.jpg"/>
                    <pic:cNvPicPr>
                      <a:picLocks noChangeAspect="1" noChangeArrowheads="1"/>
                    </pic:cNvPicPr>
                  </pic:nvPicPr>
                  <pic:blipFill>
                    <a:blip r:embed="rId123" cstate="print"/>
                    <a:srcRect/>
                    <a:stretch>
                      <a:fillRect/>
                    </a:stretch>
                  </pic:blipFill>
                  <pic:spPr bwMode="auto">
                    <a:xfrm>
                      <a:off x="0" y="0"/>
                      <a:ext cx="2313940" cy="1544955"/>
                    </a:xfrm>
                    <a:prstGeom prst="rect">
                      <a:avLst/>
                    </a:prstGeom>
                    <a:noFill/>
                    <a:ln w="9525">
                      <a:noFill/>
                      <a:miter lim="800000"/>
                      <a:headEnd/>
                      <a:tailEnd/>
                    </a:ln>
                  </pic:spPr>
                </pic:pic>
              </a:graphicData>
            </a:graphic>
          </wp:anchor>
        </w:drawing>
      </w:r>
      <w:r w:rsidR="00ED5902" w:rsidRPr="00FC343C">
        <w:rPr>
          <w:lang w:val="en-AU"/>
        </w:rPr>
        <w:t>Merchandise</w:t>
      </w:r>
    </w:p>
    <w:p w:rsidR="00ED5902" w:rsidRPr="00FC343C" w:rsidRDefault="00ED5902" w:rsidP="002A1C2A">
      <w:pPr>
        <w:pStyle w:val="Bullet3"/>
        <w:rPr>
          <w:lang w:val="en-AU"/>
        </w:rPr>
      </w:pPr>
      <w:r w:rsidRPr="00FC343C">
        <w:rPr>
          <w:lang w:val="en-AU"/>
        </w:rPr>
        <w:t>Cell phones</w:t>
      </w:r>
    </w:p>
    <w:p w:rsidR="00ED5902" w:rsidRPr="00FC343C" w:rsidRDefault="002A1C2A" w:rsidP="002A1C2A">
      <w:pPr>
        <w:pStyle w:val="Bullet3"/>
        <w:rPr>
          <w:lang w:val="en-AU"/>
        </w:rPr>
      </w:pPr>
      <w:r w:rsidRPr="00FC343C">
        <w:rPr>
          <w:lang w:val="en-AU"/>
        </w:rPr>
        <w:t>Portable radios</w:t>
      </w:r>
    </w:p>
    <w:p w:rsidR="00ED5902" w:rsidRPr="00FC343C" w:rsidRDefault="00ED5902" w:rsidP="00D34856">
      <w:pPr>
        <w:pStyle w:val="Bullet1"/>
      </w:pPr>
      <w:r w:rsidRPr="00FC343C">
        <w:t>Distribution of hard copy materials – and there may also be reference to where/how these can also be sourced electronically if needed while on tour.</w:t>
      </w:r>
    </w:p>
    <w:p w:rsidR="000A0C46" w:rsidRPr="00FC343C" w:rsidRDefault="00847CA8" w:rsidP="00D34856">
      <w:pPr>
        <w:pStyle w:val="Bullet3"/>
        <w:numPr>
          <w:ilvl w:val="0"/>
          <w:numId w:val="0"/>
        </w:numPr>
        <w:rPr>
          <w:lang w:val="en-AU"/>
        </w:rPr>
      </w:pPr>
      <w:r w:rsidRPr="00FC343C">
        <w:rPr>
          <w:lang w:val="en-AU"/>
        </w:rPr>
        <w:t xml:space="preserve"> </w:t>
      </w:r>
      <w:r w:rsidR="000A0C46" w:rsidRPr="00FC343C">
        <w:rPr>
          <w:lang w:val="en-AU"/>
        </w:rPr>
        <w:br w:type="page"/>
      </w:r>
    </w:p>
    <w:p w:rsidR="000A0C46" w:rsidRPr="00FC343C" w:rsidRDefault="000A0C46" w:rsidP="000A0C46">
      <w:pPr>
        <w:pStyle w:val="Heading2"/>
      </w:pPr>
      <w:r w:rsidRPr="00FC343C">
        <w:lastRenderedPageBreak/>
        <w:t>4.3</w:t>
      </w:r>
      <w:r w:rsidRPr="00FC343C">
        <w:tab/>
      </w:r>
      <w:r w:rsidR="00F80014">
        <w:fldChar w:fldCharType="begin"/>
      </w:r>
      <w:r w:rsidR="00F80014">
        <w:instrText xml:space="preserve"> REF  C</w:instrText>
      </w:r>
      <w:r w:rsidR="00F80014">
        <w:instrText xml:space="preserve">riteria43  \* MERGEFORMAT </w:instrText>
      </w:r>
      <w:r w:rsidR="00F80014">
        <w:fldChar w:fldCharType="separate"/>
      </w:r>
      <w:sdt>
        <w:sdtPr>
          <w:alias w:val="Criteria43"/>
          <w:tag w:val="Criteria43"/>
          <w:id w:val="685871106"/>
          <w:placeholder>
            <w:docPart w:val="B64BACE17E8746D283BE259AC4D2F449"/>
          </w:placeholder>
        </w:sdtPr>
        <w:sdtEndPr>
          <w:rPr>
            <w:rStyle w:val="PlaceholderText"/>
            <w:color w:val="808080"/>
          </w:rPr>
        </w:sdtEndPr>
        <w:sdtContent>
          <w:r w:rsidR="00F80014" w:rsidRPr="00F80014">
            <w:rPr>
              <w:rStyle w:val="PlaceholderText"/>
              <w:color w:val="45545F"/>
            </w:rPr>
            <w:t>Forward documentation to external suppliers</w:t>
          </w:r>
        </w:sdtContent>
      </w:sdt>
      <w:r w:rsidR="00F80014">
        <w:rPr>
          <w:rStyle w:val="PlaceholderText"/>
        </w:rPr>
        <w:fldChar w:fldCharType="end"/>
      </w:r>
    </w:p>
    <w:p w:rsidR="000A0C46" w:rsidRPr="00FC343C" w:rsidRDefault="00E477FC" w:rsidP="000A0C46">
      <w:pPr>
        <w:pStyle w:val="Heading3"/>
      </w:pPr>
      <w:r w:rsidRPr="00FC343C">
        <w:rPr>
          <w:noProof/>
        </w:rPr>
        <w:drawing>
          <wp:anchor distT="0" distB="0" distL="114300" distR="114300" simplePos="0" relativeHeight="251763712" behindDoc="0" locked="0" layoutInCell="1" allowOverlap="1" wp14:anchorId="337B32FC" wp14:editId="185FC6F0">
            <wp:simplePos x="0" y="0"/>
            <wp:positionH relativeFrom="column">
              <wp:posOffset>4354195</wp:posOffset>
            </wp:positionH>
            <wp:positionV relativeFrom="paragraph">
              <wp:posOffset>88900</wp:posOffset>
            </wp:positionV>
            <wp:extent cx="1407795" cy="1765300"/>
            <wp:effectExtent l="19050" t="0" r="1905" b="0"/>
            <wp:wrapSquare wrapText="bothSides"/>
            <wp:docPr id="77" name="Picture 42" descr="C:\Documents and Settings\Godaishu\Desktop\PHOTOS\2014\Shutterstock 25-a-day\shutterstock_1555736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Documents and Settings\Godaishu\Desktop\PHOTOS\2014\Shutterstock 25-a-day\shutterstock_155573669.jpg"/>
                    <pic:cNvPicPr>
                      <a:picLocks noChangeAspect="1" noChangeArrowheads="1"/>
                    </pic:cNvPicPr>
                  </pic:nvPicPr>
                  <pic:blipFill>
                    <a:blip r:embed="rId124" cstate="print"/>
                    <a:srcRect/>
                    <a:stretch>
                      <a:fillRect/>
                    </a:stretch>
                  </pic:blipFill>
                  <pic:spPr bwMode="auto">
                    <a:xfrm>
                      <a:off x="0" y="0"/>
                      <a:ext cx="1407795" cy="1765300"/>
                    </a:xfrm>
                    <a:prstGeom prst="rect">
                      <a:avLst/>
                    </a:prstGeom>
                    <a:noFill/>
                    <a:ln w="9525">
                      <a:noFill/>
                      <a:miter lim="800000"/>
                      <a:headEnd/>
                      <a:tailEnd/>
                    </a:ln>
                  </pic:spPr>
                </pic:pic>
              </a:graphicData>
            </a:graphic>
          </wp:anchor>
        </w:drawing>
      </w:r>
      <w:r w:rsidR="000A0C46" w:rsidRPr="00FC343C">
        <w:t>Introduction</w:t>
      </w:r>
    </w:p>
    <w:p w:rsidR="000A0C46" w:rsidRPr="00FC343C" w:rsidRDefault="00321C9B" w:rsidP="000A0C46">
      <w:pPr>
        <w:pStyle w:val="BodyCopy"/>
        <w:rPr>
          <w:noProof w:val="0"/>
          <w:szCs w:val="24"/>
        </w:rPr>
      </w:pPr>
      <w:r w:rsidRPr="00FC343C">
        <w:rPr>
          <w:noProof w:val="0"/>
          <w:szCs w:val="24"/>
        </w:rPr>
        <w:t xml:space="preserve">Where a decision has been made to use third party suppliers or external providers for various trip/tour-related products or services, supporting documentation </w:t>
      </w:r>
      <w:r w:rsidR="00073142" w:rsidRPr="00FC343C">
        <w:rPr>
          <w:noProof w:val="0"/>
          <w:szCs w:val="24"/>
        </w:rPr>
        <w:t xml:space="preserve">has </w:t>
      </w:r>
      <w:r w:rsidRPr="00FC343C">
        <w:rPr>
          <w:noProof w:val="0"/>
          <w:szCs w:val="24"/>
        </w:rPr>
        <w:t xml:space="preserve">to </w:t>
      </w:r>
      <w:r w:rsidR="001B6693" w:rsidRPr="00FC343C">
        <w:rPr>
          <w:noProof w:val="0"/>
          <w:szCs w:val="24"/>
        </w:rPr>
        <w:t xml:space="preserve">be </w:t>
      </w:r>
      <w:r w:rsidRPr="00FC343C">
        <w:rPr>
          <w:noProof w:val="0"/>
          <w:szCs w:val="24"/>
        </w:rPr>
        <w:t>provided to them.</w:t>
      </w:r>
    </w:p>
    <w:p w:rsidR="00321C9B" w:rsidRPr="00FC343C" w:rsidRDefault="00321C9B" w:rsidP="000A0C46">
      <w:pPr>
        <w:pStyle w:val="BodyCopy"/>
        <w:rPr>
          <w:noProof w:val="0"/>
          <w:szCs w:val="24"/>
        </w:rPr>
      </w:pPr>
      <w:r w:rsidRPr="00FC343C">
        <w:rPr>
          <w:noProof w:val="0"/>
          <w:szCs w:val="24"/>
        </w:rPr>
        <w:t>This section discusses standard procedures in this regard and should be read in conjunction with section 1.3.</w:t>
      </w:r>
    </w:p>
    <w:p w:rsidR="000A0C46" w:rsidRPr="00FC343C" w:rsidRDefault="00073142" w:rsidP="000A0C46">
      <w:pPr>
        <w:pStyle w:val="Heading3"/>
      </w:pPr>
      <w:r w:rsidRPr="00FC343C">
        <w:t>Important perspective</w:t>
      </w:r>
    </w:p>
    <w:p w:rsidR="00073142" w:rsidRPr="00FC343C" w:rsidRDefault="00073142" w:rsidP="000A0C46">
      <w:pPr>
        <w:pStyle w:val="BodyCopy"/>
        <w:rPr>
          <w:noProof w:val="0"/>
          <w:szCs w:val="24"/>
        </w:rPr>
      </w:pPr>
      <w:r w:rsidRPr="00FC343C">
        <w:rPr>
          <w:noProof w:val="0"/>
          <w:szCs w:val="24"/>
        </w:rPr>
        <w:t>In relation to this aspect of the job it is important to understand:</w:t>
      </w:r>
    </w:p>
    <w:p w:rsidR="00073142" w:rsidRPr="00FC343C" w:rsidRDefault="00073142" w:rsidP="00073142">
      <w:pPr>
        <w:pStyle w:val="Bullet1"/>
      </w:pPr>
      <w:r w:rsidRPr="00FC343C">
        <w:t>There is a non-negotiable need to honour any previously agreed arrangements – which may have been organised as part of the initial contact and subsequent negotiation process</w:t>
      </w:r>
    </w:p>
    <w:p w:rsidR="00073142" w:rsidRPr="00FC343C" w:rsidRDefault="00073142" w:rsidP="00073142">
      <w:pPr>
        <w:pStyle w:val="Bullet1"/>
      </w:pPr>
      <w:r w:rsidRPr="00FC343C">
        <w:t xml:space="preserve">There is often a need to make </w:t>
      </w:r>
      <w:r w:rsidRPr="00FC343C">
        <w:rPr>
          <w:i/>
        </w:rPr>
        <w:t>‘immediate’</w:t>
      </w:r>
      <w:r w:rsidRPr="00FC343C">
        <w:t xml:space="preserve"> contact to make arrangements and place orders verbally – prior to the forwarding of supporting documentation (which may take an unacceptable amount of time to organise).</w:t>
      </w:r>
    </w:p>
    <w:p w:rsidR="00073142" w:rsidRPr="00FC343C" w:rsidRDefault="00073142" w:rsidP="00073142">
      <w:pPr>
        <w:pStyle w:val="Heading3"/>
      </w:pPr>
      <w:r w:rsidRPr="00FC343C">
        <w:t>Activities involved</w:t>
      </w:r>
    </w:p>
    <w:p w:rsidR="00321C9B" w:rsidRPr="00FC343C" w:rsidRDefault="00073142" w:rsidP="000A0C46">
      <w:pPr>
        <w:pStyle w:val="BodyCopy"/>
        <w:rPr>
          <w:noProof w:val="0"/>
          <w:szCs w:val="24"/>
        </w:rPr>
      </w:pPr>
      <w:r w:rsidRPr="00FC343C">
        <w:rPr>
          <w:noProof w:val="0"/>
          <w:szCs w:val="24"/>
        </w:rPr>
        <w:t>In order to ensure the required products and services are made available by external suppliers</w:t>
      </w:r>
      <w:r w:rsidR="004D2931" w:rsidRPr="00FC343C">
        <w:rPr>
          <w:noProof w:val="0"/>
          <w:szCs w:val="24"/>
        </w:rPr>
        <w:t xml:space="preserve">, authorities and/or communities </w:t>
      </w:r>
      <w:r w:rsidRPr="00FC343C">
        <w:rPr>
          <w:noProof w:val="0"/>
          <w:szCs w:val="24"/>
        </w:rPr>
        <w:t>there can be a need to:</w:t>
      </w:r>
    </w:p>
    <w:p w:rsidR="00426E42" w:rsidRPr="00FC343C" w:rsidRDefault="00426E42" w:rsidP="00426E42">
      <w:pPr>
        <w:pStyle w:val="Bullet1"/>
      </w:pPr>
      <w:r w:rsidRPr="00FC343C">
        <w:t xml:space="preserve">Confirm contractual and arrangements and similar agreements which </w:t>
      </w:r>
      <w:r w:rsidR="00E14AAB" w:rsidRPr="00FC343C">
        <w:t>have been agreed to – which may require forw</w:t>
      </w:r>
      <w:r w:rsidRPr="00FC343C">
        <w:t>arding of a copy of these to the suppliers</w:t>
      </w:r>
    </w:p>
    <w:p w:rsidR="00073142" w:rsidRPr="00FC343C" w:rsidRDefault="00074B56" w:rsidP="00D9474A">
      <w:pPr>
        <w:pStyle w:val="Bullet1"/>
      </w:pPr>
      <w:r w:rsidRPr="00FC343C">
        <w:t>Ensur</w:t>
      </w:r>
      <w:r w:rsidR="00073142" w:rsidRPr="00FC343C">
        <w:t>e</w:t>
      </w:r>
      <w:r w:rsidRPr="00FC343C">
        <w:t xml:space="preserve"> </w:t>
      </w:r>
      <w:r w:rsidR="00073142" w:rsidRPr="00FC343C">
        <w:t>correct P</w:t>
      </w:r>
      <w:r w:rsidRPr="00FC343C">
        <w:t xml:space="preserve">urchase </w:t>
      </w:r>
      <w:r w:rsidR="00073142" w:rsidRPr="00FC343C">
        <w:t>O</w:t>
      </w:r>
      <w:r w:rsidRPr="00FC343C">
        <w:t xml:space="preserve">rders </w:t>
      </w:r>
      <w:r w:rsidR="00073142" w:rsidRPr="00FC343C">
        <w:t>are raised – and appropriately signed to authorise purchases</w:t>
      </w:r>
    </w:p>
    <w:p w:rsidR="00073142" w:rsidRPr="00FC343C" w:rsidRDefault="00073142" w:rsidP="00D9474A">
      <w:pPr>
        <w:pStyle w:val="Bullet1"/>
      </w:pPr>
      <w:r w:rsidRPr="00FC343C">
        <w:t>Ensure properly prepared Purchased Orders are sent to the appropriate suppliers – they may be forwarded:</w:t>
      </w:r>
    </w:p>
    <w:p w:rsidR="00073142" w:rsidRPr="00FC343C" w:rsidRDefault="00073142" w:rsidP="00EB2E63">
      <w:pPr>
        <w:pStyle w:val="Bullet2"/>
        <w:rPr>
          <w:lang w:val="en-AU"/>
        </w:rPr>
      </w:pPr>
      <w:r w:rsidRPr="00FC343C">
        <w:rPr>
          <w:lang w:val="en-AU"/>
        </w:rPr>
        <w:t>In hard copy form</w:t>
      </w:r>
    </w:p>
    <w:p w:rsidR="00073142" w:rsidRPr="00FC343C" w:rsidRDefault="00073142" w:rsidP="00EB2E63">
      <w:pPr>
        <w:pStyle w:val="Bullet2"/>
        <w:rPr>
          <w:lang w:val="en-AU"/>
        </w:rPr>
      </w:pPr>
      <w:r w:rsidRPr="00FC343C">
        <w:rPr>
          <w:lang w:val="en-AU"/>
        </w:rPr>
        <w:t>Electronically – via email using an ‘Attachment’ for the PO</w:t>
      </w:r>
    </w:p>
    <w:p w:rsidR="00426E42" w:rsidRPr="00FC343C" w:rsidRDefault="00073142" w:rsidP="00D9474A">
      <w:pPr>
        <w:pStyle w:val="Bullet1"/>
      </w:pPr>
      <w:r w:rsidRPr="00FC343C">
        <w:t>Complete an online PO as provided on the website of the provider</w:t>
      </w:r>
      <w:r w:rsidR="00426E42" w:rsidRPr="00FC343C">
        <w:t>:</w:t>
      </w:r>
    </w:p>
    <w:p w:rsidR="00073142" w:rsidRPr="00FC343C" w:rsidRDefault="00426E42" w:rsidP="00EB2E63">
      <w:pPr>
        <w:pStyle w:val="Bullet2"/>
        <w:rPr>
          <w:lang w:val="en-AU"/>
        </w:rPr>
      </w:pPr>
      <w:r w:rsidRPr="00FC343C">
        <w:rPr>
          <w:lang w:val="en-AU"/>
        </w:rPr>
        <w:t>U</w:t>
      </w:r>
      <w:r w:rsidR="00073142" w:rsidRPr="00FC343C">
        <w:rPr>
          <w:lang w:val="en-AU"/>
        </w:rPr>
        <w:t>sing pre-approved Passwords/User Codes</w:t>
      </w:r>
      <w:r w:rsidRPr="00FC343C">
        <w:rPr>
          <w:lang w:val="en-AU"/>
        </w:rPr>
        <w:t xml:space="preserve"> if/as necessary to buy on credit</w:t>
      </w:r>
    </w:p>
    <w:p w:rsidR="00426E42" w:rsidRPr="00FC343C" w:rsidRDefault="00426E42" w:rsidP="00EB2E63">
      <w:pPr>
        <w:pStyle w:val="Bullet2"/>
        <w:rPr>
          <w:lang w:val="en-AU"/>
        </w:rPr>
      </w:pPr>
      <w:r w:rsidRPr="00FC343C">
        <w:rPr>
          <w:lang w:val="en-AU"/>
        </w:rPr>
        <w:t>Paying online at the time of purchase using a debit/credit card</w:t>
      </w:r>
    </w:p>
    <w:p w:rsidR="00426E42" w:rsidRPr="00FC343C" w:rsidRDefault="00426E42" w:rsidP="00EB2E63">
      <w:pPr>
        <w:pStyle w:val="Bullet2"/>
        <w:rPr>
          <w:lang w:val="en-AU"/>
        </w:rPr>
      </w:pPr>
      <w:r w:rsidRPr="00FC343C">
        <w:rPr>
          <w:lang w:val="en-AU"/>
        </w:rPr>
        <w:t>Confirming payment will be made when goods/services are received by the trip/tour group</w:t>
      </w:r>
    </w:p>
    <w:p w:rsidR="00426E42" w:rsidRPr="00FC343C" w:rsidRDefault="00426E42" w:rsidP="00D9474A">
      <w:pPr>
        <w:pStyle w:val="Bullet1"/>
      </w:pPr>
      <w:r w:rsidRPr="00FC343C">
        <w:t>Provide additional information relevant to the actual purchase – as/if required, for example:</w:t>
      </w:r>
    </w:p>
    <w:p w:rsidR="00426E42" w:rsidRPr="00FC343C" w:rsidRDefault="00074B56" w:rsidP="00EB2E63">
      <w:pPr>
        <w:pStyle w:val="Bullet2"/>
        <w:rPr>
          <w:lang w:val="en-AU"/>
        </w:rPr>
      </w:pPr>
      <w:r w:rsidRPr="00FC343C">
        <w:rPr>
          <w:lang w:val="en-AU"/>
        </w:rPr>
        <w:t>Sending final details and confirmation regarding numbers and names of tour group members</w:t>
      </w:r>
    </w:p>
    <w:p w:rsidR="00426E42" w:rsidRPr="00FC343C" w:rsidRDefault="00426E42" w:rsidP="00EB2E63">
      <w:pPr>
        <w:pStyle w:val="Bullet2"/>
        <w:rPr>
          <w:lang w:val="en-AU"/>
        </w:rPr>
      </w:pPr>
      <w:r w:rsidRPr="00FC343C">
        <w:rPr>
          <w:lang w:val="en-AU"/>
        </w:rPr>
        <w:t>Providing room share arrangements to accommodation venues</w:t>
      </w:r>
    </w:p>
    <w:p w:rsidR="00426E42" w:rsidRPr="00FC343C" w:rsidRDefault="00426E42" w:rsidP="00EB2E63">
      <w:pPr>
        <w:pStyle w:val="Bullet2"/>
        <w:rPr>
          <w:lang w:val="en-AU"/>
        </w:rPr>
      </w:pPr>
      <w:r w:rsidRPr="00FC343C">
        <w:rPr>
          <w:lang w:val="en-AU"/>
        </w:rPr>
        <w:t>Advising catering suppliers of special food/diet needs based on health, religion or custom/culture needs or lifestyle preferences</w:t>
      </w:r>
    </w:p>
    <w:p w:rsidR="00426E42" w:rsidRPr="00FC343C" w:rsidRDefault="00074B56" w:rsidP="00D9474A">
      <w:pPr>
        <w:pStyle w:val="Bullet1"/>
      </w:pPr>
      <w:r w:rsidRPr="00FC343C">
        <w:lastRenderedPageBreak/>
        <w:t>Ensur</w:t>
      </w:r>
      <w:r w:rsidR="004D2931" w:rsidRPr="00FC343C">
        <w:t>e</w:t>
      </w:r>
      <w:r w:rsidRPr="00FC343C">
        <w:t xml:space="preserve"> required authorisations and permits have been finalised</w:t>
      </w:r>
      <w:r w:rsidR="00426E42" w:rsidRPr="00FC343C">
        <w:t xml:space="preserve"> – which will often require:</w:t>
      </w:r>
    </w:p>
    <w:p w:rsidR="00426E42" w:rsidRPr="00FC343C" w:rsidRDefault="001F0621" w:rsidP="00EB2E63">
      <w:pPr>
        <w:pStyle w:val="Bullet2"/>
        <w:rPr>
          <w:lang w:val="en-AU"/>
        </w:rPr>
      </w:pPr>
      <w:r w:rsidRPr="00FC343C">
        <w:rPr>
          <w:lang w:val="en-AU"/>
        </w:rPr>
        <w:t>Lodgement</w:t>
      </w:r>
      <w:r w:rsidR="00426E42" w:rsidRPr="00FC343C">
        <w:rPr>
          <w:lang w:val="en-AU"/>
        </w:rPr>
        <w:t xml:space="preserve"> of a formal application on an official form</w:t>
      </w:r>
    </w:p>
    <w:p w:rsidR="00426E42" w:rsidRPr="00FC343C" w:rsidRDefault="0040086F" w:rsidP="00EB2E63">
      <w:pPr>
        <w:pStyle w:val="Bullet2"/>
        <w:rPr>
          <w:lang w:val="en-AU"/>
        </w:rPr>
      </w:pPr>
      <w:r w:rsidRPr="00FC343C">
        <w:rPr>
          <w:noProof/>
          <w:lang w:val="en-AU"/>
        </w:rPr>
        <w:drawing>
          <wp:anchor distT="0" distB="0" distL="114300" distR="114300" simplePos="0" relativeHeight="251764736" behindDoc="0" locked="0" layoutInCell="1" allowOverlap="1" wp14:anchorId="2D5FB36A" wp14:editId="4B72B543">
            <wp:simplePos x="0" y="0"/>
            <wp:positionH relativeFrom="column">
              <wp:posOffset>3566160</wp:posOffset>
            </wp:positionH>
            <wp:positionV relativeFrom="paragraph">
              <wp:posOffset>197485</wp:posOffset>
            </wp:positionV>
            <wp:extent cx="2077720" cy="1576070"/>
            <wp:effectExtent l="19050" t="0" r="0" b="0"/>
            <wp:wrapSquare wrapText="bothSides"/>
            <wp:docPr id="78" name="Picture 43" descr="C:\Documents and Settings\Godaishu\Desktop\PHOTOS\2014\Shutterstock 25-a-day\shutterstock_1181134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Documents and Settings\Godaishu\Desktop\PHOTOS\2014\Shutterstock 25-a-day\shutterstock_118113499.jpg"/>
                    <pic:cNvPicPr>
                      <a:picLocks noChangeAspect="1" noChangeArrowheads="1"/>
                    </pic:cNvPicPr>
                  </pic:nvPicPr>
                  <pic:blipFill>
                    <a:blip r:embed="rId125" cstate="print"/>
                    <a:srcRect/>
                    <a:stretch>
                      <a:fillRect/>
                    </a:stretch>
                  </pic:blipFill>
                  <pic:spPr bwMode="auto">
                    <a:xfrm>
                      <a:off x="0" y="0"/>
                      <a:ext cx="2077720" cy="1576070"/>
                    </a:xfrm>
                    <a:prstGeom prst="rect">
                      <a:avLst/>
                    </a:prstGeom>
                    <a:noFill/>
                    <a:ln w="9525">
                      <a:noFill/>
                      <a:miter lim="800000"/>
                      <a:headEnd/>
                      <a:tailEnd/>
                    </a:ln>
                  </pic:spPr>
                </pic:pic>
              </a:graphicData>
            </a:graphic>
          </wp:anchor>
        </w:drawing>
      </w:r>
      <w:r w:rsidR="00426E42" w:rsidRPr="00FC343C">
        <w:rPr>
          <w:lang w:val="en-AU"/>
        </w:rPr>
        <w:t>Provision of nominated details/information</w:t>
      </w:r>
    </w:p>
    <w:p w:rsidR="00074B56" w:rsidRPr="00FC343C" w:rsidRDefault="00426E42" w:rsidP="00EB2E63">
      <w:pPr>
        <w:pStyle w:val="Bullet2"/>
        <w:rPr>
          <w:lang w:val="en-AU"/>
        </w:rPr>
      </w:pPr>
      <w:r w:rsidRPr="00FC343C">
        <w:rPr>
          <w:lang w:val="en-AU"/>
        </w:rPr>
        <w:t>Payment of a fee</w:t>
      </w:r>
    </w:p>
    <w:p w:rsidR="00426E42" w:rsidRPr="00FC343C" w:rsidRDefault="00074B56" w:rsidP="00D9474A">
      <w:pPr>
        <w:pStyle w:val="Bullet1"/>
      </w:pPr>
      <w:r w:rsidRPr="00FC343C">
        <w:t>Submi</w:t>
      </w:r>
      <w:r w:rsidR="004D2931" w:rsidRPr="00FC343C">
        <w:t xml:space="preserve">t </w:t>
      </w:r>
      <w:r w:rsidRPr="00FC343C">
        <w:t xml:space="preserve">touring plans </w:t>
      </w:r>
      <w:r w:rsidR="00426E42" w:rsidRPr="00FC343C">
        <w:t xml:space="preserve">– where required </w:t>
      </w:r>
      <w:r w:rsidRPr="00FC343C">
        <w:t>to authorities and/or local communities</w:t>
      </w:r>
      <w:r w:rsidR="00426E42" w:rsidRPr="00FC343C">
        <w:t xml:space="preserve"> in order to:</w:t>
      </w:r>
    </w:p>
    <w:p w:rsidR="00426E42" w:rsidRPr="00FC343C" w:rsidRDefault="00426E42" w:rsidP="00EB2E63">
      <w:pPr>
        <w:pStyle w:val="Bullet2"/>
        <w:rPr>
          <w:lang w:val="en-AU"/>
        </w:rPr>
      </w:pPr>
      <w:r w:rsidRPr="00FC343C">
        <w:rPr>
          <w:lang w:val="en-AU" w:eastAsia="en-US"/>
        </w:rPr>
        <w:t>Advi</w:t>
      </w:r>
      <w:r w:rsidR="004D2931" w:rsidRPr="00FC343C">
        <w:rPr>
          <w:lang w:val="en-AU" w:eastAsia="en-US"/>
        </w:rPr>
        <w:t>s</w:t>
      </w:r>
      <w:r w:rsidRPr="00FC343C">
        <w:rPr>
          <w:lang w:val="en-AU" w:eastAsia="en-US"/>
        </w:rPr>
        <w:t>e them of upcoming movement/events</w:t>
      </w:r>
    </w:p>
    <w:p w:rsidR="00426E42" w:rsidRPr="00FC343C" w:rsidRDefault="00426E42" w:rsidP="00EB2E63">
      <w:pPr>
        <w:pStyle w:val="Bullet2"/>
        <w:rPr>
          <w:lang w:val="en-AU"/>
        </w:rPr>
      </w:pPr>
      <w:r w:rsidRPr="00FC343C">
        <w:rPr>
          <w:lang w:val="en-AU" w:eastAsia="en-US"/>
        </w:rPr>
        <w:t>Seek permission/s</w:t>
      </w:r>
    </w:p>
    <w:p w:rsidR="00426E42" w:rsidRPr="00FC343C" w:rsidRDefault="00426E42" w:rsidP="00EB2E63">
      <w:pPr>
        <w:pStyle w:val="Bullet2"/>
        <w:rPr>
          <w:lang w:val="en-AU"/>
        </w:rPr>
      </w:pPr>
      <w:r w:rsidRPr="00FC343C">
        <w:rPr>
          <w:lang w:val="en-AU" w:eastAsia="en-US"/>
        </w:rPr>
        <w:t>Show respect</w:t>
      </w:r>
    </w:p>
    <w:p w:rsidR="000A0C46" w:rsidRPr="00FC343C" w:rsidRDefault="00426E42" w:rsidP="00EB2E63">
      <w:pPr>
        <w:pStyle w:val="Bullet2"/>
        <w:rPr>
          <w:lang w:val="en-AU"/>
        </w:rPr>
      </w:pPr>
      <w:r w:rsidRPr="00FC343C">
        <w:rPr>
          <w:lang w:val="en-AU" w:eastAsia="en-US"/>
        </w:rPr>
        <w:t>Meet agreed Codes of Practice/Conduct.</w:t>
      </w:r>
      <w:r w:rsidR="000A0C46" w:rsidRPr="00FC343C">
        <w:rPr>
          <w:lang w:val="en-AU" w:eastAsia="en-US"/>
        </w:rPr>
        <w:br w:type="page"/>
      </w:r>
    </w:p>
    <w:p w:rsidR="000A0C46" w:rsidRPr="00FC343C" w:rsidRDefault="000A0C46" w:rsidP="00E41B19">
      <w:pPr>
        <w:pStyle w:val="Heading2"/>
        <w:spacing w:before="200" w:after="200"/>
      </w:pPr>
      <w:r w:rsidRPr="00FC343C">
        <w:lastRenderedPageBreak/>
        <w:t>4.4</w:t>
      </w:r>
      <w:r w:rsidRPr="00FC343C">
        <w:tab/>
      </w:r>
      <w:r w:rsidR="00F80014">
        <w:fldChar w:fldCharType="begin"/>
      </w:r>
      <w:r w:rsidR="00F80014">
        <w:instrText xml:space="preserve"> REF  Criteria44  \* MERGEFORMAT </w:instrText>
      </w:r>
      <w:r w:rsidR="00F80014">
        <w:fldChar w:fldCharType="separate"/>
      </w:r>
      <w:sdt>
        <w:sdtPr>
          <w:alias w:val="Criteria44"/>
          <w:tag w:val="Criteria44"/>
          <w:id w:val="-1419406932"/>
          <w:placeholder>
            <w:docPart w:val="040244262CEC4952A4C48C2F9E22308B"/>
          </w:placeholder>
        </w:sdtPr>
        <w:sdtEndPr>
          <w:rPr>
            <w:rStyle w:val="PlaceholderText"/>
            <w:color w:val="808080"/>
          </w:rPr>
        </w:sdtEndPr>
        <w:sdtContent>
          <w:r w:rsidR="00F80014" w:rsidRPr="00F80014">
            <w:rPr>
              <w:rStyle w:val="PlaceholderText"/>
              <w:color w:val="45545F"/>
            </w:rPr>
            <w:t>Finalise documentation for tour members</w:t>
          </w:r>
        </w:sdtContent>
      </w:sdt>
      <w:r w:rsidR="00F80014">
        <w:rPr>
          <w:rStyle w:val="PlaceholderText"/>
        </w:rPr>
        <w:fldChar w:fldCharType="end"/>
      </w:r>
    </w:p>
    <w:p w:rsidR="000A0C46" w:rsidRPr="00FC343C" w:rsidRDefault="00E41B19" w:rsidP="00E41B19">
      <w:pPr>
        <w:pStyle w:val="Heading3"/>
        <w:spacing w:before="160" w:after="160"/>
      </w:pPr>
      <w:r w:rsidRPr="00FC343C">
        <w:rPr>
          <w:noProof/>
        </w:rPr>
        <w:drawing>
          <wp:anchor distT="0" distB="0" distL="114300" distR="114300" simplePos="0" relativeHeight="251765760" behindDoc="0" locked="0" layoutInCell="1" allowOverlap="1" wp14:anchorId="0AA09752" wp14:editId="4DD9DF4F">
            <wp:simplePos x="0" y="0"/>
            <wp:positionH relativeFrom="column">
              <wp:posOffset>4035425</wp:posOffset>
            </wp:positionH>
            <wp:positionV relativeFrom="paragraph">
              <wp:posOffset>88900</wp:posOffset>
            </wp:positionV>
            <wp:extent cx="1891665" cy="1550035"/>
            <wp:effectExtent l="19050" t="0" r="0" b="0"/>
            <wp:wrapSquare wrapText="bothSides"/>
            <wp:docPr id="79" name="Picture 44" descr="C:\Documents and Settings\Godaishu\Desktop\PHOTOS\2014\Shutterstock 25-a-day\shutterstock_123667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Documents and Settings\Godaishu\Desktop\PHOTOS\2014\Shutterstock 25-a-day\shutterstock_123667309.jpg"/>
                    <pic:cNvPicPr>
                      <a:picLocks noChangeAspect="1" noChangeArrowheads="1"/>
                    </pic:cNvPicPr>
                  </pic:nvPicPr>
                  <pic:blipFill>
                    <a:blip r:embed="rId126" cstate="print"/>
                    <a:srcRect/>
                    <a:stretch>
                      <a:fillRect/>
                    </a:stretch>
                  </pic:blipFill>
                  <pic:spPr bwMode="auto">
                    <a:xfrm>
                      <a:off x="0" y="0"/>
                      <a:ext cx="1891665" cy="1550035"/>
                    </a:xfrm>
                    <a:prstGeom prst="rect">
                      <a:avLst/>
                    </a:prstGeom>
                    <a:noFill/>
                    <a:ln w="9525">
                      <a:noFill/>
                      <a:miter lim="800000"/>
                      <a:headEnd/>
                      <a:tailEnd/>
                    </a:ln>
                  </pic:spPr>
                </pic:pic>
              </a:graphicData>
            </a:graphic>
          </wp:anchor>
        </w:drawing>
      </w:r>
      <w:r w:rsidR="000A0C46" w:rsidRPr="00FC343C">
        <w:t>Introduction</w:t>
      </w:r>
    </w:p>
    <w:p w:rsidR="000A0C46" w:rsidRPr="00FC343C" w:rsidRDefault="002A5D5E" w:rsidP="000A0C46">
      <w:pPr>
        <w:pStyle w:val="BodyCopy"/>
        <w:rPr>
          <w:noProof w:val="0"/>
          <w:szCs w:val="24"/>
        </w:rPr>
      </w:pPr>
      <w:r w:rsidRPr="00FC343C">
        <w:rPr>
          <w:noProof w:val="0"/>
          <w:szCs w:val="24"/>
        </w:rPr>
        <w:t>Most trips/tours involve preparation of items which need to be distributed to tour group members.</w:t>
      </w:r>
    </w:p>
    <w:p w:rsidR="002A5D5E" w:rsidRPr="00FC343C" w:rsidRDefault="002A5D5E" w:rsidP="000A0C46">
      <w:pPr>
        <w:pStyle w:val="BodyCopy"/>
        <w:rPr>
          <w:noProof w:val="0"/>
          <w:szCs w:val="24"/>
        </w:rPr>
      </w:pPr>
      <w:r w:rsidRPr="00FC343C">
        <w:rPr>
          <w:noProof w:val="0"/>
          <w:szCs w:val="24"/>
        </w:rPr>
        <w:t>This section identifies items which may need to be organised and explains practical distribution options for them when they have been finalised.</w:t>
      </w:r>
    </w:p>
    <w:p w:rsidR="000A0C46" w:rsidRPr="00FC343C" w:rsidRDefault="002A5D5E" w:rsidP="00E41B19">
      <w:pPr>
        <w:pStyle w:val="Heading3"/>
        <w:spacing w:before="160" w:after="160"/>
      </w:pPr>
      <w:r w:rsidRPr="00FC343C">
        <w:t>Items to be organised</w:t>
      </w:r>
    </w:p>
    <w:p w:rsidR="000A0C46" w:rsidRPr="00FC343C" w:rsidRDefault="002A5D5E" w:rsidP="00E41B19">
      <w:pPr>
        <w:pStyle w:val="BodyCopy"/>
        <w:spacing w:after="140"/>
        <w:rPr>
          <w:noProof w:val="0"/>
          <w:szCs w:val="24"/>
        </w:rPr>
      </w:pPr>
      <w:r w:rsidRPr="00FC343C">
        <w:rPr>
          <w:noProof w:val="0"/>
          <w:szCs w:val="24"/>
        </w:rPr>
        <w:t>Depending on the trip/tour there can be a need to finalise:</w:t>
      </w:r>
    </w:p>
    <w:p w:rsidR="002A5D5E" w:rsidRPr="00FC343C" w:rsidRDefault="002A5D5E" w:rsidP="00E41B19">
      <w:pPr>
        <w:pStyle w:val="Bullet1"/>
        <w:spacing w:after="140"/>
      </w:pPr>
      <w:r w:rsidRPr="00FC343C">
        <w:t>Permits – for:</w:t>
      </w:r>
    </w:p>
    <w:p w:rsidR="002A5D5E" w:rsidRPr="00FC343C" w:rsidRDefault="002A5D5E" w:rsidP="00E41B19">
      <w:pPr>
        <w:pStyle w:val="Bullet2"/>
        <w:spacing w:after="140"/>
        <w:rPr>
          <w:lang w:val="en-AU" w:eastAsia="en-US"/>
        </w:rPr>
      </w:pPr>
      <w:r w:rsidRPr="00FC343C">
        <w:rPr>
          <w:lang w:val="en-AU" w:eastAsia="en-US"/>
        </w:rPr>
        <w:t>Vehicle access</w:t>
      </w:r>
    </w:p>
    <w:p w:rsidR="002A5D5E" w:rsidRPr="00FC343C" w:rsidRDefault="002A5D5E" w:rsidP="00E41B19">
      <w:pPr>
        <w:pStyle w:val="Bullet2"/>
        <w:spacing w:after="140"/>
        <w:rPr>
          <w:lang w:val="en-AU" w:eastAsia="en-US"/>
        </w:rPr>
      </w:pPr>
      <w:r w:rsidRPr="00FC343C">
        <w:rPr>
          <w:lang w:val="en-AU" w:eastAsia="en-US"/>
        </w:rPr>
        <w:t>Entry to certain areas</w:t>
      </w:r>
    </w:p>
    <w:p w:rsidR="002A5D5E" w:rsidRPr="00FC343C" w:rsidRDefault="002A5D5E" w:rsidP="00E41B19">
      <w:pPr>
        <w:pStyle w:val="Bullet2"/>
        <w:spacing w:after="140"/>
        <w:rPr>
          <w:lang w:val="en-AU" w:eastAsia="en-US"/>
        </w:rPr>
      </w:pPr>
      <w:r w:rsidRPr="00FC343C">
        <w:rPr>
          <w:lang w:val="en-AU" w:eastAsia="en-US"/>
        </w:rPr>
        <w:t>Using nominated items</w:t>
      </w:r>
    </w:p>
    <w:p w:rsidR="002A5D5E" w:rsidRPr="00FC343C" w:rsidRDefault="002A5D5E" w:rsidP="00E41B19">
      <w:pPr>
        <w:pStyle w:val="Bullet2"/>
        <w:spacing w:after="140"/>
        <w:rPr>
          <w:lang w:val="en-AU" w:eastAsia="en-US"/>
        </w:rPr>
      </w:pPr>
      <w:r w:rsidRPr="00FC343C">
        <w:rPr>
          <w:lang w:val="en-AU" w:eastAsia="en-US"/>
        </w:rPr>
        <w:t>Legislated compliance purposes</w:t>
      </w:r>
    </w:p>
    <w:p w:rsidR="002A5D5E" w:rsidRPr="00FC343C" w:rsidRDefault="002A5D5E" w:rsidP="00E41B19">
      <w:pPr>
        <w:pStyle w:val="Bullet1"/>
        <w:spacing w:after="140"/>
      </w:pPr>
      <w:r w:rsidRPr="00FC343C">
        <w:t>Vouchers (also known as ‘coupons’) – for distribution to tour group members and tour staff so they can:</w:t>
      </w:r>
    </w:p>
    <w:p w:rsidR="002A5D5E" w:rsidRPr="00FC343C" w:rsidRDefault="002A5D5E" w:rsidP="00E41B19">
      <w:pPr>
        <w:pStyle w:val="Bullet2"/>
        <w:spacing w:after="140"/>
        <w:rPr>
          <w:lang w:val="en-AU"/>
        </w:rPr>
      </w:pPr>
      <w:r w:rsidRPr="00FC343C">
        <w:rPr>
          <w:lang w:val="en-AU"/>
        </w:rPr>
        <w:t>Receive priority treatment – such as avoiding standard queues/waiting at attractions and destinations</w:t>
      </w:r>
    </w:p>
    <w:p w:rsidR="002A5D5E" w:rsidRPr="00FC343C" w:rsidRDefault="002A5D5E" w:rsidP="00E41B19">
      <w:pPr>
        <w:pStyle w:val="Bullet2"/>
        <w:spacing w:after="140"/>
        <w:rPr>
          <w:lang w:val="en-AU"/>
        </w:rPr>
      </w:pPr>
      <w:r w:rsidRPr="00FC343C">
        <w:rPr>
          <w:lang w:val="en-AU"/>
        </w:rPr>
        <w:t>Exchange them for nominated good and services</w:t>
      </w:r>
    </w:p>
    <w:p w:rsidR="002A5D5E" w:rsidRPr="00FC343C" w:rsidRDefault="002A5D5E" w:rsidP="00E41B19">
      <w:pPr>
        <w:pStyle w:val="Bullet2"/>
        <w:spacing w:after="140"/>
        <w:rPr>
          <w:lang w:val="en-AU"/>
        </w:rPr>
      </w:pPr>
      <w:r w:rsidRPr="00FC343C">
        <w:rPr>
          <w:lang w:val="en-AU"/>
        </w:rPr>
        <w:t>Swap them for ‘Goods to the value of X’.</w:t>
      </w:r>
    </w:p>
    <w:p w:rsidR="002A5D5E" w:rsidRPr="00FC343C" w:rsidRDefault="002A5D5E" w:rsidP="00E41B19">
      <w:pPr>
        <w:pStyle w:val="Bullet2"/>
        <w:spacing w:after="140"/>
        <w:rPr>
          <w:lang w:val="en-AU"/>
        </w:rPr>
      </w:pPr>
      <w:r w:rsidRPr="00FC343C">
        <w:rPr>
          <w:lang w:val="en-AU"/>
        </w:rPr>
        <w:t>There is a need to check/verify:</w:t>
      </w:r>
    </w:p>
    <w:p w:rsidR="002A5D5E" w:rsidRPr="00FC343C" w:rsidRDefault="002A5D5E" w:rsidP="00E41B19">
      <w:pPr>
        <w:pStyle w:val="Bullet2"/>
        <w:spacing w:after="140"/>
        <w:rPr>
          <w:lang w:val="en-AU"/>
        </w:rPr>
      </w:pPr>
      <w:r w:rsidRPr="00FC343C">
        <w:rPr>
          <w:lang w:val="en-AU"/>
        </w:rPr>
        <w:t>All required activities are covered</w:t>
      </w:r>
    </w:p>
    <w:p w:rsidR="002A5D5E" w:rsidRPr="00FC343C" w:rsidRDefault="002A5D5E" w:rsidP="00E41B19">
      <w:pPr>
        <w:pStyle w:val="Bullet2"/>
        <w:spacing w:after="140"/>
        <w:rPr>
          <w:lang w:val="en-AU"/>
        </w:rPr>
      </w:pPr>
      <w:r w:rsidRPr="00FC343C">
        <w:rPr>
          <w:lang w:val="en-AU"/>
        </w:rPr>
        <w:t>Sufficient numbers are provided to</w:t>
      </w:r>
      <w:r w:rsidR="00BE2485" w:rsidRPr="00FC343C">
        <w:rPr>
          <w:lang w:val="en-AU"/>
        </w:rPr>
        <w:t xml:space="preserve"> </w:t>
      </w:r>
      <w:r w:rsidRPr="00FC343C">
        <w:rPr>
          <w:lang w:val="en-AU"/>
        </w:rPr>
        <w:t>cater for identified/expected numbers</w:t>
      </w:r>
    </w:p>
    <w:p w:rsidR="002A5D5E" w:rsidRPr="00FC343C" w:rsidRDefault="002A5D5E" w:rsidP="00E41B19">
      <w:pPr>
        <w:pStyle w:val="Bullet2"/>
        <w:spacing w:after="140"/>
        <w:rPr>
          <w:lang w:val="en-AU"/>
        </w:rPr>
      </w:pPr>
      <w:r w:rsidRPr="00FC343C">
        <w:rPr>
          <w:lang w:val="en-AU"/>
        </w:rPr>
        <w:t>Reference numbers of coupons are recorded against each trip/tour for costing and reconciliation purposes</w:t>
      </w:r>
    </w:p>
    <w:p w:rsidR="002A5D5E" w:rsidRPr="00FC343C" w:rsidRDefault="002A5D5E" w:rsidP="00E41B19">
      <w:pPr>
        <w:pStyle w:val="Bullet1"/>
        <w:spacing w:after="140"/>
      </w:pPr>
      <w:r w:rsidRPr="00FC343C">
        <w:t xml:space="preserve">Name tags </w:t>
      </w:r>
      <w:r w:rsidR="00BE2485" w:rsidRPr="00FC343C">
        <w:t>–</w:t>
      </w:r>
      <w:r w:rsidRPr="00FC343C">
        <w:t xml:space="preserve"> </w:t>
      </w:r>
      <w:r w:rsidR="00BE2485" w:rsidRPr="00FC343C">
        <w:t>these may be hand-written of pre-printed.</w:t>
      </w:r>
    </w:p>
    <w:p w:rsidR="00BE2485" w:rsidRPr="00FC343C" w:rsidRDefault="00BE2485" w:rsidP="00E41B19">
      <w:pPr>
        <w:pStyle w:val="Bullet1"/>
        <w:numPr>
          <w:ilvl w:val="0"/>
          <w:numId w:val="0"/>
        </w:numPr>
        <w:spacing w:after="140"/>
        <w:ind w:left="357"/>
      </w:pPr>
      <w:r w:rsidRPr="00FC343C">
        <w:t>Attention needs to be paid to:</w:t>
      </w:r>
    </w:p>
    <w:p w:rsidR="00BE2485" w:rsidRPr="00FC343C" w:rsidRDefault="00BE2485" w:rsidP="00E41B19">
      <w:pPr>
        <w:pStyle w:val="Bullet2"/>
        <w:spacing w:after="140"/>
        <w:rPr>
          <w:lang w:val="en-AU"/>
        </w:rPr>
      </w:pPr>
      <w:r w:rsidRPr="00FC343C">
        <w:rPr>
          <w:lang w:val="en-AU"/>
        </w:rPr>
        <w:t>Ensuring all known tour members have a tag</w:t>
      </w:r>
    </w:p>
    <w:p w:rsidR="00BE2485" w:rsidRPr="00FC343C" w:rsidRDefault="00BE2485" w:rsidP="00E41B19">
      <w:pPr>
        <w:pStyle w:val="Bullet2"/>
        <w:spacing w:after="140"/>
        <w:rPr>
          <w:lang w:val="en-AU"/>
        </w:rPr>
      </w:pPr>
      <w:r w:rsidRPr="00FC343C">
        <w:rPr>
          <w:lang w:val="en-AU"/>
        </w:rPr>
        <w:t>All types/version of tags are provided – some trips/tours issue more than one name tag such as:</w:t>
      </w:r>
    </w:p>
    <w:p w:rsidR="00BE2485" w:rsidRPr="00FC343C" w:rsidRDefault="00BE2485" w:rsidP="00E41B19">
      <w:pPr>
        <w:pStyle w:val="Bullet3"/>
        <w:spacing w:after="140"/>
        <w:rPr>
          <w:lang w:val="en-AU"/>
        </w:rPr>
      </w:pPr>
      <w:r w:rsidRPr="00FC343C">
        <w:rPr>
          <w:lang w:val="en-AU"/>
        </w:rPr>
        <w:t>For wearing on clothes/the person</w:t>
      </w:r>
    </w:p>
    <w:p w:rsidR="00BE2485" w:rsidRPr="00FC343C" w:rsidRDefault="00BE2485" w:rsidP="00E41B19">
      <w:pPr>
        <w:pStyle w:val="Bullet3"/>
        <w:spacing w:after="140"/>
        <w:rPr>
          <w:lang w:val="en-AU"/>
        </w:rPr>
      </w:pPr>
      <w:r w:rsidRPr="00FC343C">
        <w:rPr>
          <w:lang w:val="en-AU"/>
        </w:rPr>
        <w:t>For attachment to luggage – known as ‘baggage tags’ ( or ‘bag tags’)</w:t>
      </w:r>
    </w:p>
    <w:p w:rsidR="00BE2485" w:rsidRPr="00FC343C" w:rsidRDefault="00BE2485" w:rsidP="00E41B19">
      <w:pPr>
        <w:pStyle w:val="Bullet2"/>
        <w:spacing w:after="140"/>
        <w:rPr>
          <w:lang w:val="en-AU"/>
        </w:rPr>
      </w:pPr>
      <w:r w:rsidRPr="00FC343C">
        <w:rPr>
          <w:lang w:val="en-AU"/>
        </w:rPr>
        <w:t>Correct spelling</w:t>
      </w:r>
    </w:p>
    <w:p w:rsidR="00BE2485" w:rsidRPr="00FC343C" w:rsidRDefault="00BE2485" w:rsidP="00E41B19">
      <w:pPr>
        <w:pStyle w:val="Bullet2"/>
        <w:spacing w:after="140"/>
        <w:rPr>
          <w:lang w:val="en-AU"/>
        </w:rPr>
      </w:pPr>
      <w:r w:rsidRPr="00FC343C">
        <w:rPr>
          <w:lang w:val="en-AU"/>
        </w:rPr>
        <w:t xml:space="preserve">Inclusion of required/appropriate </w:t>
      </w:r>
      <w:r w:rsidR="001B6693" w:rsidRPr="00FC343C">
        <w:rPr>
          <w:lang w:val="en-AU"/>
        </w:rPr>
        <w:t>honorific</w:t>
      </w:r>
      <w:r w:rsidRPr="00FC343C">
        <w:rPr>
          <w:lang w:val="en-AU"/>
        </w:rPr>
        <w:t xml:space="preserve"> – such as but not limi</w:t>
      </w:r>
      <w:r w:rsidR="00514201" w:rsidRPr="00FC343C">
        <w:rPr>
          <w:lang w:val="en-AU"/>
        </w:rPr>
        <w:t>t</w:t>
      </w:r>
      <w:r w:rsidRPr="00FC343C">
        <w:rPr>
          <w:lang w:val="en-AU"/>
        </w:rPr>
        <w:t>ed to:</w:t>
      </w:r>
    </w:p>
    <w:p w:rsidR="00BE2485" w:rsidRPr="00FC343C" w:rsidRDefault="00BE2485" w:rsidP="00E41B19">
      <w:pPr>
        <w:pStyle w:val="Bullet3"/>
        <w:spacing w:after="140"/>
        <w:rPr>
          <w:lang w:val="en-AU"/>
        </w:rPr>
      </w:pPr>
      <w:r w:rsidRPr="00FC343C">
        <w:rPr>
          <w:lang w:val="en-AU"/>
        </w:rPr>
        <w:t>Mr, Mrs, Ms or Miss</w:t>
      </w:r>
    </w:p>
    <w:p w:rsidR="00BE2485" w:rsidRPr="00FC343C" w:rsidRDefault="00BE2485" w:rsidP="00E41B19">
      <w:pPr>
        <w:pStyle w:val="Bullet3"/>
        <w:spacing w:after="140"/>
        <w:rPr>
          <w:lang w:val="en-AU"/>
        </w:rPr>
      </w:pPr>
      <w:r w:rsidRPr="00FC343C">
        <w:rPr>
          <w:lang w:val="en-AU"/>
        </w:rPr>
        <w:t>Dr</w:t>
      </w:r>
    </w:p>
    <w:p w:rsidR="00BE2485" w:rsidRPr="00FC343C" w:rsidRDefault="00F97099" w:rsidP="00E41B19">
      <w:pPr>
        <w:pStyle w:val="Bullet3"/>
        <w:spacing w:after="140"/>
        <w:rPr>
          <w:lang w:val="en-AU"/>
        </w:rPr>
      </w:pPr>
      <w:r w:rsidRPr="00FC343C">
        <w:rPr>
          <w:noProof/>
          <w:lang w:val="en-AU"/>
        </w:rPr>
        <w:lastRenderedPageBreak/>
        <w:drawing>
          <wp:anchor distT="0" distB="0" distL="114300" distR="114300" simplePos="0" relativeHeight="251766784" behindDoc="0" locked="0" layoutInCell="1" allowOverlap="1" wp14:anchorId="3A58AE38" wp14:editId="77206FFC">
            <wp:simplePos x="0" y="0"/>
            <wp:positionH relativeFrom="column">
              <wp:posOffset>3519805</wp:posOffset>
            </wp:positionH>
            <wp:positionV relativeFrom="paragraph">
              <wp:posOffset>197485</wp:posOffset>
            </wp:positionV>
            <wp:extent cx="2120265" cy="1402715"/>
            <wp:effectExtent l="19050" t="0" r="0" b="0"/>
            <wp:wrapSquare wrapText="bothSides"/>
            <wp:docPr id="80" name="Picture 45" descr="C:\Documents and Settings\Godaishu\Desktop\PHOTOS\2014\Shutterstock 25-a-day\shutterstock_1855704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Documents and Settings\Godaishu\Desktop\PHOTOS\2014\Shutterstock 25-a-day\shutterstock_185570417.jpg"/>
                    <pic:cNvPicPr>
                      <a:picLocks noChangeAspect="1" noChangeArrowheads="1"/>
                    </pic:cNvPicPr>
                  </pic:nvPicPr>
                  <pic:blipFill>
                    <a:blip r:embed="rId127" cstate="print"/>
                    <a:srcRect/>
                    <a:stretch>
                      <a:fillRect/>
                    </a:stretch>
                  </pic:blipFill>
                  <pic:spPr bwMode="auto">
                    <a:xfrm>
                      <a:off x="0" y="0"/>
                      <a:ext cx="2120265" cy="1402715"/>
                    </a:xfrm>
                    <a:prstGeom prst="rect">
                      <a:avLst/>
                    </a:prstGeom>
                    <a:noFill/>
                    <a:ln w="9525">
                      <a:noFill/>
                      <a:miter lim="800000"/>
                      <a:headEnd/>
                      <a:tailEnd/>
                    </a:ln>
                  </pic:spPr>
                </pic:pic>
              </a:graphicData>
            </a:graphic>
          </wp:anchor>
        </w:drawing>
      </w:r>
      <w:r w:rsidR="00BE2485" w:rsidRPr="00FC343C">
        <w:rPr>
          <w:lang w:val="en-AU"/>
        </w:rPr>
        <w:t>Professor</w:t>
      </w:r>
    </w:p>
    <w:p w:rsidR="00BE2485" w:rsidRPr="00FC343C" w:rsidRDefault="00BE2485" w:rsidP="00EB2E63">
      <w:pPr>
        <w:pStyle w:val="Bullet3"/>
        <w:rPr>
          <w:lang w:val="en-AU"/>
        </w:rPr>
      </w:pPr>
      <w:r w:rsidRPr="00FC343C">
        <w:rPr>
          <w:lang w:val="en-AU"/>
        </w:rPr>
        <w:t>Father (for priests)</w:t>
      </w:r>
    </w:p>
    <w:p w:rsidR="002A5D5E" w:rsidRPr="00FC343C" w:rsidRDefault="00BE2485" w:rsidP="002A5D5E">
      <w:pPr>
        <w:pStyle w:val="Bullet1"/>
      </w:pPr>
      <w:r w:rsidRPr="00FC343C">
        <w:t xml:space="preserve">Standard tour-related </w:t>
      </w:r>
      <w:r w:rsidR="002A5D5E" w:rsidRPr="00FC343C">
        <w:t>Informational material</w:t>
      </w:r>
      <w:r w:rsidRPr="00FC343C">
        <w:t xml:space="preserve"> – which can include:</w:t>
      </w:r>
    </w:p>
    <w:p w:rsidR="002A5D5E" w:rsidRPr="00FC343C" w:rsidRDefault="00BE2485" w:rsidP="00EB2E63">
      <w:pPr>
        <w:pStyle w:val="Bullet2"/>
        <w:rPr>
          <w:lang w:val="en-AU"/>
        </w:rPr>
      </w:pPr>
      <w:r w:rsidRPr="00FC343C">
        <w:rPr>
          <w:lang w:val="en-AU"/>
        </w:rPr>
        <w:t>Passenger i</w:t>
      </w:r>
      <w:r w:rsidR="002A5D5E" w:rsidRPr="00FC343C">
        <w:rPr>
          <w:lang w:val="en-AU"/>
        </w:rPr>
        <w:t>tinerary</w:t>
      </w:r>
    </w:p>
    <w:p w:rsidR="002A5D5E" w:rsidRPr="00FC343C" w:rsidRDefault="002A5D5E" w:rsidP="00EB2E63">
      <w:pPr>
        <w:pStyle w:val="Bullet2"/>
        <w:rPr>
          <w:lang w:val="en-AU"/>
        </w:rPr>
      </w:pPr>
      <w:r w:rsidRPr="00FC343C">
        <w:rPr>
          <w:lang w:val="en-AU"/>
        </w:rPr>
        <w:t>Terms and conditions of tour</w:t>
      </w:r>
    </w:p>
    <w:p w:rsidR="002A5D5E" w:rsidRPr="00FC343C" w:rsidRDefault="002A5D5E" w:rsidP="00EB2E63">
      <w:pPr>
        <w:pStyle w:val="Bullet2"/>
        <w:rPr>
          <w:lang w:val="en-AU"/>
        </w:rPr>
      </w:pPr>
      <w:r w:rsidRPr="00FC343C">
        <w:rPr>
          <w:lang w:val="en-AU"/>
        </w:rPr>
        <w:t>Advice regarding the destinations, dangers and details of the tour</w:t>
      </w:r>
    </w:p>
    <w:p w:rsidR="002A5D5E" w:rsidRPr="00FC343C" w:rsidRDefault="002A5D5E" w:rsidP="00EB2E63">
      <w:pPr>
        <w:pStyle w:val="Bullet2"/>
        <w:rPr>
          <w:lang w:val="en-AU"/>
        </w:rPr>
      </w:pPr>
      <w:r w:rsidRPr="00FC343C">
        <w:rPr>
          <w:lang w:val="en-AU"/>
        </w:rPr>
        <w:t>Expectations in regard to behaviour while on tour</w:t>
      </w:r>
    </w:p>
    <w:p w:rsidR="00BE2485" w:rsidRPr="00FC343C" w:rsidRDefault="00BE2485" w:rsidP="00EB2E63">
      <w:pPr>
        <w:pStyle w:val="Bullet2"/>
        <w:rPr>
          <w:lang w:val="en-AU"/>
        </w:rPr>
      </w:pPr>
      <w:r w:rsidRPr="00FC343C">
        <w:rPr>
          <w:lang w:val="en-AU"/>
        </w:rPr>
        <w:t>Copies of relevant Codes of Conduct</w:t>
      </w:r>
    </w:p>
    <w:p w:rsidR="002A5D5E" w:rsidRPr="00FC343C" w:rsidRDefault="002A5D5E" w:rsidP="00EB2E63">
      <w:pPr>
        <w:pStyle w:val="Bullet2"/>
        <w:rPr>
          <w:lang w:val="en-AU"/>
        </w:rPr>
      </w:pPr>
      <w:r w:rsidRPr="00FC343C">
        <w:rPr>
          <w:lang w:val="en-AU"/>
        </w:rPr>
        <w:t>Advice regarding the authority of the tour guide and the tour leaders while on tour</w:t>
      </w:r>
    </w:p>
    <w:p w:rsidR="00BE2485" w:rsidRPr="00FC343C" w:rsidRDefault="00BE2485" w:rsidP="00BE2485">
      <w:pPr>
        <w:pStyle w:val="Bullet1"/>
        <w:rPr>
          <w:szCs w:val="24"/>
        </w:rPr>
      </w:pPr>
      <w:r w:rsidRPr="00FC343C">
        <w:rPr>
          <w:szCs w:val="24"/>
        </w:rPr>
        <w:t>Organisational merchandise and other tour/trip-related items – which can include:</w:t>
      </w:r>
    </w:p>
    <w:p w:rsidR="00BE2485" w:rsidRPr="00FC343C" w:rsidRDefault="00BE2485" w:rsidP="00EB2E63">
      <w:pPr>
        <w:pStyle w:val="Bullet2"/>
        <w:rPr>
          <w:lang w:val="en-AU"/>
        </w:rPr>
      </w:pPr>
      <w:r w:rsidRPr="00FC343C">
        <w:rPr>
          <w:lang w:val="en-AU"/>
        </w:rPr>
        <w:t>Hats/caps</w:t>
      </w:r>
    </w:p>
    <w:p w:rsidR="00BE2485" w:rsidRPr="00FC343C" w:rsidRDefault="00BE2485" w:rsidP="00EB2E63">
      <w:pPr>
        <w:pStyle w:val="Bullet2"/>
        <w:rPr>
          <w:lang w:val="en-AU"/>
        </w:rPr>
      </w:pPr>
      <w:r w:rsidRPr="00FC343C">
        <w:rPr>
          <w:lang w:val="en-AU"/>
        </w:rPr>
        <w:t>Travel bags</w:t>
      </w:r>
    </w:p>
    <w:p w:rsidR="00BE2485" w:rsidRPr="00FC343C" w:rsidRDefault="00BE2485" w:rsidP="00EB2E63">
      <w:pPr>
        <w:pStyle w:val="Bullet2"/>
        <w:rPr>
          <w:lang w:val="en-AU"/>
        </w:rPr>
      </w:pPr>
      <w:r w:rsidRPr="00FC343C">
        <w:rPr>
          <w:lang w:val="en-AU"/>
        </w:rPr>
        <w:t>Discount coupons for future tours</w:t>
      </w:r>
    </w:p>
    <w:p w:rsidR="00755733" w:rsidRPr="00FC343C" w:rsidRDefault="00BE2485" w:rsidP="00EB2E63">
      <w:pPr>
        <w:pStyle w:val="Bullet2"/>
        <w:rPr>
          <w:lang w:val="en-AU"/>
        </w:rPr>
      </w:pPr>
      <w:r w:rsidRPr="00FC343C">
        <w:rPr>
          <w:lang w:val="en-AU"/>
        </w:rPr>
        <w:t>Feedback forms/Customer Comment cards</w:t>
      </w:r>
    </w:p>
    <w:p w:rsidR="00755733" w:rsidRPr="00FC343C" w:rsidRDefault="00755733" w:rsidP="00EB2E63">
      <w:pPr>
        <w:pStyle w:val="Bullet2"/>
        <w:rPr>
          <w:lang w:val="en-AU"/>
        </w:rPr>
      </w:pPr>
      <w:r w:rsidRPr="00FC343C">
        <w:rPr>
          <w:lang w:val="en-AU"/>
        </w:rPr>
        <w:t>Special items where ‘Children’ are known to be touring – such as colouring books and pencils, reading materials, range of toys</w:t>
      </w:r>
    </w:p>
    <w:p w:rsidR="00BE2485" w:rsidRPr="00FC343C" w:rsidRDefault="00755733" w:rsidP="00EB2E63">
      <w:pPr>
        <w:pStyle w:val="Bullet2"/>
        <w:rPr>
          <w:lang w:val="en-AU"/>
        </w:rPr>
      </w:pPr>
      <w:r w:rsidRPr="00FC343C">
        <w:rPr>
          <w:lang w:val="en-AU"/>
        </w:rPr>
        <w:t>Special items where ‘Infants’ are known to be touring – such as bibs and booties or other items (some of which may have been received FOC from third party suppliers of infant formula or clothes</w:t>
      </w:r>
      <w:r w:rsidR="0095537D" w:rsidRPr="00FC343C">
        <w:rPr>
          <w:lang w:val="en-AU"/>
        </w:rPr>
        <w:t>)</w:t>
      </w:r>
      <w:r w:rsidR="001B6693" w:rsidRPr="00FC343C">
        <w:rPr>
          <w:lang w:val="en-AU"/>
        </w:rPr>
        <w:t>.</w:t>
      </w:r>
    </w:p>
    <w:p w:rsidR="002A5D5E" w:rsidRPr="00FC343C" w:rsidRDefault="002A5D5E" w:rsidP="002A5D5E">
      <w:pPr>
        <w:pStyle w:val="Heading3"/>
      </w:pPr>
      <w:r w:rsidRPr="00FC343C">
        <w:t>Distribution of completed items</w:t>
      </w:r>
    </w:p>
    <w:p w:rsidR="00755733" w:rsidRPr="00FC343C" w:rsidRDefault="00755733" w:rsidP="002A5D5E">
      <w:pPr>
        <w:pStyle w:val="BodyCopy"/>
        <w:rPr>
          <w:noProof w:val="0"/>
          <w:szCs w:val="24"/>
        </w:rPr>
      </w:pPr>
      <w:r w:rsidRPr="00FC343C">
        <w:rPr>
          <w:noProof w:val="0"/>
          <w:szCs w:val="24"/>
        </w:rPr>
        <w:t>Several variations are possible in relation to the distribution of documents and items when they have been finalised.</w:t>
      </w:r>
    </w:p>
    <w:p w:rsidR="00755733" w:rsidRPr="00FC343C" w:rsidRDefault="00755733" w:rsidP="002A5D5E">
      <w:pPr>
        <w:pStyle w:val="BodyCopy"/>
        <w:rPr>
          <w:noProof w:val="0"/>
          <w:szCs w:val="24"/>
        </w:rPr>
      </w:pPr>
      <w:r w:rsidRPr="00FC343C">
        <w:rPr>
          <w:noProof w:val="0"/>
          <w:szCs w:val="24"/>
        </w:rPr>
        <w:t>Requirements can vary not only between individual operators but also within organisations depending on tour types.</w:t>
      </w:r>
    </w:p>
    <w:p w:rsidR="002A5D5E" w:rsidRPr="00FC343C" w:rsidRDefault="00755733" w:rsidP="002A5D5E">
      <w:pPr>
        <w:pStyle w:val="BodyCopy"/>
        <w:rPr>
          <w:noProof w:val="0"/>
          <w:szCs w:val="24"/>
        </w:rPr>
      </w:pPr>
      <w:r w:rsidRPr="00FC343C">
        <w:rPr>
          <w:noProof w:val="0"/>
          <w:szCs w:val="24"/>
        </w:rPr>
        <w:t>Actions required can include:</w:t>
      </w:r>
    </w:p>
    <w:p w:rsidR="002A5D5E" w:rsidRPr="00FC343C" w:rsidRDefault="00755733" w:rsidP="002A5D5E">
      <w:pPr>
        <w:pStyle w:val="Bullet1"/>
      </w:pPr>
      <w:r w:rsidRPr="00FC343C">
        <w:t>Loading of items onto the tour vehicle/s</w:t>
      </w:r>
    </w:p>
    <w:p w:rsidR="00755733" w:rsidRPr="00FC343C" w:rsidRDefault="00755733" w:rsidP="002A5D5E">
      <w:pPr>
        <w:pStyle w:val="Bullet1"/>
      </w:pPr>
      <w:r w:rsidRPr="00FC343C">
        <w:t xml:space="preserve">Placing completed ‘packs’ (usually one per tour group member) in a designated location – for tour staff to collect when needed </w:t>
      </w:r>
    </w:p>
    <w:p w:rsidR="00755733" w:rsidRPr="00FC343C" w:rsidRDefault="00755733" w:rsidP="002A5D5E">
      <w:pPr>
        <w:pStyle w:val="Bullet1"/>
      </w:pPr>
      <w:r w:rsidRPr="00FC343C">
        <w:t>Handing items over in-person to designated tour staff</w:t>
      </w:r>
    </w:p>
    <w:p w:rsidR="00755733" w:rsidRPr="00FC343C" w:rsidRDefault="00755733" w:rsidP="002A5D5E">
      <w:pPr>
        <w:pStyle w:val="Bullet1"/>
      </w:pPr>
      <w:r w:rsidRPr="00FC343C">
        <w:t>Distributing the items to tour members – on arrival/as they board</w:t>
      </w:r>
    </w:p>
    <w:p w:rsidR="00755733" w:rsidRPr="00FC343C" w:rsidRDefault="00755733" w:rsidP="002A5D5E">
      <w:pPr>
        <w:pStyle w:val="Bullet1"/>
      </w:pPr>
      <w:r w:rsidRPr="00FC343C">
        <w:t>Forwarding items to tour members (by mail, electronically, courier or by hand) prior to departure date.</w:t>
      </w:r>
    </w:p>
    <w:p w:rsidR="000A0C46" w:rsidRPr="00FC343C" w:rsidRDefault="000A0C46" w:rsidP="00074B56">
      <w:pPr>
        <w:pStyle w:val="BodyCopy"/>
        <w:rPr>
          <w:noProof w:val="0"/>
        </w:rPr>
      </w:pPr>
      <w:r w:rsidRPr="00FC343C">
        <w:rPr>
          <w:noProof w:val="0"/>
          <w:lang w:eastAsia="en-AU"/>
        </w:rPr>
        <w:br w:type="page"/>
      </w:r>
    </w:p>
    <w:p w:rsidR="000A0C46" w:rsidRPr="00FC343C" w:rsidRDefault="00D30586" w:rsidP="000A0C46">
      <w:pPr>
        <w:pStyle w:val="Heading2"/>
      </w:pPr>
      <w:r w:rsidRPr="00FC343C">
        <w:rPr>
          <w:noProof/>
        </w:rPr>
        <w:lastRenderedPageBreak/>
        <w:drawing>
          <wp:anchor distT="0" distB="0" distL="114300" distR="114300" simplePos="0" relativeHeight="251767808" behindDoc="0" locked="0" layoutInCell="1" allowOverlap="1" wp14:anchorId="327507FD" wp14:editId="4EC04EE6">
            <wp:simplePos x="0" y="0"/>
            <wp:positionH relativeFrom="column">
              <wp:posOffset>3518535</wp:posOffset>
            </wp:positionH>
            <wp:positionV relativeFrom="paragraph">
              <wp:posOffset>639445</wp:posOffset>
            </wp:positionV>
            <wp:extent cx="2077720" cy="1386840"/>
            <wp:effectExtent l="19050" t="0" r="0" b="0"/>
            <wp:wrapSquare wrapText="bothSides"/>
            <wp:docPr id="81" name="Picture 46" descr="C:\Documents and Settings\Godaishu\Desktop\PHOTOS\2014\Shutterstock 25-a-day\shutterstock_1564777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Documents and Settings\Godaishu\Desktop\PHOTOS\2014\Shutterstock 25-a-day\shutterstock_156477794.jpg"/>
                    <pic:cNvPicPr>
                      <a:picLocks noChangeAspect="1" noChangeArrowheads="1"/>
                    </pic:cNvPicPr>
                  </pic:nvPicPr>
                  <pic:blipFill>
                    <a:blip r:embed="rId128" cstate="print"/>
                    <a:srcRect/>
                    <a:stretch>
                      <a:fillRect/>
                    </a:stretch>
                  </pic:blipFill>
                  <pic:spPr bwMode="auto">
                    <a:xfrm>
                      <a:off x="0" y="0"/>
                      <a:ext cx="2077720" cy="1386840"/>
                    </a:xfrm>
                    <a:prstGeom prst="rect">
                      <a:avLst/>
                    </a:prstGeom>
                    <a:noFill/>
                    <a:ln w="9525">
                      <a:noFill/>
                      <a:miter lim="800000"/>
                      <a:headEnd/>
                      <a:tailEnd/>
                    </a:ln>
                  </pic:spPr>
                </pic:pic>
              </a:graphicData>
            </a:graphic>
          </wp:anchor>
        </w:drawing>
      </w:r>
      <w:r w:rsidR="000A0C46" w:rsidRPr="00FC343C">
        <w:t>4.5</w:t>
      </w:r>
      <w:r w:rsidR="000A0C46" w:rsidRPr="00FC343C">
        <w:tab/>
      </w:r>
      <w:r w:rsidR="00F80014">
        <w:fldChar w:fldCharType="begin"/>
      </w:r>
      <w:r w:rsidR="00F80014">
        <w:instrText xml:space="preserve"> REF  Criteria45  \* MERGEFORMAT </w:instrText>
      </w:r>
      <w:r w:rsidR="00F80014">
        <w:fldChar w:fldCharType="separate"/>
      </w:r>
      <w:sdt>
        <w:sdtPr>
          <w:alias w:val="Criteria45"/>
          <w:tag w:val="Criteria45"/>
          <w:id w:val="-1557618866"/>
          <w:placeholder>
            <w:docPart w:val="5FF0C19A20024DD5A979B41014463D74"/>
          </w:placeholder>
        </w:sdtPr>
        <w:sdtContent>
          <w:r w:rsidR="00F80014" w:rsidRPr="00F80014">
            <w:rPr>
              <w:rStyle w:val="PlaceholderText"/>
              <w:color w:val="45545F"/>
            </w:rPr>
            <w:t xml:space="preserve">Update internal inventory and stock </w:t>
          </w:r>
          <w:r w:rsidR="00F80014" w:rsidRPr="00FC343C">
            <w:t>control records</w:t>
          </w:r>
        </w:sdtContent>
      </w:sdt>
      <w:r w:rsidR="00F80014">
        <w:fldChar w:fldCharType="end"/>
      </w:r>
    </w:p>
    <w:p w:rsidR="000A0C46" w:rsidRPr="00FC343C" w:rsidRDefault="000A0C46" w:rsidP="000A0C46">
      <w:pPr>
        <w:pStyle w:val="Heading3"/>
      </w:pPr>
      <w:r w:rsidRPr="00FC343C">
        <w:t>Introduction</w:t>
      </w:r>
    </w:p>
    <w:p w:rsidR="0095537D" w:rsidRPr="00FC343C" w:rsidRDefault="0095537D" w:rsidP="000A0C46">
      <w:pPr>
        <w:pStyle w:val="BodyCopy"/>
        <w:rPr>
          <w:noProof w:val="0"/>
          <w:szCs w:val="24"/>
        </w:rPr>
      </w:pPr>
      <w:r w:rsidRPr="00FC343C">
        <w:rPr>
          <w:noProof w:val="0"/>
          <w:szCs w:val="24"/>
        </w:rPr>
        <w:t>This section explains why there is a need to update these records, identifies records which may need to be updated and describes general requirements to achieve what is required.</w:t>
      </w:r>
    </w:p>
    <w:p w:rsidR="0095537D" w:rsidRPr="00FC343C" w:rsidRDefault="0095537D" w:rsidP="0095537D">
      <w:pPr>
        <w:pStyle w:val="Heading3"/>
      </w:pPr>
      <w:r w:rsidRPr="00FC343C">
        <w:t>Need to update records</w:t>
      </w:r>
    </w:p>
    <w:p w:rsidR="0095537D" w:rsidRPr="00FC343C" w:rsidRDefault="0095537D" w:rsidP="0095537D">
      <w:pPr>
        <w:pStyle w:val="BodyCopy"/>
        <w:rPr>
          <w:noProof w:val="0"/>
          <w:szCs w:val="24"/>
        </w:rPr>
      </w:pPr>
      <w:r w:rsidRPr="00FC343C">
        <w:rPr>
          <w:noProof w:val="0"/>
          <w:szCs w:val="24"/>
        </w:rPr>
        <w:t>Internal records of the organisation must be updated in order to:</w:t>
      </w:r>
    </w:p>
    <w:p w:rsidR="0095537D" w:rsidRPr="00FC343C" w:rsidRDefault="0095537D" w:rsidP="0095537D">
      <w:pPr>
        <w:pStyle w:val="Bullet1"/>
      </w:pPr>
      <w:r w:rsidRPr="00FC343C">
        <w:t xml:space="preserve">Manage the size of the inventory – so: </w:t>
      </w:r>
    </w:p>
    <w:p w:rsidR="0095537D" w:rsidRPr="00FC343C" w:rsidRDefault="0095537D" w:rsidP="00D97C09">
      <w:pPr>
        <w:pStyle w:val="Bullet2"/>
        <w:rPr>
          <w:lang w:val="en-AU"/>
        </w:rPr>
      </w:pPr>
      <w:r w:rsidRPr="00FC343C">
        <w:rPr>
          <w:lang w:val="en-AU"/>
        </w:rPr>
        <w:t>Value of stock does not exceed required monetary value prescribed by management</w:t>
      </w:r>
    </w:p>
    <w:p w:rsidR="0095537D" w:rsidRPr="00FC343C" w:rsidRDefault="0095537D" w:rsidP="00D97C09">
      <w:pPr>
        <w:pStyle w:val="Bullet2"/>
        <w:rPr>
          <w:lang w:val="en-AU"/>
        </w:rPr>
      </w:pPr>
      <w:r w:rsidRPr="00FC343C">
        <w:rPr>
          <w:lang w:val="en-AU"/>
        </w:rPr>
        <w:t>Physical size/dimensions of stock do not exceed capacity for storing same</w:t>
      </w:r>
    </w:p>
    <w:p w:rsidR="0095537D" w:rsidRPr="00FC343C" w:rsidRDefault="0095537D" w:rsidP="0095537D">
      <w:pPr>
        <w:pStyle w:val="Bullet1"/>
      </w:pPr>
      <w:r w:rsidRPr="00FC343C">
        <w:t>Ensure the organisation does not run out of stock – and required items are available when necessary</w:t>
      </w:r>
    </w:p>
    <w:p w:rsidR="0095537D" w:rsidRPr="00FC343C" w:rsidRDefault="0095537D" w:rsidP="0095537D">
      <w:pPr>
        <w:pStyle w:val="Bullet1"/>
      </w:pPr>
      <w:r w:rsidRPr="00FC343C">
        <w:t>Facilitate stock management and control – which forms the basis of financial control and the calculation of statistics relating to</w:t>
      </w:r>
      <w:r w:rsidR="00635CB9" w:rsidRPr="00FC343C">
        <w:t xml:space="preserve"> financial performance of each trip/tour.</w:t>
      </w:r>
    </w:p>
    <w:p w:rsidR="00635CB9" w:rsidRPr="00FC343C" w:rsidRDefault="00635CB9" w:rsidP="00635CB9">
      <w:pPr>
        <w:pStyle w:val="Bullet1"/>
        <w:numPr>
          <w:ilvl w:val="0"/>
          <w:numId w:val="0"/>
        </w:numPr>
        <w:ind w:firstLine="357"/>
      </w:pPr>
      <w:r w:rsidRPr="00FC343C">
        <w:t>This is essential to ensure the ongoing viability of the business and indicate, for example:</w:t>
      </w:r>
    </w:p>
    <w:p w:rsidR="0095537D" w:rsidRPr="00FC343C" w:rsidRDefault="00635CB9" w:rsidP="00D97C09">
      <w:pPr>
        <w:pStyle w:val="Bullet2"/>
        <w:rPr>
          <w:lang w:val="en-AU"/>
        </w:rPr>
      </w:pPr>
      <w:r w:rsidRPr="00FC343C">
        <w:rPr>
          <w:lang w:val="en-AU"/>
        </w:rPr>
        <w:t>Unprofitable trips/tours which need to be removed</w:t>
      </w:r>
    </w:p>
    <w:p w:rsidR="00635CB9" w:rsidRPr="00FC343C" w:rsidRDefault="00635CB9" w:rsidP="00D97C09">
      <w:pPr>
        <w:pStyle w:val="Bullet2"/>
        <w:rPr>
          <w:lang w:val="en-AU"/>
        </w:rPr>
      </w:pPr>
      <w:r w:rsidRPr="00FC343C">
        <w:rPr>
          <w:lang w:val="en-AU"/>
        </w:rPr>
        <w:t>Need for the price of tickets to rise</w:t>
      </w:r>
    </w:p>
    <w:p w:rsidR="00635CB9" w:rsidRPr="00FC343C" w:rsidRDefault="00635CB9" w:rsidP="00D97C09">
      <w:pPr>
        <w:pStyle w:val="Bullet2"/>
        <w:rPr>
          <w:lang w:val="en-AU"/>
        </w:rPr>
      </w:pPr>
      <w:r w:rsidRPr="00FC343C">
        <w:rPr>
          <w:lang w:val="en-AU"/>
        </w:rPr>
        <w:t>Areas of the trip/tour which need attention</w:t>
      </w:r>
    </w:p>
    <w:p w:rsidR="0095537D" w:rsidRPr="00FC343C" w:rsidRDefault="00635CB9" w:rsidP="0095537D">
      <w:pPr>
        <w:pStyle w:val="Bullet1"/>
      </w:pPr>
      <w:r w:rsidRPr="00FC343C">
        <w:t>Help ensure stock is rotated correctly – generally applying the FIFO approach to stock usage.</w:t>
      </w:r>
    </w:p>
    <w:p w:rsidR="0095537D" w:rsidRPr="00FC343C" w:rsidRDefault="0095537D" w:rsidP="0095537D">
      <w:pPr>
        <w:pStyle w:val="Heading3"/>
      </w:pPr>
      <w:r w:rsidRPr="00FC343C">
        <w:t>Records involved</w:t>
      </w:r>
    </w:p>
    <w:p w:rsidR="0095537D" w:rsidRPr="00FC343C" w:rsidRDefault="0095537D" w:rsidP="0095537D">
      <w:pPr>
        <w:pStyle w:val="BodyCopy"/>
        <w:rPr>
          <w:noProof w:val="0"/>
          <w:szCs w:val="24"/>
        </w:rPr>
      </w:pPr>
      <w:r w:rsidRPr="00FC343C">
        <w:rPr>
          <w:noProof w:val="0"/>
          <w:szCs w:val="24"/>
        </w:rPr>
        <w:t>Records which may need to be updated can include:</w:t>
      </w:r>
    </w:p>
    <w:p w:rsidR="0095537D" w:rsidRPr="00FC343C" w:rsidRDefault="0095537D" w:rsidP="0095537D">
      <w:pPr>
        <w:pStyle w:val="Bullet1"/>
        <w:rPr>
          <w:szCs w:val="24"/>
        </w:rPr>
      </w:pPr>
      <w:r w:rsidRPr="00FC343C">
        <w:rPr>
          <w:szCs w:val="24"/>
        </w:rPr>
        <w:t>Electronic databases, files and folders</w:t>
      </w:r>
    </w:p>
    <w:p w:rsidR="0095537D" w:rsidRPr="00FC343C" w:rsidRDefault="0095537D" w:rsidP="0095537D">
      <w:pPr>
        <w:pStyle w:val="Bullet1"/>
        <w:rPr>
          <w:szCs w:val="24"/>
        </w:rPr>
      </w:pPr>
      <w:r w:rsidRPr="00FC343C">
        <w:rPr>
          <w:szCs w:val="24"/>
        </w:rPr>
        <w:t>Hard copy forms and documents.</w:t>
      </w:r>
    </w:p>
    <w:p w:rsidR="0095537D" w:rsidRPr="00FC343C" w:rsidRDefault="0095537D" w:rsidP="0095537D">
      <w:pPr>
        <w:pStyle w:val="BodyCopy"/>
        <w:rPr>
          <w:noProof w:val="0"/>
          <w:szCs w:val="24"/>
        </w:rPr>
      </w:pPr>
      <w:r w:rsidRPr="00FC343C">
        <w:rPr>
          <w:noProof w:val="0"/>
          <w:szCs w:val="24"/>
        </w:rPr>
        <w:t xml:space="preserve">The records which may need to be updated </w:t>
      </w:r>
      <w:r w:rsidR="00635CB9" w:rsidRPr="00FC343C">
        <w:rPr>
          <w:noProof w:val="0"/>
          <w:szCs w:val="24"/>
        </w:rPr>
        <w:t xml:space="preserve">(or forwarded to administration/management) </w:t>
      </w:r>
      <w:r w:rsidRPr="00FC343C">
        <w:rPr>
          <w:noProof w:val="0"/>
          <w:szCs w:val="24"/>
        </w:rPr>
        <w:t>can include:</w:t>
      </w:r>
    </w:p>
    <w:p w:rsidR="0095537D" w:rsidRPr="00FC343C" w:rsidRDefault="0095537D" w:rsidP="0095537D">
      <w:pPr>
        <w:pStyle w:val="Bullet1"/>
      </w:pPr>
      <w:r w:rsidRPr="00FC343C">
        <w:t>Requisitions</w:t>
      </w:r>
      <w:r w:rsidR="00635CB9" w:rsidRPr="00FC343C">
        <w:t xml:space="preserve"> – used to order stock from internal stores for each trip/tour</w:t>
      </w:r>
    </w:p>
    <w:p w:rsidR="0095537D" w:rsidRPr="00FC343C" w:rsidRDefault="0095537D" w:rsidP="0095537D">
      <w:pPr>
        <w:pStyle w:val="Bullet1"/>
      </w:pPr>
      <w:r w:rsidRPr="00FC343C">
        <w:t>Stock take sheets</w:t>
      </w:r>
      <w:r w:rsidR="00635CB9" w:rsidRPr="00FC343C">
        <w:t xml:space="preserve"> – used to record stock counts</w:t>
      </w:r>
    </w:p>
    <w:p w:rsidR="0095537D" w:rsidRPr="00FC343C" w:rsidRDefault="0095537D" w:rsidP="0095537D">
      <w:pPr>
        <w:pStyle w:val="Bullet1"/>
      </w:pPr>
      <w:r w:rsidRPr="00FC343C">
        <w:t>Bin cards</w:t>
      </w:r>
      <w:r w:rsidR="00635CB9" w:rsidRPr="00FC343C">
        <w:t xml:space="preserve"> – used to control individual stock items at their unique locations in the store room</w:t>
      </w:r>
    </w:p>
    <w:p w:rsidR="0095537D" w:rsidRPr="00FC343C" w:rsidRDefault="0095537D" w:rsidP="0095537D">
      <w:pPr>
        <w:pStyle w:val="Bullet1"/>
      </w:pPr>
      <w:r w:rsidRPr="00FC343C">
        <w:t>Purchase orders</w:t>
      </w:r>
      <w:r w:rsidR="00635CB9" w:rsidRPr="00FC343C">
        <w:t xml:space="preserve"> – used to authorise purchases from external suppliers</w:t>
      </w:r>
    </w:p>
    <w:p w:rsidR="0095537D" w:rsidRPr="00FC343C" w:rsidRDefault="0095537D" w:rsidP="0095537D">
      <w:pPr>
        <w:pStyle w:val="Bullet1"/>
      </w:pPr>
      <w:r w:rsidRPr="00FC343C">
        <w:t>Receipts</w:t>
      </w:r>
      <w:r w:rsidR="00635CB9" w:rsidRPr="00FC343C">
        <w:t xml:space="preserve"> –  required to demonstrate money has been paid, and/or has been spent on the items listed</w:t>
      </w:r>
    </w:p>
    <w:p w:rsidR="00635CB9" w:rsidRPr="00FC343C" w:rsidRDefault="00635CB9">
      <w:pPr>
        <w:rPr>
          <w:rFonts w:ascii="Helvetica" w:eastAsiaTheme="minorHAnsi" w:hAnsi="Helvetica"/>
          <w:lang w:eastAsia="en-US"/>
        </w:rPr>
      </w:pPr>
      <w:r w:rsidRPr="00FC343C">
        <w:rPr>
          <w:rFonts w:ascii="Helvetica" w:hAnsi="Helvetica"/>
        </w:rPr>
        <w:br w:type="page"/>
      </w:r>
    </w:p>
    <w:p w:rsidR="00635CB9" w:rsidRPr="00FC343C" w:rsidRDefault="00635CB9" w:rsidP="0095537D">
      <w:pPr>
        <w:pStyle w:val="Bullet1"/>
      </w:pPr>
      <w:r w:rsidRPr="00FC343C">
        <w:lastRenderedPageBreak/>
        <w:t>Supplier-related documentation – such as:</w:t>
      </w:r>
    </w:p>
    <w:p w:rsidR="00635CB9" w:rsidRPr="00FC343C" w:rsidRDefault="00635CB9" w:rsidP="00D97C09">
      <w:pPr>
        <w:pStyle w:val="Bullet2"/>
        <w:rPr>
          <w:lang w:val="en-AU"/>
        </w:rPr>
      </w:pPr>
      <w:r w:rsidRPr="00FC343C">
        <w:rPr>
          <w:lang w:val="en-AU"/>
        </w:rPr>
        <w:t xml:space="preserve">Delivery dockets and </w:t>
      </w:r>
      <w:r w:rsidR="0095537D" w:rsidRPr="00FC343C">
        <w:rPr>
          <w:lang w:val="en-AU"/>
        </w:rPr>
        <w:t>Invoices</w:t>
      </w:r>
      <w:r w:rsidRPr="00FC343C">
        <w:rPr>
          <w:lang w:val="en-AU"/>
        </w:rPr>
        <w:t xml:space="preserve"> – documents which accompany deliveries into the organisation from third party providers</w:t>
      </w:r>
    </w:p>
    <w:p w:rsidR="004903E2" w:rsidRPr="00FC343C" w:rsidRDefault="00635CB9" w:rsidP="00D97C09">
      <w:pPr>
        <w:pStyle w:val="Bullet2"/>
        <w:rPr>
          <w:lang w:val="en-AU"/>
        </w:rPr>
      </w:pPr>
      <w:r w:rsidRPr="00FC343C">
        <w:rPr>
          <w:lang w:val="en-AU"/>
        </w:rPr>
        <w:t>S</w:t>
      </w:r>
      <w:r w:rsidR="0095537D" w:rsidRPr="00FC343C">
        <w:rPr>
          <w:lang w:val="en-AU"/>
        </w:rPr>
        <w:t xml:space="preserve">tatements </w:t>
      </w:r>
      <w:r w:rsidRPr="00FC343C">
        <w:rPr>
          <w:lang w:val="en-AU"/>
        </w:rPr>
        <w:t xml:space="preserve">– which are (generally) monthly </w:t>
      </w:r>
      <w:r w:rsidR="004903E2" w:rsidRPr="00FC343C">
        <w:rPr>
          <w:lang w:val="en-AU"/>
        </w:rPr>
        <w:t>documents from individual suppliers providing an overview  of transaction with them for the period and listing the amount they are owed</w:t>
      </w:r>
    </w:p>
    <w:p w:rsidR="0095537D" w:rsidRPr="00FC343C" w:rsidRDefault="004903E2" w:rsidP="00D97C09">
      <w:pPr>
        <w:pStyle w:val="Bullet2"/>
        <w:rPr>
          <w:lang w:val="en-AU"/>
        </w:rPr>
      </w:pPr>
      <w:r w:rsidRPr="00FC343C">
        <w:rPr>
          <w:lang w:val="en-AU"/>
        </w:rPr>
        <w:t>C</w:t>
      </w:r>
      <w:r w:rsidR="0095537D" w:rsidRPr="00FC343C">
        <w:rPr>
          <w:lang w:val="en-AU"/>
        </w:rPr>
        <w:t>redit notes</w:t>
      </w:r>
      <w:r w:rsidR="00635CB9" w:rsidRPr="00FC343C">
        <w:rPr>
          <w:lang w:val="en-AU"/>
        </w:rPr>
        <w:t xml:space="preserve"> – </w:t>
      </w:r>
      <w:r w:rsidRPr="00FC343C">
        <w:rPr>
          <w:lang w:val="en-AU"/>
        </w:rPr>
        <w:t>detailing money owed to the organisation by suppliers as a result of things such as returning goods, refunds for various reaso</w:t>
      </w:r>
      <w:r w:rsidR="00D97C09" w:rsidRPr="00FC343C">
        <w:rPr>
          <w:lang w:val="en-AU"/>
        </w:rPr>
        <w:t>ns, or identified over-charges</w:t>
      </w:r>
    </w:p>
    <w:p w:rsidR="004903E2" w:rsidRPr="00FC343C" w:rsidRDefault="0095537D" w:rsidP="0095537D">
      <w:pPr>
        <w:pStyle w:val="Bullet1"/>
      </w:pPr>
      <w:r w:rsidRPr="00FC343C">
        <w:t>Damaged goods sheets</w:t>
      </w:r>
      <w:r w:rsidR="004903E2" w:rsidRPr="00FC343C">
        <w:t xml:space="preserve"> – identifying:</w:t>
      </w:r>
    </w:p>
    <w:p w:rsidR="0095537D" w:rsidRPr="00FC343C" w:rsidRDefault="004903E2" w:rsidP="00D97C09">
      <w:pPr>
        <w:pStyle w:val="Bullet2"/>
        <w:rPr>
          <w:lang w:val="en-AU"/>
        </w:rPr>
      </w:pPr>
      <w:r w:rsidRPr="00FC343C">
        <w:rPr>
          <w:lang w:val="en-AU"/>
        </w:rPr>
        <w:t>Goods which have been removed from inventory by type and quantity</w:t>
      </w:r>
    </w:p>
    <w:p w:rsidR="004903E2" w:rsidRPr="00FC343C" w:rsidRDefault="004903E2" w:rsidP="00D97C09">
      <w:pPr>
        <w:pStyle w:val="Bullet2"/>
        <w:rPr>
          <w:lang w:val="en-AU"/>
        </w:rPr>
      </w:pPr>
      <w:r w:rsidRPr="00FC343C">
        <w:rPr>
          <w:lang w:val="en-AU"/>
        </w:rPr>
        <w:t>What has happened to these items – such as:</w:t>
      </w:r>
    </w:p>
    <w:p w:rsidR="004903E2" w:rsidRPr="00FC343C" w:rsidRDefault="004903E2" w:rsidP="00D97C09">
      <w:pPr>
        <w:pStyle w:val="Bullet3"/>
        <w:rPr>
          <w:lang w:val="en-AU"/>
        </w:rPr>
      </w:pPr>
      <w:r w:rsidRPr="00FC343C">
        <w:rPr>
          <w:lang w:val="en-AU"/>
        </w:rPr>
        <w:t>Returned to supplier for credit</w:t>
      </w:r>
    </w:p>
    <w:p w:rsidR="004903E2" w:rsidRPr="00FC343C" w:rsidRDefault="004903E2" w:rsidP="00D97C09">
      <w:pPr>
        <w:pStyle w:val="Bullet3"/>
        <w:rPr>
          <w:lang w:val="en-AU"/>
        </w:rPr>
      </w:pPr>
      <w:r w:rsidRPr="00FC343C">
        <w:rPr>
          <w:lang w:val="en-AU"/>
        </w:rPr>
        <w:t>Taken out of service for repair</w:t>
      </w:r>
    </w:p>
    <w:p w:rsidR="004903E2" w:rsidRPr="00FC343C" w:rsidRDefault="004903E2" w:rsidP="00D97C09">
      <w:pPr>
        <w:pStyle w:val="Bullet3"/>
        <w:rPr>
          <w:lang w:val="en-AU"/>
        </w:rPr>
      </w:pPr>
      <w:r w:rsidRPr="00FC343C">
        <w:rPr>
          <w:lang w:val="en-AU"/>
        </w:rPr>
        <w:t>Disposed of</w:t>
      </w:r>
    </w:p>
    <w:p w:rsidR="004903E2" w:rsidRPr="00FC343C" w:rsidRDefault="004903E2" w:rsidP="00D97C09">
      <w:pPr>
        <w:pStyle w:val="Bullet2"/>
        <w:rPr>
          <w:lang w:val="en-AU"/>
        </w:rPr>
      </w:pPr>
      <w:r w:rsidRPr="00FC343C">
        <w:rPr>
          <w:lang w:val="en-AU"/>
        </w:rPr>
        <w:t>If any money was received (or expense incurred) as a result of action taken</w:t>
      </w:r>
    </w:p>
    <w:p w:rsidR="0095537D" w:rsidRPr="00FC343C" w:rsidRDefault="0095537D" w:rsidP="0095537D">
      <w:pPr>
        <w:pStyle w:val="Bullet1"/>
      </w:pPr>
      <w:r w:rsidRPr="00FC343C">
        <w:t>Returned goods</w:t>
      </w:r>
      <w:r w:rsidR="004903E2" w:rsidRPr="00FC343C">
        <w:t xml:space="preserve"> – detailing: </w:t>
      </w:r>
    </w:p>
    <w:p w:rsidR="0095537D" w:rsidRPr="00FC343C" w:rsidRDefault="004903E2" w:rsidP="00D97C09">
      <w:pPr>
        <w:pStyle w:val="Bullet2"/>
        <w:rPr>
          <w:lang w:val="en-AU"/>
        </w:rPr>
      </w:pPr>
      <w:r w:rsidRPr="00FC343C">
        <w:rPr>
          <w:lang w:val="en-AU"/>
        </w:rPr>
        <w:t>What was returned and to whom</w:t>
      </w:r>
    </w:p>
    <w:p w:rsidR="004903E2" w:rsidRPr="00FC343C" w:rsidRDefault="004903E2" w:rsidP="00D97C09">
      <w:pPr>
        <w:pStyle w:val="Bullet2"/>
        <w:rPr>
          <w:lang w:val="en-AU"/>
        </w:rPr>
      </w:pPr>
      <w:r w:rsidRPr="00FC343C">
        <w:rPr>
          <w:lang w:val="en-AU"/>
        </w:rPr>
        <w:t>Value of goods in terms of expected credit</w:t>
      </w:r>
    </w:p>
    <w:p w:rsidR="004903E2" w:rsidRPr="00FC343C" w:rsidRDefault="004903E2" w:rsidP="00D97C09">
      <w:pPr>
        <w:pStyle w:val="Bullet2"/>
        <w:rPr>
          <w:lang w:val="en-AU"/>
        </w:rPr>
      </w:pPr>
      <w:r w:rsidRPr="00FC343C">
        <w:rPr>
          <w:lang w:val="en-AU"/>
        </w:rPr>
        <w:t>Date and other relevant details.</w:t>
      </w:r>
    </w:p>
    <w:p w:rsidR="000A0C46" w:rsidRPr="00FC343C" w:rsidRDefault="0095537D" w:rsidP="000A0C46">
      <w:pPr>
        <w:pStyle w:val="Heading3"/>
      </w:pPr>
      <w:r w:rsidRPr="00FC343C">
        <w:t>General duties</w:t>
      </w:r>
    </w:p>
    <w:p w:rsidR="000A0C46" w:rsidRPr="00FC343C" w:rsidRDefault="00C605F3" w:rsidP="000A0C46">
      <w:pPr>
        <w:pStyle w:val="BodyCopy"/>
        <w:rPr>
          <w:noProof w:val="0"/>
          <w:szCs w:val="24"/>
        </w:rPr>
      </w:pPr>
      <w:r w:rsidRPr="00FC343C">
        <w:rPr>
          <w:szCs w:val="24"/>
          <w:lang w:eastAsia="en-AU"/>
        </w:rPr>
        <w:drawing>
          <wp:anchor distT="0" distB="0" distL="114300" distR="114300" simplePos="0" relativeHeight="251769856" behindDoc="0" locked="0" layoutInCell="1" allowOverlap="1" wp14:anchorId="429FAD2A" wp14:editId="02C2F569">
            <wp:simplePos x="0" y="0"/>
            <wp:positionH relativeFrom="column">
              <wp:posOffset>3629660</wp:posOffset>
            </wp:positionH>
            <wp:positionV relativeFrom="paragraph">
              <wp:posOffset>386080</wp:posOffset>
            </wp:positionV>
            <wp:extent cx="1964690" cy="1471930"/>
            <wp:effectExtent l="19050" t="0" r="0" b="0"/>
            <wp:wrapSquare wrapText="bothSides"/>
            <wp:docPr id="83" name="Picture 48" descr="C:\Documents and Settings\Godaishu\Desktop\PHOTOS\2014\Shutterstock 25-a-day\shutterstock_1879215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Documents and Settings\Godaishu\Desktop\PHOTOS\2014\Shutterstock 25-a-day\shutterstock_187921547.jpg"/>
                    <pic:cNvPicPr>
                      <a:picLocks noChangeAspect="1" noChangeArrowheads="1"/>
                    </pic:cNvPicPr>
                  </pic:nvPicPr>
                  <pic:blipFill>
                    <a:blip r:embed="rId129" cstate="print"/>
                    <a:srcRect/>
                    <a:stretch>
                      <a:fillRect/>
                    </a:stretch>
                  </pic:blipFill>
                  <pic:spPr bwMode="auto">
                    <a:xfrm>
                      <a:off x="0" y="0"/>
                      <a:ext cx="1964690" cy="1471930"/>
                    </a:xfrm>
                    <a:prstGeom prst="rect">
                      <a:avLst/>
                    </a:prstGeom>
                    <a:noFill/>
                    <a:ln w="9525">
                      <a:noFill/>
                      <a:miter lim="800000"/>
                      <a:headEnd/>
                      <a:tailEnd/>
                    </a:ln>
                  </pic:spPr>
                </pic:pic>
              </a:graphicData>
            </a:graphic>
          </wp:anchor>
        </w:drawing>
      </w:r>
      <w:r w:rsidR="0095537D" w:rsidRPr="00FC343C">
        <w:rPr>
          <w:noProof w:val="0"/>
          <w:szCs w:val="24"/>
        </w:rPr>
        <w:t>It may be necessary to undertake the following in order to meet internal requirements for stock management:</w:t>
      </w:r>
    </w:p>
    <w:p w:rsidR="001F3BB9" w:rsidRPr="00FC343C" w:rsidRDefault="001F3BB9" w:rsidP="0095537D">
      <w:pPr>
        <w:pStyle w:val="Bullet1"/>
      </w:pPr>
      <w:r w:rsidRPr="00FC343C">
        <w:t>Conduct stock takes – to:</w:t>
      </w:r>
    </w:p>
    <w:p w:rsidR="001F3BB9" w:rsidRPr="00FC343C" w:rsidRDefault="001F3BB9" w:rsidP="00D97C09">
      <w:pPr>
        <w:pStyle w:val="Bullet2"/>
        <w:rPr>
          <w:lang w:val="en-AU"/>
        </w:rPr>
      </w:pPr>
      <w:r w:rsidRPr="00FC343C">
        <w:rPr>
          <w:lang w:val="en-AU"/>
        </w:rPr>
        <w:t>Count stock-on-hand</w:t>
      </w:r>
    </w:p>
    <w:p w:rsidR="001F3BB9" w:rsidRPr="00FC343C" w:rsidRDefault="001F3BB9" w:rsidP="00D97C09">
      <w:pPr>
        <w:pStyle w:val="Bullet2"/>
        <w:rPr>
          <w:lang w:val="en-AU"/>
        </w:rPr>
      </w:pPr>
      <w:r w:rsidRPr="00FC343C">
        <w:rPr>
          <w:lang w:val="en-AU"/>
        </w:rPr>
        <w:t>Determine value of stock on hand</w:t>
      </w:r>
    </w:p>
    <w:p w:rsidR="001F3BB9" w:rsidRPr="00FC343C" w:rsidRDefault="001F3BB9" w:rsidP="00D97C09">
      <w:pPr>
        <w:pStyle w:val="Bullet2"/>
        <w:rPr>
          <w:lang w:val="en-AU"/>
        </w:rPr>
      </w:pPr>
      <w:r w:rsidRPr="00FC343C">
        <w:rPr>
          <w:lang w:val="en-AU"/>
        </w:rPr>
        <w:t>Identify stock use and/or shortages</w:t>
      </w:r>
    </w:p>
    <w:p w:rsidR="000A0C46" w:rsidRPr="00FC343C" w:rsidRDefault="001F3BB9" w:rsidP="0095537D">
      <w:pPr>
        <w:pStyle w:val="Bullet1"/>
      </w:pPr>
      <w:r w:rsidRPr="00FC343C">
        <w:t>Add final/missing details – to documents/information fields. This may relate to:</w:t>
      </w:r>
    </w:p>
    <w:p w:rsidR="001F3BB9" w:rsidRPr="00FC343C" w:rsidRDefault="001F3BB9" w:rsidP="00D97C09">
      <w:pPr>
        <w:pStyle w:val="Bullet2"/>
        <w:rPr>
          <w:lang w:val="en-AU"/>
        </w:rPr>
      </w:pPr>
      <w:r w:rsidRPr="00FC343C">
        <w:rPr>
          <w:lang w:val="en-AU"/>
        </w:rPr>
        <w:t>Dates</w:t>
      </w:r>
    </w:p>
    <w:p w:rsidR="001F3BB9" w:rsidRPr="00FC343C" w:rsidRDefault="001F3BB9" w:rsidP="00D97C09">
      <w:pPr>
        <w:pStyle w:val="Bullet2"/>
        <w:rPr>
          <w:lang w:val="en-AU"/>
        </w:rPr>
      </w:pPr>
      <w:r w:rsidRPr="00FC343C">
        <w:rPr>
          <w:lang w:val="en-AU"/>
        </w:rPr>
        <w:t>Names</w:t>
      </w:r>
    </w:p>
    <w:p w:rsidR="001F3BB9" w:rsidRPr="00FC343C" w:rsidRDefault="001F3BB9" w:rsidP="00D97C09">
      <w:pPr>
        <w:pStyle w:val="Bullet2"/>
        <w:rPr>
          <w:lang w:val="en-AU"/>
        </w:rPr>
      </w:pPr>
      <w:r w:rsidRPr="00FC343C">
        <w:rPr>
          <w:lang w:val="en-AU"/>
        </w:rPr>
        <w:t>Prices</w:t>
      </w:r>
    </w:p>
    <w:p w:rsidR="001F3BB9" w:rsidRPr="00FC343C" w:rsidRDefault="001F3BB9" w:rsidP="00D97C09">
      <w:pPr>
        <w:pStyle w:val="Bullet2"/>
        <w:rPr>
          <w:lang w:val="en-AU"/>
        </w:rPr>
      </w:pPr>
      <w:r w:rsidRPr="00FC343C">
        <w:rPr>
          <w:lang w:val="en-AU"/>
        </w:rPr>
        <w:t>Final/actual figures</w:t>
      </w:r>
    </w:p>
    <w:p w:rsidR="001F3BB9" w:rsidRPr="00FC343C" w:rsidRDefault="001F3BB9" w:rsidP="0095537D">
      <w:pPr>
        <w:pStyle w:val="Bullet1"/>
      </w:pPr>
      <w:r w:rsidRPr="00FC343C">
        <w:t>Perform nominated calculations – to assist with statistical manipulation of figures/data</w:t>
      </w:r>
    </w:p>
    <w:p w:rsidR="001F3BB9" w:rsidRPr="00FC343C" w:rsidRDefault="001F3BB9" w:rsidP="0095537D">
      <w:pPr>
        <w:pStyle w:val="Bullet1"/>
      </w:pPr>
      <w:r w:rsidRPr="00FC343C">
        <w:t>Follow-up as required – with, as appropriate:</w:t>
      </w:r>
    </w:p>
    <w:p w:rsidR="001F3BB9" w:rsidRPr="00FC343C" w:rsidRDefault="001F3BB9" w:rsidP="00D97C09">
      <w:pPr>
        <w:pStyle w:val="Bullet2"/>
        <w:rPr>
          <w:lang w:val="en-AU"/>
        </w:rPr>
      </w:pPr>
      <w:r w:rsidRPr="00FC343C">
        <w:rPr>
          <w:lang w:val="en-AU"/>
        </w:rPr>
        <w:t>Internal/tour staff</w:t>
      </w:r>
    </w:p>
    <w:p w:rsidR="001F3BB9" w:rsidRPr="00FC343C" w:rsidRDefault="001F3BB9" w:rsidP="00D97C09">
      <w:pPr>
        <w:pStyle w:val="Bullet2"/>
        <w:rPr>
          <w:lang w:val="en-AU"/>
        </w:rPr>
      </w:pPr>
      <w:r w:rsidRPr="00FC343C">
        <w:rPr>
          <w:lang w:val="en-AU"/>
        </w:rPr>
        <w:t>Suppliers</w:t>
      </w:r>
    </w:p>
    <w:p w:rsidR="001F3BB9" w:rsidRPr="00FC343C" w:rsidRDefault="001F3BB9" w:rsidP="0095537D">
      <w:pPr>
        <w:pStyle w:val="Bullet1"/>
      </w:pPr>
      <w:r w:rsidRPr="00FC343C">
        <w:t>Count stock returned – when trip/tour returns to base</w:t>
      </w:r>
    </w:p>
    <w:p w:rsidR="001F3BB9" w:rsidRPr="00FC343C" w:rsidRDefault="00AC4AC9" w:rsidP="0095537D">
      <w:pPr>
        <w:pStyle w:val="Bullet1"/>
      </w:pPr>
      <w:r w:rsidRPr="00FC343C">
        <w:rPr>
          <w:noProof/>
          <w:lang w:eastAsia="en-AU"/>
        </w:rPr>
        <w:lastRenderedPageBreak/>
        <w:drawing>
          <wp:anchor distT="0" distB="0" distL="114300" distR="114300" simplePos="0" relativeHeight="251768832" behindDoc="0" locked="0" layoutInCell="1" allowOverlap="1" wp14:anchorId="0C4D65C2" wp14:editId="10458831">
            <wp:simplePos x="0" y="0"/>
            <wp:positionH relativeFrom="column">
              <wp:posOffset>3962400</wp:posOffset>
            </wp:positionH>
            <wp:positionV relativeFrom="paragraph">
              <wp:posOffset>-22860</wp:posOffset>
            </wp:positionV>
            <wp:extent cx="1633220" cy="2395855"/>
            <wp:effectExtent l="19050" t="0" r="5080" b="0"/>
            <wp:wrapSquare wrapText="bothSides"/>
            <wp:docPr id="82" name="Picture 47" descr="C:\Documents and Settings\Godaishu\Desktop\PHOTOS\2014\Shutterstock 25-a-day\shutterstock_161774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Documents and Settings\Godaishu\Desktop\PHOTOS\2014\Shutterstock 25-a-day\shutterstock_161774252.jpg"/>
                    <pic:cNvPicPr>
                      <a:picLocks noChangeAspect="1" noChangeArrowheads="1"/>
                    </pic:cNvPicPr>
                  </pic:nvPicPr>
                  <pic:blipFill>
                    <a:blip r:embed="rId130" cstate="print"/>
                    <a:srcRect/>
                    <a:stretch>
                      <a:fillRect/>
                    </a:stretch>
                  </pic:blipFill>
                  <pic:spPr bwMode="auto">
                    <a:xfrm>
                      <a:off x="0" y="0"/>
                      <a:ext cx="1633220" cy="2395855"/>
                    </a:xfrm>
                    <a:prstGeom prst="rect">
                      <a:avLst/>
                    </a:prstGeom>
                    <a:noFill/>
                    <a:ln w="9525">
                      <a:noFill/>
                      <a:miter lim="800000"/>
                      <a:headEnd/>
                      <a:tailEnd/>
                    </a:ln>
                  </pic:spPr>
                </pic:pic>
              </a:graphicData>
            </a:graphic>
          </wp:anchor>
        </w:drawing>
      </w:r>
      <w:r w:rsidR="001F3BB9" w:rsidRPr="00FC343C">
        <w:t>Forward nominated documents to management/administration – so:</w:t>
      </w:r>
    </w:p>
    <w:p w:rsidR="001F3BB9" w:rsidRPr="00FC343C" w:rsidRDefault="00BE30AA" w:rsidP="00D97C09">
      <w:pPr>
        <w:pStyle w:val="Bullet2"/>
        <w:rPr>
          <w:lang w:val="en-AU"/>
        </w:rPr>
      </w:pPr>
      <w:r w:rsidRPr="00FC343C">
        <w:rPr>
          <w:lang w:val="en-AU"/>
        </w:rPr>
        <w:t>They documents and data can be further processed</w:t>
      </w:r>
    </w:p>
    <w:p w:rsidR="00BE30AA" w:rsidRPr="00FC343C" w:rsidRDefault="00BE30AA" w:rsidP="00D97C09">
      <w:pPr>
        <w:pStyle w:val="Bullet2"/>
        <w:rPr>
          <w:lang w:val="en-AU"/>
        </w:rPr>
      </w:pPr>
      <w:r w:rsidRPr="00FC343C">
        <w:rPr>
          <w:lang w:val="en-AU"/>
        </w:rPr>
        <w:t>Accounts can be paid</w:t>
      </w:r>
    </w:p>
    <w:p w:rsidR="00BE30AA" w:rsidRPr="00FC343C" w:rsidRDefault="00BE30AA" w:rsidP="00D97C09">
      <w:pPr>
        <w:pStyle w:val="Bullet2"/>
        <w:rPr>
          <w:lang w:val="en-AU"/>
        </w:rPr>
      </w:pPr>
      <w:r w:rsidRPr="00FC343C">
        <w:rPr>
          <w:lang w:val="en-AU"/>
        </w:rPr>
        <w:t>Information can be incorporated into internal reports</w:t>
      </w:r>
    </w:p>
    <w:p w:rsidR="001F3BB9" w:rsidRPr="00FC343C" w:rsidRDefault="00BE30AA" w:rsidP="0095537D">
      <w:pPr>
        <w:pStyle w:val="Bullet1"/>
      </w:pPr>
      <w:r w:rsidRPr="00FC343C">
        <w:t>File documents – for future reference</w:t>
      </w:r>
    </w:p>
    <w:p w:rsidR="001F3BB9" w:rsidRPr="00FC343C" w:rsidRDefault="00BE30AA" w:rsidP="0095537D">
      <w:pPr>
        <w:pStyle w:val="Bullet1"/>
      </w:pPr>
      <w:r w:rsidRPr="00FC343C">
        <w:t>Pass on lessons learned from processing the documentation – to tour guides and leaders, management and administration.</w:t>
      </w:r>
    </w:p>
    <w:p w:rsidR="000A0C46" w:rsidRPr="00FC343C" w:rsidRDefault="000A0C46" w:rsidP="00074B56">
      <w:pPr>
        <w:pStyle w:val="BodyCopy"/>
        <w:rPr>
          <w:noProof w:val="0"/>
        </w:rPr>
      </w:pPr>
      <w:r w:rsidRPr="00FC343C">
        <w:rPr>
          <w:noProof w:val="0"/>
          <w:lang w:eastAsia="en-AU"/>
        </w:rPr>
        <w:br w:type="page"/>
      </w:r>
    </w:p>
    <w:p w:rsidR="000A249F" w:rsidRPr="00FC343C" w:rsidRDefault="000A249F" w:rsidP="000A249F">
      <w:pPr>
        <w:pStyle w:val="ActivityHead"/>
        <w:shd w:val="clear" w:color="auto" w:fill="E36C0A" w:themeFill="accent6" w:themeFillShade="BF"/>
        <w:rPr>
          <w:noProof w:val="0"/>
          <w:color w:val="FFFFFF" w:themeColor="background1"/>
        </w:rPr>
      </w:pPr>
      <w:r w:rsidRPr="00FC343C">
        <w:rPr>
          <w:noProof w:val="0"/>
          <w:color w:val="FFFFFF" w:themeColor="background1"/>
        </w:rPr>
        <w:lastRenderedPageBreak/>
        <w:t>Work Projects</w:t>
      </w:r>
    </w:p>
    <w:p w:rsidR="000A249F" w:rsidRPr="00FC343C" w:rsidRDefault="000A249F" w:rsidP="000A249F">
      <w:pPr>
        <w:pStyle w:val="BodyCopy"/>
        <w:rPr>
          <w:noProof w:val="0"/>
        </w:rPr>
      </w:pPr>
      <w:r w:rsidRPr="00FC343C">
        <w:rPr>
          <w:noProof w:val="0"/>
        </w:rPr>
        <w:t>It is a requirement of this Unit you complete Work Projects as advised by your Trainer. You must submit documentation, suitable evidence or other relevant proof of completion of the project to your Trainer by the agreed date.</w:t>
      </w:r>
    </w:p>
    <w:p w:rsidR="000A249F" w:rsidRPr="00FC343C" w:rsidRDefault="000A249F" w:rsidP="000A249F">
      <w:pPr>
        <w:pStyle w:val="ActivityNumbered"/>
      </w:pPr>
      <w:r w:rsidRPr="00FC343C">
        <w:t>4.1</w:t>
      </w:r>
      <w:r w:rsidRPr="00FC343C">
        <w:tab/>
      </w:r>
      <w:r w:rsidR="001B6693" w:rsidRPr="00FC343C">
        <w:t xml:space="preserve">When completing </w:t>
      </w:r>
      <w:r w:rsidR="00AC6147" w:rsidRPr="00FC343C">
        <w:t xml:space="preserve">documentation as part of </w:t>
      </w:r>
      <w:r w:rsidR="001B6693" w:rsidRPr="00FC343C">
        <w:t xml:space="preserve">the activities required for </w:t>
      </w:r>
      <w:r w:rsidR="00AC6147" w:rsidRPr="00FC343C">
        <w:t>conducting pre-departure checks, explain how you would or demonstrate evidence you have</w:t>
      </w:r>
      <w:r w:rsidRPr="00FC343C">
        <w:t>:</w:t>
      </w:r>
    </w:p>
    <w:p w:rsidR="000A249F" w:rsidRPr="00FC343C" w:rsidRDefault="00AC6147" w:rsidP="000A249F">
      <w:pPr>
        <w:pStyle w:val="ActivityBullet1"/>
      </w:pPr>
      <w:r w:rsidRPr="00FC343C">
        <w:t>Finalise/d checklists/loading sheets</w:t>
      </w:r>
    </w:p>
    <w:p w:rsidR="00AC6147" w:rsidRPr="00FC343C" w:rsidRDefault="00AC6147" w:rsidP="000A249F">
      <w:pPr>
        <w:pStyle w:val="ActivityBullet1"/>
      </w:pPr>
      <w:r w:rsidRPr="00FC343C">
        <w:t>Provide/d tour-related documents to guides and tour leaders</w:t>
      </w:r>
    </w:p>
    <w:p w:rsidR="00AC6147" w:rsidRPr="00FC343C" w:rsidRDefault="00AC6147" w:rsidP="000A249F">
      <w:pPr>
        <w:pStyle w:val="ActivityBullet1"/>
      </w:pPr>
      <w:r w:rsidRPr="00FC343C">
        <w:t>Forward/ed documentation (actual or simulated) to external suppliers</w:t>
      </w:r>
    </w:p>
    <w:p w:rsidR="00AC6147" w:rsidRPr="00FC343C" w:rsidRDefault="00AC6147" w:rsidP="000A249F">
      <w:pPr>
        <w:pStyle w:val="ActivityBullet1"/>
      </w:pPr>
      <w:r w:rsidRPr="00FC343C">
        <w:t>Finalise/d documentation for tour members</w:t>
      </w:r>
    </w:p>
    <w:p w:rsidR="00AC6147" w:rsidRPr="00FC343C" w:rsidRDefault="00AC6147" w:rsidP="000A249F">
      <w:pPr>
        <w:pStyle w:val="ActivityBullet1"/>
      </w:pPr>
      <w:r w:rsidRPr="00FC343C">
        <w:t>Update/s in</w:t>
      </w:r>
      <w:r w:rsidR="00D97C09" w:rsidRPr="00FC343C">
        <w:t>ternal stock management records</w:t>
      </w:r>
    </w:p>
    <w:p w:rsidR="000A249F" w:rsidRPr="00FC343C" w:rsidRDefault="000A249F" w:rsidP="000A249F">
      <w:pPr>
        <w:pStyle w:val="ActivityBottom"/>
        <w:rPr>
          <w:noProof w:val="0"/>
        </w:rPr>
      </w:pPr>
    </w:p>
    <w:p w:rsidR="000A249F" w:rsidRPr="00FC343C" w:rsidRDefault="000A249F" w:rsidP="000A249F">
      <w:pPr>
        <w:rPr>
          <w:rFonts w:ascii="Helvetica" w:eastAsia="Calibri" w:hAnsi="Helvetica" w:cs="Calibri"/>
          <w:szCs w:val="16"/>
          <w:lang w:eastAsia="ar-SA"/>
        </w:rPr>
      </w:pPr>
      <w:r w:rsidRPr="00FC343C">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0A249F" w:rsidRPr="00FC343C" w:rsidTr="004A78B0">
        <w:trPr>
          <w:trHeight w:val="5477"/>
        </w:trPr>
        <w:tc>
          <w:tcPr>
            <w:tcW w:w="9242" w:type="dxa"/>
            <w:shd w:val="clear" w:color="auto" w:fill="F2F2F2" w:themeFill="background1" w:themeFillShade="F2"/>
          </w:tcPr>
          <w:p w:rsidR="000A249F" w:rsidRPr="00FC343C" w:rsidRDefault="000A249F" w:rsidP="000A249F">
            <w:pPr>
              <w:pStyle w:val="Heading2"/>
              <w:outlineLvl w:val="1"/>
            </w:pPr>
            <w:r w:rsidRPr="00FC343C">
              <w:lastRenderedPageBreak/>
              <w:t>Summary</w:t>
            </w:r>
          </w:p>
          <w:p w:rsidR="000A249F" w:rsidRPr="00FC343C" w:rsidRDefault="00897580" w:rsidP="000A249F">
            <w:pPr>
              <w:pStyle w:val="SumaryHeading3"/>
              <w:rPr>
                <w:highlight w:val="yellow"/>
              </w:rPr>
            </w:pPr>
            <w:r w:rsidRPr="00FC343C">
              <w:rPr>
                <w:highlight w:val="yellow"/>
              </w:rPr>
              <w:fldChar w:fldCharType="begin"/>
            </w:r>
            <w:r w:rsidR="000A249F" w:rsidRPr="00FC343C">
              <w:rPr>
                <w:highlight w:val="yellow"/>
              </w:rPr>
              <w:instrText xml:space="preserve"> REF  Element4 </w:instrText>
            </w:r>
            <w:r w:rsidR="00FC343C" w:rsidRPr="00FC343C">
              <w:rPr>
                <w:highlight w:val="yellow"/>
              </w:rPr>
              <w:instrText xml:space="preserve"> \* MERGEFORMAT </w:instrText>
            </w:r>
            <w:r w:rsidRPr="00FC343C">
              <w:rPr>
                <w:highlight w:val="yellow"/>
              </w:rPr>
              <w:fldChar w:fldCharType="separate"/>
            </w:r>
            <w:sdt>
              <w:sdtPr>
                <w:rPr>
                  <w:highlight w:val="yellow"/>
                </w:rPr>
                <w:alias w:val="Element4"/>
                <w:tag w:val="Element4"/>
                <w:id w:val="1865025748"/>
                <w:placeholder>
                  <w:docPart w:val="85243B78059F4A70B0FA95A8FA5D84DE"/>
                </w:placeholder>
              </w:sdtPr>
              <w:sdtContent>
                <w:r w:rsidR="00F80014" w:rsidRPr="00FC343C">
                  <w:t>Complete documentation</w:t>
                </w:r>
              </w:sdtContent>
            </w:sdt>
            <w:r w:rsidRPr="00FC343C">
              <w:rPr>
                <w:highlight w:val="yellow"/>
              </w:rPr>
              <w:fldChar w:fldCharType="end"/>
            </w:r>
          </w:p>
          <w:p w:rsidR="000A249F" w:rsidRPr="00FC343C" w:rsidRDefault="00074B56" w:rsidP="00D97C09">
            <w:pPr>
              <w:pStyle w:val="TableText"/>
              <w:rPr>
                <w:noProof w:val="0"/>
              </w:rPr>
            </w:pPr>
            <w:r w:rsidRPr="00FC343C">
              <w:rPr>
                <w:noProof w:val="0"/>
              </w:rPr>
              <w:t>When completing documentation:</w:t>
            </w:r>
          </w:p>
          <w:p w:rsidR="004A78B0" w:rsidRPr="00FC343C" w:rsidRDefault="004A78B0" w:rsidP="00D97C09">
            <w:pPr>
              <w:pStyle w:val="TableBullet1"/>
              <w:spacing w:before="120" w:after="120"/>
              <w:rPr>
                <w:noProof w:val="0"/>
              </w:rPr>
            </w:pPr>
            <w:r w:rsidRPr="00FC343C">
              <w:rPr>
                <w:noProof w:val="0"/>
              </w:rPr>
              <w:t>Finalise checklists and supply sheets</w:t>
            </w:r>
          </w:p>
          <w:p w:rsidR="004A78B0" w:rsidRPr="00FC343C" w:rsidRDefault="004A78B0" w:rsidP="00D97C09">
            <w:pPr>
              <w:pStyle w:val="TableBullet1"/>
              <w:spacing w:before="120" w:after="120"/>
              <w:rPr>
                <w:noProof w:val="0"/>
              </w:rPr>
            </w:pPr>
            <w:r w:rsidRPr="00FC343C">
              <w:rPr>
                <w:noProof w:val="0"/>
              </w:rPr>
              <w:t>Give tour-related documents and items to tour staff</w:t>
            </w:r>
          </w:p>
          <w:p w:rsidR="004A78B0" w:rsidRPr="00FC343C" w:rsidRDefault="004A78B0" w:rsidP="00D97C09">
            <w:pPr>
              <w:pStyle w:val="TableBullet1"/>
              <w:spacing w:before="120" w:after="120"/>
              <w:rPr>
                <w:noProof w:val="0"/>
              </w:rPr>
            </w:pPr>
            <w:r w:rsidRPr="00FC343C">
              <w:rPr>
                <w:noProof w:val="0"/>
              </w:rPr>
              <w:t>Organise tour documents and merchandise for tour staff</w:t>
            </w:r>
          </w:p>
          <w:p w:rsidR="004A78B0" w:rsidRPr="00FC343C" w:rsidRDefault="004A78B0" w:rsidP="00D97C09">
            <w:pPr>
              <w:pStyle w:val="TableBullet1"/>
              <w:spacing w:before="120" w:after="120"/>
              <w:rPr>
                <w:noProof w:val="0"/>
              </w:rPr>
            </w:pPr>
            <w:r w:rsidRPr="00FC343C">
              <w:rPr>
                <w:noProof w:val="0"/>
              </w:rPr>
              <w:t>Ensure accuracy and completeness of information provided</w:t>
            </w:r>
          </w:p>
          <w:p w:rsidR="004A78B0" w:rsidRPr="00FC343C" w:rsidRDefault="004A78B0" w:rsidP="00D97C09">
            <w:pPr>
              <w:pStyle w:val="TableBullet1"/>
              <w:spacing w:before="120" w:after="120"/>
              <w:rPr>
                <w:noProof w:val="0"/>
              </w:rPr>
            </w:pPr>
            <w:r w:rsidRPr="00FC343C">
              <w:rPr>
                <w:noProof w:val="0"/>
              </w:rPr>
              <w:t>Count stock on hand and stock returned from trips/tours</w:t>
            </w:r>
          </w:p>
          <w:p w:rsidR="004A78B0" w:rsidRPr="00FC343C" w:rsidRDefault="004A78B0" w:rsidP="00D97C09">
            <w:pPr>
              <w:pStyle w:val="TableBullet1"/>
              <w:spacing w:before="120" w:after="120"/>
              <w:rPr>
                <w:noProof w:val="0"/>
              </w:rPr>
            </w:pPr>
            <w:r w:rsidRPr="00FC343C">
              <w:rPr>
                <w:noProof w:val="0"/>
              </w:rPr>
              <w:t>Follow-up stock returned to suppliers for credit</w:t>
            </w:r>
          </w:p>
          <w:p w:rsidR="004A78B0" w:rsidRPr="00FC343C" w:rsidRDefault="004A78B0" w:rsidP="00D97C09">
            <w:pPr>
              <w:pStyle w:val="TableBullet1"/>
              <w:spacing w:before="120" w:after="120"/>
              <w:rPr>
                <w:noProof w:val="0"/>
              </w:rPr>
            </w:pPr>
            <w:r w:rsidRPr="00FC343C">
              <w:rPr>
                <w:noProof w:val="0"/>
              </w:rPr>
              <w:t>Forward documents to administration for processing</w:t>
            </w:r>
          </w:p>
          <w:p w:rsidR="004A78B0" w:rsidRPr="00FC343C" w:rsidRDefault="004A78B0" w:rsidP="00D97C09">
            <w:pPr>
              <w:pStyle w:val="TableBullet1"/>
              <w:spacing w:before="120" w:after="120"/>
              <w:rPr>
                <w:noProof w:val="0"/>
              </w:rPr>
            </w:pPr>
            <w:r w:rsidRPr="00FC343C">
              <w:rPr>
                <w:noProof w:val="0"/>
              </w:rPr>
              <w:t>Forward documents to management for their information</w:t>
            </w:r>
          </w:p>
          <w:p w:rsidR="004A78B0" w:rsidRPr="00FC343C" w:rsidRDefault="004A78B0" w:rsidP="00D97C09">
            <w:pPr>
              <w:pStyle w:val="TableBullet1"/>
              <w:spacing w:before="120" w:after="120"/>
              <w:rPr>
                <w:noProof w:val="0"/>
              </w:rPr>
            </w:pPr>
            <w:r w:rsidRPr="00FC343C">
              <w:rPr>
                <w:noProof w:val="0"/>
              </w:rPr>
              <w:t>Provide missing information on sheets/forms as necessary</w:t>
            </w:r>
          </w:p>
          <w:p w:rsidR="004A78B0" w:rsidRPr="00FC343C" w:rsidRDefault="004A78B0" w:rsidP="00D97C09">
            <w:pPr>
              <w:pStyle w:val="TableBullet1"/>
              <w:spacing w:before="120" w:after="120"/>
              <w:rPr>
                <w:noProof w:val="0"/>
              </w:rPr>
            </w:pPr>
            <w:r w:rsidRPr="00FC343C">
              <w:rPr>
                <w:noProof w:val="0"/>
              </w:rPr>
              <w:t>Learn lessons for future reference</w:t>
            </w:r>
          </w:p>
          <w:p w:rsidR="000A249F" w:rsidRPr="00FC343C" w:rsidRDefault="004A78B0" w:rsidP="00D97C09">
            <w:pPr>
              <w:pStyle w:val="TableBullet1"/>
              <w:spacing w:before="120" w:after="120"/>
              <w:rPr>
                <w:noProof w:val="0"/>
              </w:rPr>
            </w:pPr>
            <w:r w:rsidRPr="00FC343C">
              <w:rPr>
                <w:noProof w:val="0"/>
              </w:rPr>
              <w:t>Communicate lessons learned to others within the organisation</w:t>
            </w:r>
            <w:r w:rsidR="00D97C09" w:rsidRPr="00FC343C">
              <w:rPr>
                <w:noProof w:val="0"/>
              </w:rPr>
              <w:br/>
            </w:r>
          </w:p>
        </w:tc>
      </w:tr>
    </w:tbl>
    <w:p w:rsidR="000A249F" w:rsidRPr="00FC343C" w:rsidRDefault="000A249F" w:rsidP="002D0810">
      <w:pPr>
        <w:pStyle w:val="BodyCopy"/>
        <w:rPr>
          <w:noProof w:val="0"/>
        </w:rPr>
      </w:pPr>
    </w:p>
    <w:p w:rsidR="000A249F" w:rsidRPr="00FC343C" w:rsidRDefault="000A249F">
      <w:pPr>
        <w:rPr>
          <w:rFonts w:ascii="Helvetica" w:hAnsi="Helvetica"/>
        </w:rPr>
        <w:sectPr w:rsidR="000A249F" w:rsidRPr="00FC343C" w:rsidSect="001A29DB">
          <w:headerReference w:type="even" r:id="rId131"/>
          <w:headerReference w:type="default" r:id="rId132"/>
          <w:pgSz w:w="11906" w:h="16838"/>
          <w:pgMar w:top="1440" w:right="1440" w:bottom="1440" w:left="1440" w:header="708" w:footer="324" w:gutter="0"/>
          <w:cols w:space="708"/>
          <w:docGrid w:linePitch="360"/>
        </w:sectPr>
      </w:pPr>
    </w:p>
    <w:p w:rsidR="009C6C06" w:rsidRPr="00FC343C" w:rsidRDefault="009C6C06" w:rsidP="009C6C06">
      <w:pPr>
        <w:pStyle w:val="Heading1"/>
      </w:pPr>
      <w:bookmarkStart w:id="55" w:name="_Toc294862968"/>
      <w:bookmarkStart w:id="56" w:name="_Toc337029861"/>
      <w:bookmarkStart w:id="57" w:name="_Toc370805498"/>
      <w:bookmarkStart w:id="58" w:name="_Toc417898906"/>
      <w:r w:rsidRPr="00FC343C">
        <w:lastRenderedPageBreak/>
        <w:t>Presentation of written work</w:t>
      </w:r>
      <w:bookmarkEnd w:id="55"/>
      <w:bookmarkEnd w:id="56"/>
      <w:bookmarkEnd w:id="57"/>
      <w:bookmarkEnd w:id="58"/>
    </w:p>
    <w:p w:rsidR="009C6C06" w:rsidRPr="00FC343C" w:rsidRDefault="009C6C06" w:rsidP="00504F7C">
      <w:pPr>
        <w:pStyle w:val="Heading2"/>
        <w:numPr>
          <w:ilvl w:val="0"/>
          <w:numId w:val="6"/>
        </w:numPr>
        <w:ind w:left="482" w:hanging="482"/>
      </w:pPr>
      <w:r w:rsidRPr="00FC343C">
        <w:t>Introduction</w:t>
      </w:r>
    </w:p>
    <w:p w:rsidR="009C6C06" w:rsidRPr="00FC343C" w:rsidRDefault="009C6C06" w:rsidP="009C6C06">
      <w:pPr>
        <w:pStyle w:val="BodyCopy"/>
        <w:rPr>
          <w:noProof w:val="0"/>
        </w:rPr>
      </w:pPr>
      <w:r w:rsidRPr="00FC343C">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FC343C" w:rsidRDefault="009C6C06" w:rsidP="00504F7C">
      <w:pPr>
        <w:pStyle w:val="Heading2"/>
        <w:numPr>
          <w:ilvl w:val="0"/>
          <w:numId w:val="6"/>
        </w:numPr>
        <w:ind w:left="482" w:hanging="482"/>
      </w:pPr>
      <w:r w:rsidRPr="00FC343C">
        <w:t>Style</w:t>
      </w:r>
    </w:p>
    <w:p w:rsidR="009C6C06" w:rsidRPr="00FC343C" w:rsidRDefault="009C6C06" w:rsidP="009C6C06">
      <w:pPr>
        <w:pStyle w:val="BodyCopy"/>
        <w:rPr>
          <w:noProof w:val="0"/>
        </w:rPr>
      </w:pPr>
      <w:r w:rsidRPr="00FC343C">
        <w:rPr>
          <w:lang w:eastAsia="en-AU"/>
        </w:rPr>
        <w:drawing>
          <wp:anchor distT="0" distB="0" distL="114300" distR="114300" simplePos="0" relativeHeight="251685888" behindDoc="0" locked="0" layoutInCell="1" allowOverlap="1" wp14:anchorId="5686798F" wp14:editId="7FF255A0">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33"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FC343C">
        <w:rPr>
          <w:lang w:eastAsia="en-AU"/>
        </w:rPr>
        <w:drawing>
          <wp:anchor distT="0" distB="0" distL="114300" distR="114300" simplePos="0" relativeHeight="251684864" behindDoc="1" locked="0" layoutInCell="1" allowOverlap="1" wp14:anchorId="0ECBC839" wp14:editId="3ACCF82B">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34"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FC343C">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FC343C">
        <w:rPr>
          <w:noProof w:val="0"/>
        </w:rPr>
        <w:t>s</w:t>
      </w:r>
      <w:r w:rsidRPr="00FC343C">
        <w:rPr>
          <w:noProof w:val="0"/>
        </w:rPr>
        <w:t>ed. The points presented will then follow a logical sequence and be relevant. Students should frequently refer to the question asked, to keep ‘on track’. Teachers recogni</w:t>
      </w:r>
      <w:r w:rsidR="00EC72EE" w:rsidRPr="00FC343C">
        <w:rPr>
          <w:noProof w:val="0"/>
        </w:rPr>
        <w:t>s</w:t>
      </w:r>
      <w:r w:rsidRPr="00FC343C">
        <w:rPr>
          <w:noProof w:val="0"/>
        </w:rPr>
        <w:t>e and are critical of work that does not answer the question, or is ‘padded’ with irrelevant material. In summary, remember to:</w:t>
      </w:r>
    </w:p>
    <w:p w:rsidR="009C6C06" w:rsidRPr="00FC343C" w:rsidRDefault="009C6C06" w:rsidP="009C6C06">
      <w:pPr>
        <w:pStyle w:val="Bullet1"/>
      </w:pPr>
      <w:r w:rsidRPr="00FC343C">
        <w:t>Plan ahead</w:t>
      </w:r>
    </w:p>
    <w:p w:rsidR="009C6C06" w:rsidRPr="00FC343C" w:rsidRDefault="009C6C06" w:rsidP="009C6C06">
      <w:pPr>
        <w:pStyle w:val="Bullet1"/>
      </w:pPr>
      <w:r w:rsidRPr="00FC343C">
        <w:t>Be clear and concise</w:t>
      </w:r>
    </w:p>
    <w:p w:rsidR="009C6C06" w:rsidRPr="00FC343C" w:rsidRDefault="009C6C06" w:rsidP="009C6C06">
      <w:pPr>
        <w:pStyle w:val="Bullet1"/>
      </w:pPr>
      <w:r w:rsidRPr="00FC343C">
        <w:t>Answer the question</w:t>
      </w:r>
    </w:p>
    <w:p w:rsidR="009C6C06" w:rsidRPr="00FC343C" w:rsidRDefault="009C6C06" w:rsidP="009C6C06">
      <w:pPr>
        <w:pStyle w:val="Bullet1"/>
      </w:pPr>
      <w:r w:rsidRPr="00FC343C">
        <w:t>Proofread the final draft.</w:t>
      </w:r>
    </w:p>
    <w:p w:rsidR="009C6C06" w:rsidRPr="00FC343C" w:rsidRDefault="009C6C06" w:rsidP="00504F7C">
      <w:pPr>
        <w:pStyle w:val="Heading2"/>
        <w:numPr>
          <w:ilvl w:val="0"/>
          <w:numId w:val="6"/>
        </w:numPr>
        <w:ind w:left="482" w:hanging="482"/>
      </w:pPr>
      <w:r w:rsidRPr="00FC343C">
        <w:t>Presenting Written Work</w:t>
      </w:r>
    </w:p>
    <w:p w:rsidR="009C6C06" w:rsidRPr="00FC343C" w:rsidRDefault="009C6C06" w:rsidP="009C6C06">
      <w:pPr>
        <w:pStyle w:val="BodyCopy"/>
        <w:rPr>
          <w:b/>
          <w:i/>
          <w:noProof w:val="0"/>
        </w:rPr>
      </w:pPr>
      <w:r w:rsidRPr="00FC343C">
        <w:rPr>
          <w:b/>
          <w:i/>
          <w:noProof w:val="0"/>
        </w:rPr>
        <w:t>Types of written work</w:t>
      </w:r>
    </w:p>
    <w:p w:rsidR="009C6C06" w:rsidRPr="00FC343C" w:rsidRDefault="009C6C06" w:rsidP="009C6C06">
      <w:pPr>
        <w:pStyle w:val="BodyCopy"/>
        <w:rPr>
          <w:noProof w:val="0"/>
        </w:rPr>
      </w:pPr>
      <w:r w:rsidRPr="00FC343C">
        <w:rPr>
          <w:noProof w:val="0"/>
        </w:rPr>
        <w:t>Students may be asked to write:</w:t>
      </w:r>
    </w:p>
    <w:p w:rsidR="009C6C06" w:rsidRPr="00FC343C" w:rsidRDefault="009C6C06" w:rsidP="009C6C06">
      <w:pPr>
        <w:pStyle w:val="Bullet1"/>
      </w:pPr>
      <w:r w:rsidRPr="00FC343C">
        <w:t>Short and long reports</w:t>
      </w:r>
    </w:p>
    <w:p w:rsidR="009C6C06" w:rsidRPr="00FC343C" w:rsidRDefault="009C6C06" w:rsidP="009C6C06">
      <w:pPr>
        <w:pStyle w:val="Bullet1"/>
      </w:pPr>
      <w:r w:rsidRPr="00FC343C">
        <w:t>Essays</w:t>
      </w:r>
    </w:p>
    <w:p w:rsidR="009C6C06" w:rsidRPr="00FC343C" w:rsidRDefault="009C6C06" w:rsidP="009C6C06">
      <w:pPr>
        <w:pStyle w:val="Bullet1"/>
      </w:pPr>
      <w:r w:rsidRPr="00FC343C">
        <w:t>Records of interviews</w:t>
      </w:r>
    </w:p>
    <w:p w:rsidR="009C6C06" w:rsidRPr="00FC343C" w:rsidRDefault="009C6C06" w:rsidP="009C6C06">
      <w:pPr>
        <w:pStyle w:val="Bullet1"/>
      </w:pPr>
      <w:r w:rsidRPr="00FC343C">
        <w:t>Questionnaires</w:t>
      </w:r>
    </w:p>
    <w:p w:rsidR="009C6C06" w:rsidRPr="00FC343C" w:rsidRDefault="009C6C06" w:rsidP="009C6C06">
      <w:pPr>
        <w:pStyle w:val="Bullet1"/>
      </w:pPr>
      <w:r w:rsidRPr="00FC343C">
        <w:t>Business letters</w:t>
      </w:r>
    </w:p>
    <w:p w:rsidR="009C6C06" w:rsidRPr="00FC343C" w:rsidRDefault="009C6C06" w:rsidP="009C6C06">
      <w:pPr>
        <w:pStyle w:val="Bullet1"/>
      </w:pPr>
      <w:r w:rsidRPr="00FC343C">
        <w:t xml:space="preserve">Resumes. </w:t>
      </w:r>
    </w:p>
    <w:p w:rsidR="009C6C06" w:rsidRPr="00FC343C" w:rsidRDefault="009C6C06" w:rsidP="009C6C06">
      <w:pPr>
        <w:pStyle w:val="BodyCopy"/>
        <w:spacing w:before="240"/>
        <w:rPr>
          <w:b/>
          <w:i/>
          <w:noProof w:val="0"/>
        </w:rPr>
      </w:pPr>
      <w:r w:rsidRPr="00FC343C">
        <w:rPr>
          <w:b/>
          <w:i/>
          <w:noProof w:val="0"/>
        </w:rPr>
        <w:t>Format</w:t>
      </w:r>
    </w:p>
    <w:p w:rsidR="009C6C06" w:rsidRPr="00FC343C" w:rsidRDefault="009C6C06" w:rsidP="009C6C06">
      <w:pPr>
        <w:pStyle w:val="BodyCopy"/>
        <w:rPr>
          <w:noProof w:val="0"/>
        </w:rPr>
      </w:pPr>
      <w:r w:rsidRPr="00FC343C">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FC343C">
        <w:rPr>
          <w:noProof w:val="0"/>
        </w:rPr>
        <w:br w:type="page"/>
      </w:r>
    </w:p>
    <w:p w:rsidR="009C6C06" w:rsidRPr="00FC343C" w:rsidRDefault="009C6C06" w:rsidP="009C6C06">
      <w:pPr>
        <w:pStyle w:val="BodyCopyBold"/>
        <w:rPr>
          <w:i/>
          <w:noProof w:val="0"/>
        </w:rPr>
      </w:pPr>
      <w:r w:rsidRPr="00FC343C">
        <w:rPr>
          <w:i/>
          <w:noProof w:val="0"/>
        </w:rPr>
        <w:lastRenderedPageBreak/>
        <w:t>Cover Sheet</w:t>
      </w:r>
    </w:p>
    <w:p w:rsidR="009C6C06" w:rsidRPr="00FC343C" w:rsidRDefault="009C6C06" w:rsidP="009C6C06">
      <w:pPr>
        <w:pStyle w:val="BodyCopy"/>
        <w:rPr>
          <w:noProof w:val="0"/>
        </w:rPr>
      </w:pPr>
      <w:r w:rsidRPr="00FC343C">
        <w:rPr>
          <w:noProof w:val="0"/>
        </w:rPr>
        <w:t>All written work should be submitted with a cover sheet stapled to the front that contains:</w:t>
      </w:r>
    </w:p>
    <w:p w:rsidR="009C6C06" w:rsidRPr="00FC343C" w:rsidRDefault="009C6C06" w:rsidP="009C6C06">
      <w:pPr>
        <w:pStyle w:val="Bullet1"/>
      </w:pPr>
      <w:r w:rsidRPr="00FC343C">
        <w:t>The student’s name and student number</w:t>
      </w:r>
    </w:p>
    <w:p w:rsidR="009C6C06" w:rsidRPr="00FC343C" w:rsidRDefault="009C6C06" w:rsidP="009C6C06">
      <w:pPr>
        <w:pStyle w:val="Bullet1"/>
      </w:pPr>
      <w:r w:rsidRPr="00FC343C">
        <w:t>The name of the class/unit</w:t>
      </w:r>
    </w:p>
    <w:p w:rsidR="009C6C06" w:rsidRPr="00FC343C" w:rsidRDefault="009C6C06" w:rsidP="009C6C06">
      <w:pPr>
        <w:pStyle w:val="Bullet1"/>
      </w:pPr>
      <w:r w:rsidRPr="00FC343C">
        <w:t>The due date of the work</w:t>
      </w:r>
    </w:p>
    <w:p w:rsidR="009C6C06" w:rsidRPr="00FC343C" w:rsidRDefault="009C6C06" w:rsidP="009C6C06">
      <w:pPr>
        <w:pStyle w:val="Bullet1"/>
      </w:pPr>
      <w:r w:rsidRPr="00FC343C">
        <w:t>The title of the work</w:t>
      </w:r>
    </w:p>
    <w:p w:rsidR="009C6C06" w:rsidRPr="00FC343C" w:rsidRDefault="009C6C06" w:rsidP="009C6C06">
      <w:pPr>
        <w:pStyle w:val="Bullet1"/>
      </w:pPr>
      <w:r w:rsidRPr="00FC343C">
        <w:t>The teacher’s name</w:t>
      </w:r>
    </w:p>
    <w:p w:rsidR="009C6C06" w:rsidRPr="00FC343C" w:rsidRDefault="009C6C06" w:rsidP="009C6C06">
      <w:pPr>
        <w:pStyle w:val="Bullet1"/>
      </w:pPr>
      <w:r w:rsidRPr="00FC343C">
        <w:t>A signed declaration that the work does not involve plagiarism.</w:t>
      </w:r>
    </w:p>
    <w:p w:rsidR="009C6C06" w:rsidRPr="00FC343C" w:rsidRDefault="009C6C06" w:rsidP="009C6C06">
      <w:pPr>
        <w:pStyle w:val="BodyCopy"/>
        <w:spacing w:before="240"/>
        <w:rPr>
          <w:b/>
          <w:i/>
          <w:noProof w:val="0"/>
        </w:rPr>
      </w:pPr>
      <w:r w:rsidRPr="00FC343C">
        <w:rPr>
          <w:b/>
          <w:i/>
          <w:noProof w:val="0"/>
        </w:rPr>
        <w:t>Keeping a Copy</w:t>
      </w:r>
    </w:p>
    <w:p w:rsidR="009C6C06" w:rsidRPr="00FC343C" w:rsidRDefault="009C6C06" w:rsidP="009C6C06">
      <w:pPr>
        <w:pStyle w:val="BodyCopy"/>
        <w:rPr>
          <w:noProof w:val="0"/>
        </w:rPr>
      </w:pPr>
      <w:r w:rsidRPr="00FC343C">
        <w:rPr>
          <w:noProof w:val="0"/>
        </w:rPr>
        <w:t>Students must keep a copy of the written work in case it is lost. This rarely happens but it can be disastrous if a copy has not been kept.</w:t>
      </w:r>
    </w:p>
    <w:p w:rsidR="009C6C06" w:rsidRPr="00FC343C" w:rsidRDefault="009C6C06" w:rsidP="009C6C06">
      <w:pPr>
        <w:pStyle w:val="BodyCopy"/>
        <w:spacing w:before="240"/>
        <w:rPr>
          <w:b/>
          <w:i/>
          <w:noProof w:val="0"/>
        </w:rPr>
      </w:pPr>
      <w:r w:rsidRPr="00FC343C">
        <w:rPr>
          <w:b/>
          <w:i/>
          <w:noProof w:val="0"/>
        </w:rPr>
        <w:t>Inclusive language</w:t>
      </w:r>
    </w:p>
    <w:p w:rsidR="009C6C06" w:rsidRPr="00FC343C" w:rsidRDefault="009C6C06" w:rsidP="009C6C06">
      <w:pPr>
        <w:pStyle w:val="BodyCopy"/>
        <w:rPr>
          <w:noProof w:val="0"/>
        </w:rPr>
      </w:pPr>
      <w:r w:rsidRPr="00FC343C">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FC343C" w:rsidRDefault="009C6C06" w:rsidP="009C6C06">
      <w:pPr>
        <w:pStyle w:val="BodyCopy"/>
        <w:rPr>
          <w:noProof w:val="0"/>
        </w:rPr>
      </w:pPr>
      <w:r w:rsidRPr="00FC343C">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FC343C" w:rsidTr="00F814A5">
        <w:tc>
          <w:tcPr>
            <w:tcW w:w="3969" w:type="dxa"/>
            <w:shd w:val="clear" w:color="auto" w:fill="F2F2F2" w:themeFill="background1" w:themeFillShade="F2"/>
          </w:tcPr>
          <w:p w:rsidR="009C6C06" w:rsidRPr="00FC343C" w:rsidRDefault="009C6C06" w:rsidP="00F814A5">
            <w:pPr>
              <w:pStyle w:val="BodyCopy"/>
              <w:spacing w:before="120" w:after="120"/>
              <w:jc w:val="both"/>
              <w:rPr>
                <w:noProof w:val="0"/>
              </w:rPr>
            </w:pPr>
            <w:r w:rsidRPr="00FC343C">
              <w:rPr>
                <w:noProof w:val="0"/>
              </w:rPr>
              <w:t>Mankind</w:t>
            </w:r>
          </w:p>
        </w:tc>
        <w:tc>
          <w:tcPr>
            <w:tcW w:w="3452" w:type="dxa"/>
            <w:shd w:val="clear" w:color="auto" w:fill="F2F2F2" w:themeFill="background1" w:themeFillShade="F2"/>
          </w:tcPr>
          <w:p w:rsidR="009C6C06" w:rsidRPr="00FC343C" w:rsidRDefault="009C6C06" w:rsidP="00F814A5">
            <w:pPr>
              <w:pStyle w:val="BodyCopy"/>
              <w:spacing w:before="120" w:after="120"/>
              <w:rPr>
                <w:i/>
                <w:noProof w:val="0"/>
              </w:rPr>
            </w:pPr>
            <w:r w:rsidRPr="00FC343C">
              <w:rPr>
                <w:i/>
                <w:noProof w:val="0"/>
              </w:rPr>
              <w:t>Humankind</w:t>
            </w:r>
          </w:p>
        </w:tc>
      </w:tr>
      <w:tr w:rsidR="009C6C06" w:rsidRPr="00FC343C" w:rsidTr="00F814A5">
        <w:tc>
          <w:tcPr>
            <w:tcW w:w="3969" w:type="dxa"/>
            <w:shd w:val="clear" w:color="auto" w:fill="F2F2F2" w:themeFill="background1" w:themeFillShade="F2"/>
          </w:tcPr>
          <w:p w:rsidR="009C6C06" w:rsidRPr="00FC343C" w:rsidRDefault="009C6C06" w:rsidP="00F814A5">
            <w:pPr>
              <w:pStyle w:val="BodyCopy"/>
              <w:spacing w:before="120" w:after="120"/>
              <w:jc w:val="both"/>
              <w:rPr>
                <w:noProof w:val="0"/>
              </w:rPr>
            </w:pPr>
            <w:r w:rsidRPr="00FC343C">
              <w:rPr>
                <w:noProof w:val="0"/>
              </w:rPr>
              <w:t>Barman/maid</w:t>
            </w:r>
          </w:p>
        </w:tc>
        <w:tc>
          <w:tcPr>
            <w:tcW w:w="3452" w:type="dxa"/>
            <w:shd w:val="clear" w:color="auto" w:fill="F2F2F2" w:themeFill="background1" w:themeFillShade="F2"/>
          </w:tcPr>
          <w:p w:rsidR="009C6C06" w:rsidRPr="00FC343C" w:rsidRDefault="009C6C06" w:rsidP="00F814A5">
            <w:pPr>
              <w:pStyle w:val="BodyCopy"/>
              <w:spacing w:before="120" w:after="120"/>
              <w:rPr>
                <w:i/>
                <w:noProof w:val="0"/>
              </w:rPr>
            </w:pPr>
            <w:r w:rsidRPr="00FC343C">
              <w:rPr>
                <w:i/>
                <w:noProof w:val="0"/>
              </w:rPr>
              <w:t>Bar attendant</w:t>
            </w:r>
          </w:p>
        </w:tc>
      </w:tr>
      <w:tr w:rsidR="009C6C06" w:rsidRPr="00FC343C" w:rsidTr="00F814A5">
        <w:tc>
          <w:tcPr>
            <w:tcW w:w="3969" w:type="dxa"/>
            <w:shd w:val="clear" w:color="auto" w:fill="F2F2F2" w:themeFill="background1" w:themeFillShade="F2"/>
          </w:tcPr>
          <w:p w:rsidR="009C6C06" w:rsidRPr="00FC343C" w:rsidRDefault="009C6C06" w:rsidP="00F814A5">
            <w:pPr>
              <w:pStyle w:val="BodyCopy"/>
              <w:spacing w:before="120" w:after="120"/>
              <w:jc w:val="both"/>
              <w:rPr>
                <w:noProof w:val="0"/>
              </w:rPr>
            </w:pPr>
            <w:r w:rsidRPr="00FC343C">
              <w:rPr>
                <w:noProof w:val="0"/>
              </w:rPr>
              <w:t>Host/hostess</w:t>
            </w:r>
          </w:p>
        </w:tc>
        <w:tc>
          <w:tcPr>
            <w:tcW w:w="3452" w:type="dxa"/>
            <w:shd w:val="clear" w:color="auto" w:fill="F2F2F2" w:themeFill="background1" w:themeFillShade="F2"/>
          </w:tcPr>
          <w:p w:rsidR="009C6C06" w:rsidRPr="00FC343C" w:rsidRDefault="009C6C06" w:rsidP="00F814A5">
            <w:pPr>
              <w:pStyle w:val="BodyCopy"/>
              <w:spacing w:before="120" w:after="120"/>
              <w:rPr>
                <w:i/>
                <w:noProof w:val="0"/>
              </w:rPr>
            </w:pPr>
            <w:r w:rsidRPr="00FC343C">
              <w:rPr>
                <w:i/>
                <w:noProof w:val="0"/>
              </w:rPr>
              <w:t>Host</w:t>
            </w:r>
          </w:p>
        </w:tc>
      </w:tr>
      <w:tr w:rsidR="009C6C06" w:rsidRPr="00FC343C" w:rsidTr="00F814A5">
        <w:tc>
          <w:tcPr>
            <w:tcW w:w="3969" w:type="dxa"/>
            <w:shd w:val="clear" w:color="auto" w:fill="F2F2F2" w:themeFill="background1" w:themeFillShade="F2"/>
          </w:tcPr>
          <w:p w:rsidR="009C6C06" w:rsidRPr="00FC343C" w:rsidRDefault="009C6C06" w:rsidP="00F814A5">
            <w:pPr>
              <w:pStyle w:val="BodyCopy"/>
              <w:spacing w:before="120" w:after="120"/>
              <w:jc w:val="both"/>
              <w:rPr>
                <w:noProof w:val="0"/>
              </w:rPr>
            </w:pPr>
            <w:r w:rsidRPr="00FC343C">
              <w:rPr>
                <w:noProof w:val="0"/>
              </w:rPr>
              <w:t>Waiter/waitress</w:t>
            </w:r>
          </w:p>
        </w:tc>
        <w:tc>
          <w:tcPr>
            <w:tcW w:w="3452" w:type="dxa"/>
            <w:shd w:val="clear" w:color="auto" w:fill="F2F2F2" w:themeFill="background1" w:themeFillShade="F2"/>
          </w:tcPr>
          <w:p w:rsidR="009C6C06" w:rsidRPr="00FC343C" w:rsidRDefault="009C6C06" w:rsidP="00F814A5">
            <w:pPr>
              <w:pStyle w:val="BodyCopy"/>
              <w:spacing w:before="120" w:after="120"/>
              <w:rPr>
                <w:i/>
                <w:noProof w:val="0"/>
              </w:rPr>
            </w:pPr>
            <w:r w:rsidRPr="00FC343C">
              <w:rPr>
                <w:i/>
                <w:noProof w:val="0"/>
              </w:rPr>
              <w:t>Waiter or waiting staff</w:t>
            </w:r>
          </w:p>
        </w:tc>
      </w:tr>
    </w:tbl>
    <w:p w:rsidR="009C6C06" w:rsidRPr="00FC343C" w:rsidRDefault="009C6C06" w:rsidP="009C6C06">
      <w:pPr>
        <w:pStyle w:val="BodyCopy"/>
        <w:rPr>
          <w:noProof w:val="0"/>
        </w:rPr>
        <w:sectPr w:rsidR="009C6C06" w:rsidRPr="00FC343C" w:rsidSect="003A7BFA">
          <w:headerReference w:type="even" r:id="rId135"/>
          <w:headerReference w:type="default" r:id="rId136"/>
          <w:pgSz w:w="11906" w:h="16838" w:code="9"/>
          <w:pgMar w:top="1440" w:right="1440" w:bottom="1440" w:left="1440" w:header="709" w:footer="335" w:gutter="0"/>
          <w:cols w:space="708"/>
          <w:docGrid w:linePitch="360"/>
        </w:sectPr>
      </w:pPr>
    </w:p>
    <w:p w:rsidR="009C6C06" w:rsidRPr="00FC343C" w:rsidRDefault="009C6C06" w:rsidP="009C6C06">
      <w:pPr>
        <w:pStyle w:val="Heading1"/>
      </w:pPr>
      <w:bookmarkStart w:id="59" w:name="_Toc337029862"/>
      <w:bookmarkStart w:id="60" w:name="_Toc370805499"/>
      <w:bookmarkStart w:id="61" w:name="_Toc417898907"/>
      <w:r w:rsidRPr="00FC343C">
        <w:lastRenderedPageBreak/>
        <w:t>Recommended reading</w:t>
      </w:r>
      <w:bookmarkEnd w:id="59"/>
      <w:bookmarkEnd w:id="60"/>
      <w:bookmarkEnd w:id="61"/>
    </w:p>
    <w:p w:rsidR="00FC14C3" w:rsidRPr="00FC343C" w:rsidRDefault="00FC14C3" w:rsidP="00FC14C3">
      <w:pPr>
        <w:pStyle w:val="BodyCopy"/>
        <w:rPr>
          <w:noProof w:val="0"/>
          <w:szCs w:val="24"/>
        </w:rPr>
      </w:pPr>
      <w:r w:rsidRPr="00FC343C">
        <w:rPr>
          <w:noProof w:val="0"/>
          <w:szCs w:val="24"/>
        </w:rPr>
        <w:t xml:space="preserve">Note: all Recommended Reading is sourced from ‘Trove: National Library of Australia’ at </w:t>
      </w:r>
      <w:hyperlink r:id="rId137" w:history="1">
        <w:r w:rsidRPr="00FC343C">
          <w:rPr>
            <w:rStyle w:val="Hyperlink"/>
            <w:noProof w:val="0"/>
            <w:szCs w:val="24"/>
          </w:rPr>
          <w:t>http://trove.nla.gov.au/</w:t>
        </w:r>
      </w:hyperlink>
      <w:r w:rsidRPr="00FC343C">
        <w:rPr>
          <w:noProof w:val="0"/>
          <w:szCs w:val="24"/>
        </w:rPr>
        <w:t xml:space="preserve">. </w:t>
      </w:r>
    </w:p>
    <w:p w:rsidR="00FC14C3" w:rsidRPr="00FC343C" w:rsidRDefault="00FC14C3" w:rsidP="00FC14C3">
      <w:pPr>
        <w:pStyle w:val="BodyCopy"/>
        <w:rPr>
          <w:noProof w:val="0"/>
          <w:szCs w:val="22"/>
        </w:rPr>
      </w:pPr>
      <w:r w:rsidRPr="00FC343C">
        <w:rPr>
          <w:noProof w:val="0"/>
          <w:szCs w:val="22"/>
        </w:rPr>
        <w:t xml:space="preserve">Cole, Jo &amp; Adelaide Institute of TAFE &amp; South Australia. Dept. of Further Education, Employment, Science and Technology 2000, </w:t>
      </w:r>
      <w:r w:rsidRPr="00FC343C">
        <w:rPr>
          <w:i/>
          <w:iCs/>
          <w:noProof w:val="0"/>
          <w:szCs w:val="22"/>
        </w:rPr>
        <w:t>Coordinating and operating a tour</w:t>
      </w:r>
      <w:r w:rsidRPr="00FC343C">
        <w:rPr>
          <w:noProof w:val="0"/>
          <w:szCs w:val="22"/>
        </w:rPr>
        <w:t>, Adelaide Institute of TAFE, Adelaide, S. Aust</w:t>
      </w:r>
    </w:p>
    <w:p w:rsidR="00FC14C3" w:rsidRPr="00FC343C" w:rsidRDefault="00FC14C3" w:rsidP="00FC14C3">
      <w:pPr>
        <w:pStyle w:val="BodyCopy"/>
        <w:rPr>
          <w:noProof w:val="0"/>
          <w:szCs w:val="22"/>
        </w:rPr>
      </w:pPr>
      <w:r w:rsidRPr="00FC343C">
        <w:rPr>
          <w:noProof w:val="0"/>
          <w:szCs w:val="22"/>
        </w:rPr>
        <w:t xml:space="preserve">Cook, Roy A &amp; Hsu, Cathy H. C &amp; Marqua, Joseph J 2014, </w:t>
      </w:r>
      <w:r w:rsidRPr="00FC343C">
        <w:rPr>
          <w:i/>
          <w:iCs/>
          <w:noProof w:val="0"/>
          <w:szCs w:val="22"/>
        </w:rPr>
        <w:t>Tourism: the business of hospitality and travel</w:t>
      </w:r>
      <w:r w:rsidRPr="00FC343C">
        <w:rPr>
          <w:noProof w:val="0"/>
          <w:szCs w:val="22"/>
        </w:rPr>
        <w:t>, Fifth edition, Boston Pearson</w:t>
      </w:r>
    </w:p>
    <w:p w:rsidR="00FC14C3" w:rsidRPr="00FC343C" w:rsidRDefault="00FC14C3" w:rsidP="00FC14C3">
      <w:pPr>
        <w:pStyle w:val="BodyCopy"/>
        <w:rPr>
          <w:noProof w:val="0"/>
          <w:szCs w:val="22"/>
        </w:rPr>
      </w:pPr>
      <w:r w:rsidRPr="00FC343C">
        <w:rPr>
          <w:noProof w:val="0"/>
          <w:szCs w:val="22"/>
        </w:rPr>
        <w:t xml:space="preserve">Knudson, Douglas M &amp; Cable, Ted T., (author.) &amp; Beck, Larry, 1953-, (author.) 2003, </w:t>
      </w:r>
      <w:r w:rsidRPr="00FC343C">
        <w:rPr>
          <w:i/>
          <w:iCs/>
          <w:noProof w:val="0"/>
          <w:szCs w:val="22"/>
        </w:rPr>
        <w:t>Interpretation of cultural and natural resources</w:t>
      </w:r>
      <w:r w:rsidRPr="00FC343C">
        <w:rPr>
          <w:noProof w:val="0"/>
          <w:szCs w:val="22"/>
        </w:rPr>
        <w:t>, Second edition, State College, Pennsylvania Venture Publishing</w:t>
      </w:r>
    </w:p>
    <w:p w:rsidR="00FC14C3" w:rsidRPr="00FC343C" w:rsidRDefault="00FC14C3" w:rsidP="00FC14C3">
      <w:pPr>
        <w:pStyle w:val="BodyCopy"/>
        <w:rPr>
          <w:noProof w:val="0"/>
          <w:szCs w:val="22"/>
        </w:rPr>
      </w:pPr>
      <w:r w:rsidRPr="00FC343C">
        <w:rPr>
          <w:noProof w:val="0"/>
          <w:szCs w:val="22"/>
        </w:rPr>
        <w:t xml:space="preserve">Kotler, Philip &amp; Bowen, John T &amp; Makens, James C 2014, </w:t>
      </w:r>
      <w:r w:rsidRPr="00FC343C">
        <w:rPr>
          <w:i/>
          <w:iCs/>
          <w:noProof w:val="0"/>
          <w:szCs w:val="22"/>
        </w:rPr>
        <w:t>Marketing for hospitality and tourism</w:t>
      </w:r>
      <w:r w:rsidRPr="00FC343C">
        <w:rPr>
          <w:noProof w:val="0"/>
          <w:szCs w:val="22"/>
        </w:rPr>
        <w:t>, Sixth edition, Boston Pearson</w:t>
      </w:r>
    </w:p>
    <w:p w:rsidR="00FC14C3" w:rsidRPr="00FC343C" w:rsidRDefault="00FC14C3" w:rsidP="00FC14C3">
      <w:pPr>
        <w:pStyle w:val="BodyCopy"/>
        <w:rPr>
          <w:noProof w:val="0"/>
          <w:szCs w:val="22"/>
        </w:rPr>
      </w:pPr>
      <w:r w:rsidRPr="00FC343C">
        <w:rPr>
          <w:noProof w:val="0"/>
          <w:szCs w:val="22"/>
        </w:rPr>
        <w:t xml:space="preserve">Mancini, Marc 2001, </w:t>
      </w:r>
      <w:r w:rsidRPr="00FC343C">
        <w:rPr>
          <w:i/>
          <w:iCs/>
          <w:noProof w:val="0"/>
          <w:szCs w:val="22"/>
        </w:rPr>
        <w:t>Conducting tours</w:t>
      </w:r>
      <w:r w:rsidRPr="00FC343C">
        <w:rPr>
          <w:noProof w:val="0"/>
          <w:szCs w:val="22"/>
        </w:rPr>
        <w:t>, 3rd ed, Delmar/Thomson Learning, Albany</w:t>
      </w:r>
    </w:p>
    <w:p w:rsidR="00FC14C3" w:rsidRPr="00FC343C" w:rsidRDefault="00FC14C3" w:rsidP="00FC14C3">
      <w:pPr>
        <w:pStyle w:val="BodyCopy"/>
        <w:rPr>
          <w:noProof w:val="0"/>
          <w:szCs w:val="22"/>
        </w:rPr>
      </w:pPr>
      <w:r w:rsidRPr="00FC343C">
        <w:rPr>
          <w:noProof w:val="0"/>
          <w:szCs w:val="22"/>
        </w:rPr>
        <w:t xml:space="preserve">Mitchell, G. E 2005, </w:t>
      </w:r>
      <w:r w:rsidRPr="00FC343C">
        <w:rPr>
          <w:i/>
          <w:iCs/>
          <w:noProof w:val="0"/>
          <w:szCs w:val="22"/>
        </w:rPr>
        <w:t>How to start a tour guiding business: a "how-to" manual for the thousands of people who want to discover the world of travel as a career</w:t>
      </w:r>
      <w:r w:rsidRPr="00FC343C">
        <w:rPr>
          <w:noProof w:val="0"/>
          <w:szCs w:val="22"/>
        </w:rPr>
        <w:t>, 3rd ed, GEM Group, Charleston, S.C</w:t>
      </w:r>
    </w:p>
    <w:p w:rsidR="00FC14C3" w:rsidRPr="00FC343C" w:rsidRDefault="00FC14C3" w:rsidP="00FC14C3">
      <w:pPr>
        <w:pStyle w:val="BodyCopy"/>
        <w:rPr>
          <w:noProof w:val="0"/>
          <w:szCs w:val="22"/>
        </w:rPr>
      </w:pPr>
      <w:r w:rsidRPr="00FC343C">
        <w:rPr>
          <w:noProof w:val="0"/>
          <w:szCs w:val="22"/>
        </w:rPr>
        <w:t xml:space="preserve">Pastorelli, John 2003, </w:t>
      </w:r>
      <w:r w:rsidRPr="00FC343C">
        <w:rPr>
          <w:i/>
          <w:iCs/>
          <w:noProof w:val="0"/>
          <w:szCs w:val="22"/>
        </w:rPr>
        <w:t>Enriching the experience: an interpretive approach to tour guiding</w:t>
      </w:r>
      <w:r w:rsidRPr="00FC343C">
        <w:rPr>
          <w:noProof w:val="0"/>
          <w:szCs w:val="22"/>
        </w:rPr>
        <w:t>, Pearson Education Australia, Frenchs Forest, N.S.W</w:t>
      </w:r>
    </w:p>
    <w:p w:rsidR="00FC14C3" w:rsidRPr="00FC343C" w:rsidRDefault="00FC14C3" w:rsidP="00FC14C3">
      <w:pPr>
        <w:pStyle w:val="BodyCopy"/>
        <w:rPr>
          <w:noProof w:val="0"/>
          <w:szCs w:val="22"/>
        </w:rPr>
      </w:pPr>
      <w:r w:rsidRPr="00FC343C">
        <w:rPr>
          <w:noProof w:val="0"/>
          <w:szCs w:val="22"/>
        </w:rPr>
        <w:t xml:space="preserve">Pond, Kathleen Lingle 1993, </w:t>
      </w:r>
      <w:r w:rsidRPr="00FC343C">
        <w:rPr>
          <w:i/>
          <w:iCs/>
          <w:noProof w:val="0"/>
          <w:szCs w:val="22"/>
        </w:rPr>
        <w:t>The professional guide: dynamics of tour guiding</w:t>
      </w:r>
      <w:r w:rsidRPr="00FC343C">
        <w:rPr>
          <w:noProof w:val="0"/>
          <w:szCs w:val="22"/>
        </w:rPr>
        <w:t>, Van Nostrand Reinhold, New York</w:t>
      </w:r>
    </w:p>
    <w:p w:rsidR="00146B84" w:rsidRPr="00FC343C" w:rsidRDefault="00146B84" w:rsidP="00FC14C3">
      <w:pPr>
        <w:pStyle w:val="BodyCopy"/>
        <w:rPr>
          <w:noProof w:val="0"/>
          <w:szCs w:val="22"/>
        </w:rPr>
      </w:pPr>
      <w:r w:rsidRPr="00FC343C">
        <w:rPr>
          <w:noProof w:val="0"/>
          <w:szCs w:val="22"/>
        </w:rPr>
        <w:t xml:space="preserve">Collins, Verite Reily 2000, </w:t>
      </w:r>
      <w:r w:rsidRPr="00FC343C">
        <w:rPr>
          <w:i/>
          <w:noProof w:val="0"/>
          <w:szCs w:val="22"/>
        </w:rPr>
        <w:t>Becoming a tour guide: Principles of guiding and site interpretation</w:t>
      </w:r>
      <w:r w:rsidRPr="00FC343C">
        <w:rPr>
          <w:noProof w:val="0"/>
          <w:szCs w:val="22"/>
        </w:rPr>
        <w:t>, Continuum, London</w:t>
      </w:r>
    </w:p>
    <w:p w:rsidR="00146B84" w:rsidRPr="00FC343C" w:rsidRDefault="00146B84">
      <w:pPr>
        <w:rPr>
          <w:rFonts w:ascii="Helvetica" w:eastAsia="Calibri" w:hAnsi="Helvetica" w:cs="Calibri"/>
          <w:szCs w:val="16"/>
          <w:lang w:eastAsia="ar-SA"/>
        </w:rPr>
      </w:pPr>
      <w:r w:rsidRPr="00FC343C">
        <w:rPr>
          <w:rFonts w:ascii="Helvetica" w:hAnsi="Helvetica"/>
        </w:rPr>
        <w:br w:type="page"/>
      </w:r>
    </w:p>
    <w:p w:rsidR="009C6C06" w:rsidRPr="00FC343C" w:rsidRDefault="009C6C06" w:rsidP="002D0810">
      <w:pPr>
        <w:pStyle w:val="BodyCopy"/>
        <w:rPr>
          <w:noProof w:val="0"/>
        </w:rPr>
      </w:pPr>
    </w:p>
    <w:p w:rsidR="009C6C06" w:rsidRPr="00FC343C" w:rsidRDefault="009C6C06" w:rsidP="002D0810">
      <w:pPr>
        <w:pStyle w:val="BodyCopy"/>
        <w:rPr>
          <w:noProof w:val="0"/>
        </w:rPr>
        <w:sectPr w:rsidR="009C6C06" w:rsidRPr="00FC343C" w:rsidSect="006F4D9B">
          <w:headerReference w:type="even" r:id="rId138"/>
          <w:headerReference w:type="default" r:id="rId139"/>
          <w:pgSz w:w="11906" w:h="16838"/>
          <w:pgMar w:top="1440" w:right="1440" w:bottom="1440" w:left="1440" w:header="708" w:footer="324" w:gutter="0"/>
          <w:cols w:space="708"/>
          <w:docGrid w:linePitch="360"/>
        </w:sectPr>
      </w:pPr>
    </w:p>
    <w:p w:rsidR="009C6C06" w:rsidRPr="00FC343C" w:rsidRDefault="009C6C06" w:rsidP="009C6C06">
      <w:pPr>
        <w:pStyle w:val="Heading1"/>
      </w:pPr>
      <w:bookmarkStart w:id="62" w:name="_Toc294862969"/>
      <w:bookmarkStart w:id="63" w:name="_Toc337029863"/>
      <w:bookmarkStart w:id="64" w:name="_Toc370805500"/>
      <w:bookmarkStart w:id="65" w:name="_Toc417898908"/>
      <w:r w:rsidRPr="00FC343C">
        <w:lastRenderedPageBreak/>
        <w:t>Trainee evaluation sheet</w:t>
      </w:r>
      <w:bookmarkEnd w:id="62"/>
      <w:bookmarkEnd w:id="63"/>
      <w:bookmarkEnd w:id="64"/>
      <w:bookmarkEnd w:id="65"/>
    </w:p>
    <w:p w:rsidR="009C6C06" w:rsidRPr="00FC343C" w:rsidRDefault="00F80014" w:rsidP="009C6C06">
      <w:pPr>
        <w:pStyle w:val="Heading3"/>
      </w:pPr>
      <w:r>
        <w:fldChar w:fldCharType="begin"/>
      </w:r>
      <w:r>
        <w:instrText xml:space="preserve"> REF  UnitName  \* MERGEFORMAT </w:instrText>
      </w:r>
      <w:r>
        <w:fldChar w:fldCharType="separate"/>
      </w:r>
      <w:sdt>
        <w:sdtPr>
          <w:alias w:val="Unit name "/>
          <w:tag w:val="Unit name "/>
          <w:id w:val="2057047421"/>
          <w:placeholder>
            <w:docPart w:val="C9A9D18640844086887CA4F709DE7886"/>
          </w:placeholder>
        </w:sdtPr>
        <w:sdtEndPr/>
        <w:sdtContent>
          <w:r w:rsidRPr="00FC343C">
            <w:t>Conduct pre-departure checks</w:t>
          </w:r>
        </w:sdtContent>
      </w:sdt>
      <w:r>
        <w:fldChar w:fldCharType="end"/>
      </w:r>
    </w:p>
    <w:p w:rsidR="009C6C06" w:rsidRPr="00FC343C" w:rsidRDefault="009C6C06" w:rsidP="009C6C06">
      <w:pPr>
        <w:pStyle w:val="BodyCopy"/>
        <w:rPr>
          <w:noProof w:val="0"/>
        </w:rPr>
      </w:pPr>
      <w:r w:rsidRPr="00FC343C">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FC343C"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FC343C" w:rsidRDefault="009C6C06" w:rsidP="009C6C06">
            <w:pPr>
              <w:pStyle w:val="TableHeading"/>
              <w:rPr>
                <w:noProof w:val="0"/>
              </w:rPr>
            </w:pPr>
            <w:r w:rsidRPr="00FC343C">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FC343C" w:rsidRDefault="009C6C06" w:rsidP="009C6C06">
            <w:pPr>
              <w:pStyle w:val="TableHeadingCentreText"/>
              <w:rPr>
                <w:noProof w:val="0"/>
              </w:rPr>
            </w:pPr>
            <w:r w:rsidRPr="00FC343C">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FC343C" w:rsidRDefault="009C6C06" w:rsidP="009C6C06">
            <w:pPr>
              <w:pStyle w:val="TableHeadingCentreText"/>
              <w:rPr>
                <w:noProof w:val="0"/>
              </w:rPr>
            </w:pPr>
            <w:r w:rsidRPr="00FC343C">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FC343C" w:rsidRDefault="009C6C06" w:rsidP="009C6C06">
            <w:pPr>
              <w:pStyle w:val="TableHeadingCentreText"/>
              <w:rPr>
                <w:noProof w:val="0"/>
              </w:rPr>
            </w:pPr>
            <w:r w:rsidRPr="00FC343C">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FC343C" w:rsidRDefault="009C6C06" w:rsidP="009C6C06">
            <w:pPr>
              <w:pStyle w:val="TableHeadingCentreText"/>
              <w:rPr>
                <w:noProof w:val="0"/>
              </w:rPr>
            </w:pPr>
            <w:r w:rsidRPr="00FC343C">
              <w:rPr>
                <w:noProof w:val="0"/>
              </w:rPr>
              <w:t>Does Not Apply</w:t>
            </w:r>
          </w:p>
        </w:tc>
      </w:tr>
      <w:tr w:rsidR="009C6C06" w:rsidRPr="00FC343C" w:rsidTr="00146B84">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343C" w:rsidRDefault="009C6C06" w:rsidP="00F814A5">
            <w:pPr>
              <w:pStyle w:val="TableText"/>
              <w:spacing w:before="60" w:after="60"/>
              <w:rPr>
                <w:noProof w:val="0"/>
              </w:rPr>
            </w:pPr>
            <w:r w:rsidRPr="00FC343C">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pStyle w:val="TrainingEval-Table"/>
              <w:spacing w:before="120" w:after="120" w:line="240" w:lineRule="auto"/>
              <w:rPr>
                <w:rFonts w:ascii="Helvetica" w:hAnsi="Helvetica"/>
                <w:sz w:val="22"/>
                <w:szCs w:val="22"/>
                <w:lang w:val="en-AU"/>
              </w:rPr>
            </w:pPr>
            <w:r w:rsidRPr="00FC343C">
              <w:rPr>
                <w:rFonts w:ascii="Helvetica" w:hAnsi="Helvetica"/>
                <w:sz w:val="22"/>
                <w:szCs w:val="22"/>
                <w:lang w:val="en-AU"/>
              </w:rPr>
              <w:fldChar w:fldCharType="begin">
                <w:ffData>
                  <w:name w:val="Check1"/>
                  <w:enabled/>
                  <w:calcOnExit w:val="0"/>
                  <w:checkBox>
                    <w:sizeAuto/>
                    <w:default w:val="0"/>
                  </w:checkBox>
                </w:ffData>
              </w:fldChar>
            </w:r>
            <w:r w:rsidR="009C6C06" w:rsidRPr="00FC343C">
              <w:rPr>
                <w:rFonts w:ascii="Helvetica" w:hAnsi="Helvetica"/>
                <w:sz w:val="22"/>
                <w:szCs w:val="22"/>
                <w:lang w:val="en-AU"/>
              </w:rPr>
              <w:instrText xml:space="preserve"> FORMCHECKBOX </w:instrText>
            </w:r>
            <w:r w:rsidRPr="00FC343C">
              <w:rPr>
                <w:rFonts w:ascii="Helvetica" w:hAnsi="Helvetica"/>
                <w:sz w:val="22"/>
                <w:szCs w:val="22"/>
                <w:lang w:val="en-AU"/>
              </w:rPr>
            </w:r>
            <w:r w:rsidRPr="00FC343C">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pStyle w:val="TrainingEval-Table"/>
              <w:spacing w:before="120" w:after="120" w:line="240" w:lineRule="auto"/>
              <w:rPr>
                <w:rFonts w:ascii="Helvetica" w:hAnsi="Helvetica"/>
                <w:sz w:val="22"/>
                <w:szCs w:val="22"/>
                <w:lang w:val="en-AU"/>
              </w:rPr>
            </w:pPr>
            <w:r w:rsidRPr="00FC343C">
              <w:rPr>
                <w:rFonts w:ascii="Helvetica" w:hAnsi="Helvetica"/>
                <w:sz w:val="22"/>
                <w:szCs w:val="22"/>
                <w:lang w:val="en-AU"/>
              </w:rPr>
              <w:fldChar w:fldCharType="begin">
                <w:ffData>
                  <w:name w:val="Check1"/>
                  <w:enabled/>
                  <w:calcOnExit w:val="0"/>
                  <w:checkBox>
                    <w:sizeAuto/>
                    <w:default w:val="0"/>
                  </w:checkBox>
                </w:ffData>
              </w:fldChar>
            </w:r>
            <w:r w:rsidR="009C6C06" w:rsidRPr="00FC343C">
              <w:rPr>
                <w:rFonts w:ascii="Helvetica" w:hAnsi="Helvetica"/>
                <w:sz w:val="22"/>
                <w:szCs w:val="22"/>
                <w:lang w:val="en-AU"/>
              </w:rPr>
              <w:instrText xml:space="preserve"> FORMCHECKBOX </w:instrText>
            </w:r>
            <w:r w:rsidRPr="00FC343C">
              <w:rPr>
                <w:rFonts w:ascii="Helvetica" w:hAnsi="Helvetica"/>
                <w:sz w:val="22"/>
                <w:szCs w:val="22"/>
                <w:lang w:val="en-AU"/>
              </w:rPr>
            </w:r>
            <w:r w:rsidRPr="00FC343C">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pStyle w:val="TrainingEval-Table"/>
              <w:spacing w:before="120" w:after="120" w:line="240" w:lineRule="auto"/>
              <w:rPr>
                <w:rFonts w:ascii="Helvetica" w:hAnsi="Helvetica"/>
                <w:sz w:val="22"/>
                <w:szCs w:val="22"/>
                <w:lang w:val="en-AU"/>
              </w:rPr>
            </w:pPr>
            <w:r w:rsidRPr="00FC343C">
              <w:rPr>
                <w:rFonts w:ascii="Helvetica" w:hAnsi="Helvetica"/>
                <w:sz w:val="22"/>
                <w:szCs w:val="22"/>
                <w:lang w:val="en-AU"/>
              </w:rPr>
              <w:fldChar w:fldCharType="begin">
                <w:ffData>
                  <w:name w:val="Check1"/>
                  <w:enabled/>
                  <w:calcOnExit w:val="0"/>
                  <w:checkBox>
                    <w:sizeAuto/>
                    <w:default w:val="0"/>
                  </w:checkBox>
                </w:ffData>
              </w:fldChar>
            </w:r>
            <w:r w:rsidR="009C6C06" w:rsidRPr="00FC343C">
              <w:rPr>
                <w:rFonts w:ascii="Helvetica" w:hAnsi="Helvetica"/>
                <w:sz w:val="22"/>
                <w:szCs w:val="22"/>
                <w:lang w:val="en-AU"/>
              </w:rPr>
              <w:instrText xml:space="preserve"> FORMCHECKBOX </w:instrText>
            </w:r>
            <w:r w:rsidRPr="00FC343C">
              <w:rPr>
                <w:rFonts w:ascii="Helvetica" w:hAnsi="Helvetica"/>
                <w:sz w:val="22"/>
                <w:szCs w:val="22"/>
                <w:lang w:val="en-AU"/>
              </w:rPr>
            </w:r>
            <w:r w:rsidRPr="00FC343C">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pStyle w:val="TrainingEval-Table"/>
              <w:spacing w:before="120" w:after="120" w:line="240" w:lineRule="auto"/>
              <w:rPr>
                <w:rFonts w:ascii="Helvetica" w:hAnsi="Helvetica"/>
                <w:sz w:val="22"/>
                <w:szCs w:val="22"/>
                <w:lang w:val="en-AU"/>
              </w:rPr>
            </w:pPr>
            <w:r w:rsidRPr="00FC343C">
              <w:rPr>
                <w:rFonts w:ascii="Helvetica" w:hAnsi="Helvetica"/>
                <w:sz w:val="22"/>
                <w:szCs w:val="22"/>
                <w:lang w:val="en-AU"/>
              </w:rPr>
              <w:fldChar w:fldCharType="begin">
                <w:ffData>
                  <w:name w:val="Check1"/>
                  <w:enabled/>
                  <w:calcOnExit w:val="0"/>
                  <w:checkBox>
                    <w:sizeAuto/>
                    <w:default w:val="0"/>
                  </w:checkBox>
                </w:ffData>
              </w:fldChar>
            </w:r>
            <w:r w:rsidR="009C6C06" w:rsidRPr="00FC343C">
              <w:rPr>
                <w:rFonts w:ascii="Helvetica" w:hAnsi="Helvetica"/>
                <w:sz w:val="22"/>
                <w:szCs w:val="22"/>
                <w:lang w:val="en-AU"/>
              </w:rPr>
              <w:instrText xml:space="preserve"> FORMCHECKBOX </w:instrText>
            </w:r>
            <w:r w:rsidRPr="00FC343C">
              <w:rPr>
                <w:rFonts w:ascii="Helvetica" w:hAnsi="Helvetica"/>
                <w:sz w:val="22"/>
                <w:szCs w:val="22"/>
                <w:lang w:val="en-AU"/>
              </w:rPr>
            </w:r>
            <w:r w:rsidRPr="00FC343C">
              <w:rPr>
                <w:rFonts w:ascii="Helvetica" w:hAnsi="Helvetica"/>
                <w:sz w:val="22"/>
                <w:szCs w:val="22"/>
                <w:lang w:val="en-AU"/>
              </w:rPr>
              <w:fldChar w:fldCharType="end"/>
            </w:r>
          </w:p>
        </w:tc>
      </w:tr>
      <w:tr w:rsidR="009C6C06" w:rsidRPr="00FC343C" w:rsidTr="00146B84">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343C" w:rsidRDefault="009C6C06" w:rsidP="00F814A5">
            <w:pPr>
              <w:pStyle w:val="TableText"/>
              <w:spacing w:before="60" w:after="60"/>
              <w:rPr>
                <w:noProof w:val="0"/>
              </w:rPr>
            </w:pPr>
            <w:r w:rsidRPr="00FC343C">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r>
      <w:tr w:rsidR="009C6C06" w:rsidRPr="00FC343C" w:rsidTr="00146B84">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343C" w:rsidRDefault="009C6C06" w:rsidP="00F814A5">
            <w:pPr>
              <w:pStyle w:val="TableText"/>
              <w:spacing w:before="60" w:after="60"/>
              <w:rPr>
                <w:noProof w:val="0"/>
              </w:rPr>
            </w:pPr>
            <w:r w:rsidRPr="00FC343C">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r>
      <w:tr w:rsidR="009C6C06" w:rsidRPr="00FC343C" w:rsidTr="00146B84">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343C" w:rsidRDefault="009C6C06" w:rsidP="00F814A5">
            <w:pPr>
              <w:pStyle w:val="TableText"/>
              <w:spacing w:before="60" w:after="60"/>
              <w:rPr>
                <w:noProof w:val="0"/>
              </w:rPr>
            </w:pPr>
            <w:r w:rsidRPr="00FC343C">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r>
      <w:tr w:rsidR="009C6C06" w:rsidRPr="00FC343C" w:rsidTr="00146B84">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343C" w:rsidRDefault="009C6C06" w:rsidP="00F814A5">
            <w:pPr>
              <w:pStyle w:val="TableText"/>
              <w:spacing w:before="60" w:after="60"/>
              <w:rPr>
                <w:noProof w:val="0"/>
              </w:rPr>
            </w:pPr>
            <w:r w:rsidRPr="00FC343C">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r>
      <w:tr w:rsidR="009C6C06" w:rsidRPr="00FC343C" w:rsidTr="00146B84">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343C" w:rsidRDefault="009C6C06" w:rsidP="00F814A5">
            <w:pPr>
              <w:pStyle w:val="TableText"/>
              <w:spacing w:before="60" w:after="60"/>
              <w:rPr>
                <w:noProof w:val="0"/>
              </w:rPr>
            </w:pPr>
            <w:r w:rsidRPr="00FC343C">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r>
      <w:tr w:rsidR="009C6C06" w:rsidRPr="00FC343C" w:rsidTr="00146B84">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343C" w:rsidRDefault="009C6C06" w:rsidP="00EC72EE">
            <w:pPr>
              <w:pStyle w:val="TableText"/>
              <w:spacing w:before="60" w:after="60"/>
              <w:rPr>
                <w:noProof w:val="0"/>
              </w:rPr>
            </w:pPr>
            <w:r w:rsidRPr="00FC343C">
              <w:rPr>
                <w:noProof w:val="0"/>
              </w:rPr>
              <w:t>My training was well-organi</w:t>
            </w:r>
            <w:r w:rsidR="00EC72EE" w:rsidRPr="00FC343C">
              <w:rPr>
                <w:noProof w:val="0"/>
              </w:rPr>
              <w:t>s</w:t>
            </w:r>
            <w:r w:rsidRPr="00FC343C">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r>
      <w:tr w:rsidR="009C6C06" w:rsidRPr="00FC343C" w:rsidTr="00146B84">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343C" w:rsidRDefault="009C6C06" w:rsidP="00F814A5">
            <w:pPr>
              <w:pStyle w:val="TableText"/>
              <w:spacing w:before="60" w:after="60"/>
              <w:rPr>
                <w:noProof w:val="0"/>
              </w:rPr>
            </w:pPr>
            <w:r w:rsidRPr="00FC343C">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r>
      <w:tr w:rsidR="009C6C06" w:rsidRPr="00FC343C" w:rsidTr="00146B84">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343C" w:rsidRDefault="009C6C06" w:rsidP="00F814A5">
            <w:pPr>
              <w:pStyle w:val="TableText"/>
              <w:spacing w:before="60" w:after="60"/>
              <w:rPr>
                <w:noProof w:val="0"/>
              </w:rPr>
            </w:pPr>
            <w:r w:rsidRPr="00FC343C">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r>
      <w:tr w:rsidR="009C6C06" w:rsidRPr="00FC343C" w:rsidTr="00146B84">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343C" w:rsidRDefault="009C6C06" w:rsidP="00F814A5">
            <w:pPr>
              <w:pStyle w:val="TableText"/>
              <w:spacing w:before="60" w:after="60"/>
              <w:rPr>
                <w:noProof w:val="0"/>
              </w:rPr>
            </w:pPr>
            <w:r w:rsidRPr="00FC343C">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r>
      <w:tr w:rsidR="009C6C06" w:rsidRPr="00FC343C" w:rsidTr="00146B84">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343C" w:rsidRDefault="009C6C06" w:rsidP="00F814A5">
            <w:pPr>
              <w:pStyle w:val="TableText"/>
              <w:spacing w:before="60" w:after="60"/>
              <w:rPr>
                <w:noProof w:val="0"/>
              </w:rPr>
            </w:pPr>
            <w:r w:rsidRPr="00FC343C">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r>
      <w:tr w:rsidR="009C6C06" w:rsidRPr="00FC343C" w:rsidTr="00146B84">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C343C" w:rsidRDefault="009C6C06" w:rsidP="00F814A5">
            <w:pPr>
              <w:pStyle w:val="TableText"/>
              <w:spacing w:before="60" w:after="60"/>
              <w:rPr>
                <w:noProof w:val="0"/>
              </w:rPr>
            </w:pPr>
            <w:r w:rsidRPr="00FC343C">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r>
      <w:tr w:rsidR="009C6C06" w:rsidRPr="00FC343C" w:rsidTr="00146B84">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FC343C" w:rsidRDefault="009C6C06" w:rsidP="00F814A5">
            <w:pPr>
              <w:pStyle w:val="TableText"/>
              <w:spacing w:before="60" w:after="60"/>
              <w:rPr>
                <w:noProof w:val="0"/>
              </w:rPr>
            </w:pPr>
            <w:r w:rsidRPr="00FC343C">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FC343C" w:rsidRDefault="00897580" w:rsidP="00146B84">
            <w:pPr>
              <w:spacing w:before="120" w:after="120" w:line="240" w:lineRule="auto"/>
              <w:jc w:val="center"/>
              <w:rPr>
                <w:rFonts w:ascii="Helvetica" w:hAnsi="Helvetica"/>
              </w:rPr>
            </w:pPr>
            <w:r w:rsidRPr="00FC343C">
              <w:rPr>
                <w:rFonts w:ascii="Helvetica" w:hAnsi="Helvetica"/>
              </w:rPr>
              <w:fldChar w:fldCharType="begin">
                <w:ffData>
                  <w:name w:val="Check1"/>
                  <w:enabled/>
                  <w:calcOnExit w:val="0"/>
                  <w:checkBox>
                    <w:sizeAuto/>
                    <w:default w:val="0"/>
                  </w:checkBox>
                </w:ffData>
              </w:fldChar>
            </w:r>
            <w:r w:rsidR="009C6C06" w:rsidRPr="00FC343C">
              <w:rPr>
                <w:rFonts w:ascii="Helvetica" w:hAnsi="Helvetica"/>
              </w:rPr>
              <w:instrText xml:space="preserve"> FORMCHECKBOX </w:instrText>
            </w:r>
            <w:r w:rsidRPr="00FC343C">
              <w:rPr>
                <w:rFonts w:ascii="Helvetica" w:hAnsi="Helvetica"/>
              </w:rPr>
            </w:r>
            <w:r w:rsidRPr="00FC343C">
              <w:rPr>
                <w:rFonts w:ascii="Helvetica" w:hAnsi="Helvetica"/>
              </w:rPr>
              <w:fldChar w:fldCharType="end"/>
            </w:r>
          </w:p>
        </w:tc>
      </w:tr>
    </w:tbl>
    <w:p w:rsidR="009C6C06" w:rsidRPr="00FC343C" w:rsidRDefault="009C6C06" w:rsidP="009C6C06">
      <w:pPr>
        <w:rPr>
          <w:rFonts w:ascii="Helvetica" w:eastAsia="Calibri" w:hAnsi="Helvetica" w:cs="Calibri"/>
          <w:szCs w:val="16"/>
          <w:lang w:eastAsia="ar-SA"/>
        </w:rPr>
      </w:pPr>
      <w:r w:rsidRPr="00FC343C">
        <w:rPr>
          <w:rFonts w:ascii="Helvetica" w:hAnsi="Helvetica"/>
        </w:rPr>
        <w:br w:type="page"/>
      </w:r>
    </w:p>
    <w:p w:rsidR="009C6C06" w:rsidRPr="00FC343C" w:rsidRDefault="009C6C06" w:rsidP="009C6C06">
      <w:pPr>
        <w:pStyle w:val="ActivityNumbered"/>
      </w:pPr>
      <w:r w:rsidRPr="00FC343C">
        <w:lastRenderedPageBreak/>
        <w:t>The best things about this unit were:</w:t>
      </w:r>
    </w:p>
    <w:p w:rsidR="009C6C06" w:rsidRPr="00FC343C" w:rsidRDefault="009C6C06" w:rsidP="009C6C06">
      <w:pPr>
        <w:pStyle w:val="ActivityRulesInsertTab"/>
        <w:ind w:left="0"/>
      </w:pPr>
      <w:r w:rsidRPr="00FC343C">
        <w:tab/>
      </w:r>
    </w:p>
    <w:p w:rsidR="009C6C06" w:rsidRPr="00FC343C" w:rsidRDefault="009C6C06" w:rsidP="009C6C06">
      <w:pPr>
        <w:pStyle w:val="ActivityRulesInsertTab"/>
        <w:ind w:left="0"/>
      </w:pPr>
      <w:r w:rsidRPr="00FC343C">
        <w:tab/>
      </w:r>
    </w:p>
    <w:p w:rsidR="009C6C06" w:rsidRPr="00FC343C" w:rsidRDefault="009C6C06" w:rsidP="009C6C06">
      <w:pPr>
        <w:pStyle w:val="ActivityRulesInsertTab"/>
        <w:ind w:left="0"/>
      </w:pPr>
      <w:r w:rsidRPr="00FC343C">
        <w:tab/>
      </w:r>
    </w:p>
    <w:p w:rsidR="009C6C06" w:rsidRPr="00FC343C" w:rsidRDefault="009C6C06" w:rsidP="009C6C06">
      <w:pPr>
        <w:pStyle w:val="ActivityRulesInsertTab"/>
        <w:ind w:left="0"/>
      </w:pPr>
      <w:r w:rsidRPr="00FC343C">
        <w:tab/>
      </w:r>
    </w:p>
    <w:p w:rsidR="009C6C06" w:rsidRPr="00FC343C" w:rsidRDefault="009C6C06" w:rsidP="009C6C06">
      <w:pPr>
        <w:pStyle w:val="ActivityNumbered"/>
      </w:pPr>
      <w:r w:rsidRPr="00FC343C">
        <w:t>The worst things about this unit were:</w:t>
      </w:r>
    </w:p>
    <w:p w:rsidR="009C6C06" w:rsidRPr="00FC343C" w:rsidRDefault="009C6C06" w:rsidP="009C6C06">
      <w:pPr>
        <w:pStyle w:val="ActivityRulesInsertTab"/>
        <w:ind w:left="0"/>
      </w:pPr>
      <w:r w:rsidRPr="00FC343C">
        <w:tab/>
      </w:r>
    </w:p>
    <w:p w:rsidR="009C6C06" w:rsidRPr="00FC343C" w:rsidRDefault="009C6C06" w:rsidP="009C6C06">
      <w:pPr>
        <w:pStyle w:val="ActivityRulesInsertTab"/>
        <w:ind w:left="0"/>
      </w:pPr>
      <w:r w:rsidRPr="00FC343C">
        <w:tab/>
      </w:r>
    </w:p>
    <w:p w:rsidR="009C6C06" w:rsidRPr="00FC343C" w:rsidRDefault="009C6C06" w:rsidP="009C6C06">
      <w:pPr>
        <w:pStyle w:val="ActivityRulesInsertTab"/>
        <w:ind w:left="0"/>
      </w:pPr>
      <w:r w:rsidRPr="00FC343C">
        <w:tab/>
      </w:r>
    </w:p>
    <w:p w:rsidR="009C6C06" w:rsidRPr="00FC343C" w:rsidRDefault="009C6C06" w:rsidP="009C6C06">
      <w:pPr>
        <w:pStyle w:val="ActivityRulesInsertTab"/>
        <w:ind w:left="0"/>
      </w:pPr>
      <w:r w:rsidRPr="00FC343C">
        <w:tab/>
      </w:r>
    </w:p>
    <w:p w:rsidR="009C6C06" w:rsidRPr="00FC343C" w:rsidRDefault="009C6C06" w:rsidP="009C6C06">
      <w:pPr>
        <w:pStyle w:val="ActivityNumbered"/>
      </w:pPr>
      <w:r w:rsidRPr="00FC343C">
        <w:t>The things you should change in this unit are:</w:t>
      </w:r>
    </w:p>
    <w:p w:rsidR="009C6C06" w:rsidRPr="00FC343C" w:rsidRDefault="009C6C06" w:rsidP="009C6C06">
      <w:pPr>
        <w:pStyle w:val="ActivityRulesInsertTab"/>
        <w:ind w:left="0"/>
      </w:pPr>
      <w:r w:rsidRPr="00FC343C">
        <w:tab/>
      </w:r>
    </w:p>
    <w:p w:rsidR="009C6C06" w:rsidRPr="00FC343C" w:rsidRDefault="009C6C06" w:rsidP="009C6C06">
      <w:pPr>
        <w:pStyle w:val="ActivityRulesInsertTab"/>
        <w:ind w:left="0"/>
      </w:pPr>
      <w:r w:rsidRPr="00FC343C">
        <w:tab/>
      </w:r>
    </w:p>
    <w:p w:rsidR="009C6C06" w:rsidRPr="00FC343C" w:rsidRDefault="009C6C06" w:rsidP="009C6C06">
      <w:pPr>
        <w:pStyle w:val="ActivityRulesInsertTab"/>
        <w:ind w:left="0"/>
      </w:pPr>
      <w:r w:rsidRPr="00FC343C">
        <w:tab/>
      </w:r>
    </w:p>
    <w:p w:rsidR="009C6C06" w:rsidRPr="00FC343C" w:rsidRDefault="009C6C06" w:rsidP="009C6C06">
      <w:pPr>
        <w:pStyle w:val="ActivityRulesInsertTab"/>
        <w:ind w:left="0"/>
      </w:pPr>
      <w:r w:rsidRPr="00FC343C">
        <w:tab/>
      </w:r>
    </w:p>
    <w:p w:rsidR="009C6C06" w:rsidRPr="00FC343C" w:rsidRDefault="009C6C06" w:rsidP="009C6C06">
      <w:pPr>
        <w:pStyle w:val="ActivityBottom"/>
        <w:rPr>
          <w:noProof w:val="0"/>
        </w:rPr>
      </w:pPr>
    </w:p>
    <w:p w:rsidR="009C6C06" w:rsidRPr="00FC343C" w:rsidRDefault="009C6C06" w:rsidP="009C6C06">
      <w:pPr>
        <w:pStyle w:val="BodyCopy"/>
        <w:rPr>
          <w:noProof w:val="0"/>
        </w:rPr>
      </w:pPr>
    </w:p>
    <w:p w:rsidR="00AD7B23" w:rsidRPr="00FC343C" w:rsidRDefault="00AD7B23" w:rsidP="009C6C06">
      <w:pPr>
        <w:pStyle w:val="BodyCopy"/>
        <w:rPr>
          <w:noProof w:val="0"/>
        </w:rPr>
        <w:sectPr w:rsidR="00AD7B23" w:rsidRPr="00FC343C" w:rsidSect="003A7BFA">
          <w:headerReference w:type="even" r:id="rId140"/>
          <w:headerReference w:type="default" r:id="rId141"/>
          <w:pgSz w:w="11906" w:h="16838" w:code="9"/>
          <w:pgMar w:top="1440" w:right="1440" w:bottom="1440" w:left="1440" w:header="709" w:footer="323" w:gutter="0"/>
          <w:cols w:space="708"/>
          <w:docGrid w:linePitch="360"/>
        </w:sectPr>
      </w:pPr>
    </w:p>
    <w:p w:rsidR="00AD7B23" w:rsidRPr="00FC343C" w:rsidRDefault="00AD7B23" w:rsidP="00AD7B23">
      <w:pPr>
        <w:pStyle w:val="Heading1"/>
        <w:spacing w:before="240" w:after="240"/>
      </w:pPr>
      <w:bookmarkStart w:id="66" w:name="_Toc374547319"/>
      <w:bookmarkStart w:id="67" w:name="_Toc378619279"/>
      <w:bookmarkStart w:id="68" w:name="_Toc417898909"/>
      <w:r w:rsidRPr="00FC343C">
        <w:lastRenderedPageBreak/>
        <w:t>Trainee self-assessment checklist</w:t>
      </w:r>
      <w:bookmarkEnd w:id="66"/>
      <w:bookmarkEnd w:id="67"/>
      <w:bookmarkEnd w:id="68"/>
    </w:p>
    <w:p w:rsidR="00AD7B23" w:rsidRPr="00FC343C" w:rsidRDefault="00AD7B23" w:rsidP="00AD7B23">
      <w:pPr>
        <w:pStyle w:val="BodyCopy"/>
        <w:spacing w:after="240"/>
        <w:rPr>
          <w:noProof w:val="0"/>
        </w:rPr>
      </w:pPr>
      <w:r w:rsidRPr="00FC343C">
        <w:rPr>
          <w:noProof w:val="0"/>
        </w:rPr>
        <w:t>As an indicator to your Trainer/Assessor of your readiness for assessment in this unit please complete the following and hand to your Trainer/Assessor.</w:t>
      </w:r>
    </w:p>
    <w:p w:rsidR="00AD7B23" w:rsidRPr="00FC343C" w:rsidRDefault="00897580" w:rsidP="00A838E0">
      <w:pPr>
        <w:pStyle w:val="Heading3"/>
      </w:pPr>
      <w:r w:rsidRPr="00FC343C">
        <w:fldChar w:fldCharType="begin"/>
      </w:r>
      <w:r w:rsidR="002E04E4" w:rsidRPr="00FC343C">
        <w:instrText xml:space="preserve"> REF  UnitName </w:instrText>
      </w:r>
      <w:r w:rsidR="00FC343C" w:rsidRPr="00FC343C">
        <w:instrText xml:space="preserve"> \* MERGEFORMAT </w:instrText>
      </w:r>
      <w:r w:rsidRPr="00FC343C">
        <w:fldChar w:fldCharType="separate"/>
      </w:r>
      <w:sdt>
        <w:sdtPr>
          <w:alias w:val="Unit name "/>
          <w:tag w:val="Unit name "/>
          <w:id w:val="1868789797"/>
          <w:placeholder>
            <w:docPart w:val="CC86175FCBBB45A0A243E22AD989CB9B"/>
          </w:placeholder>
        </w:sdtPr>
        <w:sdtEndPr>
          <w:rPr>
            <w:highlight w:val="yellow"/>
          </w:rPr>
        </w:sdtEndPr>
        <w:sdtContent>
          <w:r w:rsidR="00F80014" w:rsidRPr="00FC343C">
            <w:t>Conduct pre-departure checks</w:t>
          </w:r>
        </w:sdtContent>
      </w:sdt>
      <w:r w:rsidRPr="00FC343C">
        <w:rPr>
          <w:highlight w:val="yellow"/>
        </w:rPr>
        <w:fldChar w:fldCharType="end"/>
      </w:r>
    </w:p>
    <w:tbl>
      <w:tblPr>
        <w:tblStyle w:val="TableGrid"/>
        <w:tblW w:w="0" w:type="auto"/>
        <w:tblLook w:val="04A0" w:firstRow="1" w:lastRow="0" w:firstColumn="1" w:lastColumn="0" w:noHBand="0" w:noVBand="1"/>
      </w:tblPr>
      <w:tblGrid>
        <w:gridCol w:w="606"/>
        <w:gridCol w:w="6642"/>
        <w:gridCol w:w="837"/>
        <w:gridCol w:w="896"/>
      </w:tblGrid>
      <w:tr w:rsidR="00AD7B23" w:rsidRPr="00FC343C" w:rsidTr="00AD7B23">
        <w:trPr>
          <w:tblHeader/>
        </w:trPr>
        <w:tc>
          <w:tcPr>
            <w:tcW w:w="7248" w:type="dxa"/>
            <w:gridSpan w:val="2"/>
            <w:tcBorders>
              <w:top w:val="nil"/>
              <w:left w:val="nil"/>
              <w:right w:val="single" w:sz="4" w:space="0" w:color="auto"/>
            </w:tcBorders>
            <w:shd w:val="clear" w:color="auto" w:fill="auto"/>
          </w:tcPr>
          <w:p w:rsidR="00AD7B23" w:rsidRPr="00FC343C" w:rsidRDefault="00AD7B23" w:rsidP="00EE3792">
            <w:pPr>
              <w:pStyle w:val="TableTextBold"/>
              <w:rPr>
                <w:noProof w:val="0"/>
              </w:rPr>
            </w:pPr>
          </w:p>
        </w:tc>
        <w:tc>
          <w:tcPr>
            <w:tcW w:w="837" w:type="dxa"/>
            <w:tcBorders>
              <w:left w:val="single" w:sz="4" w:space="0" w:color="auto"/>
            </w:tcBorders>
            <w:shd w:val="clear" w:color="auto" w:fill="E36C0A" w:themeFill="accent6" w:themeFillShade="BF"/>
            <w:vAlign w:val="center"/>
          </w:tcPr>
          <w:p w:rsidR="00AD7B23" w:rsidRPr="00FC343C" w:rsidRDefault="00AD7B23" w:rsidP="00656CD3">
            <w:pPr>
              <w:pStyle w:val="TableHeadingCentreText"/>
              <w:rPr>
                <w:noProof w:val="0"/>
              </w:rPr>
            </w:pPr>
            <w:r w:rsidRPr="00FC343C">
              <w:rPr>
                <w:noProof w:val="0"/>
              </w:rPr>
              <w:t>Yes</w:t>
            </w:r>
          </w:p>
        </w:tc>
        <w:tc>
          <w:tcPr>
            <w:tcW w:w="896" w:type="dxa"/>
            <w:shd w:val="clear" w:color="auto" w:fill="E36C0A" w:themeFill="accent6" w:themeFillShade="BF"/>
            <w:vAlign w:val="center"/>
          </w:tcPr>
          <w:p w:rsidR="00AD7B23" w:rsidRPr="00FC343C" w:rsidRDefault="00AD7B23" w:rsidP="00656CD3">
            <w:pPr>
              <w:pStyle w:val="TableHeadingCentreText"/>
              <w:rPr>
                <w:noProof w:val="0"/>
              </w:rPr>
            </w:pPr>
            <w:r w:rsidRPr="00FC343C">
              <w:rPr>
                <w:noProof w:val="0"/>
              </w:rPr>
              <w:t>No</w:t>
            </w:r>
            <w:r w:rsidRPr="00FC343C">
              <w:rPr>
                <w:noProof w:val="0"/>
                <w:sz w:val="24"/>
                <w:szCs w:val="24"/>
              </w:rPr>
              <w:t>*</w:t>
            </w:r>
          </w:p>
        </w:tc>
      </w:tr>
      <w:tr w:rsidR="00AD7B23" w:rsidRPr="00FC343C" w:rsidTr="00AD7B23">
        <w:tc>
          <w:tcPr>
            <w:tcW w:w="8981" w:type="dxa"/>
            <w:gridSpan w:val="4"/>
            <w:shd w:val="clear" w:color="auto" w:fill="E36C0A" w:themeFill="accent6" w:themeFillShade="BF"/>
            <w:vAlign w:val="center"/>
          </w:tcPr>
          <w:p w:rsidR="00AD7B23" w:rsidRPr="00FC343C" w:rsidRDefault="00AD7B23" w:rsidP="00656CD3">
            <w:pPr>
              <w:pStyle w:val="TableHeading"/>
              <w:rPr>
                <w:noProof w:val="0"/>
              </w:rPr>
            </w:pPr>
            <w:r w:rsidRPr="00FC343C">
              <w:rPr>
                <w:noProof w:val="0"/>
              </w:rPr>
              <w:t xml:space="preserve">Element 1: </w:t>
            </w:r>
            <w:r w:rsidR="00897580" w:rsidRPr="00FC343C">
              <w:rPr>
                <w:noProof w:val="0"/>
              </w:rPr>
              <w:fldChar w:fldCharType="begin"/>
            </w:r>
            <w:r w:rsidR="005402B7" w:rsidRPr="00FC343C">
              <w:rPr>
                <w:noProof w:val="0"/>
              </w:rPr>
              <w:instrText xml:space="preserve"> REF  Element1 </w:instrText>
            </w:r>
            <w:r w:rsidR="00FC343C" w:rsidRPr="00FC343C">
              <w:rPr>
                <w:noProof w:val="0"/>
              </w:rPr>
              <w:instrText xml:space="preserve"> \* MERGEFORMAT </w:instrText>
            </w:r>
            <w:r w:rsidR="00897580" w:rsidRPr="00FC343C">
              <w:rPr>
                <w:noProof w:val="0"/>
              </w:rPr>
              <w:fldChar w:fldCharType="separate"/>
            </w:r>
            <w:r w:rsidR="00F80014" w:rsidRPr="00FC343C">
              <w:rPr>
                <w:noProof w:val="0"/>
              </w:rPr>
              <w:t xml:space="preserve"> </w:t>
            </w:r>
            <w:sdt>
              <w:sdtPr>
                <w:rPr>
                  <w:noProof w:val="0"/>
                  <w:highlight w:val="yellow"/>
                </w:rPr>
                <w:alias w:val="Element1"/>
                <w:tag w:val="Element1"/>
                <w:id w:val="-1760904399"/>
                <w:placeholder>
                  <w:docPart w:val="8D8A69ECE1AC47018BAE3A61FF84E2EC"/>
                </w:placeholder>
              </w:sdtPr>
              <w:sdtContent>
                <w:r w:rsidR="00F80014" w:rsidRPr="00FC343C">
                  <w:rPr>
                    <w:noProof w:val="0"/>
                  </w:rPr>
                  <w:t>Identify tour requirements</w:t>
                </w:r>
              </w:sdtContent>
            </w:sdt>
            <w:r w:rsidR="00897580" w:rsidRPr="00FC343C">
              <w:rPr>
                <w:noProof w:val="0"/>
              </w:rPr>
              <w:fldChar w:fldCharType="end"/>
            </w:r>
          </w:p>
        </w:tc>
      </w:tr>
      <w:tr w:rsidR="00AD7B23" w:rsidRPr="00FC343C" w:rsidTr="00AD7B23">
        <w:tc>
          <w:tcPr>
            <w:tcW w:w="606" w:type="dxa"/>
            <w:vAlign w:val="center"/>
          </w:tcPr>
          <w:p w:rsidR="00AD7B23" w:rsidRPr="00FC343C" w:rsidRDefault="00AD7B23" w:rsidP="00656CD3">
            <w:pPr>
              <w:pStyle w:val="TableText"/>
              <w:rPr>
                <w:noProof w:val="0"/>
              </w:rPr>
            </w:pPr>
            <w:r w:rsidRPr="00FC343C">
              <w:rPr>
                <w:noProof w:val="0"/>
              </w:rPr>
              <w:t>1.1</w:t>
            </w:r>
          </w:p>
        </w:tc>
        <w:tc>
          <w:tcPr>
            <w:tcW w:w="6642" w:type="dxa"/>
          </w:tcPr>
          <w:p w:rsidR="00AD7B23" w:rsidRPr="00FC343C" w:rsidRDefault="00897580" w:rsidP="00656CD3">
            <w:pPr>
              <w:pStyle w:val="TableText"/>
              <w:rPr>
                <w:noProof w:val="0"/>
              </w:rPr>
            </w:pPr>
            <w:r w:rsidRPr="00FC343C">
              <w:rPr>
                <w:noProof w:val="0"/>
              </w:rPr>
              <w:fldChar w:fldCharType="begin"/>
            </w:r>
            <w:r w:rsidR="005402B7" w:rsidRPr="00FC343C">
              <w:rPr>
                <w:noProof w:val="0"/>
              </w:rPr>
              <w:instrText xml:space="preserve"> REF  Criteria11 </w:instrText>
            </w:r>
            <w:r w:rsidR="00FC343C" w:rsidRPr="00FC343C">
              <w:rPr>
                <w:noProof w:val="0"/>
              </w:rPr>
              <w:instrText xml:space="preserve"> \* MERGEFORMAT </w:instrText>
            </w:r>
            <w:r w:rsidRPr="00FC343C">
              <w:rPr>
                <w:noProof w:val="0"/>
              </w:rPr>
              <w:fldChar w:fldCharType="separate"/>
            </w:r>
            <w:sdt>
              <w:sdtPr>
                <w:rPr>
                  <w:noProof w:val="0"/>
                </w:rPr>
                <w:alias w:val="Criteria11"/>
                <w:tag w:val="Criteria11"/>
                <w:id w:val="-399825616"/>
                <w:placeholder>
                  <w:docPart w:val="44412B1B40A94BA6A39E2630A58C26C1"/>
                </w:placeholder>
              </w:sdtPr>
              <w:sdtContent>
                <w:r w:rsidR="00F80014" w:rsidRPr="00FC343C">
                  <w:rPr>
                    <w:noProof w:val="0"/>
                  </w:rPr>
                  <w:t>Identify itinerary for the tour</w:t>
                </w:r>
              </w:sdtContent>
            </w:sdt>
            <w:r w:rsidRPr="00FC343C">
              <w:rPr>
                <w:noProof w:val="0"/>
              </w:rPr>
              <w:fldChar w:fldCharType="end"/>
            </w:r>
          </w:p>
        </w:tc>
        <w:tc>
          <w:tcPr>
            <w:tcW w:w="837" w:type="dxa"/>
            <w:vAlign w:val="center"/>
          </w:tcPr>
          <w:p w:rsidR="00AD7B23" w:rsidRPr="00FC343C" w:rsidRDefault="00897580" w:rsidP="00EE3792">
            <w:pPr>
              <w:pStyle w:val="TrainingEval-Table"/>
              <w:spacing w:before="120" w:after="120" w:line="240" w:lineRule="auto"/>
              <w:rPr>
                <w:rStyle w:val="TrainingEval-Tickbox"/>
                <w:rFonts w:ascii="Helvetica" w:hAnsi="Helvetica"/>
                <w:lang w:val="en-AU"/>
              </w:rPr>
            </w:pPr>
            <w:r w:rsidRPr="00FC343C">
              <w:rPr>
                <w:rStyle w:val="TrainingEval-Tickbox"/>
                <w:rFonts w:ascii="Helvetica" w:hAnsi="Helvetica"/>
                <w:lang w:val="en-AU"/>
              </w:rPr>
              <w:fldChar w:fldCharType="begin">
                <w:ffData>
                  <w:name w:val="Check1"/>
                  <w:enabled/>
                  <w:calcOnExit w:val="0"/>
                  <w:checkBox>
                    <w:sizeAuto/>
                    <w:default w:val="0"/>
                  </w:checkBox>
                </w:ffData>
              </w:fldChar>
            </w:r>
            <w:r w:rsidR="00AD7B23" w:rsidRPr="00FC343C">
              <w:rPr>
                <w:rStyle w:val="TrainingEval-Tickbox"/>
                <w:rFonts w:ascii="Helvetica" w:hAnsi="Helvetica"/>
                <w:lang w:val="en-AU"/>
              </w:rPr>
              <w:instrText xml:space="preserve"> FORMCHECKBOX </w:instrText>
            </w:r>
            <w:r w:rsidRPr="00FC343C">
              <w:rPr>
                <w:rStyle w:val="TrainingEval-Tickbox"/>
                <w:rFonts w:ascii="Helvetica" w:hAnsi="Helvetica"/>
                <w:lang w:val="en-AU"/>
              </w:rPr>
            </w:r>
            <w:r w:rsidRPr="00FC343C">
              <w:rPr>
                <w:rStyle w:val="TrainingEval-Tickbox"/>
                <w:rFonts w:ascii="Helvetica" w:hAnsi="Helvetica"/>
                <w:lang w:val="en-AU"/>
              </w:rPr>
              <w:fldChar w:fldCharType="end"/>
            </w:r>
          </w:p>
        </w:tc>
        <w:tc>
          <w:tcPr>
            <w:tcW w:w="896" w:type="dxa"/>
            <w:vAlign w:val="center"/>
          </w:tcPr>
          <w:p w:rsidR="00AD7B23" w:rsidRPr="00FC343C" w:rsidRDefault="00897580" w:rsidP="00EE3792">
            <w:pPr>
              <w:pStyle w:val="TrainingEval-Table"/>
              <w:spacing w:before="120" w:after="120" w:line="240" w:lineRule="auto"/>
              <w:rPr>
                <w:rStyle w:val="TrainingEval-Tickbox"/>
                <w:rFonts w:ascii="Helvetica" w:hAnsi="Helvetica"/>
                <w:lang w:val="en-AU"/>
              </w:rPr>
            </w:pPr>
            <w:r w:rsidRPr="00FC343C">
              <w:rPr>
                <w:rStyle w:val="TrainingEval-Tickbox"/>
                <w:rFonts w:ascii="Helvetica" w:hAnsi="Helvetica"/>
                <w:lang w:val="en-AU"/>
              </w:rPr>
              <w:fldChar w:fldCharType="begin">
                <w:ffData>
                  <w:name w:val="Check1"/>
                  <w:enabled/>
                  <w:calcOnExit w:val="0"/>
                  <w:checkBox>
                    <w:sizeAuto/>
                    <w:default w:val="0"/>
                  </w:checkBox>
                </w:ffData>
              </w:fldChar>
            </w:r>
            <w:r w:rsidR="00AD7B23" w:rsidRPr="00FC343C">
              <w:rPr>
                <w:rStyle w:val="TrainingEval-Tickbox"/>
                <w:rFonts w:ascii="Helvetica" w:hAnsi="Helvetica"/>
                <w:lang w:val="en-AU"/>
              </w:rPr>
              <w:instrText xml:space="preserve"> FORMCHECKBOX </w:instrText>
            </w:r>
            <w:r w:rsidRPr="00FC343C">
              <w:rPr>
                <w:rStyle w:val="TrainingEval-Tickbox"/>
                <w:rFonts w:ascii="Helvetica" w:hAnsi="Helvetica"/>
                <w:lang w:val="en-AU"/>
              </w:rPr>
            </w:r>
            <w:r w:rsidRPr="00FC343C">
              <w:rPr>
                <w:rStyle w:val="TrainingEval-Tickbox"/>
                <w:rFonts w:ascii="Helvetica" w:hAnsi="Helvetica"/>
                <w:lang w:val="en-AU"/>
              </w:rPr>
              <w:fldChar w:fldCharType="end"/>
            </w:r>
          </w:p>
        </w:tc>
      </w:tr>
      <w:tr w:rsidR="00AD7B23" w:rsidRPr="00FC343C" w:rsidTr="00AD7B23">
        <w:tc>
          <w:tcPr>
            <w:tcW w:w="606" w:type="dxa"/>
            <w:vAlign w:val="center"/>
          </w:tcPr>
          <w:p w:rsidR="00AD7B23" w:rsidRPr="00FC343C" w:rsidRDefault="00AD7B23" w:rsidP="00656CD3">
            <w:pPr>
              <w:pStyle w:val="TableText"/>
              <w:rPr>
                <w:noProof w:val="0"/>
              </w:rPr>
            </w:pPr>
            <w:r w:rsidRPr="00FC343C">
              <w:rPr>
                <w:noProof w:val="0"/>
              </w:rPr>
              <w:t>1.2</w:t>
            </w:r>
          </w:p>
        </w:tc>
        <w:tc>
          <w:tcPr>
            <w:tcW w:w="6642" w:type="dxa"/>
          </w:tcPr>
          <w:p w:rsidR="00AD7B23" w:rsidRPr="00FC343C" w:rsidRDefault="00897580" w:rsidP="00656CD3">
            <w:pPr>
              <w:pStyle w:val="TableText"/>
              <w:rPr>
                <w:noProof w:val="0"/>
              </w:rPr>
            </w:pPr>
            <w:r w:rsidRPr="00FC343C">
              <w:rPr>
                <w:noProof w:val="0"/>
              </w:rPr>
              <w:fldChar w:fldCharType="begin"/>
            </w:r>
            <w:r w:rsidR="005402B7" w:rsidRPr="00FC343C">
              <w:rPr>
                <w:noProof w:val="0"/>
              </w:rPr>
              <w:instrText xml:space="preserve"> REF  Criteria12 </w:instrText>
            </w:r>
            <w:r w:rsidR="00FC343C" w:rsidRPr="00FC343C">
              <w:rPr>
                <w:noProof w:val="0"/>
              </w:rPr>
              <w:instrText xml:space="preserve"> \* MERGEFORMAT </w:instrText>
            </w:r>
            <w:r w:rsidRPr="00FC343C">
              <w:rPr>
                <w:noProof w:val="0"/>
              </w:rPr>
              <w:fldChar w:fldCharType="separate"/>
            </w:r>
            <w:sdt>
              <w:sdtPr>
                <w:rPr>
                  <w:noProof w:val="0"/>
                </w:rPr>
                <w:alias w:val="Criteria12"/>
                <w:tag w:val="Criteria12"/>
                <w:id w:val="-1407834393"/>
                <w:placeholder>
                  <w:docPart w:val="1F8A4B1A737C4703BEB7B1A8FD6BACC2"/>
                </w:placeholder>
              </w:sdtPr>
              <w:sdtContent>
                <w:r w:rsidR="00F80014" w:rsidRPr="00FC343C">
                  <w:rPr>
                    <w:noProof w:val="0"/>
                  </w:rPr>
                  <w:t>Identify group numbers on the tour</w:t>
                </w:r>
              </w:sdtContent>
            </w:sdt>
            <w:r w:rsidRPr="00FC343C">
              <w:rPr>
                <w:noProof w:val="0"/>
              </w:rPr>
              <w:fldChar w:fldCharType="end"/>
            </w:r>
          </w:p>
        </w:tc>
        <w:tc>
          <w:tcPr>
            <w:tcW w:w="837" w:type="dxa"/>
            <w:vAlign w:val="center"/>
          </w:tcPr>
          <w:p w:rsidR="00AD7B23" w:rsidRPr="00FC343C" w:rsidRDefault="00897580" w:rsidP="00EE3792">
            <w:pPr>
              <w:pStyle w:val="TrainingEval-Table"/>
              <w:spacing w:before="120" w:after="120" w:line="240" w:lineRule="auto"/>
              <w:rPr>
                <w:rStyle w:val="TrainingEval-Tickbox"/>
                <w:rFonts w:ascii="Helvetica" w:hAnsi="Helvetica"/>
                <w:lang w:val="en-AU"/>
              </w:rPr>
            </w:pPr>
            <w:r w:rsidRPr="00FC343C">
              <w:rPr>
                <w:rStyle w:val="TrainingEval-Tickbox"/>
                <w:rFonts w:ascii="Helvetica" w:hAnsi="Helvetica"/>
                <w:lang w:val="en-AU"/>
              </w:rPr>
              <w:fldChar w:fldCharType="begin">
                <w:ffData>
                  <w:name w:val="Check1"/>
                  <w:enabled/>
                  <w:calcOnExit w:val="0"/>
                  <w:checkBox>
                    <w:sizeAuto/>
                    <w:default w:val="0"/>
                  </w:checkBox>
                </w:ffData>
              </w:fldChar>
            </w:r>
            <w:r w:rsidR="00AD7B23" w:rsidRPr="00FC343C">
              <w:rPr>
                <w:rStyle w:val="TrainingEval-Tickbox"/>
                <w:rFonts w:ascii="Helvetica" w:hAnsi="Helvetica"/>
                <w:lang w:val="en-AU"/>
              </w:rPr>
              <w:instrText xml:space="preserve"> FORMCHECKBOX </w:instrText>
            </w:r>
            <w:r w:rsidRPr="00FC343C">
              <w:rPr>
                <w:rStyle w:val="TrainingEval-Tickbox"/>
                <w:rFonts w:ascii="Helvetica" w:hAnsi="Helvetica"/>
                <w:lang w:val="en-AU"/>
              </w:rPr>
            </w:r>
            <w:r w:rsidRPr="00FC343C">
              <w:rPr>
                <w:rStyle w:val="TrainingEval-Tickbox"/>
                <w:rFonts w:ascii="Helvetica" w:hAnsi="Helvetica"/>
                <w:lang w:val="en-AU"/>
              </w:rPr>
              <w:fldChar w:fldCharType="end"/>
            </w:r>
          </w:p>
        </w:tc>
        <w:tc>
          <w:tcPr>
            <w:tcW w:w="896" w:type="dxa"/>
            <w:vAlign w:val="center"/>
          </w:tcPr>
          <w:p w:rsidR="00AD7B23" w:rsidRPr="00FC343C" w:rsidRDefault="00897580" w:rsidP="00EE3792">
            <w:pPr>
              <w:pStyle w:val="TrainingEval-Table"/>
              <w:spacing w:before="120" w:after="120" w:line="240" w:lineRule="auto"/>
              <w:rPr>
                <w:rStyle w:val="TrainingEval-Tickbox"/>
                <w:rFonts w:ascii="Helvetica" w:hAnsi="Helvetica"/>
                <w:lang w:val="en-AU"/>
              </w:rPr>
            </w:pPr>
            <w:r w:rsidRPr="00FC343C">
              <w:rPr>
                <w:rStyle w:val="TrainingEval-Tickbox"/>
                <w:rFonts w:ascii="Helvetica" w:hAnsi="Helvetica"/>
                <w:lang w:val="en-AU"/>
              </w:rPr>
              <w:fldChar w:fldCharType="begin">
                <w:ffData>
                  <w:name w:val="Check1"/>
                  <w:enabled/>
                  <w:calcOnExit w:val="0"/>
                  <w:checkBox>
                    <w:sizeAuto/>
                    <w:default w:val="0"/>
                  </w:checkBox>
                </w:ffData>
              </w:fldChar>
            </w:r>
            <w:r w:rsidR="00AD7B23" w:rsidRPr="00FC343C">
              <w:rPr>
                <w:rStyle w:val="TrainingEval-Tickbox"/>
                <w:rFonts w:ascii="Helvetica" w:hAnsi="Helvetica"/>
                <w:lang w:val="en-AU"/>
              </w:rPr>
              <w:instrText xml:space="preserve"> FORMCHECKBOX </w:instrText>
            </w:r>
            <w:r w:rsidRPr="00FC343C">
              <w:rPr>
                <w:rStyle w:val="TrainingEval-Tickbox"/>
                <w:rFonts w:ascii="Helvetica" w:hAnsi="Helvetica"/>
                <w:lang w:val="en-AU"/>
              </w:rPr>
            </w:r>
            <w:r w:rsidRPr="00FC343C">
              <w:rPr>
                <w:rStyle w:val="TrainingEval-Tickbox"/>
                <w:rFonts w:ascii="Helvetica" w:hAnsi="Helvetica"/>
                <w:lang w:val="en-AU"/>
              </w:rPr>
              <w:fldChar w:fldCharType="end"/>
            </w:r>
          </w:p>
        </w:tc>
      </w:tr>
      <w:tr w:rsidR="00AD7B23" w:rsidRPr="00FC343C" w:rsidTr="00AD7B23">
        <w:tc>
          <w:tcPr>
            <w:tcW w:w="606" w:type="dxa"/>
            <w:vAlign w:val="center"/>
          </w:tcPr>
          <w:p w:rsidR="00AD7B23" w:rsidRPr="00FC343C" w:rsidRDefault="00AD7B23" w:rsidP="00656CD3">
            <w:pPr>
              <w:pStyle w:val="TableText"/>
              <w:rPr>
                <w:noProof w:val="0"/>
              </w:rPr>
            </w:pPr>
            <w:r w:rsidRPr="00FC343C">
              <w:rPr>
                <w:noProof w:val="0"/>
              </w:rPr>
              <w:t>1.3</w:t>
            </w:r>
          </w:p>
        </w:tc>
        <w:tc>
          <w:tcPr>
            <w:tcW w:w="6642" w:type="dxa"/>
          </w:tcPr>
          <w:p w:rsidR="00AD7B23" w:rsidRPr="00FC343C" w:rsidRDefault="00897580" w:rsidP="00656CD3">
            <w:pPr>
              <w:pStyle w:val="TableText"/>
              <w:rPr>
                <w:noProof w:val="0"/>
              </w:rPr>
            </w:pPr>
            <w:r w:rsidRPr="00FC343C">
              <w:rPr>
                <w:noProof w:val="0"/>
              </w:rPr>
              <w:fldChar w:fldCharType="begin"/>
            </w:r>
            <w:r w:rsidR="005402B7" w:rsidRPr="00FC343C">
              <w:rPr>
                <w:noProof w:val="0"/>
              </w:rPr>
              <w:instrText xml:space="preserve"> REF  Criteria13 </w:instrText>
            </w:r>
            <w:r w:rsidR="00FC343C" w:rsidRPr="00FC343C">
              <w:rPr>
                <w:noProof w:val="0"/>
              </w:rPr>
              <w:instrText xml:space="preserve"> \* MERGEFORMAT </w:instrText>
            </w:r>
            <w:r w:rsidRPr="00FC343C">
              <w:rPr>
                <w:noProof w:val="0"/>
              </w:rPr>
              <w:fldChar w:fldCharType="separate"/>
            </w:r>
            <w:sdt>
              <w:sdtPr>
                <w:rPr>
                  <w:noProof w:val="0"/>
                </w:rPr>
                <w:alias w:val="Criteria13"/>
                <w:tag w:val="Criteria13"/>
                <w:id w:val="1765421524"/>
                <w:placeholder>
                  <w:docPart w:val="770628A490E848A48E92BAF3CFD30449"/>
                </w:placeholder>
              </w:sdtPr>
              <w:sdtContent>
                <w:r w:rsidR="00F80014" w:rsidRPr="00FC343C">
                  <w:rPr>
                    <w:noProof w:val="0"/>
                  </w:rPr>
                  <w:t>Identify supplies that can be obtained on tour</w:t>
                </w:r>
              </w:sdtContent>
            </w:sdt>
            <w:r w:rsidRPr="00FC343C">
              <w:rPr>
                <w:noProof w:val="0"/>
              </w:rPr>
              <w:fldChar w:fldCharType="end"/>
            </w:r>
          </w:p>
        </w:tc>
        <w:tc>
          <w:tcPr>
            <w:tcW w:w="837" w:type="dxa"/>
            <w:vAlign w:val="center"/>
          </w:tcPr>
          <w:p w:rsidR="00AD7B23" w:rsidRPr="00FC343C" w:rsidRDefault="00897580" w:rsidP="00EE3792">
            <w:pPr>
              <w:pStyle w:val="TrainingEval-Table"/>
              <w:spacing w:before="120" w:after="120" w:line="240" w:lineRule="auto"/>
              <w:rPr>
                <w:rStyle w:val="TrainingEval-Tickbox"/>
                <w:rFonts w:ascii="Helvetica" w:hAnsi="Helvetica"/>
                <w:lang w:val="en-AU"/>
              </w:rPr>
            </w:pPr>
            <w:r w:rsidRPr="00FC343C">
              <w:rPr>
                <w:rStyle w:val="TrainingEval-Tickbox"/>
                <w:rFonts w:ascii="Helvetica" w:hAnsi="Helvetica"/>
                <w:lang w:val="en-AU"/>
              </w:rPr>
              <w:fldChar w:fldCharType="begin">
                <w:ffData>
                  <w:name w:val="Check1"/>
                  <w:enabled/>
                  <w:calcOnExit w:val="0"/>
                  <w:checkBox>
                    <w:sizeAuto/>
                    <w:default w:val="0"/>
                  </w:checkBox>
                </w:ffData>
              </w:fldChar>
            </w:r>
            <w:r w:rsidR="00AD7B23" w:rsidRPr="00FC343C">
              <w:rPr>
                <w:rStyle w:val="TrainingEval-Tickbox"/>
                <w:rFonts w:ascii="Helvetica" w:hAnsi="Helvetica"/>
                <w:lang w:val="en-AU"/>
              </w:rPr>
              <w:instrText xml:space="preserve"> FORMCHECKBOX </w:instrText>
            </w:r>
            <w:r w:rsidRPr="00FC343C">
              <w:rPr>
                <w:rStyle w:val="TrainingEval-Tickbox"/>
                <w:rFonts w:ascii="Helvetica" w:hAnsi="Helvetica"/>
                <w:lang w:val="en-AU"/>
              </w:rPr>
            </w:r>
            <w:r w:rsidRPr="00FC343C">
              <w:rPr>
                <w:rStyle w:val="TrainingEval-Tickbox"/>
                <w:rFonts w:ascii="Helvetica" w:hAnsi="Helvetica"/>
                <w:lang w:val="en-AU"/>
              </w:rPr>
              <w:fldChar w:fldCharType="end"/>
            </w:r>
          </w:p>
        </w:tc>
        <w:tc>
          <w:tcPr>
            <w:tcW w:w="896" w:type="dxa"/>
            <w:vAlign w:val="center"/>
          </w:tcPr>
          <w:p w:rsidR="00AD7B23" w:rsidRPr="00FC343C" w:rsidRDefault="00897580" w:rsidP="00EE3792">
            <w:pPr>
              <w:pStyle w:val="TrainingEval-Table"/>
              <w:spacing w:before="120" w:after="120" w:line="240" w:lineRule="auto"/>
              <w:rPr>
                <w:rStyle w:val="TrainingEval-Tickbox"/>
                <w:rFonts w:ascii="Helvetica" w:hAnsi="Helvetica"/>
                <w:lang w:val="en-AU"/>
              </w:rPr>
            </w:pPr>
            <w:r w:rsidRPr="00FC343C">
              <w:rPr>
                <w:rStyle w:val="TrainingEval-Tickbox"/>
                <w:rFonts w:ascii="Helvetica" w:hAnsi="Helvetica"/>
                <w:lang w:val="en-AU"/>
              </w:rPr>
              <w:fldChar w:fldCharType="begin">
                <w:ffData>
                  <w:name w:val="Check1"/>
                  <w:enabled/>
                  <w:calcOnExit w:val="0"/>
                  <w:checkBox>
                    <w:sizeAuto/>
                    <w:default w:val="0"/>
                  </w:checkBox>
                </w:ffData>
              </w:fldChar>
            </w:r>
            <w:r w:rsidR="00AD7B23" w:rsidRPr="00FC343C">
              <w:rPr>
                <w:rStyle w:val="TrainingEval-Tickbox"/>
                <w:rFonts w:ascii="Helvetica" w:hAnsi="Helvetica"/>
                <w:lang w:val="en-AU"/>
              </w:rPr>
              <w:instrText xml:space="preserve"> FORMCHECKBOX </w:instrText>
            </w:r>
            <w:r w:rsidRPr="00FC343C">
              <w:rPr>
                <w:rStyle w:val="TrainingEval-Tickbox"/>
                <w:rFonts w:ascii="Helvetica" w:hAnsi="Helvetica"/>
                <w:lang w:val="en-AU"/>
              </w:rPr>
            </w:r>
            <w:r w:rsidRPr="00FC343C">
              <w:rPr>
                <w:rStyle w:val="TrainingEval-Tickbox"/>
                <w:rFonts w:ascii="Helvetica" w:hAnsi="Helvetica"/>
                <w:lang w:val="en-AU"/>
              </w:rPr>
              <w:fldChar w:fldCharType="end"/>
            </w:r>
          </w:p>
        </w:tc>
      </w:tr>
      <w:tr w:rsidR="00AD7B23" w:rsidRPr="00FC343C" w:rsidTr="00AD7B23">
        <w:tc>
          <w:tcPr>
            <w:tcW w:w="606" w:type="dxa"/>
            <w:vAlign w:val="center"/>
          </w:tcPr>
          <w:p w:rsidR="00AD7B23" w:rsidRPr="00FC343C" w:rsidRDefault="00AD7B23" w:rsidP="00656CD3">
            <w:pPr>
              <w:pStyle w:val="TableText"/>
              <w:rPr>
                <w:noProof w:val="0"/>
              </w:rPr>
            </w:pPr>
            <w:r w:rsidRPr="00FC343C">
              <w:rPr>
                <w:noProof w:val="0"/>
              </w:rPr>
              <w:t>1.4</w:t>
            </w:r>
          </w:p>
        </w:tc>
        <w:tc>
          <w:tcPr>
            <w:tcW w:w="6642" w:type="dxa"/>
          </w:tcPr>
          <w:p w:rsidR="00AD7B23" w:rsidRPr="00FC343C" w:rsidRDefault="00897580" w:rsidP="00656CD3">
            <w:pPr>
              <w:pStyle w:val="TableText"/>
              <w:rPr>
                <w:noProof w:val="0"/>
              </w:rPr>
            </w:pPr>
            <w:r w:rsidRPr="00FC343C">
              <w:rPr>
                <w:noProof w:val="0"/>
              </w:rPr>
              <w:fldChar w:fldCharType="begin"/>
            </w:r>
            <w:r w:rsidR="005402B7" w:rsidRPr="00FC343C">
              <w:rPr>
                <w:noProof w:val="0"/>
              </w:rPr>
              <w:instrText xml:space="preserve"> REF  Criteria14 </w:instrText>
            </w:r>
            <w:r w:rsidR="00FC343C" w:rsidRPr="00FC343C">
              <w:rPr>
                <w:noProof w:val="0"/>
              </w:rPr>
              <w:instrText xml:space="preserve"> \* MERGEFORMAT </w:instrText>
            </w:r>
            <w:r w:rsidRPr="00FC343C">
              <w:rPr>
                <w:noProof w:val="0"/>
              </w:rPr>
              <w:fldChar w:fldCharType="separate"/>
            </w:r>
            <w:sdt>
              <w:sdtPr>
                <w:rPr>
                  <w:noProof w:val="0"/>
                </w:rPr>
                <w:alias w:val="Criteria14"/>
                <w:tag w:val="Criteria14"/>
                <w:id w:val="-1032421682"/>
                <w:placeholder>
                  <w:docPart w:val="78B3E9A262F04FD88858A4E2CE94E60E"/>
                </w:placeholder>
              </w:sdtPr>
              <w:sdtContent>
                <w:r w:rsidR="00F80014" w:rsidRPr="00FC343C">
                  <w:rPr>
                    <w:noProof w:val="0"/>
                  </w:rPr>
                  <w:t>Identify special needs for the tour</w:t>
                </w:r>
              </w:sdtContent>
            </w:sdt>
            <w:r w:rsidRPr="00FC343C">
              <w:rPr>
                <w:noProof w:val="0"/>
              </w:rPr>
              <w:fldChar w:fldCharType="end"/>
            </w:r>
          </w:p>
        </w:tc>
        <w:tc>
          <w:tcPr>
            <w:tcW w:w="837" w:type="dxa"/>
            <w:vAlign w:val="center"/>
          </w:tcPr>
          <w:p w:rsidR="00AD7B23" w:rsidRPr="00FC343C" w:rsidRDefault="00897580" w:rsidP="00EE3792">
            <w:pPr>
              <w:pStyle w:val="TrainingEval-Table"/>
              <w:spacing w:before="120" w:after="120" w:line="240" w:lineRule="auto"/>
              <w:rPr>
                <w:rStyle w:val="TrainingEval-Tickbox"/>
                <w:rFonts w:ascii="Helvetica" w:hAnsi="Helvetica"/>
                <w:lang w:val="en-AU"/>
              </w:rPr>
            </w:pPr>
            <w:r w:rsidRPr="00FC343C">
              <w:rPr>
                <w:rStyle w:val="TrainingEval-Tickbox"/>
                <w:rFonts w:ascii="Helvetica" w:hAnsi="Helvetica"/>
                <w:lang w:val="en-AU"/>
              </w:rPr>
              <w:fldChar w:fldCharType="begin">
                <w:ffData>
                  <w:name w:val="Check1"/>
                  <w:enabled/>
                  <w:calcOnExit w:val="0"/>
                  <w:checkBox>
                    <w:sizeAuto/>
                    <w:default w:val="0"/>
                  </w:checkBox>
                </w:ffData>
              </w:fldChar>
            </w:r>
            <w:r w:rsidR="00AD7B23" w:rsidRPr="00FC343C">
              <w:rPr>
                <w:rStyle w:val="TrainingEval-Tickbox"/>
                <w:rFonts w:ascii="Helvetica" w:hAnsi="Helvetica"/>
                <w:lang w:val="en-AU"/>
              </w:rPr>
              <w:instrText xml:space="preserve"> FORMCHECKBOX </w:instrText>
            </w:r>
            <w:r w:rsidRPr="00FC343C">
              <w:rPr>
                <w:rStyle w:val="TrainingEval-Tickbox"/>
                <w:rFonts w:ascii="Helvetica" w:hAnsi="Helvetica"/>
                <w:lang w:val="en-AU"/>
              </w:rPr>
            </w:r>
            <w:r w:rsidRPr="00FC343C">
              <w:rPr>
                <w:rStyle w:val="TrainingEval-Tickbox"/>
                <w:rFonts w:ascii="Helvetica" w:hAnsi="Helvetica"/>
                <w:lang w:val="en-AU"/>
              </w:rPr>
              <w:fldChar w:fldCharType="end"/>
            </w:r>
          </w:p>
        </w:tc>
        <w:tc>
          <w:tcPr>
            <w:tcW w:w="896" w:type="dxa"/>
            <w:vAlign w:val="center"/>
          </w:tcPr>
          <w:p w:rsidR="00AD7B23" w:rsidRPr="00FC343C" w:rsidRDefault="00897580" w:rsidP="00EE3792">
            <w:pPr>
              <w:pStyle w:val="TrainingEval-Table"/>
              <w:spacing w:before="120" w:after="120" w:line="240" w:lineRule="auto"/>
              <w:rPr>
                <w:rStyle w:val="TrainingEval-Tickbox"/>
                <w:rFonts w:ascii="Helvetica" w:hAnsi="Helvetica"/>
                <w:lang w:val="en-AU"/>
              </w:rPr>
            </w:pPr>
            <w:r w:rsidRPr="00FC343C">
              <w:rPr>
                <w:rStyle w:val="TrainingEval-Tickbox"/>
                <w:rFonts w:ascii="Helvetica" w:hAnsi="Helvetica"/>
                <w:lang w:val="en-AU"/>
              </w:rPr>
              <w:fldChar w:fldCharType="begin">
                <w:ffData>
                  <w:name w:val="Check1"/>
                  <w:enabled/>
                  <w:calcOnExit w:val="0"/>
                  <w:checkBox>
                    <w:sizeAuto/>
                    <w:default w:val="0"/>
                  </w:checkBox>
                </w:ffData>
              </w:fldChar>
            </w:r>
            <w:r w:rsidR="00AD7B23" w:rsidRPr="00FC343C">
              <w:rPr>
                <w:rStyle w:val="TrainingEval-Tickbox"/>
                <w:rFonts w:ascii="Helvetica" w:hAnsi="Helvetica"/>
                <w:lang w:val="en-AU"/>
              </w:rPr>
              <w:instrText xml:space="preserve"> FORMCHECKBOX </w:instrText>
            </w:r>
            <w:r w:rsidRPr="00FC343C">
              <w:rPr>
                <w:rStyle w:val="TrainingEval-Tickbox"/>
                <w:rFonts w:ascii="Helvetica" w:hAnsi="Helvetica"/>
                <w:lang w:val="en-AU"/>
              </w:rPr>
            </w:r>
            <w:r w:rsidRPr="00FC343C">
              <w:rPr>
                <w:rStyle w:val="TrainingEval-Tickbox"/>
                <w:rFonts w:ascii="Helvetica" w:hAnsi="Helvetica"/>
                <w:lang w:val="en-AU"/>
              </w:rPr>
              <w:fldChar w:fldCharType="end"/>
            </w:r>
          </w:p>
        </w:tc>
      </w:tr>
      <w:tr w:rsidR="00F06B58" w:rsidRPr="00FC343C" w:rsidTr="00AD7B23">
        <w:tc>
          <w:tcPr>
            <w:tcW w:w="606" w:type="dxa"/>
            <w:vAlign w:val="center"/>
          </w:tcPr>
          <w:p w:rsidR="00F06B58" w:rsidRPr="00FC343C" w:rsidRDefault="00656CD3" w:rsidP="00656CD3">
            <w:pPr>
              <w:pStyle w:val="TableText"/>
              <w:rPr>
                <w:noProof w:val="0"/>
              </w:rPr>
            </w:pPr>
            <w:r w:rsidRPr="00FC343C">
              <w:rPr>
                <w:noProof w:val="0"/>
              </w:rPr>
              <w:t>1.5</w:t>
            </w:r>
          </w:p>
        </w:tc>
        <w:tc>
          <w:tcPr>
            <w:tcW w:w="6642" w:type="dxa"/>
          </w:tcPr>
          <w:p w:rsidR="00F06B58" w:rsidRPr="00FC343C" w:rsidRDefault="00897580" w:rsidP="00656CD3">
            <w:pPr>
              <w:pStyle w:val="TableText"/>
              <w:rPr>
                <w:noProof w:val="0"/>
              </w:rPr>
            </w:pPr>
            <w:r w:rsidRPr="00FC343C">
              <w:rPr>
                <w:noProof w:val="0"/>
              </w:rPr>
              <w:fldChar w:fldCharType="begin"/>
            </w:r>
            <w:r w:rsidR="005402B7" w:rsidRPr="00FC343C">
              <w:rPr>
                <w:noProof w:val="0"/>
              </w:rPr>
              <w:instrText xml:space="preserve"> REF  Criteria15 </w:instrText>
            </w:r>
            <w:r w:rsidR="00FC343C" w:rsidRPr="00FC343C">
              <w:rPr>
                <w:noProof w:val="0"/>
              </w:rPr>
              <w:instrText xml:space="preserve"> \* MERGEFORMAT </w:instrText>
            </w:r>
            <w:r w:rsidRPr="00FC343C">
              <w:rPr>
                <w:noProof w:val="0"/>
              </w:rPr>
              <w:fldChar w:fldCharType="separate"/>
            </w:r>
            <w:sdt>
              <w:sdtPr>
                <w:rPr>
                  <w:noProof w:val="0"/>
                </w:rPr>
                <w:alias w:val="Criteria15"/>
                <w:tag w:val="Criteria15"/>
                <w:id w:val="-25105597"/>
                <w:placeholder>
                  <w:docPart w:val="11585BCDD6C9461BA8D1958768DBD775"/>
                </w:placeholder>
              </w:sdtPr>
              <w:sdtContent>
                <w:r w:rsidR="00F80014" w:rsidRPr="00FC343C">
                  <w:rPr>
                    <w:noProof w:val="0"/>
                  </w:rPr>
                  <w:t>Identify budget for equipment and supplies for the tour</w:t>
                </w:r>
              </w:sdtContent>
            </w:sdt>
            <w:r w:rsidRPr="00FC343C">
              <w:rPr>
                <w:noProof w:val="0"/>
              </w:rPr>
              <w:fldChar w:fldCharType="end"/>
            </w:r>
          </w:p>
        </w:tc>
        <w:tc>
          <w:tcPr>
            <w:tcW w:w="837" w:type="dxa"/>
            <w:vAlign w:val="center"/>
          </w:tcPr>
          <w:p w:rsidR="00F06B58" w:rsidRPr="00FC343C" w:rsidRDefault="00897580" w:rsidP="00F06B58">
            <w:pPr>
              <w:pStyle w:val="TrainingEval-Table"/>
              <w:spacing w:before="120" w:after="120" w:line="240" w:lineRule="auto"/>
              <w:rPr>
                <w:rStyle w:val="TrainingEval-Tickbox"/>
                <w:rFonts w:ascii="Helvetica" w:hAnsi="Helvetica"/>
                <w:lang w:val="en-AU"/>
              </w:rPr>
            </w:pPr>
            <w:r w:rsidRPr="00FC343C">
              <w:rPr>
                <w:rStyle w:val="TrainingEval-Tickbox"/>
                <w:rFonts w:ascii="Helvetica" w:hAnsi="Helvetica"/>
                <w:lang w:val="en-AU"/>
              </w:rPr>
              <w:fldChar w:fldCharType="begin">
                <w:ffData>
                  <w:name w:val="Check1"/>
                  <w:enabled/>
                  <w:calcOnExit w:val="0"/>
                  <w:checkBox>
                    <w:sizeAuto/>
                    <w:default w:val="0"/>
                  </w:checkBox>
                </w:ffData>
              </w:fldChar>
            </w:r>
            <w:r w:rsidR="00F06B58" w:rsidRPr="00FC343C">
              <w:rPr>
                <w:rStyle w:val="TrainingEval-Tickbox"/>
                <w:rFonts w:ascii="Helvetica" w:hAnsi="Helvetica"/>
                <w:lang w:val="en-AU"/>
              </w:rPr>
              <w:instrText xml:space="preserve"> FORMCHECKBOX </w:instrText>
            </w:r>
            <w:r w:rsidRPr="00FC343C">
              <w:rPr>
                <w:rStyle w:val="TrainingEval-Tickbox"/>
                <w:rFonts w:ascii="Helvetica" w:hAnsi="Helvetica"/>
                <w:lang w:val="en-AU"/>
              </w:rPr>
            </w:r>
            <w:r w:rsidRPr="00FC343C">
              <w:rPr>
                <w:rStyle w:val="TrainingEval-Tickbox"/>
                <w:rFonts w:ascii="Helvetica" w:hAnsi="Helvetica"/>
                <w:lang w:val="en-AU"/>
              </w:rPr>
              <w:fldChar w:fldCharType="end"/>
            </w:r>
          </w:p>
        </w:tc>
        <w:tc>
          <w:tcPr>
            <w:tcW w:w="896" w:type="dxa"/>
            <w:vAlign w:val="center"/>
          </w:tcPr>
          <w:p w:rsidR="00F06B58" w:rsidRPr="00FC343C" w:rsidRDefault="00897580" w:rsidP="00F06B58">
            <w:pPr>
              <w:pStyle w:val="TrainingEval-Table"/>
              <w:spacing w:before="120" w:after="120" w:line="240" w:lineRule="auto"/>
              <w:rPr>
                <w:rStyle w:val="TrainingEval-Tickbox"/>
                <w:rFonts w:ascii="Helvetica" w:hAnsi="Helvetica"/>
                <w:lang w:val="en-AU"/>
              </w:rPr>
            </w:pPr>
            <w:r w:rsidRPr="00FC343C">
              <w:rPr>
                <w:rStyle w:val="TrainingEval-Tickbox"/>
                <w:rFonts w:ascii="Helvetica" w:hAnsi="Helvetica"/>
                <w:lang w:val="en-AU"/>
              </w:rPr>
              <w:fldChar w:fldCharType="begin">
                <w:ffData>
                  <w:name w:val="Check1"/>
                  <w:enabled/>
                  <w:calcOnExit w:val="0"/>
                  <w:checkBox>
                    <w:sizeAuto/>
                    <w:default w:val="0"/>
                  </w:checkBox>
                </w:ffData>
              </w:fldChar>
            </w:r>
            <w:r w:rsidR="00F06B58" w:rsidRPr="00FC343C">
              <w:rPr>
                <w:rStyle w:val="TrainingEval-Tickbox"/>
                <w:rFonts w:ascii="Helvetica" w:hAnsi="Helvetica"/>
                <w:lang w:val="en-AU"/>
              </w:rPr>
              <w:instrText xml:space="preserve"> FORMCHECKBOX </w:instrText>
            </w:r>
            <w:r w:rsidRPr="00FC343C">
              <w:rPr>
                <w:rStyle w:val="TrainingEval-Tickbox"/>
                <w:rFonts w:ascii="Helvetica" w:hAnsi="Helvetica"/>
                <w:lang w:val="en-AU"/>
              </w:rPr>
            </w:r>
            <w:r w:rsidRPr="00FC343C">
              <w:rPr>
                <w:rStyle w:val="TrainingEval-Tickbox"/>
                <w:rFonts w:ascii="Helvetica" w:hAnsi="Helvetica"/>
                <w:lang w:val="en-AU"/>
              </w:rPr>
              <w:fldChar w:fldCharType="end"/>
            </w:r>
          </w:p>
        </w:tc>
      </w:tr>
      <w:tr w:rsidR="00F06B58" w:rsidRPr="00FC343C" w:rsidTr="00AD7B23">
        <w:tc>
          <w:tcPr>
            <w:tcW w:w="606" w:type="dxa"/>
            <w:vAlign w:val="center"/>
          </w:tcPr>
          <w:p w:rsidR="00F06B58" w:rsidRPr="00FC343C" w:rsidRDefault="00656CD3" w:rsidP="00656CD3">
            <w:pPr>
              <w:pStyle w:val="TableText"/>
              <w:rPr>
                <w:noProof w:val="0"/>
              </w:rPr>
            </w:pPr>
            <w:r w:rsidRPr="00FC343C">
              <w:rPr>
                <w:noProof w:val="0"/>
              </w:rPr>
              <w:t>1.6</w:t>
            </w:r>
          </w:p>
        </w:tc>
        <w:tc>
          <w:tcPr>
            <w:tcW w:w="6642" w:type="dxa"/>
          </w:tcPr>
          <w:p w:rsidR="00F06B58" w:rsidRPr="00FC343C" w:rsidRDefault="00897580" w:rsidP="00656CD3">
            <w:pPr>
              <w:pStyle w:val="TableText"/>
              <w:rPr>
                <w:noProof w:val="0"/>
              </w:rPr>
            </w:pPr>
            <w:r w:rsidRPr="00FC343C">
              <w:rPr>
                <w:noProof w:val="0"/>
              </w:rPr>
              <w:fldChar w:fldCharType="begin"/>
            </w:r>
            <w:r w:rsidR="005402B7" w:rsidRPr="00FC343C">
              <w:rPr>
                <w:noProof w:val="0"/>
              </w:rPr>
              <w:instrText xml:space="preserve"> REF  Criteria16 </w:instrText>
            </w:r>
            <w:r w:rsidR="00FC343C" w:rsidRPr="00FC343C">
              <w:rPr>
                <w:noProof w:val="0"/>
              </w:rPr>
              <w:instrText xml:space="preserve"> \* MERGEFORMAT </w:instrText>
            </w:r>
            <w:r w:rsidRPr="00FC343C">
              <w:rPr>
                <w:noProof w:val="0"/>
              </w:rPr>
              <w:fldChar w:fldCharType="separate"/>
            </w:r>
            <w:sdt>
              <w:sdtPr>
                <w:rPr>
                  <w:noProof w:val="0"/>
                </w:rPr>
                <w:alias w:val="Criteria16"/>
                <w:tag w:val="Criteria16"/>
                <w:id w:val="-440613515"/>
                <w:placeholder>
                  <w:docPart w:val="AB8D955C5A124CC4B00A2E454937610A"/>
                </w:placeholder>
              </w:sdtPr>
              <w:sdtContent>
                <w:r w:rsidR="00F80014" w:rsidRPr="00FC343C">
                  <w:rPr>
                    <w:noProof w:val="0"/>
                  </w:rPr>
                  <w:t>Determine final requirements for the tour</w:t>
                </w:r>
              </w:sdtContent>
            </w:sdt>
            <w:r w:rsidRPr="00FC343C">
              <w:rPr>
                <w:noProof w:val="0"/>
              </w:rPr>
              <w:fldChar w:fldCharType="end"/>
            </w:r>
          </w:p>
        </w:tc>
        <w:tc>
          <w:tcPr>
            <w:tcW w:w="837" w:type="dxa"/>
            <w:vAlign w:val="center"/>
          </w:tcPr>
          <w:p w:rsidR="00F06B58" w:rsidRPr="00FC343C" w:rsidRDefault="00897580" w:rsidP="00F06B58">
            <w:pPr>
              <w:pStyle w:val="TrainingEval-Table"/>
              <w:spacing w:before="120" w:after="120" w:line="240" w:lineRule="auto"/>
              <w:rPr>
                <w:rStyle w:val="TrainingEval-Tickbox"/>
                <w:rFonts w:ascii="Helvetica" w:hAnsi="Helvetica"/>
                <w:lang w:val="en-AU"/>
              </w:rPr>
            </w:pPr>
            <w:r w:rsidRPr="00FC343C">
              <w:rPr>
                <w:rStyle w:val="TrainingEval-Tickbox"/>
                <w:rFonts w:ascii="Helvetica" w:hAnsi="Helvetica"/>
                <w:lang w:val="en-AU"/>
              </w:rPr>
              <w:fldChar w:fldCharType="begin">
                <w:ffData>
                  <w:name w:val="Check1"/>
                  <w:enabled/>
                  <w:calcOnExit w:val="0"/>
                  <w:checkBox>
                    <w:sizeAuto/>
                    <w:default w:val="0"/>
                  </w:checkBox>
                </w:ffData>
              </w:fldChar>
            </w:r>
            <w:r w:rsidR="00F06B58" w:rsidRPr="00FC343C">
              <w:rPr>
                <w:rStyle w:val="TrainingEval-Tickbox"/>
                <w:rFonts w:ascii="Helvetica" w:hAnsi="Helvetica"/>
                <w:lang w:val="en-AU"/>
              </w:rPr>
              <w:instrText xml:space="preserve"> FORMCHECKBOX </w:instrText>
            </w:r>
            <w:r w:rsidRPr="00FC343C">
              <w:rPr>
                <w:rStyle w:val="TrainingEval-Tickbox"/>
                <w:rFonts w:ascii="Helvetica" w:hAnsi="Helvetica"/>
                <w:lang w:val="en-AU"/>
              </w:rPr>
            </w:r>
            <w:r w:rsidRPr="00FC343C">
              <w:rPr>
                <w:rStyle w:val="TrainingEval-Tickbox"/>
                <w:rFonts w:ascii="Helvetica" w:hAnsi="Helvetica"/>
                <w:lang w:val="en-AU"/>
              </w:rPr>
              <w:fldChar w:fldCharType="end"/>
            </w:r>
          </w:p>
        </w:tc>
        <w:tc>
          <w:tcPr>
            <w:tcW w:w="896" w:type="dxa"/>
            <w:vAlign w:val="center"/>
          </w:tcPr>
          <w:p w:rsidR="00F06B58" w:rsidRPr="00FC343C" w:rsidRDefault="00897580" w:rsidP="00F06B58">
            <w:pPr>
              <w:pStyle w:val="TrainingEval-Table"/>
              <w:spacing w:before="120" w:after="120" w:line="240" w:lineRule="auto"/>
              <w:rPr>
                <w:rStyle w:val="TrainingEval-Tickbox"/>
                <w:rFonts w:ascii="Helvetica" w:hAnsi="Helvetica"/>
                <w:lang w:val="en-AU"/>
              </w:rPr>
            </w:pPr>
            <w:r w:rsidRPr="00FC343C">
              <w:rPr>
                <w:rStyle w:val="TrainingEval-Tickbox"/>
                <w:rFonts w:ascii="Helvetica" w:hAnsi="Helvetica"/>
                <w:lang w:val="en-AU"/>
              </w:rPr>
              <w:fldChar w:fldCharType="begin">
                <w:ffData>
                  <w:name w:val="Check1"/>
                  <w:enabled/>
                  <w:calcOnExit w:val="0"/>
                  <w:checkBox>
                    <w:sizeAuto/>
                    <w:default w:val="0"/>
                  </w:checkBox>
                </w:ffData>
              </w:fldChar>
            </w:r>
            <w:r w:rsidR="00F06B58" w:rsidRPr="00FC343C">
              <w:rPr>
                <w:rStyle w:val="TrainingEval-Tickbox"/>
                <w:rFonts w:ascii="Helvetica" w:hAnsi="Helvetica"/>
                <w:lang w:val="en-AU"/>
              </w:rPr>
              <w:instrText xml:space="preserve"> FORMCHECKBOX </w:instrText>
            </w:r>
            <w:r w:rsidRPr="00FC343C">
              <w:rPr>
                <w:rStyle w:val="TrainingEval-Tickbox"/>
                <w:rFonts w:ascii="Helvetica" w:hAnsi="Helvetica"/>
                <w:lang w:val="en-AU"/>
              </w:rPr>
            </w:r>
            <w:r w:rsidRPr="00FC343C">
              <w:rPr>
                <w:rStyle w:val="TrainingEval-Tickbox"/>
                <w:rFonts w:ascii="Helvetica" w:hAnsi="Helvetica"/>
                <w:lang w:val="en-AU"/>
              </w:rPr>
              <w:fldChar w:fldCharType="end"/>
            </w:r>
          </w:p>
        </w:tc>
      </w:tr>
      <w:tr w:rsidR="00AD7B23" w:rsidRPr="00FC343C" w:rsidTr="00AD7B23">
        <w:tc>
          <w:tcPr>
            <w:tcW w:w="8981" w:type="dxa"/>
            <w:gridSpan w:val="4"/>
            <w:shd w:val="clear" w:color="auto" w:fill="E36C0A" w:themeFill="accent6" w:themeFillShade="BF"/>
            <w:vAlign w:val="center"/>
          </w:tcPr>
          <w:p w:rsidR="00AD7B23" w:rsidRPr="00FC343C" w:rsidRDefault="00AD7B23" w:rsidP="00656CD3">
            <w:pPr>
              <w:pStyle w:val="TableHeading"/>
              <w:rPr>
                <w:noProof w:val="0"/>
              </w:rPr>
            </w:pPr>
            <w:r w:rsidRPr="00FC343C">
              <w:rPr>
                <w:noProof w:val="0"/>
              </w:rPr>
              <w:t xml:space="preserve">Element 2: </w:t>
            </w:r>
            <w:r w:rsidR="00897580" w:rsidRPr="00FC343C">
              <w:rPr>
                <w:noProof w:val="0"/>
              </w:rPr>
              <w:fldChar w:fldCharType="begin"/>
            </w:r>
            <w:r w:rsidR="005402B7" w:rsidRPr="00FC343C">
              <w:rPr>
                <w:noProof w:val="0"/>
              </w:rPr>
              <w:instrText xml:space="preserve"> REF  Element2 </w:instrText>
            </w:r>
            <w:r w:rsidR="00FC343C" w:rsidRPr="00FC343C">
              <w:rPr>
                <w:noProof w:val="0"/>
              </w:rPr>
              <w:instrText xml:space="preserve"> \* MERGEFORMAT </w:instrText>
            </w:r>
            <w:r w:rsidR="00897580" w:rsidRPr="00FC343C">
              <w:rPr>
                <w:noProof w:val="0"/>
              </w:rPr>
              <w:fldChar w:fldCharType="separate"/>
            </w:r>
            <w:sdt>
              <w:sdtPr>
                <w:rPr>
                  <w:noProof w:val="0"/>
                  <w:highlight w:val="yellow"/>
                </w:rPr>
                <w:alias w:val="Element2"/>
                <w:tag w:val="Element2"/>
                <w:id w:val="618493016"/>
                <w:placeholder>
                  <w:docPart w:val="58D27E414B4148FBB8C9F51FFE409824"/>
                </w:placeholder>
              </w:sdtPr>
              <w:sdtContent>
                <w:r w:rsidR="00F80014" w:rsidRPr="00FC343C">
                  <w:rPr>
                    <w:noProof w:val="0"/>
                  </w:rPr>
                  <w:t>Prepare identified tour requirements</w:t>
                </w:r>
              </w:sdtContent>
            </w:sdt>
            <w:r w:rsidR="00897580" w:rsidRPr="00FC343C">
              <w:rPr>
                <w:noProof w:val="0"/>
              </w:rPr>
              <w:fldChar w:fldCharType="end"/>
            </w:r>
          </w:p>
        </w:tc>
      </w:tr>
      <w:tr w:rsidR="00AD7B23" w:rsidRPr="00FC343C" w:rsidTr="00AD7B23">
        <w:tc>
          <w:tcPr>
            <w:tcW w:w="606" w:type="dxa"/>
            <w:vAlign w:val="center"/>
          </w:tcPr>
          <w:p w:rsidR="00AD7B23" w:rsidRPr="00FC343C" w:rsidRDefault="00AD7B23" w:rsidP="00656CD3">
            <w:pPr>
              <w:pStyle w:val="TableText"/>
              <w:rPr>
                <w:noProof w:val="0"/>
              </w:rPr>
            </w:pPr>
            <w:r w:rsidRPr="00FC343C">
              <w:rPr>
                <w:noProof w:val="0"/>
              </w:rPr>
              <w:t>2.1</w:t>
            </w:r>
          </w:p>
        </w:tc>
        <w:tc>
          <w:tcPr>
            <w:tcW w:w="6642" w:type="dxa"/>
          </w:tcPr>
          <w:p w:rsidR="00AD7B23" w:rsidRPr="00FC343C" w:rsidRDefault="00897580" w:rsidP="00656CD3">
            <w:pPr>
              <w:pStyle w:val="TableText"/>
              <w:rPr>
                <w:noProof w:val="0"/>
              </w:rPr>
            </w:pPr>
            <w:r w:rsidRPr="00FC343C">
              <w:rPr>
                <w:noProof w:val="0"/>
              </w:rPr>
              <w:fldChar w:fldCharType="begin"/>
            </w:r>
            <w:r w:rsidR="005402B7" w:rsidRPr="00FC343C">
              <w:rPr>
                <w:noProof w:val="0"/>
              </w:rPr>
              <w:instrText xml:space="preserve"> REF  Criteria21 </w:instrText>
            </w:r>
            <w:r w:rsidR="00FC343C" w:rsidRPr="00FC343C">
              <w:rPr>
                <w:noProof w:val="0"/>
              </w:rPr>
              <w:instrText xml:space="preserve"> \* MERGEFORMAT </w:instrText>
            </w:r>
            <w:r w:rsidRPr="00FC343C">
              <w:rPr>
                <w:noProof w:val="0"/>
              </w:rPr>
              <w:fldChar w:fldCharType="separate"/>
            </w:r>
            <w:sdt>
              <w:sdtPr>
                <w:rPr>
                  <w:noProof w:val="0"/>
                </w:rPr>
                <w:alias w:val="Criteria21"/>
                <w:tag w:val="Criteria21"/>
                <w:id w:val="2047950513"/>
                <w:placeholder>
                  <w:docPart w:val="456BFC1CEC5247F4BAD17E685F84C1E4"/>
                </w:placeholder>
              </w:sdtPr>
              <w:sdtContent>
                <w:r w:rsidR="00F80014" w:rsidRPr="00FC343C">
                  <w:rPr>
                    <w:noProof w:val="0"/>
                  </w:rPr>
                  <w:t>Obtain identified equipment and supplies</w:t>
                </w:r>
              </w:sdtContent>
            </w:sdt>
            <w:r w:rsidRPr="00FC343C">
              <w:rPr>
                <w:noProof w:val="0"/>
              </w:rPr>
              <w:fldChar w:fldCharType="end"/>
            </w:r>
          </w:p>
        </w:tc>
        <w:tc>
          <w:tcPr>
            <w:tcW w:w="837"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c>
          <w:tcPr>
            <w:tcW w:w="896"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r>
      <w:tr w:rsidR="00AD7B23" w:rsidRPr="00FC343C" w:rsidTr="00AD7B23">
        <w:tc>
          <w:tcPr>
            <w:tcW w:w="606" w:type="dxa"/>
            <w:vAlign w:val="center"/>
          </w:tcPr>
          <w:p w:rsidR="00AD7B23" w:rsidRPr="00FC343C" w:rsidRDefault="00AD7B23" w:rsidP="00656CD3">
            <w:pPr>
              <w:pStyle w:val="TableText"/>
              <w:rPr>
                <w:noProof w:val="0"/>
              </w:rPr>
            </w:pPr>
            <w:r w:rsidRPr="00FC343C">
              <w:rPr>
                <w:noProof w:val="0"/>
              </w:rPr>
              <w:t>2.2</w:t>
            </w:r>
          </w:p>
        </w:tc>
        <w:tc>
          <w:tcPr>
            <w:tcW w:w="6642" w:type="dxa"/>
          </w:tcPr>
          <w:p w:rsidR="00AD7B23" w:rsidRPr="00FC343C" w:rsidRDefault="00897580" w:rsidP="00656CD3">
            <w:pPr>
              <w:pStyle w:val="TableText"/>
              <w:rPr>
                <w:noProof w:val="0"/>
              </w:rPr>
            </w:pPr>
            <w:r w:rsidRPr="00FC343C">
              <w:rPr>
                <w:noProof w:val="0"/>
              </w:rPr>
              <w:fldChar w:fldCharType="begin"/>
            </w:r>
            <w:r w:rsidR="005402B7" w:rsidRPr="00FC343C">
              <w:rPr>
                <w:noProof w:val="0"/>
              </w:rPr>
              <w:instrText xml:space="preserve"> REF  Criteria22 </w:instrText>
            </w:r>
            <w:r w:rsidR="00FC343C" w:rsidRPr="00FC343C">
              <w:rPr>
                <w:noProof w:val="0"/>
              </w:rPr>
              <w:instrText xml:space="preserve"> \* MERGEFORMAT </w:instrText>
            </w:r>
            <w:r w:rsidRPr="00FC343C">
              <w:rPr>
                <w:noProof w:val="0"/>
              </w:rPr>
              <w:fldChar w:fldCharType="separate"/>
            </w:r>
            <w:sdt>
              <w:sdtPr>
                <w:rPr>
                  <w:noProof w:val="0"/>
                </w:rPr>
                <w:alias w:val="Criteria2.2"/>
                <w:tag w:val="Criteria2.2"/>
                <w:id w:val="-328609090"/>
                <w:placeholder>
                  <w:docPart w:val="3E91EB4CA7F4401ABA79E6B4CD36BB63"/>
                </w:placeholder>
              </w:sdtPr>
              <w:sdtContent>
                <w:r w:rsidR="00F80014" w:rsidRPr="00FC343C">
                  <w:rPr>
                    <w:noProof w:val="0"/>
                  </w:rPr>
                  <w:t>Check condition of equipment and supplies</w:t>
                </w:r>
              </w:sdtContent>
            </w:sdt>
            <w:r w:rsidRPr="00FC343C">
              <w:rPr>
                <w:noProof w:val="0"/>
              </w:rPr>
              <w:fldChar w:fldCharType="end"/>
            </w:r>
          </w:p>
        </w:tc>
        <w:tc>
          <w:tcPr>
            <w:tcW w:w="837"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c>
          <w:tcPr>
            <w:tcW w:w="896"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r>
      <w:tr w:rsidR="00AD7B23" w:rsidRPr="00FC343C" w:rsidTr="00AD7B23">
        <w:tc>
          <w:tcPr>
            <w:tcW w:w="606" w:type="dxa"/>
            <w:vAlign w:val="center"/>
          </w:tcPr>
          <w:p w:rsidR="00AD7B23" w:rsidRPr="00FC343C" w:rsidRDefault="00AD7B23" w:rsidP="00656CD3">
            <w:pPr>
              <w:pStyle w:val="TableText"/>
              <w:rPr>
                <w:noProof w:val="0"/>
              </w:rPr>
            </w:pPr>
            <w:r w:rsidRPr="00FC343C">
              <w:rPr>
                <w:noProof w:val="0"/>
              </w:rPr>
              <w:t>2.3</w:t>
            </w:r>
          </w:p>
        </w:tc>
        <w:tc>
          <w:tcPr>
            <w:tcW w:w="6642" w:type="dxa"/>
          </w:tcPr>
          <w:p w:rsidR="00AD7B23" w:rsidRPr="00FC343C" w:rsidRDefault="00897580" w:rsidP="00656CD3">
            <w:pPr>
              <w:pStyle w:val="TableText"/>
              <w:rPr>
                <w:noProof w:val="0"/>
              </w:rPr>
            </w:pPr>
            <w:r w:rsidRPr="00FC343C">
              <w:rPr>
                <w:noProof w:val="0"/>
              </w:rPr>
              <w:fldChar w:fldCharType="begin"/>
            </w:r>
            <w:r w:rsidR="005402B7" w:rsidRPr="00FC343C">
              <w:rPr>
                <w:noProof w:val="0"/>
              </w:rPr>
              <w:instrText xml:space="preserve"> REF  Criteria23 </w:instrText>
            </w:r>
            <w:r w:rsidR="00FC343C" w:rsidRPr="00FC343C">
              <w:rPr>
                <w:noProof w:val="0"/>
              </w:rPr>
              <w:instrText xml:space="preserve"> \* MERGEFORMAT </w:instrText>
            </w:r>
            <w:r w:rsidRPr="00FC343C">
              <w:rPr>
                <w:noProof w:val="0"/>
              </w:rPr>
              <w:fldChar w:fldCharType="separate"/>
            </w:r>
            <w:sdt>
              <w:sdtPr>
                <w:rPr>
                  <w:noProof w:val="0"/>
                </w:rPr>
                <w:alias w:val="Criteria23"/>
                <w:tag w:val="Criteria23"/>
                <w:id w:val="-1703394073"/>
                <w:placeholder>
                  <w:docPart w:val="F2E206E8588F4139AD77CCC5337708E6"/>
                </w:placeholder>
              </w:sdtPr>
              <w:sdtContent>
                <w:r w:rsidR="00F80014" w:rsidRPr="00FC343C">
                  <w:rPr>
                    <w:noProof w:val="0"/>
                  </w:rPr>
                  <w:t>Confirm quantity of equipment and supplies</w:t>
                </w:r>
              </w:sdtContent>
            </w:sdt>
            <w:r w:rsidRPr="00FC343C">
              <w:rPr>
                <w:noProof w:val="0"/>
              </w:rPr>
              <w:fldChar w:fldCharType="end"/>
            </w:r>
          </w:p>
        </w:tc>
        <w:tc>
          <w:tcPr>
            <w:tcW w:w="837"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c>
          <w:tcPr>
            <w:tcW w:w="896"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r>
      <w:tr w:rsidR="00AD7B23" w:rsidRPr="00FC343C" w:rsidTr="00AD7B23">
        <w:tc>
          <w:tcPr>
            <w:tcW w:w="606" w:type="dxa"/>
            <w:vAlign w:val="center"/>
          </w:tcPr>
          <w:p w:rsidR="00AD7B23" w:rsidRPr="00FC343C" w:rsidRDefault="00AD7B23" w:rsidP="00656CD3">
            <w:pPr>
              <w:pStyle w:val="TableText"/>
              <w:rPr>
                <w:noProof w:val="0"/>
              </w:rPr>
            </w:pPr>
            <w:r w:rsidRPr="00FC343C">
              <w:rPr>
                <w:noProof w:val="0"/>
              </w:rPr>
              <w:t>2.4</w:t>
            </w:r>
          </w:p>
        </w:tc>
        <w:tc>
          <w:tcPr>
            <w:tcW w:w="6642" w:type="dxa"/>
          </w:tcPr>
          <w:p w:rsidR="00AD7B23" w:rsidRPr="00FC343C" w:rsidRDefault="00897580" w:rsidP="00656CD3">
            <w:pPr>
              <w:pStyle w:val="TableText"/>
              <w:rPr>
                <w:noProof w:val="0"/>
              </w:rPr>
            </w:pPr>
            <w:r w:rsidRPr="00FC343C">
              <w:rPr>
                <w:noProof w:val="0"/>
              </w:rPr>
              <w:fldChar w:fldCharType="begin"/>
            </w:r>
            <w:r w:rsidR="005402B7" w:rsidRPr="00FC343C">
              <w:rPr>
                <w:noProof w:val="0"/>
              </w:rPr>
              <w:instrText xml:space="preserve"> REF  Criteria24 </w:instrText>
            </w:r>
            <w:r w:rsidR="00FC343C" w:rsidRPr="00FC343C">
              <w:rPr>
                <w:noProof w:val="0"/>
              </w:rPr>
              <w:instrText xml:space="preserve"> \* MERGEFORMAT </w:instrText>
            </w:r>
            <w:r w:rsidRPr="00FC343C">
              <w:rPr>
                <w:noProof w:val="0"/>
              </w:rPr>
              <w:fldChar w:fldCharType="separate"/>
            </w:r>
            <w:sdt>
              <w:sdtPr>
                <w:rPr>
                  <w:noProof w:val="0"/>
                </w:rPr>
                <w:alias w:val="Criteria24"/>
                <w:tag w:val="Criteria24"/>
                <w:id w:val="-949000720"/>
                <w:placeholder>
                  <w:docPart w:val="378B38418FED40678D6A82EC6C5749B5"/>
                </w:placeholder>
              </w:sdtPr>
              <w:sdtContent>
                <w:r w:rsidR="00F80014" w:rsidRPr="00FC343C">
                  <w:rPr>
                    <w:noProof w:val="0"/>
                  </w:rPr>
                  <w:t>Ensure compliance with host enterprise protocols for equipment and supplies</w:t>
                </w:r>
              </w:sdtContent>
            </w:sdt>
            <w:r w:rsidRPr="00FC343C">
              <w:rPr>
                <w:noProof w:val="0"/>
              </w:rPr>
              <w:fldChar w:fldCharType="end"/>
            </w:r>
          </w:p>
        </w:tc>
        <w:tc>
          <w:tcPr>
            <w:tcW w:w="837"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c>
          <w:tcPr>
            <w:tcW w:w="896"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r>
      <w:tr w:rsidR="00656CD3" w:rsidRPr="00FC343C" w:rsidTr="00AD7B23">
        <w:tc>
          <w:tcPr>
            <w:tcW w:w="606" w:type="dxa"/>
            <w:vAlign w:val="center"/>
          </w:tcPr>
          <w:p w:rsidR="00656CD3" w:rsidRPr="00FC343C" w:rsidRDefault="00656CD3" w:rsidP="00656CD3">
            <w:pPr>
              <w:pStyle w:val="TableText"/>
              <w:rPr>
                <w:noProof w:val="0"/>
              </w:rPr>
            </w:pPr>
            <w:r w:rsidRPr="00FC343C">
              <w:rPr>
                <w:noProof w:val="0"/>
              </w:rPr>
              <w:t>2.5</w:t>
            </w:r>
          </w:p>
        </w:tc>
        <w:tc>
          <w:tcPr>
            <w:tcW w:w="6642" w:type="dxa"/>
          </w:tcPr>
          <w:p w:rsidR="00656CD3" w:rsidRPr="00FC343C" w:rsidRDefault="00897580" w:rsidP="00656CD3">
            <w:pPr>
              <w:pStyle w:val="TableText"/>
              <w:rPr>
                <w:noProof w:val="0"/>
              </w:rPr>
            </w:pPr>
            <w:r w:rsidRPr="00FC343C">
              <w:rPr>
                <w:noProof w:val="0"/>
              </w:rPr>
              <w:fldChar w:fldCharType="begin"/>
            </w:r>
            <w:r w:rsidR="005402B7" w:rsidRPr="00FC343C">
              <w:rPr>
                <w:noProof w:val="0"/>
              </w:rPr>
              <w:instrText xml:space="preserve"> REF  Criteria25 </w:instrText>
            </w:r>
            <w:r w:rsidR="00FC343C" w:rsidRPr="00FC343C">
              <w:rPr>
                <w:noProof w:val="0"/>
              </w:rPr>
              <w:instrText xml:space="preserve"> \* MERGEFORMAT </w:instrText>
            </w:r>
            <w:r w:rsidRPr="00FC343C">
              <w:rPr>
                <w:noProof w:val="0"/>
              </w:rPr>
              <w:fldChar w:fldCharType="separate"/>
            </w:r>
            <w:sdt>
              <w:sdtPr>
                <w:rPr>
                  <w:noProof w:val="0"/>
                </w:rPr>
                <w:alias w:val="Criteria25"/>
                <w:tag w:val="Criteria25"/>
                <w:id w:val="-1207561545"/>
                <w:placeholder>
                  <w:docPart w:val="D40EDB6D27404906A720F68B1B84A6CF"/>
                </w:placeholder>
              </w:sdtPr>
              <w:sdtContent>
                <w:r w:rsidR="00F80014" w:rsidRPr="00FC343C">
                  <w:rPr>
                    <w:noProof w:val="0"/>
                  </w:rPr>
                  <w:t>Acquire additional equipment and supplies, where needed</w:t>
                </w:r>
              </w:sdtContent>
            </w:sdt>
            <w:r w:rsidRPr="00FC343C">
              <w:rPr>
                <w:noProof w:val="0"/>
              </w:rPr>
              <w:fldChar w:fldCharType="end"/>
            </w:r>
          </w:p>
        </w:tc>
        <w:tc>
          <w:tcPr>
            <w:tcW w:w="837" w:type="dxa"/>
            <w:vAlign w:val="center"/>
          </w:tcPr>
          <w:p w:rsidR="00656CD3" w:rsidRPr="00FC343C" w:rsidRDefault="00897580" w:rsidP="00656CD3">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656CD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c>
          <w:tcPr>
            <w:tcW w:w="896" w:type="dxa"/>
            <w:vAlign w:val="center"/>
          </w:tcPr>
          <w:p w:rsidR="00656CD3" w:rsidRPr="00FC343C" w:rsidRDefault="00897580" w:rsidP="00656CD3">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656CD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r>
      <w:tr w:rsidR="00656CD3" w:rsidRPr="00FC343C" w:rsidTr="00AD7B23">
        <w:tc>
          <w:tcPr>
            <w:tcW w:w="606" w:type="dxa"/>
            <w:vAlign w:val="center"/>
          </w:tcPr>
          <w:p w:rsidR="00656CD3" w:rsidRPr="00FC343C" w:rsidRDefault="00656CD3" w:rsidP="00656CD3">
            <w:pPr>
              <w:pStyle w:val="TableText"/>
              <w:rPr>
                <w:noProof w:val="0"/>
              </w:rPr>
            </w:pPr>
            <w:r w:rsidRPr="00FC343C">
              <w:rPr>
                <w:noProof w:val="0"/>
              </w:rPr>
              <w:t>2.6</w:t>
            </w:r>
          </w:p>
        </w:tc>
        <w:tc>
          <w:tcPr>
            <w:tcW w:w="6642" w:type="dxa"/>
          </w:tcPr>
          <w:p w:rsidR="00656CD3" w:rsidRPr="00FC343C" w:rsidRDefault="00897580" w:rsidP="00656CD3">
            <w:pPr>
              <w:pStyle w:val="TableText"/>
              <w:rPr>
                <w:noProof w:val="0"/>
              </w:rPr>
            </w:pPr>
            <w:r w:rsidRPr="00FC343C">
              <w:rPr>
                <w:noProof w:val="0"/>
              </w:rPr>
              <w:fldChar w:fldCharType="begin"/>
            </w:r>
            <w:r w:rsidR="005402B7" w:rsidRPr="00FC343C">
              <w:rPr>
                <w:noProof w:val="0"/>
              </w:rPr>
              <w:instrText xml:space="preserve"> REF  Criteria26 </w:instrText>
            </w:r>
            <w:r w:rsidR="00FC343C" w:rsidRPr="00FC343C">
              <w:rPr>
                <w:noProof w:val="0"/>
              </w:rPr>
              <w:instrText xml:space="preserve"> \* MERGEFORMAT </w:instrText>
            </w:r>
            <w:r w:rsidRPr="00FC343C">
              <w:rPr>
                <w:noProof w:val="0"/>
              </w:rPr>
              <w:fldChar w:fldCharType="separate"/>
            </w:r>
            <w:sdt>
              <w:sdtPr>
                <w:rPr>
                  <w:noProof w:val="0"/>
                </w:rPr>
                <w:alias w:val="Criteria26"/>
                <w:tag w:val="Criteria26"/>
                <w:id w:val="-1145661134"/>
                <w:placeholder>
                  <w:docPart w:val="82B866CFB94E42569D2422843A506C8A"/>
                </w:placeholder>
              </w:sdtPr>
              <w:sdtContent>
                <w:r w:rsidR="00F80014" w:rsidRPr="00FC343C">
                  <w:rPr>
                    <w:noProof w:val="0"/>
                  </w:rPr>
                  <w:t>Verify identified equipment and supplies with tour staff</w:t>
                </w:r>
              </w:sdtContent>
            </w:sdt>
            <w:r w:rsidRPr="00FC343C">
              <w:rPr>
                <w:noProof w:val="0"/>
              </w:rPr>
              <w:fldChar w:fldCharType="end"/>
            </w:r>
          </w:p>
        </w:tc>
        <w:tc>
          <w:tcPr>
            <w:tcW w:w="837" w:type="dxa"/>
            <w:vAlign w:val="center"/>
          </w:tcPr>
          <w:p w:rsidR="00656CD3" w:rsidRPr="00FC343C" w:rsidRDefault="00897580" w:rsidP="00656CD3">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656CD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c>
          <w:tcPr>
            <w:tcW w:w="896" w:type="dxa"/>
            <w:vAlign w:val="center"/>
          </w:tcPr>
          <w:p w:rsidR="00656CD3" w:rsidRPr="00FC343C" w:rsidRDefault="00897580" w:rsidP="00656CD3">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656CD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r>
      <w:tr w:rsidR="00656CD3" w:rsidRPr="00FC343C" w:rsidTr="00AD7B23">
        <w:tc>
          <w:tcPr>
            <w:tcW w:w="606" w:type="dxa"/>
            <w:vAlign w:val="center"/>
          </w:tcPr>
          <w:p w:rsidR="00656CD3" w:rsidRPr="00FC343C" w:rsidRDefault="00656CD3" w:rsidP="00656CD3">
            <w:pPr>
              <w:pStyle w:val="TableText"/>
              <w:rPr>
                <w:noProof w:val="0"/>
              </w:rPr>
            </w:pPr>
            <w:r w:rsidRPr="00FC343C">
              <w:rPr>
                <w:noProof w:val="0"/>
              </w:rPr>
              <w:t>2.7</w:t>
            </w:r>
          </w:p>
        </w:tc>
        <w:tc>
          <w:tcPr>
            <w:tcW w:w="6642" w:type="dxa"/>
          </w:tcPr>
          <w:p w:rsidR="00656CD3" w:rsidRPr="00FC343C" w:rsidRDefault="00897580" w:rsidP="00656CD3">
            <w:pPr>
              <w:pStyle w:val="TableText"/>
              <w:rPr>
                <w:noProof w:val="0"/>
              </w:rPr>
            </w:pPr>
            <w:r w:rsidRPr="00FC343C">
              <w:rPr>
                <w:noProof w:val="0"/>
              </w:rPr>
              <w:fldChar w:fldCharType="begin"/>
            </w:r>
            <w:r w:rsidR="005402B7" w:rsidRPr="00FC343C">
              <w:rPr>
                <w:noProof w:val="0"/>
              </w:rPr>
              <w:instrText xml:space="preserve"> REF  Criteria27 </w:instrText>
            </w:r>
            <w:r w:rsidR="00FC343C" w:rsidRPr="00FC343C">
              <w:rPr>
                <w:noProof w:val="0"/>
              </w:rPr>
              <w:instrText xml:space="preserve"> \* MERGEFORMAT </w:instrText>
            </w:r>
            <w:r w:rsidRPr="00FC343C">
              <w:rPr>
                <w:noProof w:val="0"/>
              </w:rPr>
              <w:fldChar w:fldCharType="separate"/>
            </w:r>
            <w:sdt>
              <w:sdtPr>
                <w:rPr>
                  <w:noProof w:val="0"/>
                </w:rPr>
                <w:alias w:val="Criteria27"/>
                <w:tag w:val="Criteria27"/>
                <w:id w:val="-1627306825"/>
                <w:placeholder>
                  <w:docPart w:val="888DE2662FF843059BEA4F631688973B"/>
                </w:placeholder>
              </w:sdtPr>
              <w:sdtContent>
                <w:r w:rsidR="00F80014" w:rsidRPr="00FC343C">
                  <w:rPr>
                    <w:noProof w:val="0"/>
                  </w:rPr>
                  <w:t>Develop checklist of all equipment and supplies for use when loading and while on tour</w:t>
                </w:r>
              </w:sdtContent>
            </w:sdt>
            <w:r w:rsidRPr="00FC343C">
              <w:rPr>
                <w:noProof w:val="0"/>
              </w:rPr>
              <w:fldChar w:fldCharType="end"/>
            </w:r>
          </w:p>
        </w:tc>
        <w:tc>
          <w:tcPr>
            <w:tcW w:w="837" w:type="dxa"/>
            <w:vAlign w:val="center"/>
          </w:tcPr>
          <w:p w:rsidR="00656CD3" w:rsidRPr="00FC343C" w:rsidRDefault="00897580" w:rsidP="00656CD3">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656CD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c>
          <w:tcPr>
            <w:tcW w:w="896" w:type="dxa"/>
            <w:vAlign w:val="center"/>
          </w:tcPr>
          <w:p w:rsidR="00656CD3" w:rsidRPr="00FC343C" w:rsidRDefault="00897580" w:rsidP="00656CD3">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656CD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r>
      <w:tr w:rsidR="00AD7B23" w:rsidRPr="00FC343C" w:rsidTr="00AD7B23">
        <w:tc>
          <w:tcPr>
            <w:tcW w:w="8981" w:type="dxa"/>
            <w:gridSpan w:val="4"/>
            <w:shd w:val="clear" w:color="auto" w:fill="E36C0A" w:themeFill="accent6" w:themeFillShade="BF"/>
            <w:vAlign w:val="center"/>
          </w:tcPr>
          <w:p w:rsidR="00AD7B23" w:rsidRPr="00FC343C" w:rsidRDefault="00AD7B23" w:rsidP="00EE3792">
            <w:pPr>
              <w:pStyle w:val="TableHeading"/>
              <w:rPr>
                <w:noProof w:val="0"/>
              </w:rPr>
            </w:pPr>
            <w:r w:rsidRPr="00FC343C">
              <w:rPr>
                <w:rFonts w:cs="Helvetica"/>
                <w:noProof w:val="0"/>
              </w:rPr>
              <w:t xml:space="preserve">Element 3: </w:t>
            </w:r>
            <w:r w:rsidR="00897580" w:rsidRPr="00FC343C">
              <w:rPr>
                <w:rFonts w:cs="Helvetica"/>
                <w:noProof w:val="0"/>
              </w:rPr>
              <w:fldChar w:fldCharType="begin"/>
            </w:r>
            <w:r w:rsidR="005402B7" w:rsidRPr="00FC343C">
              <w:rPr>
                <w:rFonts w:cs="Helvetica"/>
                <w:noProof w:val="0"/>
              </w:rPr>
              <w:instrText xml:space="preserve"> REF  Element3 </w:instrText>
            </w:r>
            <w:r w:rsidR="00FC343C" w:rsidRPr="00FC343C">
              <w:rPr>
                <w:rFonts w:cs="Helvetica"/>
                <w:noProof w:val="0"/>
              </w:rPr>
              <w:instrText xml:space="preserve"> \* MERGEFORMAT </w:instrText>
            </w:r>
            <w:r w:rsidR="00897580" w:rsidRPr="00FC343C">
              <w:rPr>
                <w:rFonts w:cs="Helvetica"/>
                <w:noProof w:val="0"/>
              </w:rPr>
              <w:fldChar w:fldCharType="separate"/>
            </w:r>
            <w:sdt>
              <w:sdtPr>
                <w:rPr>
                  <w:noProof w:val="0"/>
                  <w:highlight w:val="yellow"/>
                </w:rPr>
                <w:alias w:val="Element3"/>
                <w:tag w:val="Element3"/>
                <w:id w:val="1764262250"/>
                <w:placeholder>
                  <w:docPart w:val="1949A53BBDAA4B788B3600E083D0564F"/>
                </w:placeholder>
              </w:sdtPr>
              <w:sdtContent>
                <w:r w:rsidR="00F80014" w:rsidRPr="00FC343C">
                  <w:rPr>
                    <w:noProof w:val="0"/>
                  </w:rPr>
                  <w:t xml:space="preserve"> Load identified tour requirements</w:t>
                </w:r>
              </w:sdtContent>
            </w:sdt>
            <w:r w:rsidR="00897580" w:rsidRPr="00FC343C">
              <w:rPr>
                <w:rFonts w:cs="Helvetica"/>
                <w:noProof w:val="0"/>
              </w:rPr>
              <w:fldChar w:fldCharType="end"/>
            </w:r>
          </w:p>
        </w:tc>
      </w:tr>
      <w:tr w:rsidR="00AD7B23" w:rsidRPr="00FC343C" w:rsidTr="00AD7B23">
        <w:tc>
          <w:tcPr>
            <w:tcW w:w="606" w:type="dxa"/>
            <w:vAlign w:val="center"/>
          </w:tcPr>
          <w:p w:rsidR="00AD7B23" w:rsidRPr="00FC343C" w:rsidRDefault="00AD7B23" w:rsidP="00656CD3">
            <w:pPr>
              <w:pStyle w:val="TableText"/>
              <w:rPr>
                <w:noProof w:val="0"/>
              </w:rPr>
            </w:pPr>
            <w:r w:rsidRPr="00FC343C">
              <w:rPr>
                <w:noProof w:val="0"/>
              </w:rPr>
              <w:t>3.1</w:t>
            </w:r>
          </w:p>
        </w:tc>
        <w:tc>
          <w:tcPr>
            <w:tcW w:w="6642" w:type="dxa"/>
          </w:tcPr>
          <w:p w:rsidR="00AD7B23" w:rsidRPr="00FC343C" w:rsidRDefault="00897580" w:rsidP="00656CD3">
            <w:pPr>
              <w:pStyle w:val="TableText"/>
              <w:rPr>
                <w:noProof w:val="0"/>
              </w:rPr>
            </w:pPr>
            <w:r w:rsidRPr="00FC343C">
              <w:rPr>
                <w:noProof w:val="0"/>
              </w:rPr>
              <w:fldChar w:fldCharType="begin"/>
            </w:r>
            <w:r w:rsidR="005402B7" w:rsidRPr="00FC343C">
              <w:rPr>
                <w:noProof w:val="0"/>
              </w:rPr>
              <w:instrText xml:space="preserve"> REF  Criteria31 </w:instrText>
            </w:r>
            <w:r w:rsidR="00FC343C" w:rsidRPr="00FC343C">
              <w:rPr>
                <w:noProof w:val="0"/>
              </w:rPr>
              <w:instrText xml:space="preserve"> \* MERGEFORMAT </w:instrText>
            </w:r>
            <w:r w:rsidRPr="00FC343C">
              <w:rPr>
                <w:noProof w:val="0"/>
              </w:rPr>
              <w:fldChar w:fldCharType="separate"/>
            </w:r>
            <w:sdt>
              <w:sdtPr>
                <w:rPr>
                  <w:noProof w:val="0"/>
                </w:rPr>
                <w:alias w:val="Criteria31"/>
                <w:tag w:val="Criteria31"/>
                <w:id w:val="-694696251"/>
                <w:placeholder>
                  <w:docPart w:val="24CF1ECD23A3467FBBD3405BD784AD7B"/>
                </w:placeholder>
              </w:sdtPr>
              <w:sdtContent>
                <w:r w:rsidR="00F80014" w:rsidRPr="00FC343C">
                  <w:rPr>
                    <w:noProof w:val="0"/>
                  </w:rPr>
                  <w:t>Prepare loading sheet for each vehicle or form of transport to be used</w:t>
                </w:r>
              </w:sdtContent>
            </w:sdt>
            <w:r w:rsidRPr="00FC343C">
              <w:rPr>
                <w:noProof w:val="0"/>
              </w:rPr>
              <w:fldChar w:fldCharType="end"/>
            </w:r>
          </w:p>
        </w:tc>
        <w:tc>
          <w:tcPr>
            <w:tcW w:w="837"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c>
          <w:tcPr>
            <w:tcW w:w="896"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r>
      <w:tr w:rsidR="00AD7B23" w:rsidRPr="00FC343C" w:rsidTr="00AD7B23">
        <w:tc>
          <w:tcPr>
            <w:tcW w:w="606" w:type="dxa"/>
            <w:vAlign w:val="center"/>
          </w:tcPr>
          <w:p w:rsidR="00AD7B23" w:rsidRPr="00FC343C" w:rsidRDefault="00AD7B23" w:rsidP="00656CD3">
            <w:pPr>
              <w:pStyle w:val="TableText"/>
              <w:rPr>
                <w:noProof w:val="0"/>
              </w:rPr>
            </w:pPr>
            <w:r w:rsidRPr="00FC343C">
              <w:rPr>
                <w:noProof w:val="0"/>
              </w:rPr>
              <w:t>3.2</w:t>
            </w:r>
          </w:p>
        </w:tc>
        <w:tc>
          <w:tcPr>
            <w:tcW w:w="6642" w:type="dxa"/>
          </w:tcPr>
          <w:p w:rsidR="00AD7B23" w:rsidRPr="00FC343C" w:rsidRDefault="00897580" w:rsidP="00656CD3">
            <w:pPr>
              <w:pStyle w:val="TableText"/>
              <w:rPr>
                <w:noProof w:val="0"/>
              </w:rPr>
            </w:pPr>
            <w:r w:rsidRPr="00FC343C">
              <w:rPr>
                <w:noProof w:val="0"/>
              </w:rPr>
              <w:fldChar w:fldCharType="begin"/>
            </w:r>
            <w:r w:rsidR="005402B7" w:rsidRPr="00FC343C">
              <w:rPr>
                <w:noProof w:val="0"/>
              </w:rPr>
              <w:instrText xml:space="preserve"> REF  Criteria32 </w:instrText>
            </w:r>
            <w:r w:rsidR="00FC343C" w:rsidRPr="00FC343C">
              <w:rPr>
                <w:noProof w:val="0"/>
              </w:rPr>
              <w:instrText xml:space="preserve"> \* MERGEFORMAT </w:instrText>
            </w:r>
            <w:r w:rsidRPr="00FC343C">
              <w:rPr>
                <w:noProof w:val="0"/>
              </w:rPr>
              <w:fldChar w:fldCharType="separate"/>
            </w:r>
            <w:sdt>
              <w:sdtPr>
                <w:rPr>
                  <w:noProof w:val="0"/>
                </w:rPr>
                <w:alias w:val="Criteria32"/>
                <w:tag w:val="Criteria32"/>
                <w:id w:val="-1713101338"/>
                <w:placeholder>
                  <w:docPart w:val="E19D26C040034802AFD85EF7C857CA85"/>
                </w:placeholder>
              </w:sdtPr>
              <w:sdtContent>
                <w:r w:rsidR="00F80014" w:rsidRPr="00FC343C">
                  <w:rPr>
                    <w:noProof w:val="0"/>
                  </w:rPr>
                  <w:t>Stow equipment and supplies</w:t>
                </w:r>
              </w:sdtContent>
            </w:sdt>
            <w:r w:rsidRPr="00FC343C">
              <w:rPr>
                <w:noProof w:val="0"/>
              </w:rPr>
              <w:fldChar w:fldCharType="end"/>
            </w:r>
          </w:p>
        </w:tc>
        <w:tc>
          <w:tcPr>
            <w:tcW w:w="837"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c>
          <w:tcPr>
            <w:tcW w:w="896"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r>
      <w:tr w:rsidR="00AD7B23" w:rsidRPr="00FC343C" w:rsidTr="00AD7B23">
        <w:tc>
          <w:tcPr>
            <w:tcW w:w="606" w:type="dxa"/>
            <w:vAlign w:val="center"/>
          </w:tcPr>
          <w:p w:rsidR="00AD7B23" w:rsidRPr="00FC343C" w:rsidRDefault="00AD7B23" w:rsidP="00656CD3">
            <w:pPr>
              <w:pStyle w:val="TableText"/>
              <w:rPr>
                <w:noProof w:val="0"/>
              </w:rPr>
            </w:pPr>
            <w:r w:rsidRPr="00FC343C">
              <w:rPr>
                <w:noProof w:val="0"/>
              </w:rPr>
              <w:t>3.3</w:t>
            </w:r>
          </w:p>
        </w:tc>
        <w:tc>
          <w:tcPr>
            <w:tcW w:w="6642" w:type="dxa"/>
          </w:tcPr>
          <w:p w:rsidR="00AD7B23" w:rsidRPr="00FC343C" w:rsidRDefault="00897580" w:rsidP="00656CD3">
            <w:pPr>
              <w:pStyle w:val="TableText"/>
              <w:rPr>
                <w:noProof w:val="0"/>
              </w:rPr>
            </w:pPr>
            <w:r w:rsidRPr="00FC343C">
              <w:rPr>
                <w:noProof w:val="0"/>
              </w:rPr>
              <w:fldChar w:fldCharType="begin"/>
            </w:r>
            <w:r w:rsidR="005402B7" w:rsidRPr="00FC343C">
              <w:rPr>
                <w:noProof w:val="0"/>
              </w:rPr>
              <w:instrText xml:space="preserve"> REF  Criteria33 </w:instrText>
            </w:r>
            <w:r w:rsidR="00FC343C" w:rsidRPr="00FC343C">
              <w:rPr>
                <w:noProof w:val="0"/>
              </w:rPr>
              <w:instrText xml:space="preserve"> \* MERGEFORMAT </w:instrText>
            </w:r>
            <w:r w:rsidRPr="00FC343C">
              <w:rPr>
                <w:noProof w:val="0"/>
              </w:rPr>
              <w:fldChar w:fldCharType="separate"/>
            </w:r>
            <w:sdt>
              <w:sdtPr>
                <w:rPr>
                  <w:noProof w:val="0"/>
                </w:rPr>
                <w:alias w:val="Criteria33"/>
                <w:tag w:val="Criteria33"/>
                <w:id w:val="-991177080"/>
                <w:placeholder>
                  <w:docPart w:val="C30AFF423C34433DAA467BBE5ADDA1B5"/>
                </w:placeholder>
              </w:sdtPr>
              <w:sdtContent>
                <w:r w:rsidR="00F80014" w:rsidRPr="00FC343C">
                  <w:rPr>
                    <w:noProof w:val="0"/>
                  </w:rPr>
                  <w:t>Use checklist/s to ensure all equipment and supplies are loaded</w:t>
                </w:r>
              </w:sdtContent>
            </w:sdt>
            <w:r w:rsidRPr="00FC343C">
              <w:rPr>
                <w:noProof w:val="0"/>
              </w:rPr>
              <w:fldChar w:fldCharType="end"/>
            </w:r>
          </w:p>
        </w:tc>
        <w:tc>
          <w:tcPr>
            <w:tcW w:w="837"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c>
          <w:tcPr>
            <w:tcW w:w="896"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r>
      <w:tr w:rsidR="00AD7B23" w:rsidRPr="00FC343C" w:rsidTr="00AD7B23">
        <w:tc>
          <w:tcPr>
            <w:tcW w:w="606" w:type="dxa"/>
            <w:vAlign w:val="center"/>
          </w:tcPr>
          <w:p w:rsidR="00AD7B23" w:rsidRPr="00FC343C" w:rsidRDefault="00AD7B23" w:rsidP="00656CD3">
            <w:pPr>
              <w:pStyle w:val="TableText"/>
              <w:rPr>
                <w:noProof w:val="0"/>
              </w:rPr>
            </w:pPr>
            <w:r w:rsidRPr="00FC343C">
              <w:rPr>
                <w:noProof w:val="0"/>
              </w:rPr>
              <w:t>3.4</w:t>
            </w:r>
          </w:p>
        </w:tc>
        <w:tc>
          <w:tcPr>
            <w:tcW w:w="6642" w:type="dxa"/>
          </w:tcPr>
          <w:p w:rsidR="00AD7B23" w:rsidRPr="00FC343C" w:rsidRDefault="00897580" w:rsidP="00656CD3">
            <w:pPr>
              <w:pStyle w:val="TableText"/>
              <w:rPr>
                <w:noProof w:val="0"/>
              </w:rPr>
            </w:pPr>
            <w:r w:rsidRPr="00FC343C">
              <w:rPr>
                <w:noProof w:val="0"/>
              </w:rPr>
              <w:fldChar w:fldCharType="begin"/>
            </w:r>
            <w:r w:rsidR="005402B7" w:rsidRPr="00FC343C">
              <w:rPr>
                <w:noProof w:val="0"/>
              </w:rPr>
              <w:instrText xml:space="preserve"> REF  Criteria34 </w:instrText>
            </w:r>
            <w:r w:rsidR="00FC343C" w:rsidRPr="00FC343C">
              <w:rPr>
                <w:noProof w:val="0"/>
              </w:rPr>
              <w:instrText xml:space="preserve"> \* MERGEFORMAT </w:instrText>
            </w:r>
            <w:r w:rsidRPr="00FC343C">
              <w:rPr>
                <w:noProof w:val="0"/>
              </w:rPr>
              <w:fldChar w:fldCharType="separate"/>
            </w:r>
            <w:sdt>
              <w:sdtPr>
                <w:rPr>
                  <w:noProof w:val="0"/>
                </w:rPr>
                <w:alias w:val="Criteria34"/>
                <w:tag w:val="Criteria34"/>
                <w:id w:val="185951975"/>
                <w:placeholder>
                  <w:docPart w:val="03C4D1E9088744D18D1EB20D9E1D30B5"/>
                </w:placeholder>
              </w:sdtPr>
              <w:sdtContent>
                <w:r w:rsidR="00F80014" w:rsidRPr="00FC343C">
                  <w:rPr>
                    <w:noProof w:val="0"/>
                  </w:rPr>
                  <w:t>Conduct final check of all vehicles, equipment and supplies</w:t>
                </w:r>
              </w:sdtContent>
            </w:sdt>
            <w:r w:rsidRPr="00FC343C">
              <w:rPr>
                <w:noProof w:val="0"/>
              </w:rPr>
              <w:fldChar w:fldCharType="end"/>
            </w:r>
          </w:p>
        </w:tc>
        <w:tc>
          <w:tcPr>
            <w:tcW w:w="837"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c>
          <w:tcPr>
            <w:tcW w:w="896"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r>
      <w:tr w:rsidR="00AD7B23" w:rsidRPr="00FC343C" w:rsidTr="00AD7B23">
        <w:tc>
          <w:tcPr>
            <w:tcW w:w="8981" w:type="dxa"/>
            <w:gridSpan w:val="4"/>
            <w:shd w:val="clear" w:color="auto" w:fill="E36C0A" w:themeFill="accent6" w:themeFillShade="BF"/>
            <w:vAlign w:val="center"/>
          </w:tcPr>
          <w:p w:rsidR="00AD7B23" w:rsidRPr="00FC343C" w:rsidRDefault="00AD7B23" w:rsidP="00116BB2">
            <w:pPr>
              <w:pStyle w:val="TableHeading"/>
              <w:keepNext/>
              <w:rPr>
                <w:rStyle w:val="TrainingEval-Tickbox"/>
                <w:rFonts w:ascii="Helvetica" w:hAnsi="Helvetica" w:cs="Calibri"/>
                <w:noProof w:val="0"/>
                <w:sz w:val="20"/>
              </w:rPr>
            </w:pPr>
            <w:r w:rsidRPr="00FC343C">
              <w:rPr>
                <w:noProof w:val="0"/>
              </w:rPr>
              <w:lastRenderedPageBreak/>
              <w:t xml:space="preserve">Element 4: </w:t>
            </w:r>
            <w:r w:rsidR="00897580" w:rsidRPr="00FC343C">
              <w:rPr>
                <w:noProof w:val="0"/>
              </w:rPr>
              <w:fldChar w:fldCharType="begin"/>
            </w:r>
            <w:r w:rsidR="005402B7" w:rsidRPr="00FC343C">
              <w:rPr>
                <w:noProof w:val="0"/>
              </w:rPr>
              <w:instrText xml:space="preserve"> REF  Element4 </w:instrText>
            </w:r>
            <w:r w:rsidR="00FC343C" w:rsidRPr="00FC343C">
              <w:rPr>
                <w:noProof w:val="0"/>
              </w:rPr>
              <w:instrText xml:space="preserve"> \* MERGEFORMAT </w:instrText>
            </w:r>
            <w:r w:rsidR="00897580" w:rsidRPr="00FC343C">
              <w:rPr>
                <w:noProof w:val="0"/>
              </w:rPr>
              <w:fldChar w:fldCharType="separate"/>
            </w:r>
            <w:sdt>
              <w:sdtPr>
                <w:rPr>
                  <w:noProof w:val="0"/>
                  <w:highlight w:val="yellow"/>
                </w:rPr>
                <w:alias w:val="Element4"/>
                <w:tag w:val="Element4"/>
                <w:id w:val="1897775330"/>
                <w:placeholder>
                  <w:docPart w:val="92310D71094E4822AE5D135C8E00C28D"/>
                </w:placeholder>
              </w:sdtPr>
              <w:sdtContent>
                <w:r w:rsidR="00F80014" w:rsidRPr="00FC343C">
                  <w:rPr>
                    <w:noProof w:val="0"/>
                  </w:rPr>
                  <w:t>Complete documentation</w:t>
                </w:r>
              </w:sdtContent>
            </w:sdt>
            <w:r w:rsidR="00897580" w:rsidRPr="00FC343C">
              <w:rPr>
                <w:noProof w:val="0"/>
              </w:rPr>
              <w:fldChar w:fldCharType="end"/>
            </w:r>
          </w:p>
        </w:tc>
      </w:tr>
      <w:tr w:rsidR="00AD7B23" w:rsidRPr="00FC343C" w:rsidTr="00AD7B23">
        <w:tc>
          <w:tcPr>
            <w:tcW w:w="606" w:type="dxa"/>
            <w:vAlign w:val="center"/>
          </w:tcPr>
          <w:p w:rsidR="00AD7B23" w:rsidRPr="00FC343C" w:rsidRDefault="00AD7B23" w:rsidP="00EE3792">
            <w:pPr>
              <w:pStyle w:val="TableText"/>
              <w:keepNext/>
              <w:rPr>
                <w:noProof w:val="0"/>
              </w:rPr>
            </w:pPr>
            <w:r w:rsidRPr="00FC343C">
              <w:rPr>
                <w:noProof w:val="0"/>
              </w:rPr>
              <w:t>4.1</w:t>
            </w:r>
          </w:p>
        </w:tc>
        <w:tc>
          <w:tcPr>
            <w:tcW w:w="6642" w:type="dxa"/>
          </w:tcPr>
          <w:p w:rsidR="00AD7B23" w:rsidRPr="00FC343C" w:rsidRDefault="00897580" w:rsidP="00EE3792">
            <w:pPr>
              <w:pStyle w:val="TableText"/>
              <w:keepNext/>
              <w:rPr>
                <w:rFonts w:cs="Helvetica"/>
                <w:noProof w:val="0"/>
              </w:rPr>
            </w:pPr>
            <w:r w:rsidRPr="00FC343C">
              <w:rPr>
                <w:rFonts w:cs="Helvetica"/>
                <w:noProof w:val="0"/>
              </w:rPr>
              <w:fldChar w:fldCharType="begin"/>
            </w:r>
            <w:r w:rsidR="005402B7" w:rsidRPr="00FC343C">
              <w:rPr>
                <w:rFonts w:cs="Helvetica"/>
                <w:noProof w:val="0"/>
              </w:rPr>
              <w:instrText xml:space="preserve"> REF  Criteria41 </w:instrText>
            </w:r>
            <w:r w:rsidR="00FC343C" w:rsidRPr="00FC343C">
              <w:rPr>
                <w:rFonts w:cs="Helvetica"/>
                <w:noProof w:val="0"/>
              </w:rPr>
              <w:instrText xml:space="preserve"> \* MERGEFORMAT </w:instrText>
            </w:r>
            <w:r w:rsidRPr="00FC343C">
              <w:rPr>
                <w:rFonts w:cs="Helvetica"/>
                <w:noProof w:val="0"/>
              </w:rPr>
              <w:fldChar w:fldCharType="separate"/>
            </w:r>
            <w:sdt>
              <w:sdtPr>
                <w:rPr>
                  <w:noProof w:val="0"/>
                </w:rPr>
                <w:alias w:val="Criteria41"/>
                <w:tag w:val="Criteria41"/>
                <w:id w:val="619122393"/>
                <w:placeholder>
                  <w:docPart w:val="7AFAE81C37674B4DA68C129E1B09D123"/>
                </w:placeholder>
              </w:sdtPr>
              <w:sdtContent>
                <w:r w:rsidR="00F80014" w:rsidRPr="00FC343C">
                  <w:rPr>
                    <w:noProof w:val="0"/>
                  </w:rPr>
                  <w:t>Finalise checklists and supply sheets</w:t>
                </w:r>
              </w:sdtContent>
            </w:sdt>
            <w:r w:rsidRPr="00FC343C">
              <w:rPr>
                <w:rFonts w:cs="Helvetica"/>
                <w:noProof w:val="0"/>
              </w:rPr>
              <w:fldChar w:fldCharType="end"/>
            </w:r>
          </w:p>
        </w:tc>
        <w:tc>
          <w:tcPr>
            <w:tcW w:w="837" w:type="dxa"/>
            <w:vAlign w:val="center"/>
          </w:tcPr>
          <w:p w:rsidR="00AD7B23" w:rsidRPr="00FC343C" w:rsidRDefault="00897580" w:rsidP="00EE3792">
            <w:pPr>
              <w:pStyle w:val="TableText"/>
              <w:keepN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c>
          <w:tcPr>
            <w:tcW w:w="896" w:type="dxa"/>
            <w:vAlign w:val="center"/>
          </w:tcPr>
          <w:p w:rsidR="00AD7B23" w:rsidRPr="00FC343C" w:rsidRDefault="00897580" w:rsidP="00EE3792">
            <w:pPr>
              <w:pStyle w:val="TableText"/>
              <w:keepN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r>
      <w:tr w:rsidR="00AD7B23" w:rsidRPr="00FC343C" w:rsidTr="00AD7B23">
        <w:tc>
          <w:tcPr>
            <w:tcW w:w="606" w:type="dxa"/>
            <w:vAlign w:val="center"/>
          </w:tcPr>
          <w:p w:rsidR="00AD7B23" w:rsidRPr="00FC343C" w:rsidRDefault="00AD7B23" w:rsidP="00EE3792">
            <w:pPr>
              <w:pStyle w:val="TableText"/>
              <w:keepNext/>
              <w:rPr>
                <w:noProof w:val="0"/>
              </w:rPr>
            </w:pPr>
            <w:r w:rsidRPr="00FC343C">
              <w:rPr>
                <w:noProof w:val="0"/>
              </w:rPr>
              <w:t>4.2</w:t>
            </w:r>
          </w:p>
        </w:tc>
        <w:tc>
          <w:tcPr>
            <w:tcW w:w="6642" w:type="dxa"/>
          </w:tcPr>
          <w:p w:rsidR="00AD7B23" w:rsidRPr="00FC343C" w:rsidRDefault="00897580" w:rsidP="00EE3792">
            <w:pPr>
              <w:pStyle w:val="TableText"/>
              <w:keepNext/>
              <w:rPr>
                <w:rFonts w:cs="Helvetica"/>
                <w:noProof w:val="0"/>
              </w:rPr>
            </w:pPr>
            <w:r w:rsidRPr="00FC343C">
              <w:rPr>
                <w:rFonts w:cs="Helvetica"/>
                <w:noProof w:val="0"/>
              </w:rPr>
              <w:fldChar w:fldCharType="begin"/>
            </w:r>
            <w:r w:rsidR="005402B7" w:rsidRPr="00FC343C">
              <w:rPr>
                <w:rFonts w:cs="Helvetica"/>
                <w:noProof w:val="0"/>
              </w:rPr>
              <w:instrText xml:space="preserve"> REF  Criteria42 </w:instrText>
            </w:r>
            <w:r w:rsidR="00FC343C" w:rsidRPr="00FC343C">
              <w:rPr>
                <w:rFonts w:cs="Helvetica"/>
                <w:noProof w:val="0"/>
              </w:rPr>
              <w:instrText xml:space="preserve"> \* MERGEFORMAT </w:instrText>
            </w:r>
            <w:r w:rsidRPr="00FC343C">
              <w:rPr>
                <w:rFonts w:cs="Helvetica"/>
                <w:noProof w:val="0"/>
              </w:rPr>
              <w:fldChar w:fldCharType="separate"/>
            </w:r>
            <w:sdt>
              <w:sdtPr>
                <w:rPr>
                  <w:noProof w:val="0"/>
                </w:rPr>
                <w:alias w:val="Criteria42"/>
                <w:tag w:val="Criteria42"/>
                <w:id w:val="1381446807"/>
                <w:placeholder>
                  <w:docPart w:val="012EDAF0BB224C9698C06DCFB8B1836F"/>
                </w:placeholder>
              </w:sdtPr>
              <w:sdtContent>
                <w:r w:rsidR="00F80014" w:rsidRPr="00FC343C">
                  <w:rPr>
                    <w:noProof w:val="0"/>
                  </w:rPr>
                  <w:t>Provide tour-related documents to guides and tour leaders</w:t>
                </w:r>
              </w:sdtContent>
            </w:sdt>
            <w:r w:rsidRPr="00FC343C">
              <w:rPr>
                <w:rFonts w:cs="Helvetica"/>
                <w:noProof w:val="0"/>
              </w:rPr>
              <w:fldChar w:fldCharType="end"/>
            </w:r>
          </w:p>
        </w:tc>
        <w:tc>
          <w:tcPr>
            <w:tcW w:w="837" w:type="dxa"/>
            <w:vAlign w:val="center"/>
          </w:tcPr>
          <w:p w:rsidR="00AD7B23" w:rsidRPr="00FC343C" w:rsidRDefault="00897580" w:rsidP="00EE3792">
            <w:pPr>
              <w:pStyle w:val="TableText"/>
              <w:keepN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c>
          <w:tcPr>
            <w:tcW w:w="896" w:type="dxa"/>
            <w:vAlign w:val="center"/>
          </w:tcPr>
          <w:p w:rsidR="00AD7B23" w:rsidRPr="00FC343C" w:rsidRDefault="00897580" w:rsidP="00EE3792">
            <w:pPr>
              <w:pStyle w:val="TableText"/>
              <w:keepN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r>
      <w:tr w:rsidR="00AD7B23" w:rsidRPr="00FC343C" w:rsidTr="00AD7B23">
        <w:tc>
          <w:tcPr>
            <w:tcW w:w="606" w:type="dxa"/>
            <w:vAlign w:val="center"/>
          </w:tcPr>
          <w:p w:rsidR="00AD7B23" w:rsidRPr="00FC343C" w:rsidRDefault="00AD7B23" w:rsidP="00EE3792">
            <w:pPr>
              <w:pStyle w:val="TableText"/>
              <w:keepNext/>
              <w:rPr>
                <w:noProof w:val="0"/>
              </w:rPr>
            </w:pPr>
            <w:r w:rsidRPr="00FC343C">
              <w:rPr>
                <w:noProof w:val="0"/>
              </w:rPr>
              <w:t>4.3</w:t>
            </w:r>
          </w:p>
        </w:tc>
        <w:tc>
          <w:tcPr>
            <w:tcW w:w="6642" w:type="dxa"/>
          </w:tcPr>
          <w:p w:rsidR="00AD7B23" w:rsidRPr="00FC343C" w:rsidRDefault="00897580" w:rsidP="00EE3792">
            <w:pPr>
              <w:pStyle w:val="TableText"/>
              <w:keepNext/>
              <w:rPr>
                <w:rFonts w:cs="Helvetica"/>
                <w:noProof w:val="0"/>
              </w:rPr>
            </w:pPr>
            <w:r w:rsidRPr="00FC343C">
              <w:rPr>
                <w:rFonts w:cs="Helvetica"/>
                <w:noProof w:val="0"/>
              </w:rPr>
              <w:fldChar w:fldCharType="begin"/>
            </w:r>
            <w:r w:rsidR="005402B7" w:rsidRPr="00FC343C">
              <w:rPr>
                <w:rFonts w:cs="Helvetica"/>
                <w:noProof w:val="0"/>
              </w:rPr>
              <w:instrText xml:space="preserve"> REF  Criteria43 </w:instrText>
            </w:r>
            <w:r w:rsidR="00FC343C" w:rsidRPr="00FC343C">
              <w:rPr>
                <w:rFonts w:cs="Helvetica"/>
                <w:noProof w:val="0"/>
              </w:rPr>
              <w:instrText xml:space="preserve"> \* MERGEFORMAT </w:instrText>
            </w:r>
            <w:r w:rsidRPr="00FC343C">
              <w:rPr>
                <w:rFonts w:cs="Helvetica"/>
                <w:noProof w:val="0"/>
              </w:rPr>
              <w:fldChar w:fldCharType="separate"/>
            </w:r>
            <w:sdt>
              <w:sdtPr>
                <w:rPr>
                  <w:noProof w:val="0"/>
                </w:rPr>
                <w:alias w:val="Criteria43"/>
                <w:tag w:val="Criteria43"/>
                <w:id w:val="1223020465"/>
                <w:placeholder>
                  <w:docPart w:val="DFC2ACCB847C42C4A9FB49A62869BE87"/>
                </w:placeholder>
              </w:sdtPr>
              <w:sdtContent>
                <w:r w:rsidR="00F80014" w:rsidRPr="00FC343C">
                  <w:rPr>
                    <w:noProof w:val="0"/>
                  </w:rPr>
                  <w:t>Forward documentation to external suppliers</w:t>
                </w:r>
              </w:sdtContent>
            </w:sdt>
            <w:r w:rsidRPr="00FC343C">
              <w:rPr>
                <w:rFonts w:cs="Helvetica"/>
                <w:noProof w:val="0"/>
              </w:rPr>
              <w:fldChar w:fldCharType="end"/>
            </w:r>
          </w:p>
        </w:tc>
        <w:tc>
          <w:tcPr>
            <w:tcW w:w="837" w:type="dxa"/>
            <w:vAlign w:val="center"/>
          </w:tcPr>
          <w:p w:rsidR="00AD7B23" w:rsidRPr="00FC343C" w:rsidRDefault="00897580" w:rsidP="00EE3792">
            <w:pPr>
              <w:pStyle w:val="TableText"/>
              <w:keepN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c>
          <w:tcPr>
            <w:tcW w:w="896" w:type="dxa"/>
            <w:vAlign w:val="center"/>
          </w:tcPr>
          <w:p w:rsidR="00AD7B23" w:rsidRPr="00FC343C" w:rsidRDefault="00897580" w:rsidP="00EE3792">
            <w:pPr>
              <w:pStyle w:val="TableText"/>
              <w:keepN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r>
      <w:tr w:rsidR="00AD7B23" w:rsidRPr="00FC343C" w:rsidTr="00AD7B23">
        <w:tc>
          <w:tcPr>
            <w:tcW w:w="606" w:type="dxa"/>
            <w:vAlign w:val="center"/>
          </w:tcPr>
          <w:p w:rsidR="00AD7B23" w:rsidRPr="00FC343C" w:rsidRDefault="00AD7B23" w:rsidP="00EE3792">
            <w:pPr>
              <w:pStyle w:val="TableText"/>
              <w:keepNext/>
              <w:rPr>
                <w:noProof w:val="0"/>
              </w:rPr>
            </w:pPr>
            <w:r w:rsidRPr="00FC343C">
              <w:rPr>
                <w:noProof w:val="0"/>
              </w:rPr>
              <w:t>4.4</w:t>
            </w:r>
          </w:p>
        </w:tc>
        <w:tc>
          <w:tcPr>
            <w:tcW w:w="6642" w:type="dxa"/>
          </w:tcPr>
          <w:p w:rsidR="00AD7B23" w:rsidRPr="00FC343C" w:rsidRDefault="00897580" w:rsidP="00EE3792">
            <w:pPr>
              <w:pStyle w:val="TableText"/>
              <w:keepNext/>
              <w:rPr>
                <w:rFonts w:cs="Helvetica"/>
                <w:noProof w:val="0"/>
              </w:rPr>
            </w:pPr>
            <w:r w:rsidRPr="00FC343C">
              <w:rPr>
                <w:rFonts w:cs="Helvetica"/>
                <w:noProof w:val="0"/>
              </w:rPr>
              <w:fldChar w:fldCharType="begin"/>
            </w:r>
            <w:r w:rsidR="005402B7" w:rsidRPr="00FC343C">
              <w:rPr>
                <w:rFonts w:cs="Helvetica"/>
                <w:noProof w:val="0"/>
              </w:rPr>
              <w:instrText xml:space="preserve"> REF  Criteria44 </w:instrText>
            </w:r>
            <w:r w:rsidR="00FC343C" w:rsidRPr="00FC343C">
              <w:rPr>
                <w:rFonts w:cs="Helvetica"/>
                <w:noProof w:val="0"/>
              </w:rPr>
              <w:instrText xml:space="preserve"> \* MERGEFORMAT </w:instrText>
            </w:r>
            <w:r w:rsidRPr="00FC343C">
              <w:rPr>
                <w:rFonts w:cs="Helvetica"/>
                <w:noProof w:val="0"/>
              </w:rPr>
              <w:fldChar w:fldCharType="separate"/>
            </w:r>
            <w:sdt>
              <w:sdtPr>
                <w:rPr>
                  <w:noProof w:val="0"/>
                </w:rPr>
                <w:alias w:val="Criteria44"/>
                <w:tag w:val="Criteria44"/>
                <w:id w:val="1437565576"/>
                <w:placeholder>
                  <w:docPart w:val="898B7111FA504963A97E368423A5627A"/>
                </w:placeholder>
              </w:sdtPr>
              <w:sdtContent>
                <w:r w:rsidR="00F80014" w:rsidRPr="00FC343C">
                  <w:rPr>
                    <w:noProof w:val="0"/>
                  </w:rPr>
                  <w:t>Finalise documentation for tour members</w:t>
                </w:r>
              </w:sdtContent>
            </w:sdt>
            <w:r w:rsidRPr="00FC343C">
              <w:rPr>
                <w:rFonts w:cs="Helvetica"/>
                <w:noProof w:val="0"/>
              </w:rPr>
              <w:fldChar w:fldCharType="end"/>
            </w:r>
          </w:p>
        </w:tc>
        <w:tc>
          <w:tcPr>
            <w:tcW w:w="837" w:type="dxa"/>
            <w:vAlign w:val="center"/>
          </w:tcPr>
          <w:p w:rsidR="00AD7B23" w:rsidRPr="00FC343C" w:rsidRDefault="00897580" w:rsidP="00EE3792">
            <w:pPr>
              <w:pStyle w:val="TableText"/>
              <w:keepN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c>
          <w:tcPr>
            <w:tcW w:w="896" w:type="dxa"/>
            <w:vAlign w:val="center"/>
          </w:tcPr>
          <w:p w:rsidR="00AD7B23" w:rsidRPr="00FC343C" w:rsidRDefault="00897580" w:rsidP="00EE3792">
            <w:pPr>
              <w:pStyle w:val="TableText"/>
              <w:keepN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r>
      <w:tr w:rsidR="00AD7B23" w:rsidRPr="00FC343C" w:rsidTr="00AD7B23">
        <w:tc>
          <w:tcPr>
            <w:tcW w:w="606" w:type="dxa"/>
            <w:vAlign w:val="center"/>
          </w:tcPr>
          <w:p w:rsidR="00AD7B23" w:rsidRPr="00FC343C" w:rsidRDefault="00AD7B23" w:rsidP="00EE3792">
            <w:pPr>
              <w:pStyle w:val="TableText"/>
              <w:rPr>
                <w:noProof w:val="0"/>
              </w:rPr>
            </w:pPr>
            <w:r w:rsidRPr="00FC343C">
              <w:rPr>
                <w:noProof w:val="0"/>
              </w:rPr>
              <w:t>4.5</w:t>
            </w:r>
          </w:p>
        </w:tc>
        <w:tc>
          <w:tcPr>
            <w:tcW w:w="6642" w:type="dxa"/>
          </w:tcPr>
          <w:p w:rsidR="00AD7B23" w:rsidRPr="00FC343C" w:rsidRDefault="00897580" w:rsidP="00EE3792">
            <w:pPr>
              <w:pStyle w:val="TableText"/>
              <w:rPr>
                <w:rFonts w:cs="Helvetica"/>
                <w:noProof w:val="0"/>
              </w:rPr>
            </w:pPr>
            <w:r w:rsidRPr="00FC343C">
              <w:rPr>
                <w:rFonts w:cs="Helvetica"/>
                <w:noProof w:val="0"/>
              </w:rPr>
              <w:fldChar w:fldCharType="begin"/>
            </w:r>
            <w:r w:rsidR="005402B7" w:rsidRPr="00FC343C">
              <w:rPr>
                <w:rFonts w:cs="Helvetica"/>
                <w:noProof w:val="0"/>
              </w:rPr>
              <w:instrText xml:space="preserve"> REF  Criteria45 </w:instrText>
            </w:r>
            <w:r w:rsidR="00FC343C" w:rsidRPr="00FC343C">
              <w:rPr>
                <w:rFonts w:cs="Helvetica"/>
                <w:noProof w:val="0"/>
              </w:rPr>
              <w:instrText xml:space="preserve"> \* MERGEFORMAT </w:instrText>
            </w:r>
            <w:r w:rsidRPr="00FC343C">
              <w:rPr>
                <w:rFonts w:cs="Helvetica"/>
                <w:noProof w:val="0"/>
              </w:rPr>
              <w:fldChar w:fldCharType="separate"/>
            </w:r>
            <w:sdt>
              <w:sdtPr>
                <w:rPr>
                  <w:noProof w:val="0"/>
                </w:rPr>
                <w:alias w:val="Criteria45"/>
                <w:tag w:val="Criteria45"/>
                <w:id w:val="301820779"/>
                <w:placeholder>
                  <w:docPart w:val="CD7F9A6BC55548ABA16F24346231CB0D"/>
                </w:placeholder>
              </w:sdtPr>
              <w:sdtContent>
                <w:r w:rsidR="00F80014" w:rsidRPr="00FC343C">
                  <w:rPr>
                    <w:noProof w:val="0"/>
                  </w:rPr>
                  <w:t>Update internal inventory and stock control records</w:t>
                </w:r>
              </w:sdtContent>
            </w:sdt>
            <w:r w:rsidRPr="00FC343C">
              <w:rPr>
                <w:rFonts w:cs="Helvetica"/>
                <w:noProof w:val="0"/>
              </w:rPr>
              <w:fldChar w:fldCharType="end"/>
            </w:r>
          </w:p>
        </w:tc>
        <w:tc>
          <w:tcPr>
            <w:tcW w:w="837"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c>
          <w:tcPr>
            <w:tcW w:w="896" w:type="dxa"/>
            <w:vAlign w:val="center"/>
          </w:tcPr>
          <w:p w:rsidR="00AD7B23" w:rsidRPr="00FC343C" w:rsidRDefault="00897580" w:rsidP="00EE3792">
            <w:pPr>
              <w:pStyle w:val="TableText"/>
              <w:jc w:val="center"/>
              <w:rPr>
                <w:rStyle w:val="TrainingEval-Tickbox"/>
                <w:rFonts w:ascii="Helvetica" w:hAnsi="Helvetica"/>
                <w:noProof w:val="0"/>
              </w:rPr>
            </w:pPr>
            <w:r w:rsidRPr="00FC343C">
              <w:rPr>
                <w:rStyle w:val="TrainingEval-Tickbox"/>
                <w:rFonts w:ascii="Helvetica" w:hAnsi="Helvetica"/>
                <w:noProof w:val="0"/>
              </w:rPr>
              <w:fldChar w:fldCharType="begin">
                <w:ffData>
                  <w:name w:val="Check1"/>
                  <w:enabled/>
                  <w:calcOnExit w:val="0"/>
                  <w:checkBox>
                    <w:sizeAuto/>
                    <w:default w:val="0"/>
                  </w:checkBox>
                </w:ffData>
              </w:fldChar>
            </w:r>
            <w:r w:rsidR="00AD7B23" w:rsidRPr="00FC343C">
              <w:rPr>
                <w:rStyle w:val="TrainingEval-Tickbox"/>
                <w:rFonts w:ascii="Helvetica" w:hAnsi="Helvetica"/>
                <w:noProof w:val="0"/>
              </w:rPr>
              <w:instrText xml:space="preserve"> FORMCHECKBOX </w:instrText>
            </w:r>
            <w:r w:rsidRPr="00FC343C">
              <w:rPr>
                <w:rStyle w:val="TrainingEval-Tickbox"/>
                <w:rFonts w:ascii="Helvetica" w:hAnsi="Helvetica"/>
                <w:noProof w:val="0"/>
              </w:rPr>
            </w:r>
            <w:r w:rsidRPr="00FC343C">
              <w:rPr>
                <w:rStyle w:val="TrainingEval-Tickbox"/>
                <w:rFonts w:ascii="Helvetica" w:hAnsi="Helvetica"/>
                <w:noProof w:val="0"/>
              </w:rPr>
              <w:fldChar w:fldCharType="end"/>
            </w:r>
          </w:p>
        </w:tc>
      </w:tr>
    </w:tbl>
    <w:p w:rsidR="00F06B58" w:rsidRPr="00FC343C" w:rsidRDefault="00F06B58">
      <w:pPr>
        <w:rPr>
          <w:rFonts w:ascii="Helvetica" w:eastAsia="Calibri" w:hAnsi="Helvetica" w:cs="Calibri"/>
          <w:b/>
          <w:lang w:eastAsia="ar-SA"/>
        </w:rPr>
      </w:pPr>
    </w:p>
    <w:p w:rsidR="00AD7B23" w:rsidRPr="00FC343C" w:rsidRDefault="00AD7B23" w:rsidP="00AD7B23">
      <w:pPr>
        <w:pStyle w:val="BodyCopyBold"/>
        <w:rPr>
          <w:b w:val="0"/>
          <w:noProof w:val="0"/>
          <w:szCs w:val="22"/>
        </w:rPr>
      </w:pPr>
      <w:r w:rsidRPr="00FC343C">
        <w:rPr>
          <w:noProof w:val="0"/>
          <w:szCs w:val="22"/>
        </w:rPr>
        <w:t>Statement by Trainee:</w:t>
      </w:r>
    </w:p>
    <w:p w:rsidR="00AD7B23" w:rsidRPr="00FC343C" w:rsidRDefault="00AD7B23" w:rsidP="00AD7B23">
      <w:pPr>
        <w:pStyle w:val="BodyCopy"/>
        <w:rPr>
          <w:noProof w:val="0"/>
          <w:szCs w:val="22"/>
        </w:rPr>
      </w:pPr>
      <w:r w:rsidRPr="00FC343C">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9"/>
        <w:gridCol w:w="2613"/>
      </w:tblGrid>
      <w:tr w:rsidR="00AD7B23" w:rsidRPr="00FC343C" w:rsidTr="00AD7B23">
        <w:tc>
          <w:tcPr>
            <w:tcW w:w="6629" w:type="dxa"/>
          </w:tcPr>
          <w:p w:rsidR="00AD7B23" w:rsidRPr="00FC343C" w:rsidRDefault="00AD7B23" w:rsidP="00AD7B23">
            <w:pPr>
              <w:pStyle w:val="BodyCopy"/>
              <w:rPr>
                <w:noProof w:val="0"/>
                <w:sz w:val="22"/>
                <w:szCs w:val="22"/>
              </w:rPr>
            </w:pPr>
          </w:p>
          <w:p w:rsidR="00AD7B23" w:rsidRPr="00FC343C" w:rsidRDefault="00AD7B23" w:rsidP="00AD7B23">
            <w:pPr>
              <w:pStyle w:val="BodyCopy"/>
              <w:rPr>
                <w:noProof w:val="0"/>
                <w:sz w:val="22"/>
                <w:szCs w:val="22"/>
                <w:lang w:eastAsia="en-US"/>
              </w:rPr>
            </w:pPr>
            <w:r w:rsidRPr="00FC343C">
              <w:rPr>
                <w:b/>
                <w:noProof w:val="0"/>
                <w:sz w:val="22"/>
                <w:szCs w:val="22"/>
                <w:lang w:eastAsia="en-US"/>
              </w:rPr>
              <w:t>Signed:</w:t>
            </w:r>
            <w:r w:rsidRPr="00FC343C">
              <w:rPr>
                <w:noProof w:val="0"/>
                <w:sz w:val="22"/>
                <w:szCs w:val="22"/>
                <w:lang w:eastAsia="en-US"/>
              </w:rPr>
              <w:t xml:space="preserve">   _____________________________</w:t>
            </w:r>
          </w:p>
        </w:tc>
        <w:tc>
          <w:tcPr>
            <w:tcW w:w="2613" w:type="dxa"/>
          </w:tcPr>
          <w:p w:rsidR="00AD7B23" w:rsidRPr="00FC343C" w:rsidRDefault="00AD7B23" w:rsidP="00AD7B23">
            <w:pPr>
              <w:pStyle w:val="BodyCopy"/>
              <w:rPr>
                <w:noProof w:val="0"/>
                <w:sz w:val="22"/>
                <w:szCs w:val="22"/>
                <w:lang w:eastAsia="en-US"/>
              </w:rPr>
            </w:pPr>
          </w:p>
          <w:p w:rsidR="00AD7B23" w:rsidRPr="00FC343C" w:rsidRDefault="00AD7B23" w:rsidP="00AD7B23">
            <w:pPr>
              <w:pStyle w:val="BodyCopy"/>
              <w:rPr>
                <w:noProof w:val="0"/>
                <w:sz w:val="22"/>
                <w:szCs w:val="22"/>
                <w:lang w:eastAsia="en-US"/>
              </w:rPr>
            </w:pPr>
            <w:r w:rsidRPr="00FC343C">
              <w:rPr>
                <w:b/>
                <w:noProof w:val="0"/>
                <w:sz w:val="22"/>
                <w:szCs w:val="22"/>
                <w:lang w:eastAsia="en-US"/>
              </w:rPr>
              <w:t>Date:</w:t>
            </w:r>
            <w:r w:rsidRPr="00FC343C">
              <w:rPr>
                <w:noProof w:val="0"/>
                <w:sz w:val="22"/>
                <w:szCs w:val="22"/>
                <w:lang w:eastAsia="en-US"/>
              </w:rPr>
              <w:t xml:space="preserve">   ____________</w:t>
            </w:r>
          </w:p>
        </w:tc>
      </w:tr>
    </w:tbl>
    <w:p w:rsidR="00AD7B23" w:rsidRPr="00FC343C" w:rsidRDefault="00AD7B23" w:rsidP="00AD7B23">
      <w:pPr>
        <w:pStyle w:val="BodyCopy"/>
        <w:rPr>
          <w:noProof w:val="0"/>
          <w:szCs w:val="22"/>
        </w:rPr>
      </w:pPr>
    </w:p>
    <w:p w:rsidR="00AD7B23" w:rsidRPr="00FC343C" w:rsidRDefault="00AD7B23" w:rsidP="00AD7B23">
      <w:pPr>
        <w:pStyle w:val="BodyCopy"/>
        <w:rPr>
          <w:rFonts w:cs="Helvetica"/>
          <w:b/>
          <w:noProof w:val="0"/>
          <w:szCs w:val="22"/>
        </w:rPr>
      </w:pPr>
      <w:r w:rsidRPr="00FC343C">
        <w:rPr>
          <w:rFonts w:cs="Helvetica"/>
          <w:b/>
          <w:noProof w:val="0"/>
          <w:szCs w:val="22"/>
        </w:rPr>
        <w:t>Note:</w:t>
      </w:r>
    </w:p>
    <w:p w:rsidR="00AD7B23" w:rsidRPr="00FC343C" w:rsidRDefault="00AD7B23" w:rsidP="00AD7B23">
      <w:pPr>
        <w:rPr>
          <w:rFonts w:ascii="Helvetica" w:eastAsia="Calibri" w:hAnsi="Helvetica" w:cs="Calibri"/>
          <w:lang w:eastAsia="ar-SA"/>
        </w:rPr>
      </w:pPr>
      <w:r w:rsidRPr="00FC343C">
        <w:rPr>
          <w:rFonts w:ascii="Helvetica" w:hAnsi="Helvetica" w:cs="Helvetica"/>
        </w:rPr>
        <w:t xml:space="preserve">For all boxes where a </w:t>
      </w:r>
      <w:r w:rsidRPr="00FC343C">
        <w:rPr>
          <w:rFonts w:ascii="Helvetica" w:hAnsi="Helvetica" w:cs="Helvetica"/>
          <w:b/>
        </w:rPr>
        <w:t xml:space="preserve">No* </w:t>
      </w:r>
      <w:r w:rsidRPr="00FC343C">
        <w:rPr>
          <w:rFonts w:ascii="Helvetica" w:hAnsi="Helvetica" w:cs="Helvetica"/>
        </w:rPr>
        <w:t>is ticked, please</w:t>
      </w:r>
      <w:r w:rsidR="00146B84" w:rsidRPr="00FC343C">
        <w:rPr>
          <w:rFonts w:ascii="Helvetica" w:hAnsi="Helvetica" w:cs="Helvetica"/>
        </w:rPr>
        <w:t xml:space="preserve"> </w:t>
      </w:r>
      <w:r w:rsidRPr="00FC343C">
        <w:rPr>
          <w:rFonts w:ascii="Helvetica" w:hAnsi="Helvetica" w:cs="Helvetica"/>
        </w:rPr>
        <w:t>provide details of the extra steps or work you need to do to become ready for assessment.</w:t>
      </w:r>
    </w:p>
    <w:p w:rsidR="00AD7B23" w:rsidRPr="00FC343C" w:rsidRDefault="00AD7B23" w:rsidP="009C6C06">
      <w:pPr>
        <w:pStyle w:val="BodyCopy"/>
        <w:rPr>
          <w:noProof w:val="0"/>
        </w:rPr>
      </w:pPr>
    </w:p>
    <w:p w:rsidR="009C6C06" w:rsidRPr="00FC343C" w:rsidRDefault="009C6C06" w:rsidP="009C6C06">
      <w:pPr>
        <w:rPr>
          <w:rFonts w:ascii="Helvetica" w:hAnsi="Helvetica"/>
        </w:rPr>
        <w:sectPr w:rsidR="009C6C06" w:rsidRPr="00FC343C" w:rsidSect="003A7BFA">
          <w:headerReference w:type="even" r:id="rId142"/>
          <w:headerReference w:type="default" r:id="rId143"/>
          <w:pgSz w:w="11906" w:h="16838" w:code="9"/>
          <w:pgMar w:top="1440" w:right="1440" w:bottom="1440" w:left="1440" w:header="709" w:footer="323" w:gutter="0"/>
          <w:cols w:space="708"/>
          <w:docGrid w:linePitch="360"/>
        </w:sectPr>
      </w:pPr>
    </w:p>
    <w:p w:rsidR="009C6C06" w:rsidRPr="00FC343C" w:rsidRDefault="009C6C06">
      <w:pPr>
        <w:rPr>
          <w:rFonts w:ascii="Helvetica" w:eastAsia="Calibri" w:hAnsi="Helvetica" w:cs="Calibri"/>
          <w:szCs w:val="16"/>
          <w:lang w:eastAsia="ar-SA"/>
        </w:rPr>
      </w:pPr>
      <w:r w:rsidRPr="00FC343C">
        <w:rPr>
          <w:rFonts w:ascii="Helvetica" w:hAnsi="Helvetica"/>
        </w:rPr>
        <w:lastRenderedPageBreak/>
        <w:br w:type="page"/>
      </w:r>
    </w:p>
    <w:p w:rsidR="009C6C06" w:rsidRPr="00FC343C" w:rsidRDefault="00436DE2" w:rsidP="009C6C06">
      <w:pPr>
        <w:pStyle w:val="BodyCopy"/>
        <w:rPr>
          <w:noProof w:val="0"/>
        </w:rPr>
      </w:pPr>
      <w:r w:rsidRPr="00FC343C">
        <w:rPr>
          <w:lang w:eastAsia="en-AU"/>
        </w:rPr>
        <w:lastRenderedPageBreak/>
        <mc:AlternateContent>
          <mc:Choice Requires="wps">
            <w:drawing>
              <wp:anchor distT="0" distB="0" distL="114300" distR="114300" simplePos="0" relativeHeight="251686912" behindDoc="0" locked="0" layoutInCell="1" allowOverlap="1" wp14:anchorId="64594BB5" wp14:editId="50BA4089">
                <wp:simplePos x="0" y="0"/>
                <wp:positionH relativeFrom="column">
                  <wp:posOffset>-923925</wp:posOffset>
                </wp:positionH>
                <wp:positionV relativeFrom="paragraph">
                  <wp:posOffset>-953770</wp:posOffset>
                </wp:positionV>
                <wp:extent cx="7576185" cy="10758805"/>
                <wp:effectExtent l="0" t="0" r="24765" b="23495"/>
                <wp:wrapNone/>
                <wp:docPr id="4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margin-left:-72.75pt;margin-top:-75.1pt;width:596.55pt;height:847.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bcQQg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" fillcolor="#5a5a5a [2109]"/>
            </w:pict>
          </mc:Fallback>
        </mc:AlternateContent>
      </w:r>
    </w:p>
    <w:p w:rsidR="009C6C06" w:rsidRPr="00FC343C" w:rsidRDefault="009C6C06" w:rsidP="009C6C06">
      <w:pPr>
        <w:pStyle w:val="BodyCopy"/>
        <w:rPr>
          <w:noProof w:val="0"/>
        </w:rPr>
      </w:pPr>
    </w:p>
    <w:p w:rsidR="00EB6BAC" w:rsidRPr="00FC343C" w:rsidRDefault="00EB6BAC" w:rsidP="009C6C06">
      <w:pPr>
        <w:pStyle w:val="BodyCopy"/>
        <w:rPr>
          <w:noProof w:val="0"/>
        </w:rPr>
      </w:pPr>
    </w:p>
    <w:p w:rsidR="00BD2681" w:rsidRPr="00FC343C" w:rsidRDefault="00AD7B23" w:rsidP="009C6C06">
      <w:pPr>
        <w:pStyle w:val="BodyCopy"/>
        <w:rPr>
          <w:noProof w:val="0"/>
        </w:rPr>
      </w:pPr>
      <w:r w:rsidRPr="00FC343C">
        <w:rPr>
          <w:lang w:eastAsia="en-AU"/>
        </w:rPr>
        <w:drawing>
          <wp:anchor distT="0" distB="0" distL="114300" distR="114300" simplePos="0" relativeHeight="251689984" behindDoc="0" locked="0" layoutInCell="1" allowOverlap="1" wp14:anchorId="144AA32F" wp14:editId="0E630CA2">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FC343C">
        <w:rPr>
          <w:lang w:eastAsia="en-AU"/>
        </w:rPr>
        <w:drawing>
          <wp:anchor distT="0" distB="0" distL="114300" distR="114300" simplePos="0" relativeHeight="251691008" behindDoc="0" locked="0" layoutInCell="1" allowOverlap="1" wp14:anchorId="08E84C11" wp14:editId="52BAD7E7">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45" cstate="print"/>
                    <a:stretch>
                      <a:fillRect/>
                    </a:stretch>
                  </pic:blipFill>
                  <pic:spPr>
                    <a:xfrm>
                      <a:off x="0" y="0"/>
                      <a:ext cx="2320290" cy="758825"/>
                    </a:xfrm>
                    <a:prstGeom prst="rect">
                      <a:avLst/>
                    </a:prstGeom>
                  </pic:spPr>
                </pic:pic>
              </a:graphicData>
            </a:graphic>
          </wp:anchor>
        </w:drawing>
      </w:r>
      <w:r w:rsidR="008D5AFC" w:rsidRPr="00FC343C">
        <w:rPr>
          <w:lang w:eastAsia="en-AU"/>
        </w:rPr>
        <w:drawing>
          <wp:anchor distT="0" distB="0" distL="114300" distR="114300" simplePos="0" relativeHeight="251688960" behindDoc="0" locked="0" layoutInCell="1" allowOverlap="1" wp14:anchorId="64F9ADCE" wp14:editId="598D9F76">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1" cstate="print"/>
                    <a:stretch>
                      <a:fillRect/>
                    </a:stretch>
                  </pic:blipFill>
                  <pic:spPr>
                    <a:xfrm>
                      <a:off x="0" y="0"/>
                      <a:ext cx="626745" cy="646430"/>
                    </a:xfrm>
                    <a:prstGeom prst="rect">
                      <a:avLst/>
                    </a:prstGeom>
                  </pic:spPr>
                </pic:pic>
              </a:graphicData>
            </a:graphic>
          </wp:anchor>
        </w:drawing>
      </w:r>
    </w:p>
    <w:sectPr w:rsidR="00BD2681" w:rsidRPr="00FC343C" w:rsidSect="00A77F3F">
      <w:headerReference w:type="even" r:id="rId146"/>
      <w:headerReference w:type="default" r:id="rId147"/>
      <w:footerReference w:type="even" r:id="rId148"/>
      <w:footerReference w:type="default" r:id="rId1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7BFA" w:rsidRDefault="003A7BFA" w:rsidP="00BD2681">
      <w:pPr>
        <w:spacing w:after="0" w:line="240" w:lineRule="auto"/>
      </w:pPr>
      <w:r>
        <w:separator/>
      </w:r>
    </w:p>
  </w:endnote>
  <w:endnote w:type="continuationSeparator" w:id="0">
    <w:p w:rsidR="003A7BFA" w:rsidRDefault="003A7BFA"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6B77" w:rsidRDefault="00D66B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6B77" w:rsidRDefault="00D66B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6B77" w:rsidRDefault="00D66B7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7BFA" w:rsidRDefault="003A7BF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7BFA" w:rsidRDefault="003A7BFA">
    <w:pPr>
      <w:pStyle w:val="Footer"/>
    </w:pPr>
    <w:r>
      <w:rPr>
        <w:noProof/>
      </w:rPr>
      <mc:AlternateContent>
        <mc:Choice Requires="wpg">
          <w:drawing>
            <wp:anchor distT="0" distB="0" distL="114300" distR="114300" simplePos="0" relativeHeight="251659264" behindDoc="0" locked="0" layoutInCell="1" allowOverlap="1" wp14:anchorId="78D23D67" wp14:editId="348A8CB5">
              <wp:simplePos x="0" y="0"/>
              <wp:positionH relativeFrom="column">
                <wp:posOffset>1054735</wp:posOffset>
              </wp:positionH>
              <wp:positionV relativeFrom="paragraph">
                <wp:posOffset>-494665</wp:posOffset>
              </wp:positionV>
              <wp:extent cx="4090670" cy="713105"/>
              <wp:effectExtent l="0" t="0" r="0" b="0"/>
              <wp:wrapSquare wrapText="bothSides"/>
              <wp:docPr id="24"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39" name="Picture 15" descr="420px-Seal_of_ASEAN.svg.png"/>
                        <pic:cNvPicPr>
                          <a:picLocks noChangeAspect="1"/>
                        </pic:cNvPicPr>
                      </pic:nvPicPr>
                      <pic:blipFill>
                        <a:blip r:embed="rId1" cstate="print"/>
                        <a:stretch>
                          <a:fillRect/>
                        </a:stretch>
                      </pic:blipFill>
                      <pic:spPr>
                        <a:xfrm>
                          <a:off x="1322832" y="73152"/>
                          <a:ext cx="615696" cy="640080"/>
                        </a:xfrm>
                        <a:prstGeom prst="rect">
                          <a:avLst/>
                        </a:prstGeom>
                      </pic:spPr>
                    </pic:pic>
                    <pic:pic xmlns:pic="http://schemas.openxmlformats.org/drawingml/2006/picture">
                      <pic:nvPicPr>
                        <pic:cNvPr id="40"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41"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6" o:spid="_x0000_s1026"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&#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mIyHXDAAAA2wAAAA8AAABkcnMvZG93bnJldi54bWxEj91qAjEUhO+FvkM4hd5pshZEt0YpRUWv&#10;/OsDHDanu2s3J0sSdfXpTaHg5TAz3zDTeWcbcSEfascasoECQVw4U3Op4fu47I9BhIhssHFMGm4U&#10;YD576U0xN+7Ke7ocYikShEOOGqoY21zKUFRkMQxcS5y8H+ctxiR9KY3Ha4LbRg6VGkmLNaeFClv6&#10;qqj4PZytht1pVSzaWmXZbuvP6iaPm+Z+0vrttfv8ABGpi8/wf3ttNLxP4O9L+gFy9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YjIdcMAAADbAAAADwAAAAAAAAAAAAAAAACf&#10;AgAAZHJzL2Rvd25yZXYueG1sUEsFBgAAAAAEAAQA9wAAAI8DA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jiSJXAAAAA2wAAAA8AAABkcnMvZG93bnJldi54bWxET02LwjAQvQv+hzCCN00VWaQapQhC9eSq&#10;u+BtbMa22ExKE2v99+YgeHy87+W6M5VoqXGlZQWTcQSCOLO65FzB+bQdzUE4j6yxskwKXuRgver3&#10;lhhr++Rfao8+FyGEXYwKCu/rWEqXFWTQjW1NHLibbQz6AJtc6gafIdxUchpFP9JgyaGhwJo2BWX3&#10;48MoSA9/+zSbJNPr+fRqZ/P/yy0pd0oNB12yAOGp81/xx51qBbOwPnwJP0Cu3g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WOJIlcAAAADbAAAADwAAAAAAAAAAAAAAAACfAgAA&#10;ZHJzL2Rvd25yZXYueG1sUEsFBgAAAAAEAAQA9wAAAIwDA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RWyU3EAAAA2wAAAA8AAABkcnMvZG93bnJldi54bWxEj0FrwkAUhO8F/8PyBG91EwlSomuQoNCL&#10;0KRevD2zzySafRuy25j++26h0OMwM98w22wynRhpcK1lBfEyAkFcWd1yreD8eXx9A+E8ssbOMin4&#10;JgfZbvayxVTbJxc0lr4WAcIuRQWN930qpasaMuiWticO3s0OBn2QQy31gM8AN51cRdFaGmw5LDTY&#10;U95Q9Si/jIK6uN7za3Ko9LS+l6vx43LKz71Si/m034DwNPn/8F/7XStIYvj9En6A3P0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RWyU3EAAAA2wAAAA8AAAAAAAAAAAAAAAAA&#10;nwIAAGRycy9kb3ducmV2LnhtbFBLBQYAAAAABAAEAPcAAACQAwAAAAA=&#10;">
                <v:imagedata r:id="rId6" o:title=""/>
                <v:path arrowok="t"/>
              </v:shape>
              <w10:wrap type="square"/>
            </v:group>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A7BFA" w:rsidTr="00D66B77">
      <w:tc>
        <w:tcPr>
          <w:tcW w:w="9242" w:type="dxa"/>
          <w:tcBorders>
            <w:top w:val="single" w:sz="4" w:space="0" w:color="auto"/>
          </w:tcBorders>
        </w:tcPr>
        <w:p w:rsidR="003A7BFA" w:rsidRDefault="003A7BFA" w:rsidP="003C7CC6">
          <w:pPr>
            <w:pStyle w:val="Footer-Left"/>
          </w:pPr>
          <w:r w:rsidRPr="00D724DB">
            <w:rPr>
              <w:rFonts w:eastAsiaTheme="majorEastAsia"/>
            </w:rPr>
            <w:t xml:space="preserve">© ASEAN </w:t>
          </w:r>
          <w:r>
            <w:rPr>
              <w:rFonts w:eastAsiaTheme="majorEastAsia"/>
            </w:rPr>
            <w:t>2015</w:t>
          </w:r>
          <w:r>
            <w:rPr>
              <w:rFonts w:eastAsiaTheme="majorEastAsia"/>
            </w:rPr>
            <w:br/>
          </w:r>
          <w:r>
            <w:t>Trainee Manual</w:t>
          </w:r>
          <w:r>
            <w:br/>
          </w:r>
          <w:r w:rsidR="00F80014">
            <w:fldChar w:fldCharType="begin"/>
          </w:r>
          <w:r w:rsidR="00F80014">
            <w:instrText xml:space="preserve"> REF  UnitName </w:instrText>
          </w:r>
          <w:r w:rsidR="00F80014">
            <w:fldChar w:fldCharType="separate"/>
          </w:r>
          <w:sdt>
            <w:sdtPr>
              <w:alias w:val="Unit name "/>
              <w:tag w:val="Unit name "/>
              <w:id w:val="-105274291"/>
              <w:placeholder>
                <w:docPart w:val="2F07616101E94385930B9BA23BD6DB33"/>
              </w:placeholder>
            </w:sdtPr>
            <w:sdtEndPr>
              <w:rPr>
                <w:highlight w:val="yellow"/>
              </w:rPr>
            </w:sdtEndPr>
            <w:sdtContent>
              <w:r w:rsidR="00F80014" w:rsidRPr="00FC343C">
                <w:t>Conduct pre-departure checks</w:t>
              </w:r>
            </w:sdtContent>
          </w:sdt>
          <w:r w:rsidR="00F80014">
            <w:rPr>
              <w:highlight w:val="yellow"/>
            </w:rPr>
            <w:fldChar w:fldCharType="end"/>
          </w:r>
        </w:p>
      </w:tc>
    </w:tr>
  </w:tbl>
  <w:p w:rsidR="003A7BFA" w:rsidRDefault="003A7BFA" w:rsidP="00C13A31">
    <w:pPr>
      <w:pStyle w:val="Footer-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A7BFA" w:rsidTr="00D66B77">
      <w:tc>
        <w:tcPr>
          <w:tcW w:w="9242" w:type="dxa"/>
          <w:tcBorders>
            <w:top w:val="single" w:sz="4" w:space="0" w:color="auto"/>
          </w:tcBorders>
        </w:tcPr>
        <w:p w:rsidR="003A7BFA" w:rsidRDefault="003A7BFA"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F80014">
            <w:fldChar w:fldCharType="begin"/>
          </w:r>
          <w:r w:rsidR="00F80014">
            <w:instrText xml:space="preserve"> REF  UnitName </w:instrText>
          </w:r>
          <w:r w:rsidR="00F80014">
            <w:fldChar w:fldCharType="separate"/>
          </w:r>
          <w:sdt>
            <w:sdtPr>
              <w:alias w:val="Unit name "/>
              <w:tag w:val="Unit name "/>
              <w:id w:val="1786157815"/>
              <w:placeholder>
                <w:docPart w:val="FCE4D1F317CC45DDB15367241C278567"/>
              </w:placeholder>
            </w:sdtPr>
            <w:sdtEndPr>
              <w:rPr>
                <w:highlight w:val="yellow"/>
              </w:rPr>
            </w:sdtEndPr>
            <w:sdtContent>
              <w:r w:rsidR="00F80014" w:rsidRPr="00FC343C">
                <w:t>Conduct pre-departure checks</w:t>
              </w:r>
            </w:sdtContent>
          </w:sdt>
          <w:r w:rsidR="00F80014">
            <w:rPr>
              <w:highlight w:val="yellow"/>
            </w:rPr>
            <w:fldChar w:fldCharType="end"/>
          </w:r>
        </w:p>
      </w:tc>
    </w:tr>
  </w:tbl>
  <w:p w:rsidR="003A7BFA" w:rsidRDefault="003A7BFA" w:rsidP="00EB6BAC">
    <w:pPr>
      <w:pStyle w:val="Footer-Righ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283"/>
    </w:tblGrid>
    <w:tr w:rsidR="003A7BFA" w:rsidTr="00D66B77">
      <w:trPr>
        <w:trHeight w:hRule="exact" w:val="709"/>
      </w:trPr>
      <w:tc>
        <w:tcPr>
          <w:tcW w:w="959" w:type="dxa"/>
          <w:shd w:val="clear" w:color="auto" w:fill="45545F"/>
          <w:vAlign w:val="center"/>
        </w:tcPr>
        <w:p w:rsidR="003A7BFA" w:rsidRPr="00F66B06" w:rsidRDefault="003A7BFA"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80014">
            <w:rPr>
              <w:b/>
              <w:noProof/>
              <w:color w:val="FFFFFF" w:themeColor="background1"/>
            </w:rPr>
            <w:t>2</w:t>
          </w:r>
          <w:r w:rsidRPr="00F66B06">
            <w:rPr>
              <w:b/>
              <w:color w:val="FFFFFF" w:themeColor="background1"/>
            </w:rPr>
            <w:fldChar w:fldCharType="end"/>
          </w:r>
        </w:p>
      </w:tc>
      <w:tc>
        <w:tcPr>
          <w:tcW w:w="8283" w:type="dxa"/>
          <w:tcBorders>
            <w:top w:val="single" w:sz="4" w:space="0" w:color="auto"/>
          </w:tcBorders>
        </w:tcPr>
        <w:p w:rsidR="003A7BFA" w:rsidRDefault="003A7BFA" w:rsidP="00C61250">
          <w:pPr>
            <w:pStyle w:val="Footer-Left"/>
          </w:pPr>
          <w:r w:rsidRPr="000D3B99">
            <w:rPr>
              <w:rFonts w:eastAsiaTheme="majorEastAsia"/>
            </w:rPr>
            <w:t>© ASEA</w:t>
          </w:r>
          <w:bookmarkStart w:id="7" w:name="_GoBack"/>
          <w:bookmarkEnd w:id="7"/>
          <w:r w:rsidRPr="000D3B99">
            <w:rPr>
              <w:rFonts w:eastAsiaTheme="majorEastAsia"/>
            </w:rPr>
            <w:t xml:space="preserve">N </w:t>
          </w:r>
          <w:r>
            <w:rPr>
              <w:rFonts w:eastAsiaTheme="majorEastAsia"/>
            </w:rPr>
            <w:t>2015</w:t>
          </w:r>
          <w:r>
            <w:rPr>
              <w:rFonts w:eastAsiaTheme="majorEastAsia"/>
            </w:rPr>
            <w:br/>
          </w:r>
          <w:r w:rsidRPr="000D3B99">
            <w:t>Trainee Manua</w:t>
          </w:r>
          <w:r>
            <w:t>l</w:t>
          </w:r>
          <w:r>
            <w:br/>
          </w:r>
          <w:r w:rsidR="00F80014">
            <w:fldChar w:fldCharType="begin"/>
          </w:r>
          <w:r w:rsidR="00F80014">
            <w:instrText xml:space="preserve"> REF  UnitName </w:instrText>
          </w:r>
          <w:r w:rsidR="00F80014">
            <w:fldChar w:fldCharType="separate"/>
          </w:r>
          <w:sdt>
            <w:sdtPr>
              <w:alias w:val="Unit name "/>
              <w:tag w:val="Unit name "/>
              <w:id w:val="1420602749"/>
              <w:placeholder>
                <w:docPart w:val="8B5A92442CCB4108848E79451253B0DB"/>
              </w:placeholder>
            </w:sdtPr>
            <w:sdtEndPr>
              <w:rPr>
                <w:highlight w:val="yellow"/>
              </w:rPr>
            </w:sdtEndPr>
            <w:sdtContent>
              <w:r w:rsidR="00F80014" w:rsidRPr="00FC343C">
                <w:t>Conduct pre-departure checks</w:t>
              </w:r>
            </w:sdtContent>
          </w:sdt>
          <w:r w:rsidR="00F80014">
            <w:rPr>
              <w:highlight w:val="yellow"/>
            </w:rPr>
            <w:fldChar w:fldCharType="end"/>
          </w:r>
        </w:p>
      </w:tc>
    </w:tr>
  </w:tbl>
  <w:p w:rsidR="003A7BFA" w:rsidRDefault="003A7BFA" w:rsidP="00C13A31">
    <w:pPr>
      <w:pStyle w:val="Footer-Lef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3A7BFA" w:rsidTr="00D66B77">
      <w:trPr>
        <w:trHeight w:hRule="exact" w:val="709"/>
      </w:trPr>
      <w:tc>
        <w:tcPr>
          <w:tcW w:w="8188" w:type="dxa"/>
          <w:tcBorders>
            <w:top w:val="single" w:sz="4" w:space="0" w:color="auto"/>
          </w:tcBorders>
        </w:tcPr>
        <w:p w:rsidR="003A7BFA" w:rsidRDefault="003A7BFA"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F80014">
            <w:fldChar w:fldCharType="begin"/>
          </w:r>
          <w:r w:rsidR="00F80014">
            <w:instrText xml:space="preserve"> REF  UnitName </w:instrText>
          </w:r>
          <w:r w:rsidR="00F80014">
            <w:fldChar w:fldCharType="separate"/>
          </w:r>
          <w:sdt>
            <w:sdtPr>
              <w:alias w:val="Unit name "/>
              <w:tag w:val="Unit name "/>
              <w:id w:val="-1031806626"/>
              <w:placeholder>
                <w:docPart w:val="8F5F5CA559CE47B49CAB63C0B5C8B962"/>
              </w:placeholder>
            </w:sdtPr>
            <w:sdtEndPr>
              <w:rPr>
                <w:highlight w:val="yellow"/>
              </w:rPr>
            </w:sdtEndPr>
            <w:sdtContent>
              <w:r w:rsidR="00F80014" w:rsidRPr="00FC343C">
                <w:t>Conduct pre-departure checks</w:t>
              </w:r>
            </w:sdtContent>
          </w:sdt>
          <w:r w:rsidR="00F80014">
            <w:rPr>
              <w:highlight w:val="yellow"/>
            </w:rPr>
            <w:fldChar w:fldCharType="end"/>
          </w:r>
        </w:p>
      </w:tc>
      <w:tc>
        <w:tcPr>
          <w:tcW w:w="958" w:type="dxa"/>
          <w:shd w:val="clear" w:color="auto" w:fill="45545F"/>
          <w:vAlign w:val="center"/>
        </w:tcPr>
        <w:p w:rsidR="003A7BFA" w:rsidRPr="00F66B06" w:rsidRDefault="003A7BFA"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80014">
            <w:rPr>
              <w:b/>
              <w:noProof/>
              <w:color w:val="FFFFFF" w:themeColor="background1"/>
            </w:rPr>
            <w:t>1</w:t>
          </w:r>
          <w:r w:rsidRPr="00F66B06">
            <w:rPr>
              <w:b/>
              <w:color w:val="FFFFFF" w:themeColor="background1"/>
            </w:rPr>
            <w:fldChar w:fldCharType="end"/>
          </w:r>
        </w:p>
      </w:tc>
    </w:tr>
  </w:tbl>
  <w:p w:rsidR="003A7BFA" w:rsidRPr="00F77AA8" w:rsidRDefault="003A7BFA" w:rsidP="00F77AA8">
    <w:pPr>
      <w:pStyle w:val="Footer-Righ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7BFA" w:rsidRDefault="003A7BFA" w:rsidP="00C13A31">
    <w:pPr>
      <w:pStyle w:val="Footer-Lef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7BFA" w:rsidRPr="00F77AA8" w:rsidRDefault="003A7BFA"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7BFA" w:rsidRDefault="003A7BFA" w:rsidP="00BD2681">
      <w:pPr>
        <w:spacing w:after="0" w:line="240" w:lineRule="auto"/>
      </w:pPr>
      <w:r>
        <w:separator/>
      </w:r>
    </w:p>
  </w:footnote>
  <w:footnote w:type="continuationSeparator" w:id="0">
    <w:p w:rsidR="003A7BFA" w:rsidRDefault="003A7BFA"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6B77" w:rsidRDefault="00D66B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6B77" w:rsidRDefault="00D66B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6B77" w:rsidRDefault="00D66B7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7BFA" w:rsidRDefault="003A7BF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7BFA" w:rsidRDefault="003A7BF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7BFA" w:rsidRDefault="003A7BF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7BFA" w:rsidRDefault="003A7BFA">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3A7BFA" w:rsidTr="00E83E16">
      <w:trPr>
        <w:trHeight w:val="550"/>
      </w:trPr>
      <w:tc>
        <w:tcPr>
          <w:tcW w:w="2835" w:type="dxa"/>
          <w:shd w:val="clear" w:color="auto" w:fill="45545F"/>
          <w:vAlign w:val="center"/>
        </w:tcPr>
        <w:p w:rsidR="003A7BFA" w:rsidRDefault="003A7BFA" w:rsidP="00E83E16">
          <w:pPr>
            <w:pStyle w:val="HeaderLeft"/>
          </w:pPr>
          <w:r w:rsidRPr="004F633F">
            <w:t>Introduction</w:t>
          </w:r>
          <w:r>
            <w:t xml:space="preserve"> to trainee manual</w:t>
          </w:r>
        </w:p>
      </w:tc>
      <w:tc>
        <w:tcPr>
          <w:tcW w:w="5987" w:type="dxa"/>
        </w:tcPr>
        <w:p w:rsidR="003A7BFA" w:rsidRDefault="003A7BFA">
          <w:pPr>
            <w:pStyle w:val="Header"/>
          </w:pPr>
        </w:p>
      </w:tc>
    </w:tr>
  </w:tbl>
  <w:p w:rsidR="003A7BFA" w:rsidRDefault="003A7BFA" w:rsidP="00C13A31">
    <w:pPr>
      <w:pStyle w:val="HeaderLef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3A7BFA" w:rsidTr="00E83E16">
      <w:trPr>
        <w:trHeight w:val="550"/>
      </w:trPr>
      <w:tc>
        <w:tcPr>
          <w:tcW w:w="6062" w:type="dxa"/>
        </w:tcPr>
        <w:p w:rsidR="003A7BFA" w:rsidRDefault="003A7BFA">
          <w:pPr>
            <w:pStyle w:val="Header"/>
          </w:pPr>
        </w:p>
      </w:tc>
      <w:tc>
        <w:tcPr>
          <w:tcW w:w="2835" w:type="dxa"/>
          <w:shd w:val="clear" w:color="auto" w:fill="45545F"/>
          <w:vAlign w:val="center"/>
        </w:tcPr>
        <w:p w:rsidR="003A7BFA" w:rsidRDefault="003A7BFA" w:rsidP="00E83E16">
          <w:pPr>
            <w:pStyle w:val="HeaderRight"/>
          </w:pPr>
          <w:r w:rsidRPr="004F633F">
            <w:t>Introduction</w:t>
          </w:r>
          <w:r>
            <w:t xml:space="preserve"> to trainee manual</w:t>
          </w:r>
        </w:p>
      </w:tc>
    </w:tr>
  </w:tbl>
  <w:p w:rsidR="003A7BFA" w:rsidRDefault="003A7BFA" w:rsidP="00C13A31">
    <w:pPr>
      <w:pStyle w:val="Header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3A7BFA" w:rsidTr="00152557">
      <w:trPr>
        <w:trHeight w:val="550"/>
      </w:trPr>
      <w:tc>
        <w:tcPr>
          <w:tcW w:w="1701" w:type="dxa"/>
          <w:shd w:val="clear" w:color="auto" w:fill="45545F"/>
          <w:vAlign w:val="center"/>
        </w:tcPr>
        <w:p w:rsidR="003A7BFA" w:rsidRDefault="003A7BFA" w:rsidP="00E83E16">
          <w:pPr>
            <w:pStyle w:val="HeaderLeft"/>
          </w:pPr>
          <w:r>
            <w:t>Unit descriptor</w:t>
          </w:r>
        </w:p>
      </w:tc>
      <w:tc>
        <w:tcPr>
          <w:tcW w:w="7121" w:type="dxa"/>
        </w:tcPr>
        <w:p w:rsidR="003A7BFA" w:rsidRDefault="003A7BFA">
          <w:pPr>
            <w:pStyle w:val="Header"/>
          </w:pPr>
        </w:p>
      </w:tc>
    </w:tr>
  </w:tbl>
  <w:p w:rsidR="003A7BFA" w:rsidRDefault="003A7BFA" w:rsidP="00C13A31">
    <w:pPr>
      <w:pStyle w:val="HeaderLef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3A7BFA" w:rsidTr="00152557">
      <w:trPr>
        <w:trHeight w:val="550"/>
      </w:trPr>
      <w:tc>
        <w:tcPr>
          <w:tcW w:w="7196" w:type="dxa"/>
        </w:tcPr>
        <w:p w:rsidR="003A7BFA" w:rsidRDefault="003A7BFA">
          <w:pPr>
            <w:pStyle w:val="Header"/>
          </w:pPr>
        </w:p>
      </w:tc>
      <w:tc>
        <w:tcPr>
          <w:tcW w:w="1701" w:type="dxa"/>
          <w:shd w:val="clear" w:color="auto" w:fill="45545F"/>
          <w:vAlign w:val="center"/>
        </w:tcPr>
        <w:p w:rsidR="003A7BFA" w:rsidRDefault="003A7BFA" w:rsidP="00E83E16">
          <w:pPr>
            <w:pStyle w:val="HeaderRight"/>
          </w:pPr>
          <w:r>
            <w:t>Unit descriptor</w:t>
          </w:r>
        </w:p>
      </w:tc>
    </w:tr>
  </w:tbl>
  <w:p w:rsidR="003A7BFA" w:rsidRDefault="003A7BFA" w:rsidP="00C13A31">
    <w:pPr>
      <w:pStyle w:val="Header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3A7BFA" w:rsidTr="006F4D9B">
      <w:trPr>
        <w:trHeight w:val="550"/>
      </w:trPr>
      <w:tc>
        <w:tcPr>
          <w:tcW w:w="2552" w:type="dxa"/>
          <w:shd w:val="clear" w:color="auto" w:fill="45545F"/>
          <w:vAlign w:val="center"/>
        </w:tcPr>
        <w:p w:rsidR="003A7BFA" w:rsidRDefault="003A7BFA" w:rsidP="00E83E16">
          <w:pPr>
            <w:pStyle w:val="HeaderLeft"/>
          </w:pPr>
          <w:r>
            <w:t>Assessment matrix</w:t>
          </w:r>
        </w:p>
      </w:tc>
      <w:tc>
        <w:tcPr>
          <w:tcW w:w="7121" w:type="dxa"/>
        </w:tcPr>
        <w:p w:rsidR="003A7BFA" w:rsidRDefault="003A7BFA">
          <w:pPr>
            <w:pStyle w:val="Header"/>
          </w:pPr>
        </w:p>
      </w:tc>
    </w:tr>
  </w:tbl>
  <w:p w:rsidR="003A7BFA" w:rsidRDefault="003A7BFA" w:rsidP="00C13A31">
    <w:pPr>
      <w:pStyle w:val="HeaderLef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3A7BFA" w:rsidTr="006F4D9B">
      <w:trPr>
        <w:trHeight w:val="550"/>
      </w:trPr>
      <w:tc>
        <w:tcPr>
          <w:tcW w:w="6771" w:type="dxa"/>
        </w:tcPr>
        <w:p w:rsidR="003A7BFA" w:rsidRDefault="003A7BFA">
          <w:pPr>
            <w:pStyle w:val="Header"/>
          </w:pPr>
        </w:p>
      </w:tc>
      <w:tc>
        <w:tcPr>
          <w:tcW w:w="2268" w:type="dxa"/>
          <w:shd w:val="clear" w:color="auto" w:fill="45545F"/>
          <w:vAlign w:val="center"/>
        </w:tcPr>
        <w:p w:rsidR="003A7BFA" w:rsidRDefault="003A7BFA" w:rsidP="00E83E16">
          <w:pPr>
            <w:pStyle w:val="HeaderRight"/>
          </w:pPr>
          <w:r>
            <w:t>Assessment matrix</w:t>
          </w:r>
        </w:p>
      </w:tc>
    </w:tr>
  </w:tbl>
  <w:p w:rsidR="003A7BFA" w:rsidRDefault="003A7BFA" w:rsidP="00C13A31">
    <w:pPr>
      <w:pStyle w:val="HeaderRigh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3A7BFA" w:rsidTr="006F4D9B">
      <w:trPr>
        <w:trHeight w:val="550"/>
      </w:trPr>
      <w:tc>
        <w:tcPr>
          <w:tcW w:w="1418" w:type="dxa"/>
          <w:shd w:val="clear" w:color="auto" w:fill="45545F"/>
          <w:vAlign w:val="center"/>
        </w:tcPr>
        <w:p w:rsidR="003A7BFA" w:rsidRDefault="003A7BFA" w:rsidP="00E83E16">
          <w:pPr>
            <w:pStyle w:val="HeaderLeft"/>
          </w:pPr>
          <w:r>
            <w:t>Glossary</w:t>
          </w:r>
        </w:p>
      </w:tc>
      <w:tc>
        <w:tcPr>
          <w:tcW w:w="7121" w:type="dxa"/>
        </w:tcPr>
        <w:p w:rsidR="003A7BFA" w:rsidRDefault="003A7BFA">
          <w:pPr>
            <w:pStyle w:val="Header"/>
          </w:pPr>
        </w:p>
      </w:tc>
    </w:tr>
  </w:tbl>
  <w:p w:rsidR="003A7BFA" w:rsidRDefault="003A7BFA" w:rsidP="00C13A31">
    <w:pPr>
      <w:pStyle w:val="HeaderLef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3A7BFA" w:rsidTr="006F4D9B">
      <w:trPr>
        <w:trHeight w:val="550"/>
      </w:trPr>
      <w:tc>
        <w:tcPr>
          <w:tcW w:w="6771" w:type="dxa"/>
        </w:tcPr>
        <w:p w:rsidR="003A7BFA" w:rsidRDefault="003A7BFA">
          <w:pPr>
            <w:pStyle w:val="Header"/>
          </w:pPr>
        </w:p>
      </w:tc>
      <w:tc>
        <w:tcPr>
          <w:tcW w:w="1418" w:type="dxa"/>
          <w:shd w:val="clear" w:color="auto" w:fill="45545F"/>
          <w:vAlign w:val="center"/>
        </w:tcPr>
        <w:p w:rsidR="003A7BFA" w:rsidRDefault="003A7BFA" w:rsidP="00E83E16">
          <w:pPr>
            <w:pStyle w:val="HeaderRight"/>
          </w:pPr>
          <w:r>
            <w:t>Glossary</w:t>
          </w:r>
        </w:p>
      </w:tc>
    </w:tr>
  </w:tbl>
  <w:p w:rsidR="003A7BFA" w:rsidRDefault="003A7BFA" w:rsidP="00C13A31">
    <w:pPr>
      <w:pStyle w:val="Header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689"/>
      <w:gridCol w:w="6383"/>
    </w:tblGrid>
    <w:tr w:rsidR="003A7BFA" w:rsidTr="009F7D37">
      <w:trPr>
        <w:trHeight w:val="550"/>
      </w:trPr>
      <w:tc>
        <w:tcPr>
          <w:tcW w:w="1985" w:type="dxa"/>
          <w:shd w:val="clear" w:color="auto" w:fill="45545F"/>
          <w:vAlign w:val="center"/>
        </w:tcPr>
        <w:p w:rsidR="003A7BFA" w:rsidRDefault="00F80014" w:rsidP="00E83E16">
          <w:pPr>
            <w:pStyle w:val="HeaderLeft"/>
          </w:pPr>
          <w:r>
            <w:fldChar w:fldCharType="begin"/>
          </w:r>
          <w:r>
            <w:instrText xml:space="preserve"> REF  Element1  \* MERGEFORMAT </w:instrText>
          </w:r>
          <w:r>
            <w:fldChar w:fldCharType="separate"/>
          </w:r>
          <w:r w:rsidRPr="00FC343C">
            <w:t xml:space="preserve"> </w:t>
          </w:r>
          <w:sdt>
            <w:sdtPr>
              <w:alias w:val="Element1"/>
              <w:tag w:val="Element1"/>
              <w:id w:val="1660414903"/>
              <w:placeholder>
                <w:docPart w:val="6ACC5C1E8F1A49A282E4F681679D7D97"/>
              </w:placeholder>
            </w:sdtPr>
            <w:sdtEndPr>
              <w:rPr>
                <w:highlight w:val="yellow"/>
              </w:rPr>
            </w:sdtEndPr>
            <w:sdtContent>
              <w:r w:rsidRPr="00FC343C">
                <w:t>Identify tour requirements</w:t>
              </w:r>
            </w:sdtContent>
          </w:sdt>
          <w:r>
            <w:rPr>
              <w:highlight w:val="yellow"/>
            </w:rPr>
            <w:fldChar w:fldCharType="end"/>
          </w:r>
        </w:p>
      </w:tc>
      <w:tc>
        <w:tcPr>
          <w:tcW w:w="4711" w:type="dxa"/>
        </w:tcPr>
        <w:p w:rsidR="003A7BFA" w:rsidRDefault="003A7BFA">
          <w:pPr>
            <w:pStyle w:val="Header"/>
          </w:pPr>
        </w:p>
      </w:tc>
    </w:tr>
  </w:tbl>
  <w:p w:rsidR="003A7BFA" w:rsidRDefault="003A7BFA" w:rsidP="00C13A31">
    <w:pPr>
      <w:pStyle w:val="HeaderLef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467"/>
      <w:gridCol w:w="2605"/>
    </w:tblGrid>
    <w:tr w:rsidR="003A7BFA" w:rsidTr="009F7D37">
      <w:trPr>
        <w:trHeight w:val="550"/>
      </w:trPr>
      <w:tc>
        <w:tcPr>
          <w:tcW w:w="4928" w:type="dxa"/>
        </w:tcPr>
        <w:p w:rsidR="003A7BFA" w:rsidRDefault="003A7BFA">
          <w:pPr>
            <w:pStyle w:val="Header"/>
          </w:pPr>
        </w:p>
      </w:tc>
      <w:tc>
        <w:tcPr>
          <w:tcW w:w="1985" w:type="dxa"/>
          <w:shd w:val="clear" w:color="auto" w:fill="45545F"/>
          <w:vAlign w:val="center"/>
        </w:tcPr>
        <w:p w:rsidR="003A7BFA" w:rsidRDefault="00F80014" w:rsidP="00E83E16">
          <w:pPr>
            <w:pStyle w:val="HeaderRight"/>
          </w:pPr>
          <w:r>
            <w:fldChar w:fldCharType="begin"/>
          </w:r>
          <w:r>
            <w:instrText xml:space="preserve"> REF  Element1 </w:instrText>
          </w:r>
          <w:r>
            <w:fldChar w:fldCharType="separate"/>
          </w:r>
          <w:r w:rsidRPr="00FC343C">
            <w:t xml:space="preserve"> </w:t>
          </w:r>
          <w:sdt>
            <w:sdtPr>
              <w:rPr>
                <w:highlight w:val="yellow"/>
              </w:rPr>
              <w:alias w:val="Element1"/>
              <w:tag w:val="Element1"/>
              <w:id w:val="1479344966"/>
              <w:placeholder>
                <w:docPart w:val="7FA0FB9859FB41359AA98F8D8C04CECB"/>
              </w:placeholder>
            </w:sdtPr>
            <w:sdtContent>
              <w:r w:rsidRPr="00FC343C">
                <w:t>Identify tour requirements</w:t>
              </w:r>
            </w:sdtContent>
          </w:sdt>
          <w:r>
            <w:rPr>
              <w:highlight w:val="yellow"/>
            </w:rPr>
            <w:fldChar w:fldCharType="end"/>
          </w:r>
        </w:p>
      </w:tc>
    </w:tr>
  </w:tbl>
  <w:p w:rsidR="003A7BFA" w:rsidRDefault="003A7BFA" w:rsidP="00C13A31">
    <w:pPr>
      <w:pStyle w:val="Header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408"/>
      <w:gridCol w:w="5664"/>
    </w:tblGrid>
    <w:tr w:rsidR="003A7BFA" w:rsidTr="009F7D37">
      <w:trPr>
        <w:trHeight w:val="550"/>
      </w:trPr>
      <w:tc>
        <w:tcPr>
          <w:tcW w:w="2835" w:type="dxa"/>
          <w:shd w:val="clear" w:color="auto" w:fill="45545F"/>
          <w:vAlign w:val="center"/>
        </w:tcPr>
        <w:p w:rsidR="003A7BFA" w:rsidRDefault="00F80014" w:rsidP="00E83E16">
          <w:pPr>
            <w:pStyle w:val="HeaderLeft"/>
          </w:pPr>
          <w:r>
            <w:fldChar w:fldCharType="begin"/>
          </w:r>
          <w:r>
            <w:instrText xml:space="preserve"> REF  Element2 </w:instrText>
          </w:r>
          <w:r>
            <w:fldChar w:fldCharType="separate"/>
          </w:r>
          <w:sdt>
            <w:sdtPr>
              <w:rPr>
                <w:highlight w:val="yellow"/>
              </w:rPr>
              <w:alias w:val="Element2"/>
              <w:tag w:val="Element2"/>
              <w:id w:val="-728682031"/>
              <w:placeholder>
                <w:docPart w:val="E6B97CE4524A46F9811C57F19B81FED6"/>
              </w:placeholder>
            </w:sdtPr>
            <w:sdtContent>
              <w:r w:rsidRPr="00FC343C">
                <w:t>Prepare identified tour requirements</w:t>
              </w:r>
            </w:sdtContent>
          </w:sdt>
          <w:r>
            <w:rPr>
              <w:highlight w:val="yellow"/>
            </w:rPr>
            <w:fldChar w:fldCharType="end"/>
          </w:r>
        </w:p>
      </w:tc>
      <w:tc>
        <w:tcPr>
          <w:tcW w:w="4711" w:type="dxa"/>
        </w:tcPr>
        <w:p w:rsidR="003A7BFA" w:rsidRDefault="003A7BFA">
          <w:pPr>
            <w:pStyle w:val="Header"/>
          </w:pPr>
        </w:p>
      </w:tc>
    </w:tr>
  </w:tbl>
  <w:p w:rsidR="003A7BFA" w:rsidRDefault="003A7BFA" w:rsidP="00C13A31">
    <w:pPr>
      <w:pStyle w:val="HeaderLef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759"/>
      <w:gridCol w:w="3313"/>
    </w:tblGrid>
    <w:tr w:rsidR="003A7BFA" w:rsidTr="009F7D37">
      <w:trPr>
        <w:trHeight w:val="550"/>
      </w:trPr>
      <w:tc>
        <w:tcPr>
          <w:tcW w:w="4928" w:type="dxa"/>
        </w:tcPr>
        <w:p w:rsidR="003A7BFA" w:rsidRDefault="003A7BFA">
          <w:pPr>
            <w:pStyle w:val="Header"/>
          </w:pPr>
        </w:p>
      </w:tc>
      <w:tc>
        <w:tcPr>
          <w:tcW w:w="2835" w:type="dxa"/>
          <w:shd w:val="clear" w:color="auto" w:fill="45545F"/>
          <w:vAlign w:val="center"/>
        </w:tcPr>
        <w:p w:rsidR="003A7BFA" w:rsidRDefault="00F80014" w:rsidP="00E83E16">
          <w:pPr>
            <w:pStyle w:val="HeaderRight"/>
          </w:pPr>
          <w:r>
            <w:fldChar w:fldCharType="begin"/>
          </w:r>
          <w:r>
            <w:instrText xml:space="preserve"> REF  Element2 </w:instrText>
          </w:r>
          <w:r>
            <w:fldChar w:fldCharType="separate"/>
          </w:r>
          <w:sdt>
            <w:sdtPr>
              <w:rPr>
                <w:highlight w:val="yellow"/>
              </w:rPr>
              <w:alias w:val="Element2"/>
              <w:tag w:val="Element2"/>
              <w:id w:val="-708183939"/>
              <w:placeholder>
                <w:docPart w:val="6F94DF649F624BD2B2AE0C9931CDE465"/>
              </w:placeholder>
            </w:sdtPr>
            <w:sdtContent>
              <w:r w:rsidRPr="00FC343C">
                <w:t>Prepare identified tour requirements</w:t>
              </w:r>
            </w:sdtContent>
          </w:sdt>
          <w:r>
            <w:rPr>
              <w:highlight w:val="yellow"/>
            </w:rPr>
            <w:fldChar w:fldCharType="end"/>
          </w:r>
        </w:p>
      </w:tc>
    </w:tr>
  </w:tbl>
  <w:p w:rsidR="003A7BFA" w:rsidRDefault="003A7BFA" w:rsidP="00C13A31">
    <w:pPr>
      <w:pStyle w:val="Header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614"/>
      <w:gridCol w:w="5458"/>
    </w:tblGrid>
    <w:tr w:rsidR="003A7BFA" w:rsidTr="00DC004C">
      <w:trPr>
        <w:trHeight w:val="550"/>
      </w:trPr>
      <w:tc>
        <w:tcPr>
          <w:tcW w:w="3119" w:type="dxa"/>
          <w:shd w:val="clear" w:color="auto" w:fill="45545F"/>
          <w:vAlign w:val="center"/>
        </w:tcPr>
        <w:p w:rsidR="003A7BFA" w:rsidRDefault="00F80014" w:rsidP="00E83E16">
          <w:pPr>
            <w:pStyle w:val="HeaderLeft"/>
          </w:pPr>
          <w:r>
            <w:fldChar w:fldCharType="begin"/>
          </w:r>
          <w:r>
            <w:instrText xml:space="preserve"> REF  Element3 </w:instrText>
          </w:r>
          <w:r>
            <w:fldChar w:fldCharType="separate"/>
          </w:r>
          <w:sdt>
            <w:sdtPr>
              <w:rPr>
                <w:highlight w:val="yellow"/>
              </w:rPr>
              <w:alias w:val="Element3"/>
              <w:tag w:val="Element3"/>
              <w:id w:val="-1641409776"/>
              <w:placeholder>
                <w:docPart w:val="1A48D23392E54865A79E6304048AF91F"/>
              </w:placeholder>
            </w:sdtPr>
            <w:sdtContent>
              <w:r w:rsidRPr="00FC343C">
                <w:t xml:space="preserve"> Load identified tour requirements</w:t>
              </w:r>
            </w:sdtContent>
          </w:sdt>
          <w:r>
            <w:rPr>
              <w:highlight w:val="yellow"/>
            </w:rPr>
            <w:fldChar w:fldCharType="end"/>
          </w:r>
        </w:p>
      </w:tc>
      <w:tc>
        <w:tcPr>
          <w:tcW w:w="4711" w:type="dxa"/>
        </w:tcPr>
        <w:p w:rsidR="003A7BFA" w:rsidRDefault="003A7BFA">
          <w:pPr>
            <w:pStyle w:val="Header"/>
          </w:pPr>
        </w:p>
      </w:tc>
    </w:tr>
  </w:tbl>
  <w:p w:rsidR="003A7BFA" w:rsidRDefault="003A7BFA" w:rsidP="00C13A31">
    <w:pPr>
      <w:pStyle w:val="HeaderLef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556"/>
      <w:gridCol w:w="3516"/>
    </w:tblGrid>
    <w:tr w:rsidR="003A7BFA" w:rsidTr="00DC004C">
      <w:trPr>
        <w:trHeight w:val="550"/>
      </w:trPr>
      <w:tc>
        <w:tcPr>
          <w:tcW w:w="4928" w:type="dxa"/>
        </w:tcPr>
        <w:p w:rsidR="003A7BFA" w:rsidRDefault="003A7BFA">
          <w:pPr>
            <w:pStyle w:val="Header"/>
          </w:pPr>
        </w:p>
      </w:tc>
      <w:tc>
        <w:tcPr>
          <w:tcW w:w="3119" w:type="dxa"/>
          <w:shd w:val="clear" w:color="auto" w:fill="45545F"/>
          <w:vAlign w:val="center"/>
        </w:tcPr>
        <w:p w:rsidR="003A7BFA" w:rsidRDefault="00F80014" w:rsidP="00E83E16">
          <w:pPr>
            <w:pStyle w:val="HeaderRight"/>
          </w:pPr>
          <w:r>
            <w:fldChar w:fldCharType="begin"/>
          </w:r>
          <w:r>
            <w:instrText xml:space="preserve"> REF  Element3 </w:instrText>
          </w:r>
          <w:r>
            <w:fldChar w:fldCharType="separate"/>
          </w:r>
          <w:sdt>
            <w:sdtPr>
              <w:rPr>
                <w:highlight w:val="yellow"/>
              </w:rPr>
              <w:alias w:val="Element3"/>
              <w:tag w:val="Element3"/>
              <w:id w:val="-898358661"/>
              <w:placeholder>
                <w:docPart w:val="4AEF15A0CB654FD0B3BD3EF65792CA52"/>
              </w:placeholder>
            </w:sdtPr>
            <w:sdtContent>
              <w:r w:rsidRPr="00FC343C">
                <w:t xml:space="preserve"> Load identified tour requirements</w:t>
              </w:r>
            </w:sdtContent>
          </w:sdt>
          <w:r>
            <w:rPr>
              <w:highlight w:val="yellow"/>
            </w:rPr>
            <w:fldChar w:fldCharType="end"/>
          </w:r>
        </w:p>
      </w:tc>
    </w:tr>
  </w:tbl>
  <w:p w:rsidR="003A7BFA" w:rsidRDefault="003A7BFA" w:rsidP="00C13A31">
    <w:pPr>
      <w:pStyle w:val="HeaderRigh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624"/>
      <w:gridCol w:w="6448"/>
    </w:tblGrid>
    <w:tr w:rsidR="003A7BFA" w:rsidTr="001F0621">
      <w:trPr>
        <w:trHeight w:val="550"/>
      </w:trPr>
      <w:tc>
        <w:tcPr>
          <w:tcW w:w="2552" w:type="dxa"/>
          <w:shd w:val="clear" w:color="auto" w:fill="45545F"/>
          <w:vAlign w:val="center"/>
        </w:tcPr>
        <w:p w:rsidR="003A7BFA" w:rsidRDefault="00F80014" w:rsidP="00E83E16">
          <w:pPr>
            <w:pStyle w:val="HeaderLeft"/>
          </w:pPr>
          <w:r>
            <w:fldChar w:fldCharType="begin"/>
          </w:r>
          <w:r>
            <w:instrText xml:space="preserve"> REF  Element4  \* MERGEFORMAT </w:instrText>
          </w:r>
          <w:r>
            <w:fldChar w:fldCharType="separate"/>
          </w:r>
          <w:sdt>
            <w:sdtPr>
              <w:rPr>
                <w:highlight w:val="yellow"/>
              </w:rPr>
              <w:alias w:val="Element4"/>
              <w:tag w:val="Element4"/>
              <w:id w:val="434558266"/>
              <w:placeholder>
                <w:docPart w:val="D4AAFDCE885043B6AFF10E744A35C8B0"/>
              </w:placeholder>
            </w:sdtPr>
            <w:sdtContent>
              <w:r w:rsidRPr="00FC343C">
                <w:t>Complete documentation</w:t>
              </w:r>
            </w:sdtContent>
          </w:sdt>
          <w:r>
            <w:rPr>
              <w:highlight w:val="yellow"/>
            </w:rPr>
            <w:fldChar w:fldCharType="end"/>
          </w:r>
        </w:p>
      </w:tc>
      <w:tc>
        <w:tcPr>
          <w:tcW w:w="6270" w:type="dxa"/>
        </w:tcPr>
        <w:p w:rsidR="003A7BFA" w:rsidRDefault="003A7BFA">
          <w:pPr>
            <w:pStyle w:val="Header"/>
          </w:pPr>
        </w:p>
      </w:tc>
    </w:tr>
  </w:tbl>
  <w:p w:rsidR="003A7BFA" w:rsidRDefault="003A7BFA" w:rsidP="00C13A31">
    <w:pPr>
      <w:pStyle w:val="HeaderLef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549"/>
      <w:gridCol w:w="2523"/>
    </w:tblGrid>
    <w:tr w:rsidR="003A7BFA" w:rsidTr="001F0621">
      <w:trPr>
        <w:trHeight w:val="550"/>
      </w:trPr>
      <w:tc>
        <w:tcPr>
          <w:tcW w:w="6629" w:type="dxa"/>
        </w:tcPr>
        <w:p w:rsidR="003A7BFA" w:rsidRDefault="003A7BFA">
          <w:pPr>
            <w:pStyle w:val="Header"/>
          </w:pPr>
        </w:p>
      </w:tc>
      <w:tc>
        <w:tcPr>
          <w:tcW w:w="2552" w:type="dxa"/>
          <w:shd w:val="clear" w:color="auto" w:fill="45545F"/>
          <w:vAlign w:val="center"/>
        </w:tcPr>
        <w:p w:rsidR="003A7BFA" w:rsidRDefault="00F80014" w:rsidP="005B7C2F">
          <w:pPr>
            <w:pStyle w:val="HeaderRight"/>
          </w:pPr>
          <w:r>
            <w:fldChar w:fldCharType="begin"/>
          </w:r>
          <w:r>
            <w:instrText xml:space="preserve"> REF  Element4 </w:instrText>
          </w:r>
          <w:r>
            <w:fldChar w:fldCharType="separate"/>
          </w:r>
          <w:sdt>
            <w:sdtPr>
              <w:rPr>
                <w:highlight w:val="yellow"/>
              </w:rPr>
              <w:alias w:val="Element4"/>
              <w:tag w:val="Element4"/>
              <w:id w:val="1092204937"/>
              <w:placeholder>
                <w:docPart w:val="FC1C84A9F7AB49648DA00228C22DDDD3"/>
              </w:placeholder>
            </w:sdtPr>
            <w:sdtContent>
              <w:r w:rsidRPr="00FC343C">
                <w:t>Complete documentation</w:t>
              </w:r>
            </w:sdtContent>
          </w:sdt>
          <w:r>
            <w:rPr>
              <w:highlight w:val="yellow"/>
            </w:rPr>
            <w:fldChar w:fldCharType="end"/>
          </w:r>
        </w:p>
      </w:tc>
    </w:tr>
  </w:tbl>
  <w:p w:rsidR="003A7BFA" w:rsidRDefault="003A7BFA" w:rsidP="00C13A31">
    <w:pPr>
      <w:pStyle w:val="HeaderRigh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3A7BFA" w:rsidTr="00785EE9">
      <w:trPr>
        <w:trHeight w:val="550"/>
      </w:trPr>
      <w:tc>
        <w:tcPr>
          <w:tcW w:w="2835" w:type="dxa"/>
          <w:shd w:val="clear" w:color="auto" w:fill="45545F"/>
          <w:vAlign w:val="center"/>
        </w:tcPr>
        <w:p w:rsidR="003A7BFA" w:rsidRPr="005B7C2F" w:rsidRDefault="003A7BFA" w:rsidP="005B7C2F">
          <w:pPr>
            <w:pStyle w:val="HeaderLeft"/>
          </w:pPr>
          <w:r>
            <w:t>Presentation of written work</w:t>
          </w:r>
        </w:p>
      </w:tc>
      <w:tc>
        <w:tcPr>
          <w:tcW w:w="6151" w:type="dxa"/>
        </w:tcPr>
        <w:p w:rsidR="003A7BFA" w:rsidRDefault="003A7BFA">
          <w:pPr>
            <w:pStyle w:val="Header"/>
          </w:pPr>
        </w:p>
      </w:tc>
    </w:tr>
  </w:tbl>
  <w:p w:rsidR="003A7BFA" w:rsidRDefault="003A7BFA" w:rsidP="00C13A31">
    <w:pPr>
      <w:pStyle w:val="HeaderLef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3A7BFA" w:rsidTr="00785EE9">
      <w:trPr>
        <w:trHeight w:val="550"/>
      </w:trPr>
      <w:tc>
        <w:tcPr>
          <w:tcW w:w="6345" w:type="dxa"/>
        </w:tcPr>
        <w:p w:rsidR="003A7BFA" w:rsidRDefault="003A7BFA">
          <w:pPr>
            <w:pStyle w:val="Header"/>
          </w:pPr>
        </w:p>
      </w:tc>
      <w:tc>
        <w:tcPr>
          <w:tcW w:w="2835" w:type="dxa"/>
          <w:shd w:val="clear" w:color="auto" w:fill="45545F"/>
          <w:vAlign w:val="center"/>
        </w:tcPr>
        <w:p w:rsidR="003A7BFA" w:rsidRPr="00785EE9" w:rsidRDefault="003A7BFA" w:rsidP="00785EE9">
          <w:pPr>
            <w:pStyle w:val="HeaderRight"/>
          </w:pPr>
          <w:r>
            <w:t>Presentation of written work</w:t>
          </w:r>
        </w:p>
      </w:tc>
    </w:tr>
  </w:tbl>
  <w:p w:rsidR="003A7BFA" w:rsidRDefault="003A7BFA" w:rsidP="00C13A31">
    <w:pPr>
      <w:pStyle w:val="HeaderRigh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3A7BFA" w:rsidTr="00785EE9">
      <w:trPr>
        <w:trHeight w:val="550"/>
      </w:trPr>
      <w:tc>
        <w:tcPr>
          <w:tcW w:w="2268" w:type="dxa"/>
          <w:shd w:val="clear" w:color="auto" w:fill="45545F"/>
          <w:vAlign w:val="center"/>
        </w:tcPr>
        <w:p w:rsidR="003A7BFA" w:rsidRPr="005B7C2F" w:rsidRDefault="003A7BFA" w:rsidP="005B7C2F">
          <w:pPr>
            <w:pStyle w:val="HeaderLeft"/>
          </w:pPr>
          <w:r>
            <w:t>Recommended reading</w:t>
          </w:r>
        </w:p>
      </w:tc>
      <w:tc>
        <w:tcPr>
          <w:tcW w:w="6554" w:type="dxa"/>
        </w:tcPr>
        <w:p w:rsidR="003A7BFA" w:rsidRDefault="003A7BFA">
          <w:pPr>
            <w:pStyle w:val="Header"/>
          </w:pPr>
        </w:p>
      </w:tc>
    </w:tr>
  </w:tbl>
  <w:p w:rsidR="003A7BFA" w:rsidRDefault="003A7BFA" w:rsidP="00C13A31">
    <w:pPr>
      <w:pStyle w:val="HeaderLef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3A7BFA" w:rsidTr="00785EE9">
      <w:trPr>
        <w:trHeight w:val="550"/>
      </w:trPr>
      <w:tc>
        <w:tcPr>
          <w:tcW w:w="6345" w:type="dxa"/>
        </w:tcPr>
        <w:p w:rsidR="003A7BFA" w:rsidRDefault="003A7BFA">
          <w:pPr>
            <w:pStyle w:val="Header"/>
          </w:pPr>
        </w:p>
      </w:tc>
      <w:tc>
        <w:tcPr>
          <w:tcW w:w="2268" w:type="dxa"/>
          <w:shd w:val="clear" w:color="auto" w:fill="45545F"/>
          <w:vAlign w:val="center"/>
        </w:tcPr>
        <w:p w:rsidR="003A7BFA" w:rsidRPr="00785EE9" w:rsidRDefault="003A7BFA" w:rsidP="00785EE9">
          <w:pPr>
            <w:pStyle w:val="HeaderRight"/>
          </w:pPr>
          <w:r>
            <w:t>Recommended reading</w:t>
          </w:r>
        </w:p>
      </w:tc>
    </w:tr>
  </w:tbl>
  <w:p w:rsidR="003A7BFA" w:rsidRDefault="003A7BFA" w:rsidP="00C13A31">
    <w:pPr>
      <w:pStyle w:val="HeaderRigh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3A7BFA" w:rsidTr="00785EE9">
      <w:trPr>
        <w:trHeight w:val="550"/>
      </w:trPr>
      <w:tc>
        <w:tcPr>
          <w:tcW w:w="2552" w:type="dxa"/>
          <w:shd w:val="clear" w:color="auto" w:fill="45545F"/>
          <w:vAlign w:val="center"/>
        </w:tcPr>
        <w:p w:rsidR="003A7BFA" w:rsidRPr="005B7C2F" w:rsidRDefault="003A7BFA" w:rsidP="005B7C2F">
          <w:pPr>
            <w:pStyle w:val="HeaderLeft"/>
          </w:pPr>
          <w:r>
            <w:t>Trainee evaluation sheet</w:t>
          </w:r>
        </w:p>
      </w:tc>
      <w:tc>
        <w:tcPr>
          <w:tcW w:w="6554" w:type="dxa"/>
        </w:tcPr>
        <w:p w:rsidR="003A7BFA" w:rsidRDefault="003A7BFA">
          <w:pPr>
            <w:pStyle w:val="Header"/>
          </w:pPr>
        </w:p>
      </w:tc>
    </w:tr>
  </w:tbl>
  <w:p w:rsidR="003A7BFA" w:rsidRDefault="003A7BFA" w:rsidP="00C13A31">
    <w:pPr>
      <w:pStyle w:val="HeaderLef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3A7BFA" w:rsidTr="00785EE9">
      <w:trPr>
        <w:trHeight w:val="550"/>
      </w:trPr>
      <w:tc>
        <w:tcPr>
          <w:tcW w:w="6345" w:type="dxa"/>
        </w:tcPr>
        <w:p w:rsidR="003A7BFA" w:rsidRDefault="003A7BFA">
          <w:pPr>
            <w:pStyle w:val="Header"/>
          </w:pPr>
        </w:p>
      </w:tc>
      <w:tc>
        <w:tcPr>
          <w:tcW w:w="2552" w:type="dxa"/>
          <w:shd w:val="clear" w:color="auto" w:fill="45545F"/>
          <w:vAlign w:val="center"/>
        </w:tcPr>
        <w:p w:rsidR="003A7BFA" w:rsidRPr="00785EE9" w:rsidRDefault="003A7BFA" w:rsidP="00785EE9">
          <w:pPr>
            <w:pStyle w:val="HeaderRight"/>
          </w:pPr>
          <w:r>
            <w:t>Trainee evaluation sheet</w:t>
          </w:r>
        </w:p>
      </w:tc>
    </w:tr>
  </w:tbl>
  <w:p w:rsidR="003A7BFA" w:rsidRDefault="003A7BFA" w:rsidP="00C13A31">
    <w:pPr>
      <w:pStyle w:val="HeaderRight"/>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3A7BFA" w:rsidTr="00AD7B23">
      <w:trPr>
        <w:trHeight w:val="550"/>
      </w:trPr>
      <w:tc>
        <w:tcPr>
          <w:tcW w:w="3402" w:type="dxa"/>
          <w:shd w:val="clear" w:color="auto" w:fill="45545F"/>
          <w:vAlign w:val="center"/>
        </w:tcPr>
        <w:p w:rsidR="003A7BFA" w:rsidRPr="005B7C2F" w:rsidRDefault="003A7BFA" w:rsidP="005B7C2F">
          <w:pPr>
            <w:pStyle w:val="HeaderLeft"/>
          </w:pPr>
          <w:r w:rsidRPr="00EB092C">
            <w:t>Trainee self-assessment checklist</w:t>
          </w:r>
        </w:p>
      </w:tc>
      <w:tc>
        <w:tcPr>
          <w:tcW w:w="6554" w:type="dxa"/>
        </w:tcPr>
        <w:p w:rsidR="003A7BFA" w:rsidRDefault="003A7BFA">
          <w:pPr>
            <w:pStyle w:val="Header"/>
          </w:pPr>
        </w:p>
      </w:tc>
    </w:tr>
  </w:tbl>
  <w:p w:rsidR="003A7BFA" w:rsidRDefault="003A7BFA" w:rsidP="00C13A31">
    <w:pPr>
      <w:pStyle w:val="HeaderLeft"/>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3A7BFA" w:rsidTr="00AD7B23">
      <w:trPr>
        <w:trHeight w:val="550"/>
      </w:trPr>
      <w:tc>
        <w:tcPr>
          <w:tcW w:w="6345" w:type="dxa"/>
        </w:tcPr>
        <w:p w:rsidR="003A7BFA" w:rsidRDefault="003A7BFA">
          <w:pPr>
            <w:pStyle w:val="Header"/>
          </w:pPr>
        </w:p>
      </w:tc>
      <w:tc>
        <w:tcPr>
          <w:tcW w:w="3402" w:type="dxa"/>
          <w:shd w:val="clear" w:color="auto" w:fill="45545F"/>
          <w:vAlign w:val="center"/>
        </w:tcPr>
        <w:p w:rsidR="003A7BFA" w:rsidRPr="00785EE9" w:rsidRDefault="003A7BFA" w:rsidP="00785EE9">
          <w:pPr>
            <w:pStyle w:val="HeaderRight"/>
          </w:pPr>
          <w:r w:rsidRPr="00EB092C">
            <w:t>Trainee self-assessment checklist</w:t>
          </w:r>
        </w:p>
      </w:tc>
    </w:tr>
  </w:tbl>
  <w:p w:rsidR="003A7BFA" w:rsidRDefault="003A7BFA" w:rsidP="00C13A31">
    <w:pPr>
      <w:pStyle w:val="HeaderRight"/>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7BFA" w:rsidRDefault="003A7BFA">
    <w:pPr>
      <w:pStyle w:val="Heade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7BFA" w:rsidRDefault="003A7BF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nsid w:val="388B6AB8"/>
    <w:multiLevelType w:val="multilevel"/>
    <w:tmpl w:val="D79656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3E046627"/>
    <w:multiLevelType w:val="hybridMultilevel"/>
    <w:tmpl w:val="896EAB2E"/>
    <w:lvl w:ilvl="0" w:tplc="4FD2ACF8">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58933FCB"/>
    <w:multiLevelType w:val="hybridMultilevel"/>
    <w:tmpl w:val="D30C0E56"/>
    <w:lvl w:ilvl="0" w:tplc="4FD2ACF8">
      <w:start w:val="1"/>
      <w:numFmt w:val="decimal"/>
      <w:lvlText w:val="%1."/>
      <w:lvlJc w:val="left"/>
      <w:pPr>
        <w:ind w:left="720" w:hanging="360"/>
      </w:pPr>
      <w:rPr>
        <w:rFonts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5">
    <w:nsid w:val="71CE3CDF"/>
    <w:multiLevelType w:val="hybridMultilevel"/>
    <w:tmpl w:val="30A46F1E"/>
    <w:lvl w:ilvl="0" w:tplc="4FD2ACF8">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nsid w:val="7F7A4CC0"/>
    <w:multiLevelType w:val="hybridMultilevel"/>
    <w:tmpl w:val="38D6FA98"/>
    <w:lvl w:ilvl="0" w:tplc="4FD2ACF8">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5"/>
  </w:num>
  <w:num w:numId="2">
    <w:abstractNumId w:val="1"/>
  </w:num>
  <w:num w:numId="3">
    <w:abstractNumId w:val="0"/>
  </w:num>
  <w:num w:numId="4">
    <w:abstractNumId w:val="6"/>
  </w:num>
  <w:num w:numId="5">
    <w:abstractNumId w:val="3"/>
  </w:num>
  <w:num w:numId="6">
    <w:abstractNumId w:val="4"/>
  </w:num>
  <w:num w:numId="7">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0AB2"/>
    <w:rsid w:val="0000070D"/>
    <w:rsid w:val="0000564A"/>
    <w:rsid w:val="00007A79"/>
    <w:rsid w:val="00022E80"/>
    <w:rsid w:val="0003288C"/>
    <w:rsid w:val="00034A1C"/>
    <w:rsid w:val="00036292"/>
    <w:rsid w:val="00037E36"/>
    <w:rsid w:val="0004209A"/>
    <w:rsid w:val="0004221A"/>
    <w:rsid w:val="00051004"/>
    <w:rsid w:val="00057387"/>
    <w:rsid w:val="00062DD3"/>
    <w:rsid w:val="00066E93"/>
    <w:rsid w:val="00073142"/>
    <w:rsid w:val="00074B56"/>
    <w:rsid w:val="000813E3"/>
    <w:rsid w:val="00081B8A"/>
    <w:rsid w:val="00096745"/>
    <w:rsid w:val="000A0C46"/>
    <w:rsid w:val="000A249F"/>
    <w:rsid w:val="000A4E18"/>
    <w:rsid w:val="000A5BFC"/>
    <w:rsid w:val="000B2BC5"/>
    <w:rsid w:val="000B620E"/>
    <w:rsid w:val="000C6EC2"/>
    <w:rsid w:val="000D0F47"/>
    <w:rsid w:val="000D4ACF"/>
    <w:rsid w:val="000E44F5"/>
    <w:rsid w:val="00116BB2"/>
    <w:rsid w:val="0012258E"/>
    <w:rsid w:val="00140010"/>
    <w:rsid w:val="00146B84"/>
    <w:rsid w:val="00152557"/>
    <w:rsid w:val="001623BF"/>
    <w:rsid w:val="00167F26"/>
    <w:rsid w:val="0019224B"/>
    <w:rsid w:val="0019291D"/>
    <w:rsid w:val="001944A4"/>
    <w:rsid w:val="001A29DB"/>
    <w:rsid w:val="001A387D"/>
    <w:rsid w:val="001B6693"/>
    <w:rsid w:val="001C6796"/>
    <w:rsid w:val="001D1033"/>
    <w:rsid w:val="001E0061"/>
    <w:rsid w:val="001E1704"/>
    <w:rsid w:val="001E4C45"/>
    <w:rsid w:val="001E6C28"/>
    <w:rsid w:val="001F0621"/>
    <w:rsid w:val="001F1624"/>
    <w:rsid w:val="001F2B1B"/>
    <w:rsid w:val="001F39A8"/>
    <w:rsid w:val="001F3BB9"/>
    <w:rsid w:val="00200688"/>
    <w:rsid w:val="00201236"/>
    <w:rsid w:val="002043D7"/>
    <w:rsid w:val="00205496"/>
    <w:rsid w:val="00241601"/>
    <w:rsid w:val="00242EB2"/>
    <w:rsid w:val="00244CBA"/>
    <w:rsid w:val="00253EB9"/>
    <w:rsid w:val="0025741D"/>
    <w:rsid w:val="00265D3F"/>
    <w:rsid w:val="00266616"/>
    <w:rsid w:val="00287945"/>
    <w:rsid w:val="00291637"/>
    <w:rsid w:val="002976F9"/>
    <w:rsid w:val="002A1C2A"/>
    <w:rsid w:val="002A5D5E"/>
    <w:rsid w:val="002B525C"/>
    <w:rsid w:val="002B7A62"/>
    <w:rsid w:val="002C10D0"/>
    <w:rsid w:val="002C74F5"/>
    <w:rsid w:val="002C7DC6"/>
    <w:rsid w:val="002D0810"/>
    <w:rsid w:val="002D13CA"/>
    <w:rsid w:val="002E04E4"/>
    <w:rsid w:val="002E3940"/>
    <w:rsid w:val="002F44FE"/>
    <w:rsid w:val="002F7BA7"/>
    <w:rsid w:val="00310EC0"/>
    <w:rsid w:val="003115C3"/>
    <w:rsid w:val="00313BE2"/>
    <w:rsid w:val="00314F4B"/>
    <w:rsid w:val="00321C9B"/>
    <w:rsid w:val="00330013"/>
    <w:rsid w:val="003304FF"/>
    <w:rsid w:val="003349A5"/>
    <w:rsid w:val="00340D1A"/>
    <w:rsid w:val="0034262E"/>
    <w:rsid w:val="003440FF"/>
    <w:rsid w:val="00344242"/>
    <w:rsid w:val="003466F2"/>
    <w:rsid w:val="003523AA"/>
    <w:rsid w:val="00373F74"/>
    <w:rsid w:val="00375FA2"/>
    <w:rsid w:val="003A2B54"/>
    <w:rsid w:val="003A7BFA"/>
    <w:rsid w:val="003B0AB2"/>
    <w:rsid w:val="003B3436"/>
    <w:rsid w:val="003B5F17"/>
    <w:rsid w:val="003C3ECD"/>
    <w:rsid w:val="003C5B1F"/>
    <w:rsid w:val="003C7CC6"/>
    <w:rsid w:val="003D43BD"/>
    <w:rsid w:val="003F10FE"/>
    <w:rsid w:val="003F1649"/>
    <w:rsid w:val="0040086F"/>
    <w:rsid w:val="0040282D"/>
    <w:rsid w:val="00414F47"/>
    <w:rsid w:val="00424B9E"/>
    <w:rsid w:val="00425EF1"/>
    <w:rsid w:val="00426E42"/>
    <w:rsid w:val="004355F9"/>
    <w:rsid w:val="00436DE2"/>
    <w:rsid w:val="00442B8E"/>
    <w:rsid w:val="004544D1"/>
    <w:rsid w:val="00463A3B"/>
    <w:rsid w:val="004903E2"/>
    <w:rsid w:val="0049537A"/>
    <w:rsid w:val="0049709D"/>
    <w:rsid w:val="004A053E"/>
    <w:rsid w:val="004A0FCC"/>
    <w:rsid w:val="004A2362"/>
    <w:rsid w:val="004A72AA"/>
    <w:rsid w:val="004A78B0"/>
    <w:rsid w:val="004B360B"/>
    <w:rsid w:val="004B5AC0"/>
    <w:rsid w:val="004C1F05"/>
    <w:rsid w:val="004C6CCC"/>
    <w:rsid w:val="004D2931"/>
    <w:rsid w:val="004E1F28"/>
    <w:rsid w:val="004F54F2"/>
    <w:rsid w:val="0050272E"/>
    <w:rsid w:val="0050387A"/>
    <w:rsid w:val="00504F7C"/>
    <w:rsid w:val="00507069"/>
    <w:rsid w:val="00514201"/>
    <w:rsid w:val="0053587D"/>
    <w:rsid w:val="005402B7"/>
    <w:rsid w:val="0056463E"/>
    <w:rsid w:val="00564722"/>
    <w:rsid w:val="0056621A"/>
    <w:rsid w:val="00570FE5"/>
    <w:rsid w:val="005751C0"/>
    <w:rsid w:val="00582803"/>
    <w:rsid w:val="0058565C"/>
    <w:rsid w:val="00590A47"/>
    <w:rsid w:val="005A2572"/>
    <w:rsid w:val="005A5B8D"/>
    <w:rsid w:val="005B7C2F"/>
    <w:rsid w:val="005C23A1"/>
    <w:rsid w:val="005C40F5"/>
    <w:rsid w:val="005D4523"/>
    <w:rsid w:val="005D5084"/>
    <w:rsid w:val="005E570A"/>
    <w:rsid w:val="005E6DAD"/>
    <w:rsid w:val="00600105"/>
    <w:rsid w:val="00616ABC"/>
    <w:rsid w:val="00620988"/>
    <w:rsid w:val="006319C0"/>
    <w:rsid w:val="0063589B"/>
    <w:rsid w:val="00635CB9"/>
    <w:rsid w:val="00645C79"/>
    <w:rsid w:val="00656CD3"/>
    <w:rsid w:val="00657FD2"/>
    <w:rsid w:val="00660756"/>
    <w:rsid w:val="00671F9F"/>
    <w:rsid w:val="00675E07"/>
    <w:rsid w:val="00676998"/>
    <w:rsid w:val="00676E09"/>
    <w:rsid w:val="006B46EE"/>
    <w:rsid w:val="006B7A76"/>
    <w:rsid w:val="006C23CA"/>
    <w:rsid w:val="006D04D1"/>
    <w:rsid w:val="006F3662"/>
    <w:rsid w:val="006F4D9B"/>
    <w:rsid w:val="00700F25"/>
    <w:rsid w:val="007031D0"/>
    <w:rsid w:val="0070553F"/>
    <w:rsid w:val="00706A13"/>
    <w:rsid w:val="00716863"/>
    <w:rsid w:val="00723960"/>
    <w:rsid w:val="0073620C"/>
    <w:rsid w:val="00736C86"/>
    <w:rsid w:val="00736FF2"/>
    <w:rsid w:val="00743F53"/>
    <w:rsid w:val="00745B49"/>
    <w:rsid w:val="00747067"/>
    <w:rsid w:val="00751E81"/>
    <w:rsid w:val="00752D77"/>
    <w:rsid w:val="00755733"/>
    <w:rsid w:val="007641C8"/>
    <w:rsid w:val="00764416"/>
    <w:rsid w:val="00785EE9"/>
    <w:rsid w:val="00786700"/>
    <w:rsid w:val="007919C4"/>
    <w:rsid w:val="00792955"/>
    <w:rsid w:val="007974FB"/>
    <w:rsid w:val="007B1DFE"/>
    <w:rsid w:val="007B2B6C"/>
    <w:rsid w:val="007B464E"/>
    <w:rsid w:val="007B58CC"/>
    <w:rsid w:val="007B66B5"/>
    <w:rsid w:val="007C1CAA"/>
    <w:rsid w:val="007C4442"/>
    <w:rsid w:val="007D1EA1"/>
    <w:rsid w:val="007E0A20"/>
    <w:rsid w:val="007E2911"/>
    <w:rsid w:val="007E6FF5"/>
    <w:rsid w:val="0080028D"/>
    <w:rsid w:val="00804A41"/>
    <w:rsid w:val="00807E21"/>
    <w:rsid w:val="00846447"/>
    <w:rsid w:val="00847CA8"/>
    <w:rsid w:val="0085061E"/>
    <w:rsid w:val="00851F9B"/>
    <w:rsid w:val="00852209"/>
    <w:rsid w:val="0086027A"/>
    <w:rsid w:val="008630B7"/>
    <w:rsid w:val="00864A92"/>
    <w:rsid w:val="008807BC"/>
    <w:rsid w:val="00882210"/>
    <w:rsid w:val="00883622"/>
    <w:rsid w:val="008838E6"/>
    <w:rsid w:val="00896593"/>
    <w:rsid w:val="00897580"/>
    <w:rsid w:val="008A650C"/>
    <w:rsid w:val="008C78FE"/>
    <w:rsid w:val="008D5365"/>
    <w:rsid w:val="008D5AFC"/>
    <w:rsid w:val="008E449A"/>
    <w:rsid w:val="008E53FA"/>
    <w:rsid w:val="008E5BEB"/>
    <w:rsid w:val="008F0C90"/>
    <w:rsid w:val="008F2D19"/>
    <w:rsid w:val="0091449A"/>
    <w:rsid w:val="0091489C"/>
    <w:rsid w:val="00914DC7"/>
    <w:rsid w:val="00914F73"/>
    <w:rsid w:val="00917F38"/>
    <w:rsid w:val="009204CE"/>
    <w:rsid w:val="00927728"/>
    <w:rsid w:val="00933F77"/>
    <w:rsid w:val="009343EE"/>
    <w:rsid w:val="00944297"/>
    <w:rsid w:val="009456E0"/>
    <w:rsid w:val="0095537D"/>
    <w:rsid w:val="00955F89"/>
    <w:rsid w:val="00960A7F"/>
    <w:rsid w:val="00964AC0"/>
    <w:rsid w:val="00976293"/>
    <w:rsid w:val="00980068"/>
    <w:rsid w:val="0098150C"/>
    <w:rsid w:val="00997D1E"/>
    <w:rsid w:val="009A0726"/>
    <w:rsid w:val="009A13B9"/>
    <w:rsid w:val="009A5FB1"/>
    <w:rsid w:val="009B2DA4"/>
    <w:rsid w:val="009C3A26"/>
    <w:rsid w:val="009C6C06"/>
    <w:rsid w:val="009E4123"/>
    <w:rsid w:val="009F7D37"/>
    <w:rsid w:val="00A02DDE"/>
    <w:rsid w:val="00A12800"/>
    <w:rsid w:val="00A152E9"/>
    <w:rsid w:val="00A438B8"/>
    <w:rsid w:val="00A45DAC"/>
    <w:rsid w:val="00A61F98"/>
    <w:rsid w:val="00A63749"/>
    <w:rsid w:val="00A6630E"/>
    <w:rsid w:val="00A6658A"/>
    <w:rsid w:val="00A77F3F"/>
    <w:rsid w:val="00A838E0"/>
    <w:rsid w:val="00A85840"/>
    <w:rsid w:val="00AA467F"/>
    <w:rsid w:val="00AA6572"/>
    <w:rsid w:val="00AB7592"/>
    <w:rsid w:val="00AC0862"/>
    <w:rsid w:val="00AC40A2"/>
    <w:rsid w:val="00AC4AC9"/>
    <w:rsid w:val="00AC508C"/>
    <w:rsid w:val="00AC5E37"/>
    <w:rsid w:val="00AC6147"/>
    <w:rsid w:val="00AC68C1"/>
    <w:rsid w:val="00AD1A89"/>
    <w:rsid w:val="00AD4425"/>
    <w:rsid w:val="00AD7B23"/>
    <w:rsid w:val="00AE08A7"/>
    <w:rsid w:val="00AE1730"/>
    <w:rsid w:val="00AE2CD0"/>
    <w:rsid w:val="00AF23D0"/>
    <w:rsid w:val="00B070B7"/>
    <w:rsid w:val="00B10FB4"/>
    <w:rsid w:val="00B17896"/>
    <w:rsid w:val="00B216BF"/>
    <w:rsid w:val="00B226D6"/>
    <w:rsid w:val="00B23ABA"/>
    <w:rsid w:val="00B30E1B"/>
    <w:rsid w:val="00B5010A"/>
    <w:rsid w:val="00B577D0"/>
    <w:rsid w:val="00B65AC4"/>
    <w:rsid w:val="00B667A8"/>
    <w:rsid w:val="00B73487"/>
    <w:rsid w:val="00B748B2"/>
    <w:rsid w:val="00B77CD5"/>
    <w:rsid w:val="00B862CC"/>
    <w:rsid w:val="00B87204"/>
    <w:rsid w:val="00B93830"/>
    <w:rsid w:val="00BA7CD0"/>
    <w:rsid w:val="00BB6412"/>
    <w:rsid w:val="00BC4547"/>
    <w:rsid w:val="00BD2681"/>
    <w:rsid w:val="00BD4892"/>
    <w:rsid w:val="00BD6E72"/>
    <w:rsid w:val="00BE2485"/>
    <w:rsid w:val="00BE30AA"/>
    <w:rsid w:val="00BE695D"/>
    <w:rsid w:val="00BF4CD5"/>
    <w:rsid w:val="00C078E9"/>
    <w:rsid w:val="00C10546"/>
    <w:rsid w:val="00C112AE"/>
    <w:rsid w:val="00C12260"/>
    <w:rsid w:val="00C13A31"/>
    <w:rsid w:val="00C4135D"/>
    <w:rsid w:val="00C42A71"/>
    <w:rsid w:val="00C43072"/>
    <w:rsid w:val="00C46239"/>
    <w:rsid w:val="00C46BFC"/>
    <w:rsid w:val="00C605F3"/>
    <w:rsid w:val="00C61250"/>
    <w:rsid w:val="00C62A0E"/>
    <w:rsid w:val="00C76FF8"/>
    <w:rsid w:val="00C970AF"/>
    <w:rsid w:val="00C97C93"/>
    <w:rsid w:val="00CA39D5"/>
    <w:rsid w:val="00CB52CF"/>
    <w:rsid w:val="00CB546F"/>
    <w:rsid w:val="00CC5D70"/>
    <w:rsid w:val="00CD02A4"/>
    <w:rsid w:val="00CD0302"/>
    <w:rsid w:val="00CD4176"/>
    <w:rsid w:val="00CE6040"/>
    <w:rsid w:val="00CE63F6"/>
    <w:rsid w:val="00CF007C"/>
    <w:rsid w:val="00CF0E1A"/>
    <w:rsid w:val="00CF4A54"/>
    <w:rsid w:val="00D038B3"/>
    <w:rsid w:val="00D15458"/>
    <w:rsid w:val="00D20016"/>
    <w:rsid w:val="00D24662"/>
    <w:rsid w:val="00D30586"/>
    <w:rsid w:val="00D33919"/>
    <w:rsid w:val="00D34856"/>
    <w:rsid w:val="00D362F2"/>
    <w:rsid w:val="00D4005D"/>
    <w:rsid w:val="00D429B7"/>
    <w:rsid w:val="00D52802"/>
    <w:rsid w:val="00D5564D"/>
    <w:rsid w:val="00D5589C"/>
    <w:rsid w:val="00D56D05"/>
    <w:rsid w:val="00D60A5D"/>
    <w:rsid w:val="00D62961"/>
    <w:rsid w:val="00D62D2E"/>
    <w:rsid w:val="00D66B77"/>
    <w:rsid w:val="00D81ADF"/>
    <w:rsid w:val="00D82486"/>
    <w:rsid w:val="00D84572"/>
    <w:rsid w:val="00D84CF8"/>
    <w:rsid w:val="00D9051A"/>
    <w:rsid w:val="00D9473D"/>
    <w:rsid w:val="00D9474A"/>
    <w:rsid w:val="00D94EAA"/>
    <w:rsid w:val="00D957C4"/>
    <w:rsid w:val="00D97C09"/>
    <w:rsid w:val="00DC004C"/>
    <w:rsid w:val="00DC0517"/>
    <w:rsid w:val="00DD0669"/>
    <w:rsid w:val="00DF30A6"/>
    <w:rsid w:val="00E14AAB"/>
    <w:rsid w:val="00E14F7A"/>
    <w:rsid w:val="00E16744"/>
    <w:rsid w:val="00E23573"/>
    <w:rsid w:val="00E32872"/>
    <w:rsid w:val="00E35542"/>
    <w:rsid w:val="00E4017D"/>
    <w:rsid w:val="00E40FEA"/>
    <w:rsid w:val="00E41119"/>
    <w:rsid w:val="00E41B19"/>
    <w:rsid w:val="00E464C5"/>
    <w:rsid w:val="00E477FC"/>
    <w:rsid w:val="00E51760"/>
    <w:rsid w:val="00E83C0F"/>
    <w:rsid w:val="00E83E16"/>
    <w:rsid w:val="00E85CAA"/>
    <w:rsid w:val="00E9163F"/>
    <w:rsid w:val="00EB2E63"/>
    <w:rsid w:val="00EB6BAC"/>
    <w:rsid w:val="00EC72EE"/>
    <w:rsid w:val="00ED45A6"/>
    <w:rsid w:val="00ED5902"/>
    <w:rsid w:val="00EE3792"/>
    <w:rsid w:val="00EE574B"/>
    <w:rsid w:val="00EF5D0F"/>
    <w:rsid w:val="00F03FCE"/>
    <w:rsid w:val="00F06B58"/>
    <w:rsid w:val="00F11764"/>
    <w:rsid w:val="00F2118B"/>
    <w:rsid w:val="00F21AA8"/>
    <w:rsid w:val="00F245BA"/>
    <w:rsid w:val="00F25A48"/>
    <w:rsid w:val="00F325D9"/>
    <w:rsid w:val="00F37288"/>
    <w:rsid w:val="00F40CE0"/>
    <w:rsid w:val="00F43524"/>
    <w:rsid w:val="00F43FE4"/>
    <w:rsid w:val="00F5113C"/>
    <w:rsid w:val="00F54016"/>
    <w:rsid w:val="00F54640"/>
    <w:rsid w:val="00F61BA5"/>
    <w:rsid w:val="00F63B2D"/>
    <w:rsid w:val="00F66B06"/>
    <w:rsid w:val="00F71906"/>
    <w:rsid w:val="00F77AA8"/>
    <w:rsid w:val="00F80014"/>
    <w:rsid w:val="00F814A5"/>
    <w:rsid w:val="00F84543"/>
    <w:rsid w:val="00F91D84"/>
    <w:rsid w:val="00F97099"/>
    <w:rsid w:val="00FA32BF"/>
    <w:rsid w:val="00FB4C49"/>
    <w:rsid w:val="00FC14C3"/>
    <w:rsid w:val="00FC14CD"/>
    <w:rsid w:val="00FC343C"/>
    <w:rsid w:val="00FC4330"/>
    <w:rsid w:val="00FC7968"/>
    <w:rsid w:val="00FE2196"/>
    <w:rsid w:val="00FE2B10"/>
    <w:rsid w:val="00FE2D57"/>
    <w:rsid w:val="00FE4B52"/>
    <w:rsid w:val="00FF4AD9"/>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7D37"/>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424B9E"/>
    <w:pPr>
      <w:numPr>
        <w:numId w:val="1"/>
      </w:numPr>
      <w:spacing w:before="8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qFormat/>
    <w:rsid w:val="00F84543"/>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F7D37"/>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ind w:left="717" w:hanging="360"/>
    </w:pPr>
    <w:rPr>
      <w:sz w:val="20"/>
    </w:rPr>
  </w:style>
  <w:style w:type="paragraph" w:customStyle="1" w:styleId="Bullet3">
    <w:name w:val="Bullet 3"/>
    <w:basedOn w:val="Bullet2"/>
    <w:qFormat/>
    <w:rsid w:val="00F84543"/>
    <w:pPr>
      <w:numPr>
        <w:numId w:val="3"/>
      </w:numPr>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9F7D37"/>
    <w:pPr>
      <w:spacing w:before="240" w:after="240"/>
      <w:ind w:left="567" w:hanging="567"/>
    </w:pPr>
    <w:rPr>
      <w:noProof w:val="0"/>
    </w:rPr>
  </w:style>
  <w:style w:type="paragraph" w:customStyle="1" w:styleId="ActivityBullet1">
    <w:name w:val="Activity Bullet 1"/>
    <w:basedOn w:val="Bullet1"/>
    <w:qFormat/>
    <w:rsid w:val="003B5F17"/>
    <w:pPr>
      <w:numPr>
        <w:numId w:val="4"/>
      </w:numPr>
      <w:ind w:left="924"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AD7B23"/>
    <w:rPr>
      <w:rFonts w:ascii="Helvetica" w:eastAsia="Calibri" w:hAnsi="Helvetica" w:cs="Calibri"/>
      <w:noProof/>
      <w:sz w:val="20"/>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7D37"/>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424B9E"/>
    <w:pPr>
      <w:numPr>
        <w:numId w:val="1"/>
      </w:numPr>
      <w:spacing w:before="8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qFormat/>
    <w:rsid w:val="00F84543"/>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F7D37"/>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ind w:left="717" w:hanging="360"/>
    </w:pPr>
    <w:rPr>
      <w:sz w:val="20"/>
    </w:rPr>
  </w:style>
  <w:style w:type="paragraph" w:customStyle="1" w:styleId="Bullet3">
    <w:name w:val="Bullet 3"/>
    <w:basedOn w:val="Bullet2"/>
    <w:qFormat/>
    <w:rsid w:val="00F84543"/>
    <w:pPr>
      <w:numPr>
        <w:numId w:val="3"/>
      </w:numPr>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9F7D37"/>
    <w:pPr>
      <w:spacing w:before="240" w:after="240"/>
      <w:ind w:left="567" w:hanging="567"/>
    </w:pPr>
    <w:rPr>
      <w:noProof w:val="0"/>
    </w:rPr>
  </w:style>
  <w:style w:type="paragraph" w:customStyle="1" w:styleId="ActivityBullet1">
    <w:name w:val="Activity Bullet 1"/>
    <w:basedOn w:val="Bullet1"/>
    <w:qFormat/>
    <w:rsid w:val="003B5F17"/>
    <w:pPr>
      <w:numPr>
        <w:numId w:val="4"/>
      </w:numPr>
      <w:ind w:left="924"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AD7B23"/>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8616924">
      <w:bodyDiv w:val="1"/>
      <w:marLeft w:val="0"/>
      <w:marRight w:val="0"/>
      <w:marTop w:val="0"/>
      <w:marBottom w:val="0"/>
      <w:divBdr>
        <w:top w:val="none" w:sz="0" w:space="0" w:color="auto"/>
        <w:left w:val="none" w:sz="0" w:space="0" w:color="auto"/>
        <w:bottom w:val="none" w:sz="0" w:space="0" w:color="auto"/>
        <w:right w:val="none" w:sz="0" w:space="0" w:color="auto"/>
      </w:divBdr>
    </w:div>
    <w:div w:id="1102844926">
      <w:bodyDiv w:val="1"/>
      <w:marLeft w:val="0"/>
      <w:marRight w:val="0"/>
      <w:marTop w:val="0"/>
      <w:marBottom w:val="0"/>
      <w:divBdr>
        <w:top w:val="none" w:sz="0" w:space="0" w:color="auto"/>
        <w:left w:val="none" w:sz="0" w:space="0" w:color="auto"/>
        <w:bottom w:val="none" w:sz="0" w:space="0" w:color="auto"/>
        <w:right w:val="none" w:sz="0" w:space="0" w:color="auto"/>
      </w:divBdr>
    </w:div>
    <w:div w:id="1313407516">
      <w:bodyDiv w:val="1"/>
      <w:marLeft w:val="0"/>
      <w:marRight w:val="0"/>
      <w:marTop w:val="0"/>
      <w:marBottom w:val="0"/>
      <w:divBdr>
        <w:top w:val="none" w:sz="0" w:space="0" w:color="auto"/>
        <w:left w:val="none" w:sz="0" w:space="0" w:color="auto"/>
        <w:bottom w:val="none" w:sz="0" w:space="0" w:color="auto"/>
        <w:right w:val="none" w:sz="0" w:space="0" w:color="auto"/>
      </w:divBdr>
    </w:div>
    <w:div w:id="201118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gif"/><Relationship Id="rId117" Type="http://schemas.openxmlformats.org/officeDocument/2006/relationships/header" Target="header21.xml"/><Relationship Id="rId21" Type="http://schemas.openxmlformats.org/officeDocument/2006/relationships/image" Target="media/image7.png"/><Relationship Id="rId42" Type="http://schemas.openxmlformats.org/officeDocument/2006/relationships/footer" Target="footer6.xml"/><Relationship Id="rId47" Type="http://schemas.openxmlformats.org/officeDocument/2006/relationships/footer" Target="footer9.xml"/><Relationship Id="rId63" Type="http://schemas.openxmlformats.org/officeDocument/2006/relationships/hyperlink" Target="https://www.nrao.edu/greenbank/motorCoachMailer.pdf" TargetMode="External"/><Relationship Id="rId68" Type="http://schemas.openxmlformats.org/officeDocument/2006/relationships/image" Target="media/image22.jpeg"/><Relationship Id="rId84" Type="http://schemas.openxmlformats.org/officeDocument/2006/relationships/image" Target="media/image35.jpeg"/><Relationship Id="rId89" Type="http://schemas.openxmlformats.org/officeDocument/2006/relationships/image" Target="media/image38.png"/><Relationship Id="rId112" Type="http://schemas.openxmlformats.org/officeDocument/2006/relationships/image" Target="media/image59.jpeg"/><Relationship Id="rId133" Type="http://schemas.openxmlformats.org/officeDocument/2006/relationships/image" Target="media/image76.jpeg"/><Relationship Id="rId138" Type="http://schemas.openxmlformats.org/officeDocument/2006/relationships/header" Target="header26.xml"/><Relationship Id="rId16" Type="http://schemas.openxmlformats.org/officeDocument/2006/relationships/image" Target="media/image8.jpeg"/><Relationship Id="rId107" Type="http://schemas.openxmlformats.org/officeDocument/2006/relationships/image" Target="media/image54.jpeg"/><Relationship Id="rId11" Type="http://schemas.openxmlformats.org/officeDocument/2006/relationships/image" Target="media/image3.jpeg"/><Relationship Id="rId32" Type="http://schemas.openxmlformats.org/officeDocument/2006/relationships/header" Target="header3.xml"/><Relationship Id="rId37" Type="http://schemas.openxmlformats.org/officeDocument/2006/relationships/header" Target="header5.xml"/><Relationship Id="rId53" Type="http://schemas.openxmlformats.org/officeDocument/2006/relationships/header" Target="header15.xml"/><Relationship Id="rId58" Type="http://schemas.openxmlformats.org/officeDocument/2006/relationships/image" Target="media/image16.jpeg"/><Relationship Id="rId74" Type="http://schemas.openxmlformats.org/officeDocument/2006/relationships/hyperlink" Target="http://www.friendshipcircle.org/blog/2012/04/04/7-travel-agencies-for-special-needs-travel/" TargetMode="External"/><Relationship Id="rId79" Type="http://schemas.openxmlformats.org/officeDocument/2006/relationships/image" Target="media/image30.jpeg"/><Relationship Id="rId102" Type="http://schemas.openxmlformats.org/officeDocument/2006/relationships/image" Target="media/image51.jpeg"/><Relationship Id="rId123" Type="http://schemas.openxmlformats.org/officeDocument/2006/relationships/image" Target="media/image68.jpeg"/><Relationship Id="rId128" Type="http://schemas.openxmlformats.org/officeDocument/2006/relationships/image" Target="media/image73.jpeg"/><Relationship Id="rId144" Type="http://schemas.openxmlformats.org/officeDocument/2006/relationships/image" Target="media/image78.png"/><Relationship Id="rId149" Type="http://schemas.openxmlformats.org/officeDocument/2006/relationships/footer" Target="footer11.xml"/><Relationship Id="rId5" Type="http://schemas.openxmlformats.org/officeDocument/2006/relationships/settings" Target="settings.xml"/><Relationship Id="rId90" Type="http://schemas.openxmlformats.org/officeDocument/2006/relationships/image" Target="media/image39.png"/><Relationship Id="rId95" Type="http://schemas.openxmlformats.org/officeDocument/2006/relationships/image" Target="media/image44.jpeg"/><Relationship Id="rId22" Type="http://schemas.openxmlformats.org/officeDocument/2006/relationships/image" Target="media/image8.png"/><Relationship Id="rId27" Type="http://schemas.openxmlformats.org/officeDocument/2006/relationships/image" Target="media/image10.emf"/><Relationship Id="rId43" Type="http://schemas.openxmlformats.org/officeDocument/2006/relationships/footer" Target="footer7.xml"/><Relationship Id="rId48" Type="http://schemas.openxmlformats.org/officeDocument/2006/relationships/header" Target="header10.xml"/><Relationship Id="rId64" Type="http://schemas.openxmlformats.org/officeDocument/2006/relationships/image" Target="media/image18.jpeg"/><Relationship Id="rId69" Type="http://schemas.openxmlformats.org/officeDocument/2006/relationships/image" Target="media/image23.jpeg"/><Relationship Id="rId113" Type="http://schemas.openxmlformats.org/officeDocument/2006/relationships/image" Target="media/image60.jpeg"/><Relationship Id="rId118" Type="http://schemas.openxmlformats.org/officeDocument/2006/relationships/image" Target="media/image63.jpeg"/><Relationship Id="rId134" Type="http://schemas.openxmlformats.org/officeDocument/2006/relationships/image" Target="media/image77.wmf"/><Relationship Id="rId139" Type="http://schemas.openxmlformats.org/officeDocument/2006/relationships/header" Target="header27.xml"/><Relationship Id="rId80" Type="http://schemas.openxmlformats.org/officeDocument/2006/relationships/image" Target="media/image31.jpeg"/><Relationship Id="rId85" Type="http://schemas.openxmlformats.org/officeDocument/2006/relationships/header" Target="header16.xml"/><Relationship Id="rId150" Type="http://schemas.openxmlformats.org/officeDocument/2006/relationships/fontTable" Target="fontTable.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footer" Target="footer3.xml"/><Relationship Id="rId38" Type="http://schemas.openxmlformats.org/officeDocument/2006/relationships/footer" Target="footer4.xml"/><Relationship Id="rId46" Type="http://schemas.openxmlformats.org/officeDocument/2006/relationships/footer" Target="footer8.xml"/><Relationship Id="rId59" Type="http://schemas.openxmlformats.org/officeDocument/2006/relationships/image" Target="media/image17.jpeg"/><Relationship Id="rId67" Type="http://schemas.openxmlformats.org/officeDocument/2006/relationships/image" Target="media/image21.jpeg"/><Relationship Id="rId103" Type="http://schemas.openxmlformats.org/officeDocument/2006/relationships/image" Target="media/image52.jpeg"/><Relationship Id="rId108" Type="http://schemas.openxmlformats.org/officeDocument/2006/relationships/image" Target="media/image55.jpeg"/><Relationship Id="rId116" Type="http://schemas.openxmlformats.org/officeDocument/2006/relationships/header" Target="header20.xml"/><Relationship Id="rId124" Type="http://schemas.openxmlformats.org/officeDocument/2006/relationships/image" Target="media/image69.jpeg"/><Relationship Id="rId129" Type="http://schemas.openxmlformats.org/officeDocument/2006/relationships/image" Target="media/image74.jpeg"/><Relationship Id="rId137" Type="http://schemas.openxmlformats.org/officeDocument/2006/relationships/hyperlink" Target="http://trove.nla.gov.au/" TargetMode="External"/><Relationship Id="rId20" Type="http://schemas.openxmlformats.org/officeDocument/2006/relationships/image" Target="media/image12.jpeg"/><Relationship Id="rId41" Type="http://schemas.openxmlformats.org/officeDocument/2006/relationships/header" Target="header7.xml"/><Relationship Id="rId54" Type="http://schemas.openxmlformats.org/officeDocument/2006/relationships/image" Target="media/image13.jpeg"/><Relationship Id="rId62" Type="http://schemas.openxmlformats.org/officeDocument/2006/relationships/hyperlink" Target="http://www.gobaguio.com/itinerary.html" TargetMode="External"/><Relationship Id="rId70" Type="http://schemas.openxmlformats.org/officeDocument/2006/relationships/image" Target="media/image24.jpeg"/><Relationship Id="rId75" Type="http://schemas.openxmlformats.org/officeDocument/2006/relationships/image" Target="media/image26.jpeg"/><Relationship Id="rId83" Type="http://schemas.openxmlformats.org/officeDocument/2006/relationships/image" Target="media/image34.jpeg"/><Relationship Id="rId88" Type="http://schemas.openxmlformats.org/officeDocument/2006/relationships/image" Target="media/image37.jpeg"/><Relationship Id="rId91" Type="http://schemas.openxmlformats.org/officeDocument/2006/relationships/image" Target="media/image40.png"/><Relationship Id="rId96" Type="http://schemas.openxmlformats.org/officeDocument/2006/relationships/image" Target="media/image45.jpeg"/><Relationship Id="rId111" Type="http://schemas.openxmlformats.org/officeDocument/2006/relationships/image" Target="media/image58.jpeg"/><Relationship Id="rId132" Type="http://schemas.openxmlformats.org/officeDocument/2006/relationships/header" Target="header23.xml"/><Relationship Id="rId140" Type="http://schemas.openxmlformats.org/officeDocument/2006/relationships/header" Target="header28.xml"/><Relationship Id="rId145"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9.gif"/><Relationship Id="rId28" Type="http://schemas.openxmlformats.org/officeDocument/2006/relationships/header" Target="header1.xml"/><Relationship Id="rId36" Type="http://schemas.openxmlformats.org/officeDocument/2006/relationships/header" Target="header4.xml"/><Relationship Id="rId49" Type="http://schemas.openxmlformats.org/officeDocument/2006/relationships/header" Target="header11.xml"/><Relationship Id="rId57" Type="http://schemas.openxmlformats.org/officeDocument/2006/relationships/image" Target="media/image15.jpeg"/><Relationship Id="rId106" Type="http://schemas.openxmlformats.org/officeDocument/2006/relationships/header" Target="header19.xml"/><Relationship Id="rId114" Type="http://schemas.openxmlformats.org/officeDocument/2006/relationships/image" Target="media/image61.jpeg"/><Relationship Id="rId119" Type="http://schemas.openxmlformats.org/officeDocument/2006/relationships/image" Target="media/image64.jpeg"/><Relationship Id="rId127" Type="http://schemas.openxmlformats.org/officeDocument/2006/relationships/image" Target="media/image72.jpeg"/><Relationship Id="rId10" Type="http://schemas.openxmlformats.org/officeDocument/2006/relationships/image" Target="media/image2.jpeg"/><Relationship Id="rId31" Type="http://schemas.openxmlformats.org/officeDocument/2006/relationships/footer" Target="footer2.xml"/><Relationship Id="rId44" Type="http://schemas.openxmlformats.org/officeDocument/2006/relationships/header" Target="header8.xml"/><Relationship Id="rId52" Type="http://schemas.openxmlformats.org/officeDocument/2006/relationships/header" Target="header14.xml"/><Relationship Id="rId60" Type="http://schemas.openxmlformats.org/officeDocument/2006/relationships/hyperlink" Target="http://bodymindspiritjourneys.com/thailand-tour-sample-itinerary.html" TargetMode="External"/><Relationship Id="rId65" Type="http://schemas.openxmlformats.org/officeDocument/2006/relationships/image" Target="media/image19.jpeg"/><Relationship Id="rId73" Type="http://schemas.openxmlformats.org/officeDocument/2006/relationships/hyperlink" Target="http://easyaccesstravel.com/" TargetMode="External"/><Relationship Id="rId78" Type="http://schemas.openxmlformats.org/officeDocument/2006/relationships/image" Target="media/image29.jpeg"/><Relationship Id="rId81" Type="http://schemas.openxmlformats.org/officeDocument/2006/relationships/image" Target="media/image32.jpeg"/><Relationship Id="rId86" Type="http://schemas.openxmlformats.org/officeDocument/2006/relationships/header" Target="header17.xml"/><Relationship Id="rId94" Type="http://schemas.openxmlformats.org/officeDocument/2006/relationships/image" Target="media/image43.jpeg"/><Relationship Id="rId99" Type="http://schemas.openxmlformats.org/officeDocument/2006/relationships/image" Target="media/image48.jpeg"/><Relationship Id="rId101" Type="http://schemas.openxmlformats.org/officeDocument/2006/relationships/image" Target="media/image50.jpeg"/><Relationship Id="rId122" Type="http://schemas.openxmlformats.org/officeDocument/2006/relationships/image" Target="media/image67.jpeg"/><Relationship Id="rId130" Type="http://schemas.openxmlformats.org/officeDocument/2006/relationships/image" Target="media/image75.jpeg"/><Relationship Id="rId135" Type="http://schemas.openxmlformats.org/officeDocument/2006/relationships/header" Target="header24.xml"/><Relationship Id="rId143" Type="http://schemas.openxmlformats.org/officeDocument/2006/relationships/header" Target="header31.xml"/><Relationship Id="rId148" Type="http://schemas.openxmlformats.org/officeDocument/2006/relationships/footer" Target="footer10.xml"/><Relationship Id="rId151"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footer" Target="footer5.xml"/><Relationship Id="rId109" Type="http://schemas.openxmlformats.org/officeDocument/2006/relationships/image" Target="media/image56.jpeg"/><Relationship Id="rId34" Type="http://schemas.openxmlformats.org/officeDocument/2006/relationships/hyperlink" Target="http://www.asean.org" TargetMode="External"/><Relationship Id="rId50" Type="http://schemas.openxmlformats.org/officeDocument/2006/relationships/header" Target="header12.xml"/><Relationship Id="rId55" Type="http://schemas.openxmlformats.org/officeDocument/2006/relationships/image" Target="media/image14.jpeg"/><Relationship Id="rId76" Type="http://schemas.openxmlformats.org/officeDocument/2006/relationships/image" Target="media/image27.jpeg"/><Relationship Id="rId97" Type="http://schemas.openxmlformats.org/officeDocument/2006/relationships/image" Target="media/image46.jpeg"/><Relationship Id="rId104" Type="http://schemas.openxmlformats.org/officeDocument/2006/relationships/image" Target="media/image53.jpeg"/><Relationship Id="rId120" Type="http://schemas.openxmlformats.org/officeDocument/2006/relationships/image" Target="media/image65.jpeg"/><Relationship Id="rId125" Type="http://schemas.openxmlformats.org/officeDocument/2006/relationships/image" Target="media/image70.jpeg"/><Relationship Id="rId141" Type="http://schemas.openxmlformats.org/officeDocument/2006/relationships/header" Target="header29.xml"/><Relationship Id="rId146" Type="http://schemas.openxmlformats.org/officeDocument/2006/relationships/header" Target="header32.xml"/><Relationship Id="rId7" Type="http://schemas.openxmlformats.org/officeDocument/2006/relationships/footnotes" Target="footnotes.xml"/><Relationship Id="rId71" Type="http://schemas.openxmlformats.org/officeDocument/2006/relationships/image" Target="media/image25.jpeg"/><Relationship Id="rId92" Type="http://schemas.openxmlformats.org/officeDocument/2006/relationships/image" Target="media/image41.jpeg"/><Relationship Id="rId2" Type="http://schemas.openxmlformats.org/officeDocument/2006/relationships/numbering" Target="numbering.xml"/><Relationship Id="rId29" Type="http://schemas.openxmlformats.org/officeDocument/2006/relationships/header" Target="header2.xml"/><Relationship Id="rId24" Type="http://schemas.openxmlformats.org/officeDocument/2006/relationships/image" Target="media/image16.png"/><Relationship Id="rId40" Type="http://schemas.openxmlformats.org/officeDocument/2006/relationships/header" Target="header6.xml"/><Relationship Id="rId45" Type="http://schemas.openxmlformats.org/officeDocument/2006/relationships/header" Target="header9.xml"/><Relationship Id="rId66" Type="http://schemas.openxmlformats.org/officeDocument/2006/relationships/image" Target="media/image20.jpeg"/><Relationship Id="rId87" Type="http://schemas.openxmlformats.org/officeDocument/2006/relationships/image" Target="media/image36.jpeg"/><Relationship Id="rId110" Type="http://schemas.openxmlformats.org/officeDocument/2006/relationships/image" Target="media/image57.jpeg"/><Relationship Id="rId115" Type="http://schemas.openxmlformats.org/officeDocument/2006/relationships/image" Target="media/image62.jpeg"/><Relationship Id="rId131" Type="http://schemas.openxmlformats.org/officeDocument/2006/relationships/header" Target="header22.xml"/><Relationship Id="rId136" Type="http://schemas.openxmlformats.org/officeDocument/2006/relationships/header" Target="header25.xml"/><Relationship Id="rId61" Type="http://schemas.openxmlformats.org/officeDocument/2006/relationships/hyperlink" Target="http://www.audleytravel.com/destinations/southeast-asia/cambodia/itinerary-ideas.aspx" TargetMode="External"/><Relationship Id="rId82" Type="http://schemas.openxmlformats.org/officeDocument/2006/relationships/image" Target="media/image33.jpeg"/><Relationship Id="rId152" Type="http://schemas.openxmlformats.org/officeDocument/2006/relationships/theme" Target="theme/theme1.xml"/><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footer" Target="footer1.xml"/><Relationship Id="rId35" Type="http://schemas.openxmlformats.org/officeDocument/2006/relationships/hyperlink" Target="http://creativecommons.org/licenses/by/2.0/deed.en" TargetMode="External"/><Relationship Id="rId56" Type="http://schemas.openxmlformats.org/officeDocument/2006/relationships/hyperlink" Target="http://www.slideshare.net/lykmrsnmndz/kinds-of-tour" TargetMode="External"/><Relationship Id="rId77" Type="http://schemas.openxmlformats.org/officeDocument/2006/relationships/image" Target="media/image28.jpeg"/><Relationship Id="rId100" Type="http://schemas.openxmlformats.org/officeDocument/2006/relationships/image" Target="media/image49.jpeg"/><Relationship Id="rId105" Type="http://schemas.openxmlformats.org/officeDocument/2006/relationships/header" Target="header18.xml"/><Relationship Id="rId126" Type="http://schemas.openxmlformats.org/officeDocument/2006/relationships/image" Target="media/image71.jpeg"/><Relationship Id="rId147" Type="http://schemas.openxmlformats.org/officeDocument/2006/relationships/header" Target="header33.xml"/><Relationship Id="rId8" Type="http://schemas.openxmlformats.org/officeDocument/2006/relationships/endnotes" Target="endnotes.xml"/><Relationship Id="rId51" Type="http://schemas.openxmlformats.org/officeDocument/2006/relationships/header" Target="header13.xml"/><Relationship Id="rId72" Type="http://schemas.openxmlformats.org/officeDocument/2006/relationships/hyperlink" Target="http://www.qantas.com.au/travel/airlines/special-travel-needs/global/en" TargetMode="External"/><Relationship Id="rId93" Type="http://schemas.openxmlformats.org/officeDocument/2006/relationships/image" Target="media/image42.jpeg"/><Relationship Id="rId98" Type="http://schemas.openxmlformats.org/officeDocument/2006/relationships/image" Target="media/image47.jpeg"/><Relationship Id="rId121" Type="http://schemas.openxmlformats.org/officeDocument/2006/relationships/image" Target="media/image66.jpeg"/><Relationship Id="rId142" Type="http://schemas.openxmlformats.org/officeDocument/2006/relationships/header" Target="header30.xml"/><Relationship Id="rId3" Type="http://schemas.openxmlformats.org/officeDocument/2006/relationships/styles" Target="styles.xml"/></Relationships>
</file>

<file path=word/_rels/footer5.xml.rels><?xml version="1.0" encoding="UTF-8" standalone="yes"?>
<Relationships xmlns="http://schemas.openxmlformats.org/package/2006/relationships"><Relationship Id="rId3" Type="http://schemas.openxmlformats.org/officeDocument/2006/relationships/image" Target="media/image9.gif"/><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8.gif"/><Relationship Id="rId5" Type="http://schemas.openxmlformats.org/officeDocument/2006/relationships/image" Target="media/image17.png"/><Relationship Id="rId4"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TM_Tour_operation_template_2503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6007752939D416B907C65D70EB27619"/>
        <w:category>
          <w:name w:val="General"/>
          <w:gallery w:val="placeholder"/>
        </w:category>
        <w:types>
          <w:type w:val="bbPlcHdr"/>
        </w:types>
        <w:behaviors>
          <w:behavior w:val="content"/>
        </w:behaviors>
        <w:guid w:val="{8B522E61-F4C9-4A42-84B5-BADF6657FF7D}"/>
      </w:docPartPr>
      <w:docPartBody>
        <w:p w:rsidR="003E00A2" w:rsidRDefault="003E00A2">
          <w:pPr>
            <w:pStyle w:val="46007752939D416B907C65D70EB27619"/>
          </w:pPr>
          <w:r w:rsidRPr="00BB6517">
            <w:rPr>
              <w:rStyle w:val="PlaceholderText"/>
            </w:rPr>
            <w:t>Click here to enter text.</w:t>
          </w:r>
        </w:p>
      </w:docPartBody>
    </w:docPart>
    <w:docPart>
      <w:docPartPr>
        <w:name w:val="60E670043C58402FA01DA248B68BEFBF"/>
        <w:category>
          <w:name w:val="General"/>
          <w:gallery w:val="placeholder"/>
        </w:category>
        <w:types>
          <w:type w:val="bbPlcHdr"/>
        </w:types>
        <w:behaviors>
          <w:behavior w:val="content"/>
        </w:behaviors>
        <w:guid w:val="{2BACAA33-B3EB-4F98-8677-B4E269E13E4C}"/>
      </w:docPartPr>
      <w:docPartBody>
        <w:p w:rsidR="003E00A2" w:rsidRDefault="003E00A2" w:rsidP="003E00A2">
          <w:pPr>
            <w:pStyle w:val="60E670043C58402FA01DA248B68BEFBF"/>
          </w:pPr>
          <w:r w:rsidRPr="00BB6517">
            <w:rPr>
              <w:rStyle w:val="PlaceholderText"/>
            </w:rPr>
            <w:t>Click here to enter text.</w:t>
          </w:r>
        </w:p>
      </w:docPartBody>
    </w:docPart>
    <w:docPart>
      <w:docPartPr>
        <w:name w:val="2F07616101E94385930B9BA23BD6DB33"/>
        <w:category>
          <w:name w:val="General"/>
          <w:gallery w:val="placeholder"/>
        </w:category>
        <w:types>
          <w:type w:val="bbPlcHdr"/>
        </w:types>
        <w:behaviors>
          <w:behavior w:val="content"/>
        </w:behaviors>
        <w:guid w:val="{1B296E79-5EBA-474E-98D8-6CE0DEB88433}"/>
      </w:docPartPr>
      <w:docPartBody>
        <w:p w:rsidR="00000000" w:rsidRDefault="00393151" w:rsidP="00393151">
          <w:pPr>
            <w:pStyle w:val="2F07616101E94385930B9BA23BD6DB33"/>
          </w:pPr>
          <w:r w:rsidRPr="00BB6517">
            <w:rPr>
              <w:rStyle w:val="PlaceholderText"/>
            </w:rPr>
            <w:t>Click here to enter text.</w:t>
          </w:r>
        </w:p>
      </w:docPartBody>
    </w:docPart>
    <w:docPart>
      <w:docPartPr>
        <w:name w:val="13C4A7DA64294E7B9A492454E13253F7"/>
        <w:category>
          <w:name w:val="General"/>
          <w:gallery w:val="placeholder"/>
        </w:category>
        <w:types>
          <w:type w:val="bbPlcHdr"/>
        </w:types>
        <w:behaviors>
          <w:behavior w:val="content"/>
        </w:behaviors>
        <w:guid w:val="{C4654722-11D5-4E38-BCE7-C68E046DC557}"/>
      </w:docPartPr>
      <w:docPartBody>
        <w:p w:rsidR="00000000" w:rsidRDefault="00393151" w:rsidP="00393151">
          <w:pPr>
            <w:pStyle w:val="13C4A7DA64294E7B9A492454E13253F7"/>
          </w:pPr>
          <w:r w:rsidRPr="00BB6517">
            <w:rPr>
              <w:rStyle w:val="PlaceholderText"/>
            </w:rPr>
            <w:t>Click here to enter text.</w:t>
          </w:r>
        </w:p>
      </w:docPartBody>
    </w:docPart>
    <w:docPart>
      <w:docPartPr>
        <w:name w:val="B014A0630A4541EF97E7977431ECC66A"/>
        <w:category>
          <w:name w:val="General"/>
          <w:gallery w:val="placeholder"/>
        </w:category>
        <w:types>
          <w:type w:val="bbPlcHdr"/>
        </w:types>
        <w:behaviors>
          <w:behavior w:val="content"/>
        </w:behaviors>
        <w:guid w:val="{0A7F381C-7EE6-45CF-A66E-D0422A33A1E6}"/>
      </w:docPartPr>
      <w:docPartBody>
        <w:p w:rsidR="00000000" w:rsidRDefault="00393151" w:rsidP="00393151">
          <w:pPr>
            <w:pStyle w:val="B014A0630A4541EF97E7977431ECC66A"/>
          </w:pPr>
          <w:r w:rsidRPr="00BB6517">
            <w:rPr>
              <w:rStyle w:val="PlaceholderText"/>
            </w:rPr>
            <w:t>Click here to enter text.</w:t>
          </w:r>
        </w:p>
      </w:docPartBody>
    </w:docPart>
    <w:docPart>
      <w:docPartPr>
        <w:name w:val="9990F36DED3C406CB9E4E756C2F5B72F"/>
        <w:category>
          <w:name w:val="General"/>
          <w:gallery w:val="placeholder"/>
        </w:category>
        <w:types>
          <w:type w:val="bbPlcHdr"/>
        </w:types>
        <w:behaviors>
          <w:behavior w:val="content"/>
        </w:behaviors>
        <w:guid w:val="{0C9CD5AD-724F-4B3E-B7CF-256772DB5DE2}"/>
      </w:docPartPr>
      <w:docPartBody>
        <w:p w:rsidR="00000000" w:rsidRDefault="00393151" w:rsidP="00393151">
          <w:pPr>
            <w:pStyle w:val="9990F36DED3C406CB9E4E756C2F5B72F"/>
          </w:pPr>
          <w:r w:rsidRPr="00BB6517">
            <w:rPr>
              <w:rStyle w:val="PlaceholderText"/>
            </w:rPr>
            <w:t>Click here to enter text.</w:t>
          </w:r>
        </w:p>
      </w:docPartBody>
    </w:docPart>
    <w:docPart>
      <w:docPartPr>
        <w:name w:val="2ABA522C7293475FBC262BCDD188876F"/>
        <w:category>
          <w:name w:val="General"/>
          <w:gallery w:val="placeholder"/>
        </w:category>
        <w:types>
          <w:type w:val="bbPlcHdr"/>
        </w:types>
        <w:behaviors>
          <w:behavior w:val="content"/>
        </w:behaviors>
        <w:guid w:val="{794C386F-0A07-4032-BBA6-3F3E75C891E4}"/>
      </w:docPartPr>
      <w:docPartBody>
        <w:p w:rsidR="00000000" w:rsidRDefault="00393151" w:rsidP="00393151">
          <w:pPr>
            <w:pStyle w:val="2ABA522C7293475FBC262BCDD188876F"/>
          </w:pPr>
          <w:r w:rsidRPr="00BB6517">
            <w:rPr>
              <w:rStyle w:val="PlaceholderText"/>
            </w:rPr>
            <w:t>Click here to enter text.</w:t>
          </w:r>
        </w:p>
      </w:docPartBody>
    </w:docPart>
    <w:docPart>
      <w:docPartPr>
        <w:name w:val="AB0255FFC55842C4AA6E187AEAFA4A89"/>
        <w:category>
          <w:name w:val="General"/>
          <w:gallery w:val="placeholder"/>
        </w:category>
        <w:types>
          <w:type w:val="bbPlcHdr"/>
        </w:types>
        <w:behaviors>
          <w:behavior w:val="content"/>
        </w:behaviors>
        <w:guid w:val="{963431A3-D8EB-4F4A-ACA3-73D1CDB1B548}"/>
      </w:docPartPr>
      <w:docPartBody>
        <w:p w:rsidR="00000000" w:rsidRDefault="00393151" w:rsidP="00393151">
          <w:pPr>
            <w:pStyle w:val="AB0255FFC55842C4AA6E187AEAFA4A89"/>
          </w:pPr>
          <w:r w:rsidRPr="00BB6517">
            <w:rPr>
              <w:rStyle w:val="PlaceholderText"/>
            </w:rPr>
            <w:t>Click here to enter text.</w:t>
          </w:r>
        </w:p>
      </w:docPartBody>
    </w:docPart>
    <w:docPart>
      <w:docPartPr>
        <w:name w:val="03B374060B174676AB02DFD048831BEA"/>
        <w:category>
          <w:name w:val="General"/>
          <w:gallery w:val="placeholder"/>
        </w:category>
        <w:types>
          <w:type w:val="bbPlcHdr"/>
        </w:types>
        <w:behaviors>
          <w:behavior w:val="content"/>
        </w:behaviors>
        <w:guid w:val="{BDE33AE1-7A90-4B69-851A-154CA21BAD99}"/>
      </w:docPartPr>
      <w:docPartBody>
        <w:p w:rsidR="00000000" w:rsidRDefault="00393151" w:rsidP="00393151">
          <w:pPr>
            <w:pStyle w:val="03B374060B174676AB02DFD048831BEA"/>
          </w:pPr>
          <w:r w:rsidRPr="00BB6517">
            <w:rPr>
              <w:rStyle w:val="PlaceholderText"/>
            </w:rPr>
            <w:t>Click here to enter text.</w:t>
          </w:r>
        </w:p>
      </w:docPartBody>
    </w:docPart>
    <w:docPart>
      <w:docPartPr>
        <w:name w:val="60652A14895A4563B7042D32CEF9F6BF"/>
        <w:category>
          <w:name w:val="General"/>
          <w:gallery w:val="placeholder"/>
        </w:category>
        <w:types>
          <w:type w:val="bbPlcHdr"/>
        </w:types>
        <w:behaviors>
          <w:behavior w:val="content"/>
        </w:behaviors>
        <w:guid w:val="{4F69701C-F41B-4FC5-8AD3-BC6F647E0480}"/>
      </w:docPartPr>
      <w:docPartBody>
        <w:p w:rsidR="00000000" w:rsidRDefault="00393151" w:rsidP="00393151">
          <w:pPr>
            <w:pStyle w:val="60652A14895A4563B7042D32CEF9F6BF"/>
          </w:pPr>
          <w:r w:rsidRPr="00BB6517">
            <w:rPr>
              <w:rStyle w:val="PlaceholderText"/>
            </w:rPr>
            <w:t>Click here to enter text.</w:t>
          </w:r>
        </w:p>
      </w:docPartBody>
    </w:docPart>
    <w:docPart>
      <w:docPartPr>
        <w:name w:val="B02E5A76BCE44BB2BE91E76086179844"/>
        <w:category>
          <w:name w:val="General"/>
          <w:gallery w:val="placeholder"/>
        </w:category>
        <w:types>
          <w:type w:val="bbPlcHdr"/>
        </w:types>
        <w:behaviors>
          <w:behavior w:val="content"/>
        </w:behaviors>
        <w:guid w:val="{82EE857C-E451-4EE7-BC7B-C34D09ED3DC4}"/>
      </w:docPartPr>
      <w:docPartBody>
        <w:p w:rsidR="00000000" w:rsidRDefault="00393151" w:rsidP="00393151">
          <w:pPr>
            <w:pStyle w:val="B02E5A76BCE44BB2BE91E76086179844"/>
          </w:pPr>
          <w:r w:rsidRPr="00BB6517">
            <w:rPr>
              <w:rStyle w:val="PlaceholderText"/>
            </w:rPr>
            <w:t>Click here to enter text.</w:t>
          </w:r>
        </w:p>
      </w:docPartBody>
    </w:docPart>
    <w:docPart>
      <w:docPartPr>
        <w:name w:val="43C1593E73E94F419003B2324E78DACE"/>
        <w:category>
          <w:name w:val="General"/>
          <w:gallery w:val="placeholder"/>
        </w:category>
        <w:types>
          <w:type w:val="bbPlcHdr"/>
        </w:types>
        <w:behaviors>
          <w:behavior w:val="content"/>
        </w:behaviors>
        <w:guid w:val="{A1DBB86C-74C1-451D-9AD3-09AC5D35A702}"/>
      </w:docPartPr>
      <w:docPartBody>
        <w:p w:rsidR="00000000" w:rsidRDefault="00393151" w:rsidP="00393151">
          <w:pPr>
            <w:pStyle w:val="43C1593E73E94F419003B2324E78DACE"/>
          </w:pPr>
          <w:r w:rsidRPr="00BB6517">
            <w:rPr>
              <w:rStyle w:val="PlaceholderText"/>
            </w:rPr>
            <w:t>Click here to enter text.</w:t>
          </w:r>
        </w:p>
      </w:docPartBody>
    </w:docPart>
    <w:docPart>
      <w:docPartPr>
        <w:name w:val="80F1D93FE174497DBA9DC809108C7588"/>
        <w:category>
          <w:name w:val="General"/>
          <w:gallery w:val="placeholder"/>
        </w:category>
        <w:types>
          <w:type w:val="bbPlcHdr"/>
        </w:types>
        <w:behaviors>
          <w:behavior w:val="content"/>
        </w:behaviors>
        <w:guid w:val="{6C9D1905-A370-4401-BEB2-B1CF422AA604}"/>
      </w:docPartPr>
      <w:docPartBody>
        <w:p w:rsidR="00000000" w:rsidRDefault="00393151" w:rsidP="00393151">
          <w:pPr>
            <w:pStyle w:val="80F1D93FE174497DBA9DC809108C7588"/>
          </w:pPr>
          <w:r w:rsidRPr="00BB6517">
            <w:rPr>
              <w:rStyle w:val="PlaceholderText"/>
            </w:rPr>
            <w:t>Click here to enter text.</w:t>
          </w:r>
        </w:p>
      </w:docPartBody>
    </w:docPart>
    <w:docPart>
      <w:docPartPr>
        <w:name w:val="A514E02893824955BDB7BB5829CFE90A"/>
        <w:category>
          <w:name w:val="General"/>
          <w:gallery w:val="placeholder"/>
        </w:category>
        <w:types>
          <w:type w:val="bbPlcHdr"/>
        </w:types>
        <w:behaviors>
          <w:behavior w:val="content"/>
        </w:behaviors>
        <w:guid w:val="{795F9F16-19E2-40FF-92EE-7654C26EAD36}"/>
      </w:docPartPr>
      <w:docPartBody>
        <w:p w:rsidR="00000000" w:rsidRDefault="00393151" w:rsidP="00393151">
          <w:pPr>
            <w:pStyle w:val="A514E02893824955BDB7BB5829CFE90A"/>
          </w:pPr>
          <w:r w:rsidRPr="00BB6517">
            <w:rPr>
              <w:rStyle w:val="PlaceholderText"/>
            </w:rPr>
            <w:t>Click here to enter text.</w:t>
          </w:r>
        </w:p>
      </w:docPartBody>
    </w:docPart>
    <w:docPart>
      <w:docPartPr>
        <w:name w:val="CF498270EBFA4F669D6B4AFDA6AE9B52"/>
        <w:category>
          <w:name w:val="General"/>
          <w:gallery w:val="placeholder"/>
        </w:category>
        <w:types>
          <w:type w:val="bbPlcHdr"/>
        </w:types>
        <w:behaviors>
          <w:behavior w:val="content"/>
        </w:behaviors>
        <w:guid w:val="{2286B7C2-E8DB-410C-91C3-365F9E784DFD}"/>
      </w:docPartPr>
      <w:docPartBody>
        <w:p w:rsidR="00000000" w:rsidRDefault="00393151" w:rsidP="00393151">
          <w:pPr>
            <w:pStyle w:val="CF498270EBFA4F669D6B4AFDA6AE9B52"/>
          </w:pPr>
          <w:r w:rsidRPr="00BB6517">
            <w:rPr>
              <w:rStyle w:val="PlaceholderText"/>
            </w:rPr>
            <w:t>Click here to enter text.</w:t>
          </w:r>
        </w:p>
      </w:docPartBody>
    </w:docPart>
    <w:docPart>
      <w:docPartPr>
        <w:name w:val="78609F01DFEC4D01B36915B5616BD73B"/>
        <w:category>
          <w:name w:val="General"/>
          <w:gallery w:val="placeholder"/>
        </w:category>
        <w:types>
          <w:type w:val="bbPlcHdr"/>
        </w:types>
        <w:behaviors>
          <w:behavior w:val="content"/>
        </w:behaviors>
        <w:guid w:val="{0401F0E1-D488-49E4-BC5A-B8DFEB454E9A}"/>
      </w:docPartPr>
      <w:docPartBody>
        <w:p w:rsidR="00000000" w:rsidRDefault="00393151" w:rsidP="00393151">
          <w:pPr>
            <w:pStyle w:val="78609F01DFEC4D01B36915B5616BD73B"/>
          </w:pPr>
          <w:r w:rsidRPr="00BB6517">
            <w:rPr>
              <w:rStyle w:val="PlaceholderText"/>
            </w:rPr>
            <w:t>Click here to enter text.</w:t>
          </w:r>
        </w:p>
      </w:docPartBody>
    </w:docPart>
    <w:docPart>
      <w:docPartPr>
        <w:name w:val="F527DBEC50BE428EA2808FDDC3EC0D41"/>
        <w:category>
          <w:name w:val="General"/>
          <w:gallery w:val="placeholder"/>
        </w:category>
        <w:types>
          <w:type w:val="bbPlcHdr"/>
        </w:types>
        <w:behaviors>
          <w:behavior w:val="content"/>
        </w:behaviors>
        <w:guid w:val="{41D7C862-7C75-48D0-8D52-A6043ADE3CC3}"/>
      </w:docPartPr>
      <w:docPartBody>
        <w:p w:rsidR="00000000" w:rsidRDefault="00393151" w:rsidP="00393151">
          <w:pPr>
            <w:pStyle w:val="F527DBEC50BE428EA2808FDDC3EC0D41"/>
          </w:pPr>
          <w:r w:rsidRPr="00BB6517">
            <w:rPr>
              <w:rStyle w:val="PlaceholderText"/>
            </w:rPr>
            <w:t>Click here to enter text.</w:t>
          </w:r>
        </w:p>
      </w:docPartBody>
    </w:docPart>
    <w:docPart>
      <w:docPartPr>
        <w:name w:val="B052C7720CC54D36989D38ED38058545"/>
        <w:category>
          <w:name w:val="General"/>
          <w:gallery w:val="placeholder"/>
        </w:category>
        <w:types>
          <w:type w:val="bbPlcHdr"/>
        </w:types>
        <w:behaviors>
          <w:behavior w:val="content"/>
        </w:behaviors>
        <w:guid w:val="{6E908AB8-E534-47BF-83D6-19D0A1D5CAAB}"/>
      </w:docPartPr>
      <w:docPartBody>
        <w:p w:rsidR="00000000" w:rsidRDefault="00393151" w:rsidP="00393151">
          <w:pPr>
            <w:pStyle w:val="B052C7720CC54D36989D38ED38058545"/>
          </w:pPr>
          <w:r w:rsidRPr="00BB6517">
            <w:rPr>
              <w:rStyle w:val="PlaceholderText"/>
            </w:rPr>
            <w:t>Click here to enter text.</w:t>
          </w:r>
        </w:p>
      </w:docPartBody>
    </w:docPart>
    <w:docPart>
      <w:docPartPr>
        <w:name w:val="C99FAF07DF2B48D2B035949CFB3C55C9"/>
        <w:category>
          <w:name w:val="General"/>
          <w:gallery w:val="placeholder"/>
        </w:category>
        <w:types>
          <w:type w:val="bbPlcHdr"/>
        </w:types>
        <w:behaviors>
          <w:behavior w:val="content"/>
        </w:behaviors>
        <w:guid w:val="{A8261D3A-664E-4840-B419-FE79D65C0371}"/>
      </w:docPartPr>
      <w:docPartBody>
        <w:p w:rsidR="00000000" w:rsidRDefault="00393151" w:rsidP="00393151">
          <w:pPr>
            <w:pStyle w:val="C99FAF07DF2B48D2B035949CFB3C55C9"/>
          </w:pPr>
          <w:r w:rsidRPr="00BB6517">
            <w:rPr>
              <w:rStyle w:val="PlaceholderText"/>
            </w:rPr>
            <w:t>Click here to enter text.</w:t>
          </w:r>
        </w:p>
      </w:docPartBody>
    </w:docPart>
    <w:docPart>
      <w:docPartPr>
        <w:name w:val="51877C4CBCC8407395D7564F9C6484E0"/>
        <w:category>
          <w:name w:val="General"/>
          <w:gallery w:val="placeholder"/>
        </w:category>
        <w:types>
          <w:type w:val="bbPlcHdr"/>
        </w:types>
        <w:behaviors>
          <w:behavior w:val="content"/>
        </w:behaviors>
        <w:guid w:val="{D4BB746D-1D84-4F2A-818B-743BA2B9D28D}"/>
      </w:docPartPr>
      <w:docPartBody>
        <w:p w:rsidR="00000000" w:rsidRDefault="00393151" w:rsidP="00393151">
          <w:pPr>
            <w:pStyle w:val="51877C4CBCC8407395D7564F9C6484E0"/>
          </w:pPr>
          <w:r w:rsidRPr="00BB6517">
            <w:rPr>
              <w:rStyle w:val="PlaceholderText"/>
            </w:rPr>
            <w:t>Click here to enter text.</w:t>
          </w:r>
        </w:p>
      </w:docPartBody>
    </w:docPart>
    <w:docPart>
      <w:docPartPr>
        <w:name w:val="0B656180D5F14E63995191B9B2949D04"/>
        <w:category>
          <w:name w:val="General"/>
          <w:gallery w:val="placeholder"/>
        </w:category>
        <w:types>
          <w:type w:val="bbPlcHdr"/>
        </w:types>
        <w:behaviors>
          <w:behavior w:val="content"/>
        </w:behaviors>
        <w:guid w:val="{B90137B5-11A9-42F5-B52A-93B6355AD1A6}"/>
      </w:docPartPr>
      <w:docPartBody>
        <w:p w:rsidR="00000000" w:rsidRDefault="00393151" w:rsidP="00393151">
          <w:pPr>
            <w:pStyle w:val="0B656180D5F14E63995191B9B2949D04"/>
          </w:pPr>
          <w:r w:rsidRPr="00BB6517">
            <w:rPr>
              <w:rStyle w:val="PlaceholderText"/>
            </w:rPr>
            <w:t>Click here to enter text.</w:t>
          </w:r>
        </w:p>
      </w:docPartBody>
    </w:docPart>
    <w:docPart>
      <w:docPartPr>
        <w:name w:val="87D57D3C1D2B4226AAD3C9902B11FA0A"/>
        <w:category>
          <w:name w:val="General"/>
          <w:gallery w:val="placeholder"/>
        </w:category>
        <w:types>
          <w:type w:val="bbPlcHdr"/>
        </w:types>
        <w:behaviors>
          <w:behavior w:val="content"/>
        </w:behaviors>
        <w:guid w:val="{F5CD5C6F-21C0-4D23-A4F8-A98CC2A9F28F}"/>
      </w:docPartPr>
      <w:docPartBody>
        <w:p w:rsidR="00000000" w:rsidRDefault="00393151" w:rsidP="00393151">
          <w:pPr>
            <w:pStyle w:val="87D57D3C1D2B4226AAD3C9902B11FA0A"/>
          </w:pPr>
          <w:r w:rsidRPr="00BB6517">
            <w:rPr>
              <w:rStyle w:val="PlaceholderText"/>
            </w:rPr>
            <w:t>Click here to enter text.</w:t>
          </w:r>
        </w:p>
      </w:docPartBody>
    </w:docPart>
    <w:docPart>
      <w:docPartPr>
        <w:name w:val="9F8BCD009C6B490FBAB998FA11AA02CF"/>
        <w:category>
          <w:name w:val="General"/>
          <w:gallery w:val="placeholder"/>
        </w:category>
        <w:types>
          <w:type w:val="bbPlcHdr"/>
        </w:types>
        <w:behaviors>
          <w:behavior w:val="content"/>
        </w:behaviors>
        <w:guid w:val="{2B39A92A-AF2B-4CA4-AA05-C0E3669E7B3B}"/>
      </w:docPartPr>
      <w:docPartBody>
        <w:p w:rsidR="00000000" w:rsidRDefault="00393151" w:rsidP="00393151">
          <w:pPr>
            <w:pStyle w:val="9F8BCD009C6B490FBAB998FA11AA02CF"/>
          </w:pPr>
          <w:r w:rsidRPr="00BB6517">
            <w:rPr>
              <w:rStyle w:val="PlaceholderText"/>
            </w:rPr>
            <w:t>Click here to enter text.</w:t>
          </w:r>
        </w:p>
      </w:docPartBody>
    </w:docPart>
    <w:docPart>
      <w:docPartPr>
        <w:name w:val="CA332500193B479EA9078E24E67618A5"/>
        <w:category>
          <w:name w:val="General"/>
          <w:gallery w:val="placeholder"/>
        </w:category>
        <w:types>
          <w:type w:val="bbPlcHdr"/>
        </w:types>
        <w:behaviors>
          <w:behavior w:val="content"/>
        </w:behaviors>
        <w:guid w:val="{8EF81086-3801-44A6-8AB0-588357A92117}"/>
      </w:docPartPr>
      <w:docPartBody>
        <w:p w:rsidR="00000000" w:rsidRDefault="00393151" w:rsidP="00393151">
          <w:pPr>
            <w:pStyle w:val="CA332500193B479EA9078E24E67618A5"/>
          </w:pPr>
          <w:r w:rsidRPr="00BB6517">
            <w:rPr>
              <w:rStyle w:val="PlaceholderText"/>
            </w:rPr>
            <w:t>Click here to enter text.</w:t>
          </w:r>
        </w:p>
      </w:docPartBody>
    </w:docPart>
    <w:docPart>
      <w:docPartPr>
        <w:name w:val="175F0DCDA490446A8AA3C20DC699941B"/>
        <w:category>
          <w:name w:val="General"/>
          <w:gallery w:val="placeholder"/>
        </w:category>
        <w:types>
          <w:type w:val="bbPlcHdr"/>
        </w:types>
        <w:behaviors>
          <w:behavior w:val="content"/>
        </w:behaviors>
        <w:guid w:val="{F2907E51-D65E-4790-ADCF-2B180830FB35}"/>
      </w:docPartPr>
      <w:docPartBody>
        <w:p w:rsidR="00000000" w:rsidRDefault="00393151" w:rsidP="00393151">
          <w:pPr>
            <w:pStyle w:val="175F0DCDA490446A8AA3C20DC699941B"/>
          </w:pPr>
          <w:r w:rsidRPr="00BB6517">
            <w:rPr>
              <w:rStyle w:val="PlaceholderText"/>
            </w:rPr>
            <w:t>Click here to enter text.</w:t>
          </w:r>
        </w:p>
      </w:docPartBody>
    </w:docPart>
    <w:docPart>
      <w:docPartPr>
        <w:name w:val="2DFA52F2728342D7B70366AF42035763"/>
        <w:category>
          <w:name w:val="General"/>
          <w:gallery w:val="placeholder"/>
        </w:category>
        <w:types>
          <w:type w:val="bbPlcHdr"/>
        </w:types>
        <w:behaviors>
          <w:behavior w:val="content"/>
        </w:behaviors>
        <w:guid w:val="{F261AEEF-A766-4482-BD59-05E519B5BBFD}"/>
      </w:docPartPr>
      <w:docPartBody>
        <w:p w:rsidR="00000000" w:rsidRDefault="00393151" w:rsidP="00393151">
          <w:pPr>
            <w:pStyle w:val="2DFA52F2728342D7B70366AF42035763"/>
          </w:pPr>
          <w:r w:rsidRPr="00BB6517">
            <w:rPr>
              <w:rStyle w:val="PlaceholderText"/>
            </w:rPr>
            <w:t>Click here to enter text.</w:t>
          </w:r>
        </w:p>
      </w:docPartBody>
    </w:docPart>
    <w:docPart>
      <w:docPartPr>
        <w:name w:val="3D19F82CCCA5450DA3FDD8886AE14A9F"/>
        <w:category>
          <w:name w:val="General"/>
          <w:gallery w:val="placeholder"/>
        </w:category>
        <w:types>
          <w:type w:val="bbPlcHdr"/>
        </w:types>
        <w:behaviors>
          <w:behavior w:val="content"/>
        </w:behaviors>
        <w:guid w:val="{2638AF25-476B-4D85-9970-305703262ABA}"/>
      </w:docPartPr>
      <w:docPartBody>
        <w:p w:rsidR="00000000" w:rsidRDefault="00393151" w:rsidP="00393151">
          <w:pPr>
            <w:pStyle w:val="3D19F82CCCA5450DA3FDD8886AE14A9F"/>
          </w:pPr>
          <w:r w:rsidRPr="00BB6517">
            <w:rPr>
              <w:rStyle w:val="PlaceholderText"/>
            </w:rPr>
            <w:t>Click here to enter text.</w:t>
          </w:r>
        </w:p>
      </w:docPartBody>
    </w:docPart>
    <w:docPart>
      <w:docPartPr>
        <w:name w:val="F550E98E8C2E4FAE80AE546C79075020"/>
        <w:category>
          <w:name w:val="General"/>
          <w:gallery w:val="placeholder"/>
        </w:category>
        <w:types>
          <w:type w:val="bbPlcHdr"/>
        </w:types>
        <w:behaviors>
          <w:behavior w:val="content"/>
        </w:behaviors>
        <w:guid w:val="{1726A6BF-CBFB-41B6-9F41-4B2B166AC146}"/>
      </w:docPartPr>
      <w:docPartBody>
        <w:p w:rsidR="00000000" w:rsidRDefault="00393151" w:rsidP="00393151">
          <w:pPr>
            <w:pStyle w:val="F550E98E8C2E4FAE80AE546C79075020"/>
          </w:pPr>
          <w:r w:rsidRPr="00BB6517">
            <w:rPr>
              <w:rStyle w:val="PlaceholderText"/>
            </w:rPr>
            <w:t>Click here to enter text.</w:t>
          </w:r>
        </w:p>
      </w:docPartBody>
    </w:docPart>
    <w:docPart>
      <w:docPartPr>
        <w:name w:val="BC8AD9F12AD34BE7B255B625B15C2A14"/>
        <w:category>
          <w:name w:val="General"/>
          <w:gallery w:val="placeholder"/>
        </w:category>
        <w:types>
          <w:type w:val="bbPlcHdr"/>
        </w:types>
        <w:behaviors>
          <w:behavior w:val="content"/>
        </w:behaviors>
        <w:guid w:val="{12F3EA98-B6F1-4573-8F3B-43421A000199}"/>
      </w:docPartPr>
      <w:docPartBody>
        <w:p w:rsidR="00000000" w:rsidRDefault="00393151" w:rsidP="00393151">
          <w:pPr>
            <w:pStyle w:val="BC8AD9F12AD34BE7B255B625B15C2A14"/>
          </w:pPr>
          <w:r w:rsidRPr="00BB6517">
            <w:rPr>
              <w:rStyle w:val="PlaceholderText"/>
            </w:rPr>
            <w:t>Click here to enter text.</w:t>
          </w:r>
        </w:p>
      </w:docPartBody>
    </w:docPart>
    <w:docPart>
      <w:docPartPr>
        <w:name w:val="0E7F9E4B4E204E5A9D4E19855C5AD016"/>
        <w:category>
          <w:name w:val="General"/>
          <w:gallery w:val="placeholder"/>
        </w:category>
        <w:types>
          <w:type w:val="bbPlcHdr"/>
        </w:types>
        <w:behaviors>
          <w:behavior w:val="content"/>
        </w:behaviors>
        <w:guid w:val="{B659E784-CCB3-489A-8D4B-1F17B14D63B2}"/>
      </w:docPartPr>
      <w:docPartBody>
        <w:p w:rsidR="00000000" w:rsidRDefault="00393151" w:rsidP="00393151">
          <w:pPr>
            <w:pStyle w:val="0E7F9E4B4E204E5A9D4E19855C5AD016"/>
          </w:pPr>
          <w:r w:rsidRPr="00BB6517">
            <w:rPr>
              <w:rStyle w:val="PlaceholderText"/>
            </w:rPr>
            <w:t>Click here to enter text.</w:t>
          </w:r>
        </w:p>
      </w:docPartBody>
    </w:docPart>
    <w:docPart>
      <w:docPartPr>
        <w:name w:val="0021BC845C7848498DD3C9E6EAE9CA8C"/>
        <w:category>
          <w:name w:val="General"/>
          <w:gallery w:val="placeholder"/>
        </w:category>
        <w:types>
          <w:type w:val="bbPlcHdr"/>
        </w:types>
        <w:behaviors>
          <w:behavior w:val="content"/>
        </w:behaviors>
        <w:guid w:val="{FFCE8C99-5CF1-4DEE-81FC-B667D2EC132B}"/>
      </w:docPartPr>
      <w:docPartBody>
        <w:p w:rsidR="00000000" w:rsidRDefault="00393151" w:rsidP="00393151">
          <w:pPr>
            <w:pStyle w:val="0021BC845C7848498DD3C9E6EAE9CA8C"/>
          </w:pPr>
          <w:r w:rsidRPr="00BB6517">
            <w:rPr>
              <w:rStyle w:val="PlaceholderText"/>
            </w:rPr>
            <w:t>Click here to enter text.</w:t>
          </w:r>
        </w:p>
      </w:docPartBody>
    </w:docPart>
    <w:docPart>
      <w:docPartPr>
        <w:name w:val="98E034B2DED6452EA9B7945B8215FF1C"/>
        <w:category>
          <w:name w:val="General"/>
          <w:gallery w:val="placeholder"/>
        </w:category>
        <w:types>
          <w:type w:val="bbPlcHdr"/>
        </w:types>
        <w:behaviors>
          <w:behavior w:val="content"/>
        </w:behaviors>
        <w:guid w:val="{C4A5DDA3-A4F2-421F-9A59-601FC18C72BA}"/>
      </w:docPartPr>
      <w:docPartBody>
        <w:p w:rsidR="00000000" w:rsidRDefault="00393151" w:rsidP="00393151">
          <w:pPr>
            <w:pStyle w:val="98E034B2DED6452EA9B7945B8215FF1C"/>
          </w:pPr>
          <w:r w:rsidRPr="00BB6517">
            <w:rPr>
              <w:rStyle w:val="PlaceholderText"/>
            </w:rPr>
            <w:t>Click here to enter text.</w:t>
          </w:r>
        </w:p>
      </w:docPartBody>
    </w:docPart>
    <w:docPart>
      <w:docPartPr>
        <w:name w:val="AB8F1284A90C4353AE7B3AFDE224D3AE"/>
        <w:category>
          <w:name w:val="General"/>
          <w:gallery w:val="placeholder"/>
        </w:category>
        <w:types>
          <w:type w:val="bbPlcHdr"/>
        </w:types>
        <w:behaviors>
          <w:behavior w:val="content"/>
        </w:behaviors>
        <w:guid w:val="{B815E230-C6C5-4A8A-851F-A3BF4B94855C}"/>
      </w:docPartPr>
      <w:docPartBody>
        <w:p w:rsidR="00000000" w:rsidRDefault="00393151" w:rsidP="00393151">
          <w:pPr>
            <w:pStyle w:val="AB8F1284A90C4353AE7B3AFDE224D3AE"/>
          </w:pPr>
          <w:r w:rsidRPr="00BB6517">
            <w:rPr>
              <w:rStyle w:val="PlaceholderText"/>
            </w:rPr>
            <w:t>Click here to enter text.</w:t>
          </w:r>
        </w:p>
      </w:docPartBody>
    </w:docPart>
    <w:docPart>
      <w:docPartPr>
        <w:name w:val="D12E9FBE644E4DB8AF380C9CE415B81F"/>
        <w:category>
          <w:name w:val="General"/>
          <w:gallery w:val="placeholder"/>
        </w:category>
        <w:types>
          <w:type w:val="bbPlcHdr"/>
        </w:types>
        <w:behaviors>
          <w:behavior w:val="content"/>
        </w:behaviors>
        <w:guid w:val="{E76FD880-59CA-4E69-9AA9-907C4104AFE1}"/>
      </w:docPartPr>
      <w:docPartBody>
        <w:p w:rsidR="00000000" w:rsidRDefault="00393151" w:rsidP="00393151">
          <w:pPr>
            <w:pStyle w:val="D12E9FBE644E4DB8AF380C9CE415B81F"/>
          </w:pPr>
          <w:r w:rsidRPr="00BB6517">
            <w:rPr>
              <w:rStyle w:val="PlaceholderText"/>
            </w:rPr>
            <w:t>Click here to enter text.</w:t>
          </w:r>
        </w:p>
      </w:docPartBody>
    </w:docPart>
    <w:docPart>
      <w:docPartPr>
        <w:name w:val="0365A44BB6A94A818BE6C593FA8C4DC4"/>
        <w:category>
          <w:name w:val="General"/>
          <w:gallery w:val="placeholder"/>
        </w:category>
        <w:types>
          <w:type w:val="bbPlcHdr"/>
        </w:types>
        <w:behaviors>
          <w:behavior w:val="content"/>
        </w:behaviors>
        <w:guid w:val="{4E31E89C-34BB-41D7-AA6C-3AA62AEFB1DA}"/>
      </w:docPartPr>
      <w:docPartBody>
        <w:p w:rsidR="00000000" w:rsidRDefault="00393151" w:rsidP="00393151">
          <w:pPr>
            <w:pStyle w:val="0365A44BB6A94A818BE6C593FA8C4DC4"/>
          </w:pPr>
          <w:r w:rsidRPr="00BB6517">
            <w:rPr>
              <w:rStyle w:val="PlaceholderText"/>
            </w:rPr>
            <w:t>Click here to enter text.</w:t>
          </w:r>
        </w:p>
      </w:docPartBody>
    </w:docPart>
    <w:docPart>
      <w:docPartPr>
        <w:name w:val="34D155F832BE49008B50770EFB32BBD5"/>
        <w:category>
          <w:name w:val="General"/>
          <w:gallery w:val="placeholder"/>
        </w:category>
        <w:types>
          <w:type w:val="bbPlcHdr"/>
        </w:types>
        <w:behaviors>
          <w:behavior w:val="content"/>
        </w:behaviors>
        <w:guid w:val="{6A736E19-1CBB-4758-B4B9-16488EC9DCD3}"/>
      </w:docPartPr>
      <w:docPartBody>
        <w:p w:rsidR="00000000" w:rsidRDefault="00393151" w:rsidP="00393151">
          <w:pPr>
            <w:pStyle w:val="34D155F832BE49008B50770EFB32BBD5"/>
          </w:pPr>
          <w:r w:rsidRPr="00BB6517">
            <w:rPr>
              <w:rStyle w:val="PlaceholderText"/>
            </w:rPr>
            <w:t>Click here to enter text.</w:t>
          </w:r>
        </w:p>
      </w:docPartBody>
    </w:docPart>
    <w:docPart>
      <w:docPartPr>
        <w:name w:val="6A4B98793842407DB4E8736D275A5610"/>
        <w:category>
          <w:name w:val="General"/>
          <w:gallery w:val="placeholder"/>
        </w:category>
        <w:types>
          <w:type w:val="bbPlcHdr"/>
        </w:types>
        <w:behaviors>
          <w:behavior w:val="content"/>
        </w:behaviors>
        <w:guid w:val="{FFD62ED4-84EC-4417-B91D-5DBB34E07A15}"/>
      </w:docPartPr>
      <w:docPartBody>
        <w:p w:rsidR="00000000" w:rsidRDefault="00393151" w:rsidP="00393151">
          <w:pPr>
            <w:pStyle w:val="6A4B98793842407DB4E8736D275A5610"/>
          </w:pPr>
          <w:r w:rsidRPr="00BB6517">
            <w:rPr>
              <w:rStyle w:val="PlaceholderText"/>
            </w:rPr>
            <w:t>Click here to enter text.</w:t>
          </w:r>
        </w:p>
      </w:docPartBody>
    </w:docPart>
    <w:docPart>
      <w:docPartPr>
        <w:name w:val="2C1C6439F893417C889D32AA62BC8B65"/>
        <w:category>
          <w:name w:val="General"/>
          <w:gallery w:val="placeholder"/>
        </w:category>
        <w:types>
          <w:type w:val="bbPlcHdr"/>
        </w:types>
        <w:behaviors>
          <w:behavior w:val="content"/>
        </w:behaviors>
        <w:guid w:val="{F6E085D1-5392-4435-8C60-ADDB632EA489}"/>
      </w:docPartPr>
      <w:docPartBody>
        <w:p w:rsidR="00000000" w:rsidRDefault="00393151" w:rsidP="00393151">
          <w:pPr>
            <w:pStyle w:val="2C1C6439F893417C889D32AA62BC8B65"/>
          </w:pPr>
          <w:r w:rsidRPr="00BB6517">
            <w:rPr>
              <w:rStyle w:val="PlaceholderText"/>
            </w:rPr>
            <w:t>Click here to enter text.</w:t>
          </w:r>
        </w:p>
      </w:docPartBody>
    </w:docPart>
    <w:docPart>
      <w:docPartPr>
        <w:name w:val="512B3C6C1F534B7E86F3F0EF8BA980E4"/>
        <w:category>
          <w:name w:val="General"/>
          <w:gallery w:val="placeholder"/>
        </w:category>
        <w:types>
          <w:type w:val="bbPlcHdr"/>
        </w:types>
        <w:behaviors>
          <w:behavior w:val="content"/>
        </w:behaviors>
        <w:guid w:val="{393295A2-BE5E-45AB-83A6-DE82C7D92B77}"/>
      </w:docPartPr>
      <w:docPartBody>
        <w:p w:rsidR="00000000" w:rsidRDefault="00393151" w:rsidP="00393151">
          <w:pPr>
            <w:pStyle w:val="512B3C6C1F534B7E86F3F0EF8BA980E4"/>
          </w:pPr>
          <w:r w:rsidRPr="00BB6517">
            <w:rPr>
              <w:rStyle w:val="PlaceholderText"/>
            </w:rPr>
            <w:t>Click here to enter text.</w:t>
          </w:r>
        </w:p>
      </w:docPartBody>
    </w:docPart>
    <w:docPart>
      <w:docPartPr>
        <w:name w:val="C3786057D655448789939CE6EDE1BA7B"/>
        <w:category>
          <w:name w:val="General"/>
          <w:gallery w:val="placeholder"/>
        </w:category>
        <w:types>
          <w:type w:val="bbPlcHdr"/>
        </w:types>
        <w:behaviors>
          <w:behavior w:val="content"/>
        </w:behaviors>
        <w:guid w:val="{9FF3C789-A575-4106-BEA6-4F966748A547}"/>
      </w:docPartPr>
      <w:docPartBody>
        <w:p w:rsidR="00000000" w:rsidRDefault="00393151" w:rsidP="00393151">
          <w:pPr>
            <w:pStyle w:val="C3786057D655448789939CE6EDE1BA7B"/>
          </w:pPr>
          <w:r w:rsidRPr="00BB6517">
            <w:rPr>
              <w:rStyle w:val="PlaceholderText"/>
            </w:rPr>
            <w:t>Click here to enter text.</w:t>
          </w:r>
        </w:p>
      </w:docPartBody>
    </w:docPart>
    <w:docPart>
      <w:docPartPr>
        <w:name w:val="D3E9D0F3005640D898458CB19D2DBD14"/>
        <w:category>
          <w:name w:val="General"/>
          <w:gallery w:val="placeholder"/>
        </w:category>
        <w:types>
          <w:type w:val="bbPlcHdr"/>
        </w:types>
        <w:behaviors>
          <w:behavior w:val="content"/>
        </w:behaviors>
        <w:guid w:val="{B13DE4DF-4C55-4BB2-A633-B6D4FE0A0428}"/>
      </w:docPartPr>
      <w:docPartBody>
        <w:p w:rsidR="00000000" w:rsidRDefault="00393151" w:rsidP="00393151">
          <w:pPr>
            <w:pStyle w:val="D3E9D0F3005640D898458CB19D2DBD14"/>
          </w:pPr>
          <w:r w:rsidRPr="00BB6517">
            <w:rPr>
              <w:rStyle w:val="PlaceholderText"/>
            </w:rPr>
            <w:t>Click here to enter text.</w:t>
          </w:r>
        </w:p>
      </w:docPartBody>
    </w:docPart>
    <w:docPart>
      <w:docPartPr>
        <w:name w:val="2FCA66776BB64304A0FD4D86329D377E"/>
        <w:category>
          <w:name w:val="General"/>
          <w:gallery w:val="placeholder"/>
        </w:category>
        <w:types>
          <w:type w:val="bbPlcHdr"/>
        </w:types>
        <w:behaviors>
          <w:behavior w:val="content"/>
        </w:behaviors>
        <w:guid w:val="{4718B045-FF26-47FD-BB2C-F58FCA3E1992}"/>
      </w:docPartPr>
      <w:docPartBody>
        <w:p w:rsidR="00000000" w:rsidRDefault="00393151" w:rsidP="00393151">
          <w:pPr>
            <w:pStyle w:val="2FCA66776BB64304A0FD4D86329D377E"/>
          </w:pPr>
          <w:r w:rsidRPr="00BB6517">
            <w:rPr>
              <w:rStyle w:val="PlaceholderText"/>
            </w:rPr>
            <w:t>Click here to enter text.</w:t>
          </w:r>
        </w:p>
      </w:docPartBody>
    </w:docPart>
    <w:docPart>
      <w:docPartPr>
        <w:name w:val="137037079D904F549CD6E3202032942E"/>
        <w:category>
          <w:name w:val="General"/>
          <w:gallery w:val="placeholder"/>
        </w:category>
        <w:types>
          <w:type w:val="bbPlcHdr"/>
        </w:types>
        <w:behaviors>
          <w:behavior w:val="content"/>
        </w:behaviors>
        <w:guid w:val="{F5202513-CB1F-44C0-9DE9-30B427E133A3}"/>
      </w:docPartPr>
      <w:docPartBody>
        <w:p w:rsidR="00000000" w:rsidRDefault="00393151" w:rsidP="00393151">
          <w:pPr>
            <w:pStyle w:val="137037079D904F549CD6E3202032942E"/>
          </w:pPr>
          <w:r w:rsidRPr="00BB6517">
            <w:rPr>
              <w:rStyle w:val="PlaceholderText"/>
            </w:rPr>
            <w:t>Click here to enter text.</w:t>
          </w:r>
        </w:p>
      </w:docPartBody>
    </w:docPart>
    <w:docPart>
      <w:docPartPr>
        <w:name w:val="EA84B416B5D945749FE5C92F34789422"/>
        <w:category>
          <w:name w:val="General"/>
          <w:gallery w:val="placeholder"/>
        </w:category>
        <w:types>
          <w:type w:val="bbPlcHdr"/>
        </w:types>
        <w:behaviors>
          <w:behavior w:val="content"/>
        </w:behaviors>
        <w:guid w:val="{607590AF-C3B6-442D-8303-0A980BEE3CAF}"/>
      </w:docPartPr>
      <w:docPartBody>
        <w:p w:rsidR="00000000" w:rsidRDefault="00393151" w:rsidP="00393151">
          <w:pPr>
            <w:pStyle w:val="EA84B416B5D945749FE5C92F34789422"/>
          </w:pPr>
          <w:r w:rsidRPr="00BB6517">
            <w:rPr>
              <w:rStyle w:val="PlaceholderText"/>
            </w:rPr>
            <w:t>Click here to enter text.</w:t>
          </w:r>
        </w:p>
      </w:docPartBody>
    </w:docPart>
    <w:docPart>
      <w:docPartPr>
        <w:name w:val="9344E30F281E443BACAFFDC48896C995"/>
        <w:category>
          <w:name w:val="General"/>
          <w:gallery w:val="placeholder"/>
        </w:category>
        <w:types>
          <w:type w:val="bbPlcHdr"/>
        </w:types>
        <w:behaviors>
          <w:behavior w:val="content"/>
        </w:behaviors>
        <w:guid w:val="{01213550-B9F2-4495-907B-81F4855A6A6E}"/>
      </w:docPartPr>
      <w:docPartBody>
        <w:p w:rsidR="00000000" w:rsidRDefault="00393151" w:rsidP="00393151">
          <w:pPr>
            <w:pStyle w:val="9344E30F281E443BACAFFDC48896C995"/>
          </w:pPr>
          <w:r w:rsidRPr="00BB6517">
            <w:rPr>
              <w:rStyle w:val="PlaceholderText"/>
            </w:rPr>
            <w:t>Click here to enter text.</w:t>
          </w:r>
        </w:p>
      </w:docPartBody>
    </w:docPart>
    <w:docPart>
      <w:docPartPr>
        <w:name w:val="49EFA18FA9F146D9BD50182538B5E940"/>
        <w:category>
          <w:name w:val="General"/>
          <w:gallery w:val="placeholder"/>
        </w:category>
        <w:types>
          <w:type w:val="bbPlcHdr"/>
        </w:types>
        <w:behaviors>
          <w:behavior w:val="content"/>
        </w:behaviors>
        <w:guid w:val="{E72CFA19-F249-4101-AF46-A71334FE2F53}"/>
      </w:docPartPr>
      <w:docPartBody>
        <w:p w:rsidR="00000000" w:rsidRDefault="00393151" w:rsidP="00393151">
          <w:pPr>
            <w:pStyle w:val="49EFA18FA9F146D9BD50182538B5E940"/>
          </w:pPr>
          <w:r w:rsidRPr="00BB6517">
            <w:rPr>
              <w:rStyle w:val="PlaceholderText"/>
            </w:rPr>
            <w:t>Click here to enter text.</w:t>
          </w:r>
        </w:p>
      </w:docPartBody>
    </w:docPart>
    <w:docPart>
      <w:docPartPr>
        <w:name w:val="810A716C869C4469AFFBABD65B87D0BA"/>
        <w:category>
          <w:name w:val="General"/>
          <w:gallery w:val="placeholder"/>
        </w:category>
        <w:types>
          <w:type w:val="bbPlcHdr"/>
        </w:types>
        <w:behaviors>
          <w:behavior w:val="content"/>
        </w:behaviors>
        <w:guid w:val="{9370DE15-19F3-49B4-AD85-D73A25080A1B}"/>
      </w:docPartPr>
      <w:docPartBody>
        <w:p w:rsidR="00000000" w:rsidRDefault="00393151" w:rsidP="00393151">
          <w:pPr>
            <w:pStyle w:val="810A716C869C4469AFFBABD65B87D0BA"/>
          </w:pPr>
          <w:r w:rsidRPr="00BB6517">
            <w:rPr>
              <w:rStyle w:val="PlaceholderText"/>
            </w:rPr>
            <w:t>Click here to enter text.</w:t>
          </w:r>
        </w:p>
      </w:docPartBody>
    </w:docPart>
    <w:docPart>
      <w:docPartPr>
        <w:name w:val="E57BD874A58D40C681902B1FEC0E9248"/>
        <w:category>
          <w:name w:val="General"/>
          <w:gallery w:val="placeholder"/>
        </w:category>
        <w:types>
          <w:type w:val="bbPlcHdr"/>
        </w:types>
        <w:behaviors>
          <w:behavior w:val="content"/>
        </w:behaviors>
        <w:guid w:val="{AEF362A7-FFA4-44A9-A70F-A185624CF759}"/>
      </w:docPartPr>
      <w:docPartBody>
        <w:p w:rsidR="00000000" w:rsidRDefault="00393151" w:rsidP="00393151">
          <w:pPr>
            <w:pStyle w:val="E57BD874A58D40C681902B1FEC0E9248"/>
          </w:pPr>
          <w:r w:rsidRPr="00BB6517">
            <w:rPr>
              <w:rStyle w:val="PlaceholderText"/>
            </w:rPr>
            <w:t>Click here to enter text.</w:t>
          </w:r>
        </w:p>
      </w:docPartBody>
    </w:docPart>
    <w:docPart>
      <w:docPartPr>
        <w:name w:val="38566F6EE1804D93943D8E37C7A679A4"/>
        <w:category>
          <w:name w:val="General"/>
          <w:gallery w:val="placeholder"/>
        </w:category>
        <w:types>
          <w:type w:val="bbPlcHdr"/>
        </w:types>
        <w:behaviors>
          <w:behavior w:val="content"/>
        </w:behaviors>
        <w:guid w:val="{237B19BC-1731-45F6-A0B8-108F60F9EA5E}"/>
      </w:docPartPr>
      <w:docPartBody>
        <w:p w:rsidR="00000000" w:rsidRDefault="00393151" w:rsidP="00393151">
          <w:pPr>
            <w:pStyle w:val="38566F6EE1804D93943D8E37C7A679A4"/>
          </w:pPr>
          <w:r w:rsidRPr="00BB6517">
            <w:rPr>
              <w:rStyle w:val="PlaceholderText"/>
            </w:rPr>
            <w:t>Click here to enter text.</w:t>
          </w:r>
        </w:p>
      </w:docPartBody>
    </w:docPart>
    <w:docPart>
      <w:docPartPr>
        <w:name w:val="3864FC8D1C1C41B6B3B846088FC113A2"/>
        <w:category>
          <w:name w:val="General"/>
          <w:gallery w:val="placeholder"/>
        </w:category>
        <w:types>
          <w:type w:val="bbPlcHdr"/>
        </w:types>
        <w:behaviors>
          <w:behavior w:val="content"/>
        </w:behaviors>
        <w:guid w:val="{723269DB-5681-46C8-B1C8-871973008F67}"/>
      </w:docPartPr>
      <w:docPartBody>
        <w:p w:rsidR="00000000" w:rsidRDefault="00393151" w:rsidP="00393151">
          <w:pPr>
            <w:pStyle w:val="3864FC8D1C1C41B6B3B846088FC113A2"/>
          </w:pPr>
          <w:r w:rsidRPr="00BB6517">
            <w:rPr>
              <w:rStyle w:val="PlaceholderText"/>
            </w:rPr>
            <w:t>Click here to enter text.</w:t>
          </w:r>
        </w:p>
      </w:docPartBody>
    </w:docPart>
    <w:docPart>
      <w:docPartPr>
        <w:name w:val="BF7418A027E8407B96284E67736005C0"/>
        <w:category>
          <w:name w:val="General"/>
          <w:gallery w:val="placeholder"/>
        </w:category>
        <w:types>
          <w:type w:val="bbPlcHdr"/>
        </w:types>
        <w:behaviors>
          <w:behavior w:val="content"/>
        </w:behaviors>
        <w:guid w:val="{CA5C45F5-181E-4060-A656-24C73009AADE}"/>
      </w:docPartPr>
      <w:docPartBody>
        <w:p w:rsidR="00000000" w:rsidRDefault="00393151" w:rsidP="00393151">
          <w:pPr>
            <w:pStyle w:val="BF7418A027E8407B96284E67736005C0"/>
          </w:pPr>
          <w:r w:rsidRPr="00BB6517">
            <w:rPr>
              <w:rStyle w:val="PlaceholderText"/>
            </w:rPr>
            <w:t>Click here to enter text.</w:t>
          </w:r>
        </w:p>
      </w:docPartBody>
    </w:docPart>
    <w:docPart>
      <w:docPartPr>
        <w:name w:val="FB61884F53C1433C93AE1B0A0DEA9189"/>
        <w:category>
          <w:name w:val="General"/>
          <w:gallery w:val="placeholder"/>
        </w:category>
        <w:types>
          <w:type w:val="bbPlcHdr"/>
        </w:types>
        <w:behaviors>
          <w:behavior w:val="content"/>
        </w:behaviors>
        <w:guid w:val="{69DF4646-42C8-4DA3-AC15-C34F1C211BE1}"/>
      </w:docPartPr>
      <w:docPartBody>
        <w:p w:rsidR="00000000" w:rsidRDefault="00393151" w:rsidP="00393151">
          <w:pPr>
            <w:pStyle w:val="FB61884F53C1433C93AE1B0A0DEA9189"/>
          </w:pPr>
          <w:r w:rsidRPr="00BB6517">
            <w:rPr>
              <w:rStyle w:val="PlaceholderText"/>
            </w:rPr>
            <w:t>Click here to enter text.</w:t>
          </w:r>
        </w:p>
      </w:docPartBody>
    </w:docPart>
    <w:docPart>
      <w:docPartPr>
        <w:name w:val="EC72A12198484A5E822A2EC746DA5CCF"/>
        <w:category>
          <w:name w:val="General"/>
          <w:gallery w:val="placeholder"/>
        </w:category>
        <w:types>
          <w:type w:val="bbPlcHdr"/>
        </w:types>
        <w:behaviors>
          <w:behavior w:val="content"/>
        </w:behaviors>
        <w:guid w:val="{4CE1729F-C10E-4F70-AE39-F0BDC56A763B}"/>
      </w:docPartPr>
      <w:docPartBody>
        <w:p w:rsidR="00000000" w:rsidRDefault="00393151" w:rsidP="00393151">
          <w:pPr>
            <w:pStyle w:val="EC72A12198484A5E822A2EC746DA5CCF"/>
          </w:pPr>
          <w:r w:rsidRPr="00BB6517">
            <w:rPr>
              <w:rStyle w:val="PlaceholderText"/>
            </w:rPr>
            <w:t>Click here to enter text.</w:t>
          </w:r>
        </w:p>
      </w:docPartBody>
    </w:docPart>
    <w:docPart>
      <w:docPartPr>
        <w:name w:val="F8B50F2A1C1242E68786EAB39F279428"/>
        <w:category>
          <w:name w:val="General"/>
          <w:gallery w:val="placeholder"/>
        </w:category>
        <w:types>
          <w:type w:val="bbPlcHdr"/>
        </w:types>
        <w:behaviors>
          <w:behavior w:val="content"/>
        </w:behaviors>
        <w:guid w:val="{44F35932-1820-4BA7-A100-C755C241EA46}"/>
      </w:docPartPr>
      <w:docPartBody>
        <w:p w:rsidR="00000000" w:rsidRDefault="00393151" w:rsidP="00393151">
          <w:pPr>
            <w:pStyle w:val="F8B50F2A1C1242E68786EAB39F279428"/>
          </w:pPr>
          <w:r w:rsidRPr="00BB6517">
            <w:rPr>
              <w:rStyle w:val="PlaceholderText"/>
            </w:rPr>
            <w:t>Click here to enter text.</w:t>
          </w:r>
        </w:p>
      </w:docPartBody>
    </w:docPart>
    <w:docPart>
      <w:docPartPr>
        <w:name w:val="4CA340CB660C43C4ABB59AE68AB02C2A"/>
        <w:category>
          <w:name w:val="General"/>
          <w:gallery w:val="placeholder"/>
        </w:category>
        <w:types>
          <w:type w:val="bbPlcHdr"/>
        </w:types>
        <w:behaviors>
          <w:behavior w:val="content"/>
        </w:behaviors>
        <w:guid w:val="{026A14E0-944F-408E-A032-B48E04762700}"/>
      </w:docPartPr>
      <w:docPartBody>
        <w:p w:rsidR="00000000" w:rsidRDefault="00393151" w:rsidP="00393151">
          <w:pPr>
            <w:pStyle w:val="4CA340CB660C43C4ABB59AE68AB02C2A"/>
          </w:pPr>
          <w:r w:rsidRPr="00BB6517">
            <w:rPr>
              <w:rStyle w:val="PlaceholderText"/>
            </w:rPr>
            <w:t>Click here to enter text.</w:t>
          </w:r>
        </w:p>
      </w:docPartBody>
    </w:docPart>
    <w:docPart>
      <w:docPartPr>
        <w:name w:val="C396E42BBDE84A319CA2AA0579DF03E2"/>
        <w:category>
          <w:name w:val="General"/>
          <w:gallery w:val="placeholder"/>
        </w:category>
        <w:types>
          <w:type w:val="bbPlcHdr"/>
        </w:types>
        <w:behaviors>
          <w:behavior w:val="content"/>
        </w:behaviors>
        <w:guid w:val="{EB067404-3BAC-43C2-BC34-C5A457FD0BA2}"/>
      </w:docPartPr>
      <w:docPartBody>
        <w:p w:rsidR="00000000" w:rsidRDefault="00393151" w:rsidP="00393151">
          <w:pPr>
            <w:pStyle w:val="C396E42BBDE84A319CA2AA0579DF03E2"/>
          </w:pPr>
          <w:r w:rsidRPr="00BB6517">
            <w:rPr>
              <w:rStyle w:val="PlaceholderText"/>
            </w:rPr>
            <w:t>Click here to enter text.</w:t>
          </w:r>
        </w:p>
      </w:docPartBody>
    </w:docPart>
    <w:docPart>
      <w:docPartPr>
        <w:name w:val="B69443A9399946B6B020B24ED6000DCE"/>
        <w:category>
          <w:name w:val="General"/>
          <w:gallery w:val="placeholder"/>
        </w:category>
        <w:types>
          <w:type w:val="bbPlcHdr"/>
        </w:types>
        <w:behaviors>
          <w:behavior w:val="content"/>
        </w:behaviors>
        <w:guid w:val="{136A465A-638B-423F-BE5E-F6868D5A1325}"/>
      </w:docPartPr>
      <w:docPartBody>
        <w:p w:rsidR="00000000" w:rsidRDefault="00393151" w:rsidP="00393151">
          <w:pPr>
            <w:pStyle w:val="B69443A9399946B6B020B24ED6000DCE"/>
          </w:pPr>
          <w:r w:rsidRPr="00BB6517">
            <w:rPr>
              <w:rStyle w:val="PlaceholderText"/>
            </w:rPr>
            <w:t>Click here to enter text.</w:t>
          </w:r>
        </w:p>
      </w:docPartBody>
    </w:docPart>
    <w:docPart>
      <w:docPartPr>
        <w:name w:val="812B08C3CF174A97A7996DFD400C83A9"/>
        <w:category>
          <w:name w:val="General"/>
          <w:gallery w:val="placeholder"/>
        </w:category>
        <w:types>
          <w:type w:val="bbPlcHdr"/>
        </w:types>
        <w:behaviors>
          <w:behavior w:val="content"/>
        </w:behaviors>
        <w:guid w:val="{36276A86-5CC8-47B9-9322-1F64001339BA}"/>
      </w:docPartPr>
      <w:docPartBody>
        <w:p w:rsidR="00000000" w:rsidRDefault="00393151" w:rsidP="00393151">
          <w:pPr>
            <w:pStyle w:val="812B08C3CF174A97A7996DFD400C83A9"/>
          </w:pPr>
          <w:r w:rsidRPr="00BB6517">
            <w:rPr>
              <w:rStyle w:val="PlaceholderText"/>
            </w:rPr>
            <w:t>Click here to enter text.</w:t>
          </w:r>
        </w:p>
      </w:docPartBody>
    </w:docPart>
    <w:docPart>
      <w:docPartPr>
        <w:name w:val="B10FE023003A4791AC94E6507E9D053E"/>
        <w:category>
          <w:name w:val="General"/>
          <w:gallery w:val="placeholder"/>
        </w:category>
        <w:types>
          <w:type w:val="bbPlcHdr"/>
        </w:types>
        <w:behaviors>
          <w:behavior w:val="content"/>
        </w:behaviors>
        <w:guid w:val="{09DC4B3F-9AEE-4138-9F2A-048ECCE1CD46}"/>
      </w:docPartPr>
      <w:docPartBody>
        <w:p w:rsidR="00000000" w:rsidRDefault="00393151" w:rsidP="00393151">
          <w:pPr>
            <w:pStyle w:val="B10FE023003A4791AC94E6507E9D053E"/>
          </w:pPr>
          <w:r w:rsidRPr="00BB6517">
            <w:rPr>
              <w:rStyle w:val="PlaceholderText"/>
            </w:rPr>
            <w:t>Click here to enter text.</w:t>
          </w:r>
        </w:p>
      </w:docPartBody>
    </w:docPart>
    <w:docPart>
      <w:docPartPr>
        <w:name w:val="B64BACE17E8746D283BE259AC4D2F449"/>
        <w:category>
          <w:name w:val="General"/>
          <w:gallery w:val="placeholder"/>
        </w:category>
        <w:types>
          <w:type w:val="bbPlcHdr"/>
        </w:types>
        <w:behaviors>
          <w:behavior w:val="content"/>
        </w:behaviors>
        <w:guid w:val="{62FC48A2-62B6-4852-9F7F-4FD1A78B8113}"/>
      </w:docPartPr>
      <w:docPartBody>
        <w:p w:rsidR="00000000" w:rsidRDefault="00393151" w:rsidP="00393151">
          <w:pPr>
            <w:pStyle w:val="B64BACE17E8746D283BE259AC4D2F449"/>
          </w:pPr>
          <w:r w:rsidRPr="00BB6517">
            <w:rPr>
              <w:rStyle w:val="PlaceholderText"/>
            </w:rPr>
            <w:t>Click here to enter text.</w:t>
          </w:r>
        </w:p>
      </w:docPartBody>
    </w:docPart>
    <w:docPart>
      <w:docPartPr>
        <w:name w:val="040244262CEC4952A4C48C2F9E22308B"/>
        <w:category>
          <w:name w:val="General"/>
          <w:gallery w:val="placeholder"/>
        </w:category>
        <w:types>
          <w:type w:val="bbPlcHdr"/>
        </w:types>
        <w:behaviors>
          <w:behavior w:val="content"/>
        </w:behaviors>
        <w:guid w:val="{52A52461-02E4-4F9C-9650-54D21BED248D}"/>
      </w:docPartPr>
      <w:docPartBody>
        <w:p w:rsidR="00000000" w:rsidRDefault="00393151" w:rsidP="00393151">
          <w:pPr>
            <w:pStyle w:val="040244262CEC4952A4C48C2F9E22308B"/>
          </w:pPr>
          <w:r w:rsidRPr="00BB6517">
            <w:rPr>
              <w:rStyle w:val="PlaceholderText"/>
            </w:rPr>
            <w:t>Click here to enter text.</w:t>
          </w:r>
        </w:p>
      </w:docPartBody>
    </w:docPart>
    <w:docPart>
      <w:docPartPr>
        <w:name w:val="5FF0C19A20024DD5A979B41014463D74"/>
        <w:category>
          <w:name w:val="General"/>
          <w:gallery w:val="placeholder"/>
        </w:category>
        <w:types>
          <w:type w:val="bbPlcHdr"/>
        </w:types>
        <w:behaviors>
          <w:behavior w:val="content"/>
        </w:behaviors>
        <w:guid w:val="{F6C8C973-B837-4E2F-A64B-844ADF65335D}"/>
      </w:docPartPr>
      <w:docPartBody>
        <w:p w:rsidR="00000000" w:rsidRDefault="00393151" w:rsidP="00393151">
          <w:pPr>
            <w:pStyle w:val="5FF0C19A20024DD5A979B41014463D74"/>
          </w:pPr>
          <w:r w:rsidRPr="00BB6517">
            <w:rPr>
              <w:rStyle w:val="PlaceholderText"/>
            </w:rPr>
            <w:t>Click here to enter text.</w:t>
          </w:r>
        </w:p>
      </w:docPartBody>
    </w:docPart>
    <w:docPart>
      <w:docPartPr>
        <w:name w:val="85243B78059F4A70B0FA95A8FA5D84DE"/>
        <w:category>
          <w:name w:val="General"/>
          <w:gallery w:val="placeholder"/>
        </w:category>
        <w:types>
          <w:type w:val="bbPlcHdr"/>
        </w:types>
        <w:behaviors>
          <w:behavior w:val="content"/>
        </w:behaviors>
        <w:guid w:val="{3103CE3D-EDED-4066-83C4-D9DC9A03B69F}"/>
      </w:docPartPr>
      <w:docPartBody>
        <w:p w:rsidR="00000000" w:rsidRDefault="00393151" w:rsidP="00393151">
          <w:pPr>
            <w:pStyle w:val="85243B78059F4A70B0FA95A8FA5D84DE"/>
          </w:pPr>
          <w:r w:rsidRPr="00BB6517">
            <w:rPr>
              <w:rStyle w:val="PlaceholderText"/>
            </w:rPr>
            <w:t>Click here to enter text.</w:t>
          </w:r>
        </w:p>
      </w:docPartBody>
    </w:docPart>
    <w:docPart>
      <w:docPartPr>
        <w:name w:val="C9A9D18640844086887CA4F709DE7886"/>
        <w:category>
          <w:name w:val="General"/>
          <w:gallery w:val="placeholder"/>
        </w:category>
        <w:types>
          <w:type w:val="bbPlcHdr"/>
        </w:types>
        <w:behaviors>
          <w:behavior w:val="content"/>
        </w:behaviors>
        <w:guid w:val="{C7045813-CD46-49E8-9946-1D6CF1FA0CB0}"/>
      </w:docPartPr>
      <w:docPartBody>
        <w:p w:rsidR="00000000" w:rsidRDefault="00393151" w:rsidP="00393151">
          <w:pPr>
            <w:pStyle w:val="C9A9D18640844086887CA4F709DE7886"/>
          </w:pPr>
          <w:r w:rsidRPr="00BB6517">
            <w:rPr>
              <w:rStyle w:val="PlaceholderText"/>
            </w:rPr>
            <w:t>Click here to enter text.</w:t>
          </w:r>
        </w:p>
      </w:docPartBody>
    </w:docPart>
    <w:docPart>
      <w:docPartPr>
        <w:name w:val="CC86175FCBBB45A0A243E22AD989CB9B"/>
        <w:category>
          <w:name w:val="General"/>
          <w:gallery w:val="placeholder"/>
        </w:category>
        <w:types>
          <w:type w:val="bbPlcHdr"/>
        </w:types>
        <w:behaviors>
          <w:behavior w:val="content"/>
        </w:behaviors>
        <w:guid w:val="{1C74A88A-D6E0-413A-A6C1-4D080D331E31}"/>
      </w:docPartPr>
      <w:docPartBody>
        <w:p w:rsidR="00000000" w:rsidRDefault="00393151" w:rsidP="00393151">
          <w:pPr>
            <w:pStyle w:val="CC86175FCBBB45A0A243E22AD989CB9B"/>
          </w:pPr>
          <w:r w:rsidRPr="00BB6517">
            <w:rPr>
              <w:rStyle w:val="PlaceholderText"/>
            </w:rPr>
            <w:t>Click here to enter text.</w:t>
          </w:r>
        </w:p>
      </w:docPartBody>
    </w:docPart>
    <w:docPart>
      <w:docPartPr>
        <w:name w:val="8D8A69ECE1AC47018BAE3A61FF84E2EC"/>
        <w:category>
          <w:name w:val="General"/>
          <w:gallery w:val="placeholder"/>
        </w:category>
        <w:types>
          <w:type w:val="bbPlcHdr"/>
        </w:types>
        <w:behaviors>
          <w:behavior w:val="content"/>
        </w:behaviors>
        <w:guid w:val="{8687D499-D249-4018-985E-D440BC9D8072}"/>
      </w:docPartPr>
      <w:docPartBody>
        <w:p w:rsidR="00000000" w:rsidRDefault="00393151" w:rsidP="00393151">
          <w:pPr>
            <w:pStyle w:val="8D8A69ECE1AC47018BAE3A61FF84E2EC"/>
          </w:pPr>
          <w:r w:rsidRPr="00BB6517">
            <w:rPr>
              <w:rStyle w:val="PlaceholderText"/>
            </w:rPr>
            <w:t>Click here to enter text.</w:t>
          </w:r>
        </w:p>
      </w:docPartBody>
    </w:docPart>
    <w:docPart>
      <w:docPartPr>
        <w:name w:val="44412B1B40A94BA6A39E2630A58C26C1"/>
        <w:category>
          <w:name w:val="General"/>
          <w:gallery w:val="placeholder"/>
        </w:category>
        <w:types>
          <w:type w:val="bbPlcHdr"/>
        </w:types>
        <w:behaviors>
          <w:behavior w:val="content"/>
        </w:behaviors>
        <w:guid w:val="{821AB5E2-0AF8-44A6-9BEF-A0101477F5B9}"/>
      </w:docPartPr>
      <w:docPartBody>
        <w:p w:rsidR="00000000" w:rsidRDefault="00393151" w:rsidP="00393151">
          <w:pPr>
            <w:pStyle w:val="44412B1B40A94BA6A39E2630A58C26C1"/>
          </w:pPr>
          <w:r w:rsidRPr="00BB6517">
            <w:rPr>
              <w:rStyle w:val="PlaceholderText"/>
            </w:rPr>
            <w:t>Click here to enter text.</w:t>
          </w:r>
        </w:p>
      </w:docPartBody>
    </w:docPart>
    <w:docPart>
      <w:docPartPr>
        <w:name w:val="1F8A4B1A737C4703BEB7B1A8FD6BACC2"/>
        <w:category>
          <w:name w:val="General"/>
          <w:gallery w:val="placeholder"/>
        </w:category>
        <w:types>
          <w:type w:val="bbPlcHdr"/>
        </w:types>
        <w:behaviors>
          <w:behavior w:val="content"/>
        </w:behaviors>
        <w:guid w:val="{3FB7BF30-DD17-496F-929C-87D127EAABD4}"/>
      </w:docPartPr>
      <w:docPartBody>
        <w:p w:rsidR="00000000" w:rsidRDefault="00393151" w:rsidP="00393151">
          <w:pPr>
            <w:pStyle w:val="1F8A4B1A737C4703BEB7B1A8FD6BACC2"/>
          </w:pPr>
          <w:r w:rsidRPr="00BB6517">
            <w:rPr>
              <w:rStyle w:val="PlaceholderText"/>
            </w:rPr>
            <w:t>Click here to enter text.</w:t>
          </w:r>
        </w:p>
      </w:docPartBody>
    </w:docPart>
    <w:docPart>
      <w:docPartPr>
        <w:name w:val="770628A490E848A48E92BAF3CFD30449"/>
        <w:category>
          <w:name w:val="General"/>
          <w:gallery w:val="placeholder"/>
        </w:category>
        <w:types>
          <w:type w:val="bbPlcHdr"/>
        </w:types>
        <w:behaviors>
          <w:behavior w:val="content"/>
        </w:behaviors>
        <w:guid w:val="{A22F39D1-0753-4A4F-AFD5-7153C8210E92}"/>
      </w:docPartPr>
      <w:docPartBody>
        <w:p w:rsidR="00000000" w:rsidRDefault="00393151" w:rsidP="00393151">
          <w:pPr>
            <w:pStyle w:val="770628A490E848A48E92BAF3CFD30449"/>
          </w:pPr>
          <w:r w:rsidRPr="00BB6517">
            <w:rPr>
              <w:rStyle w:val="PlaceholderText"/>
            </w:rPr>
            <w:t>Click here to enter text.</w:t>
          </w:r>
        </w:p>
      </w:docPartBody>
    </w:docPart>
    <w:docPart>
      <w:docPartPr>
        <w:name w:val="78B3E9A262F04FD88858A4E2CE94E60E"/>
        <w:category>
          <w:name w:val="General"/>
          <w:gallery w:val="placeholder"/>
        </w:category>
        <w:types>
          <w:type w:val="bbPlcHdr"/>
        </w:types>
        <w:behaviors>
          <w:behavior w:val="content"/>
        </w:behaviors>
        <w:guid w:val="{609CDD7B-4B17-4311-BC98-7E637A3568D9}"/>
      </w:docPartPr>
      <w:docPartBody>
        <w:p w:rsidR="00000000" w:rsidRDefault="00393151" w:rsidP="00393151">
          <w:pPr>
            <w:pStyle w:val="78B3E9A262F04FD88858A4E2CE94E60E"/>
          </w:pPr>
          <w:r w:rsidRPr="00BB6517">
            <w:rPr>
              <w:rStyle w:val="PlaceholderText"/>
            </w:rPr>
            <w:t>Click here to enter text.</w:t>
          </w:r>
        </w:p>
      </w:docPartBody>
    </w:docPart>
    <w:docPart>
      <w:docPartPr>
        <w:name w:val="11585BCDD6C9461BA8D1958768DBD775"/>
        <w:category>
          <w:name w:val="General"/>
          <w:gallery w:val="placeholder"/>
        </w:category>
        <w:types>
          <w:type w:val="bbPlcHdr"/>
        </w:types>
        <w:behaviors>
          <w:behavior w:val="content"/>
        </w:behaviors>
        <w:guid w:val="{AF2B7A94-2711-48EB-9B42-2766CA60AFEE}"/>
      </w:docPartPr>
      <w:docPartBody>
        <w:p w:rsidR="00000000" w:rsidRDefault="00393151" w:rsidP="00393151">
          <w:pPr>
            <w:pStyle w:val="11585BCDD6C9461BA8D1958768DBD775"/>
          </w:pPr>
          <w:r w:rsidRPr="00BB6517">
            <w:rPr>
              <w:rStyle w:val="PlaceholderText"/>
            </w:rPr>
            <w:t>Click here to enter text.</w:t>
          </w:r>
        </w:p>
      </w:docPartBody>
    </w:docPart>
    <w:docPart>
      <w:docPartPr>
        <w:name w:val="AB8D955C5A124CC4B00A2E454937610A"/>
        <w:category>
          <w:name w:val="General"/>
          <w:gallery w:val="placeholder"/>
        </w:category>
        <w:types>
          <w:type w:val="bbPlcHdr"/>
        </w:types>
        <w:behaviors>
          <w:behavior w:val="content"/>
        </w:behaviors>
        <w:guid w:val="{6F7F0132-6586-4D72-8B3C-FE342BC4C02F}"/>
      </w:docPartPr>
      <w:docPartBody>
        <w:p w:rsidR="00000000" w:rsidRDefault="00393151" w:rsidP="00393151">
          <w:pPr>
            <w:pStyle w:val="AB8D955C5A124CC4B00A2E454937610A"/>
          </w:pPr>
          <w:r w:rsidRPr="00BB6517">
            <w:rPr>
              <w:rStyle w:val="PlaceholderText"/>
            </w:rPr>
            <w:t>Click here to enter text.</w:t>
          </w:r>
        </w:p>
      </w:docPartBody>
    </w:docPart>
    <w:docPart>
      <w:docPartPr>
        <w:name w:val="58D27E414B4148FBB8C9F51FFE409824"/>
        <w:category>
          <w:name w:val="General"/>
          <w:gallery w:val="placeholder"/>
        </w:category>
        <w:types>
          <w:type w:val="bbPlcHdr"/>
        </w:types>
        <w:behaviors>
          <w:behavior w:val="content"/>
        </w:behaviors>
        <w:guid w:val="{46CF5E37-2FF5-46F2-9405-D1EECA2C88B8}"/>
      </w:docPartPr>
      <w:docPartBody>
        <w:p w:rsidR="00000000" w:rsidRDefault="00393151" w:rsidP="00393151">
          <w:pPr>
            <w:pStyle w:val="58D27E414B4148FBB8C9F51FFE409824"/>
          </w:pPr>
          <w:r w:rsidRPr="00BB6517">
            <w:rPr>
              <w:rStyle w:val="PlaceholderText"/>
            </w:rPr>
            <w:t>Click here to enter text.</w:t>
          </w:r>
        </w:p>
      </w:docPartBody>
    </w:docPart>
    <w:docPart>
      <w:docPartPr>
        <w:name w:val="456BFC1CEC5247F4BAD17E685F84C1E4"/>
        <w:category>
          <w:name w:val="General"/>
          <w:gallery w:val="placeholder"/>
        </w:category>
        <w:types>
          <w:type w:val="bbPlcHdr"/>
        </w:types>
        <w:behaviors>
          <w:behavior w:val="content"/>
        </w:behaviors>
        <w:guid w:val="{62DF6A4C-9E95-4C25-901C-DC98E1E8CBC8}"/>
      </w:docPartPr>
      <w:docPartBody>
        <w:p w:rsidR="00000000" w:rsidRDefault="00393151" w:rsidP="00393151">
          <w:pPr>
            <w:pStyle w:val="456BFC1CEC5247F4BAD17E685F84C1E4"/>
          </w:pPr>
          <w:r w:rsidRPr="00BB6517">
            <w:rPr>
              <w:rStyle w:val="PlaceholderText"/>
            </w:rPr>
            <w:t>Click here to enter text.</w:t>
          </w:r>
        </w:p>
      </w:docPartBody>
    </w:docPart>
    <w:docPart>
      <w:docPartPr>
        <w:name w:val="3E91EB4CA7F4401ABA79E6B4CD36BB63"/>
        <w:category>
          <w:name w:val="General"/>
          <w:gallery w:val="placeholder"/>
        </w:category>
        <w:types>
          <w:type w:val="bbPlcHdr"/>
        </w:types>
        <w:behaviors>
          <w:behavior w:val="content"/>
        </w:behaviors>
        <w:guid w:val="{A4AC9C5A-65EC-437C-BEB1-EA1E0EA39D05}"/>
      </w:docPartPr>
      <w:docPartBody>
        <w:p w:rsidR="00000000" w:rsidRDefault="00393151" w:rsidP="00393151">
          <w:pPr>
            <w:pStyle w:val="3E91EB4CA7F4401ABA79E6B4CD36BB63"/>
          </w:pPr>
          <w:r w:rsidRPr="00BB6517">
            <w:rPr>
              <w:rStyle w:val="PlaceholderText"/>
            </w:rPr>
            <w:t>Click here to enter text.</w:t>
          </w:r>
        </w:p>
      </w:docPartBody>
    </w:docPart>
    <w:docPart>
      <w:docPartPr>
        <w:name w:val="F2E206E8588F4139AD77CCC5337708E6"/>
        <w:category>
          <w:name w:val="General"/>
          <w:gallery w:val="placeholder"/>
        </w:category>
        <w:types>
          <w:type w:val="bbPlcHdr"/>
        </w:types>
        <w:behaviors>
          <w:behavior w:val="content"/>
        </w:behaviors>
        <w:guid w:val="{C3B676A3-C181-405C-A957-D241AA2A8350}"/>
      </w:docPartPr>
      <w:docPartBody>
        <w:p w:rsidR="00000000" w:rsidRDefault="00393151" w:rsidP="00393151">
          <w:pPr>
            <w:pStyle w:val="F2E206E8588F4139AD77CCC5337708E6"/>
          </w:pPr>
          <w:r w:rsidRPr="00BB6517">
            <w:rPr>
              <w:rStyle w:val="PlaceholderText"/>
            </w:rPr>
            <w:t>Click here to enter text.</w:t>
          </w:r>
        </w:p>
      </w:docPartBody>
    </w:docPart>
    <w:docPart>
      <w:docPartPr>
        <w:name w:val="378B38418FED40678D6A82EC6C5749B5"/>
        <w:category>
          <w:name w:val="General"/>
          <w:gallery w:val="placeholder"/>
        </w:category>
        <w:types>
          <w:type w:val="bbPlcHdr"/>
        </w:types>
        <w:behaviors>
          <w:behavior w:val="content"/>
        </w:behaviors>
        <w:guid w:val="{BC007E54-89B5-4D86-9818-824DDE1333A2}"/>
      </w:docPartPr>
      <w:docPartBody>
        <w:p w:rsidR="00000000" w:rsidRDefault="00393151" w:rsidP="00393151">
          <w:pPr>
            <w:pStyle w:val="378B38418FED40678D6A82EC6C5749B5"/>
          </w:pPr>
          <w:r w:rsidRPr="00BB6517">
            <w:rPr>
              <w:rStyle w:val="PlaceholderText"/>
            </w:rPr>
            <w:t>Click here to enter text.</w:t>
          </w:r>
        </w:p>
      </w:docPartBody>
    </w:docPart>
    <w:docPart>
      <w:docPartPr>
        <w:name w:val="D40EDB6D27404906A720F68B1B84A6CF"/>
        <w:category>
          <w:name w:val="General"/>
          <w:gallery w:val="placeholder"/>
        </w:category>
        <w:types>
          <w:type w:val="bbPlcHdr"/>
        </w:types>
        <w:behaviors>
          <w:behavior w:val="content"/>
        </w:behaviors>
        <w:guid w:val="{0BFA630D-A69C-413C-8908-B6D2B3156925}"/>
      </w:docPartPr>
      <w:docPartBody>
        <w:p w:rsidR="00000000" w:rsidRDefault="00393151" w:rsidP="00393151">
          <w:pPr>
            <w:pStyle w:val="D40EDB6D27404906A720F68B1B84A6CF"/>
          </w:pPr>
          <w:r w:rsidRPr="00BB6517">
            <w:rPr>
              <w:rStyle w:val="PlaceholderText"/>
            </w:rPr>
            <w:t>Click here to enter text.</w:t>
          </w:r>
        </w:p>
      </w:docPartBody>
    </w:docPart>
    <w:docPart>
      <w:docPartPr>
        <w:name w:val="82B866CFB94E42569D2422843A506C8A"/>
        <w:category>
          <w:name w:val="General"/>
          <w:gallery w:val="placeholder"/>
        </w:category>
        <w:types>
          <w:type w:val="bbPlcHdr"/>
        </w:types>
        <w:behaviors>
          <w:behavior w:val="content"/>
        </w:behaviors>
        <w:guid w:val="{684AFB5C-9C5F-4200-953A-C14B7DA81B12}"/>
      </w:docPartPr>
      <w:docPartBody>
        <w:p w:rsidR="00000000" w:rsidRDefault="00393151" w:rsidP="00393151">
          <w:pPr>
            <w:pStyle w:val="82B866CFB94E42569D2422843A506C8A"/>
          </w:pPr>
          <w:r w:rsidRPr="00BB6517">
            <w:rPr>
              <w:rStyle w:val="PlaceholderText"/>
            </w:rPr>
            <w:t>Click here to enter text.</w:t>
          </w:r>
        </w:p>
      </w:docPartBody>
    </w:docPart>
    <w:docPart>
      <w:docPartPr>
        <w:name w:val="888DE2662FF843059BEA4F631688973B"/>
        <w:category>
          <w:name w:val="General"/>
          <w:gallery w:val="placeholder"/>
        </w:category>
        <w:types>
          <w:type w:val="bbPlcHdr"/>
        </w:types>
        <w:behaviors>
          <w:behavior w:val="content"/>
        </w:behaviors>
        <w:guid w:val="{60EE6556-03AB-47F6-A7EE-EEB7B41E24D6}"/>
      </w:docPartPr>
      <w:docPartBody>
        <w:p w:rsidR="00000000" w:rsidRDefault="00393151" w:rsidP="00393151">
          <w:pPr>
            <w:pStyle w:val="888DE2662FF843059BEA4F631688973B"/>
          </w:pPr>
          <w:r w:rsidRPr="00BB6517">
            <w:rPr>
              <w:rStyle w:val="PlaceholderText"/>
            </w:rPr>
            <w:t>Click here to enter text.</w:t>
          </w:r>
        </w:p>
      </w:docPartBody>
    </w:docPart>
    <w:docPart>
      <w:docPartPr>
        <w:name w:val="1949A53BBDAA4B788B3600E083D0564F"/>
        <w:category>
          <w:name w:val="General"/>
          <w:gallery w:val="placeholder"/>
        </w:category>
        <w:types>
          <w:type w:val="bbPlcHdr"/>
        </w:types>
        <w:behaviors>
          <w:behavior w:val="content"/>
        </w:behaviors>
        <w:guid w:val="{4D193579-53F0-4B32-8EA9-BA388D9102D8}"/>
      </w:docPartPr>
      <w:docPartBody>
        <w:p w:rsidR="00000000" w:rsidRDefault="00393151" w:rsidP="00393151">
          <w:pPr>
            <w:pStyle w:val="1949A53BBDAA4B788B3600E083D0564F"/>
          </w:pPr>
          <w:r w:rsidRPr="00BB6517">
            <w:rPr>
              <w:rStyle w:val="PlaceholderText"/>
            </w:rPr>
            <w:t>Click here to enter text.</w:t>
          </w:r>
        </w:p>
      </w:docPartBody>
    </w:docPart>
    <w:docPart>
      <w:docPartPr>
        <w:name w:val="24CF1ECD23A3467FBBD3405BD784AD7B"/>
        <w:category>
          <w:name w:val="General"/>
          <w:gallery w:val="placeholder"/>
        </w:category>
        <w:types>
          <w:type w:val="bbPlcHdr"/>
        </w:types>
        <w:behaviors>
          <w:behavior w:val="content"/>
        </w:behaviors>
        <w:guid w:val="{665D6808-9789-40C2-844D-A4E172B99AC0}"/>
      </w:docPartPr>
      <w:docPartBody>
        <w:p w:rsidR="00000000" w:rsidRDefault="00393151" w:rsidP="00393151">
          <w:pPr>
            <w:pStyle w:val="24CF1ECD23A3467FBBD3405BD784AD7B"/>
          </w:pPr>
          <w:r w:rsidRPr="00BB6517">
            <w:rPr>
              <w:rStyle w:val="PlaceholderText"/>
            </w:rPr>
            <w:t>Click here to enter text.</w:t>
          </w:r>
        </w:p>
      </w:docPartBody>
    </w:docPart>
    <w:docPart>
      <w:docPartPr>
        <w:name w:val="E19D26C040034802AFD85EF7C857CA85"/>
        <w:category>
          <w:name w:val="General"/>
          <w:gallery w:val="placeholder"/>
        </w:category>
        <w:types>
          <w:type w:val="bbPlcHdr"/>
        </w:types>
        <w:behaviors>
          <w:behavior w:val="content"/>
        </w:behaviors>
        <w:guid w:val="{FBFB1B78-5B10-440B-9E71-7CE19FF7BB39}"/>
      </w:docPartPr>
      <w:docPartBody>
        <w:p w:rsidR="00000000" w:rsidRDefault="00393151" w:rsidP="00393151">
          <w:pPr>
            <w:pStyle w:val="E19D26C040034802AFD85EF7C857CA85"/>
          </w:pPr>
          <w:r w:rsidRPr="00BB6517">
            <w:rPr>
              <w:rStyle w:val="PlaceholderText"/>
            </w:rPr>
            <w:t>Click here to enter text.</w:t>
          </w:r>
        </w:p>
      </w:docPartBody>
    </w:docPart>
    <w:docPart>
      <w:docPartPr>
        <w:name w:val="C30AFF423C34433DAA467BBE5ADDA1B5"/>
        <w:category>
          <w:name w:val="General"/>
          <w:gallery w:val="placeholder"/>
        </w:category>
        <w:types>
          <w:type w:val="bbPlcHdr"/>
        </w:types>
        <w:behaviors>
          <w:behavior w:val="content"/>
        </w:behaviors>
        <w:guid w:val="{4319DFD2-3EC3-4DE5-8353-45E637227B33}"/>
      </w:docPartPr>
      <w:docPartBody>
        <w:p w:rsidR="00000000" w:rsidRDefault="00393151" w:rsidP="00393151">
          <w:pPr>
            <w:pStyle w:val="C30AFF423C34433DAA467BBE5ADDA1B5"/>
          </w:pPr>
          <w:r w:rsidRPr="00BB6517">
            <w:rPr>
              <w:rStyle w:val="PlaceholderText"/>
            </w:rPr>
            <w:t>Click here to enter text.</w:t>
          </w:r>
        </w:p>
      </w:docPartBody>
    </w:docPart>
    <w:docPart>
      <w:docPartPr>
        <w:name w:val="03C4D1E9088744D18D1EB20D9E1D30B5"/>
        <w:category>
          <w:name w:val="General"/>
          <w:gallery w:val="placeholder"/>
        </w:category>
        <w:types>
          <w:type w:val="bbPlcHdr"/>
        </w:types>
        <w:behaviors>
          <w:behavior w:val="content"/>
        </w:behaviors>
        <w:guid w:val="{99485927-C07B-406F-B647-B8767742FC8A}"/>
      </w:docPartPr>
      <w:docPartBody>
        <w:p w:rsidR="00000000" w:rsidRDefault="00393151" w:rsidP="00393151">
          <w:pPr>
            <w:pStyle w:val="03C4D1E9088744D18D1EB20D9E1D30B5"/>
          </w:pPr>
          <w:r w:rsidRPr="00BB6517">
            <w:rPr>
              <w:rStyle w:val="PlaceholderText"/>
            </w:rPr>
            <w:t>Click here to enter text.</w:t>
          </w:r>
        </w:p>
      </w:docPartBody>
    </w:docPart>
    <w:docPart>
      <w:docPartPr>
        <w:name w:val="92310D71094E4822AE5D135C8E00C28D"/>
        <w:category>
          <w:name w:val="General"/>
          <w:gallery w:val="placeholder"/>
        </w:category>
        <w:types>
          <w:type w:val="bbPlcHdr"/>
        </w:types>
        <w:behaviors>
          <w:behavior w:val="content"/>
        </w:behaviors>
        <w:guid w:val="{06CA642B-897A-49FC-B2B5-A66F8F13C65E}"/>
      </w:docPartPr>
      <w:docPartBody>
        <w:p w:rsidR="00000000" w:rsidRDefault="00393151" w:rsidP="00393151">
          <w:pPr>
            <w:pStyle w:val="92310D71094E4822AE5D135C8E00C28D"/>
          </w:pPr>
          <w:r w:rsidRPr="00BB6517">
            <w:rPr>
              <w:rStyle w:val="PlaceholderText"/>
            </w:rPr>
            <w:t>Click here to enter text.</w:t>
          </w:r>
        </w:p>
      </w:docPartBody>
    </w:docPart>
    <w:docPart>
      <w:docPartPr>
        <w:name w:val="7AFAE81C37674B4DA68C129E1B09D123"/>
        <w:category>
          <w:name w:val="General"/>
          <w:gallery w:val="placeholder"/>
        </w:category>
        <w:types>
          <w:type w:val="bbPlcHdr"/>
        </w:types>
        <w:behaviors>
          <w:behavior w:val="content"/>
        </w:behaviors>
        <w:guid w:val="{F8C49637-32C7-4BAB-B0E5-D2EC4302ADD4}"/>
      </w:docPartPr>
      <w:docPartBody>
        <w:p w:rsidR="00000000" w:rsidRDefault="00393151" w:rsidP="00393151">
          <w:pPr>
            <w:pStyle w:val="7AFAE81C37674B4DA68C129E1B09D123"/>
          </w:pPr>
          <w:r w:rsidRPr="00BB6517">
            <w:rPr>
              <w:rStyle w:val="PlaceholderText"/>
            </w:rPr>
            <w:t>Click here to enter text.</w:t>
          </w:r>
        </w:p>
      </w:docPartBody>
    </w:docPart>
    <w:docPart>
      <w:docPartPr>
        <w:name w:val="012EDAF0BB224C9698C06DCFB8B1836F"/>
        <w:category>
          <w:name w:val="General"/>
          <w:gallery w:val="placeholder"/>
        </w:category>
        <w:types>
          <w:type w:val="bbPlcHdr"/>
        </w:types>
        <w:behaviors>
          <w:behavior w:val="content"/>
        </w:behaviors>
        <w:guid w:val="{6B7FFC56-F6D9-46CA-B511-9FA037E0485E}"/>
      </w:docPartPr>
      <w:docPartBody>
        <w:p w:rsidR="00000000" w:rsidRDefault="00393151" w:rsidP="00393151">
          <w:pPr>
            <w:pStyle w:val="012EDAF0BB224C9698C06DCFB8B1836F"/>
          </w:pPr>
          <w:r w:rsidRPr="00BB6517">
            <w:rPr>
              <w:rStyle w:val="PlaceholderText"/>
            </w:rPr>
            <w:t>Click here to enter text.</w:t>
          </w:r>
        </w:p>
      </w:docPartBody>
    </w:docPart>
    <w:docPart>
      <w:docPartPr>
        <w:name w:val="DFC2ACCB847C42C4A9FB49A62869BE87"/>
        <w:category>
          <w:name w:val="General"/>
          <w:gallery w:val="placeholder"/>
        </w:category>
        <w:types>
          <w:type w:val="bbPlcHdr"/>
        </w:types>
        <w:behaviors>
          <w:behavior w:val="content"/>
        </w:behaviors>
        <w:guid w:val="{8895B1D7-3164-4B75-9FCF-33F09415A661}"/>
      </w:docPartPr>
      <w:docPartBody>
        <w:p w:rsidR="00000000" w:rsidRDefault="00393151" w:rsidP="00393151">
          <w:pPr>
            <w:pStyle w:val="DFC2ACCB847C42C4A9FB49A62869BE87"/>
          </w:pPr>
          <w:r w:rsidRPr="00BB6517">
            <w:rPr>
              <w:rStyle w:val="PlaceholderText"/>
            </w:rPr>
            <w:t>Click here to enter text.</w:t>
          </w:r>
        </w:p>
      </w:docPartBody>
    </w:docPart>
    <w:docPart>
      <w:docPartPr>
        <w:name w:val="898B7111FA504963A97E368423A5627A"/>
        <w:category>
          <w:name w:val="General"/>
          <w:gallery w:val="placeholder"/>
        </w:category>
        <w:types>
          <w:type w:val="bbPlcHdr"/>
        </w:types>
        <w:behaviors>
          <w:behavior w:val="content"/>
        </w:behaviors>
        <w:guid w:val="{A4855210-BEF4-447C-8C83-BC0A17BC8A2F}"/>
      </w:docPartPr>
      <w:docPartBody>
        <w:p w:rsidR="00000000" w:rsidRDefault="00393151" w:rsidP="00393151">
          <w:pPr>
            <w:pStyle w:val="898B7111FA504963A97E368423A5627A"/>
          </w:pPr>
          <w:r w:rsidRPr="00BB6517">
            <w:rPr>
              <w:rStyle w:val="PlaceholderText"/>
            </w:rPr>
            <w:t>Click here to enter text.</w:t>
          </w:r>
        </w:p>
      </w:docPartBody>
    </w:docPart>
    <w:docPart>
      <w:docPartPr>
        <w:name w:val="CD7F9A6BC55548ABA16F24346231CB0D"/>
        <w:category>
          <w:name w:val="General"/>
          <w:gallery w:val="placeholder"/>
        </w:category>
        <w:types>
          <w:type w:val="bbPlcHdr"/>
        </w:types>
        <w:behaviors>
          <w:behavior w:val="content"/>
        </w:behaviors>
        <w:guid w:val="{A59C4986-A75B-4B51-9315-31DA69E8350C}"/>
      </w:docPartPr>
      <w:docPartBody>
        <w:p w:rsidR="00000000" w:rsidRDefault="00393151" w:rsidP="00393151">
          <w:pPr>
            <w:pStyle w:val="CD7F9A6BC55548ABA16F24346231CB0D"/>
          </w:pPr>
          <w:r w:rsidRPr="00BB6517">
            <w:rPr>
              <w:rStyle w:val="PlaceholderText"/>
            </w:rPr>
            <w:t>Click here to enter text.</w:t>
          </w:r>
        </w:p>
      </w:docPartBody>
    </w:docPart>
    <w:docPart>
      <w:docPartPr>
        <w:name w:val="CB53B03D4CB24AACAFCA3A72C05AC26A"/>
        <w:category>
          <w:name w:val="General"/>
          <w:gallery w:val="placeholder"/>
        </w:category>
        <w:types>
          <w:type w:val="bbPlcHdr"/>
        </w:types>
        <w:behaviors>
          <w:behavior w:val="content"/>
        </w:behaviors>
        <w:guid w:val="{ECD3C1FC-BEA7-43C9-A38A-39FD3CA629F0}"/>
      </w:docPartPr>
      <w:docPartBody>
        <w:p w:rsidR="00000000" w:rsidRDefault="00393151" w:rsidP="00393151">
          <w:pPr>
            <w:pStyle w:val="CB53B03D4CB24AACAFCA3A72C05AC26A"/>
          </w:pPr>
          <w:r w:rsidRPr="00BB6517">
            <w:rPr>
              <w:rStyle w:val="PlaceholderText"/>
            </w:rPr>
            <w:t>Click here to enter text.</w:t>
          </w:r>
        </w:p>
      </w:docPartBody>
    </w:docPart>
    <w:docPart>
      <w:docPartPr>
        <w:name w:val="88FF2726BAFC4D59B07C223572CD4B55"/>
        <w:category>
          <w:name w:val="General"/>
          <w:gallery w:val="placeholder"/>
        </w:category>
        <w:types>
          <w:type w:val="bbPlcHdr"/>
        </w:types>
        <w:behaviors>
          <w:behavior w:val="content"/>
        </w:behaviors>
        <w:guid w:val="{F13E6F31-E2EA-45DA-8B60-86F13A09E237}"/>
      </w:docPartPr>
      <w:docPartBody>
        <w:p w:rsidR="00000000" w:rsidRDefault="00393151" w:rsidP="00393151">
          <w:pPr>
            <w:pStyle w:val="88FF2726BAFC4D59B07C223572CD4B55"/>
          </w:pPr>
          <w:r w:rsidRPr="00BB6517">
            <w:rPr>
              <w:rStyle w:val="PlaceholderText"/>
            </w:rPr>
            <w:t>Click here to enter text.</w:t>
          </w:r>
        </w:p>
      </w:docPartBody>
    </w:docPart>
    <w:docPart>
      <w:docPartPr>
        <w:name w:val="67793589536248678FBEED33195702CB"/>
        <w:category>
          <w:name w:val="General"/>
          <w:gallery w:val="placeholder"/>
        </w:category>
        <w:types>
          <w:type w:val="bbPlcHdr"/>
        </w:types>
        <w:behaviors>
          <w:behavior w:val="content"/>
        </w:behaviors>
        <w:guid w:val="{C07F8E2F-A562-4044-BAB0-EE7B950E1033}"/>
      </w:docPartPr>
      <w:docPartBody>
        <w:p w:rsidR="00000000" w:rsidRDefault="00393151" w:rsidP="00393151">
          <w:pPr>
            <w:pStyle w:val="67793589536248678FBEED33195702CB"/>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3E00A2"/>
    <w:rsid w:val="000608BD"/>
    <w:rsid w:val="00071825"/>
    <w:rsid w:val="000D536E"/>
    <w:rsid w:val="00112847"/>
    <w:rsid w:val="00130A96"/>
    <w:rsid w:val="00393151"/>
    <w:rsid w:val="003D69A4"/>
    <w:rsid w:val="003E00A2"/>
    <w:rsid w:val="003E5BB5"/>
    <w:rsid w:val="0047743B"/>
    <w:rsid w:val="004A5F23"/>
    <w:rsid w:val="0056334D"/>
    <w:rsid w:val="005A5CA0"/>
    <w:rsid w:val="00615D87"/>
    <w:rsid w:val="00673F96"/>
    <w:rsid w:val="006A27DD"/>
    <w:rsid w:val="006D0E08"/>
    <w:rsid w:val="00912609"/>
    <w:rsid w:val="00990FF4"/>
    <w:rsid w:val="009E4647"/>
    <w:rsid w:val="00A47254"/>
    <w:rsid w:val="00A63671"/>
    <w:rsid w:val="00AB0B67"/>
    <w:rsid w:val="00AC67D6"/>
    <w:rsid w:val="00B44551"/>
    <w:rsid w:val="00BC13EB"/>
    <w:rsid w:val="00C60C65"/>
    <w:rsid w:val="00CE3597"/>
    <w:rsid w:val="00CE54A9"/>
    <w:rsid w:val="00D44F59"/>
    <w:rsid w:val="00DD1AFF"/>
    <w:rsid w:val="00E07E2C"/>
    <w:rsid w:val="00E27FC4"/>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5C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3151"/>
    <w:rPr>
      <w:color w:val="808080"/>
    </w:rPr>
  </w:style>
  <w:style w:type="paragraph" w:customStyle="1" w:styleId="46007752939D416B907C65D70EB27619">
    <w:name w:val="46007752939D416B907C65D70EB27619"/>
    <w:rsid w:val="005A5CA0"/>
  </w:style>
  <w:style w:type="paragraph" w:customStyle="1" w:styleId="A0A9B46F1AFE48DD8B46744F33AD9B44">
    <w:name w:val="A0A9B46F1AFE48DD8B46744F33AD9B44"/>
    <w:rsid w:val="005A5CA0"/>
  </w:style>
  <w:style w:type="paragraph" w:customStyle="1" w:styleId="2AD02D71D5014C4A9A2CC42CAB854D69">
    <w:name w:val="2AD02D71D5014C4A9A2CC42CAB854D69"/>
    <w:rsid w:val="005A5CA0"/>
  </w:style>
  <w:style w:type="paragraph" w:customStyle="1" w:styleId="CD680E6A0A8D4FBA8F22CFD6CAB27898">
    <w:name w:val="CD680E6A0A8D4FBA8F22CFD6CAB27898"/>
    <w:rsid w:val="005A5CA0"/>
  </w:style>
  <w:style w:type="paragraph" w:customStyle="1" w:styleId="18B37FE1F8B247E5ABC6226AB41E0DE4">
    <w:name w:val="18B37FE1F8B247E5ABC6226AB41E0DE4"/>
    <w:rsid w:val="005A5CA0"/>
  </w:style>
  <w:style w:type="paragraph" w:customStyle="1" w:styleId="039002645B8E4DC7BE7EA15C0AEEB2E3">
    <w:name w:val="039002645B8E4DC7BE7EA15C0AEEB2E3"/>
    <w:rsid w:val="005A5CA0"/>
  </w:style>
  <w:style w:type="paragraph" w:customStyle="1" w:styleId="E39181B1CF03470A9713D3EDA9478613">
    <w:name w:val="E39181B1CF03470A9713D3EDA9478613"/>
    <w:rsid w:val="005A5CA0"/>
  </w:style>
  <w:style w:type="paragraph" w:customStyle="1" w:styleId="78ECC54D76794CDE90D4ED360A56F295">
    <w:name w:val="78ECC54D76794CDE90D4ED360A56F295"/>
    <w:rsid w:val="005A5CA0"/>
  </w:style>
  <w:style w:type="paragraph" w:customStyle="1" w:styleId="DEC7C9C53EA54177815563EEF3F6FACC">
    <w:name w:val="DEC7C9C53EA54177815563EEF3F6FACC"/>
    <w:rsid w:val="005A5CA0"/>
  </w:style>
  <w:style w:type="paragraph" w:customStyle="1" w:styleId="E289EE7D2A054BA9A0F47C7ADE912812">
    <w:name w:val="E289EE7D2A054BA9A0F47C7ADE912812"/>
    <w:rsid w:val="005A5CA0"/>
  </w:style>
  <w:style w:type="paragraph" w:customStyle="1" w:styleId="4C5871672E9543728B4E142E5BA0BD16">
    <w:name w:val="4C5871672E9543728B4E142E5BA0BD16"/>
    <w:rsid w:val="005A5CA0"/>
  </w:style>
  <w:style w:type="paragraph" w:customStyle="1" w:styleId="B9188837A0DD4FC88AF91E2A80EDAB35">
    <w:name w:val="B9188837A0DD4FC88AF91E2A80EDAB35"/>
    <w:rsid w:val="005A5CA0"/>
  </w:style>
  <w:style w:type="paragraph" w:customStyle="1" w:styleId="7712EF9070E143B3ABF14C9AE80F44EA">
    <w:name w:val="7712EF9070E143B3ABF14C9AE80F44EA"/>
    <w:rsid w:val="005A5CA0"/>
  </w:style>
  <w:style w:type="paragraph" w:customStyle="1" w:styleId="BFE755923E184438AC445572CDD9103A">
    <w:name w:val="BFE755923E184438AC445572CDD9103A"/>
    <w:rsid w:val="005A5CA0"/>
  </w:style>
  <w:style w:type="paragraph" w:customStyle="1" w:styleId="F02ED9D6665B49A2A7DB21CF1780F968">
    <w:name w:val="F02ED9D6665B49A2A7DB21CF1780F968"/>
    <w:rsid w:val="005A5CA0"/>
  </w:style>
  <w:style w:type="paragraph" w:customStyle="1" w:styleId="4899E92828D941EBBC1903CE9DDDB5E9">
    <w:name w:val="4899E92828D941EBBC1903CE9DDDB5E9"/>
    <w:rsid w:val="005A5CA0"/>
  </w:style>
  <w:style w:type="paragraph" w:customStyle="1" w:styleId="DA59B594422B4686919B26D9173A3218">
    <w:name w:val="DA59B594422B4686919B26D9173A3218"/>
    <w:rsid w:val="005A5CA0"/>
  </w:style>
  <w:style w:type="paragraph" w:customStyle="1" w:styleId="513199CA64894C31AFE235DC7F23CB86">
    <w:name w:val="513199CA64894C31AFE235DC7F23CB86"/>
    <w:rsid w:val="005A5CA0"/>
  </w:style>
  <w:style w:type="paragraph" w:customStyle="1" w:styleId="F97D2B3BA02B4523B8CF94CC127A3916">
    <w:name w:val="F97D2B3BA02B4523B8CF94CC127A3916"/>
    <w:rsid w:val="005A5CA0"/>
  </w:style>
  <w:style w:type="paragraph" w:customStyle="1" w:styleId="C473084DB60B4D57BE0F28EA4AA884FE">
    <w:name w:val="C473084DB60B4D57BE0F28EA4AA884FE"/>
    <w:rsid w:val="005A5CA0"/>
  </w:style>
  <w:style w:type="paragraph" w:customStyle="1" w:styleId="82D08402690C4D0F971BCCFD7FB9D2E0">
    <w:name w:val="82D08402690C4D0F971BCCFD7FB9D2E0"/>
    <w:rsid w:val="005A5CA0"/>
  </w:style>
  <w:style w:type="paragraph" w:customStyle="1" w:styleId="E3EFB4BD6B974AC69A62C034ACE2B839">
    <w:name w:val="E3EFB4BD6B974AC69A62C034ACE2B839"/>
    <w:rsid w:val="005A5CA0"/>
  </w:style>
  <w:style w:type="paragraph" w:customStyle="1" w:styleId="18477BAF45834FBCBA00E4F568B163BB">
    <w:name w:val="18477BAF45834FBCBA00E4F568B163BB"/>
    <w:rsid w:val="005A5CA0"/>
  </w:style>
  <w:style w:type="paragraph" w:customStyle="1" w:styleId="CC6F4448465C4122B2E5265873CF227B">
    <w:name w:val="CC6F4448465C4122B2E5265873CF227B"/>
    <w:rsid w:val="005A5CA0"/>
  </w:style>
  <w:style w:type="paragraph" w:customStyle="1" w:styleId="FD3921DA19494579AF88E9CDF8B8F2DE">
    <w:name w:val="FD3921DA19494579AF88E9CDF8B8F2DE"/>
    <w:rsid w:val="005A5CA0"/>
  </w:style>
  <w:style w:type="paragraph" w:customStyle="1" w:styleId="A32FCE0110E142CC88D99951F2E551C0">
    <w:name w:val="A32FCE0110E142CC88D99951F2E551C0"/>
    <w:rsid w:val="005A5CA0"/>
  </w:style>
  <w:style w:type="paragraph" w:customStyle="1" w:styleId="377DBFE18C7C4DA394A60B47EB01B5BB">
    <w:name w:val="377DBFE18C7C4DA394A60B47EB01B5BB"/>
    <w:rsid w:val="005A5CA0"/>
  </w:style>
  <w:style w:type="paragraph" w:customStyle="1" w:styleId="42F89072A99F4F26847FE7B3B95D4F29">
    <w:name w:val="42F89072A99F4F26847FE7B3B95D4F29"/>
    <w:rsid w:val="005A5CA0"/>
  </w:style>
  <w:style w:type="paragraph" w:customStyle="1" w:styleId="F7E7570C92BA4168AD39C11ADEB64EF9">
    <w:name w:val="F7E7570C92BA4168AD39C11ADEB64EF9"/>
    <w:rsid w:val="005A5CA0"/>
  </w:style>
  <w:style w:type="paragraph" w:customStyle="1" w:styleId="A6220C6BAC124797B893D193E6DA1B11">
    <w:name w:val="A6220C6BAC124797B893D193E6DA1B11"/>
    <w:rsid w:val="005A5CA0"/>
  </w:style>
  <w:style w:type="paragraph" w:customStyle="1" w:styleId="62A88B17124C4F738D6312BB531E8CF4">
    <w:name w:val="62A88B17124C4F738D6312BB531E8CF4"/>
    <w:rsid w:val="005A5CA0"/>
  </w:style>
  <w:style w:type="paragraph" w:customStyle="1" w:styleId="7B3059B98B9E41F7B6917EF67C51FC62">
    <w:name w:val="7B3059B98B9E41F7B6917EF67C51FC62"/>
    <w:rsid w:val="005A5CA0"/>
  </w:style>
  <w:style w:type="paragraph" w:customStyle="1" w:styleId="1BDA3CA8949D4C1187678F8129E6DC6B">
    <w:name w:val="1BDA3CA8949D4C1187678F8129E6DC6B"/>
    <w:rsid w:val="005A5CA0"/>
  </w:style>
  <w:style w:type="paragraph" w:customStyle="1" w:styleId="3D29B4A9012B4836BE26FBF5BC576DBC">
    <w:name w:val="3D29B4A9012B4836BE26FBF5BC576DBC"/>
    <w:rsid w:val="005A5CA0"/>
  </w:style>
  <w:style w:type="paragraph" w:customStyle="1" w:styleId="5A43D2609C774A8DB31A341384ACE399">
    <w:name w:val="5A43D2609C774A8DB31A341384ACE399"/>
    <w:rsid w:val="005A5CA0"/>
  </w:style>
  <w:style w:type="paragraph" w:customStyle="1" w:styleId="3E22701D670442088DCF66657777AE4A">
    <w:name w:val="3E22701D670442088DCF66657777AE4A"/>
    <w:rsid w:val="005A5CA0"/>
  </w:style>
  <w:style w:type="paragraph" w:customStyle="1" w:styleId="7E5617A384124CDEAA6E51F6502BE1D2">
    <w:name w:val="7E5617A384124CDEAA6E51F6502BE1D2"/>
    <w:rsid w:val="005A5CA0"/>
  </w:style>
  <w:style w:type="paragraph" w:customStyle="1" w:styleId="CCDB9D92474B4603833AB697562D4269">
    <w:name w:val="CCDB9D92474B4603833AB697562D4269"/>
    <w:rsid w:val="005A5CA0"/>
  </w:style>
  <w:style w:type="paragraph" w:customStyle="1" w:styleId="5432DC47023A41F5BFE5D0BF428BFF3F">
    <w:name w:val="5432DC47023A41F5BFE5D0BF428BFF3F"/>
    <w:rsid w:val="005A5CA0"/>
  </w:style>
  <w:style w:type="paragraph" w:customStyle="1" w:styleId="C1C8181661574D3183BC7337C9E175D3">
    <w:name w:val="C1C8181661574D3183BC7337C9E175D3"/>
    <w:rsid w:val="005A5CA0"/>
  </w:style>
  <w:style w:type="paragraph" w:customStyle="1" w:styleId="2B566FDBFFF64680977AE9AD10AADCAF">
    <w:name w:val="2B566FDBFFF64680977AE9AD10AADCAF"/>
    <w:rsid w:val="005A5CA0"/>
  </w:style>
  <w:style w:type="paragraph" w:customStyle="1" w:styleId="7A9F96C40EC54C9E8D1808A520D5A6F6">
    <w:name w:val="7A9F96C40EC54C9E8D1808A520D5A6F6"/>
    <w:rsid w:val="005A5CA0"/>
  </w:style>
  <w:style w:type="paragraph" w:customStyle="1" w:styleId="FBA8AFA183CA44789B1CC666CA258EC2">
    <w:name w:val="FBA8AFA183CA44789B1CC666CA258EC2"/>
    <w:rsid w:val="005A5CA0"/>
  </w:style>
  <w:style w:type="paragraph" w:customStyle="1" w:styleId="98E3BDC8794249AFA82E1D012D28C3AF">
    <w:name w:val="98E3BDC8794249AFA82E1D012D28C3AF"/>
    <w:rsid w:val="005A5CA0"/>
  </w:style>
  <w:style w:type="paragraph" w:customStyle="1" w:styleId="4803EA4FC43B41DDA35DD5D5E343F4BA">
    <w:name w:val="4803EA4FC43B41DDA35DD5D5E343F4BA"/>
    <w:rsid w:val="005A5CA0"/>
  </w:style>
  <w:style w:type="paragraph" w:customStyle="1" w:styleId="ACE9445183BD48219AA4790AA723F8BC">
    <w:name w:val="ACE9445183BD48219AA4790AA723F8BC"/>
    <w:rsid w:val="005A5CA0"/>
  </w:style>
  <w:style w:type="paragraph" w:customStyle="1" w:styleId="E8730A33655D4801A3438C9861648075">
    <w:name w:val="E8730A33655D4801A3438C9861648075"/>
    <w:rsid w:val="005A5CA0"/>
  </w:style>
  <w:style w:type="paragraph" w:customStyle="1" w:styleId="A6C6A1ACF544430384BC387ADE2C50AF">
    <w:name w:val="A6C6A1ACF544430384BC387ADE2C50AF"/>
    <w:rsid w:val="005A5CA0"/>
  </w:style>
  <w:style w:type="paragraph" w:customStyle="1" w:styleId="146B16973DB94F22B5DD0D979A78CA99">
    <w:name w:val="146B16973DB94F22B5DD0D979A78CA99"/>
    <w:rsid w:val="005A5CA0"/>
  </w:style>
  <w:style w:type="paragraph" w:customStyle="1" w:styleId="A83CE0F7A7B548AB876701F028C17636">
    <w:name w:val="A83CE0F7A7B548AB876701F028C17636"/>
    <w:rsid w:val="005A5CA0"/>
  </w:style>
  <w:style w:type="paragraph" w:customStyle="1" w:styleId="C61D0CD2BABB4378B8274365FD38132F">
    <w:name w:val="C61D0CD2BABB4378B8274365FD38132F"/>
    <w:rsid w:val="005A5CA0"/>
  </w:style>
  <w:style w:type="paragraph" w:customStyle="1" w:styleId="55B79999CCEB45B89BD4E294C5031EAD">
    <w:name w:val="55B79999CCEB45B89BD4E294C5031EAD"/>
    <w:rsid w:val="005A5CA0"/>
  </w:style>
  <w:style w:type="paragraph" w:customStyle="1" w:styleId="6091B2D2999841A397A7E657C6E8F0AB">
    <w:name w:val="6091B2D2999841A397A7E657C6E8F0AB"/>
    <w:rsid w:val="005A5CA0"/>
  </w:style>
  <w:style w:type="paragraph" w:customStyle="1" w:styleId="F96B1D5276CB47CD8F0C0A7547F39B7E">
    <w:name w:val="F96B1D5276CB47CD8F0C0A7547F39B7E"/>
    <w:rsid w:val="005A5CA0"/>
  </w:style>
  <w:style w:type="paragraph" w:customStyle="1" w:styleId="A3BAEBC3B902408D8A146885506D09A7">
    <w:name w:val="A3BAEBC3B902408D8A146885506D09A7"/>
    <w:rsid w:val="005A5CA0"/>
  </w:style>
  <w:style w:type="paragraph" w:customStyle="1" w:styleId="9F618A094F7845C5AB2D14B4D61C7FF8">
    <w:name w:val="9F618A094F7845C5AB2D14B4D61C7FF8"/>
    <w:rsid w:val="005A5CA0"/>
  </w:style>
  <w:style w:type="paragraph" w:customStyle="1" w:styleId="54C5A4953BBA4B278F5F29C861D96850">
    <w:name w:val="54C5A4953BBA4B278F5F29C861D96850"/>
    <w:rsid w:val="005A5CA0"/>
  </w:style>
  <w:style w:type="paragraph" w:customStyle="1" w:styleId="94D80BE1D73E4CC8B309041BBFFF4D32">
    <w:name w:val="94D80BE1D73E4CC8B309041BBFFF4D32"/>
    <w:rsid w:val="005A5CA0"/>
  </w:style>
  <w:style w:type="paragraph" w:customStyle="1" w:styleId="EBD1A014DA2A4907811AF62BF08D6503">
    <w:name w:val="EBD1A014DA2A4907811AF62BF08D6503"/>
    <w:rsid w:val="005A5CA0"/>
  </w:style>
  <w:style w:type="paragraph" w:customStyle="1" w:styleId="85344788CFC546A29E36CCEE3280AAC0">
    <w:name w:val="85344788CFC546A29E36CCEE3280AAC0"/>
    <w:rsid w:val="005A5CA0"/>
  </w:style>
  <w:style w:type="paragraph" w:customStyle="1" w:styleId="2D776B35D5D0419E81AB066656FD662D">
    <w:name w:val="2D776B35D5D0419E81AB066656FD662D"/>
    <w:rsid w:val="005A5CA0"/>
  </w:style>
  <w:style w:type="paragraph" w:customStyle="1" w:styleId="92F906EB46AF41B39B373B0C07860F62">
    <w:name w:val="92F906EB46AF41B39B373B0C07860F62"/>
    <w:rsid w:val="005A5CA0"/>
  </w:style>
  <w:style w:type="paragraph" w:customStyle="1" w:styleId="AF7863D5A5D6448088473E235D76BF3B">
    <w:name w:val="AF7863D5A5D6448088473E235D76BF3B"/>
    <w:rsid w:val="005A5CA0"/>
  </w:style>
  <w:style w:type="paragraph" w:customStyle="1" w:styleId="B5365ACBF124434EB8941EB7707A55E6">
    <w:name w:val="B5365ACBF124434EB8941EB7707A55E6"/>
    <w:rsid w:val="005A5CA0"/>
  </w:style>
  <w:style w:type="paragraph" w:customStyle="1" w:styleId="6283BB82F85647AC9BBDA412222CE5CF">
    <w:name w:val="6283BB82F85647AC9BBDA412222CE5CF"/>
    <w:rsid w:val="005A5CA0"/>
  </w:style>
  <w:style w:type="paragraph" w:customStyle="1" w:styleId="9AF7415F698348CC868202858FB4B046">
    <w:name w:val="9AF7415F698348CC868202858FB4B046"/>
    <w:rsid w:val="005A5CA0"/>
  </w:style>
  <w:style w:type="paragraph" w:customStyle="1" w:styleId="6BF16A666C31499A82C74C5158B28F7B">
    <w:name w:val="6BF16A666C31499A82C74C5158B28F7B"/>
    <w:rsid w:val="005A5CA0"/>
  </w:style>
  <w:style w:type="paragraph" w:customStyle="1" w:styleId="C5BB555D629248A4AD23240808485AEA">
    <w:name w:val="C5BB555D629248A4AD23240808485AEA"/>
    <w:rsid w:val="005A5CA0"/>
  </w:style>
  <w:style w:type="paragraph" w:customStyle="1" w:styleId="69D9C7D8C0B44F7B92B5C4CBC791040A">
    <w:name w:val="69D9C7D8C0B44F7B92B5C4CBC791040A"/>
    <w:rsid w:val="005A5CA0"/>
  </w:style>
  <w:style w:type="paragraph" w:customStyle="1" w:styleId="78FF6FEFF5B7447D9C93358813BB3A11">
    <w:name w:val="78FF6FEFF5B7447D9C93358813BB3A11"/>
    <w:rsid w:val="005A5CA0"/>
  </w:style>
  <w:style w:type="paragraph" w:customStyle="1" w:styleId="5FAA3388614549DAA13B760C0AE34041">
    <w:name w:val="5FAA3388614549DAA13B760C0AE34041"/>
    <w:rsid w:val="005A5CA0"/>
  </w:style>
  <w:style w:type="paragraph" w:customStyle="1" w:styleId="072F7B69CA1740389C2B3BD1BE3CDD4D">
    <w:name w:val="072F7B69CA1740389C2B3BD1BE3CDD4D"/>
    <w:rsid w:val="005A5CA0"/>
  </w:style>
  <w:style w:type="paragraph" w:customStyle="1" w:styleId="C6E9431AD30B494C96032DD52DA19AC3">
    <w:name w:val="C6E9431AD30B494C96032DD52DA19AC3"/>
    <w:rsid w:val="005A5CA0"/>
  </w:style>
  <w:style w:type="paragraph" w:customStyle="1" w:styleId="7AB2F06755AB48228A351C0DAFCC01DC">
    <w:name w:val="7AB2F06755AB48228A351C0DAFCC01DC"/>
    <w:rsid w:val="005A5CA0"/>
  </w:style>
  <w:style w:type="paragraph" w:customStyle="1" w:styleId="05C501B99A3A4561B526A4D510586FC8">
    <w:name w:val="05C501B99A3A4561B526A4D510586FC8"/>
    <w:rsid w:val="005A5CA0"/>
  </w:style>
  <w:style w:type="paragraph" w:customStyle="1" w:styleId="BCCD68B1A37446A4A622B1C72E54DABB">
    <w:name w:val="BCCD68B1A37446A4A622B1C72E54DABB"/>
    <w:rsid w:val="005A5CA0"/>
  </w:style>
  <w:style w:type="paragraph" w:customStyle="1" w:styleId="4AACE2C2DDD348BE92FC0093521B7AEB">
    <w:name w:val="4AACE2C2DDD348BE92FC0093521B7AEB"/>
    <w:rsid w:val="005A5CA0"/>
  </w:style>
  <w:style w:type="paragraph" w:customStyle="1" w:styleId="398165CCC200482E87CBC07522B69964">
    <w:name w:val="398165CCC200482E87CBC07522B69964"/>
    <w:rsid w:val="005A5CA0"/>
  </w:style>
  <w:style w:type="paragraph" w:customStyle="1" w:styleId="A0F7035454A64D58AFAF7757C9397945">
    <w:name w:val="A0F7035454A64D58AFAF7757C9397945"/>
    <w:rsid w:val="005A5CA0"/>
  </w:style>
  <w:style w:type="paragraph" w:customStyle="1" w:styleId="6F212B49BC5B4DB4BA9794CF68E2CE9B">
    <w:name w:val="6F212B49BC5B4DB4BA9794CF68E2CE9B"/>
    <w:rsid w:val="005A5CA0"/>
  </w:style>
  <w:style w:type="paragraph" w:customStyle="1" w:styleId="878DA651D92B475293834D9C1DEDA5BF">
    <w:name w:val="878DA651D92B475293834D9C1DEDA5BF"/>
    <w:rsid w:val="005A5CA0"/>
  </w:style>
  <w:style w:type="paragraph" w:customStyle="1" w:styleId="FFCD54FB4B594C76A41F8B57FB4FE742">
    <w:name w:val="FFCD54FB4B594C76A41F8B57FB4FE742"/>
    <w:rsid w:val="005A5CA0"/>
  </w:style>
  <w:style w:type="paragraph" w:customStyle="1" w:styleId="9BAB1D0B06294354B282DBB1DE127800">
    <w:name w:val="9BAB1D0B06294354B282DBB1DE127800"/>
    <w:rsid w:val="005A5CA0"/>
  </w:style>
  <w:style w:type="paragraph" w:customStyle="1" w:styleId="77E7D04355454BA9AD0C8DBAA2A8AA64">
    <w:name w:val="77E7D04355454BA9AD0C8DBAA2A8AA64"/>
    <w:rsid w:val="005A5CA0"/>
  </w:style>
  <w:style w:type="paragraph" w:customStyle="1" w:styleId="9597F52C93FF4B24BC1E29BBE806F957">
    <w:name w:val="9597F52C93FF4B24BC1E29BBE806F957"/>
    <w:rsid w:val="005A5CA0"/>
  </w:style>
  <w:style w:type="paragraph" w:customStyle="1" w:styleId="330F63B043254C11B137C80DF941AA29">
    <w:name w:val="330F63B043254C11B137C80DF941AA29"/>
    <w:rsid w:val="005A5CA0"/>
  </w:style>
  <w:style w:type="paragraph" w:customStyle="1" w:styleId="9AAF87EB5D90459BA524030A95029559">
    <w:name w:val="9AAF87EB5D90459BA524030A95029559"/>
    <w:rsid w:val="005A5CA0"/>
  </w:style>
  <w:style w:type="paragraph" w:customStyle="1" w:styleId="6CD08246A28043109AB0F9623E15643A">
    <w:name w:val="6CD08246A28043109AB0F9623E15643A"/>
    <w:rsid w:val="005A5CA0"/>
  </w:style>
  <w:style w:type="paragraph" w:customStyle="1" w:styleId="30CEDD19CB1D47019BC30CB940CA4DAB">
    <w:name w:val="30CEDD19CB1D47019BC30CB940CA4DAB"/>
    <w:rsid w:val="005A5CA0"/>
  </w:style>
  <w:style w:type="paragraph" w:customStyle="1" w:styleId="91E6EB3EED404D6B97EA23724327D739">
    <w:name w:val="91E6EB3EED404D6B97EA23724327D739"/>
    <w:rsid w:val="005A5CA0"/>
  </w:style>
  <w:style w:type="paragraph" w:customStyle="1" w:styleId="84E5EF464228486DA572915E0C8A57B2">
    <w:name w:val="84E5EF464228486DA572915E0C8A57B2"/>
    <w:rsid w:val="005A5CA0"/>
  </w:style>
  <w:style w:type="paragraph" w:customStyle="1" w:styleId="E1E65FCCA14F48D09BCCE653572D7B41">
    <w:name w:val="E1E65FCCA14F48D09BCCE653572D7B41"/>
    <w:rsid w:val="005A5CA0"/>
  </w:style>
  <w:style w:type="paragraph" w:customStyle="1" w:styleId="CE2949ACABCC4816B2AA34F053876879">
    <w:name w:val="CE2949ACABCC4816B2AA34F053876879"/>
    <w:rsid w:val="005A5CA0"/>
  </w:style>
  <w:style w:type="paragraph" w:customStyle="1" w:styleId="85476F173201441F852CBA0DD25A3423">
    <w:name w:val="85476F173201441F852CBA0DD25A3423"/>
    <w:rsid w:val="005A5CA0"/>
  </w:style>
  <w:style w:type="paragraph" w:customStyle="1" w:styleId="4679F6CD8E3544C8A132A9F1D0484A65">
    <w:name w:val="4679F6CD8E3544C8A132A9F1D0484A65"/>
    <w:rsid w:val="005A5CA0"/>
  </w:style>
  <w:style w:type="paragraph" w:customStyle="1" w:styleId="C396D63488A74E6F9D1D3D3CEC188198">
    <w:name w:val="C396D63488A74E6F9D1D3D3CEC188198"/>
    <w:rsid w:val="005A5CA0"/>
  </w:style>
  <w:style w:type="paragraph" w:customStyle="1" w:styleId="E873CF38E4C949489C6989B80234873C">
    <w:name w:val="E873CF38E4C949489C6989B80234873C"/>
    <w:rsid w:val="005A5CA0"/>
  </w:style>
  <w:style w:type="paragraph" w:customStyle="1" w:styleId="671FC1B5CA764BB79A7F18926CEF037A">
    <w:name w:val="671FC1B5CA764BB79A7F18926CEF037A"/>
    <w:rsid w:val="005A5CA0"/>
  </w:style>
  <w:style w:type="paragraph" w:customStyle="1" w:styleId="5EC34F575ED34C3F91D0A1381414172E">
    <w:name w:val="5EC34F575ED34C3F91D0A1381414172E"/>
    <w:rsid w:val="005A5CA0"/>
  </w:style>
  <w:style w:type="paragraph" w:customStyle="1" w:styleId="7D153FFAC0264DC6B7A87D64090B7EF6">
    <w:name w:val="7D153FFAC0264DC6B7A87D64090B7EF6"/>
    <w:rsid w:val="005A5CA0"/>
  </w:style>
  <w:style w:type="paragraph" w:customStyle="1" w:styleId="111FE1226B864FAAAB23354043C2B9A9">
    <w:name w:val="111FE1226B864FAAAB23354043C2B9A9"/>
    <w:rsid w:val="005A5CA0"/>
  </w:style>
  <w:style w:type="paragraph" w:customStyle="1" w:styleId="9769E77EC2B141AAA6751B64A0747D94">
    <w:name w:val="9769E77EC2B141AAA6751B64A0747D94"/>
    <w:rsid w:val="005A5CA0"/>
  </w:style>
  <w:style w:type="paragraph" w:customStyle="1" w:styleId="3BD678B16B5046DEB2A2362DCF610B32">
    <w:name w:val="3BD678B16B5046DEB2A2362DCF610B32"/>
    <w:rsid w:val="005A5CA0"/>
  </w:style>
  <w:style w:type="paragraph" w:customStyle="1" w:styleId="498F25104DF6460185FBBEB9E294914B">
    <w:name w:val="498F25104DF6460185FBBEB9E294914B"/>
    <w:rsid w:val="005A5CA0"/>
  </w:style>
  <w:style w:type="paragraph" w:customStyle="1" w:styleId="3B230147EA72498E81AF52AD90321E18">
    <w:name w:val="3B230147EA72498E81AF52AD90321E18"/>
    <w:rsid w:val="005A5CA0"/>
  </w:style>
  <w:style w:type="paragraph" w:customStyle="1" w:styleId="F669EE803314477DA58A5686A8A645C0">
    <w:name w:val="F669EE803314477DA58A5686A8A645C0"/>
    <w:rsid w:val="005A5CA0"/>
  </w:style>
  <w:style w:type="paragraph" w:customStyle="1" w:styleId="DE72D59CF3484FDDAD5953A58EBE2D3B">
    <w:name w:val="DE72D59CF3484FDDAD5953A58EBE2D3B"/>
    <w:rsid w:val="005A5CA0"/>
  </w:style>
  <w:style w:type="paragraph" w:customStyle="1" w:styleId="6AE11327D3414E1B9A9CF9B2B1488664">
    <w:name w:val="6AE11327D3414E1B9A9CF9B2B1488664"/>
    <w:rsid w:val="005A5CA0"/>
  </w:style>
  <w:style w:type="paragraph" w:customStyle="1" w:styleId="2213770EB3874517A8F353DE7A457835">
    <w:name w:val="2213770EB3874517A8F353DE7A457835"/>
    <w:rsid w:val="005A5CA0"/>
  </w:style>
  <w:style w:type="paragraph" w:customStyle="1" w:styleId="CB7E4650845F4943ADE4EEB6851D726D">
    <w:name w:val="CB7E4650845F4943ADE4EEB6851D726D"/>
    <w:rsid w:val="005A5CA0"/>
  </w:style>
  <w:style w:type="paragraph" w:customStyle="1" w:styleId="CC6E8EF6E17442218021EFA03930089C">
    <w:name w:val="CC6E8EF6E17442218021EFA03930089C"/>
    <w:rsid w:val="005A5CA0"/>
  </w:style>
  <w:style w:type="paragraph" w:customStyle="1" w:styleId="B9F435476A47480DA6663A6F1FB12251">
    <w:name w:val="B9F435476A47480DA6663A6F1FB12251"/>
    <w:rsid w:val="005A5CA0"/>
  </w:style>
  <w:style w:type="paragraph" w:customStyle="1" w:styleId="73F6276B874046FF8AE56B84A340B826">
    <w:name w:val="73F6276B874046FF8AE56B84A340B826"/>
    <w:rsid w:val="005A5CA0"/>
  </w:style>
  <w:style w:type="paragraph" w:customStyle="1" w:styleId="275C94A8FFE146E2B0689AF28BE61F5A">
    <w:name w:val="275C94A8FFE146E2B0689AF28BE61F5A"/>
    <w:rsid w:val="005A5CA0"/>
  </w:style>
  <w:style w:type="paragraph" w:customStyle="1" w:styleId="9AF29534B2EB4C3C962AD9914E729491">
    <w:name w:val="9AF29534B2EB4C3C962AD9914E729491"/>
    <w:rsid w:val="005A5CA0"/>
  </w:style>
  <w:style w:type="paragraph" w:customStyle="1" w:styleId="A24D8D87FB534BC7820D1A797FB262AC">
    <w:name w:val="A24D8D87FB534BC7820D1A797FB262AC"/>
    <w:rsid w:val="005A5CA0"/>
  </w:style>
  <w:style w:type="paragraph" w:customStyle="1" w:styleId="E233799D694C4B58B7BEA988BEAAC177">
    <w:name w:val="E233799D694C4B58B7BEA988BEAAC177"/>
    <w:rsid w:val="005A5CA0"/>
  </w:style>
  <w:style w:type="paragraph" w:customStyle="1" w:styleId="453DFC48101E4B4C9AFDF81B199DF842">
    <w:name w:val="453DFC48101E4B4C9AFDF81B199DF842"/>
    <w:rsid w:val="005A5CA0"/>
  </w:style>
  <w:style w:type="paragraph" w:customStyle="1" w:styleId="CA757B2FA4374BD58D1F1219D0230089">
    <w:name w:val="CA757B2FA4374BD58D1F1219D0230089"/>
    <w:rsid w:val="005A5CA0"/>
  </w:style>
  <w:style w:type="paragraph" w:customStyle="1" w:styleId="D702EBA6011F4C05B4D256EB34BF9317">
    <w:name w:val="D702EBA6011F4C05B4D256EB34BF9317"/>
    <w:rsid w:val="005A5CA0"/>
  </w:style>
  <w:style w:type="paragraph" w:customStyle="1" w:styleId="F1182553A7554865BCC6651E2D4559C0">
    <w:name w:val="F1182553A7554865BCC6651E2D4559C0"/>
    <w:rsid w:val="005A5CA0"/>
  </w:style>
  <w:style w:type="paragraph" w:customStyle="1" w:styleId="8D035B41442D4A13933098405C063866">
    <w:name w:val="8D035B41442D4A13933098405C063866"/>
    <w:rsid w:val="005A5CA0"/>
  </w:style>
  <w:style w:type="paragraph" w:customStyle="1" w:styleId="E573B1EE40B44897A748C6CE56E33FF6">
    <w:name w:val="E573B1EE40B44897A748C6CE56E33FF6"/>
    <w:rsid w:val="005A5CA0"/>
  </w:style>
  <w:style w:type="paragraph" w:customStyle="1" w:styleId="E1C51BB4EC864C1AA138B971E52DF38C">
    <w:name w:val="E1C51BB4EC864C1AA138B971E52DF38C"/>
    <w:rsid w:val="005A5CA0"/>
  </w:style>
  <w:style w:type="paragraph" w:customStyle="1" w:styleId="5379B87D5A5C40D589648A2B11906DEE">
    <w:name w:val="5379B87D5A5C40D589648A2B11906DEE"/>
    <w:rsid w:val="005A5CA0"/>
  </w:style>
  <w:style w:type="paragraph" w:customStyle="1" w:styleId="853C3B6EA07345BAAC7BA979EF345BD8">
    <w:name w:val="853C3B6EA07345BAAC7BA979EF345BD8"/>
    <w:rsid w:val="005A5CA0"/>
  </w:style>
  <w:style w:type="paragraph" w:customStyle="1" w:styleId="E40154AD42ED42DBAD82001B61AFBCDE">
    <w:name w:val="E40154AD42ED42DBAD82001B61AFBCDE"/>
    <w:rsid w:val="005A5CA0"/>
  </w:style>
  <w:style w:type="paragraph" w:customStyle="1" w:styleId="58D1ED2FF8EF49C8AB4AFB92C065E62E">
    <w:name w:val="58D1ED2FF8EF49C8AB4AFB92C065E62E"/>
    <w:rsid w:val="005A5CA0"/>
  </w:style>
  <w:style w:type="paragraph" w:customStyle="1" w:styleId="E75ADD86AB2C45C4BE281F1CA87E25CB">
    <w:name w:val="E75ADD86AB2C45C4BE281F1CA87E25CB"/>
    <w:rsid w:val="005A5CA0"/>
  </w:style>
  <w:style w:type="paragraph" w:customStyle="1" w:styleId="1CA6E44339DE464AAC788DDDC1BFEF99">
    <w:name w:val="1CA6E44339DE464AAC788DDDC1BFEF99"/>
    <w:rsid w:val="005A5CA0"/>
  </w:style>
  <w:style w:type="paragraph" w:customStyle="1" w:styleId="3E8D89AB08DF4E479450FA9B23314645">
    <w:name w:val="3E8D89AB08DF4E479450FA9B23314645"/>
    <w:rsid w:val="005A5CA0"/>
  </w:style>
  <w:style w:type="paragraph" w:customStyle="1" w:styleId="9408539BF3D541188593EA731CB8E642">
    <w:name w:val="9408539BF3D541188593EA731CB8E642"/>
    <w:rsid w:val="005A5CA0"/>
  </w:style>
  <w:style w:type="paragraph" w:customStyle="1" w:styleId="7A12615AAD594125894FC339255F0C11">
    <w:name w:val="7A12615AAD594125894FC339255F0C11"/>
    <w:rsid w:val="005A5CA0"/>
  </w:style>
  <w:style w:type="paragraph" w:customStyle="1" w:styleId="8FA5CC5102D1457F803380969C3B564D">
    <w:name w:val="8FA5CC5102D1457F803380969C3B564D"/>
    <w:rsid w:val="005A5CA0"/>
  </w:style>
  <w:style w:type="paragraph" w:customStyle="1" w:styleId="097F8E1C232647E4961E5290EF292B6F">
    <w:name w:val="097F8E1C232647E4961E5290EF292B6F"/>
    <w:rsid w:val="005A5CA0"/>
  </w:style>
  <w:style w:type="paragraph" w:customStyle="1" w:styleId="E086C6E3FEFF43C9A77A47B9A4DA8E8C">
    <w:name w:val="E086C6E3FEFF43C9A77A47B9A4DA8E8C"/>
    <w:rsid w:val="005A5CA0"/>
  </w:style>
  <w:style w:type="paragraph" w:customStyle="1" w:styleId="4280B36C1E334E748EFB06435F5B2DC9">
    <w:name w:val="4280B36C1E334E748EFB06435F5B2DC9"/>
    <w:rsid w:val="005A5CA0"/>
  </w:style>
  <w:style w:type="paragraph" w:customStyle="1" w:styleId="B2295F7CDA1248B495280A0FA826F6CE">
    <w:name w:val="B2295F7CDA1248B495280A0FA826F6CE"/>
    <w:rsid w:val="005A5CA0"/>
  </w:style>
  <w:style w:type="paragraph" w:customStyle="1" w:styleId="B101CD4FB2C94D2E93CC2B3FF320709A">
    <w:name w:val="B101CD4FB2C94D2E93CC2B3FF320709A"/>
    <w:rsid w:val="005A5CA0"/>
  </w:style>
  <w:style w:type="paragraph" w:customStyle="1" w:styleId="48494A0916294E738F2C5A3CED47C0C2">
    <w:name w:val="48494A0916294E738F2C5A3CED47C0C2"/>
    <w:rsid w:val="005A5CA0"/>
  </w:style>
  <w:style w:type="paragraph" w:customStyle="1" w:styleId="AF5A3D0F13F24DD0A3A2818B30D31E33">
    <w:name w:val="AF5A3D0F13F24DD0A3A2818B30D31E33"/>
    <w:rsid w:val="005A5CA0"/>
  </w:style>
  <w:style w:type="paragraph" w:customStyle="1" w:styleId="36020FD8A48A4ED2B4E0462E8F360E22">
    <w:name w:val="36020FD8A48A4ED2B4E0462E8F360E22"/>
    <w:rsid w:val="005A5CA0"/>
  </w:style>
  <w:style w:type="paragraph" w:customStyle="1" w:styleId="F7010C5F955C451499206EE4E2B5D138">
    <w:name w:val="F7010C5F955C451499206EE4E2B5D138"/>
    <w:rsid w:val="005A5CA0"/>
  </w:style>
  <w:style w:type="paragraph" w:customStyle="1" w:styleId="A77BD0EEE0FD4F05AFD77DC29CD45BD8">
    <w:name w:val="A77BD0EEE0FD4F05AFD77DC29CD45BD8"/>
    <w:rsid w:val="005A5CA0"/>
  </w:style>
  <w:style w:type="paragraph" w:customStyle="1" w:styleId="50CDC60551184462979C92B2F92540C3">
    <w:name w:val="50CDC60551184462979C92B2F92540C3"/>
    <w:rsid w:val="005A5CA0"/>
  </w:style>
  <w:style w:type="paragraph" w:customStyle="1" w:styleId="F12C4445CB91424DAA8C64A2FA0305C0">
    <w:name w:val="F12C4445CB91424DAA8C64A2FA0305C0"/>
    <w:rsid w:val="005A5CA0"/>
  </w:style>
  <w:style w:type="paragraph" w:customStyle="1" w:styleId="9700A7262E134602A913E70A064F95F8">
    <w:name w:val="9700A7262E134602A913E70A064F95F8"/>
    <w:rsid w:val="005A5CA0"/>
  </w:style>
  <w:style w:type="paragraph" w:customStyle="1" w:styleId="B2E4BEC8549E48D58BD3F7D556FEBD52">
    <w:name w:val="B2E4BEC8549E48D58BD3F7D556FEBD52"/>
    <w:rsid w:val="005A5CA0"/>
  </w:style>
  <w:style w:type="paragraph" w:customStyle="1" w:styleId="9437F61CD0C14EF89ED65A5E1D2AEEFD">
    <w:name w:val="9437F61CD0C14EF89ED65A5E1D2AEEFD"/>
    <w:rsid w:val="005A5CA0"/>
  </w:style>
  <w:style w:type="paragraph" w:customStyle="1" w:styleId="9BB5651A95C445769CEB0ECF92DAAB6E">
    <w:name w:val="9BB5651A95C445769CEB0ECF92DAAB6E"/>
    <w:rsid w:val="005A5CA0"/>
  </w:style>
  <w:style w:type="paragraph" w:customStyle="1" w:styleId="3B1EEB5B9F2E447799FCC9BDA5191E0B">
    <w:name w:val="3B1EEB5B9F2E447799FCC9BDA5191E0B"/>
    <w:rsid w:val="005A5CA0"/>
  </w:style>
  <w:style w:type="paragraph" w:customStyle="1" w:styleId="D9B724A1E3A146ECB48206D060BEF9B7">
    <w:name w:val="D9B724A1E3A146ECB48206D060BEF9B7"/>
    <w:rsid w:val="005A5CA0"/>
  </w:style>
  <w:style w:type="paragraph" w:customStyle="1" w:styleId="1BE40B73639041F9927DDE88C0AD9F48">
    <w:name w:val="1BE40B73639041F9927DDE88C0AD9F48"/>
    <w:rsid w:val="005A5CA0"/>
  </w:style>
  <w:style w:type="paragraph" w:customStyle="1" w:styleId="1A07F883BC7945D1B53455BFF664B110">
    <w:name w:val="1A07F883BC7945D1B53455BFF664B110"/>
    <w:rsid w:val="005A5CA0"/>
  </w:style>
  <w:style w:type="paragraph" w:customStyle="1" w:styleId="FAAEF4D9F6B44BE7B6AAE42799BB4828">
    <w:name w:val="FAAEF4D9F6B44BE7B6AAE42799BB4828"/>
    <w:rsid w:val="005A5CA0"/>
  </w:style>
  <w:style w:type="paragraph" w:customStyle="1" w:styleId="B08596B8156D4264AB1E4184C6DECF50">
    <w:name w:val="B08596B8156D4264AB1E4184C6DECF50"/>
    <w:rsid w:val="005A5CA0"/>
  </w:style>
  <w:style w:type="paragraph" w:customStyle="1" w:styleId="8C2428DE7E174AD5B4DB6AE35C99E034">
    <w:name w:val="8C2428DE7E174AD5B4DB6AE35C99E034"/>
    <w:rsid w:val="005A5CA0"/>
  </w:style>
  <w:style w:type="paragraph" w:customStyle="1" w:styleId="7B2D22773A5D4A3AB44CCAA43B2573E1">
    <w:name w:val="7B2D22773A5D4A3AB44CCAA43B2573E1"/>
    <w:rsid w:val="005A5CA0"/>
  </w:style>
  <w:style w:type="paragraph" w:customStyle="1" w:styleId="F3968EF98E3E4C9D854EFD22A4F69744">
    <w:name w:val="F3968EF98E3E4C9D854EFD22A4F69744"/>
    <w:rsid w:val="005A5CA0"/>
  </w:style>
  <w:style w:type="paragraph" w:customStyle="1" w:styleId="6159900F4BF649FD8D2750063610E15D">
    <w:name w:val="6159900F4BF649FD8D2750063610E15D"/>
    <w:rsid w:val="005A5CA0"/>
  </w:style>
  <w:style w:type="paragraph" w:customStyle="1" w:styleId="B9DFB3D61BB94CDA9B48533E74B9270B">
    <w:name w:val="B9DFB3D61BB94CDA9B48533E74B9270B"/>
    <w:rsid w:val="005A5CA0"/>
  </w:style>
  <w:style w:type="paragraph" w:customStyle="1" w:styleId="8A022EF5580F4180ABCE0751A3A6EF95">
    <w:name w:val="8A022EF5580F4180ABCE0751A3A6EF95"/>
    <w:rsid w:val="005A5CA0"/>
  </w:style>
  <w:style w:type="paragraph" w:customStyle="1" w:styleId="B587402717C34541A5FF33FDEDA35D8B">
    <w:name w:val="B587402717C34541A5FF33FDEDA35D8B"/>
    <w:rsid w:val="005A5CA0"/>
  </w:style>
  <w:style w:type="paragraph" w:customStyle="1" w:styleId="C92D5E5271B447ADB420351C054AD2BC">
    <w:name w:val="C92D5E5271B447ADB420351C054AD2BC"/>
    <w:rsid w:val="005A5CA0"/>
  </w:style>
  <w:style w:type="paragraph" w:customStyle="1" w:styleId="375E08CC6D484350BADD3BFD034A207E">
    <w:name w:val="375E08CC6D484350BADD3BFD034A207E"/>
    <w:rsid w:val="005A5CA0"/>
  </w:style>
  <w:style w:type="paragraph" w:customStyle="1" w:styleId="D2E0DE398428475FB6773E62016ABDA8">
    <w:name w:val="D2E0DE398428475FB6773E62016ABDA8"/>
    <w:rsid w:val="005A5CA0"/>
  </w:style>
  <w:style w:type="paragraph" w:customStyle="1" w:styleId="86572796FD774A64A0CA908C53736662">
    <w:name w:val="86572796FD774A64A0CA908C53736662"/>
    <w:rsid w:val="005A5CA0"/>
  </w:style>
  <w:style w:type="paragraph" w:customStyle="1" w:styleId="651B4720444C4013BE9FCA91E03D70F6">
    <w:name w:val="651B4720444C4013BE9FCA91E03D70F6"/>
    <w:rsid w:val="005A5CA0"/>
  </w:style>
  <w:style w:type="paragraph" w:customStyle="1" w:styleId="3BE76F02A8CD48D180E79D15725AA707">
    <w:name w:val="3BE76F02A8CD48D180E79D15725AA707"/>
    <w:rsid w:val="005A5CA0"/>
  </w:style>
  <w:style w:type="paragraph" w:customStyle="1" w:styleId="71C14702DE5549FC93388C2341472BE8">
    <w:name w:val="71C14702DE5549FC93388C2341472BE8"/>
    <w:rsid w:val="005A5CA0"/>
  </w:style>
  <w:style w:type="paragraph" w:customStyle="1" w:styleId="6712DABB47544308BBF6F9DE25155F3C">
    <w:name w:val="6712DABB47544308BBF6F9DE25155F3C"/>
    <w:rsid w:val="005A5CA0"/>
  </w:style>
  <w:style w:type="paragraph" w:customStyle="1" w:styleId="B2EE64EF0298458CACAFA884B95A79B3">
    <w:name w:val="B2EE64EF0298458CACAFA884B95A79B3"/>
    <w:rsid w:val="005A5CA0"/>
  </w:style>
  <w:style w:type="paragraph" w:customStyle="1" w:styleId="FD57DD60C8D042F5B156D4D54D6CDB3D">
    <w:name w:val="FD57DD60C8D042F5B156D4D54D6CDB3D"/>
    <w:rsid w:val="005A5CA0"/>
  </w:style>
  <w:style w:type="paragraph" w:customStyle="1" w:styleId="137AB28BC36740459CA0B5AFF81CE874">
    <w:name w:val="137AB28BC36740459CA0B5AFF81CE874"/>
    <w:rsid w:val="005A5CA0"/>
  </w:style>
  <w:style w:type="paragraph" w:customStyle="1" w:styleId="23EE3D55A1E04D1B9E6940492E1EE74B">
    <w:name w:val="23EE3D55A1E04D1B9E6940492E1EE74B"/>
    <w:rsid w:val="005A5CA0"/>
  </w:style>
  <w:style w:type="paragraph" w:customStyle="1" w:styleId="ACB77A2D1833404CA043748F08C87A53">
    <w:name w:val="ACB77A2D1833404CA043748F08C87A53"/>
    <w:rsid w:val="005A5CA0"/>
  </w:style>
  <w:style w:type="paragraph" w:customStyle="1" w:styleId="13D5BB1987D6448B91924AF8BAB4D7E2">
    <w:name w:val="13D5BB1987D6448B91924AF8BAB4D7E2"/>
    <w:rsid w:val="005A5CA0"/>
  </w:style>
  <w:style w:type="paragraph" w:customStyle="1" w:styleId="0DCBE10305A741D981B99CD2F97E80D5">
    <w:name w:val="0DCBE10305A741D981B99CD2F97E80D5"/>
    <w:rsid w:val="005A5CA0"/>
  </w:style>
  <w:style w:type="paragraph" w:customStyle="1" w:styleId="7B4FC098B56D4A248E7DA4C32A66949D">
    <w:name w:val="7B4FC098B56D4A248E7DA4C32A66949D"/>
    <w:rsid w:val="005A5CA0"/>
  </w:style>
  <w:style w:type="paragraph" w:customStyle="1" w:styleId="2B13E0F76B2D42F2A977FD8A5EDD4E0B">
    <w:name w:val="2B13E0F76B2D42F2A977FD8A5EDD4E0B"/>
    <w:rsid w:val="005A5CA0"/>
  </w:style>
  <w:style w:type="paragraph" w:customStyle="1" w:styleId="D75BD3DC95794695B0A5B489CCCF1B6A">
    <w:name w:val="D75BD3DC95794695B0A5B489CCCF1B6A"/>
    <w:rsid w:val="005A5CA0"/>
  </w:style>
  <w:style w:type="paragraph" w:customStyle="1" w:styleId="6FB687D77C864D7389DCDBF09C35D116">
    <w:name w:val="6FB687D77C864D7389DCDBF09C35D116"/>
    <w:rsid w:val="005A5CA0"/>
  </w:style>
  <w:style w:type="paragraph" w:customStyle="1" w:styleId="F72C8CC1C4C24D4EB9BE8A5D0D78EC8A">
    <w:name w:val="F72C8CC1C4C24D4EB9BE8A5D0D78EC8A"/>
    <w:rsid w:val="005A5CA0"/>
  </w:style>
  <w:style w:type="paragraph" w:customStyle="1" w:styleId="EF933DEE574E4BA484752146B5F08638">
    <w:name w:val="EF933DEE574E4BA484752146B5F08638"/>
    <w:rsid w:val="005A5CA0"/>
  </w:style>
  <w:style w:type="paragraph" w:customStyle="1" w:styleId="28A8222AACD9430DBCE805E991236846">
    <w:name w:val="28A8222AACD9430DBCE805E991236846"/>
    <w:rsid w:val="005A5CA0"/>
  </w:style>
  <w:style w:type="paragraph" w:customStyle="1" w:styleId="AE11E115AA2C4F34BB4D1615B3DA5102">
    <w:name w:val="AE11E115AA2C4F34BB4D1615B3DA5102"/>
    <w:rsid w:val="005A5CA0"/>
  </w:style>
  <w:style w:type="paragraph" w:customStyle="1" w:styleId="88464E6D182B4CA6B1BB48A8BE3434ED">
    <w:name w:val="88464E6D182B4CA6B1BB48A8BE3434ED"/>
    <w:rsid w:val="005A5CA0"/>
  </w:style>
  <w:style w:type="paragraph" w:customStyle="1" w:styleId="FB56364821664EA7960B74C2BA2CFCF3">
    <w:name w:val="FB56364821664EA7960B74C2BA2CFCF3"/>
    <w:rsid w:val="005A5CA0"/>
  </w:style>
  <w:style w:type="paragraph" w:customStyle="1" w:styleId="CA7B282516B94F72AAB3B7D5C3B1BBF4">
    <w:name w:val="CA7B282516B94F72AAB3B7D5C3B1BBF4"/>
    <w:rsid w:val="005A5CA0"/>
  </w:style>
  <w:style w:type="paragraph" w:customStyle="1" w:styleId="58E06BE00F04444DB3DA62BBA7073A8E">
    <w:name w:val="58E06BE00F04444DB3DA62BBA7073A8E"/>
    <w:rsid w:val="005A5CA0"/>
  </w:style>
  <w:style w:type="paragraph" w:customStyle="1" w:styleId="786DF72BCDB14C598537E79FC29B1D68">
    <w:name w:val="786DF72BCDB14C598537E79FC29B1D68"/>
    <w:rsid w:val="005A5CA0"/>
  </w:style>
  <w:style w:type="paragraph" w:customStyle="1" w:styleId="B4BC2199B8D9483A99F360933FC91BA9">
    <w:name w:val="B4BC2199B8D9483A99F360933FC91BA9"/>
    <w:rsid w:val="005A5CA0"/>
  </w:style>
  <w:style w:type="paragraph" w:customStyle="1" w:styleId="7358F01EE2884352B3C45D1A0AA69FB0">
    <w:name w:val="7358F01EE2884352B3C45D1A0AA69FB0"/>
    <w:rsid w:val="005A5CA0"/>
  </w:style>
  <w:style w:type="paragraph" w:customStyle="1" w:styleId="EFEA5CAF97134BBB848FF5D3C06C89A2">
    <w:name w:val="EFEA5CAF97134BBB848FF5D3C06C89A2"/>
    <w:rsid w:val="005A5CA0"/>
  </w:style>
  <w:style w:type="paragraph" w:customStyle="1" w:styleId="E36DA65CEB564A0A90FFB8818564CCC2">
    <w:name w:val="E36DA65CEB564A0A90FFB8818564CCC2"/>
    <w:rsid w:val="005A5CA0"/>
  </w:style>
  <w:style w:type="paragraph" w:customStyle="1" w:styleId="7999D436EF6D4B8ABA846C814D699EA4">
    <w:name w:val="7999D436EF6D4B8ABA846C814D699EA4"/>
    <w:rsid w:val="005A5CA0"/>
  </w:style>
  <w:style w:type="paragraph" w:customStyle="1" w:styleId="DE02F0B88D9548B097C12D6A77F35149">
    <w:name w:val="DE02F0B88D9548B097C12D6A77F35149"/>
    <w:rsid w:val="005A5CA0"/>
  </w:style>
  <w:style w:type="paragraph" w:customStyle="1" w:styleId="9B6A6EAA01A74D6D864F1ECB2BDCFB1A">
    <w:name w:val="9B6A6EAA01A74D6D864F1ECB2BDCFB1A"/>
    <w:rsid w:val="005A5CA0"/>
  </w:style>
  <w:style w:type="paragraph" w:customStyle="1" w:styleId="82396DC213F24337AE888D29CEC9B265">
    <w:name w:val="82396DC213F24337AE888D29CEC9B265"/>
    <w:rsid w:val="005A5CA0"/>
  </w:style>
  <w:style w:type="paragraph" w:customStyle="1" w:styleId="C0CF402F9C4D4F96BD7C23B0B304277B">
    <w:name w:val="C0CF402F9C4D4F96BD7C23B0B304277B"/>
    <w:rsid w:val="005A5CA0"/>
  </w:style>
  <w:style w:type="paragraph" w:customStyle="1" w:styleId="00F0348AA9E84093AFD561BCAD6BB526">
    <w:name w:val="00F0348AA9E84093AFD561BCAD6BB526"/>
    <w:rsid w:val="005A5CA0"/>
  </w:style>
  <w:style w:type="paragraph" w:customStyle="1" w:styleId="DD040B252C7A48DAB2C2AD145F8E95D9">
    <w:name w:val="DD040B252C7A48DAB2C2AD145F8E95D9"/>
    <w:rsid w:val="005A5CA0"/>
  </w:style>
  <w:style w:type="paragraph" w:customStyle="1" w:styleId="4EC22BB0FDFB4EEFB8E1081BE2817D2C">
    <w:name w:val="4EC22BB0FDFB4EEFB8E1081BE2817D2C"/>
    <w:rsid w:val="005A5CA0"/>
  </w:style>
  <w:style w:type="paragraph" w:customStyle="1" w:styleId="67F01FF9B3DC42808DF59368ED1C7134">
    <w:name w:val="67F01FF9B3DC42808DF59368ED1C7134"/>
    <w:rsid w:val="005A5CA0"/>
  </w:style>
  <w:style w:type="paragraph" w:customStyle="1" w:styleId="5B03D5CA6FB44FBA8EDA74C28037D4A2">
    <w:name w:val="5B03D5CA6FB44FBA8EDA74C28037D4A2"/>
    <w:rsid w:val="005A5CA0"/>
  </w:style>
  <w:style w:type="paragraph" w:customStyle="1" w:styleId="6F51F47ECC834BA89582E777E11EE206">
    <w:name w:val="6F51F47ECC834BA89582E777E11EE206"/>
    <w:rsid w:val="005A5CA0"/>
  </w:style>
  <w:style w:type="paragraph" w:customStyle="1" w:styleId="159CC01AC12842B4AD2F7EB72D125455">
    <w:name w:val="159CC01AC12842B4AD2F7EB72D125455"/>
    <w:rsid w:val="005A5CA0"/>
  </w:style>
  <w:style w:type="paragraph" w:customStyle="1" w:styleId="6727C877C83E4322BB49467DD36C46E0">
    <w:name w:val="6727C877C83E4322BB49467DD36C46E0"/>
    <w:rsid w:val="005A5CA0"/>
  </w:style>
  <w:style w:type="paragraph" w:customStyle="1" w:styleId="9A6E2FA61B8F4FE694593B6C5D218990">
    <w:name w:val="9A6E2FA61B8F4FE694593B6C5D218990"/>
    <w:rsid w:val="005A5CA0"/>
  </w:style>
  <w:style w:type="paragraph" w:customStyle="1" w:styleId="93D856F2051E4CCEBC2C63F3B689A116">
    <w:name w:val="93D856F2051E4CCEBC2C63F3B689A116"/>
    <w:rsid w:val="005A5CA0"/>
  </w:style>
  <w:style w:type="paragraph" w:customStyle="1" w:styleId="49C3D6A02AA449208E76D1DBC33F5024">
    <w:name w:val="49C3D6A02AA449208E76D1DBC33F5024"/>
    <w:rsid w:val="005A5CA0"/>
  </w:style>
  <w:style w:type="paragraph" w:customStyle="1" w:styleId="32E1414DF711404A93E1A752D104A381">
    <w:name w:val="32E1414DF711404A93E1A752D104A381"/>
    <w:rsid w:val="005A5CA0"/>
  </w:style>
  <w:style w:type="paragraph" w:customStyle="1" w:styleId="C7EF4DD913F74FEA9E9C0EC4F4806089">
    <w:name w:val="C7EF4DD913F74FEA9E9C0EC4F4806089"/>
    <w:rsid w:val="005A5CA0"/>
  </w:style>
  <w:style w:type="paragraph" w:customStyle="1" w:styleId="98647ED3F7AA4DBD9DF9F8C7F41D78EF">
    <w:name w:val="98647ED3F7AA4DBD9DF9F8C7F41D78EF"/>
    <w:rsid w:val="005A5CA0"/>
  </w:style>
  <w:style w:type="paragraph" w:customStyle="1" w:styleId="ECC4BF7959534D3990F8809348BA8D9A">
    <w:name w:val="ECC4BF7959534D3990F8809348BA8D9A"/>
    <w:rsid w:val="005A5CA0"/>
  </w:style>
  <w:style w:type="paragraph" w:customStyle="1" w:styleId="64C21FD69E0C4E899DC23C1C04DFD49E">
    <w:name w:val="64C21FD69E0C4E899DC23C1C04DFD49E"/>
    <w:rsid w:val="005A5CA0"/>
  </w:style>
  <w:style w:type="paragraph" w:customStyle="1" w:styleId="3ECC3597F10E455B828B6A8CFFEE730F">
    <w:name w:val="3ECC3597F10E455B828B6A8CFFEE730F"/>
    <w:rsid w:val="005A5CA0"/>
  </w:style>
  <w:style w:type="paragraph" w:customStyle="1" w:styleId="443729467D444E519A3BF4741FDC9AF8">
    <w:name w:val="443729467D444E519A3BF4741FDC9AF8"/>
    <w:rsid w:val="005A5CA0"/>
  </w:style>
  <w:style w:type="paragraph" w:customStyle="1" w:styleId="7119E35F6388487586889701E9C9198C">
    <w:name w:val="7119E35F6388487586889701E9C9198C"/>
    <w:rsid w:val="005A5CA0"/>
  </w:style>
  <w:style w:type="paragraph" w:customStyle="1" w:styleId="9C9FA8A073DB4A8A8EBF34C0E39BDC66">
    <w:name w:val="9C9FA8A073DB4A8A8EBF34C0E39BDC66"/>
    <w:rsid w:val="005A5CA0"/>
  </w:style>
  <w:style w:type="paragraph" w:customStyle="1" w:styleId="8D33A4D5B4EE42FFA1C86FE6D89DE4BE">
    <w:name w:val="8D33A4D5B4EE42FFA1C86FE6D89DE4BE"/>
    <w:rsid w:val="005A5CA0"/>
  </w:style>
  <w:style w:type="paragraph" w:customStyle="1" w:styleId="1A4D237D2B594A07A2AA4E8B365FBA0C">
    <w:name w:val="1A4D237D2B594A07A2AA4E8B365FBA0C"/>
    <w:rsid w:val="005A5CA0"/>
  </w:style>
  <w:style w:type="paragraph" w:customStyle="1" w:styleId="C429E83789BB488B9E870AB69C26009A">
    <w:name w:val="C429E83789BB488B9E870AB69C26009A"/>
    <w:rsid w:val="005A5CA0"/>
  </w:style>
  <w:style w:type="paragraph" w:customStyle="1" w:styleId="E92B9F9BFA9C4190A764FAE1764C4F67">
    <w:name w:val="E92B9F9BFA9C4190A764FAE1764C4F67"/>
    <w:rsid w:val="005A5CA0"/>
  </w:style>
  <w:style w:type="paragraph" w:customStyle="1" w:styleId="70B73FB61B6F4DF8A5070F0D9B591F33">
    <w:name w:val="70B73FB61B6F4DF8A5070F0D9B591F33"/>
    <w:rsid w:val="005A5CA0"/>
  </w:style>
  <w:style w:type="paragraph" w:customStyle="1" w:styleId="D25E3A71C98A4EE78414689F844E7BE3">
    <w:name w:val="D25E3A71C98A4EE78414689F844E7BE3"/>
    <w:rsid w:val="005A5CA0"/>
  </w:style>
  <w:style w:type="paragraph" w:customStyle="1" w:styleId="5B60246FDD504537A412B6D35DA3D8F1">
    <w:name w:val="5B60246FDD504537A412B6D35DA3D8F1"/>
    <w:rsid w:val="005A5CA0"/>
  </w:style>
  <w:style w:type="paragraph" w:customStyle="1" w:styleId="2C6EEC1F9909444EB37084DB0C7FC99D">
    <w:name w:val="2C6EEC1F9909444EB37084DB0C7FC99D"/>
    <w:rsid w:val="005A5CA0"/>
  </w:style>
  <w:style w:type="paragraph" w:customStyle="1" w:styleId="C38C14073B2B4F9E8EB7C28E61D504E6">
    <w:name w:val="C38C14073B2B4F9E8EB7C28E61D504E6"/>
    <w:rsid w:val="005A5CA0"/>
  </w:style>
  <w:style w:type="paragraph" w:customStyle="1" w:styleId="C67DC1D9D0264AFC9134A5D48D976466">
    <w:name w:val="C67DC1D9D0264AFC9134A5D48D976466"/>
    <w:rsid w:val="005A5CA0"/>
  </w:style>
  <w:style w:type="paragraph" w:customStyle="1" w:styleId="748EDA8169934E688046E0AF96585E90">
    <w:name w:val="748EDA8169934E688046E0AF96585E90"/>
    <w:rsid w:val="005A5CA0"/>
  </w:style>
  <w:style w:type="paragraph" w:customStyle="1" w:styleId="BCE0C3DB59A64A0E90ADD434DDD9BB43">
    <w:name w:val="BCE0C3DB59A64A0E90ADD434DDD9BB43"/>
    <w:rsid w:val="005A5CA0"/>
  </w:style>
  <w:style w:type="paragraph" w:customStyle="1" w:styleId="A7F3C5D38C5343318782DF7DEF0EA428">
    <w:name w:val="A7F3C5D38C5343318782DF7DEF0EA428"/>
    <w:rsid w:val="005A5CA0"/>
  </w:style>
  <w:style w:type="paragraph" w:customStyle="1" w:styleId="AD259C79AC7148B0A715C0B58029D1F6">
    <w:name w:val="AD259C79AC7148B0A715C0B58029D1F6"/>
    <w:rsid w:val="005A5CA0"/>
  </w:style>
  <w:style w:type="paragraph" w:customStyle="1" w:styleId="F843515BC4084E2CBD1CAEC3C371F70E">
    <w:name w:val="F843515BC4084E2CBD1CAEC3C371F70E"/>
    <w:rsid w:val="005A5CA0"/>
  </w:style>
  <w:style w:type="paragraph" w:customStyle="1" w:styleId="3FEB88CCD10F481FB6F543F3635DA750">
    <w:name w:val="3FEB88CCD10F481FB6F543F3635DA750"/>
    <w:rsid w:val="005A5CA0"/>
  </w:style>
  <w:style w:type="paragraph" w:customStyle="1" w:styleId="D4266FB0379B4C8ABED6F609FDAE7F6C">
    <w:name w:val="D4266FB0379B4C8ABED6F609FDAE7F6C"/>
    <w:rsid w:val="005A5CA0"/>
  </w:style>
  <w:style w:type="paragraph" w:customStyle="1" w:styleId="3189FE1D3D7F469FB6A3FD6DC1DBEC8F">
    <w:name w:val="3189FE1D3D7F469FB6A3FD6DC1DBEC8F"/>
    <w:rsid w:val="005A5CA0"/>
  </w:style>
  <w:style w:type="paragraph" w:customStyle="1" w:styleId="2CE4FF44CD9C47048FFB144AD7E0DEC7">
    <w:name w:val="2CE4FF44CD9C47048FFB144AD7E0DEC7"/>
    <w:rsid w:val="005A5CA0"/>
  </w:style>
  <w:style w:type="paragraph" w:customStyle="1" w:styleId="06763C85B8BA4D1FA8F2A7FAFAF2FCC2">
    <w:name w:val="06763C85B8BA4D1FA8F2A7FAFAF2FCC2"/>
    <w:rsid w:val="005A5CA0"/>
  </w:style>
  <w:style w:type="paragraph" w:customStyle="1" w:styleId="0974635EDBB443EF866C6F163B8B6CED">
    <w:name w:val="0974635EDBB443EF866C6F163B8B6CED"/>
    <w:rsid w:val="005A5CA0"/>
  </w:style>
  <w:style w:type="paragraph" w:customStyle="1" w:styleId="87967F240E8C456BAD156C0B60489747">
    <w:name w:val="87967F240E8C456BAD156C0B60489747"/>
    <w:rsid w:val="005A5CA0"/>
  </w:style>
  <w:style w:type="paragraph" w:customStyle="1" w:styleId="DCEF3EAFEA8F4224944CF672F1D7295C">
    <w:name w:val="DCEF3EAFEA8F4224944CF672F1D7295C"/>
    <w:rsid w:val="005A5CA0"/>
  </w:style>
  <w:style w:type="paragraph" w:customStyle="1" w:styleId="F369B52215FE4CF0A913B00AF3680AF6">
    <w:name w:val="F369B52215FE4CF0A913B00AF3680AF6"/>
    <w:rsid w:val="005A5CA0"/>
  </w:style>
  <w:style w:type="paragraph" w:customStyle="1" w:styleId="E7598763C3864E4EBE8056D7586FFDC2">
    <w:name w:val="E7598763C3864E4EBE8056D7586FFDC2"/>
    <w:rsid w:val="005A5CA0"/>
  </w:style>
  <w:style w:type="paragraph" w:customStyle="1" w:styleId="F0BB2527DD1540C8B84513A8A98215D0">
    <w:name w:val="F0BB2527DD1540C8B84513A8A98215D0"/>
    <w:rsid w:val="005A5CA0"/>
  </w:style>
  <w:style w:type="paragraph" w:customStyle="1" w:styleId="FDFE7A2F78824C0DBE5BE63C3085C9CC">
    <w:name w:val="FDFE7A2F78824C0DBE5BE63C3085C9CC"/>
    <w:rsid w:val="005A5CA0"/>
  </w:style>
  <w:style w:type="paragraph" w:customStyle="1" w:styleId="7E39B78DA2E8427DB32A180459964458">
    <w:name w:val="7E39B78DA2E8427DB32A180459964458"/>
    <w:rsid w:val="005A5CA0"/>
  </w:style>
  <w:style w:type="paragraph" w:customStyle="1" w:styleId="C8A9C3CE012E4E93BF135CC7DA49A10B">
    <w:name w:val="C8A9C3CE012E4E93BF135CC7DA49A10B"/>
    <w:rsid w:val="005A5CA0"/>
  </w:style>
  <w:style w:type="paragraph" w:customStyle="1" w:styleId="9B744799537E4BF48D984AAB1F1955EF">
    <w:name w:val="9B744799537E4BF48D984AAB1F1955EF"/>
    <w:rsid w:val="005A5CA0"/>
  </w:style>
  <w:style w:type="paragraph" w:customStyle="1" w:styleId="51D28AAB61324071A160BB1B7C990EA9">
    <w:name w:val="51D28AAB61324071A160BB1B7C990EA9"/>
    <w:rsid w:val="005A5CA0"/>
  </w:style>
  <w:style w:type="paragraph" w:customStyle="1" w:styleId="E22FF69AD16348779298DA1EAC3A3C56">
    <w:name w:val="E22FF69AD16348779298DA1EAC3A3C56"/>
    <w:rsid w:val="005A5CA0"/>
  </w:style>
  <w:style w:type="paragraph" w:customStyle="1" w:styleId="A64C9ECA0ABF4206A2362A26ED88E308">
    <w:name w:val="A64C9ECA0ABF4206A2362A26ED88E308"/>
    <w:rsid w:val="005A5CA0"/>
  </w:style>
  <w:style w:type="paragraph" w:customStyle="1" w:styleId="BA49B9B07FD54CD2B4E6895637D3BB57">
    <w:name w:val="BA49B9B07FD54CD2B4E6895637D3BB57"/>
    <w:rsid w:val="005A5CA0"/>
  </w:style>
  <w:style w:type="paragraph" w:customStyle="1" w:styleId="BE90D14F950242269DB48D8303A1F3DD">
    <w:name w:val="BE90D14F950242269DB48D8303A1F3DD"/>
    <w:rsid w:val="005A5CA0"/>
  </w:style>
  <w:style w:type="paragraph" w:customStyle="1" w:styleId="C02A1B52BB7D4D6FADCF49577A3885E6">
    <w:name w:val="C02A1B52BB7D4D6FADCF49577A3885E6"/>
    <w:rsid w:val="005A5CA0"/>
  </w:style>
  <w:style w:type="paragraph" w:customStyle="1" w:styleId="F2B4B068D82A42BB845B5C760A0DA9E2">
    <w:name w:val="F2B4B068D82A42BB845B5C760A0DA9E2"/>
    <w:rsid w:val="005A5CA0"/>
  </w:style>
  <w:style w:type="paragraph" w:customStyle="1" w:styleId="AF462D9236224D35A9A78B2D5D29D93D">
    <w:name w:val="AF462D9236224D35A9A78B2D5D29D93D"/>
    <w:rsid w:val="005A5CA0"/>
  </w:style>
  <w:style w:type="paragraph" w:customStyle="1" w:styleId="AA09E561400444A8A77F775F25D8A3EC">
    <w:name w:val="AA09E561400444A8A77F775F25D8A3EC"/>
    <w:rsid w:val="005A5CA0"/>
  </w:style>
  <w:style w:type="paragraph" w:customStyle="1" w:styleId="3762ACD3C31C4E11B80E7F3DCBDAB16C">
    <w:name w:val="3762ACD3C31C4E11B80E7F3DCBDAB16C"/>
    <w:rsid w:val="005A5CA0"/>
  </w:style>
  <w:style w:type="paragraph" w:customStyle="1" w:styleId="45936BE3D8DC45D8B1B11E0C6C40B9F0">
    <w:name w:val="45936BE3D8DC45D8B1B11E0C6C40B9F0"/>
    <w:rsid w:val="005A5CA0"/>
  </w:style>
  <w:style w:type="paragraph" w:customStyle="1" w:styleId="0BBCE1EA7273429B9E3637C8C88764AA">
    <w:name w:val="0BBCE1EA7273429B9E3637C8C88764AA"/>
    <w:rsid w:val="005A5CA0"/>
  </w:style>
  <w:style w:type="paragraph" w:customStyle="1" w:styleId="E4AE4E3C74CC4567BF4580E0C048F886">
    <w:name w:val="E4AE4E3C74CC4567BF4580E0C048F886"/>
    <w:rsid w:val="005A5CA0"/>
  </w:style>
  <w:style w:type="paragraph" w:customStyle="1" w:styleId="C78D7D0617ED448B8570566559BD3080">
    <w:name w:val="C78D7D0617ED448B8570566559BD3080"/>
    <w:rsid w:val="005A5CA0"/>
  </w:style>
  <w:style w:type="paragraph" w:customStyle="1" w:styleId="D84347E9F2604A81B6C5D16C8C470D87">
    <w:name w:val="D84347E9F2604A81B6C5D16C8C470D87"/>
    <w:rsid w:val="005A5CA0"/>
  </w:style>
  <w:style w:type="paragraph" w:customStyle="1" w:styleId="12FAC7036897404AB07456705E0324BE">
    <w:name w:val="12FAC7036897404AB07456705E0324BE"/>
    <w:rsid w:val="005A5CA0"/>
  </w:style>
  <w:style w:type="paragraph" w:customStyle="1" w:styleId="F2A59064CB72498D98969331814862D3">
    <w:name w:val="F2A59064CB72498D98969331814862D3"/>
    <w:rsid w:val="005A5CA0"/>
  </w:style>
  <w:style w:type="paragraph" w:customStyle="1" w:styleId="A9079EE4CB52459C8EFCF8E2B7CB089D">
    <w:name w:val="A9079EE4CB52459C8EFCF8E2B7CB089D"/>
    <w:rsid w:val="005A5CA0"/>
  </w:style>
  <w:style w:type="paragraph" w:customStyle="1" w:styleId="40A9E298F3C2423F94EB60F69E519439">
    <w:name w:val="40A9E298F3C2423F94EB60F69E519439"/>
    <w:rsid w:val="005A5CA0"/>
  </w:style>
  <w:style w:type="paragraph" w:customStyle="1" w:styleId="F69B18C824FE4AF2A4E88E51184EAA24">
    <w:name w:val="F69B18C824FE4AF2A4E88E51184EAA24"/>
    <w:rsid w:val="005A5CA0"/>
  </w:style>
  <w:style w:type="paragraph" w:customStyle="1" w:styleId="8F9494E33AA4432286266B71AF272248">
    <w:name w:val="8F9494E33AA4432286266B71AF272248"/>
    <w:rsid w:val="005A5CA0"/>
  </w:style>
  <w:style w:type="paragraph" w:customStyle="1" w:styleId="54C96180938947A890486C88748F7208">
    <w:name w:val="54C96180938947A890486C88748F7208"/>
    <w:rsid w:val="005A5CA0"/>
  </w:style>
  <w:style w:type="paragraph" w:customStyle="1" w:styleId="FB4FC6A60B0A4DB8BFE09CFDC8D19214">
    <w:name w:val="FB4FC6A60B0A4DB8BFE09CFDC8D19214"/>
    <w:rsid w:val="005A5CA0"/>
  </w:style>
  <w:style w:type="paragraph" w:customStyle="1" w:styleId="22243010367647E7851193C7C661CA27">
    <w:name w:val="22243010367647E7851193C7C661CA27"/>
    <w:rsid w:val="005A5CA0"/>
  </w:style>
  <w:style w:type="paragraph" w:customStyle="1" w:styleId="995A9872429B4E7D9EBE59B5AEEA8E26">
    <w:name w:val="995A9872429B4E7D9EBE59B5AEEA8E26"/>
    <w:rsid w:val="005A5CA0"/>
  </w:style>
  <w:style w:type="paragraph" w:customStyle="1" w:styleId="4B830AA09152460282FA26111B6B4238">
    <w:name w:val="4B830AA09152460282FA26111B6B4238"/>
    <w:rsid w:val="005A5CA0"/>
  </w:style>
  <w:style w:type="paragraph" w:customStyle="1" w:styleId="B1EF5B54A30144A3A98B973A0E9547C4">
    <w:name w:val="B1EF5B54A30144A3A98B973A0E9547C4"/>
    <w:rsid w:val="005A5CA0"/>
  </w:style>
  <w:style w:type="paragraph" w:customStyle="1" w:styleId="ED4E88361F804CDCAE4B73B9AD6F4188">
    <w:name w:val="ED4E88361F804CDCAE4B73B9AD6F4188"/>
    <w:rsid w:val="005A5CA0"/>
  </w:style>
  <w:style w:type="paragraph" w:customStyle="1" w:styleId="158F95FEA57D4FF1A40C7611B230A929">
    <w:name w:val="158F95FEA57D4FF1A40C7611B230A929"/>
    <w:rsid w:val="005A5CA0"/>
  </w:style>
  <w:style w:type="paragraph" w:customStyle="1" w:styleId="BBEF2F9B7D41415684669B7B5CC1B618">
    <w:name w:val="BBEF2F9B7D41415684669B7B5CC1B618"/>
    <w:rsid w:val="005A5CA0"/>
  </w:style>
  <w:style w:type="paragraph" w:customStyle="1" w:styleId="527A50971CD24BFD9BF8F45EDBB2A7E1">
    <w:name w:val="527A50971CD24BFD9BF8F45EDBB2A7E1"/>
    <w:rsid w:val="005A5CA0"/>
  </w:style>
  <w:style w:type="paragraph" w:customStyle="1" w:styleId="60B5D49DE7B9497CA5E38BF75A0CDE4B">
    <w:name w:val="60B5D49DE7B9497CA5E38BF75A0CDE4B"/>
    <w:rsid w:val="003E00A2"/>
  </w:style>
  <w:style w:type="paragraph" w:customStyle="1" w:styleId="3340337BE2704DE5956138AEAD2212EC">
    <w:name w:val="3340337BE2704DE5956138AEAD2212EC"/>
    <w:rsid w:val="003E00A2"/>
  </w:style>
  <w:style w:type="paragraph" w:customStyle="1" w:styleId="DE76FD3DCE3946EB9CEAC2E2B62D1DF9">
    <w:name w:val="DE76FD3DCE3946EB9CEAC2E2B62D1DF9"/>
    <w:rsid w:val="003E00A2"/>
  </w:style>
  <w:style w:type="paragraph" w:customStyle="1" w:styleId="A3BF4EB997A44770A8D7A71697ADEEB1">
    <w:name w:val="A3BF4EB997A44770A8D7A71697ADEEB1"/>
    <w:rsid w:val="003E00A2"/>
  </w:style>
  <w:style w:type="paragraph" w:customStyle="1" w:styleId="0ECD212956184B83BB621A8372336B0F">
    <w:name w:val="0ECD212956184B83BB621A8372336B0F"/>
    <w:rsid w:val="003E00A2"/>
  </w:style>
  <w:style w:type="paragraph" w:customStyle="1" w:styleId="2306BB7D34CA462F90E06706B71B7E95">
    <w:name w:val="2306BB7D34CA462F90E06706B71B7E95"/>
    <w:rsid w:val="003E00A2"/>
  </w:style>
  <w:style w:type="paragraph" w:customStyle="1" w:styleId="BBDA0AAC08C44087ACDE0FCAEA9C2EB2">
    <w:name w:val="BBDA0AAC08C44087ACDE0FCAEA9C2EB2"/>
    <w:rsid w:val="003E00A2"/>
  </w:style>
  <w:style w:type="paragraph" w:customStyle="1" w:styleId="275607119FD34A16BDB060BF90A974C9">
    <w:name w:val="275607119FD34A16BDB060BF90A974C9"/>
    <w:rsid w:val="003E00A2"/>
  </w:style>
  <w:style w:type="paragraph" w:customStyle="1" w:styleId="AA00204243E94C3FB5B11A9238C29FDF">
    <w:name w:val="AA00204243E94C3FB5B11A9238C29FDF"/>
    <w:rsid w:val="003E00A2"/>
  </w:style>
  <w:style w:type="paragraph" w:customStyle="1" w:styleId="02CB16F3F134415EB83CB7B738122745">
    <w:name w:val="02CB16F3F134415EB83CB7B738122745"/>
    <w:rsid w:val="003E00A2"/>
  </w:style>
  <w:style w:type="paragraph" w:customStyle="1" w:styleId="FD5324E62E0B4BBD90CE6895440978C9">
    <w:name w:val="FD5324E62E0B4BBD90CE6895440978C9"/>
    <w:rsid w:val="003E00A2"/>
  </w:style>
  <w:style w:type="paragraph" w:customStyle="1" w:styleId="E9A7E94669A84AD8A0BD9F3A1180DE20">
    <w:name w:val="E9A7E94669A84AD8A0BD9F3A1180DE20"/>
    <w:rsid w:val="003E00A2"/>
  </w:style>
  <w:style w:type="paragraph" w:customStyle="1" w:styleId="769B9D076DF94B8FB317EC3E663952B2">
    <w:name w:val="769B9D076DF94B8FB317EC3E663952B2"/>
    <w:rsid w:val="003E00A2"/>
  </w:style>
  <w:style w:type="paragraph" w:customStyle="1" w:styleId="51A691B2033645B29085906A3F7530A9">
    <w:name w:val="51A691B2033645B29085906A3F7530A9"/>
    <w:rsid w:val="003E00A2"/>
  </w:style>
  <w:style w:type="paragraph" w:customStyle="1" w:styleId="077CC27C50C648A7A60C553FFEFC5CE4">
    <w:name w:val="077CC27C50C648A7A60C553FFEFC5CE4"/>
    <w:rsid w:val="003E00A2"/>
  </w:style>
  <w:style w:type="paragraph" w:customStyle="1" w:styleId="B01B0F5B71D24D079C6D90D4F0B55338">
    <w:name w:val="B01B0F5B71D24D079C6D90D4F0B55338"/>
    <w:rsid w:val="003E00A2"/>
  </w:style>
  <w:style w:type="paragraph" w:customStyle="1" w:styleId="0EFF6354EE804D919281EA70EAD71740">
    <w:name w:val="0EFF6354EE804D919281EA70EAD71740"/>
    <w:rsid w:val="003E00A2"/>
  </w:style>
  <w:style w:type="paragraph" w:customStyle="1" w:styleId="AB074952CDC34928955C0CE7E72B4207">
    <w:name w:val="AB074952CDC34928955C0CE7E72B4207"/>
    <w:rsid w:val="003E00A2"/>
  </w:style>
  <w:style w:type="paragraph" w:customStyle="1" w:styleId="5C72410DCB164C329065F63CF43CB324">
    <w:name w:val="5C72410DCB164C329065F63CF43CB324"/>
    <w:rsid w:val="003E00A2"/>
  </w:style>
  <w:style w:type="paragraph" w:customStyle="1" w:styleId="833799574C534F9A86EC90A90C9BC497">
    <w:name w:val="833799574C534F9A86EC90A90C9BC497"/>
    <w:rsid w:val="003E00A2"/>
  </w:style>
  <w:style w:type="paragraph" w:customStyle="1" w:styleId="56D946679D8D4E6A95A469EA3750D9ED">
    <w:name w:val="56D946679D8D4E6A95A469EA3750D9ED"/>
    <w:rsid w:val="003E00A2"/>
  </w:style>
  <w:style w:type="paragraph" w:customStyle="1" w:styleId="0AB1851E38614D56AD2EC74B20560880">
    <w:name w:val="0AB1851E38614D56AD2EC74B20560880"/>
    <w:rsid w:val="003E00A2"/>
  </w:style>
  <w:style w:type="paragraph" w:customStyle="1" w:styleId="972A2B1AB0D44B0BB2FA80C568A5547C">
    <w:name w:val="972A2B1AB0D44B0BB2FA80C568A5547C"/>
    <w:rsid w:val="003E00A2"/>
  </w:style>
  <w:style w:type="paragraph" w:customStyle="1" w:styleId="CD5C6981F0674050818C88DD68048376">
    <w:name w:val="CD5C6981F0674050818C88DD68048376"/>
    <w:rsid w:val="003E00A2"/>
  </w:style>
  <w:style w:type="paragraph" w:customStyle="1" w:styleId="ECB4456EB05046849F326B4917DF8229">
    <w:name w:val="ECB4456EB05046849F326B4917DF8229"/>
    <w:rsid w:val="003E00A2"/>
  </w:style>
  <w:style w:type="paragraph" w:customStyle="1" w:styleId="512F2BC5C9C142C38B4BE5ED02AB38A4">
    <w:name w:val="512F2BC5C9C142C38B4BE5ED02AB38A4"/>
    <w:rsid w:val="003E00A2"/>
  </w:style>
  <w:style w:type="paragraph" w:customStyle="1" w:styleId="D8CDFE57E1CC47C2951FFEA98C34266D">
    <w:name w:val="D8CDFE57E1CC47C2951FFEA98C34266D"/>
    <w:rsid w:val="003E00A2"/>
  </w:style>
  <w:style w:type="paragraph" w:customStyle="1" w:styleId="2C93A6CA1B61458BA9C0AAC15B7B6A4F">
    <w:name w:val="2C93A6CA1B61458BA9C0AAC15B7B6A4F"/>
    <w:rsid w:val="003E00A2"/>
  </w:style>
  <w:style w:type="paragraph" w:customStyle="1" w:styleId="B85DDC40E0094095A5B02E22094DDC07">
    <w:name w:val="B85DDC40E0094095A5B02E22094DDC07"/>
    <w:rsid w:val="003E00A2"/>
  </w:style>
  <w:style w:type="paragraph" w:customStyle="1" w:styleId="D08D8C978FA84F3D92E44FE67BA3E99C">
    <w:name w:val="D08D8C978FA84F3D92E44FE67BA3E99C"/>
    <w:rsid w:val="003E00A2"/>
  </w:style>
  <w:style w:type="paragraph" w:customStyle="1" w:styleId="E75FB049A48E44E481C755ED1F55BF0A">
    <w:name w:val="E75FB049A48E44E481C755ED1F55BF0A"/>
    <w:rsid w:val="003E00A2"/>
  </w:style>
  <w:style w:type="paragraph" w:customStyle="1" w:styleId="7F0668DD45E743F88D32EF1282EB2694">
    <w:name w:val="7F0668DD45E743F88D32EF1282EB2694"/>
    <w:rsid w:val="003E00A2"/>
  </w:style>
  <w:style w:type="paragraph" w:customStyle="1" w:styleId="C2A70F085C0E475DBA6E7710C70B9091">
    <w:name w:val="C2A70F085C0E475DBA6E7710C70B9091"/>
    <w:rsid w:val="003E00A2"/>
  </w:style>
  <w:style w:type="paragraph" w:customStyle="1" w:styleId="F67902791BFA491C959AAC2A64A8F861">
    <w:name w:val="F67902791BFA491C959AAC2A64A8F861"/>
    <w:rsid w:val="003E00A2"/>
  </w:style>
  <w:style w:type="paragraph" w:customStyle="1" w:styleId="84BBEF8D03B440209D1444EC0B39101B">
    <w:name w:val="84BBEF8D03B440209D1444EC0B39101B"/>
    <w:rsid w:val="003E00A2"/>
  </w:style>
  <w:style w:type="paragraph" w:customStyle="1" w:styleId="8219C0D4897A4331A8BDE45E409431B6">
    <w:name w:val="8219C0D4897A4331A8BDE45E409431B6"/>
    <w:rsid w:val="003E00A2"/>
  </w:style>
  <w:style w:type="paragraph" w:customStyle="1" w:styleId="B0CF50D0EB3D42AAA04B4261B38441BA">
    <w:name w:val="B0CF50D0EB3D42AAA04B4261B38441BA"/>
    <w:rsid w:val="003E00A2"/>
  </w:style>
  <w:style w:type="paragraph" w:customStyle="1" w:styleId="31EE7BEC3962440FBBF8CDC87802CA50">
    <w:name w:val="31EE7BEC3962440FBBF8CDC87802CA50"/>
    <w:rsid w:val="003E00A2"/>
  </w:style>
  <w:style w:type="paragraph" w:customStyle="1" w:styleId="0CA9DEEB9E824461A240E158DC162DE1">
    <w:name w:val="0CA9DEEB9E824461A240E158DC162DE1"/>
    <w:rsid w:val="003E00A2"/>
  </w:style>
  <w:style w:type="paragraph" w:customStyle="1" w:styleId="911CDE8F0B264714B1CC91450B7C3AD0">
    <w:name w:val="911CDE8F0B264714B1CC91450B7C3AD0"/>
    <w:rsid w:val="003E00A2"/>
  </w:style>
  <w:style w:type="paragraph" w:customStyle="1" w:styleId="80AC356FB0C14F958C13365388A98381">
    <w:name w:val="80AC356FB0C14F958C13365388A98381"/>
    <w:rsid w:val="003E00A2"/>
  </w:style>
  <w:style w:type="paragraph" w:customStyle="1" w:styleId="88EE5298747C484282FDC35007D7544F">
    <w:name w:val="88EE5298747C484282FDC35007D7544F"/>
    <w:rsid w:val="003E00A2"/>
  </w:style>
  <w:style w:type="paragraph" w:customStyle="1" w:styleId="47FEC80672A944CBA582BD1149B0BCE3">
    <w:name w:val="47FEC80672A944CBA582BD1149B0BCE3"/>
    <w:rsid w:val="003E00A2"/>
  </w:style>
  <w:style w:type="paragraph" w:customStyle="1" w:styleId="047042C5C2A24DFA84204FAFDF8DBB4D">
    <w:name w:val="047042C5C2A24DFA84204FAFDF8DBB4D"/>
    <w:rsid w:val="003E00A2"/>
  </w:style>
  <w:style w:type="paragraph" w:customStyle="1" w:styleId="28B9555B765049AFBA815B1222BC6240">
    <w:name w:val="28B9555B765049AFBA815B1222BC6240"/>
    <w:rsid w:val="003E00A2"/>
  </w:style>
  <w:style w:type="paragraph" w:customStyle="1" w:styleId="1677338462C247AB89C0D2861B27EB5D">
    <w:name w:val="1677338462C247AB89C0D2861B27EB5D"/>
    <w:rsid w:val="003E00A2"/>
  </w:style>
  <w:style w:type="paragraph" w:customStyle="1" w:styleId="378E1F97890445EA83EB9C8D7D0BE249">
    <w:name w:val="378E1F97890445EA83EB9C8D7D0BE249"/>
    <w:rsid w:val="003E00A2"/>
  </w:style>
  <w:style w:type="paragraph" w:customStyle="1" w:styleId="A8BE2535D6994F5A8FADBA55FDEBD2E9">
    <w:name w:val="A8BE2535D6994F5A8FADBA55FDEBD2E9"/>
    <w:rsid w:val="003E00A2"/>
  </w:style>
  <w:style w:type="paragraph" w:customStyle="1" w:styleId="C724B76EC80843C89633ECB52E77D41B">
    <w:name w:val="C724B76EC80843C89633ECB52E77D41B"/>
    <w:rsid w:val="003E00A2"/>
  </w:style>
  <w:style w:type="paragraph" w:customStyle="1" w:styleId="12DBD5253E8C491F95F3293E41CBE777">
    <w:name w:val="12DBD5253E8C491F95F3293E41CBE777"/>
    <w:rsid w:val="003E00A2"/>
  </w:style>
  <w:style w:type="paragraph" w:customStyle="1" w:styleId="99A1E65862A04B34AD5D8F02BF0FF2BF">
    <w:name w:val="99A1E65862A04B34AD5D8F02BF0FF2BF"/>
    <w:rsid w:val="003E00A2"/>
  </w:style>
  <w:style w:type="paragraph" w:customStyle="1" w:styleId="BEBD1550A9B545329041AC1CE6751E9A">
    <w:name w:val="BEBD1550A9B545329041AC1CE6751E9A"/>
    <w:rsid w:val="003E00A2"/>
  </w:style>
  <w:style w:type="paragraph" w:customStyle="1" w:styleId="6D7CE7BECFF54AB0BBCBE7E4A3E79E98">
    <w:name w:val="6D7CE7BECFF54AB0BBCBE7E4A3E79E98"/>
    <w:rsid w:val="003E00A2"/>
  </w:style>
  <w:style w:type="paragraph" w:customStyle="1" w:styleId="F0E0C364DA1C458691529D372AB1E3D6">
    <w:name w:val="F0E0C364DA1C458691529D372AB1E3D6"/>
    <w:rsid w:val="003E00A2"/>
  </w:style>
  <w:style w:type="paragraph" w:customStyle="1" w:styleId="701828F4775D40BB8946634BE037BE65">
    <w:name w:val="701828F4775D40BB8946634BE037BE65"/>
    <w:rsid w:val="003E00A2"/>
  </w:style>
  <w:style w:type="paragraph" w:customStyle="1" w:styleId="53CE8AF860D14BA2876F0AF4086D924B">
    <w:name w:val="53CE8AF860D14BA2876F0AF4086D924B"/>
    <w:rsid w:val="003E00A2"/>
  </w:style>
  <w:style w:type="paragraph" w:customStyle="1" w:styleId="787526A585B14DF0906586F9FD994726">
    <w:name w:val="787526A585B14DF0906586F9FD994726"/>
    <w:rsid w:val="003E00A2"/>
  </w:style>
  <w:style w:type="paragraph" w:customStyle="1" w:styleId="41E2486EB88E4CD4BC5BBDD8C140D9A3">
    <w:name w:val="41E2486EB88E4CD4BC5BBDD8C140D9A3"/>
    <w:rsid w:val="003E00A2"/>
  </w:style>
  <w:style w:type="paragraph" w:customStyle="1" w:styleId="D7001DAE6E214D57B507C7A35F3F82FF">
    <w:name w:val="D7001DAE6E214D57B507C7A35F3F82FF"/>
    <w:rsid w:val="003E00A2"/>
  </w:style>
  <w:style w:type="paragraph" w:customStyle="1" w:styleId="1FBAA6BFD3CC41B789A6B092CA681872">
    <w:name w:val="1FBAA6BFD3CC41B789A6B092CA681872"/>
    <w:rsid w:val="003E00A2"/>
  </w:style>
  <w:style w:type="paragraph" w:customStyle="1" w:styleId="B318F68335FF4E3EA69D1DE28FD61C44">
    <w:name w:val="B318F68335FF4E3EA69D1DE28FD61C44"/>
    <w:rsid w:val="003E00A2"/>
  </w:style>
  <w:style w:type="paragraph" w:customStyle="1" w:styleId="4736CF8026D14119A4194093ACD8F662">
    <w:name w:val="4736CF8026D14119A4194093ACD8F662"/>
    <w:rsid w:val="003E00A2"/>
  </w:style>
  <w:style w:type="paragraph" w:customStyle="1" w:styleId="A2E8EA3784F344EAB5386AA69B1E4D23">
    <w:name w:val="A2E8EA3784F344EAB5386AA69B1E4D23"/>
    <w:rsid w:val="003E00A2"/>
  </w:style>
  <w:style w:type="paragraph" w:customStyle="1" w:styleId="61A83F417B844D4C9DDA5A427322D4FB">
    <w:name w:val="61A83F417B844D4C9DDA5A427322D4FB"/>
    <w:rsid w:val="003E00A2"/>
  </w:style>
  <w:style w:type="paragraph" w:customStyle="1" w:styleId="226830FBB9C749728CC91416F86289A2">
    <w:name w:val="226830FBB9C749728CC91416F86289A2"/>
    <w:rsid w:val="003E00A2"/>
  </w:style>
  <w:style w:type="paragraph" w:customStyle="1" w:styleId="BBC57C68D70F4F0D806CEDA2A66CE569">
    <w:name w:val="BBC57C68D70F4F0D806CEDA2A66CE569"/>
    <w:rsid w:val="003E00A2"/>
  </w:style>
  <w:style w:type="paragraph" w:customStyle="1" w:styleId="2D7FA24FB9FC4672B93193B7FB5C980E">
    <w:name w:val="2D7FA24FB9FC4672B93193B7FB5C980E"/>
    <w:rsid w:val="003E00A2"/>
  </w:style>
  <w:style w:type="paragraph" w:customStyle="1" w:styleId="129C260924C5414DB6BCC9CB27F80261">
    <w:name w:val="129C260924C5414DB6BCC9CB27F80261"/>
    <w:rsid w:val="003E00A2"/>
  </w:style>
  <w:style w:type="paragraph" w:customStyle="1" w:styleId="6A74607165754D3D95B45439658C0D9E">
    <w:name w:val="6A74607165754D3D95B45439658C0D9E"/>
    <w:rsid w:val="003E00A2"/>
  </w:style>
  <w:style w:type="paragraph" w:customStyle="1" w:styleId="35AC7181E16B45BEAF8199C9E1449964">
    <w:name w:val="35AC7181E16B45BEAF8199C9E1449964"/>
    <w:rsid w:val="003E00A2"/>
  </w:style>
  <w:style w:type="paragraph" w:customStyle="1" w:styleId="C490E5BB1FB14534B272BA796BCB4846">
    <w:name w:val="C490E5BB1FB14534B272BA796BCB4846"/>
    <w:rsid w:val="003E00A2"/>
  </w:style>
  <w:style w:type="paragraph" w:customStyle="1" w:styleId="33CFAF40E4E04495AD8AB0E78BC428E5">
    <w:name w:val="33CFAF40E4E04495AD8AB0E78BC428E5"/>
    <w:rsid w:val="003E00A2"/>
  </w:style>
  <w:style w:type="paragraph" w:customStyle="1" w:styleId="5F27DF2A065D4918912E408066B305F4">
    <w:name w:val="5F27DF2A065D4918912E408066B305F4"/>
    <w:rsid w:val="003E00A2"/>
  </w:style>
  <w:style w:type="paragraph" w:customStyle="1" w:styleId="7975A3A6793446C59A0CAFE9E6C02310">
    <w:name w:val="7975A3A6793446C59A0CAFE9E6C02310"/>
    <w:rsid w:val="003E00A2"/>
  </w:style>
  <w:style w:type="paragraph" w:customStyle="1" w:styleId="C3B1EF414A0F4B63B2553BC663152BFE">
    <w:name w:val="C3B1EF414A0F4B63B2553BC663152BFE"/>
    <w:rsid w:val="003E00A2"/>
  </w:style>
  <w:style w:type="paragraph" w:customStyle="1" w:styleId="A36484A86FFD4350BCC74F6B85D11833">
    <w:name w:val="A36484A86FFD4350BCC74F6B85D11833"/>
    <w:rsid w:val="003E00A2"/>
  </w:style>
  <w:style w:type="paragraph" w:customStyle="1" w:styleId="FF5A8D990DB34B3CB6072688E8C5ABAB">
    <w:name w:val="FF5A8D990DB34B3CB6072688E8C5ABAB"/>
    <w:rsid w:val="003E00A2"/>
  </w:style>
  <w:style w:type="paragraph" w:customStyle="1" w:styleId="C8C70F01822A4B568330ADD0234CA47A">
    <w:name w:val="C8C70F01822A4B568330ADD0234CA47A"/>
    <w:rsid w:val="003E00A2"/>
  </w:style>
  <w:style w:type="paragraph" w:customStyle="1" w:styleId="7B44F63E945D4513980C06B64A3F49DE">
    <w:name w:val="7B44F63E945D4513980C06B64A3F49DE"/>
    <w:rsid w:val="003E00A2"/>
  </w:style>
  <w:style w:type="paragraph" w:customStyle="1" w:styleId="8436113928934D238E5657F671AB11F5">
    <w:name w:val="8436113928934D238E5657F671AB11F5"/>
    <w:rsid w:val="003E00A2"/>
  </w:style>
  <w:style w:type="paragraph" w:customStyle="1" w:styleId="16D5BD0B985D4D069226177BF235BAF0">
    <w:name w:val="16D5BD0B985D4D069226177BF235BAF0"/>
    <w:rsid w:val="003E00A2"/>
  </w:style>
  <w:style w:type="paragraph" w:customStyle="1" w:styleId="A5F6CC5CCE014E39AB99FE0C51D8DF81">
    <w:name w:val="A5F6CC5CCE014E39AB99FE0C51D8DF81"/>
    <w:rsid w:val="003E00A2"/>
  </w:style>
  <w:style w:type="paragraph" w:customStyle="1" w:styleId="CDA40D399082415FBF423AABD5F83882">
    <w:name w:val="CDA40D399082415FBF423AABD5F83882"/>
    <w:rsid w:val="003E00A2"/>
  </w:style>
  <w:style w:type="paragraph" w:customStyle="1" w:styleId="9AB2FB7AD60446E5ADCCFACE33416B1D">
    <w:name w:val="9AB2FB7AD60446E5ADCCFACE33416B1D"/>
    <w:rsid w:val="003E00A2"/>
  </w:style>
  <w:style w:type="paragraph" w:customStyle="1" w:styleId="A1282766A2D54F0CA473BC24F32A08D9">
    <w:name w:val="A1282766A2D54F0CA473BC24F32A08D9"/>
    <w:rsid w:val="003E00A2"/>
  </w:style>
  <w:style w:type="paragraph" w:customStyle="1" w:styleId="D14AFB63FA024278A8096EEA06A3D6FD">
    <w:name w:val="D14AFB63FA024278A8096EEA06A3D6FD"/>
    <w:rsid w:val="003E00A2"/>
  </w:style>
  <w:style w:type="paragraph" w:customStyle="1" w:styleId="D2C5D08FCEF740FAA865D1D0CDF3E665">
    <w:name w:val="D2C5D08FCEF740FAA865D1D0CDF3E665"/>
    <w:rsid w:val="003E00A2"/>
  </w:style>
  <w:style w:type="paragraph" w:customStyle="1" w:styleId="31CA73A17D674711BA25D0A3BFC62BAA">
    <w:name w:val="31CA73A17D674711BA25D0A3BFC62BAA"/>
    <w:rsid w:val="003E00A2"/>
  </w:style>
  <w:style w:type="paragraph" w:customStyle="1" w:styleId="A948C8503A5748CC935408282C87953A">
    <w:name w:val="A948C8503A5748CC935408282C87953A"/>
    <w:rsid w:val="003E00A2"/>
  </w:style>
  <w:style w:type="paragraph" w:customStyle="1" w:styleId="369DC65D8A364BF8BF20A3059AE660C2">
    <w:name w:val="369DC65D8A364BF8BF20A3059AE660C2"/>
    <w:rsid w:val="003E00A2"/>
  </w:style>
  <w:style w:type="paragraph" w:customStyle="1" w:styleId="340668B0ED6F4856BEFC2D92DE46B66B">
    <w:name w:val="340668B0ED6F4856BEFC2D92DE46B66B"/>
    <w:rsid w:val="003E00A2"/>
  </w:style>
  <w:style w:type="paragraph" w:customStyle="1" w:styleId="18A0B34D57BD4A62A59757DA6D85BBCA">
    <w:name w:val="18A0B34D57BD4A62A59757DA6D85BBCA"/>
    <w:rsid w:val="003E00A2"/>
  </w:style>
  <w:style w:type="paragraph" w:customStyle="1" w:styleId="8A3B335AC55442ADBADC92A519AC1108">
    <w:name w:val="8A3B335AC55442ADBADC92A519AC1108"/>
    <w:rsid w:val="003E00A2"/>
  </w:style>
  <w:style w:type="paragraph" w:customStyle="1" w:styleId="D1DB95FA47A748F59D7986B48A36CA57">
    <w:name w:val="D1DB95FA47A748F59D7986B48A36CA57"/>
    <w:rsid w:val="003E00A2"/>
  </w:style>
  <w:style w:type="paragraph" w:customStyle="1" w:styleId="924005F2E2B94085AA2E74B75F7BE9C2">
    <w:name w:val="924005F2E2B94085AA2E74B75F7BE9C2"/>
    <w:rsid w:val="003E00A2"/>
  </w:style>
  <w:style w:type="paragraph" w:customStyle="1" w:styleId="A04D60E10CE04966BCAAEC65E48AB352">
    <w:name w:val="A04D60E10CE04966BCAAEC65E48AB352"/>
    <w:rsid w:val="003E00A2"/>
  </w:style>
  <w:style w:type="paragraph" w:customStyle="1" w:styleId="46736293711F49F49BD216B2404F38D7">
    <w:name w:val="46736293711F49F49BD216B2404F38D7"/>
    <w:rsid w:val="003E00A2"/>
  </w:style>
  <w:style w:type="paragraph" w:customStyle="1" w:styleId="165E36ED22214D12929877D4D8674893">
    <w:name w:val="165E36ED22214D12929877D4D8674893"/>
    <w:rsid w:val="003E00A2"/>
  </w:style>
  <w:style w:type="paragraph" w:customStyle="1" w:styleId="FDC96C1FAE1D4F6C93C0BB2A43B9987A">
    <w:name w:val="FDC96C1FAE1D4F6C93C0BB2A43B9987A"/>
    <w:rsid w:val="003E00A2"/>
  </w:style>
  <w:style w:type="paragraph" w:customStyle="1" w:styleId="7948D00341DB4434BF40EE8F5318F898">
    <w:name w:val="7948D00341DB4434BF40EE8F5318F898"/>
    <w:rsid w:val="003E00A2"/>
  </w:style>
  <w:style w:type="paragraph" w:customStyle="1" w:styleId="3C71BA820ABE484B98301AD5D9744988">
    <w:name w:val="3C71BA820ABE484B98301AD5D9744988"/>
    <w:rsid w:val="003E00A2"/>
  </w:style>
  <w:style w:type="paragraph" w:customStyle="1" w:styleId="C6757BB4B10D4E949C53D8FF67F37028">
    <w:name w:val="C6757BB4B10D4E949C53D8FF67F37028"/>
    <w:rsid w:val="003E00A2"/>
  </w:style>
  <w:style w:type="paragraph" w:customStyle="1" w:styleId="052553B1C8E2481AA6D64C1891D09681">
    <w:name w:val="052553B1C8E2481AA6D64C1891D09681"/>
    <w:rsid w:val="003E00A2"/>
  </w:style>
  <w:style w:type="paragraph" w:customStyle="1" w:styleId="7AEFBDA526A84598ACA1B5B620FFA72B">
    <w:name w:val="7AEFBDA526A84598ACA1B5B620FFA72B"/>
    <w:rsid w:val="003E00A2"/>
  </w:style>
  <w:style w:type="paragraph" w:customStyle="1" w:styleId="6CFE16757D334E699C5D19BFF1379C84">
    <w:name w:val="6CFE16757D334E699C5D19BFF1379C84"/>
    <w:rsid w:val="003E00A2"/>
  </w:style>
  <w:style w:type="paragraph" w:customStyle="1" w:styleId="618240AC5BE1484DA01BFF8E626F2989">
    <w:name w:val="618240AC5BE1484DA01BFF8E626F2989"/>
    <w:rsid w:val="003E00A2"/>
  </w:style>
  <w:style w:type="paragraph" w:customStyle="1" w:styleId="BE104A69C93A4483BDDDF3E616C2B722">
    <w:name w:val="BE104A69C93A4483BDDDF3E616C2B722"/>
    <w:rsid w:val="003E00A2"/>
  </w:style>
  <w:style w:type="paragraph" w:customStyle="1" w:styleId="0E84DADC8CB24F7DA1940871295414B0">
    <w:name w:val="0E84DADC8CB24F7DA1940871295414B0"/>
    <w:rsid w:val="003E00A2"/>
  </w:style>
  <w:style w:type="paragraph" w:customStyle="1" w:styleId="7756879B0520483B8799D23DF11784D1">
    <w:name w:val="7756879B0520483B8799D23DF11784D1"/>
    <w:rsid w:val="003E00A2"/>
  </w:style>
  <w:style w:type="paragraph" w:customStyle="1" w:styleId="764C7F25D963499E916F10AC0130C3F1">
    <w:name w:val="764C7F25D963499E916F10AC0130C3F1"/>
    <w:rsid w:val="003E00A2"/>
  </w:style>
  <w:style w:type="paragraph" w:customStyle="1" w:styleId="96A5F5BB71B74B72B321BE50A97E5268">
    <w:name w:val="96A5F5BB71B74B72B321BE50A97E5268"/>
    <w:rsid w:val="003E00A2"/>
  </w:style>
  <w:style w:type="paragraph" w:customStyle="1" w:styleId="8F504044AE4741D0892E3241E472F119">
    <w:name w:val="8F504044AE4741D0892E3241E472F119"/>
    <w:rsid w:val="003E00A2"/>
  </w:style>
  <w:style w:type="paragraph" w:customStyle="1" w:styleId="24EB88100566417CB7F9D1F3A4F3279A">
    <w:name w:val="24EB88100566417CB7F9D1F3A4F3279A"/>
    <w:rsid w:val="003E00A2"/>
  </w:style>
  <w:style w:type="paragraph" w:customStyle="1" w:styleId="EB82F5E5390746F79846908A5742E64D">
    <w:name w:val="EB82F5E5390746F79846908A5742E64D"/>
    <w:rsid w:val="003E00A2"/>
  </w:style>
  <w:style w:type="paragraph" w:customStyle="1" w:styleId="036E30FDC0904FCA92617DC8EC4ED416">
    <w:name w:val="036E30FDC0904FCA92617DC8EC4ED416"/>
    <w:rsid w:val="003E00A2"/>
  </w:style>
  <w:style w:type="paragraph" w:customStyle="1" w:styleId="F5B8C8DFD71E4012B1F5DA08B2F5E598">
    <w:name w:val="F5B8C8DFD71E4012B1F5DA08B2F5E598"/>
    <w:rsid w:val="003E00A2"/>
  </w:style>
  <w:style w:type="paragraph" w:customStyle="1" w:styleId="C86AFF81A5404E0BA604138A40D98F59">
    <w:name w:val="C86AFF81A5404E0BA604138A40D98F59"/>
    <w:rsid w:val="003E00A2"/>
  </w:style>
  <w:style w:type="paragraph" w:customStyle="1" w:styleId="536F44F221CF464FA013FF1665560972">
    <w:name w:val="536F44F221CF464FA013FF1665560972"/>
    <w:rsid w:val="003E00A2"/>
  </w:style>
  <w:style w:type="paragraph" w:customStyle="1" w:styleId="20645560173045FFBF78E431C0162D67">
    <w:name w:val="20645560173045FFBF78E431C0162D67"/>
    <w:rsid w:val="003E00A2"/>
  </w:style>
  <w:style w:type="paragraph" w:customStyle="1" w:styleId="C5A83382594444D78DB3AF637D6FF050">
    <w:name w:val="C5A83382594444D78DB3AF637D6FF050"/>
    <w:rsid w:val="003E00A2"/>
  </w:style>
  <w:style w:type="paragraph" w:customStyle="1" w:styleId="E754F3306A264337A7EF8C0712E8A8F4">
    <w:name w:val="E754F3306A264337A7EF8C0712E8A8F4"/>
    <w:rsid w:val="003E00A2"/>
  </w:style>
  <w:style w:type="paragraph" w:customStyle="1" w:styleId="944DD18BD44B47C4A7FC8B2921C98134">
    <w:name w:val="944DD18BD44B47C4A7FC8B2921C98134"/>
    <w:rsid w:val="003E00A2"/>
  </w:style>
  <w:style w:type="paragraph" w:customStyle="1" w:styleId="A38979DF8ECB4A349BE98F015D008D2D">
    <w:name w:val="A38979DF8ECB4A349BE98F015D008D2D"/>
    <w:rsid w:val="003E00A2"/>
  </w:style>
  <w:style w:type="paragraph" w:customStyle="1" w:styleId="28E49C632CDE4AFCAB0F5759A2111FCA">
    <w:name w:val="28E49C632CDE4AFCAB0F5759A2111FCA"/>
    <w:rsid w:val="003E00A2"/>
  </w:style>
  <w:style w:type="paragraph" w:customStyle="1" w:styleId="E4B33A7CA4C4428EA94C18AA41C464D6">
    <w:name w:val="E4B33A7CA4C4428EA94C18AA41C464D6"/>
    <w:rsid w:val="003E00A2"/>
  </w:style>
  <w:style w:type="paragraph" w:customStyle="1" w:styleId="D1E7888CF83D4238A8059415145FF019">
    <w:name w:val="D1E7888CF83D4238A8059415145FF019"/>
    <w:rsid w:val="003E00A2"/>
  </w:style>
  <w:style w:type="paragraph" w:customStyle="1" w:styleId="C0F8C1D1076B4B3CBFC21CE136B00178">
    <w:name w:val="C0F8C1D1076B4B3CBFC21CE136B00178"/>
    <w:rsid w:val="003E00A2"/>
  </w:style>
  <w:style w:type="paragraph" w:customStyle="1" w:styleId="AC7432FB53354DE08A53FBEF97C4D34A">
    <w:name w:val="AC7432FB53354DE08A53FBEF97C4D34A"/>
    <w:rsid w:val="003E00A2"/>
  </w:style>
  <w:style w:type="paragraph" w:customStyle="1" w:styleId="4415DE245E71471C94249E2FD5FDB04F">
    <w:name w:val="4415DE245E71471C94249E2FD5FDB04F"/>
    <w:rsid w:val="003E00A2"/>
  </w:style>
  <w:style w:type="paragraph" w:customStyle="1" w:styleId="E5C20B93418A4C0F8590051541A569E0">
    <w:name w:val="E5C20B93418A4C0F8590051541A569E0"/>
    <w:rsid w:val="003E00A2"/>
  </w:style>
  <w:style w:type="paragraph" w:customStyle="1" w:styleId="BB53C50633DC49878D669997A0F1ECFD">
    <w:name w:val="BB53C50633DC49878D669997A0F1ECFD"/>
    <w:rsid w:val="003E00A2"/>
  </w:style>
  <w:style w:type="paragraph" w:customStyle="1" w:styleId="2DA6EF6E0C1B479D9B8935675544EAA3">
    <w:name w:val="2DA6EF6E0C1B479D9B8935675544EAA3"/>
    <w:rsid w:val="003E00A2"/>
  </w:style>
  <w:style w:type="paragraph" w:customStyle="1" w:styleId="22441091FC624530BDBBD740C17AF5B5">
    <w:name w:val="22441091FC624530BDBBD740C17AF5B5"/>
    <w:rsid w:val="003E00A2"/>
  </w:style>
  <w:style w:type="paragraph" w:customStyle="1" w:styleId="A87A8F20FF8C4E6795725F3B27964B08">
    <w:name w:val="A87A8F20FF8C4E6795725F3B27964B08"/>
    <w:rsid w:val="003E00A2"/>
  </w:style>
  <w:style w:type="paragraph" w:customStyle="1" w:styleId="6FDBFAD7F674465AB4FDFF9B835C3D04">
    <w:name w:val="6FDBFAD7F674465AB4FDFF9B835C3D04"/>
    <w:rsid w:val="003E00A2"/>
  </w:style>
  <w:style w:type="paragraph" w:customStyle="1" w:styleId="3A79B6DBFA7A40AEBCC75871B89BFC65">
    <w:name w:val="3A79B6DBFA7A40AEBCC75871B89BFC65"/>
    <w:rsid w:val="003E00A2"/>
  </w:style>
  <w:style w:type="paragraph" w:customStyle="1" w:styleId="715DBACFA222428390A094DA3A41A86F">
    <w:name w:val="715DBACFA222428390A094DA3A41A86F"/>
    <w:rsid w:val="003E00A2"/>
  </w:style>
  <w:style w:type="paragraph" w:customStyle="1" w:styleId="884B152806BC440BA07D59270C142542">
    <w:name w:val="884B152806BC440BA07D59270C142542"/>
    <w:rsid w:val="003E00A2"/>
  </w:style>
  <w:style w:type="paragraph" w:customStyle="1" w:styleId="98BA5FF7AB5E437B905E518874392B5B">
    <w:name w:val="98BA5FF7AB5E437B905E518874392B5B"/>
    <w:rsid w:val="003E00A2"/>
  </w:style>
  <w:style w:type="paragraph" w:customStyle="1" w:styleId="370D126E71744398B224D38A385DC4F0">
    <w:name w:val="370D126E71744398B224D38A385DC4F0"/>
    <w:rsid w:val="003E00A2"/>
  </w:style>
  <w:style w:type="paragraph" w:customStyle="1" w:styleId="66F7E040C1D5488ABEACF34F799F9457">
    <w:name w:val="66F7E040C1D5488ABEACF34F799F9457"/>
    <w:rsid w:val="003E00A2"/>
  </w:style>
  <w:style w:type="paragraph" w:customStyle="1" w:styleId="18313518681B49768C73E50601DD9C84">
    <w:name w:val="18313518681B49768C73E50601DD9C84"/>
    <w:rsid w:val="003E00A2"/>
  </w:style>
  <w:style w:type="paragraph" w:customStyle="1" w:styleId="9CC6E067422D416FA2039AFDB03470D1">
    <w:name w:val="9CC6E067422D416FA2039AFDB03470D1"/>
    <w:rsid w:val="003E00A2"/>
  </w:style>
  <w:style w:type="paragraph" w:customStyle="1" w:styleId="D3F736F226614D308E7CB5F9F500806F">
    <w:name w:val="D3F736F226614D308E7CB5F9F500806F"/>
    <w:rsid w:val="003E00A2"/>
  </w:style>
  <w:style w:type="paragraph" w:customStyle="1" w:styleId="6AAEB55B0AA64EE6B6443A04E87EEF95">
    <w:name w:val="6AAEB55B0AA64EE6B6443A04E87EEF95"/>
    <w:rsid w:val="003E00A2"/>
  </w:style>
  <w:style w:type="paragraph" w:customStyle="1" w:styleId="94E13C7725364351BEA251846C2F5175">
    <w:name w:val="94E13C7725364351BEA251846C2F5175"/>
    <w:rsid w:val="003E00A2"/>
  </w:style>
  <w:style w:type="paragraph" w:customStyle="1" w:styleId="92A4EA549A814E6D915A6240BDF5AF35">
    <w:name w:val="92A4EA549A814E6D915A6240BDF5AF35"/>
    <w:rsid w:val="003E00A2"/>
  </w:style>
  <w:style w:type="paragraph" w:customStyle="1" w:styleId="3F074DEC681C4A3AA72EA02B024C76DF">
    <w:name w:val="3F074DEC681C4A3AA72EA02B024C76DF"/>
    <w:rsid w:val="003E00A2"/>
  </w:style>
  <w:style w:type="paragraph" w:customStyle="1" w:styleId="6BA62A6FBD3D48A38DBC0B6824DDF3F4">
    <w:name w:val="6BA62A6FBD3D48A38DBC0B6824DDF3F4"/>
    <w:rsid w:val="003E00A2"/>
  </w:style>
  <w:style w:type="paragraph" w:customStyle="1" w:styleId="303A79F7A8EB4CBDAF9607BC2016952F">
    <w:name w:val="303A79F7A8EB4CBDAF9607BC2016952F"/>
    <w:rsid w:val="003E00A2"/>
  </w:style>
  <w:style w:type="paragraph" w:customStyle="1" w:styleId="9FE0E4E42B3E4212B851EDB27C1DBBBC">
    <w:name w:val="9FE0E4E42B3E4212B851EDB27C1DBBBC"/>
    <w:rsid w:val="003E00A2"/>
  </w:style>
  <w:style w:type="paragraph" w:customStyle="1" w:styleId="FD7E8A80ED6D43D1BD2649D0BC25E2C5">
    <w:name w:val="FD7E8A80ED6D43D1BD2649D0BC25E2C5"/>
    <w:rsid w:val="003E00A2"/>
  </w:style>
  <w:style w:type="paragraph" w:customStyle="1" w:styleId="58E1015AF4394DC3A0FD0CFC590E67DD">
    <w:name w:val="58E1015AF4394DC3A0FD0CFC590E67DD"/>
    <w:rsid w:val="003E00A2"/>
  </w:style>
  <w:style w:type="paragraph" w:customStyle="1" w:styleId="FB027EE528D84E9ABA9734D6FE88CC3F">
    <w:name w:val="FB027EE528D84E9ABA9734D6FE88CC3F"/>
    <w:rsid w:val="003E00A2"/>
  </w:style>
  <w:style w:type="paragraph" w:customStyle="1" w:styleId="682E8B60456B45238A4DE5D7F18BC8D2">
    <w:name w:val="682E8B60456B45238A4DE5D7F18BC8D2"/>
    <w:rsid w:val="003E00A2"/>
  </w:style>
  <w:style w:type="paragraph" w:customStyle="1" w:styleId="3264EE29F54C4376B9571F800DBA47B4">
    <w:name w:val="3264EE29F54C4376B9571F800DBA47B4"/>
    <w:rsid w:val="003E00A2"/>
  </w:style>
  <w:style w:type="paragraph" w:customStyle="1" w:styleId="C86664BA0FEF492783AC29784C4A60E8">
    <w:name w:val="C86664BA0FEF492783AC29784C4A60E8"/>
    <w:rsid w:val="003E00A2"/>
  </w:style>
  <w:style w:type="paragraph" w:customStyle="1" w:styleId="83EAA78C08594759B0D39EEEBD5EF98D">
    <w:name w:val="83EAA78C08594759B0D39EEEBD5EF98D"/>
    <w:rsid w:val="003E00A2"/>
  </w:style>
  <w:style w:type="paragraph" w:customStyle="1" w:styleId="3C4765BF79954C64ACA521AC2A73ADAE">
    <w:name w:val="3C4765BF79954C64ACA521AC2A73ADAE"/>
    <w:rsid w:val="003E00A2"/>
  </w:style>
  <w:style w:type="paragraph" w:customStyle="1" w:styleId="97E85525163B4D01BA18466C5A9157E1">
    <w:name w:val="97E85525163B4D01BA18466C5A9157E1"/>
    <w:rsid w:val="003E00A2"/>
  </w:style>
  <w:style w:type="paragraph" w:customStyle="1" w:styleId="34E684473EEE4FF78B6A17A82F98D7D2">
    <w:name w:val="34E684473EEE4FF78B6A17A82F98D7D2"/>
    <w:rsid w:val="003E00A2"/>
  </w:style>
  <w:style w:type="paragraph" w:customStyle="1" w:styleId="A0F746DF97A84EA3B7F0670F4DB96730">
    <w:name w:val="A0F746DF97A84EA3B7F0670F4DB96730"/>
    <w:rsid w:val="003E00A2"/>
  </w:style>
  <w:style w:type="paragraph" w:customStyle="1" w:styleId="9AB421E4693041DDB68B6866980E628C">
    <w:name w:val="9AB421E4693041DDB68B6866980E628C"/>
    <w:rsid w:val="003E00A2"/>
  </w:style>
  <w:style w:type="paragraph" w:customStyle="1" w:styleId="C5881F20F019418FA4017321ED92F9E8">
    <w:name w:val="C5881F20F019418FA4017321ED92F9E8"/>
    <w:rsid w:val="003E00A2"/>
  </w:style>
  <w:style w:type="paragraph" w:customStyle="1" w:styleId="0528A4618A2748D6B09F823782933607">
    <w:name w:val="0528A4618A2748D6B09F823782933607"/>
    <w:rsid w:val="003E00A2"/>
  </w:style>
  <w:style w:type="paragraph" w:customStyle="1" w:styleId="2DE1E79DE564437A9EF0450CF0F79E6E">
    <w:name w:val="2DE1E79DE564437A9EF0450CF0F79E6E"/>
    <w:rsid w:val="003E00A2"/>
  </w:style>
  <w:style w:type="paragraph" w:customStyle="1" w:styleId="62DDE72961A84A719109C048EC263FA4">
    <w:name w:val="62DDE72961A84A719109C048EC263FA4"/>
    <w:rsid w:val="003E00A2"/>
  </w:style>
  <w:style w:type="paragraph" w:customStyle="1" w:styleId="BDD7D45D281E44F0A5C2F618F77DB91F">
    <w:name w:val="BDD7D45D281E44F0A5C2F618F77DB91F"/>
    <w:rsid w:val="003E00A2"/>
  </w:style>
  <w:style w:type="paragraph" w:customStyle="1" w:styleId="0C217D2C023A4C40800FEE06F8BA1BF6">
    <w:name w:val="0C217D2C023A4C40800FEE06F8BA1BF6"/>
    <w:rsid w:val="003E00A2"/>
  </w:style>
  <w:style w:type="paragraph" w:customStyle="1" w:styleId="0AD341E32C5E48D9A3F70C2C734BCDD1">
    <w:name w:val="0AD341E32C5E48D9A3F70C2C734BCDD1"/>
    <w:rsid w:val="003E00A2"/>
  </w:style>
  <w:style w:type="paragraph" w:customStyle="1" w:styleId="5501FF0B836B4CDE80482A44D02DC6B2">
    <w:name w:val="5501FF0B836B4CDE80482A44D02DC6B2"/>
    <w:rsid w:val="003E00A2"/>
  </w:style>
  <w:style w:type="paragraph" w:customStyle="1" w:styleId="406DB5D4A4AD4426A903D828308C0DC4">
    <w:name w:val="406DB5D4A4AD4426A903D828308C0DC4"/>
    <w:rsid w:val="003E00A2"/>
  </w:style>
  <w:style w:type="paragraph" w:customStyle="1" w:styleId="B4A0698A7D5E4286A0390634BEC9C0A9">
    <w:name w:val="B4A0698A7D5E4286A0390634BEC9C0A9"/>
    <w:rsid w:val="003E00A2"/>
  </w:style>
  <w:style w:type="paragraph" w:customStyle="1" w:styleId="4963389995014098A1E102951EDDACC6">
    <w:name w:val="4963389995014098A1E102951EDDACC6"/>
    <w:rsid w:val="003E00A2"/>
  </w:style>
  <w:style w:type="paragraph" w:customStyle="1" w:styleId="2A057B1A33C94B7A9160A1BE19CBAF10">
    <w:name w:val="2A057B1A33C94B7A9160A1BE19CBAF10"/>
    <w:rsid w:val="003E00A2"/>
  </w:style>
  <w:style w:type="paragraph" w:customStyle="1" w:styleId="B1EB18B293024723BD7FD522B06333AB">
    <w:name w:val="B1EB18B293024723BD7FD522B06333AB"/>
    <w:rsid w:val="003E00A2"/>
  </w:style>
  <w:style w:type="paragraph" w:customStyle="1" w:styleId="F4A75B7198DE4AEFA0913901794E8BEB">
    <w:name w:val="F4A75B7198DE4AEFA0913901794E8BEB"/>
    <w:rsid w:val="003E00A2"/>
  </w:style>
  <w:style w:type="paragraph" w:customStyle="1" w:styleId="F2513090247B4B2C82B6F32370AA5A23">
    <w:name w:val="F2513090247B4B2C82B6F32370AA5A23"/>
    <w:rsid w:val="003E00A2"/>
  </w:style>
  <w:style w:type="paragraph" w:customStyle="1" w:styleId="8D7A1B27474F4EE3B793DEA7C3F50637">
    <w:name w:val="8D7A1B27474F4EE3B793DEA7C3F50637"/>
    <w:rsid w:val="003E00A2"/>
  </w:style>
  <w:style w:type="paragraph" w:customStyle="1" w:styleId="DAAC88EB555B45DF9209AC2B47B012B0">
    <w:name w:val="DAAC88EB555B45DF9209AC2B47B012B0"/>
    <w:rsid w:val="003E00A2"/>
  </w:style>
  <w:style w:type="paragraph" w:customStyle="1" w:styleId="F9CBD6B13948436D869476326F990A76">
    <w:name w:val="F9CBD6B13948436D869476326F990A76"/>
    <w:rsid w:val="003E00A2"/>
  </w:style>
  <w:style w:type="paragraph" w:customStyle="1" w:styleId="88483142DFAC4C989E30F1701A548254">
    <w:name w:val="88483142DFAC4C989E30F1701A548254"/>
    <w:rsid w:val="003E00A2"/>
  </w:style>
  <w:style w:type="paragraph" w:customStyle="1" w:styleId="F6060284DF104DDC83CE6B86B1CA143B">
    <w:name w:val="F6060284DF104DDC83CE6B86B1CA143B"/>
    <w:rsid w:val="003E00A2"/>
  </w:style>
  <w:style w:type="paragraph" w:customStyle="1" w:styleId="A52B170402AB4B8688F30F36342AC64A">
    <w:name w:val="A52B170402AB4B8688F30F36342AC64A"/>
    <w:rsid w:val="003E00A2"/>
  </w:style>
  <w:style w:type="paragraph" w:customStyle="1" w:styleId="4F2BEA7F2EF64934B9F0ED2FB6B7CE6F">
    <w:name w:val="4F2BEA7F2EF64934B9F0ED2FB6B7CE6F"/>
    <w:rsid w:val="003E00A2"/>
  </w:style>
  <w:style w:type="paragraph" w:customStyle="1" w:styleId="6436A0175A96489A9A41C48FD22EAA9C">
    <w:name w:val="6436A0175A96489A9A41C48FD22EAA9C"/>
    <w:rsid w:val="003E00A2"/>
  </w:style>
  <w:style w:type="paragraph" w:customStyle="1" w:styleId="E5386C54280A4E57B1C4B24741134C64">
    <w:name w:val="E5386C54280A4E57B1C4B24741134C64"/>
    <w:rsid w:val="003E00A2"/>
  </w:style>
  <w:style w:type="paragraph" w:customStyle="1" w:styleId="2A73E293E7CF46ADA84A3116E63D9FD4">
    <w:name w:val="2A73E293E7CF46ADA84A3116E63D9FD4"/>
    <w:rsid w:val="003E00A2"/>
  </w:style>
  <w:style w:type="paragraph" w:customStyle="1" w:styleId="6C8540AB2EAC40ACAB7ED3622B2CE6A4">
    <w:name w:val="6C8540AB2EAC40ACAB7ED3622B2CE6A4"/>
    <w:rsid w:val="003E00A2"/>
  </w:style>
  <w:style w:type="paragraph" w:customStyle="1" w:styleId="7E3716BC5AAE4EBF8A1BE7D973D08306">
    <w:name w:val="7E3716BC5AAE4EBF8A1BE7D973D08306"/>
    <w:rsid w:val="003E00A2"/>
  </w:style>
  <w:style w:type="paragraph" w:customStyle="1" w:styleId="1209BA9DCC084C039944D50672FD3F2D">
    <w:name w:val="1209BA9DCC084C039944D50672FD3F2D"/>
    <w:rsid w:val="003E00A2"/>
  </w:style>
  <w:style w:type="paragraph" w:customStyle="1" w:styleId="AB4911AA5C3F4C548BA50717831595E0">
    <w:name w:val="AB4911AA5C3F4C548BA50717831595E0"/>
    <w:rsid w:val="003E00A2"/>
  </w:style>
  <w:style w:type="paragraph" w:customStyle="1" w:styleId="82D3744F97CA4107986C6780AF0E0B65">
    <w:name w:val="82D3744F97CA4107986C6780AF0E0B65"/>
    <w:rsid w:val="003E00A2"/>
  </w:style>
  <w:style w:type="paragraph" w:customStyle="1" w:styleId="93C0EDC1CB6E42B7A82359026B550698">
    <w:name w:val="93C0EDC1CB6E42B7A82359026B550698"/>
    <w:rsid w:val="003E00A2"/>
  </w:style>
  <w:style w:type="paragraph" w:customStyle="1" w:styleId="4764218A1D454AAD9CAF913DDBAF15ED">
    <w:name w:val="4764218A1D454AAD9CAF913DDBAF15ED"/>
    <w:rsid w:val="003E00A2"/>
  </w:style>
  <w:style w:type="paragraph" w:customStyle="1" w:styleId="0802091FFEAC404D8C1AF81467958F69">
    <w:name w:val="0802091FFEAC404D8C1AF81467958F69"/>
    <w:rsid w:val="003E00A2"/>
  </w:style>
  <w:style w:type="paragraph" w:customStyle="1" w:styleId="CAD09A90680D41778E17C13ACB15797D">
    <w:name w:val="CAD09A90680D41778E17C13ACB15797D"/>
    <w:rsid w:val="003E00A2"/>
  </w:style>
  <w:style w:type="paragraph" w:customStyle="1" w:styleId="A284B09E34F4497C9643DA54E0358804">
    <w:name w:val="A284B09E34F4497C9643DA54E0358804"/>
    <w:rsid w:val="003E00A2"/>
  </w:style>
  <w:style w:type="paragraph" w:customStyle="1" w:styleId="CD24D4E42689471C9996B357E450A1BC">
    <w:name w:val="CD24D4E42689471C9996B357E450A1BC"/>
    <w:rsid w:val="003E00A2"/>
  </w:style>
  <w:style w:type="paragraph" w:customStyle="1" w:styleId="0D2849276DBE4FFFB5BF7A442AC23856">
    <w:name w:val="0D2849276DBE4FFFB5BF7A442AC23856"/>
    <w:rsid w:val="003E00A2"/>
  </w:style>
  <w:style w:type="paragraph" w:customStyle="1" w:styleId="8E58D22E23504B838A26C780423C3046">
    <w:name w:val="8E58D22E23504B838A26C780423C3046"/>
    <w:rsid w:val="003E00A2"/>
  </w:style>
  <w:style w:type="paragraph" w:customStyle="1" w:styleId="230157A464CA40378B4258EC818AC43A">
    <w:name w:val="230157A464CA40378B4258EC818AC43A"/>
    <w:rsid w:val="003E00A2"/>
  </w:style>
  <w:style w:type="paragraph" w:customStyle="1" w:styleId="1D75863105D44A44943C198A94BCE963">
    <w:name w:val="1D75863105D44A44943C198A94BCE963"/>
    <w:rsid w:val="003E00A2"/>
  </w:style>
  <w:style w:type="paragraph" w:customStyle="1" w:styleId="69272D07995B4F1E9E945D7AA00AC6A3">
    <w:name w:val="69272D07995B4F1E9E945D7AA00AC6A3"/>
    <w:rsid w:val="003E00A2"/>
  </w:style>
  <w:style w:type="paragraph" w:customStyle="1" w:styleId="BD9EE8E4CABE495692BB2FA12D7EC14A">
    <w:name w:val="BD9EE8E4CABE495692BB2FA12D7EC14A"/>
    <w:rsid w:val="003E00A2"/>
  </w:style>
  <w:style w:type="paragraph" w:customStyle="1" w:styleId="A5A78F2817DC434A9F72A676F6A89F4F">
    <w:name w:val="A5A78F2817DC434A9F72A676F6A89F4F"/>
    <w:rsid w:val="003E00A2"/>
  </w:style>
  <w:style w:type="paragraph" w:customStyle="1" w:styleId="FA5FB04A69A54046B55A85F03C35FF74">
    <w:name w:val="FA5FB04A69A54046B55A85F03C35FF74"/>
    <w:rsid w:val="003E00A2"/>
  </w:style>
  <w:style w:type="paragraph" w:customStyle="1" w:styleId="F32BD0C3482D41D7A2157A46FCB9DB49">
    <w:name w:val="F32BD0C3482D41D7A2157A46FCB9DB49"/>
    <w:rsid w:val="003E00A2"/>
  </w:style>
  <w:style w:type="paragraph" w:customStyle="1" w:styleId="93E70D2A5C8B42BF838B7C96FCD878F6">
    <w:name w:val="93E70D2A5C8B42BF838B7C96FCD878F6"/>
    <w:rsid w:val="003E00A2"/>
  </w:style>
  <w:style w:type="paragraph" w:customStyle="1" w:styleId="2111DD04D374476A84988F3826C3FA6D">
    <w:name w:val="2111DD04D374476A84988F3826C3FA6D"/>
    <w:rsid w:val="003E00A2"/>
  </w:style>
  <w:style w:type="paragraph" w:customStyle="1" w:styleId="4158C8398B3F4243936E099C15A793DB">
    <w:name w:val="4158C8398B3F4243936E099C15A793DB"/>
    <w:rsid w:val="003E00A2"/>
  </w:style>
  <w:style w:type="paragraph" w:customStyle="1" w:styleId="6A5A2003E81D4E478B1A8248969F8C2C">
    <w:name w:val="6A5A2003E81D4E478B1A8248969F8C2C"/>
    <w:rsid w:val="003E00A2"/>
  </w:style>
  <w:style w:type="paragraph" w:customStyle="1" w:styleId="C92E0EB5F5E9472BAA0C802D22D8E50B">
    <w:name w:val="C92E0EB5F5E9472BAA0C802D22D8E50B"/>
    <w:rsid w:val="003E00A2"/>
  </w:style>
  <w:style w:type="paragraph" w:customStyle="1" w:styleId="F292268B083E47F3A1737991AFE1110D">
    <w:name w:val="F292268B083E47F3A1737991AFE1110D"/>
    <w:rsid w:val="003E00A2"/>
  </w:style>
  <w:style w:type="paragraph" w:customStyle="1" w:styleId="001641BA304B4DBEADF2F7BFB7FA19C6">
    <w:name w:val="001641BA304B4DBEADF2F7BFB7FA19C6"/>
    <w:rsid w:val="003E00A2"/>
  </w:style>
  <w:style w:type="paragraph" w:customStyle="1" w:styleId="F4A5D980ABA64255B4E7F6A1DBB79EC4">
    <w:name w:val="F4A5D980ABA64255B4E7F6A1DBB79EC4"/>
    <w:rsid w:val="003E00A2"/>
  </w:style>
  <w:style w:type="paragraph" w:customStyle="1" w:styleId="CE993C25031C428F9D3B14866034128A">
    <w:name w:val="CE993C25031C428F9D3B14866034128A"/>
    <w:rsid w:val="003E00A2"/>
  </w:style>
  <w:style w:type="paragraph" w:customStyle="1" w:styleId="49EB6CBC731147DDBE350E9F2BD6D9F7">
    <w:name w:val="49EB6CBC731147DDBE350E9F2BD6D9F7"/>
    <w:rsid w:val="003E00A2"/>
  </w:style>
  <w:style w:type="paragraph" w:customStyle="1" w:styleId="CA20A605AA104C53BC22C9EC5C75FB99">
    <w:name w:val="CA20A605AA104C53BC22C9EC5C75FB99"/>
    <w:rsid w:val="003E00A2"/>
  </w:style>
  <w:style w:type="paragraph" w:customStyle="1" w:styleId="91D8D1E14D4E414EB71BD2A509B9B79C">
    <w:name w:val="91D8D1E14D4E414EB71BD2A509B9B79C"/>
    <w:rsid w:val="003E00A2"/>
  </w:style>
  <w:style w:type="paragraph" w:customStyle="1" w:styleId="4A9CD9E88122485EB6D39A54687675D3">
    <w:name w:val="4A9CD9E88122485EB6D39A54687675D3"/>
    <w:rsid w:val="003E00A2"/>
  </w:style>
  <w:style w:type="paragraph" w:customStyle="1" w:styleId="39AB900043C1465ABB76240B89037F9E">
    <w:name w:val="39AB900043C1465ABB76240B89037F9E"/>
    <w:rsid w:val="003E00A2"/>
  </w:style>
  <w:style w:type="paragraph" w:customStyle="1" w:styleId="F466C2936A9440E4A4AC308D41DF3ADA">
    <w:name w:val="F466C2936A9440E4A4AC308D41DF3ADA"/>
    <w:rsid w:val="003E00A2"/>
  </w:style>
  <w:style w:type="paragraph" w:customStyle="1" w:styleId="4FA39E3527BA4F5DBE1EF92D756FDCF8">
    <w:name w:val="4FA39E3527BA4F5DBE1EF92D756FDCF8"/>
    <w:rsid w:val="003E00A2"/>
  </w:style>
  <w:style w:type="paragraph" w:customStyle="1" w:styleId="9252C538F9DA4608A7A27FB82FD57AE5">
    <w:name w:val="9252C538F9DA4608A7A27FB82FD57AE5"/>
    <w:rsid w:val="003E00A2"/>
  </w:style>
  <w:style w:type="paragraph" w:customStyle="1" w:styleId="76B10F9441944575938197BBAE4B769C">
    <w:name w:val="76B10F9441944575938197BBAE4B769C"/>
    <w:rsid w:val="003E00A2"/>
  </w:style>
  <w:style w:type="paragraph" w:customStyle="1" w:styleId="5A448C7292FA46BCBEF775223DD3AE49">
    <w:name w:val="5A448C7292FA46BCBEF775223DD3AE49"/>
    <w:rsid w:val="003E00A2"/>
  </w:style>
  <w:style w:type="paragraph" w:customStyle="1" w:styleId="2ECD59DA571E4D5EA5554A43F0517A18">
    <w:name w:val="2ECD59DA571E4D5EA5554A43F0517A18"/>
    <w:rsid w:val="003E00A2"/>
  </w:style>
  <w:style w:type="paragraph" w:customStyle="1" w:styleId="17E72CD637DD4B4883399635C2C946FA">
    <w:name w:val="17E72CD637DD4B4883399635C2C946FA"/>
    <w:rsid w:val="003E00A2"/>
  </w:style>
  <w:style w:type="paragraph" w:customStyle="1" w:styleId="7215213C64E64F9C9EBE1C5F23BEE378">
    <w:name w:val="7215213C64E64F9C9EBE1C5F23BEE378"/>
    <w:rsid w:val="003E00A2"/>
  </w:style>
  <w:style w:type="paragraph" w:customStyle="1" w:styleId="444C1E16F36F4BF6B584835C0A97CD41">
    <w:name w:val="444C1E16F36F4BF6B584835C0A97CD41"/>
    <w:rsid w:val="003E00A2"/>
  </w:style>
  <w:style w:type="paragraph" w:customStyle="1" w:styleId="452C988FBD784FE4A87B381D89CFCF79">
    <w:name w:val="452C988FBD784FE4A87B381D89CFCF79"/>
    <w:rsid w:val="003E00A2"/>
  </w:style>
  <w:style w:type="paragraph" w:customStyle="1" w:styleId="AEA0B41285ED4F1EAC41C26AFD0D910C">
    <w:name w:val="AEA0B41285ED4F1EAC41C26AFD0D910C"/>
    <w:rsid w:val="003E00A2"/>
  </w:style>
  <w:style w:type="paragraph" w:customStyle="1" w:styleId="5FFA3A4168784C458F0FC76E2A7405C1">
    <w:name w:val="5FFA3A4168784C458F0FC76E2A7405C1"/>
    <w:rsid w:val="003E00A2"/>
  </w:style>
  <w:style w:type="paragraph" w:customStyle="1" w:styleId="28B23B9EA64D441D9DA4C993D69929C1">
    <w:name w:val="28B23B9EA64D441D9DA4C993D69929C1"/>
    <w:rsid w:val="003E00A2"/>
  </w:style>
  <w:style w:type="paragraph" w:customStyle="1" w:styleId="6AAA791B8EFF4081996C6E76E9F7A4C5">
    <w:name w:val="6AAA791B8EFF4081996C6E76E9F7A4C5"/>
    <w:rsid w:val="003E00A2"/>
  </w:style>
  <w:style w:type="paragraph" w:customStyle="1" w:styleId="A5B3C44301E04630B2520FF472133DFC">
    <w:name w:val="A5B3C44301E04630B2520FF472133DFC"/>
    <w:rsid w:val="003E00A2"/>
  </w:style>
  <w:style w:type="paragraph" w:customStyle="1" w:styleId="D4362F5C11494A8887290078EFC876B7">
    <w:name w:val="D4362F5C11494A8887290078EFC876B7"/>
    <w:rsid w:val="003E00A2"/>
  </w:style>
  <w:style w:type="paragraph" w:customStyle="1" w:styleId="5232827CDA06490997E2866F589E38EF">
    <w:name w:val="5232827CDA06490997E2866F589E38EF"/>
    <w:rsid w:val="003E00A2"/>
  </w:style>
  <w:style w:type="paragraph" w:customStyle="1" w:styleId="428DC2DF3C9848EF993CF3AE941621F0">
    <w:name w:val="428DC2DF3C9848EF993CF3AE941621F0"/>
    <w:rsid w:val="003E00A2"/>
  </w:style>
  <w:style w:type="paragraph" w:customStyle="1" w:styleId="3334AE95B9B745B89C677126EF90C16C">
    <w:name w:val="3334AE95B9B745B89C677126EF90C16C"/>
    <w:rsid w:val="003E00A2"/>
  </w:style>
  <w:style w:type="paragraph" w:customStyle="1" w:styleId="E14401E62B84431D83BBD95E2F6DDAD5">
    <w:name w:val="E14401E62B84431D83BBD95E2F6DDAD5"/>
    <w:rsid w:val="003E00A2"/>
  </w:style>
  <w:style w:type="paragraph" w:customStyle="1" w:styleId="C50F53D0AC9048648EFE1D4CBE0240B1">
    <w:name w:val="C50F53D0AC9048648EFE1D4CBE0240B1"/>
    <w:rsid w:val="003E00A2"/>
  </w:style>
  <w:style w:type="paragraph" w:customStyle="1" w:styleId="F439411B2DE34A7D8E4BD02AC263231B">
    <w:name w:val="F439411B2DE34A7D8E4BD02AC263231B"/>
    <w:rsid w:val="003E00A2"/>
  </w:style>
  <w:style w:type="paragraph" w:customStyle="1" w:styleId="0BDABB2007284011936AC1DEBCDD28B0">
    <w:name w:val="0BDABB2007284011936AC1DEBCDD28B0"/>
    <w:rsid w:val="003E00A2"/>
  </w:style>
  <w:style w:type="paragraph" w:customStyle="1" w:styleId="949DA1AC25764CB7840EC7BFC2526FD9">
    <w:name w:val="949DA1AC25764CB7840EC7BFC2526FD9"/>
    <w:rsid w:val="003E00A2"/>
  </w:style>
  <w:style w:type="paragraph" w:customStyle="1" w:styleId="96D3C0603E5843A1A82D8E43B9C8E51F">
    <w:name w:val="96D3C0603E5843A1A82D8E43B9C8E51F"/>
    <w:rsid w:val="003E00A2"/>
  </w:style>
  <w:style w:type="paragraph" w:customStyle="1" w:styleId="63CBE54CD84A459FA5E9719FBAEF1E82">
    <w:name w:val="63CBE54CD84A459FA5E9719FBAEF1E82"/>
    <w:rsid w:val="003E00A2"/>
  </w:style>
  <w:style w:type="paragraph" w:customStyle="1" w:styleId="CB69D7C24B7D436095ECC0DBE3034F11">
    <w:name w:val="CB69D7C24B7D436095ECC0DBE3034F11"/>
    <w:rsid w:val="003E00A2"/>
  </w:style>
  <w:style w:type="paragraph" w:customStyle="1" w:styleId="86CFA4EFB1B44F759890B708B9DC9C13">
    <w:name w:val="86CFA4EFB1B44F759890B708B9DC9C13"/>
    <w:rsid w:val="003E00A2"/>
  </w:style>
  <w:style w:type="paragraph" w:customStyle="1" w:styleId="D9BFDD75A47E411189436B2C133493C3">
    <w:name w:val="D9BFDD75A47E411189436B2C133493C3"/>
    <w:rsid w:val="003E00A2"/>
  </w:style>
  <w:style w:type="paragraph" w:customStyle="1" w:styleId="0AC9D8C44D7B49C9A35233ED51059E46">
    <w:name w:val="0AC9D8C44D7B49C9A35233ED51059E46"/>
    <w:rsid w:val="003E00A2"/>
  </w:style>
  <w:style w:type="paragraph" w:customStyle="1" w:styleId="FECFD41820464282B9DE9D654BB84866">
    <w:name w:val="FECFD41820464282B9DE9D654BB84866"/>
    <w:rsid w:val="003E00A2"/>
  </w:style>
  <w:style w:type="paragraph" w:customStyle="1" w:styleId="133624E95E1E4E8A90BA8B24CD624537">
    <w:name w:val="133624E95E1E4E8A90BA8B24CD624537"/>
    <w:rsid w:val="003E00A2"/>
  </w:style>
  <w:style w:type="paragraph" w:customStyle="1" w:styleId="187F52EE2C6B46BA87F1F05D590AA042">
    <w:name w:val="187F52EE2C6B46BA87F1F05D590AA042"/>
    <w:rsid w:val="003E00A2"/>
  </w:style>
  <w:style w:type="paragraph" w:customStyle="1" w:styleId="535F015A4E3D492D809A75ECBEF2EB50">
    <w:name w:val="535F015A4E3D492D809A75ECBEF2EB50"/>
    <w:rsid w:val="003E00A2"/>
  </w:style>
  <w:style w:type="paragraph" w:customStyle="1" w:styleId="9FF01FAF3779482A9AA16AA1D6574AD1">
    <w:name w:val="9FF01FAF3779482A9AA16AA1D6574AD1"/>
    <w:rsid w:val="003E00A2"/>
  </w:style>
  <w:style w:type="paragraph" w:customStyle="1" w:styleId="1E325B18D5AD4048BA3ADDE3FDDE19D2">
    <w:name w:val="1E325B18D5AD4048BA3ADDE3FDDE19D2"/>
    <w:rsid w:val="003E00A2"/>
  </w:style>
  <w:style w:type="paragraph" w:customStyle="1" w:styleId="256816A899FA49FBB5319AD692541DEA">
    <w:name w:val="256816A899FA49FBB5319AD692541DEA"/>
    <w:rsid w:val="003E00A2"/>
  </w:style>
  <w:style w:type="paragraph" w:customStyle="1" w:styleId="8E36DCF8BAD54A3A9C9BA82040A04DAD">
    <w:name w:val="8E36DCF8BAD54A3A9C9BA82040A04DAD"/>
    <w:rsid w:val="003E00A2"/>
  </w:style>
  <w:style w:type="paragraph" w:customStyle="1" w:styleId="9C0F9E6094B04525BBB2A5605CDA999D">
    <w:name w:val="9C0F9E6094B04525BBB2A5605CDA999D"/>
    <w:rsid w:val="003E00A2"/>
  </w:style>
  <w:style w:type="paragraph" w:customStyle="1" w:styleId="A8556FCCF6594766B43B388CF43A5FAD">
    <w:name w:val="A8556FCCF6594766B43B388CF43A5FAD"/>
    <w:rsid w:val="003E00A2"/>
  </w:style>
  <w:style w:type="paragraph" w:customStyle="1" w:styleId="06DAD01CA76C40C0AA64D02983A60743">
    <w:name w:val="06DAD01CA76C40C0AA64D02983A60743"/>
    <w:rsid w:val="003E00A2"/>
  </w:style>
  <w:style w:type="paragraph" w:customStyle="1" w:styleId="B6959906246F4B89AE40795AD5CDEA5C">
    <w:name w:val="B6959906246F4B89AE40795AD5CDEA5C"/>
    <w:rsid w:val="003E00A2"/>
  </w:style>
  <w:style w:type="paragraph" w:customStyle="1" w:styleId="2A4909C53D8643408389F8AD01CB9FB6">
    <w:name w:val="2A4909C53D8643408389F8AD01CB9FB6"/>
    <w:rsid w:val="003E00A2"/>
  </w:style>
  <w:style w:type="paragraph" w:customStyle="1" w:styleId="9F2CF0945A764548B61EAC08C4837ECF">
    <w:name w:val="9F2CF0945A764548B61EAC08C4837ECF"/>
    <w:rsid w:val="003E00A2"/>
  </w:style>
  <w:style w:type="paragraph" w:customStyle="1" w:styleId="A74A72D9D0B84EF09785858B5F6F21CF">
    <w:name w:val="A74A72D9D0B84EF09785858B5F6F21CF"/>
    <w:rsid w:val="003E00A2"/>
  </w:style>
  <w:style w:type="paragraph" w:customStyle="1" w:styleId="1FE43DEF94FA4A9BBE10D28A41F3406E">
    <w:name w:val="1FE43DEF94FA4A9BBE10D28A41F3406E"/>
    <w:rsid w:val="003E00A2"/>
  </w:style>
  <w:style w:type="paragraph" w:customStyle="1" w:styleId="CFF7A457EE1F475E9D24B7DFC6752EC6">
    <w:name w:val="CFF7A457EE1F475E9D24B7DFC6752EC6"/>
    <w:rsid w:val="003E00A2"/>
  </w:style>
  <w:style w:type="paragraph" w:customStyle="1" w:styleId="14F74CAAE7364F9785144890DE2C589D">
    <w:name w:val="14F74CAAE7364F9785144890DE2C589D"/>
    <w:rsid w:val="003E00A2"/>
  </w:style>
  <w:style w:type="paragraph" w:customStyle="1" w:styleId="FB82C9DBEBA04E1897D4F0B8E7898B0E">
    <w:name w:val="FB82C9DBEBA04E1897D4F0B8E7898B0E"/>
    <w:rsid w:val="003E00A2"/>
  </w:style>
  <w:style w:type="paragraph" w:customStyle="1" w:styleId="0E37E7C9973149B9B8D9270485A94E04">
    <w:name w:val="0E37E7C9973149B9B8D9270485A94E04"/>
    <w:rsid w:val="003E00A2"/>
  </w:style>
  <w:style w:type="paragraph" w:customStyle="1" w:styleId="8BD74F58EB814AB78D384DD04FECD7FF">
    <w:name w:val="8BD74F58EB814AB78D384DD04FECD7FF"/>
    <w:rsid w:val="003E00A2"/>
  </w:style>
  <w:style w:type="paragraph" w:customStyle="1" w:styleId="7BEB556C7DC6414CB57EB772C4C3F938">
    <w:name w:val="7BEB556C7DC6414CB57EB772C4C3F938"/>
    <w:rsid w:val="003E00A2"/>
  </w:style>
  <w:style w:type="paragraph" w:customStyle="1" w:styleId="AF44B9D2724443BF86C1FA34CEDDA15A">
    <w:name w:val="AF44B9D2724443BF86C1FA34CEDDA15A"/>
    <w:rsid w:val="003E00A2"/>
  </w:style>
  <w:style w:type="paragraph" w:customStyle="1" w:styleId="FAEA6FBF72A24689B2E6C13973D9662F">
    <w:name w:val="FAEA6FBF72A24689B2E6C13973D9662F"/>
    <w:rsid w:val="003E00A2"/>
  </w:style>
  <w:style w:type="paragraph" w:customStyle="1" w:styleId="8FA1ACE63C9B400CAB8B7ADD2B2F3946">
    <w:name w:val="8FA1ACE63C9B400CAB8B7ADD2B2F3946"/>
    <w:rsid w:val="003E00A2"/>
  </w:style>
  <w:style w:type="paragraph" w:customStyle="1" w:styleId="E78C087305BE48A1AA93D3F1AA98BB63">
    <w:name w:val="E78C087305BE48A1AA93D3F1AA98BB63"/>
    <w:rsid w:val="003E00A2"/>
  </w:style>
  <w:style w:type="paragraph" w:customStyle="1" w:styleId="1165438C7BA44A68A21F5205D3AE5A24">
    <w:name w:val="1165438C7BA44A68A21F5205D3AE5A24"/>
    <w:rsid w:val="003E00A2"/>
  </w:style>
  <w:style w:type="paragraph" w:customStyle="1" w:styleId="CBBCEFBDC6224DA8AFD609380C57F4A5">
    <w:name w:val="CBBCEFBDC6224DA8AFD609380C57F4A5"/>
    <w:rsid w:val="003E00A2"/>
  </w:style>
  <w:style w:type="paragraph" w:customStyle="1" w:styleId="4B4F96FF349548CBBEF1E408F0A4DBD2">
    <w:name w:val="4B4F96FF349548CBBEF1E408F0A4DBD2"/>
    <w:rsid w:val="003E00A2"/>
  </w:style>
  <w:style w:type="paragraph" w:customStyle="1" w:styleId="35C95B5BFDFB42A09183874A912023DA">
    <w:name w:val="35C95B5BFDFB42A09183874A912023DA"/>
    <w:rsid w:val="003E00A2"/>
  </w:style>
  <w:style w:type="paragraph" w:customStyle="1" w:styleId="D5A796DF9FE24F67AA7C70A7732E53BA">
    <w:name w:val="D5A796DF9FE24F67AA7C70A7732E53BA"/>
    <w:rsid w:val="003E00A2"/>
  </w:style>
  <w:style w:type="paragraph" w:customStyle="1" w:styleId="734A37A084E545CDB427960CD2C9FF5A">
    <w:name w:val="734A37A084E545CDB427960CD2C9FF5A"/>
    <w:rsid w:val="003E00A2"/>
  </w:style>
  <w:style w:type="paragraph" w:customStyle="1" w:styleId="376B1839D6934E25B1E8D808CB8F533F">
    <w:name w:val="376B1839D6934E25B1E8D808CB8F533F"/>
    <w:rsid w:val="003E00A2"/>
  </w:style>
  <w:style w:type="paragraph" w:customStyle="1" w:styleId="377490295A2B4686AD1580E461D34663">
    <w:name w:val="377490295A2B4686AD1580E461D34663"/>
    <w:rsid w:val="003E00A2"/>
  </w:style>
  <w:style w:type="paragraph" w:customStyle="1" w:styleId="2DC2F9378C3B4CC09B1C1C38B2278C1D">
    <w:name w:val="2DC2F9378C3B4CC09B1C1C38B2278C1D"/>
    <w:rsid w:val="003E00A2"/>
  </w:style>
  <w:style w:type="paragraph" w:customStyle="1" w:styleId="8B6687D5285B4018807436EF3A5CC344">
    <w:name w:val="8B6687D5285B4018807436EF3A5CC344"/>
    <w:rsid w:val="003E00A2"/>
  </w:style>
  <w:style w:type="paragraph" w:customStyle="1" w:styleId="A7A7AF1B15AC45CDB3C2873DF6AF1CDD">
    <w:name w:val="A7A7AF1B15AC45CDB3C2873DF6AF1CDD"/>
    <w:rsid w:val="003E00A2"/>
  </w:style>
  <w:style w:type="paragraph" w:customStyle="1" w:styleId="4B0967BF6C084F51B402FAC7D84488B7">
    <w:name w:val="4B0967BF6C084F51B402FAC7D84488B7"/>
    <w:rsid w:val="003E00A2"/>
  </w:style>
  <w:style w:type="paragraph" w:customStyle="1" w:styleId="917745E5112C493FBA9D6285FF6204CB">
    <w:name w:val="917745E5112C493FBA9D6285FF6204CB"/>
    <w:rsid w:val="003E00A2"/>
  </w:style>
  <w:style w:type="paragraph" w:customStyle="1" w:styleId="047B83E5B1564C6CAABA3211C57D0099">
    <w:name w:val="047B83E5B1564C6CAABA3211C57D0099"/>
    <w:rsid w:val="003E00A2"/>
  </w:style>
  <w:style w:type="paragraph" w:customStyle="1" w:styleId="42073989EF744EF2BC1A723761EF7ACD">
    <w:name w:val="42073989EF744EF2BC1A723761EF7ACD"/>
    <w:rsid w:val="003E00A2"/>
  </w:style>
  <w:style w:type="paragraph" w:customStyle="1" w:styleId="0E3AD95289AF4D6BB36DA374339E37B0">
    <w:name w:val="0E3AD95289AF4D6BB36DA374339E37B0"/>
    <w:rsid w:val="003E00A2"/>
  </w:style>
  <w:style w:type="paragraph" w:customStyle="1" w:styleId="6B049CA15A594296895D23BCF8BB17CE">
    <w:name w:val="6B049CA15A594296895D23BCF8BB17CE"/>
    <w:rsid w:val="003E00A2"/>
  </w:style>
  <w:style w:type="paragraph" w:customStyle="1" w:styleId="24DFFC4F93E04FF5829F2E7B3C51260A">
    <w:name w:val="24DFFC4F93E04FF5829F2E7B3C51260A"/>
    <w:rsid w:val="003E00A2"/>
  </w:style>
  <w:style w:type="paragraph" w:customStyle="1" w:styleId="0A700373A4C74BA4A2DEF8FD9A89E8EE">
    <w:name w:val="0A700373A4C74BA4A2DEF8FD9A89E8EE"/>
    <w:rsid w:val="003E00A2"/>
  </w:style>
  <w:style w:type="paragraph" w:customStyle="1" w:styleId="3CCB8DF881794718B4C23C75D2340D4B">
    <w:name w:val="3CCB8DF881794718B4C23C75D2340D4B"/>
    <w:rsid w:val="003E00A2"/>
  </w:style>
  <w:style w:type="paragraph" w:customStyle="1" w:styleId="5993278789494C94BD633F3E50CD142C">
    <w:name w:val="5993278789494C94BD633F3E50CD142C"/>
    <w:rsid w:val="003E00A2"/>
  </w:style>
  <w:style w:type="paragraph" w:customStyle="1" w:styleId="A217430BDE004D8CBC1EB67A16898531">
    <w:name w:val="A217430BDE004D8CBC1EB67A16898531"/>
    <w:rsid w:val="003E00A2"/>
  </w:style>
  <w:style w:type="paragraph" w:customStyle="1" w:styleId="60E670043C58402FA01DA248B68BEFBF">
    <w:name w:val="60E670043C58402FA01DA248B68BEFBF"/>
    <w:rsid w:val="003E00A2"/>
  </w:style>
  <w:style w:type="paragraph" w:customStyle="1" w:styleId="2886075E026C44758657761228F0DB1F">
    <w:name w:val="2886075E026C44758657761228F0DB1F"/>
    <w:rsid w:val="003E00A2"/>
  </w:style>
  <w:style w:type="paragraph" w:customStyle="1" w:styleId="FA49BDDB720E443889AC836C51EEACBD">
    <w:name w:val="FA49BDDB720E443889AC836C51EEACBD"/>
    <w:rsid w:val="003E00A2"/>
  </w:style>
  <w:style w:type="paragraph" w:customStyle="1" w:styleId="4B49147C777D48B7AD69135D7B85A569">
    <w:name w:val="4B49147C777D48B7AD69135D7B85A569"/>
    <w:rsid w:val="003E00A2"/>
  </w:style>
  <w:style w:type="paragraph" w:customStyle="1" w:styleId="6EEC583CA99D4C79969117D43EBC8A4A">
    <w:name w:val="6EEC583CA99D4C79969117D43EBC8A4A"/>
    <w:rsid w:val="003E00A2"/>
  </w:style>
  <w:style w:type="paragraph" w:customStyle="1" w:styleId="699369FD090B411682446AF87233EEE7">
    <w:name w:val="699369FD090B411682446AF87233EEE7"/>
    <w:rsid w:val="003E00A2"/>
  </w:style>
  <w:style w:type="paragraph" w:customStyle="1" w:styleId="8DF1A481E3A64844B8D3348DEF8C253D">
    <w:name w:val="8DF1A481E3A64844B8D3348DEF8C253D"/>
    <w:rsid w:val="003E00A2"/>
  </w:style>
  <w:style w:type="paragraph" w:customStyle="1" w:styleId="CEC16535B0C341748638DA4A176D8FBA">
    <w:name w:val="CEC16535B0C341748638DA4A176D8FBA"/>
    <w:rsid w:val="003E00A2"/>
  </w:style>
  <w:style w:type="paragraph" w:customStyle="1" w:styleId="4503DC31494D4575A882E56F21F174D8">
    <w:name w:val="4503DC31494D4575A882E56F21F174D8"/>
    <w:rsid w:val="003E00A2"/>
  </w:style>
  <w:style w:type="paragraph" w:customStyle="1" w:styleId="6282583914F042A49182CB815F689EAE">
    <w:name w:val="6282583914F042A49182CB815F689EAE"/>
    <w:rsid w:val="003E00A2"/>
  </w:style>
  <w:style w:type="paragraph" w:customStyle="1" w:styleId="9F85D350BADE498C9B9683EE60EB9F1F">
    <w:name w:val="9F85D350BADE498C9B9683EE60EB9F1F"/>
    <w:rsid w:val="003E00A2"/>
  </w:style>
  <w:style w:type="paragraph" w:customStyle="1" w:styleId="AD2E8A8F0B5443BFBCA1D7B3DA6788AC">
    <w:name w:val="AD2E8A8F0B5443BFBCA1D7B3DA6788AC"/>
    <w:rsid w:val="003E00A2"/>
  </w:style>
  <w:style w:type="paragraph" w:customStyle="1" w:styleId="68855D0508454D2B90C6CED7C02465ED">
    <w:name w:val="68855D0508454D2B90C6CED7C02465ED"/>
    <w:rsid w:val="003E00A2"/>
  </w:style>
  <w:style w:type="paragraph" w:customStyle="1" w:styleId="E4A199D7F1A44603A0E2FB04D8EFCDA6">
    <w:name w:val="E4A199D7F1A44603A0E2FB04D8EFCDA6"/>
    <w:rsid w:val="003E00A2"/>
  </w:style>
  <w:style w:type="paragraph" w:customStyle="1" w:styleId="AB0478C6512F453090E534AD60A1F2ED">
    <w:name w:val="AB0478C6512F453090E534AD60A1F2ED"/>
    <w:rsid w:val="003E00A2"/>
  </w:style>
  <w:style w:type="paragraph" w:customStyle="1" w:styleId="7FB5C312E3B64311B83013EABCFCE1C9">
    <w:name w:val="7FB5C312E3B64311B83013EABCFCE1C9"/>
    <w:rsid w:val="003E00A2"/>
  </w:style>
  <w:style w:type="paragraph" w:customStyle="1" w:styleId="370EF45695214457B3CF8E721643E047">
    <w:name w:val="370EF45695214457B3CF8E721643E047"/>
    <w:rsid w:val="003E00A2"/>
  </w:style>
  <w:style w:type="paragraph" w:customStyle="1" w:styleId="F8B032DD986D444BBC1A15CAE331D027">
    <w:name w:val="F8B032DD986D444BBC1A15CAE331D027"/>
    <w:rsid w:val="003E00A2"/>
  </w:style>
  <w:style w:type="paragraph" w:customStyle="1" w:styleId="9B424E24A9E54B4BB6C36CD6DF78FC87">
    <w:name w:val="9B424E24A9E54B4BB6C36CD6DF78FC87"/>
    <w:rsid w:val="003E00A2"/>
  </w:style>
  <w:style w:type="paragraph" w:customStyle="1" w:styleId="8E41361B6E67493783DB9757B8561E27">
    <w:name w:val="8E41361B6E67493783DB9757B8561E27"/>
    <w:rsid w:val="003E00A2"/>
  </w:style>
  <w:style w:type="paragraph" w:customStyle="1" w:styleId="81AE93C9488846219228B96CA1B10978">
    <w:name w:val="81AE93C9488846219228B96CA1B10978"/>
    <w:rsid w:val="003E00A2"/>
  </w:style>
  <w:style w:type="paragraph" w:customStyle="1" w:styleId="ECF824603ACA408C9EF6B0D73491A479">
    <w:name w:val="ECF824603ACA408C9EF6B0D73491A479"/>
    <w:rsid w:val="003E00A2"/>
  </w:style>
  <w:style w:type="paragraph" w:customStyle="1" w:styleId="34B59C5298454982B53F7D92C9AFB817">
    <w:name w:val="34B59C5298454982B53F7D92C9AFB817"/>
    <w:rsid w:val="003E00A2"/>
  </w:style>
  <w:style w:type="paragraph" w:customStyle="1" w:styleId="F55B63542BF44A8EBB74B5E55DB57308">
    <w:name w:val="F55B63542BF44A8EBB74B5E55DB57308"/>
    <w:rsid w:val="003E00A2"/>
  </w:style>
  <w:style w:type="paragraph" w:customStyle="1" w:styleId="00B906B0C1C04786BA5C668840CACF5D">
    <w:name w:val="00B906B0C1C04786BA5C668840CACF5D"/>
    <w:rsid w:val="003E00A2"/>
  </w:style>
  <w:style w:type="paragraph" w:customStyle="1" w:styleId="0B1997A7C1FE46F58B33B7353D5B567C">
    <w:name w:val="0B1997A7C1FE46F58B33B7353D5B567C"/>
    <w:rsid w:val="003E00A2"/>
  </w:style>
  <w:style w:type="paragraph" w:customStyle="1" w:styleId="0C2C45955BB748FB8B1ADC79C5338E78">
    <w:name w:val="0C2C45955BB748FB8B1ADC79C5338E78"/>
    <w:rsid w:val="003E00A2"/>
  </w:style>
  <w:style w:type="paragraph" w:customStyle="1" w:styleId="9002B590C41149FD99C2C3BC491D2C8A">
    <w:name w:val="9002B590C41149FD99C2C3BC491D2C8A"/>
    <w:rsid w:val="003E00A2"/>
  </w:style>
  <w:style w:type="paragraph" w:customStyle="1" w:styleId="ABB6380FD511496586C2058D49C241B3">
    <w:name w:val="ABB6380FD511496586C2058D49C241B3"/>
    <w:rsid w:val="003E00A2"/>
  </w:style>
  <w:style w:type="paragraph" w:customStyle="1" w:styleId="1FBCC5604E4C4F84864AF659D56FBFE1">
    <w:name w:val="1FBCC5604E4C4F84864AF659D56FBFE1"/>
    <w:rsid w:val="003E00A2"/>
  </w:style>
  <w:style w:type="paragraph" w:customStyle="1" w:styleId="BAB16A981676456CB391CADA7745DFF9">
    <w:name w:val="BAB16A981676456CB391CADA7745DFF9"/>
    <w:rsid w:val="003E00A2"/>
  </w:style>
  <w:style w:type="paragraph" w:customStyle="1" w:styleId="8567DDB50BDB4B5EA0DB9BD5BC9B00C8">
    <w:name w:val="8567DDB50BDB4B5EA0DB9BD5BC9B00C8"/>
    <w:rsid w:val="003E00A2"/>
  </w:style>
  <w:style w:type="paragraph" w:customStyle="1" w:styleId="6A0AC04D2F234AA9A1AEBA145AADFFAF">
    <w:name w:val="6A0AC04D2F234AA9A1AEBA145AADFFAF"/>
    <w:rsid w:val="003E00A2"/>
  </w:style>
  <w:style w:type="paragraph" w:customStyle="1" w:styleId="886581F8A124428A846035E83226DC7C">
    <w:name w:val="886581F8A124428A846035E83226DC7C"/>
    <w:rsid w:val="003E00A2"/>
  </w:style>
  <w:style w:type="paragraph" w:customStyle="1" w:styleId="65B3DB99E36C406DA32D121540B69750">
    <w:name w:val="65B3DB99E36C406DA32D121540B69750"/>
    <w:rsid w:val="003E00A2"/>
  </w:style>
  <w:style w:type="paragraph" w:customStyle="1" w:styleId="E59D28F8363E45F4B5CBDB7437D94DB8">
    <w:name w:val="E59D28F8363E45F4B5CBDB7437D94DB8"/>
    <w:rsid w:val="003E00A2"/>
  </w:style>
  <w:style w:type="paragraph" w:customStyle="1" w:styleId="6E9D0BED711B416A8834A2902CD9B2DE">
    <w:name w:val="6E9D0BED711B416A8834A2902CD9B2DE"/>
    <w:rsid w:val="003E00A2"/>
  </w:style>
  <w:style w:type="paragraph" w:customStyle="1" w:styleId="30022701891648D8910646D49512455C">
    <w:name w:val="30022701891648D8910646D49512455C"/>
    <w:rsid w:val="003E00A2"/>
  </w:style>
  <w:style w:type="paragraph" w:customStyle="1" w:styleId="B16B1BB960E8411CA868A7C9B2562364">
    <w:name w:val="B16B1BB960E8411CA868A7C9B2562364"/>
    <w:rsid w:val="003E00A2"/>
  </w:style>
  <w:style w:type="paragraph" w:customStyle="1" w:styleId="6EA4C9C9F3E34154AA028B944186B624">
    <w:name w:val="6EA4C9C9F3E34154AA028B944186B624"/>
    <w:rsid w:val="003E00A2"/>
  </w:style>
  <w:style w:type="paragraph" w:customStyle="1" w:styleId="69E2C80D48624CB1B5724D74669D9912">
    <w:name w:val="69E2C80D48624CB1B5724D74669D9912"/>
    <w:rsid w:val="003E00A2"/>
  </w:style>
  <w:style w:type="paragraph" w:customStyle="1" w:styleId="322299111D4940689BE0538AAAADD654">
    <w:name w:val="322299111D4940689BE0538AAAADD654"/>
    <w:rsid w:val="003E00A2"/>
  </w:style>
  <w:style w:type="paragraph" w:customStyle="1" w:styleId="2A8AD1FA23F1434180F068AB372A4905">
    <w:name w:val="2A8AD1FA23F1434180F068AB372A4905"/>
    <w:rsid w:val="003E00A2"/>
  </w:style>
  <w:style w:type="paragraph" w:customStyle="1" w:styleId="421D37ADA6804EA1833042C35E492C85">
    <w:name w:val="421D37ADA6804EA1833042C35E492C85"/>
    <w:rsid w:val="003E00A2"/>
  </w:style>
  <w:style w:type="paragraph" w:customStyle="1" w:styleId="194EBD168CBE46A4AA24E3239A345A44">
    <w:name w:val="194EBD168CBE46A4AA24E3239A345A44"/>
    <w:rsid w:val="003E00A2"/>
  </w:style>
  <w:style w:type="paragraph" w:customStyle="1" w:styleId="E0268F4F12C8464F9D552F09F905B718">
    <w:name w:val="E0268F4F12C8464F9D552F09F905B718"/>
    <w:rsid w:val="003E00A2"/>
  </w:style>
  <w:style w:type="paragraph" w:customStyle="1" w:styleId="B9E34A81CC2744F8A2D81FDD2DB3540D">
    <w:name w:val="B9E34A81CC2744F8A2D81FDD2DB3540D"/>
    <w:rsid w:val="003E00A2"/>
  </w:style>
  <w:style w:type="paragraph" w:customStyle="1" w:styleId="396E44E3C6FC4A88AFBD2294D50C8371">
    <w:name w:val="396E44E3C6FC4A88AFBD2294D50C8371"/>
    <w:rsid w:val="003E00A2"/>
  </w:style>
  <w:style w:type="paragraph" w:customStyle="1" w:styleId="69F51931168A4F9DB7FFBDD8495F3D75">
    <w:name w:val="69F51931168A4F9DB7FFBDD8495F3D75"/>
    <w:rsid w:val="003E00A2"/>
  </w:style>
  <w:style w:type="paragraph" w:customStyle="1" w:styleId="4A17BC2FD8CF47468AEDF71B40B51C6C">
    <w:name w:val="4A17BC2FD8CF47468AEDF71B40B51C6C"/>
    <w:rsid w:val="003E00A2"/>
  </w:style>
  <w:style w:type="paragraph" w:customStyle="1" w:styleId="76BBF446FD284DD9B0D5CB0906A24976">
    <w:name w:val="76BBF446FD284DD9B0D5CB0906A24976"/>
    <w:rsid w:val="003E00A2"/>
  </w:style>
  <w:style w:type="paragraph" w:customStyle="1" w:styleId="709F8D4D65704180931CD321441FD1B9">
    <w:name w:val="709F8D4D65704180931CD321441FD1B9"/>
    <w:rsid w:val="003E00A2"/>
  </w:style>
  <w:style w:type="paragraph" w:customStyle="1" w:styleId="11C11267D49349EDAAA92F9B31B38C46">
    <w:name w:val="11C11267D49349EDAAA92F9B31B38C46"/>
    <w:rsid w:val="003E00A2"/>
  </w:style>
  <w:style w:type="paragraph" w:customStyle="1" w:styleId="3A13F3A8602D4607837C38F422421CA2">
    <w:name w:val="3A13F3A8602D4607837C38F422421CA2"/>
    <w:rsid w:val="003E00A2"/>
  </w:style>
  <w:style w:type="paragraph" w:customStyle="1" w:styleId="9F746E8832B84471AB501376655DA8DA">
    <w:name w:val="9F746E8832B84471AB501376655DA8DA"/>
    <w:rsid w:val="003E00A2"/>
  </w:style>
  <w:style w:type="paragraph" w:customStyle="1" w:styleId="8ACA96AD2714480B9D43E381EB86B091">
    <w:name w:val="8ACA96AD2714480B9D43E381EB86B091"/>
    <w:rsid w:val="003E00A2"/>
  </w:style>
  <w:style w:type="paragraph" w:customStyle="1" w:styleId="671C227E825D4BA3AEB0D19A0825AA22">
    <w:name w:val="671C227E825D4BA3AEB0D19A0825AA22"/>
    <w:rsid w:val="003E00A2"/>
  </w:style>
  <w:style w:type="paragraph" w:customStyle="1" w:styleId="40932D39BABB4D0E8C2183EA63AD9B8D">
    <w:name w:val="40932D39BABB4D0E8C2183EA63AD9B8D"/>
    <w:rsid w:val="003E00A2"/>
  </w:style>
  <w:style w:type="paragraph" w:customStyle="1" w:styleId="15728CC06FD648BA929D5379C4C45AA0">
    <w:name w:val="15728CC06FD648BA929D5379C4C45AA0"/>
    <w:rsid w:val="003E00A2"/>
  </w:style>
  <w:style w:type="paragraph" w:customStyle="1" w:styleId="75159BC3CDB345E0AE50AE00C83B07CE">
    <w:name w:val="75159BC3CDB345E0AE50AE00C83B07CE"/>
    <w:rsid w:val="003E00A2"/>
  </w:style>
  <w:style w:type="paragraph" w:customStyle="1" w:styleId="2FF5FB00018B459C96616778B0D05EE3">
    <w:name w:val="2FF5FB00018B459C96616778B0D05EE3"/>
    <w:rsid w:val="003E00A2"/>
  </w:style>
  <w:style w:type="paragraph" w:customStyle="1" w:styleId="053AE34F704D4D2297F42B00493C4A73">
    <w:name w:val="053AE34F704D4D2297F42B00493C4A73"/>
    <w:rsid w:val="003E00A2"/>
  </w:style>
  <w:style w:type="paragraph" w:customStyle="1" w:styleId="DA5EB5CE288D4099A4B53C3120BA61D2">
    <w:name w:val="DA5EB5CE288D4099A4B53C3120BA61D2"/>
    <w:rsid w:val="003E00A2"/>
  </w:style>
  <w:style w:type="paragraph" w:customStyle="1" w:styleId="CDEBC103C8A14B3DB98C5C1FDABFB8E9">
    <w:name w:val="CDEBC103C8A14B3DB98C5C1FDABFB8E9"/>
    <w:rsid w:val="003E00A2"/>
  </w:style>
  <w:style w:type="paragraph" w:customStyle="1" w:styleId="636CFC6F9DCE40E38DC5AC4EDE975C95">
    <w:name w:val="636CFC6F9DCE40E38DC5AC4EDE975C95"/>
    <w:rsid w:val="003E00A2"/>
  </w:style>
  <w:style w:type="paragraph" w:customStyle="1" w:styleId="D18C75D2279549908955BCAFE04796AB">
    <w:name w:val="D18C75D2279549908955BCAFE04796AB"/>
    <w:rsid w:val="003E00A2"/>
  </w:style>
  <w:style w:type="paragraph" w:customStyle="1" w:styleId="E7C1A12EB8D14D2883735556B03A54DE">
    <w:name w:val="E7C1A12EB8D14D2883735556B03A54DE"/>
    <w:rsid w:val="003E00A2"/>
  </w:style>
  <w:style w:type="paragraph" w:customStyle="1" w:styleId="546CC34F527946B38F3B65B636F17B2B">
    <w:name w:val="546CC34F527946B38F3B65B636F17B2B"/>
    <w:rsid w:val="003E00A2"/>
  </w:style>
  <w:style w:type="paragraph" w:customStyle="1" w:styleId="EE0F433756C2454491929DD5C57B2471">
    <w:name w:val="EE0F433756C2454491929DD5C57B2471"/>
    <w:rsid w:val="003E00A2"/>
  </w:style>
  <w:style w:type="paragraph" w:customStyle="1" w:styleId="04C9C852B35240E0AF5ED08CA4EBDD54">
    <w:name w:val="04C9C852B35240E0AF5ED08CA4EBDD54"/>
    <w:rsid w:val="003E00A2"/>
  </w:style>
  <w:style w:type="paragraph" w:customStyle="1" w:styleId="6B8493E4FD0E4387B347D16FA1FE5646">
    <w:name w:val="6B8493E4FD0E4387B347D16FA1FE5646"/>
    <w:rsid w:val="003E00A2"/>
  </w:style>
  <w:style w:type="paragraph" w:customStyle="1" w:styleId="7E82CB1F660847C298B2905ACB98ED1F">
    <w:name w:val="7E82CB1F660847C298B2905ACB98ED1F"/>
    <w:rsid w:val="003E00A2"/>
  </w:style>
  <w:style w:type="paragraph" w:customStyle="1" w:styleId="30A0062296B84393A630E74A776D2373">
    <w:name w:val="30A0062296B84393A630E74A776D2373"/>
    <w:rsid w:val="003E00A2"/>
  </w:style>
  <w:style w:type="paragraph" w:customStyle="1" w:styleId="4785A8586C03418BAEC00E8740A04C27">
    <w:name w:val="4785A8586C03418BAEC00E8740A04C27"/>
    <w:rsid w:val="003E00A2"/>
  </w:style>
  <w:style w:type="paragraph" w:customStyle="1" w:styleId="F5D463FD2EC64E11983F29CC6AC4F765">
    <w:name w:val="F5D463FD2EC64E11983F29CC6AC4F765"/>
    <w:rsid w:val="003E00A2"/>
  </w:style>
  <w:style w:type="paragraph" w:customStyle="1" w:styleId="406D7CE26FDE4F55A0AEC6858AA6188B">
    <w:name w:val="406D7CE26FDE4F55A0AEC6858AA6188B"/>
    <w:rsid w:val="003E00A2"/>
  </w:style>
  <w:style w:type="paragraph" w:customStyle="1" w:styleId="B0C0507E9C064CE8BFC8703764E2A7B1">
    <w:name w:val="B0C0507E9C064CE8BFC8703764E2A7B1"/>
    <w:rsid w:val="003E00A2"/>
  </w:style>
  <w:style w:type="paragraph" w:customStyle="1" w:styleId="C20DDA803C1B4719AFCC6335F9763A0D">
    <w:name w:val="C20DDA803C1B4719AFCC6335F9763A0D"/>
    <w:rsid w:val="003E00A2"/>
  </w:style>
  <w:style w:type="paragraph" w:customStyle="1" w:styleId="786B1497A6FE4657B7912506BA63370F">
    <w:name w:val="786B1497A6FE4657B7912506BA63370F"/>
    <w:rsid w:val="003E00A2"/>
  </w:style>
  <w:style w:type="paragraph" w:customStyle="1" w:styleId="F0332F2062EF4DB08EDF6C83B8F92395">
    <w:name w:val="F0332F2062EF4DB08EDF6C83B8F92395"/>
    <w:rsid w:val="003E00A2"/>
  </w:style>
  <w:style w:type="paragraph" w:customStyle="1" w:styleId="888D4A48DD244172AC0B8E768A64B6F2">
    <w:name w:val="888D4A48DD244172AC0B8E768A64B6F2"/>
    <w:rsid w:val="003E00A2"/>
  </w:style>
  <w:style w:type="paragraph" w:customStyle="1" w:styleId="340FFB6A19CD4A408822DC8A096BE833">
    <w:name w:val="340FFB6A19CD4A408822DC8A096BE833"/>
    <w:rsid w:val="003E00A2"/>
  </w:style>
  <w:style w:type="paragraph" w:customStyle="1" w:styleId="9B0F36625A744D2DA347D9FA388BFE1F">
    <w:name w:val="9B0F36625A744D2DA347D9FA388BFE1F"/>
    <w:rsid w:val="003E00A2"/>
  </w:style>
  <w:style w:type="paragraph" w:customStyle="1" w:styleId="FA074320BB62467CB55819C30EECAFEF">
    <w:name w:val="FA074320BB62467CB55819C30EECAFEF"/>
    <w:rsid w:val="003E00A2"/>
  </w:style>
  <w:style w:type="paragraph" w:customStyle="1" w:styleId="DEF8FC5A64D94429829FF5E0B41454A3">
    <w:name w:val="DEF8FC5A64D94429829FF5E0B41454A3"/>
    <w:rsid w:val="003E00A2"/>
  </w:style>
  <w:style w:type="paragraph" w:customStyle="1" w:styleId="448AE2AFABBB4D64AF5462258C7A1082">
    <w:name w:val="448AE2AFABBB4D64AF5462258C7A1082"/>
    <w:rsid w:val="003E00A2"/>
  </w:style>
  <w:style w:type="paragraph" w:customStyle="1" w:styleId="7D3DC2B500724C6782AE51F8BC8CDC5D">
    <w:name w:val="7D3DC2B500724C6782AE51F8BC8CDC5D"/>
    <w:rsid w:val="003E00A2"/>
  </w:style>
  <w:style w:type="paragraph" w:customStyle="1" w:styleId="1D5B4CDA83034127BC085CC893027AFF">
    <w:name w:val="1D5B4CDA83034127BC085CC893027AFF"/>
    <w:rsid w:val="003E00A2"/>
  </w:style>
  <w:style w:type="paragraph" w:customStyle="1" w:styleId="8C320E8D8300435DA76DB5641A26B90E">
    <w:name w:val="8C320E8D8300435DA76DB5641A26B90E"/>
    <w:rsid w:val="003E00A2"/>
  </w:style>
  <w:style w:type="paragraph" w:customStyle="1" w:styleId="35037145C30047068450C62E18DC00D2">
    <w:name w:val="35037145C30047068450C62E18DC00D2"/>
    <w:rsid w:val="003E00A2"/>
  </w:style>
  <w:style w:type="paragraph" w:customStyle="1" w:styleId="A035A37282ED476AA02D70565A49445D">
    <w:name w:val="A035A37282ED476AA02D70565A49445D"/>
    <w:rsid w:val="003E00A2"/>
  </w:style>
  <w:style w:type="paragraph" w:customStyle="1" w:styleId="60B1EF8F8ED74807AA2A740604649A27">
    <w:name w:val="60B1EF8F8ED74807AA2A740604649A27"/>
    <w:rsid w:val="003E00A2"/>
  </w:style>
  <w:style w:type="paragraph" w:customStyle="1" w:styleId="DA79B1478A0D416C8C69A78DD2FE58BE">
    <w:name w:val="DA79B1478A0D416C8C69A78DD2FE58BE"/>
    <w:rsid w:val="003E00A2"/>
  </w:style>
  <w:style w:type="paragraph" w:customStyle="1" w:styleId="B9048AA878904350AFA363C2C6D898CA">
    <w:name w:val="B9048AA878904350AFA363C2C6D898CA"/>
    <w:rsid w:val="003E00A2"/>
  </w:style>
  <w:style w:type="paragraph" w:customStyle="1" w:styleId="C8ED6209A16C43D5BBDCA2A67C44EBDF">
    <w:name w:val="C8ED6209A16C43D5BBDCA2A67C44EBDF"/>
    <w:rsid w:val="003E00A2"/>
  </w:style>
  <w:style w:type="paragraph" w:customStyle="1" w:styleId="53A13E90710F4A71B69A662C451AEC01">
    <w:name w:val="53A13E90710F4A71B69A662C451AEC01"/>
    <w:rsid w:val="003E00A2"/>
  </w:style>
  <w:style w:type="paragraph" w:customStyle="1" w:styleId="4BAE8AA42F3544DCBD51560DA4B22F3B">
    <w:name w:val="4BAE8AA42F3544DCBD51560DA4B22F3B"/>
    <w:rsid w:val="003E00A2"/>
  </w:style>
  <w:style w:type="paragraph" w:customStyle="1" w:styleId="004C5B43ED664FFC8749D88293C5C671">
    <w:name w:val="004C5B43ED664FFC8749D88293C5C671"/>
    <w:rsid w:val="003E00A2"/>
  </w:style>
  <w:style w:type="paragraph" w:customStyle="1" w:styleId="61554DBC24DA44D1B8D3AA6F300403E3">
    <w:name w:val="61554DBC24DA44D1B8D3AA6F300403E3"/>
    <w:rsid w:val="003E00A2"/>
  </w:style>
  <w:style w:type="paragraph" w:customStyle="1" w:styleId="E260FC2E2E4A4BDCB692DEDDD42FE8F9">
    <w:name w:val="E260FC2E2E4A4BDCB692DEDDD42FE8F9"/>
    <w:rsid w:val="003E00A2"/>
  </w:style>
  <w:style w:type="paragraph" w:customStyle="1" w:styleId="31BA8EC1FD5444C1858127526B3A5F2A">
    <w:name w:val="31BA8EC1FD5444C1858127526B3A5F2A"/>
    <w:rsid w:val="003E00A2"/>
  </w:style>
  <w:style w:type="paragraph" w:customStyle="1" w:styleId="CD074ED1DB1E403F8EE271B271C7706F">
    <w:name w:val="CD074ED1DB1E403F8EE271B271C7706F"/>
    <w:rsid w:val="003E00A2"/>
  </w:style>
  <w:style w:type="paragraph" w:customStyle="1" w:styleId="2897C05E64E64873A8E4E6278ED28A16">
    <w:name w:val="2897C05E64E64873A8E4E6278ED28A16"/>
    <w:rsid w:val="003E00A2"/>
  </w:style>
  <w:style w:type="paragraph" w:customStyle="1" w:styleId="301D418E9D424CFDB64E9E5879A6B753">
    <w:name w:val="301D418E9D424CFDB64E9E5879A6B753"/>
    <w:rsid w:val="003E00A2"/>
  </w:style>
  <w:style w:type="paragraph" w:customStyle="1" w:styleId="70D70C2D66E8464CA89F2E268E58887F">
    <w:name w:val="70D70C2D66E8464CA89F2E268E58887F"/>
    <w:rsid w:val="003E00A2"/>
  </w:style>
  <w:style w:type="paragraph" w:customStyle="1" w:styleId="9A99C4BCB1B04958BBE192682F25DDAC">
    <w:name w:val="9A99C4BCB1B04958BBE192682F25DDAC"/>
    <w:rsid w:val="003E00A2"/>
  </w:style>
  <w:style w:type="paragraph" w:customStyle="1" w:styleId="DEA375A2D5DF47E8AB505CB892FB0159">
    <w:name w:val="DEA375A2D5DF47E8AB505CB892FB0159"/>
    <w:rsid w:val="003E00A2"/>
  </w:style>
  <w:style w:type="paragraph" w:customStyle="1" w:styleId="A31279DEFCAD4B41BAF0ED28BEA8500F">
    <w:name w:val="A31279DEFCAD4B41BAF0ED28BEA8500F"/>
    <w:rsid w:val="003E00A2"/>
  </w:style>
  <w:style w:type="paragraph" w:customStyle="1" w:styleId="49373483DB374C3C816C7E09B9880567">
    <w:name w:val="49373483DB374C3C816C7E09B9880567"/>
    <w:rsid w:val="003E00A2"/>
  </w:style>
  <w:style w:type="paragraph" w:customStyle="1" w:styleId="7AA0F8EA2E974093A7BD5D92936220A5">
    <w:name w:val="7AA0F8EA2E974093A7BD5D92936220A5"/>
    <w:rsid w:val="003E00A2"/>
  </w:style>
  <w:style w:type="paragraph" w:customStyle="1" w:styleId="A21DE97D2DCA4EAF9DDC2E8EDE9F4F6C">
    <w:name w:val="A21DE97D2DCA4EAF9DDC2E8EDE9F4F6C"/>
    <w:rsid w:val="003E00A2"/>
  </w:style>
  <w:style w:type="paragraph" w:customStyle="1" w:styleId="616C1851D6E7411D832320D075AC8BEC">
    <w:name w:val="616C1851D6E7411D832320D075AC8BEC"/>
    <w:rsid w:val="003E00A2"/>
  </w:style>
  <w:style w:type="paragraph" w:customStyle="1" w:styleId="2EC36EBFC1F845D590B2EB4CF2179BF1">
    <w:name w:val="2EC36EBFC1F845D590B2EB4CF2179BF1"/>
    <w:rsid w:val="003E00A2"/>
  </w:style>
  <w:style w:type="paragraph" w:customStyle="1" w:styleId="C93620A3EA524A74A401C8870D7E81CD">
    <w:name w:val="C93620A3EA524A74A401C8870D7E81CD"/>
    <w:rsid w:val="003E00A2"/>
  </w:style>
  <w:style w:type="paragraph" w:customStyle="1" w:styleId="1C99866DB07E46E6888BC6876690B84C">
    <w:name w:val="1C99866DB07E46E6888BC6876690B84C"/>
    <w:rsid w:val="003E00A2"/>
  </w:style>
  <w:style w:type="paragraph" w:customStyle="1" w:styleId="D5B7FF8872FF4580AF116F992FD1F7FA">
    <w:name w:val="D5B7FF8872FF4580AF116F992FD1F7FA"/>
    <w:rsid w:val="003E00A2"/>
  </w:style>
  <w:style w:type="paragraph" w:customStyle="1" w:styleId="E5E2DB21891E4F2CB7A1E4B5B6D0AA38">
    <w:name w:val="E5E2DB21891E4F2CB7A1E4B5B6D0AA38"/>
    <w:rsid w:val="003E00A2"/>
  </w:style>
  <w:style w:type="paragraph" w:customStyle="1" w:styleId="7EF09771D38144F5A7F5FBA32E545DBA">
    <w:name w:val="7EF09771D38144F5A7F5FBA32E545DBA"/>
    <w:rsid w:val="003E00A2"/>
  </w:style>
  <w:style w:type="paragraph" w:customStyle="1" w:styleId="631AD2985ADE49B1A4FD2457E9B6778B">
    <w:name w:val="631AD2985ADE49B1A4FD2457E9B6778B"/>
    <w:rsid w:val="003E00A2"/>
  </w:style>
  <w:style w:type="paragraph" w:customStyle="1" w:styleId="E077C8B88DA2401BAD5A0A1E2925511F">
    <w:name w:val="E077C8B88DA2401BAD5A0A1E2925511F"/>
    <w:rsid w:val="003E00A2"/>
  </w:style>
  <w:style w:type="paragraph" w:customStyle="1" w:styleId="6662346BC5B1446EABD2478E45E1AF37">
    <w:name w:val="6662346BC5B1446EABD2478E45E1AF37"/>
    <w:rsid w:val="003E00A2"/>
  </w:style>
  <w:style w:type="paragraph" w:customStyle="1" w:styleId="66C40417358344A2A04A70995BBC5D0E">
    <w:name w:val="66C40417358344A2A04A70995BBC5D0E"/>
    <w:rsid w:val="003E00A2"/>
  </w:style>
  <w:style w:type="paragraph" w:customStyle="1" w:styleId="F6DCA320B08440FBA228C74D0E789D89">
    <w:name w:val="F6DCA320B08440FBA228C74D0E789D89"/>
    <w:rsid w:val="003E00A2"/>
  </w:style>
  <w:style w:type="paragraph" w:customStyle="1" w:styleId="1AC0A48E58544523A71F054B3271B958">
    <w:name w:val="1AC0A48E58544523A71F054B3271B958"/>
    <w:rsid w:val="003E00A2"/>
  </w:style>
  <w:style w:type="paragraph" w:customStyle="1" w:styleId="3F399026B9274E19BE9EE8CA8B66EB93">
    <w:name w:val="3F399026B9274E19BE9EE8CA8B66EB93"/>
    <w:rsid w:val="003E00A2"/>
  </w:style>
  <w:style w:type="paragraph" w:customStyle="1" w:styleId="F44B5C1A779F48589AA9AEC02CAAE26F">
    <w:name w:val="F44B5C1A779F48589AA9AEC02CAAE26F"/>
    <w:rsid w:val="003E00A2"/>
  </w:style>
  <w:style w:type="paragraph" w:customStyle="1" w:styleId="076D2DE1E63D463EB13E5EA25DE0C0ED">
    <w:name w:val="076D2DE1E63D463EB13E5EA25DE0C0ED"/>
    <w:rsid w:val="003E00A2"/>
  </w:style>
  <w:style w:type="paragraph" w:customStyle="1" w:styleId="DD8BA9BC725E453FBF67723427804AE7">
    <w:name w:val="DD8BA9BC725E453FBF67723427804AE7"/>
    <w:rsid w:val="003E00A2"/>
  </w:style>
  <w:style w:type="paragraph" w:customStyle="1" w:styleId="786186F4C30549E09EDB37A2177DA59C">
    <w:name w:val="786186F4C30549E09EDB37A2177DA59C"/>
    <w:rsid w:val="003E00A2"/>
  </w:style>
  <w:style w:type="paragraph" w:customStyle="1" w:styleId="C2ADA4092B844830813913660FCB5157">
    <w:name w:val="C2ADA4092B844830813913660FCB5157"/>
    <w:rsid w:val="003E00A2"/>
  </w:style>
  <w:style w:type="paragraph" w:customStyle="1" w:styleId="425874AE12144CFAB35B5F721C8CB72A">
    <w:name w:val="425874AE12144CFAB35B5F721C8CB72A"/>
    <w:rsid w:val="003E00A2"/>
  </w:style>
  <w:style w:type="paragraph" w:customStyle="1" w:styleId="B9798D0EAE0440E9BEC3BFC5ED3CF19C">
    <w:name w:val="B9798D0EAE0440E9BEC3BFC5ED3CF19C"/>
    <w:rsid w:val="003E00A2"/>
  </w:style>
  <w:style w:type="paragraph" w:customStyle="1" w:styleId="CB8BFBBC12064AE2ACE02BB0B4B08331">
    <w:name w:val="CB8BFBBC12064AE2ACE02BB0B4B08331"/>
    <w:rsid w:val="003E00A2"/>
  </w:style>
  <w:style w:type="paragraph" w:customStyle="1" w:styleId="0C40D72DB84049A383A5D999F0B8D8F8">
    <w:name w:val="0C40D72DB84049A383A5D999F0B8D8F8"/>
    <w:rsid w:val="003E00A2"/>
  </w:style>
  <w:style w:type="paragraph" w:customStyle="1" w:styleId="FC4E2C1B46304043885A086CB52A06CE">
    <w:name w:val="FC4E2C1B46304043885A086CB52A06CE"/>
    <w:rsid w:val="003E00A2"/>
  </w:style>
  <w:style w:type="paragraph" w:customStyle="1" w:styleId="D1F2DB2AEC674281A85D2E0C6FA8594D">
    <w:name w:val="D1F2DB2AEC674281A85D2E0C6FA8594D"/>
    <w:rsid w:val="003E00A2"/>
  </w:style>
  <w:style w:type="paragraph" w:customStyle="1" w:styleId="5626575C8A3E491DBD99B5CA0454D256">
    <w:name w:val="5626575C8A3E491DBD99B5CA0454D256"/>
    <w:rsid w:val="003E00A2"/>
  </w:style>
  <w:style w:type="paragraph" w:customStyle="1" w:styleId="435DF255C8B74DCD824D9F2BB37A6CA4">
    <w:name w:val="435DF255C8B74DCD824D9F2BB37A6CA4"/>
    <w:rsid w:val="003E00A2"/>
  </w:style>
  <w:style w:type="paragraph" w:customStyle="1" w:styleId="DEF8084154854AE78CF228230212C2DE">
    <w:name w:val="DEF8084154854AE78CF228230212C2DE"/>
    <w:rsid w:val="003E00A2"/>
  </w:style>
  <w:style w:type="paragraph" w:customStyle="1" w:styleId="FDACCB1E7A334FF692B7E4405E1BAA81">
    <w:name w:val="FDACCB1E7A334FF692B7E4405E1BAA81"/>
    <w:rsid w:val="003E00A2"/>
  </w:style>
  <w:style w:type="paragraph" w:customStyle="1" w:styleId="A837C1F319F34428A27F9141DCF4A5DF">
    <w:name w:val="A837C1F319F34428A27F9141DCF4A5DF"/>
    <w:rsid w:val="003E00A2"/>
  </w:style>
  <w:style w:type="paragraph" w:customStyle="1" w:styleId="05CB21CEA2FA41ED8B643403C4E36484">
    <w:name w:val="05CB21CEA2FA41ED8B643403C4E36484"/>
    <w:rsid w:val="003E00A2"/>
  </w:style>
  <w:style w:type="paragraph" w:customStyle="1" w:styleId="94E12833AD664165B87F773FA923CE39">
    <w:name w:val="94E12833AD664165B87F773FA923CE39"/>
    <w:rsid w:val="003E00A2"/>
  </w:style>
  <w:style w:type="paragraph" w:customStyle="1" w:styleId="BB4017EA00BB4AB38EB672E4A8616237">
    <w:name w:val="BB4017EA00BB4AB38EB672E4A8616237"/>
    <w:rsid w:val="003E00A2"/>
  </w:style>
  <w:style w:type="paragraph" w:customStyle="1" w:styleId="C4F83A94B48B41C5A9736F8987663C71">
    <w:name w:val="C4F83A94B48B41C5A9736F8987663C71"/>
    <w:rsid w:val="003E00A2"/>
  </w:style>
  <w:style w:type="paragraph" w:customStyle="1" w:styleId="086473CE774C49B9BC1984F43582AD69">
    <w:name w:val="086473CE774C49B9BC1984F43582AD69"/>
    <w:rsid w:val="003E00A2"/>
  </w:style>
  <w:style w:type="paragraph" w:customStyle="1" w:styleId="EB22F7C479FE4B7CB6367C46241CC86A">
    <w:name w:val="EB22F7C479FE4B7CB6367C46241CC86A"/>
    <w:rsid w:val="003E00A2"/>
  </w:style>
  <w:style w:type="paragraph" w:customStyle="1" w:styleId="9EBC6CF1B78C4447A3E82C92759BEFCF">
    <w:name w:val="9EBC6CF1B78C4447A3E82C92759BEFCF"/>
    <w:rsid w:val="003E00A2"/>
  </w:style>
  <w:style w:type="paragraph" w:customStyle="1" w:styleId="EDE71C8D6ED448709BF4CEEC08C2BF14">
    <w:name w:val="EDE71C8D6ED448709BF4CEEC08C2BF14"/>
    <w:rsid w:val="003E00A2"/>
  </w:style>
  <w:style w:type="paragraph" w:customStyle="1" w:styleId="12438AB26971442BB7F056E96A5CBE8E">
    <w:name w:val="12438AB26971442BB7F056E96A5CBE8E"/>
    <w:rsid w:val="003E00A2"/>
  </w:style>
  <w:style w:type="paragraph" w:customStyle="1" w:styleId="DE645E255850427989374F2F1FBD0279">
    <w:name w:val="DE645E255850427989374F2F1FBD0279"/>
    <w:rsid w:val="003E00A2"/>
  </w:style>
  <w:style w:type="paragraph" w:customStyle="1" w:styleId="0D8AA69B673348BE9F9AA8FEC09D3DCA">
    <w:name w:val="0D8AA69B673348BE9F9AA8FEC09D3DCA"/>
    <w:rsid w:val="003E00A2"/>
  </w:style>
  <w:style w:type="paragraph" w:customStyle="1" w:styleId="9D382AE4A7DC4DE7AE0F49433F30D022">
    <w:name w:val="9D382AE4A7DC4DE7AE0F49433F30D022"/>
    <w:rsid w:val="003E00A2"/>
  </w:style>
  <w:style w:type="paragraph" w:customStyle="1" w:styleId="C9D6147BBF294B6A9ED9A95BE2EAFFED">
    <w:name w:val="C9D6147BBF294B6A9ED9A95BE2EAFFED"/>
    <w:rsid w:val="003E00A2"/>
  </w:style>
  <w:style w:type="paragraph" w:customStyle="1" w:styleId="466BEFFC6C964AB99552CC852FBFEE03">
    <w:name w:val="466BEFFC6C964AB99552CC852FBFEE03"/>
    <w:rsid w:val="003E00A2"/>
  </w:style>
  <w:style w:type="paragraph" w:customStyle="1" w:styleId="3A7A10C87430464EBED676F302CE3396">
    <w:name w:val="3A7A10C87430464EBED676F302CE3396"/>
    <w:rsid w:val="003E00A2"/>
  </w:style>
  <w:style w:type="paragraph" w:customStyle="1" w:styleId="1BF2AE1751F6431CB2F4426286B86530">
    <w:name w:val="1BF2AE1751F6431CB2F4426286B86530"/>
    <w:rsid w:val="003E00A2"/>
  </w:style>
  <w:style w:type="paragraph" w:customStyle="1" w:styleId="38C96FB9BDE5471287FA48D58009AC08">
    <w:name w:val="38C96FB9BDE5471287FA48D58009AC08"/>
    <w:rsid w:val="003E00A2"/>
  </w:style>
  <w:style w:type="paragraph" w:customStyle="1" w:styleId="C0594DC407E64DF3A04F43605C084795">
    <w:name w:val="C0594DC407E64DF3A04F43605C084795"/>
    <w:rsid w:val="003E00A2"/>
  </w:style>
  <w:style w:type="paragraph" w:customStyle="1" w:styleId="D0DEA541ABF842C1817773B67B3CA1DA">
    <w:name w:val="D0DEA541ABF842C1817773B67B3CA1DA"/>
    <w:rsid w:val="003E00A2"/>
  </w:style>
  <w:style w:type="paragraph" w:customStyle="1" w:styleId="EF4DBAA35B064F7491F67FC0BE57D046">
    <w:name w:val="EF4DBAA35B064F7491F67FC0BE57D046"/>
    <w:rsid w:val="003E00A2"/>
  </w:style>
  <w:style w:type="paragraph" w:customStyle="1" w:styleId="77BEE60EA9CC42C5B2E141DE4AE5C351">
    <w:name w:val="77BEE60EA9CC42C5B2E141DE4AE5C351"/>
    <w:rsid w:val="003E00A2"/>
  </w:style>
  <w:style w:type="paragraph" w:customStyle="1" w:styleId="034C1BEB53794DD5804A0EC9232E29D2">
    <w:name w:val="034C1BEB53794DD5804A0EC9232E29D2"/>
    <w:rsid w:val="003E00A2"/>
  </w:style>
  <w:style w:type="paragraph" w:customStyle="1" w:styleId="BCB1E4F0CD804EB492D6DB36F76CB1E3">
    <w:name w:val="BCB1E4F0CD804EB492D6DB36F76CB1E3"/>
    <w:rsid w:val="003E00A2"/>
  </w:style>
  <w:style w:type="paragraph" w:customStyle="1" w:styleId="1CAF4766629E4862BCA2232C471B126D">
    <w:name w:val="1CAF4766629E4862BCA2232C471B126D"/>
    <w:rsid w:val="003E00A2"/>
  </w:style>
  <w:style w:type="paragraph" w:customStyle="1" w:styleId="D8F5F5ED04B44AEBB5581DBC35210450">
    <w:name w:val="D8F5F5ED04B44AEBB5581DBC35210450"/>
    <w:rsid w:val="003E00A2"/>
  </w:style>
  <w:style w:type="paragraph" w:customStyle="1" w:styleId="CEEBA60B79F941ECA6BD36A364940AA6">
    <w:name w:val="CEEBA60B79F941ECA6BD36A364940AA6"/>
    <w:rsid w:val="003E00A2"/>
  </w:style>
  <w:style w:type="paragraph" w:customStyle="1" w:styleId="F79F4EF7EAD643DDB28AB6FAF5001230">
    <w:name w:val="F79F4EF7EAD643DDB28AB6FAF5001230"/>
    <w:rsid w:val="003E00A2"/>
  </w:style>
  <w:style w:type="paragraph" w:customStyle="1" w:styleId="2DF7B4244BF4425ABFF4C72A5E48EFE0">
    <w:name w:val="2DF7B4244BF4425ABFF4C72A5E48EFE0"/>
    <w:rsid w:val="003E00A2"/>
  </w:style>
  <w:style w:type="paragraph" w:customStyle="1" w:styleId="0AD250911033406C85D28942E45D7EB3">
    <w:name w:val="0AD250911033406C85D28942E45D7EB3"/>
    <w:rsid w:val="003E00A2"/>
  </w:style>
  <w:style w:type="paragraph" w:customStyle="1" w:styleId="746A47EFB97549C8BDD9392176A8E772">
    <w:name w:val="746A47EFB97549C8BDD9392176A8E772"/>
    <w:rsid w:val="003E00A2"/>
  </w:style>
  <w:style w:type="paragraph" w:customStyle="1" w:styleId="F353B90A07FD41CB9C022FBFBC573609">
    <w:name w:val="F353B90A07FD41CB9C022FBFBC573609"/>
    <w:rsid w:val="003E00A2"/>
  </w:style>
  <w:style w:type="paragraph" w:customStyle="1" w:styleId="50F6CB2CB2B84DDE9031779A3801A254">
    <w:name w:val="50F6CB2CB2B84DDE9031779A3801A254"/>
    <w:rsid w:val="003E00A2"/>
  </w:style>
  <w:style w:type="paragraph" w:customStyle="1" w:styleId="55D39350BC954B5E911CAC0B671F9839">
    <w:name w:val="55D39350BC954B5E911CAC0B671F9839"/>
    <w:rsid w:val="003E00A2"/>
  </w:style>
  <w:style w:type="paragraph" w:customStyle="1" w:styleId="55758EF9B4494753A793A572246D90A4">
    <w:name w:val="55758EF9B4494753A793A572246D90A4"/>
    <w:rsid w:val="003E00A2"/>
  </w:style>
  <w:style w:type="paragraph" w:customStyle="1" w:styleId="4E06732102FC4B17A90027F3F5D8C3ED">
    <w:name w:val="4E06732102FC4B17A90027F3F5D8C3ED"/>
    <w:rsid w:val="003E00A2"/>
  </w:style>
  <w:style w:type="paragraph" w:customStyle="1" w:styleId="CE3AE933F0AD4899AE4D37E01E94A3A9">
    <w:name w:val="CE3AE933F0AD4899AE4D37E01E94A3A9"/>
    <w:rsid w:val="003E00A2"/>
  </w:style>
  <w:style w:type="paragraph" w:customStyle="1" w:styleId="ABDCAD5FA0644CA5A3D281334BAE5124">
    <w:name w:val="ABDCAD5FA0644CA5A3D281334BAE5124"/>
    <w:rsid w:val="003E00A2"/>
  </w:style>
  <w:style w:type="paragraph" w:customStyle="1" w:styleId="23C6831C89AF43CDAA9F2E7DB9402DFA">
    <w:name w:val="23C6831C89AF43CDAA9F2E7DB9402DFA"/>
    <w:rsid w:val="003E00A2"/>
  </w:style>
  <w:style w:type="paragraph" w:customStyle="1" w:styleId="5B5FD1252C2449EA8238841F182A5B2B">
    <w:name w:val="5B5FD1252C2449EA8238841F182A5B2B"/>
    <w:rsid w:val="003E00A2"/>
  </w:style>
  <w:style w:type="paragraph" w:customStyle="1" w:styleId="2475CE2FC9CD4824A47BB0662FA6B7B6">
    <w:name w:val="2475CE2FC9CD4824A47BB0662FA6B7B6"/>
    <w:rsid w:val="003E00A2"/>
  </w:style>
  <w:style w:type="paragraph" w:customStyle="1" w:styleId="43BFC0A2621C45189B22542DE3F9416D">
    <w:name w:val="43BFC0A2621C45189B22542DE3F9416D"/>
    <w:rsid w:val="003E00A2"/>
  </w:style>
  <w:style w:type="paragraph" w:customStyle="1" w:styleId="035C69FDA2D442B3809F7F53C309CA26">
    <w:name w:val="035C69FDA2D442B3809F7F53C309CA26"/>
    <w:rsid w:val="003E00A2"/>
  </w:style>
  <w:style w:type="paragraph" w:customStyle="1" w:styleId="CAEA5CF505D946FABBB933137A1EBEDE">
    <w:name w:val="CAEA5CF505D946FABBB933137A1EBEDE"/>
    <w:rsid w:val="003E00A2"/>
  </w:style>
  <w:style w:type="paragraph" w:customStyle="1" w:styleId="CB8C2FF44D904FEABC8040C0D7265276">
    <w:name w:val="CB8C2FF44D904FEABC8040C0D7265276"/>
    <w:rsid w:val="003E00A2"/>
  </w:style>
  <w:style w:type="paragraph" w:customStyle="1" w:styleId="E2DBE907EAE240F3BE5FC4B95A1D4908">
    <w:name w:val="E2DBE907EAE240F3BE5FC4B95A1D4908"/>
    <w:rsid w:val="003E00A2"/>
  </w:style>
  <w:style w:type="paragraph" w:customStyle="1" w:styleId="F386040149DB4B3B857F18E6500E18F5">
    <w:name w:val="F386040149DB4B3B857F18E6500E18F5"/>
    <w:rsid w:val="003E00A2"/>
  </w:style>
  <w:style w:type="paragraph" w:customStyle="1" w:styleId="030067A59724464A8CF913C41662656B">
    <w:name w:val="030067A59724464A8CF913C41662656B"/>
    <w:rsid w:val="003E00A2"/>
  </w:style>
  <w:style w:type="paragraph" w:customStyle="1" w:styleId="4B5A30F86F1B43DC9E21EDECA0506F16">
    <w:name w:val="4B5A30F86F1B43DC9E21EDECA0506F16"/>
    <w:rsid w:val="003E00A2"/>
  </w:style>
  <w:style w:type="paragraph" w:customStyle="1" w:styleId="7E321B3F226E414D9A4AF55688D69F92">
    <w:name w:val="7E321B3F226E414D9A4AF55688D69F92"/>
    <w:rsid w:val="003E00A2"/>
  </w:style>
  <w:style w:type="paragraph" w:customStyle="1" w:styleId="7A4ABAB2858849FD9899601E3DA134A1">
    <w:name w:val="7A4ABAB2858849FD9899601E3DA134A1"/>
    <w:rsid w:val="003E00A2"/>
  </w:style>
  <w:style w:type="paragraph" w:customStyle="1" w:styleId="019B275FDE09412D93F76632A3600601">
    <w:name w:val="019B275FDE09412D93F76632A3600601"/>
    <w:rsid w:val="003E00A2"/>
  </w:style>
  <w:style w:type="paragraph" w:customStyle="1" w:styleId="A630D1C0776943C4A2736AF24D2B580B">
    <w:name w:val="A630D1C0776943C4A2736AF24D2B580B"/>
    <w:rsid w:val="003E00A2"/>
  </w:style>
  <w:style w:type="paragraph" w:customStyle="1" w:styleId="D18BA03CCB2E4328A4A21D203010BD9B">
    <w:name w:val="D18BA03CCB2E4328A4A21D203010BD9B"/>
    <w:rsid w:val="003E00A2"/>
  </w:style>
  <w:style w:type="paragraph" w:customStyle="1" w:styleId="4A36E944D1F4467481B5C86F7D327A26">
    <w:name w:val="4A36E944D1F4467481B5C86F7D327A26"/>
    <w:rsid w:val="003E00A2"/>
  </w:style>
  <w:style w:type="paragraph" w:customStyle="1" w:styleId="5EEA1BF9F41940E891AF451744C23018">
    <w:name w:val="5EEA1BF9F41940E891AF451744C23018"/>
    <w:rsid w:val="003E00A2"/>
  </w:style>
  <w:style w:type="paragraph" w:customStyle="1" w:styleId="B4144D204774456F9D1E9DC56575D031">
    <w:name w:val="B4144D204774456F9D1E9DC56575D031"/>
    <w:rsid w:val="003E00A2"/>
  </w:style>
  <w:style w:type="paragraph" w:customStyle="1" w:styleId="F6B406F3122A4D159978181D948D577D">
    <w:name w:val="F6B406F3122A4D159978181D948D577D"/>
    <w:rsid w:val="003E00A2"/>
  </w:style>
  <w:style w:type="paragraph" w:customStyle="1" w:styleId="390D3178FCD34418AE74227672657226">
    <w:name w:val="390D3178FCD34418AE74227672657226"/>
    <w:rsid w:val="003E00A2"/>
  </w:style>
  <w:style w:type="paragraph" w:customStyle="1" w:styleId="1D50EC88F04E4A5CACD6DA6008E9B75A">
    <w:name w:val="1D50EC88F04E4A5CACD6DA6008E9B75A"/>
    <w:rsid w:val="003E00A2"/>
  </w:style>
  <w:style w:type="paragraph" w:customStyle="1" w:styleId="E13050BD7BD441E3A91BA7D26D1CD4FF">
    <w:name w:val="E13050BD7BD441E3A91BA7D26D1CD4FF"/>
    <w:rsid w:val="003E00A2"/>
  </w:style>
  <w:style w:type="paragraph" w:customStyle="1" w:styleId="7A040E470799462CA931768235778A69">
    <w:name w:val="7A040E470799462CA931768235778A69"/>
    <w:rsid w:val="003E00A2"/>
  </w:style>
  <w:style w:type="paragraph" w:customStyle="1" w:styleId="4E89AC28C8254223B5176CB47F9D3F27">
    <w:name w:val="4E89AC28C8254223B5176CB47F9D3F27"/>
    <w:rsid w:val="003E00A2"/>
  </w:style>
  <w:style w:type="paragraph" w:customStyle="1" w:styleId="EA7F8C9503254E378253A50AA2F85F9A">
    <w:name w:val="EA7F8C9503254E378253A50AA2F85F9A"/>
    <w:rsid w:val="003E00A2"/>
  </w:style>
  <w:style w:type="paragraph" w:customStyle="1" w:styleId="5F9054A98EEE4CE7BD078E411D5A60BC">
    <w:name w:val="5F9054A98EEE4CE7BD078E411D5A60BC"/>
    <w:rsid w:val="003E00A2"/>
  </w:style>
  <w:style w:type="paragraph" w:customStyle="1" w:styleId="477BE7BE353541C2B93B2CC21DC0DCB6">
    <w:name w:val="477BE7BE353541C2B93B2CC21DC0DCB6"/>
    <w:rsid w:val="003E00A2"/>
  </w:style>
  <w:style w:type="paragraph" w:customStyle="1" w:styleId="28BE3838E96A4F26801D0B41D86FF98E">
    <w:name w:val="28BE3838E96A4F26801D0B41D86FF98E"/>
    <w:rsid w:val="003E00A2"/>
  </w:style>
  <w:style w:type="paragraph" w:customStyle="1" w:styleId="E25801D4E086441090F087FDE8F5FA47">
    <w:name w:val="E25801D4E086441090F087FDE8F5FA47"/>
    <w:rsid w:val="003E00A2"/>
  </w:style>
  <w:style w:type="paragraph" w:customStyle="1" w:styleId="202CF5E737BE4580ABD4EBF9ECA01F12">
    <w:name w:val="202CF5E737BE4580ABD4EBF9ECA01F12"/>
    <w:rsid w:val="003E00A2"/>
  </w:style>
  <w:style w:type="paragraph" w:customStyle="1" w:styleId="CAF779586D0C43D29C6058D0045974B0">
    <w:name w:val="CAF779586D0C43D29C6058D0045974B0"/>
    <w:rsid w:val="003E00A2"/>
  </w:style>
  <w:style w:type="paragraph" w:customStyle="1" w:styleId="E830E049D8E347FC889B375C495BB68E">
    <w:name w:val="E830E049D8E347FC889B375C495BB68E"/>
    <w:rsid w:val="003E00A2"/>
  </w:style>
  <w:style w:type="paragraph" w:customStyle="1" w:styleId="A778EEA27B024BEB86DFB259A76B7E98">
    <w:name w:val="A778EEA27B024BEB86DFB259A76B7E98"/>
    <w:rsid w:val="003E00A2"/>
  </w:style>
  <w:style w:type="paragraph" w:customStyle="1" w:styleId="4FF25CF5D6FA4E9599C05B1358393007">
    <w:name w:val="4FF25CF5D6FA4E9599C05B1358393007"/>
    <w:rsid w:val="003E00A2"/>
  </w:style>
  <w:style w:type="paragraph" w:customStyle="1" w:styleId="C3C8309FCF034850A8CB04496C06F154">
    <w:name w:val="C3C8309FCF034850A8CB04496C06F154"/>
    <w:rsid w:val="003E00A2"/>
  </w:style>
  <w:style w:type="paragraph" w:customStyle="1" w:styleId="CBE8484712924DCCA0730F5951E3804E">
    <w:name w:val="CBE8484712924DCCA0730F5951E3804E"/>
    <w:rsid w:val="003E00A2"/>
  </w:style>
  <w:style w:type="paragraph" w:customStyle="1" w:styleId="BA0FA8D02BEF4397A6CCDB7A9273B8E8">
    <w:name w:val="BA0FA8D02BEF4397A6CCDB7A9273B8E8"/>
    <w:rsid w:val="003E00A2"/>
  </w:style>
  <w:style w:type="paragraph" w:customStyle="1" w:styleId="A961475A71B24F5CBA6F8CE5873388A6">
    <w:name w:val="A961475A71B24F5CBA6F8CE5873388A6"/>
    <w:rsid w:val="003E00A2"/>
  </w:style>
  <w:style w:type="paragraph" w:customStyle="1" w:styleId="1B77601DD6394E6FA6C3250559D7CB41">
    <w:name w:val="1B77601DD6394E6FA6C3250559D7CB41"/>
    <w:rsid w:val="003E00A2"/>
  </w:style>
  <w:style w:type="paragraph" w:customStyle="1" w:styleId="2AFFDFC4152E4784A43654F913F2CD0B">
    <w:name w:val="2AFFDFC4152E4784A43654F913F2CD0B"/>
    <w:rsid w:val="003E00A2"/>
  </w:style>
  <w:style w:type="paragraph" w:customStyle="1" w:styleId="76EACD2EFA06439BB6D1DC11B9E3B9BD">
    <w:name w:val="76EACD2EFA06439BB6D1DC11B9E3B9BD"/>
    <w:rsid w:val="003E00A2"/>
  </w:style>
  <w:style w:type="paragraph" w:customStyle="1" w:styleId="CD0A440A014646AEA3478E4E82A83CF3">
    <w:name w:val="CD0A440A014646AEA3478E4E82A83CF3"/>
    <w:rsid w:val="003E00A2"/>
  </w:style>
  <w:style w:type="paragraph" w:customStyle="1" w:styleId="02148BF42313433D9840833F308493D9">
    <w:name w:val="02148BF42313433D9840833F308493D9"/>
    <w:rsid w:val="003E00A2"/>
  </w:style>
  <w:style w:type="paragraph" w:customStyle="1" w:styleId="2FC0B5AAB51A4BF983515F400C327BBE">
    <w:name w:val="2FC0B5AAB51A4BF983515F400C327BBE"/>
    <w:rsid w:val="003E00A2"/>
  </w:style>
  <w:style w:type="paragraph" w:customStyle="1" w:styleId="7943F723975F4FBF967C8C65388EEE0F">
    <w:name w:val="7943F723975F4FBF967C8C65388EEE0F"/>
    <w:rsid w:val="003E00A2"/>
  </w:style>
  <w:style w:type="paragraph" w:customStyle="1" w:styleId="0543C164F4134DAABCE113DD041ACD45">
    <w:name w:val="0543C164F4134DAABCE113DD041ACD45"/>
    <w:rsid w:val="003E00A2"/>
  </w:style>
  <w:style w:type="paragraph" w:customStyle="1" w:styleId="DDFB7519BFC147FC9B61B85E421C72AB">
    <w:name w:val="DDFB7519BFC147FC9B61B85E421C72AB"/>
    <w:rsid w:val="003E00A2"/>
  </w:style>
  <w:style w:type="paragraph" w:customStyle="1" w:styleId="954AAA784B7843D68C677FCC116B19BD">
    <w:name w:val="954AAA784B7843D68C677FCC116B19BD"/>
    <w:rsid w:val="003E00A2"/>
  </w:style>
  <w:style w:type="paragraph" w:customStyle="1" w:styleId="2144EC5F17DF4187AC0B6F459946E1A2">
    <w:name w:val="2144EC5F17DF4187AC0B6F459946E1A2"/>
    <w:rsid w:val="003E00A2"/>
  </w:style>
  <w:style w:type="paragraph" w:customStyle="1" w:styleId="1A3980A5C2984701930682C9A4EF2A6D">
    <w:name w:val="1A3980A5C2984701930682C9A4EF2A6D"/>
    <w:rsid w:val="003E00A2"/>
  </w:style>
  <w:style w:type="paragraph" w:customStyle="1" w:styleId="3A883C2F06124212B4C5BA373C052CAD">
    <w:name w:val="3A883C2F06124212B4C5BA373C052CAD"/>
    <w:rsid w:val="003E00A2"/>
  </w:style>
  <w:style w:type="paragraph" w:customStyle="1" w:styleId="D59A183FA04042C19F45CB17EE89992F">
    <w:name w:val="D59A183FA04042C19F45CB17EE89992F"/>
    <w:rsid w:val="003E00A2"/>
  </w:style>
  <w:style w:type="paragraph" w:customStyle="1" w:styleId="B5299D63DE5E4569B076A2CAB4D9F949">
    <w:name w:val="B5299D63DE5E4569B076A2CAB4D9F949"/>
    <w:rsid w:val="003E00A2"/>
  </w:style>
  <w:style w:type="paragraph" w:customStyle="1" w:styleId="263A267896984A669180DB70CC9D3E88">
    <w:name w:val="263A267896984A669180DB70CC9D3E88"/>
    <w:rsid w:val="003E00A2"/>
  </w:style>
  <w:style w:type="paragraph" w:customStyle="1" w:styleId="509023E0739F44EB8DF42DC3B5D6ABB6">
    <w:name w:val="509023E0739F44EB8DF42DC3B5D6ABB6"/>
    <w:rsid w:val="003E00A2"/>
  </w:style>
  <w:style w:type="paragraph" w:customStyle="1" w:styleId="75097A2A7A4A4089BCC83BF20D159D09">
    <w:name w:val="75097A2A7A4A4089BCC83BF20D159D09"/>
    <w:rsid w:val="003E00A2"/>
  </w:style>
  <w:style w:type="paragraph" w:customStyle="1" w:styleId="912F7A8B8CEE45A38D7F41A36B197F6C">
    <w:name w:val="912F7A8B8CEE45A38D7F41A36B197F6C"/>
    <w:rsid w:val="003E00A2"/>
  </w:style>
  <w:style w:type="paragraph" w:customStyle="1" w:styleId="D97170E3CB3D419DBA7620B68D728E23">
    <w:name w:val="D97170E3CB3D419DBA7620B68D728E23"/>
    <w:rsid w:val="003E00A2"/>
  </w:style>
  <w:style w:type="paragraph" w:customStyle="1" w:styleId="67F64E281615498B9DA76086D1292859">
    <w:name w:val="67F64E281615498B9DA76086D1292859"/>
    <w:rsid w:val="003E00A2"/>
  </w:style>
  <w:style w:type="paragraph" w:customStyle="1" w:styleId="0F0825FD473D4446A719947D28E31872">
    <w:name w:val="0F0825FD473D4446A719947D28E31872"/>
    <w:rsid w:val="003E00A2"/>
  </w:style>
  <w:style w:type="paragraph" w:customStyle="1" w:styleId="4BD8261F54244AA3BDD364A2405E82A4">
    <w:name w:val="4BD8261F54244AA3BDD364A2405E82A4"/>
    <w:rsid w:val="003E00A2"/>
  </w:style>
  <w:style w:type="paragraph" w:customStyle="1" w:styleId="604D8128775045A895EF61012A7D7634">
    <w:name w:val="604D8128775045A895EF61012A7D7634"/>
    <w:rsid w:val="003E00A2"/>
  </w:style>
  <w:style w:type="paragraph" w:customStyle="1" w:styleId="41B606888641477987EB290A15A5CB48">
    <w:name w:val="41B606888641477987EB290A15A5CB48"/>
    <w:rsid w:val="003E00A2"/>
  </w:style>
  <w:style w:type="paragraph" w:customStyle="1" w:styleId="9E4F63A5436845B8BCDA3B5D51EBE546">
    <w:name w:val="9E4F63A5436845B8BCDA3B5D51EBE546"/>
    <w:rsid w:val="003E00A2"/>
  </w:style>
  <w:style w:type="paragraph" w:customStyle="1" w:styleId="3594A05EEC0C45A685A55A50789CFFFD">
    <w:name w:val="3594A05EEC0C45A685A55A50789CFFFD"/>
    <w:rsid w:val="003E00A2"/>
  </w:style>
  <w:style w:type="paragraph" w:customStyle="1" w:styleId="7BAFF35221C4420088F211BBCCA6DE32">
    <w:name w:val="7BAFF35221C4420088F211BBCCA6DE32"/>
    <w:rsid w:val="003E00A2"/>
  </w:style>
  <w:style w:type="paragraph" w:customStyle="1" w:styleId="4BEB690934964D848C9667BAB9A69C96">
    <w:name w:val="4BEB690934964D848C9667BAB9A69C96"/>
    <w:rsid w:val="003E00A2"/>
  </w:style>
  <w:style w:type="paragraph" w:customStyle="1" w:styleId="0F18342B570B4224B590278834B3C573">
    <w:name w:val="0F18342B570B4224B590278834B3C573"/>
    <w:rsid w:val="003E00A2"/>
  </w:style>
  <w:style w:type="paragraph" w:customStyle="1" w:styleId="1F6F2D5C25294A8FA6530E5CCF14E3D4">
    <w:name w:val="1F6F2D5C25294A8FA6530E5CCF14E3D4"/>
    <w:rsid w:val="003E00A2"/>
  </w:style>
  <w:style w:type="paragraph" w:customStyle="1" w:styleId="C43FED9E948E4173B9DC1E3338F5B1CC">
    <w:name w:val="C43FED9E948E4173B9DC1E3338F5B1CC"/>
    <w:rsid w:val="003E00A2"/>
  </w:style>
  <w:style w:type="paragraph" w:customStyle="1" w:styleId="6859681810C74F35AFE0CEE987F5BB28">
    <w:name w:val="6859681810C74F35AFE0CEE987F5BB28"/>
    <w:rsid w:val="003E00A2"/>
  </w:style>
  <w:style w:type="paragraph" w:customStyle="1" w:styleId="07715B1B3D5640A3B912C23BF10E1556">
    <w:name w:val="07715B1B3D5640A3B912C23BF10E1556"/>
    <w:rsid w:val="003E00A2"/>
  </w:style>
  <w:style w:type="paragraph" w:customStyle="1" w:styleId="E630DFF66CFB4F92B3BCD8C1507DF7C6">
    <w:name w:val="E630DFF66CFB4F92B3BCD8C1507DF7C6"/>
    <w:rsid w:val="003E00A2"/>
  </w:style>
  <w:style w:type="paragraph" w:customStyle="1" w:styleId="97791A67846C44819E2C0BCE653F4A0D">
    <w:name w:val="97791A67846C44819E2C0BCE653F4A0D"/>
    <w:rsid w:val="003E00A2"/>
  </w:style>
  <w:style w:type="paragraph" w:customStyle="1" w:styleId="7E0E2EED70EF4B6697FA8AB9D82FAA04">
    <w:name w:val="7E0E2EED70EF4B6697FA8AB9D82FAA04"/>
    <w:rsid w:val="003E00A2"/>
  </w:style>
  <w:style w:type="paragraph" w:customStyle="1" w:styleId="5D8BAF99428D4DA8A41BE67D6A529D77">
    <w:name w:val="5D8BAF99428D4DA8A41BE67D6A529D77"/>
    <w:rsid w:val="003E00A2"/>
  </w:style>
  <w:style w:type="paragraph" w:customStyle="1" w:styleId="41E5FC3C3F044780ADDC6F29FBA76099">
    <w:name w:val="41E5FC3C3F044780ADDC6F29FBA76099"/>
    <w:rsid w:val="003E00A2"/>
  </w:style>
  <w:style w:type="paragraph" w:customStyle="1" w:styleId="1B78BF648B344F9BB8E9CB665D741333">
    <w:name w:val="1B78BF648B344F9BB8E9CB665D741333"/>
    <w:rsid w:val="003E00A2"/>
  </w:style>
  <w:style w:type="paragraph" w:customStyle="1" w:styleId="1145442E4AC3481A92C8F595669235E0">
    <w:name w:val="1145442E4AC3481A92C8F595669235E0"/>
    <w:rsid w:val="003E00A2"/>
  </w:style>
  <w:style w:type="paragraph" w:customStyle="1" w:styleId="5AE8D904791E4421A931678A3FEDCE13">
    <w:name w:val="5AE8D904791E4421A931678A3FEDCE13"/>
    <w:rsid w:val="003E00A2"/>
  </w:style>
  <w:style w:type="paragraph" w:customStyle="1" w:styleId="D3EF2FF24C0D49C68130C9416740E6DE">
    <w:name w:val="D3EF2FF24C0D49C68130C9416740E6DE"/>
    <w:rsid w:val="003E00A2"/>
  </w:style>
  <w:style w:type="paragraph" w:customStyle="1" w:styleId="23D8AAF72D3247BA978B36C06C324D31">
    <w:name w:val="23D8AAF72D3247BA978B36C06C324D31"/>
    <w:rsid w:val="003E00A2"/>
  </w:style>
  <w:style w:type="paragraph" w:customStyle="1" w:styleId="1AD05BA6E43643C49EF8234F0D06ADE5">
    <w:name w:val="1AD05BA6E43643C49EF8234F0D06ADE5"/>
    <w:rsid w:val="003E00A2"/>
  </w:style>
  <w:style w:type="paragraph" w:customStyle="1" w:styleId="81B0A00F5F964F4B86DD322C00F42EC1">
    <w:name w:val="81B0A00F5F964F4B86DD322C00F42EC1"/>
    <w:rsid w:val="003E00A2"/>
  </w:style>
  <w:style w:type="paragraph" w:customStyle="1" w:styleId="FC20F992650747BA90F180AFDF0ABEF5">
    <w:name w:val="FC20F992650747BA90F180AFDF0ABEF5"/>
    <w:rsid w:val="003E00A2"/>
  </w:style>
  <w:style w:type="paragraph" w:customStyle="1" w:styleId="E4388AE86D784D34969094618B3334AB">
    <w:name w:val="E4388AE86D784D34969094618B3334AB"/>
    <w:rsid w:val="003E00A2"/>
  </w:style>
  <w:style w:type="paragraph" w:customStyle="1" w:styleId="E401CA5A31CC44E6985B634759A03BD2">
    <w:name w:val="E401CA5A31CC44E6985B634759A03BD2"/>
    <w:rsid w:val="003E00A2"/>
  </w:style>
  <w:style w:type="paragraph" w:customStyle="1" w:styleId="85687C7C51EA42FBBBFCA8712F987E36">
    <w:name w:val="85687C7C51EA42FBBBFCA8712F987E36"/>
    <w:rsid w:val="003E00A2"/>
  </w:style>
  <w:style w:type="paragraph" w:customStyle="1" w:styleId="D8A4AE9A05AB40F0A8334223E67F8D57">
    <w:name w:val="D8A4AE9A05AB40F0A8334223E67F8D57"/>
    <w:rsid w:val="003E00A2"/>
  </w:style>
  <w:style w:type="paragraph" w:customStyle="1" w:styleId="D9FA6CF5C4E84FA5A43CE9ED1C38C5A6">
    <w:name w:val="D9FA6CF5C4E84FA5A43CE9ED1C38C5A6"/>
    <w:rsid w:val="003E00A2"/>
  </w:style>
  <w:style w:type="paragraph" w:customStyle="1" w:styleId="D52B5FAD37D34DAFA876C3C53DE08571">
    <w:name w:val="D52B5FAD37D34DAFA876C3C53DE08571"/>
    <w:rsid w:val="003E00A2"/>
  </w:style>
  <w:style w:type="paragraph" w:customStyle="1" w:styleId="4EE2B79C58ED4B098C3A309550499A8A">
    <w:name w:val="4EE2B79C58ED4B098C3A309550499A8A"/>
    <w:rsid w:val="003E00A2"/>
  </w:style>
  <w:style w:type="paragraph" w:customStyle="1" w:styleId="5389D13316304AB69A7CBCB86A8B0D01">
    <w:name w:val="5389D13316304AB69A7CBCB86A8B0D01"/>
    <w:rsid w:val="003E00A2"/>
  </w:style>
  <w:style w:type="paragraph" w:customStyle="1" w:styleId="8A9167973CE3492181860F88FE9B8DD1">
    <w:name w:val="8A9167973CE3492181860F88FE9B8DD1"/>
    <w:rsid w:val="003E00A2"/>
  </w:style>
  <w:style w:type="paragraph" w:customStyle="1" w:styleId="A6BD20DAC8874D7FAE76F2B1FE1BA498">
    <w:name w:val="A6BD20DAC8874D7FAE76F2B1FE1BA498"/>
    <w:rsid w:val="003E00A2"/>
  </w:style>
  <w:style w:type="paragraph" w:customStyle="1" w:styleId="55FBA580EBC845DB979601445EA11173">
    <w:name w:val="55FBA580EBC845DB979601445EA11173"/>
    <w:rsid w:val="003E00A2"/>
  </w:style>
  <w:style w:type="paragraph" w:customStyle="1" w:styleId="4412B6088CE446B88960979057251661">
    <w:name w:val="4412B6088CE446B88960979057251661"/>
    <w:rsid w:val="003E00A2"/>
  </w:style>
  <w:style w:type="paragraph" w:customStyle="1" w:styleId="EB135B83354A42DA8430940418BDA230">
    <w:name w:val="EB135B83354A42DA8430940418BDA230"/>
    <w:rsid w:val="003E00A2"/>
  </w:style>
  <w:style w:type="paragraph" w:customStyle="1" w:styleId="26AC98CA6FDD4723B900BB0BF2C3C64A">
    <w:name w:val="26AC98CA6FDD4723B900BB0BF2C3C64A"/>
    <w:rsid w:val="003E00A2"/>
  </w:style>
  <w:style w:type="paragraph" w:customStyle="1" w:styleId="FE40803AC6E644318BFCEA308A7B1A6A">
    <w:name w:val="FE40803AC6E644318BFCEA308A7B1A6A"/>
    <w:rsid w:val="003E00A2"/>
  </w:style>
  <w:style w:type="paragraph" w:customStyle="1" w:styleId="F4A4F4FF0DC844C192C0FBEF8AEA71D1">
    <w:name w:val="F4A4F4FF0DC844C192C0FBEF8AEA71D1"/>
    <w:rsid w:val="003E00A2"/>
  </w:style>
  <w:style w:type="paragraph" w:customStyle="1" w:styleId="A6B169C01E594F5482D10F904983EFE6">
    <w:name w:val="A6B169C01E594F5482D10F904983EFE6"/>
    <w:rsid w:val="003E00A2"/>
  </w:style>
  <w:style w:type="paragraph" w:customStyle="1" w:styleId="06FA11E057D44E07B31084B73574A64C">
    <w:name w:val="06FA11E057D44E07B31084B73574A64C"/>
    <w:rsid w:val="003E00A2"/>
  </w:style>
  <w:style w:type="paragraph" w:customStyle="1" w:styleId="62D916CF6E1B4398B8B2C7C7A28F82C2">
    <w:name w:val="62D916CF6E1B4398B8B2C7C7A28F82C2"/>
    <w:rsid w:val="003E00A2"/>
  </w:style>
  <w:style w:type="paragraph" w:customStyle="1" w:styleId="CC9D3D7591BA4C818BF62B4FD90DE4E7">
    <w:name w:val="CC9D3D7591BA4C818BF62B4FD90DE4E7"/>
    <w:rsid w:val="003E00A2"/>
  </w:style>
  <w:style w:type="paragraph" w:customStyle="1" w:styleId="826217DCA1954FD18247BFF421ECC172">
    <w:name w:val="826217DCA1954FD18247BFF421ECC172"/>
    <w:rsid w:val="003E00A2"/>
  </w:style>
  <w:style w:type="paragraph" w:customStyle="1" w:styleId="4EBD2A26CAEA4C5D83AD797C536C8C74">
    <w:name w:val="4EBD2A26CAEA4C5D83AD797C536C8C74"/>
    <w:rsid w:val="003E00A2"/>
  </w:style>
  <w:style w:type="paragraph" w:customStyle="1" w:styleId="4C8C02C63C17460EBD5A622BBD0E39F8">
    <w:name w:val="4C8C02C63C17460EBD5A622BBD0E39F8"/>
    <w:rsid w:val="003E00A2"/>
  </w:style>
  <w:style w:type="paragraph" w:customStyle="1" w:styleId="F6E35FC01D4D47E08E31234AAC2F4F9D">
    <w:name w:val="F6E35FC01D4D47E08E31234AAC2F4F9D"/>
    <w:rsid w:val="003E00A2"/>
  </w:style>
  <w:style w:type="paragraph" w:customStyle="1" w:styleId="AF78138520224DD69CD60E569F1ABB02">
    <w:name w:val="AF78138520224DD69CD60E569F1ABB02"/>
    <w:rsid w:val="003E00A2"/>
  </w:style>
  <w:style w:type="paragraph" w:customStyle="1" w:styleId="F8660C0A80C5414F81DA37ABA87B7483">
    <w:name w:val="F8660C0A80C5414F81DA37ABA87B7483"/>
    <w:rsid w:val="003E00A2"/>
  </w:style>
  <w:style w:type="paragraph" w:customStyle="1" w:styleId="D480A7A48CA74068880B45D76AF4242B">
    <w:name w:val="D480A7A48CA74068880B45D76AF4242B"/>
    <w:rsid w:val="003E00A2"/>
  </w:style>
  <w:style w:type="paragraph" w:customStyle="1" w:styleId="A99F2483ADF045C9AE5283C2C60D5C73">
    <w:name w:val="A99F2483ADF045C9AE5283C2C60D5C73"/>
    <w:rsid w:val="003E00A2"/>
  </w:style>
  <w:style w:type="paragraph" w:customStyle="1" w:styleId="DD1B9D476DDF4288A1E3DCB457FDD9FA">
    <w:name w:val="DD1B9D476DDF4288A1E3DCB457FDD9FA"/>
    <w:rsid w:val="003E00A2"/>
  </w:style>
  <w:style w:type="paragraph" w:customStyle="1" w:styleId="7F1F354EFC8C40A6913587EBA33C954F">
    <w:name w:val="7F1F354EFC8C40A6913587EBA33C954F"/>
    <w:rsid w:val="003E00A2"/>
  </w:style>
  <w:style w:type="paragraph" w:customStyle="1" w:styleId="F6FF2CFF292A4B8FBC44747D075EB31E">
    <w:name w:val="F6FF2CFF292A4B8FBC44747D075EB31E"/>
    <w:rsid w:val="003E00A2"/>
  </w:style>
  <w:style w:type="paragraph" w:customStyle="1" w:styleId="06B5C55A01E9456D95832DE6ACA69BFA">
    <w:name w:val="06B5C55A01E9456D95832DE6ACA69BFA"/>
    <w:rsid w:val="003E00A2"/>
  </w:style>
  <w:style w:type="paragraph" w:customStyle="1" w:styleId="A3AE08E375094A0AB0939A056BD8D67D">
    <w:name w:val="A3AE08E375094A0AB0939A056BD8D67D"/>
    <w:rsid w:val="003E00A2"/>
  </w:style>
  <w:style w:type="paragraph" w:customStyle="1" w:styleId="1527084FB54A4706998E045C72F0E33F">
    <w:name w:val="1527084FB54A4706998E045C72F0E33F"/>
    <w:rsid w:val="003E00A2"/>
  </w:style>
  <w:style w:type="paragraph" w:customStyle="1" w:styleId="E33DFB818F1B42E0A72E693E2C2FD51D">
    <w:name w:val="E33DFB818F1B42E0A72E693E2C2FD51D"/>
    <w:rsid w:val="003E00A2"/>
  </w:style>
  <w:style w:type="paragraph" w:customStyle="1" w:styleId="62869DE7C7334D14B6F34513A3B6417D">
    <w:name w:val="62869DE7C7334D14B6F34513A3B6417D"/>
    <w:rsid w:val="003E00A2"/>
  </w:style>
  <w:style w:type="paragraph" w:customStyle="1" w:styleId="7745B634602046DE8DAF9E5EDC9D0016">
    <w:name w:val="7745B634602046DE8DAF9E5EDC9D0016"/>
    <w:rsid w:val="003E00A2"/>
  </w:style>
  <w:style w:type="paragraph" w:customStyle="1" w:styleId="342FC1236C1E4FAB836CD692288AD5B4">
    <w:name w:val="342FC1236C1E4FAB836CD692288AD5B4"/>
    <w:rsid w:val="003E00A2"/>
  </w:style>
  <w:style w:type="paragraph" w:customStyle="1" w:styleId="06CCA4ABBFEC451E851A9BD6858AE901">
    <w:name w:val="06CCA4ABBFEC451E851A9BD6858AE901"/>
    <w:rsid w:val="003E00A2"/>
  </w:style>
  <w:style w:type="paragraph" w:customStyle="1" w:styleId="B7AE597CF1D540D482EE4D940CBA3A7E">
    <w:name w:val="B7AE597CF1D540D482EE4D940CBA3A7E"/>
    <w:rsid w:val="003E00A2"/>
  </w:style>
  <w:style w:type="paragraph" w:customStyle="1" w:styleId="1E922F821069418896B4529099786E6A">
    <w:name w:val="1E922F821069418896B4529099786E6A"/>
    <w:rsid w:val="003E00A2"/>
  </w:style>
  <w:style w:type="paragraph" w:customStyle="1" w:styleId="2EDAFF5C86754BA48B18641B4784A2B1">
    <w:name w:val="2EDAFF5C86754BA48B18641B4784A2B1"/>
    <w:rsid w:val="003E00A2"/>
  </w:style>
  <w:style w:type="paragraph" w:customStyle="1" w:styleId="249F4F4E2DCD4998830FAB055B093778">
    <w:name w:val="249F4F4E2DCD4998830FAB055B093778"/>
    <w:rsid w:val="003E00A2"/>
  </w:style>
  <w:style w:type="paragraph" w:customStyle="1" w:styleId="55A088C3CC584B47B65D88D777B064C1">
    <w:name w:val="55A088C3CC584B47B65D88D777B064C1"/>
    <w:rsid w:val="003E00A2"/>
  </w:style>
  <w:style w:type="paragraph" w:customStyle="1" w:styleId="6D6E83A382A148D4AA4B5CF0A5490852">
    <w:name w:val="6D6E83A382A148D4AA4B5CF0A5490852"/>
    <w:rsid w:val="003E00A2"/>
  </w:style>
  <w:style w:type="paragraph" w:customStyle="1" w:styleId="5240474EF29740779D9CEF8714FB6DB1">
    <w:name w:val="5240474EF29740779D9CEF8714FB6DB1"/>
    <w:rsid w:val="003E00A2"/>
  </w:style>
  <w:style w:type="paragraph" w:customStyle="1" w:styleId="857E46FA1B614467B847D9C5BE71A23C">
    <w:name w:val="857E46FA1B614467B847D9C5BE71A23C"/>
    <w:rsid w:val="003E00A2"/>
  </w:style>
  <w:style w:type="paragraph" w:customStyle="1" w:styleId="FABA63CDC69842A583A4F8DC8658ADF7">
    <w:name w:val="FABA63CDC69842A583A4F8DC8658ADF7"/>
    <w:rsid w:val="003E00A2"/>
  </w:style>
  <w:style w:type="paragraph" w:customStyle="1" w:styleId="BA6B5F46E0E14027AB988A430557D19D">
    <w:name w:val="BA6B5F46E0E14027AB988A430557D19D"/>
    <w:rsid w:val="003E00A2"/>
  </w:style>
  <w:style w:type="paragraph" w:customStyle="1" w:styleId="3B40330D8AA243D898DE4D87E780A44A">
    <w:name w:val="3B40330D8AA243D898DE4D87E780A44A"/>
    <w:rsid w:val="003E00A2"/>
  </w:style>
  <w:style w:type="paragraph" w:customStyle="1" w:styleId="1C683C33EA094DECBEA99805145FBC70">
    <w:name w:val="1C683C33EA094DECBEA99805145FBC70"/>
    <w:rsid w:val="003E00A2"/>
  </w:style>
  <w:style w:type="paragraph" w:customStyle="1" w:styleId="662990744143477F8D647129C1CBB366">
    <w:name w:val="662990744143477F8D647129C1CBB366"/>
    <w:rsid w:val="003E00A2"/>
  </w:style>
  <w:style w:type="paragraph" w:customStyle="1" w:styleId="0DE46537BC3D4FDAB43E99AA2D230185">
    <w:name w:val="0DE46537BC3D4FDAB43E99AA2D230185"/>
    <w:rsid w:val="003E00A2"/>
  </w:style>
  <w:style w:type="paragraph" w:customStyle="1" w:styleId="1A4FCA0E0905480487EF96A08CAA1FA2">
    <w:name w:val="1A4FCA0E0905480487EF96A08CAA1FA2"/>
    <w:rsid w:val="003E00A2"/>
  </w:style>
  <w:style w:type="paragraph" w:customStyle="1" w:styleId="F608EC2283B54EA7A4CAAAD9AA6ADBA3">
    <w:name w:val="F608EC2283B54EA7A4CAAAD9AA6ADBA3"/>
    <w:rsid w:val="003E00A2"/>
  </w:style>
  <w:style w:type="paragraph" w:customStyle="1" w:styleId="2766DE3C660448A286BF619DE5BD32EE">
    <w:name w:val="2766DE3C660448A286BF619DE5BD32EE"/>
    <w:rsid w:val="003E00A2"/>
  </w:style>
  <w:style w:type="paragraph" w:customStyle="1" w:styleId="71D6791AB63C433A9DC0BEEB8EE015FA">
    <w:name w:val="71D6791AB63C433A9DC0BEEB8EE015FA"/>
    <w:rsid w:val="003E00A2"/>
  </w:style>
  <w:style w:type="paragraph" w:customStyle="1" w:styleId="FA04B212AD4D47398E58DAC4BD1FF885">
    <w:name w:val="FA04B212AD4D47398E58DAC4BD1FF885"/>
    <w:rsid w:val="003E00A2"/>
  </w:style>
  <w:style w:type="paragraph" w:customStyle="1" w:styleId="5135B39414914961B0215D9BEF501B4E">
    <w:name w:val="5135B39414914961B0215D9BEF501B4E"/>
    <w:rsid w:val="003E00A2"/>
  </w:style>
  <w:style w:type="paragraph" w:customStyle="1" w:styleId="073860DE17B749C7A75F25B6952BD0A5">
    <w:name w:val="073860DE17B749C7A75F25B6952BD0A5"/>
    <w:rsid w:val="003E00A2"/>
  </w:style>
  <w:style w:type="paragraph" w:customStyle="1" w:styleId="195DF2DDF79B48D7975E2283919C58AA">
    <w:name w:val="195DF2DDF79B48D7975E2283919C58AA"/>
    <w:rsid w:val="003E00A2"/>
  </w:style>
  <w:style w:type="paragraph" w:customStyle="1" w:styleId="68A3CD2E78ED456BB7F7815CF1CCD8C0">
    <w:name w:val="68A3CD2E78ED456BB7F7815CF1CCD8C0"/>
    <w:rsid w:val="003E00A2"/>
  </w:style>
  <w:style w:type="paragraph" w:customStyle="1" w:styleId="0560CA8157344D259D31909BEEE43EE9">
    <w:name w:val="0560CA8157344D259D31909BEEE43EE9"/>
    <w:rsid w:val="003E00A2"/>
  </w:style>
  <w:style w:type="paragraph" w:customStyle="1" w:styleId="C4A9301864E4498E94A07064C487AAA4">
    <w:name w:val="C4A9301864E4498E94A07064C487AAA4"/>
    <w:rsid w:val="003E00A2"/>
  </w:style>
  <w:style w:type="paragraph" w:customStyle="1" w:styleId="9527256E8A13406C9ACE59F2FD440620">
    <w:name w:val="9527256E8A13406C9ACE59F2FD440620"/>
    <w:rsid w:val="003E00A2"/>
  </w:style>
  <w:style w:type="paragraph" w:customStyle="1" w:styleId="2864254AF660432DA9C00D66592C2436">
    <w:name w:val="2864254AF660432DA9C00D66592C2436"/>
    <w:rsid w:val="003E00A2"/>
  </w:style>
  <w:style w:type="paragraph" w:customStyle="1" w:styleId="BE1191F2109A46438B288DC0225F6519">
    <w:name w:val="BE1191F2109A46438B288DC0225F6519"/>
    <w:rsid w:val="003E00A2"/>
  </w:style>
  <w:style w:type="paragraph" w:customStyle="1" w:styleId="784A58F6B58E40CABD1D98EEF69071BE">
    <w:name w:val="784A58F6B58E40CABD1D98EEF69071BE"/>
    <w:rsid w:val="003E00A2"/>
  </w:style>
  <w:style w:type="paragraph" w:customStyle="1" w:styleId="7BF410B8A24444F9848A90F12285F5F4">
    <w:name w:val="7BF410B8A24444F9848A90F12285F5F4"/>
    <w:rsid w:val="003E00A2"/>
  </w:style>
  <w:style w:type="paragraph" w:customStyle="1" w:styleId="ED5A8DDC145347A9B5437321ACC36A65">
    <w:name w:val="ED5A8DDC145347A9B5437321ACC36A65"/>
    <w:rsid w:val="003E00A2"/>
  </w:style>
  <w:style w:type="paragraph" w:customStyle="1" w:styleId="125C389C8F9D449EBB67036C0CD7C518">
    <w:name w:val="125C389C8F9D449EBB67036C0CD7C518"/>
    <w:rsid w:val="003E00A2"/>
  </w:style>
  <w:style w:type="paragraph" w:customStyle="1" w:styleId="1A61F53A8AB0478A9F51D831E7034CEC">
    <w:name w:val="1A61F53A8AB0478A9F51D831E7034CEC"/>
    <w:rsid w:val="003E00A2"/>
  </w:style>
  <w:style w:type="paragraph" w:customStyle="1" w:styleId="C0E2B638771E427CA75A5BAEE17DE72D">
    <w:name w:val="C0E2B638771E427CA75A5BAEE17DE72D"/>
    <w:rsid w:val="003E00A2"/>
  </w:style>
  <w:style w:type="paragraph" w:customStyle="1" w:styleId="E8955B1332D34446894F03B3CAF9190D">
    <w:name w:val="E8955B1332D34446894F03B3CAF9190D"/>
    <w:rsid w:val="003E00A2"/>
  </w:style>
  <w:style w:type="paragraph" w:customStyle="1" w:styleId="49E140C836D543169E1B6FB23E974303">
    <w:name w:val="49E140C836D543169E1B6FB23E974303"/>
    <w:rsid w:val="003E00A2"/>
  </w:style>
  <w:style w:type="paragraph" w:customStyle="1" w:styleId="C6BAF36B3380403490A0D613C48DA666">
    <w:name w:val="C6BAF36B3380403490A0D613C48DA666"/>
    <w:rsid w:val="003E00A2"/>
  </w:style>
  <w:style w:type="paragraph" w:customStyle="1" w:styleId="54CC90620DEA458DBB210EE0E4426C4D">
    <w:name w:val="54CC90620DEA458DBB210EE0E4426C4D"/>
    <w:rsid w:val="003E00A2"/>
  </w:style>
  <w:style w:type="paragraph" w:customStyle="1" w:styleId="E5ECF9530DB94EAEBCA6A88CB4679C7B">
    <w:name w:val="E5ECF9530DB94EAEBCA6A88CB4679C7B"/>
    <w:rsid w:val="003E00A2"/>
  </w:style>
  <w:style w:type="paragraph" w:customStyle="1" w:styleId="31F0AA37464F468792357FD0BC32F0E7">
    <w:name w:val="31F0AA37464F468792357FD0BC32F0E7"/>
    <w:rsid w:val="003E00A2"/>
  </w:style>
  <w:style w:type="paragraph" w:customStyle="1" w:styleId="ED327D8AD03849129DA7100C3B2B9A74">
    <w:name w:val="ED327D8AD03849129DA7100C3B2B9A74"/>
    <w:rsid w:val="003E00A2"/>
  </w:style>
  <w:style w:type="paragraph" w:customStyle="1" w:styleId="5DD9EAC2A7B247B8BB7DB8F43BB470B6">
    <w:name w:val="5DD9EAC2A7B247B8BB7DB8F43BB470B6"/>
    <w:rsid w:val="003E00A2"/>
  </w:style>
  <w:style w:type="paragraph" w:customStyle="1" w:styleId="94F6FE20D3784A09BC3A820305142929">
    <w:name w:val="94F6FE20D3784A09BC3A820305142929"/>
    <w:rsid w:val="003E00A2"/>
  </w:style>
  <w:style w:type="paragraph" w:customStyle="1" w:styleId="39EA9150D2F14E88AC1C8C7FBEB77604">
    <w:name w:val="39EA9150D2F14E88AC1C8C7FBEB77604"/>
    <w:rsid w:val="003E00A2"/>
  </w:style>
  <w:style w:type="paragraph" w:customStyle="1" w:styleId="9DD1681799084C5A98E34E8D94D5BAC5">
    <w:name w:val="9DD1681799084C5A98E34E8D94D5BAC5"/>
    <w:rsid w:val="003E00A2"/>
  </w:style>
  <w:style w:type="paragraph" w:customStyle="1" w:styleId="74478DB01CA9450DB76DAB23808C3EA3">
    <w:name w:val="74478DB01CA9450DB76DAB23808C3EA3"/>
    <w:rsid w:val="003E00A2"/>
  </w:style>
  <w:style w:type="paragraph" w:customStyle="1" w:styleId="9F17453553BE41ABB19BE18163D09B78">
    <w:name w:val="9F17453553BE41ABB19BE18163D09B78"/>
    <w:rsid w:val="003E00A2"/>
  </w:style>
  <w:style w:type="paragraph" w:customStyle="1" w:styleId="B2EA52A2FC2B4F7AA58E9AABB1A1CD72">
    <w:name w:val="B2EA52A2FC2B4F7AA58E9AABB1A1CD72"/>
    <w:rsid w:val="003E00A2"/>
  </w:style>
  <w:style w:type="paragraph" w:customStyle="1" w:styleId="BD7E9AC02AD441B39BDD4BF3C86B2510">
    <w:name w:val="BD7E9AC02AD441B39BDD4BF3C86B2510"/>
    <w:rsid w:val="003E00A2"/>
  </w:style>
  <w:style w:type="paragraph" w:customStyle="1" w:styleId="FA4AD85F10874730AECB917A26BC163D">
    <w:name w:val="FA4AD85F10874730AECB917A26BC163D"/>
    <w:rsid w:val="003E00A2"/>
  </w:style>
  <w:style w:type="paragraph" w:customStyle="1" w:styleId="82B0FF0BF2A64C03AF355EEC1D685C35">
    <w:name w:val="82B0FF0BF2A64C03AF355EEC1D685C35"/>
    <w:rsid w:val="003E00A2"/>
  </w:style>
  <w:style w:type="paragraph" w:customStyle="1" w:styleId="CE24D3EC881E4649B90282893E777157">
    <w:name w:val="CE24D3EC881E4649B90282893E777157"/>
    <w:rsid w:val="003E00A2"/>
  </w:style>
  <w:style w:type="paragraph" w:customStyle="1" w:styleId="8F5D8027F3EA4748B2D09A7762897EC0">
    <w:name w:val="8F5D8027F3EA4748B2D09A7762897EC0"/>
    <w:rsid w:val="003E00A2"/>
  </w:style>
  <w:style w:type="paragraph" w:customStyle="1" w:styleId="A48A4B9F7F7E4999B0F1A321730F0368">
    <w:name w:val="A48A4B9F7F7E4999B0F1A321730F0368"/>
    <w:rsid w:val="003E00A2"/>
  </w:style>
  <w:style w:type="paragraph" w:customStyle="1" w:styleId="89FDE424A00649E29A07DF5B69FE70BE">
    <w:name w:val="89FDE424A00649E29A07DF5B69FE70BE"/>
    <w:rsid w:val="003E00A2"/>
  </w:style>
  <w:style w:type="paragraph" w:customStyle="1" w:styleId="C10145127AC840C6851C4EA9F1DC7EBC">
    <w:name w:val="C10145127AC840C6851C4EA9F1DC7EBC"/>
    <w:rsid w:val="003E00A2"/>
  </w:style>
  <w:style w:type="paragraph" w:customStyle="1" w:styleId="83DF27560E64498B922349B0A7521ED2">
    <w:name w:val="83DF27560E64498B922349B0A7521ED2"/>
    <w:rsid w:val="003E00A2"/>
  </w:style>
  <w:style w:type="paragraph" w:customStyle="1" w:styleId="1DAF25ACA0EB47499DE182F06DD19F3D">
    <w:name w:val="1DAF25ACA0EB47499DE182F06DD19F3D"/>
    <w:rsid w:val="003E00A2"/>
  </w:style>
  <w:style w:type="paragraph" w:customStyle="1" w:styleId="A86C922ADA7D4521B3165165DE118F8C">
    <w:name w:val="A86C922ADA7D4521B3165165DE118F8C"/>
    <w:rsid w:val="003E00A2"/>
  </w:style>
  <w:style w:type="paragraph" w:customStyle="1" w:styleId="E11FC78BB5CE46F18CC594CDDECCCB4C">
    <w:name w:val="E11FC78BB5CE46F18CC594CDDECCCB4C"/>
    <w:rsid w:val="003E00A2"/>
  </w:style>
  <w:style w:type="paragraph" w:customStyle="1" w:styleId="8738E7F65F7248EB89767FC95265ECB7">
    <w:name w:val="8738E7F65F7248EB89767FC95265ECB7"/>
    <w:rsid w:val="003E00A2"/>
  </w:style>
  <w:style w:type="paragraph" w:customStyle="1" w:styleId="6B2274498A0A4CDA8CFD92BDBEBD44A6">
    <w:name w:val="6B2274498A0A4CDA8CFD92BDBEBD44A6"/>
    <w:rsid w:val="003E00A2"/>
  </w:style>
  <w:style w:type="paragraph" w:customStyle="1" w:styleId="2BC5A4208D14416F8889448B4BB3D67C">
    <w:name w:val="2BC5A4208D14416F8889448B4BB3D67C"/>
    <w:rsid w:val="003E00A2"/>
  </w:style>
  <w:style w:type="paragraph" w:customStyle="1" w:styleId="9462CCB8E44043D9B92ECBE28739F74D">
    <w:name w:val="9462CCB8E44043D9B92ECBE28739F74D"/>
    <w:rsid w:val="003E00A2"/>
  </w:style>
  <w:style w:type="paragraph" w:customStyle="1" w:styleId="5BAC8974FD564145B1E4FF1029D25F08">
    <w:name w:val="5BAC8974FD564145B1E4FF1029D25F08"/>
    <w:rsid w:val="003E00A2"/>
  </w:style>
  <w:style w:type="paragraph" w:customStyle="1" w:styleId="075CDD2502A347A2A6AB00DE25312B1D">
    <w:name w:val="075CDD2502A347A2A6AB00DE25312B1D"/>
    <w:rsid w:val="003E00A2"/>
  </w:style>
  <w:style w:type="paragraph" w:customStyle="1" w:styleId="0A7F226B157445458C18E00EE8F7A060">
    <w:name w:val="0A7F226B157445458C18E00EE8F7A060"/>
    <w:rsid w:val="003E00A2"/>
  </w:style>
  <w:style w:type="paragraph" w:customStyle="1" w:styleId="CC68F1D83BD449FA8EAE3F4CF77C315D">
    <w:name w:val="CC68F1D83BD449FA8EAE3F4CF77C315D"/>
    <w:rsid w:val="003E00A2"/>
  </w:style>
  <w:style w:type="paragraph" w:customStyle="1" w:styleId="1687A10548434E53BCAA62E6D693C8B7">
    <w:name w:val="1687A10548434E53BCAA62E6D693C8B7"/>
    <w:rsid w:val="003E00A2"/>
  </w:style>
  <w:style w:type="paragraph" w:customStyle="1" w:styleId="6B01230D215B479DA1ADD0C1011B6F54">
    <w:name w:val="6B01230D215B479DA1ADD0C1011B6F54"/>
    <w:rsid w:val="003E00A2"/>
  </w:style>
  <w:style w:type="paragraph" w:customStyle="1" w:styleId="BD4436CC53F747E8BACABA1B98FA4907">
    <w:name w:val="BD4436CC53F747E8BACABA1B98FA4907"/>
    <w:rsid w:val="003E00A2"/>
  </w:style>
  <w:style w:type="paragraph" w:customStyle="1" w:styleId="234CF25218EF41409BFCBE98A5747128">
    <w:name w:val="234CF25218EF41409BFCBE98A5747128"/>
    <w:rsid w:val="003E00A2"/>
  </w:style>
  <w:style w:type="paragraph" w:customStyle="1" w:styleId="813FA013DCDA4645805D2CE31057F409">
    <w:name w:val="813FA013DCDA4645805D2CE31057F409"/>
    <w:rsid w:val="003E00A2"/>
  </w:style>
  <w:style w:type="paragraph" w:customStyle="1" w:styleId="DA03AA95C1784EAB8C4D74E6CA2C9677">
    <w:name w:val="DA03AA95C1784EAB8C4D74E6CA2C9677"/>
    <w:rsid w:val="003E00A2"/>
  </w:style>
  <w:style w:type="paragraph" w:customStyle="1" w:styleId="550247CBBDC84015A3E5FD85098FA75C">
    <w:name w:val="550247CBBDC84015A3E5FD85098FA75C"/>
    <w:rsid w:val="003E00A2"/>
  </w:style>
  <w:style w:type="paragraph" w:customStyle="1" w:styleId="1363321CD9E74247842F223C1480F4BB">
    <w:name w:val="1363321CD9E74247842F223C1480F4BB"/>
    <w:rsid w:val="003E00A2"/>
  </w:style>
  <w:style w:type="paragraph" w:customStyle="1" w:styleId="40044B6461EC4435AFAE9EEF8EA475DA">
    <w:name w:val="40044B6461EC4435AFAE9EEF8EA475DA"/>
    <w:rsid w:val="003E00A2"/>
  </w:style>
  <w:style w:type="paragraph" w:customStyle="1" w:styleId="0223741D727F41BE9269822D146178E4">
    <w:name w:val="0223741D727F41BE9269822D146178E4"/>
    <w:rsid w:val="003E00A2"/>
  </w:style>
  <w:style w:type="paragraph" w:customStyle="1" w:styleId="FCBAEF1DC8294B7E8F48C81D01AAD442">
    <w:name w:val="FCBAEF1DC8294B7E8F48C81D01AAD442"/>
    <w:rsid w:val="003E00A2"/>
  </w:style>
  <w:style w:type="paragraph" w:customStyle="1" w:styleId="EEEE1671821841FC953ED73C5EDD2449">
    <w:name w:val="EEEE1671821841FC953ED73C5EDD2449"/>
    <w:rsid w:val="003E00A2"/>
  </w:style>
  <w:style w:type="paragraph" w:customStyle="1" w:styleId="5DB1A84DD32A4F9E91EE03F1099FC5BF">
    <w:name w:val="5DB1A84DD32A4F9E91EE03F1099FC5BF"/>
    <w:rsid w:val="003E00A2"/>
  </w:style>
  <w:style w:type="paragraph" w:customStyle="1" w:styleId="4BD2F261DBCA490F94C8A0DBADED6DDA">
    <w:name w:val="4BD2F261DBCA490F94C8A0DBADED6DDA"/>
    <w:rsid w:val="003E00A2"/>
  </w:style>
  <w:style w:type="paragraph" w:customStyle="1" w:styleId="E527BB37469743CEA525F50CD62716C3">
    <w:name w:val="E527BB37469743CEA525F50CD62716C3"/>
    <w:rsid w:val="003E00A2"/>
  </w:style>
  <w:style w:type="paragraph" w:customStyle="1" w:styleId="60E898D806EE47B78DD0BF2F253B0D97">
    <w:name w:val="60E898D806EE47B78DD0BF2F253B0D97"/>
    <w:rsid w:val="003E00A2"/>
  </w:style>
  <w:style w:type="paragraph" w:customStyle="1" w:styleId="A3651C870CEB48EC9CCE164406BDD716">
    <w:name w:val="A3651C870CEB48EC9CCE164406BDD716"/>
    <w:rsid w:val="003E00A2"/>
  </w:style>
  <w:style w:type="paragraph" w:customStyle="1" w:styleId="373E5D53FA8D44979451648B89C05DAB">
    <w:name w:val="373E5D53FA8D44979451648B89C05DAB"/>
    <w:rsid w:val="003E00A2"/>
  </w:style>
  <w:style w:type="paragraph" w:customStyle="1" w:styleId="731C0E9022DF4B95B76A60ED2A8C6E7D">
    <w:name w:val="731C0E9022DF4B95B76A60ED2A8C6E7D"/>
    <w:rsid w:val="003E00A2"/>
  </w:style>
  <w:style w:type="paragraph" w:customStyle="1" w:styleId="80C6709320D44C798D239F932A07D184">
    <w:name w:val="80C6709320D44C798D239F932A07D184"/>
    <w:rsid w:val="003E00A2"/>
  </w:style>
  <w:style w:type="paragraph" w:customStyle="1" w:styleId="1CF55FA3EEC84D8DB7F07D9B70233A27">
    <w:name w:val="1CF55FA3EEC84D8DB7F07D9B70233A27"/>
    <w:rsid w:val="003E00A2"/>
  </w:style>
  <w:style w:type="paragraph" w:customStyle="1" w:styleId="2A8EA11CE807497E8C5E509A1991B595">
    <w:name w:val="2A8EA11CE807497E8C5E509A1991B595"/>
    <w:rsid w:val="003E00A2"/>
  </w:style>
  <w:style w:type="paragraph" w:customStyle="1" w:styleId="235E95C042664BC796EA4E3478EB053E">
    <w:name w:val="235E95C042664BC796EA4E3478EB053E"/>
    <w:rsid w:val="003E00A2"/>
  </w:style>
  <w:style w:type="paragraph" w:customStyle="1" w:styleId="1290A2B1DB764D44B4CB3A76875C42B1">
    <w:name w:val="1290A2B1DB764D44B4CB3A76875C42B1"/>
    <w:rsid w:val="003E00A2"/>
  </w:style>
  <w:style w:type="paragraph" w:customStyle="1" w:styleId="6E752BCB6DE44FC299A67FBA9B72891D">
    <w:name w:val="6E752BCB6DE44FC299A67FBA9B72891D"/>
    <w:rsid w:val="003E00A2"/>
  </w:style>
  <w:style w:type="paragraph" w:customStyle="1" w:styleId="5D6CB4594B5E4DA48AE35008F8E04123">
    <w:name w:val="5D6CB4594B5E4DA48AE35008F8E04123"/>
    <w:rsid w:val="003E00A2"/>
  </w:style>
  <w:style w:type="paragraph" w:customStyle="1" w:styleId="C68B3CEB518441CCBA14E2B4A86233B4">
    <w:name w:val="C68B3CEB518441CCBA14E2B4A86233B4"/>
    <w:rsid w:val="003E00A2"/>
  </w:style>
  <w:style w:type="paragraph" w:customStyle="1" w:styleId="64EA6086495F4004B2C62FF58B6060C7">
    <w:name w:val="64EA6086495F4004B2C62FF58B6060C7"/>
    <w:rsid w:val="003E00A2"/>
  </w:style>
  <w:style w:type="paragraph" w:customStyle="1" w:styleId="F1E7882D2B0E4110A15EE53B9DBC254B">
    <w:name w:val="F1E7882D2B0E4110A15EE53B9DBC254B"/>
    <w:rsid w:val="003E00A2"/>
  </w:style>
  <w:style w:type="paragraph" w:customStyle="1" w:styleId="A83B12A8D2F0430188C07F349CBD8204">
    <w:name w:val="A83B12A8D2F0430188C07F349CBD8204"/>
    <w:rsid w:val="003E00A2"/>
  </w:style>
  <w:style w:type="paragraph" w:customStyle="1" w:styleId="9A04F619027E4939ABBF05E8938AD4C9">
    <w:name w:val="9A04F619027E4939ABBF05E8938AD4C9"/>
    <w:rsid w:val="003E00A2"/>
  </w:style>
  <w:style w:type="paragraph" w:customStyle="1" w:styleId="42D0E3F53C014D9E8EDC1338603857D8">
    <w:name w:val="42D0E3F53C014D9E8EDC1338603857D8"/>
    <w:rsid w:val="003E00A2"/>
  </w:style>
  <w:style w:type="paragraph" w:customStyle="1" w:styleId="CE9A57F661A94FE89F3D4A73EDF61E6A">
    <w:name w:val="CE9A57F661A94FE89F3D4A73EDF61E6A"/>
    <w:rsid w:val="003E00A2"/>
  </w:style>
  <w:style w:type="paragraph" w:customStyle="1" w:styleId="4B6FF27587B64F8A87523E6071E08917">
    <w:name w:val="4B6FF27587B64F8A87523E6071E08917"/>
    <w:rsid w:val="003E00A2"/>
  </w:style>
  <w:style w:type="paragraph" w:customStyle="1" w:styleId="CFE9C7BC740E42A7B02C0CE715F4DE24">
    <w:name w:val="CFE9C7BC740E42A7B02C0CE715F4DE24"/>
    <w:rsid w:val="003E00A2"/>
  </w:style>
  <w:style w:type="paragraph" w:customStyle="1" w:styleId="3C6E529D3438406C9CD1F9AFAAC21672">
    <w:name w:val="3C6E529D3438406C9CD1F9AFAAC21672"/>
    <w:rsid w:val="003E00A2"/>
  </w:style>
  <w:style w:type="paragraph" w:customStyle="1" w:styleId="0C00686A8B4E421B98631D5A373132EC">
    <w:name w:val="0C00686A8B4E421B98631D5A373132EC"/>
    <w:rsid w:val="003E00A2"/>
  </w:style>
  <w:style w:type="paragraph" w:customStyle="1" w:styleId="D35CD07ED0774B5993E920165BF090A9">
    <w:name w:val="D35CD07ED0774B5993E920165BF090A9"/>
    <w:rsid w:val="003E00A2"/>
  </w:style>
  <w:style w:type="paragraph" w:customStyle="1" w:styleId="8D92F294C4314073A1691E3AD26CA9A9">
    <w:name w:val="8D92F294C4314073A1691E3AD26CA9A9"/>
    <w:rsid w:val="003E00A2"/>
  </w:style>
  <w:style w:type="paragraph" w:customStyle="1" w:styleId="975C2C83C099491BB30DDE6491990184">
    <w:name w:val="975C2C83C099491BB30DDE6491990184"/>
    <w:rsid w:val="003E00A2"/>
  </w:style>
  <w:style w:type="paragraph" w:customStyle="1" w:styleId="364D9B33FAAF491B9867662A5ED7B5C5">
    <w:name w:val="364D9B33FAAF491B9867662A5ED7B5C5"/>
    <w:rsid w:val="003E00A2"/>
  </w:style>
  <w:style w:type="paragraph" w:customStyle="1" w:styleId="31405FA61A52495D86B6775DA3910AD3">
    <w:name w:val="31405FA61A52495D86B6775DA3910AD3"/>
    <w:rsid w:val="003E00A2"/>
  </w:style>
  <w:style w:type="paragraph" w:customStyle="1" w:styleId="975C264357C049D68F24EC2FB0CE0627">
    <w:name w:val="975C264357C049D68F24EC2FB0CE0627"/>
    <w:rsid w:val="003E00A2"/>
  </w:style>
  <w:style w:type="paragraph" w:customStyle="1" w:styleId="61EB3205FFFB4E3480772828F045A335">
    <w:name w:val="61EB3205FFFB4E3480772828F045A335"/>
    <w:rsid w:val="003E00A2"/>
  </w:style>
  <w:style w:type="paragraph" w:customStyle="1" w:styleId="D074491010894732AB36B27D5B94B540">
    <w:name w:val="D074491010894732AB36B27D5B94B540"/>
    <w:rsid w:val="003E00A2"/>
  </w:style>
  <w:style w:type="paragraph" w:customStyle="1" w:styleId="C5800CBA594B4E99900AC7B8A6A0F618">
    <w:name w:val="C5800CBA594B4E99900AC7B8A6A0F618"/>
    <w:rsid w:val="003E00A2"/>
  </w:style>
  <w:style w:type="paragraph" w:customStyle="1" w:styleId="E4CFF0ED107A433493257C741211DEBD">
    <w:name w:val="E4CFF0ED107A433493257C741211DEBD"/>
    <w:rsid w:val="003E00A2"/>
  </w:style>
  <w:style w:type="paragraph" w:customStyle="1" w:styleId="A7F509F9F17A491184E8211A4A424E24">
    <w:name w:val="A7F509F9F17A491184E8211A4A424E24"/>
    <w:rsid w:val="003E00A2"/>
  </w:style>
  <w:style w:type="paragraph" w:customStyle="1" w:styleId="707C0872B050474A8385C1B3F32C911A">
    <w:name w:val="707C0872B050474A8385C1B3F32C911A"/>
    <w:rsid w:val="003E00A2"/>
  </w:style>
  <w:style w:type="paragraph" w:customStyle="1" w:styleId="DCE44A7B093141CC8B2B35641CF44942">
    <w:name w:val="DCE44A7B093141CC8B2B35641CF44942"/>
    <w:rsid w:val="003E00A2"/>
  </w:style>
  <w:style w:type="paragraph" w:customStyle="1" w:styleId="4E07213071C848CFA161B8D7C0003D90">
    <w:name w:val="4E07213071C848CFA161B8D7C0003D90"/>
    <w:rsid w:val="003E00A2"/>
  </w:style>
  <w:style w:type="paragraph" w:customStyle="1" w:styleId="654840B3C47642819EF622798A47DD5A">
    <w:name w:val="654840B3C47642819EF622798A47DD5A"/>
    <w:rsid w:val="003E00A2"/>
  </w:style>
  <w:style w:type="paragraph" w:customStyle="1" w:styleId="6335951153C84DF58A95EBDDA805F399">
    <w:name w:val="6335951153C84DF58A95EBDDA805F399"/>
    <w:rsid w:val="003E00A2"/>
  </w:style>
  <w:style w:type="paragraph" w:customStyle="1" w:styleId="9C84D7EDD1D549339C601E9595BF3DA9">
    <w:name w:val="9C84D7EDD1D549339C601E9595BF3DA9"/>
    <w:rsid w:val="003E00A2"/>
  </w:style>
  <w:style w:type="paragraph" w:customStyle="1" w:styleId="61A19842FB5E4F7CA3BBAF62A46670BE">
    <w:name w:val="61A19842FB5E4F7CA3BBAF62A46670BE"/>
    <w:rsid w:val="003E00A2"/>
  </w:style>
  <w:style w:type="paragraph" w:customStyle="1" w:styleId="A97DE08D00A14CA89EDC558CEB1D35E0">
    <w:name w:val="A97DE08D00A14CA89EDC558CEB1D35E0"/>
    <w:rsid w:val="003E00A2"/>
  </w:style>
  <w:style w:type="paragraph" w:customStyle="1" w:styleId="BC053318F5C04C4BA1C8B031CD4915B5">
    <w:name w:val="BC053318F5C04C4BA1C8B031CD4915B5"/>
    <w:rsid w:val="003E00A2"/>
  </w:style>
  <w:style w:type="paragraph" w:customStyle="1" w:styleId="47B4C60DC30648EF9E5121835B9E88D1">
    <w:name w:val="47B4C60DC30648EF9E5121835B9E88D1"/>
    <w:rsid w:val="003E00A2"/>
  </w:style>
  <w:style w:type="paragraph" w:customStyle="1" w:styleId="80B15B24FFB14786972D0DDAD55F2C9E">
    <w:name w:val="80B15B24FFB14786972D0DDAD55F2C9E"/>
    <w:rsid w:val="003E00A2"/>
  </w:style>
  <w:style w:type="paragraph" w:customStyle="1" w:styleId="92DFFE5E5C0B42D38D34164FF5C43488">
    <w:name w:val="92DFFE5E5C0B42D38D34164FF5C43488"/>
    <w:rsid w:val="003E00A2"/>
  </w:style>
  <w:style w:type="paragraph" w:customStyle="1" w:styleId="5D92AB9053D9495C8646CF44382A4D15">
    <w:name w:val="5D92AB9053D9495C8646CF44382A4D15"/>
    <w:rsid w:val="003E00A2"/>
  </w:style>
  <w:style w:type="paragraph" w:customStyle="1" w:styleId="FF3E36A352EE4BE0AB8A2C69DE14BD6E">
    <w:name w:val="FF3E36A352EE4BE0AB8A2C69DE14BD6E"/>
    <w:rsid w:val="003E00A2"/>
  </w:style>
  <w:style w:type="paragraph" w:customStyle="1" w:styleId="C40D2A2AFA0E42888F302663B4277BA2">
    <w:name w:val="C40D2A2AFA0E42888F302663B4277BA2"/>
    <w:rsid w:val="003E00A2"/>
  </w:style>
  <w:style w:type="paragraph" w:customStyle="1" w:styleId="DB1EC86919B8455CAB142A6CC6CD62C6">
    <w:name w:val="DB1EC86919B8455CAB142A6CC6CD62C6"/>
    <w:rsid w:val="003E00A2"/>
  </w:style>
  <w:style w:type="paragraph" w:customStyle="1" w:styleId="A33FAD4E408D4B67B827CA9DA88FBBE7">
    <w:name w:val="A33FAD4E408D4B67B827CA9DA88FBBE7"/>
    <w:rsid w:val="003E00A2"/>
  </w:style>
  <w:style w:type="paragraph" w:customStyle="1" w:styleId="F83A471BE9E24DAC9DE31DDDBFD002A4">
    <w:name w:val="F83A471BE9E24DAC9DE31DDDBFD002A4"/>
    <w:rsid w:val="003E00A2"/>
  </w:style>
  <w:style w:type="paragraph" w:customStyle="1" w:styleId="4B182480670A4C62A5C4EA0D9977C383">
    <w:name w:val="4B182480670A4C62A5C4EA0D9977C383"/>
    <w:rsid w:val="003E00A2"/>
  </w:style>
  <w:style w:type="paragraph" w:customStyle="1" w:styleId="4F9E70A40F464A65BB7D556F3AB9367C">
    <w:name w:val="4F9E70A40F464A65BB7D556F3AB9367C"/>
    <w:rsid w:val="003E00A2"/>
  </w:style>
  <w:style w:type="paragraph" w:customStyle="1" w:styleId="E7FBCD6471B147C698C5943CAA019E34">
    <w:name w:val="E7FBCD6471B147C698C5943CAA019E34"/>
    <w:rsid w:val="003E00A2"/>
  </w:style>
  <w:style w:type="paragraph" w:customStyle="1" w:styleId="01EB6EBCF319443DAEE2D7BE91DAFD8F">
    <w:name w:val="01EB6EBCF319443DAEE2D7BE91DAFD8F"/>
    <w:rsid w:val="003E00A2"/>
  </w:style>
  <w:style w:type="paragraph" w:customStyle="1" w:styleId="484583582B3247F1A85C7E762762DBC2">
    <w:name w:val="484583582B3247F1A85C7E762762DBC2"/>
    <w:rsid w:val="003E00A2"/>
  </w:style>
  <w:style w:type="paragraph" w:customStyle="1" w:styleId="A36C7DD8E4A2462B8F41918FAEF6717B">
    <w:name w:val="A36C7DD8E4A2462B8F41918FAEF6717B"/>
    <w:rsid w:val="003E00A2"/>
  </w:style>
  <w:style w:type="paragraph" w:customStyle="1" w:styleId="559613FD76374269BD88F855948803A7">
    <w:name w:val="559613FD76374269BD88F855948803A7"/>
    <w:rsid w:val="003E00A2"/>
  </w:style>
  <w:style w:type="paragraph" w:customStyle="1" w:styleId="203DB81F864E41ACA55D73A2BAB0F2F3">
    <w:name w:val="203DB81F864E41ACA55D73A2BAB0F2F3"/>
    <w:rsid w:val="003E00A2"/>
  </w:style>
  <w:style w:type="paragraph" w:customStyle="1" w:styleId="A335CAE381FA4911A565A744DBFEDBA3">
    <w:name w:val="A335CAE381FA4911A565A744DBFEDBA3"/>
    <w:rsid w:val="003E00A2"/>
  </w:style>
  <w:style w:type="paragraph" w:customStyle="1" w:styleId="89963CE11ACB4B77952D528ADDFBA28B">
    <w:name w:val="89963CE11ACB4B77952D528ADDFBA28B"/>
    <w:rsid w:val="003E00A2"/>
  </w:style>
  <w:style w:type="paragraph" w:customStyle="1" w:styleId="ED1A0B9A5A3B4C799CFAAA892B453C5D">
    <w:name w:val="ED1A0B9A5A3B4C799CFAAA892B453C5D"/>
    <w:rsid w:val="003E00A2"/>
  </w:style>
  <w:style w:type="paragraph" w:customStyle="1" w:styleId="A630E7014D544F7F942D1992330FF10C">
    <w:name w:val="A630E7014D544F7F942D1992330FF10C"/>
    <w:rsid w:val="003E00A2"/>
  </w:style>
  <w:style w:type="paragraph" w:customStyle="1" w:styleId="07BE19E44BA749C084CB1294BC00891C">
    <w:name w:val="07BE19E44BA749C084CB1294BC00891C"/>
    <w:rsid w:val="003E00A2"/>
  </w:style>
  <w:style w:type="paragraph" w:customStyle="1" w:styleId="96ABE42E1718459E830B54A80BF832BC">
    <w:name w:val="96ABE42E1718459E830B54A80BF832BC"/>
    <w:rsid w:val="003E00A2"/>
  </w:style>
  <w:style w:type="paragraph" w:customStyle="1" w:styleId="A6C55CD5E0AE4C02A4277EC6651E017A">
    <w:name w:val="A6C55CD5E0AE4C02A4277EC6651E017A"/>
    <w:rsid w:val="003E00A2"/>
  </w:style>
  <w:style w:type="paragraph" w:customStyle="1" w:styleId="E18F9C4363AD4D5A823F761A067DE418">
    <w:name w:val="E18F9C4363AD4D5A823F761A067DE418"/>
    <w:rsid w:val="003E00A2"/>
  </w:style>
  <w:style w:type="paragraph" w:customStyle="1" w:styleId="A4C21C63F363482C85F65C60B688D4FC">
    <w:name w:val="A4C21C63F363482C85F65C60B688D4FC"/>
    <w:rsid w:val="003E00A2"/>
  </w:style>
  <w:style w:type="paragraph" w:customStyle="1" w:styleId="7547D028ED0C455AA89E4542DE179DBF">
    <w:name w:val="7547D028ED0C455AA89E4542DE179DBF"/>
    <w:rsid w:val="003E00A2"/>
  </w:style>
  <w:style w:type="paragraph" w:customStyle="1" w:styleId="8DAE257B3E544BE5A41F46A3FFFF6956">
    <w:name w:val="8DAE257B3E544BE5A41F46A3FFFF6956"/>
    <w:rsid w:val="003E00A2"/>
  </w:style>
  <w:style w:type="paragraph" w:customStyle="1" w:styleId="FD66E370D731452A9ADA5AA845D1E4F7">
    <w:name w:val="FD66E370D731452A9ADA5AA845D1E4F7"/>
    <w:rsid w:val="003E00A2"/>
  </w:style>
  <w:style w:type="paragraph" w:customStyle="1" w:styleId="2780F979CFD5465FA06F16F0B9E25302">
    <w:name w:val="2780F979CFD5465FA06F16F0B9E25302"/>
    <w:rsid w:val="003E00A2"/>
  </w:style>
  <w:style w:type="paragraph" w:customStyle="1" w:styleId="9BACD196BF3543F48577294A19502444">
    <w:name w:val="9BACD196BF3543F48577294A19502444"/>
    <w:rsid w:val="003E00A2"/>
  </w:style>
  <w:style w:type="paragraph" w:customStyle="1" w:styleId="FB0D676F2E7A42A8A9B7DCCB6310CCD1">
    <w:name w:val="FB0D676F2E7A42A8A9B7DCCB6310CCD1"/>
    <w:rsid w:val="003E00A2"/>
  </w:style>
  <w:style w:type="paragraph" w:customStyle="1" w:styleId="97A4EA1FC6E14D768234485369021207">
    <w:name w:val="97A4EA1FC6E14D768234485369021207"/>
    <w:rsid w:val="003E00A2"/>
  </w:style>
  <w:style w:type="paragraph" w:customStyle="1" w:styleId="BD61B005377C4437A21136D16B83D87E">
    <w:name w:val="BD61B005377C4437A21136D16B83D87E"/>
    <w:rsid w:val="003E00A2"/>
  </w:style>
  <w:style w:type="paragraph" w:customStyle="1" w:styleId="321849F41C584DD39A383FA3E6D388DC">
    <w:name w:val="321849F41C584DD39A383FA3E6D388DC"/>
    <w:rsid w:val="003E00A2"/>
  </w:style>
  <w:style w:type="paragraph" w:customStyle="1" w:styleId="0F1DCDD2AD314A2C91CCC4AB8335B3D5">
    <w:name w:val="0F1DCDD2AD314A2C91CCC4AB8335B3D5"/>
    <w:rsid w:val="003E00A2"/>
  </w:style>
  <w:style w:type="paragraph" w:customStyle="1" w:styleId="9E831E86AC694194A9EFD7A9A1983984">
    <w:name w:val="9E831E86AC694194A9EFD7A9A1983984"/>
    <w:rsid w:val="003E00A2"/>
  </w:style>
  <w:style w:type="paragraph" w:customStyle="1" w:styleId="C8590CA0ED0D4ECFB75F0EE8A062986C">
    <w:name w:val="C8590CA0ED0D4ECFB75F0EE8A062986C"/>
    <w:rsid w:val="003E00A2"/>
  </w:style>
  <w:style w:type="paragraph" w:customStyle="1" w:styleId="BA104DFF9F5343C0A6CCAAA7086E3417">
    <w:name w:val="BA104DFF9F5343C0A6CCAAA7086E3417"/>
    <w:rsid w:val="003E00A2"/>
  </w:style>
  <w:style w:type="paragraph" w:customStyle="1" w:styleId="A8A4BB384C1D40B28E144E958641B439">
    <w:name w:val="A8A4BB384C1D40B28E144E958641B439"/>
    <w:rsid w:val="003E00A2"/>
  </w:style>
  <w:style w:type="paragraph" w:customStyle="1" w:styleId="9DFBC4E1916D40069D3050E6DBA28F0B">
    <w:name w:val="9DFBC4E1916D40069D3050E6DBA28F0B"/>
    <w:rsid w:val="003E00A2"/>
  </w:style>
  <w:style w:type="paragraph" w:customStyle="1" w:styleId="E4BBAD5F4A484E30B43F75614C03CC6C">
    <w:name w:val="E4BBAD5F4A484E30B43F75614C03CC6C"/>
    <w:rsid w:val="003E00A2"/>
  </w:style>
  <w:style w:type="paragraph" w:customStyle="1" w:styleId="E5DF0DDD420E467A9320AAEB9546CFB7">
    <w:name w:val="E5DF0DDD420E467A9320AAEB9546CFB7"/>
    <w:rsid w:val="003E00A2"/>
  </w:style>
  <w:style w:type="paragraph" w:customStyle="1" w:styleId="9D5EDA44B77E49C19BC539AABE50BA0F">
    <w:name w:val="9D5EDA44B77E49C19BC539AABE50BA0F"/>
    <w:rsid w:val="003E00A2"/>
  </w:style>
  <w:style w:type="paragraph" w:customStyle="1" w:styleId="C5AAD27156F04C30B2E1C3D81CD085FC">
    <w:name w:val="C5AAD27156F04C30B2E1C3D81CD085FC"/>
    <w:rsid w:val="003E00A2"/>
  </w:style>
  <w:style w:type="paragraph" w:customStyle="1" w:styleId="8D489E601DE644EDA4CCBF63CB9F13CE">
    <w:name w:val="8D489E601DE644EDA4CCBF63CB9F13CE"/>
    <w:rsid w:val="003E00A2"/>
  </w:style>
  <w:style w:type="paragraph" w:customStyle="1" w:styleId="E3649D9F392F4EEDB8E23E78B2697810">
    <w:name w:val="E3649D9F392F4EEDB8E23E78B2697810"/>
    <w:rsid w:val="003E00A2"/>
  </w:style>
  <w:style w:type="paragraph" w:customStyle="1" w:styleId="7490BBAD0A924B68B7DAF37679557FCB">
    <w:name w:val="7490BBAD0A924B68B7DAF37679557FCB"/>
    <w:rsid w:val="003E00A2"/>
  </w:style>
  <w:style w:type="paragraph" w:customStyle="1" w:styleId="03AB9000F476470A8D7CB15CD257FC9E">
    <w:name w:val="03AB9000F476470A8D7CB15CD257FC9E"/>
    <w:rsid w:val="003E00A2"/>
  </w:style>
  <w:style w:type="paragraph" w:customStyle="1" w:styleId="A5CF441255224A12A745B0F26D464C36">
    <w:name w:val="A5CF441255224A12A745B0F26D464C36"/>
    <w:rsid w:val="003E00A2"/>
  </w:style>
  <w:style w:type="paragraph" w:customStyle="1" w:styleId="DD4F539AA01045558BA2EAC086FA954C">
    <w:name w:val="DD4F539AA01045558BA2EAC086FA954C"/>
    <w:rsid w:val="003E00A2"/>
  </w:style>
  <w:style w:type="paragraph" w:customStyle="1" w:styleId="DEE8742FB2E94CB9887CAAAFD6862150">
    <w:name w:val="DEE8742FB2E94CB9887CAAAFD6862150"/>
    <w:rsid w:val="003E00A2"/>
  </w:style>
  <w:style w:type="paragraph" w:customStyle="1" w:styleId="5F760709E45A4FFE89D0ADB16AEB5BEA">
    <w:name w:val="5F760709E45A4FFE89D0ADB16AEB5BEA"/>
    <w:rsid w:val="003E00A2"/>
  </w:style>
  <w:style w:type="paragraph" w:customStyle="1" w:styleId="F6ED1A85443B4E0F8C3EA015014DC850">
    <w:name w:val="F6ED1A85443B4E0F8C3EA015014DC850"/>
    <w:rsid w:val="003E00A2"/>
  </w:style>
  <w:style w:type="paragraph" w:customStyle="1" w:styleId="6257615813924506ABFD8DA48527EA3B">
    <w:name w:val="6257615813924506ABFD8DA48527EA3B"/>
    <w:rsid w:val="003E00A2"/>
  </w:style>
  <w:style w:type="paragraph" w:customStyle="1" w:styleId="A5C2CECD431F4FD4AFEF250825F360C5">
    <w:name w:val="A5C2CECD431F4FD4AFEF250825F360C5"/>
    <w:rsid w:val="003E00A2"/>
  </w:style>
  <w:style w:type="paragraph" w:customStyle="1" w:styleId="C41C5C9C63494A129BF9FE2CA8F296D0">
    <w:name w:val="C41C5C9C63494A129BF9FE2CA8F296D0"/>
    <w:rsid w:val="003E00A2"/>
  </w:style>
  <w:style w:type="paragraph" w:customStyle="1" w:styleId="F761548E6B6D4ACF8D954DC26102070E">
    <w:name w:val="F761548E6B6D4ACF8D954DC26102070E"/>
    <w:rsid w:val="003E00A2"/>
  </w:style>
  <w:style w:type="paragraph" w:customStyle="1" w:styleId="F780F2EAB9274E73BED7D307F15772E2">
    <w:name w:val="F780F2EAB9274E73BED7D307F15772E2"/>
    <w:rsid w:val="003E00A2"/>
  </w:style>
  <w:style w:type="paragraph" w:customStyle="1" w:styleId="C3DC3EAC5C19428F810C24DBA27B22C2">
    <w:name w:val="C3DC3EAC5C19428F810C24DBA27B22C2"/>
    <w:rsid w:val="003E00A2"/>
  </w:style>
  <w:style w:type="paragraph" w:customStyle="1" w:styleId="FE5C93D05F294503B9DDA8045DFEF766">
    <w:name w:val="FE5C93D05F294503B9DDA8045DFEF766"/>
    <w:rsid w:val="003E00A2"/>
  </w:style>
  <w:style w:type="paragraph" w:customStyle="1" w:styleId="E6CEE8A8F9074A64B361E3438BD8E76A">
    <w:name w:val="E6CEE8A8F9074A64B361E3438BD8E76A"/>
    <w:rsid w:val="003E00A2"/>
  </w:style>
  <w:style w:type="paragraph" w:customStyle="1" w:styleId="154B6C58AB0F45699D5BD3E9B7E98239">
    <w:name w:val="154B6C58AB0F45699D5BD3E9B7E98239"/>
    <w:rsid w:val="003E00A2"/>
  </w:style>
  <w:style w:type="paragraph" w:customStyle="1" w:styleId="A5F72530FD5B4EC1B88D98F9339B966D">
    <w:name w:val="A5F72530FD5B4EC1B88D98F9339B966D"/>
    <w:rsid w:val="003E00A2"/>
  </w:style>
  <w:style w:type="paragraph" w:customStyle="1" w:styleId="130A97760BCD42FAB5C4D287EDBE0315">
    <w:name w:val="130A97760BCD42FAB5C4D287EDBE0315"/>
    <w:rsid w:val="003E00A2"/>
  </w:style>
  <w:style w:type="paragraph" w:customStyle="1" w:styleId="6E36207390C54F37A6A3785B775FC14C">
    <w:name w:val="6E36207390C54F37A6A3785B775FC14C"/>
    <w:rsid w:val="003E00A2"/>
  </w:style>
  <w:style w:type="paragraph" w:customStyle="1" w:styleId="F24BC23A30B64E60ACF4795C1B75B694">
    <w:name w:val="F24BC23A30B64E60ACF4795C1B75B694"/>
    <w:rsid w:val="003E00A2"/>
  </w:style>
  <w:style w:type="paragraph" w:customStyle="1" w:styleId="6DE1815F7D124E29AF0EF4D37938805A">
    <w:name w:val="6DE1815F7D124E29AF0EF4D37938805A"/>
    <w:rsid w:val="003E00A2"/>
  </w:style>
  <w:style w:type="paragraph" w:customStyle="1" w:styleId="C83749E4581C41ABB9413ECE2005D120">
    <w:name w:val="C83749E4581C41ABB9413ECE2005D120"/>
    <w:rsid w:val="003E00A2"/>
  </w:style>
  <w:style w:type="paragraph" w:customStyle="1" w:styleId="26A5BE1491894D93A34EF6BD7F4A265A">
    <w:name w:val="26A5BE1491894D93A34EF6BD7F4A265A"/>
    <w:rsid w:val="003E00A2"/>
  </w:style>
  <w:style w:type="paragraph" w:customStyle="1" w:styleId="B2F5F6C578A74DF49BF24F723EA1ED8D">
    <w:name w:val="B2F5F6C578A74DF49BF24F723EA1ED8D"/>
    <w:rsid w:val="003E00A2"/>
  </w:style>
  <w:style w:type="paragraph" w:customStyle="1" w:styleId="017AF62B1AA747389A4EA74F93005E8E">
    <w:name w:val="017AF62B1AA747389A4EA74F93005E8E"/>
    <w:rsid w:val="003E00A2"/>
  </w:style>
  <w:style w:type="paragraph" w:customStyle="1" w:styleId="1620493058A648719751986A7C97908A">
    <w:name w:val="1620493058A648719751986A7C97908A"/>
    <w:rsid w:val="003E00A2"/>
  </w:style>
  <w:style w:type="paragraph" w:customStyle="1" w:styleId="00A71B09F2AA4B86A46221A5D1CE9A9E">
    <w:name w:val="00A71B09F2AA4B86A46221A5D1CE9A9E"/>
    <w:rsid w:val="003E00A2"/>
  </w:style>
  <w:style w:type="paragraph" w:customStyle="1" w:styleId="ACEC1A7BEEDA43F29622321D71B30771">
    <w:name w:val="ACEC1A7BEEDA43F29622321D71B30771"/>
    <w:rsid w:val="003E00A2"/>
  </w:style>
  <w:style w:type="paragraph" w:customStyle="1" w:styleId="70A9D459BA2342A2AEF8725A1A20FFE5">
    <w:name w:val="70A9D459BA2342A2AEF8725A1A20FFE5"/>
    <w:rsid w:val="003E00A2"/>
  </w:style>
  <w:style w:type="paragraph" w:customStyle="1" w:styleId="43EC2FDF9C6D401698EE168533B4260B">
    <w:name w:val="43EC2FDF9C6D401698EE168533B4260B"/>
    <w:rsid w:val="003E00A2"/>
  </w:style>
  <w:style w:type="paragraph" w:customStyle="1" w:styleId="E1EB8F81E95E4D56BAE85D9ADB4303EF">
    <w:name w:val="E1EB8F81E95E4D56BAE85D9ADB4303EF"/>
    <w:rsid w:val="003E00A2"/>
  </w:style>
  <w:style w:type="paragraph" w:customStyle="1" w:styleId="F8A47DDE0D3441AFA3FEFE39BDBA1F51">
    <w:name w:val="F8A47DDE0D3441AFA3FEFE39BDBA1F51"/>
    <w:rsid w:val="003E00A2"/>
  </w:style>
  <w:style w:type="paragraph" w:customStyle="1" w:styleId="C620BF4DD2BC4C5CA874509050043AAB">
    <w:name w:val="C620BF4DD2BC4C5CA874509050043AAB"/>
    <w:rsid w:val="003E00A2"/>
  </w:style>
  <w:style w:type="paragraph" w:customStyle="1" w:styleId="AECE6DD9705C411582C8F017395FA8CB">
    <w:name w:val="AECE6DD9705C411582C8F017395FA8CB"/>
    <w:rsid w:val="003E00A2"/>
  </w:style>
  <w:style w:type="paragraph" w:customStyle="1" w:styleId="1AE5B181AC8643FCB99D78795AB11835">
    <w:name w:val="1AE5B181AC8643FCB99D78795AB11835"/>
    <w:rsid w:val="003E00A2"/>
  </w:style>
  <w:style w:type="paragraph" w:customStyle="1" w:styleId="96537241E57C4923940555A911E38909">
    <w:name w:val="96537241E57C4923940555A911E38909"/>
    <w:rsid w:val="003E00A2"/>
  </w:style>
  <w:style w:type="paragraph" w:customStyle="1" w:styleId="252563B064754488807271CF15B62600">
    <w:name w:val="252563B064754488807271CF15B62600"/>
    <w:rsid w:val="003E00A2"/>
  </w:style>
  <w:style w:type="paragraph" w:customStyle="1" w:styleId="1F15A9248989453AB9531128D14EFD9C">
    <w:name w:val="1F15A9248989453AB9531128D14EFD9C"/>
    <w:rsid w:val="003E00A2"/>
  </w:style>
  <w:style w:type="paragraph" w:customStyle="1" w:styleId="50A14A8CC5224F569929BF536DF5921A">
    <w:name w:val="50A14A8CC5224F569929BF536DF5921A"/>
    <w:rsid w:val="003E00A2"/>
  </w:style>
  <w:style w:type="paragraph" w:customStyle="1" w:styleId="D7AF635B7EFD4BC8B2489554F49AE577">
    <w:name w:val="D7AF635B7EFD4BC8B2489554F49AE577"/>
    <w:rsid w:val="003E00A2"/>
  </w:style>
  <w:style w:type="paragraph" w:customStyle="1" w:styleId="45171558E3FC4E88A575544F8CE21BC2">
    <w:name w:val="45171558E3FC4E88A575544F8CE21BC2"/>
    <w:rsid w:val="003E00A2"/>
  </w:style>
  <w:style w:type="paragraph" w:customStyle="1" w:styleId="50EA5CAF04E64A6DBF8EF9933A4F0083">
    <w:name w:val="50EA5CAF04E64A6DBF8EF9933A4F0083"/>
    <w:rsid w:val="003E00A2"/>
  </w:style>
  <w:style w:type="paragraph" w:customStyle="1" w:styleId="07E458CFB53D480E91073327FEB95942">
    <w:name w:val="07E458CFB53D480E91073327FEB95942"/>
    <w:rsid w:val="003E00A2"/>
  </w:style>
  <w:style w:type="paragraph" w:customStyle="1" w:styleId="A8C981A7DB3B472E82E11C591EAA5198">
    <w:name w:val="A8C981A7DB3B472E82E11C591EAA5198"/>
    <w:rsid w:val="003E00A2"/>
  </w:style>
  <w:style w:type="paragraph" w:customStyle="1" w:styleId="BFBF7FBE4E4B4F7EA6A54335E2D4F282">
    <w:name w:val="BFBF7FBE4E4B4F7EA6A54335E2D4F282"/>
    <w:rsid w:val="003E00A2"/>
  </w:style>
  <w:style w:type="paragraph" w:customStyle="1" w:styleId="C4665E13339048128749A2B046E59AE0">
    <w:name w:val="C4665E13339048128749A2B046E59AE0"/>
    <w:rsid w:val="003E00A2"/>
  </w:style>
  <w:style w:type="paragraph" w:customStyle="1" w:styleId="59539C5542BB45479BD8061B206689C2">
    <w:name w:val="59539C5542BB45479BD8061B206689C2"/>
    <w:rsid w:val="003E00A2"/>
  </w:style>
  <w:style w:type="paragraph" w:customStyle="1" w:styleId="E3846B3C3A364155AEF130FF73877B39">
    <w:name w:val="E3846B3C3A364155AEF130FF73877B39"/>
    <w:rsid w:val="003E00A2"/>
  </w:style>
  <w:style w:type="paragraph" w:customStyle="1" w:styleId="411BCBAD1C37406DAF0053C71A736532">
    <w:name w:val="411BCBAD1C37406DAF0053C71A736532"/>
    <w:rsid w:val="003E00A2"/>
  </w:style>
  <w:style w:type="paragraph" w:customStyle="1" w:styleId="099CFCB0FBE7450196505656ACB18DEC">
    <w:name w:val="099CFCB0FBE7450196505656ACB18DEC"/>
    <w:rsid w:val="003E00A2"/>
  </w:style>
  <w:style w:type="paragraph" w:customStyle="1" w:styleId="6278E0C8C2F043698BCFD12546FCFA18">
    <w:name w:val="6278E0C8C2F043698BCFD12546FCFA18"/>
    <w:rsid w:val="003E00A2"/>
  </w:style>
  <w:style w:type="paragraph" w:customStyle="1" w:styleId="5A49E7CE8D594D0E9E18AB4AF607DE30">
    <w:name w:val="5A49E7CE8D594D0E9E18AB4AF607DE30"/>
    <w:rsid w:val="003E00A2"/>
  </w:style>
  <w:style w:type="paragraph" w:customStyle="1" w:styleId="9043137A338E439295B40602C58FE8EB">
    <w:name w:val="9043137A338E439295B40602C58FE8EB"/>
    <w:rsid w:val="003E00A2"/>
  </w:style>
  <w:style w:type="paragraph" w:customStyle="1" w:styleId="577A459FAD3C44D0A0C1284FCB8B9AEB">
    <w:name w:val="577A459FAD3C44D0A0C1284FCB8B9AEB"/>
    <w:rsid w:val="003E00A2"/>
  </w:style>
  <w:style w:type="paragraph" w:customStyle="1" w:styleId="EDB27B3FAE524F71A70FB050D33AC39D">
    <w:name w:val="EDB27B3FAE524F71A70FB050D33AC39D"/>
    <w:rsid w:val="003E00A2"/>
  </w:style>
  <w:style w:type="paragraph" w:customStyle="1" w:styleId="8EB36699A5C24C839AD68BEED7AA5102">
    <w:name w:val="8EB36699A5C24C839AD68BEED7AA5102"/>
    <w:rsid w:val="003E00A2"/>
  </w:style>
  <w:style w:type="paragraph" w:customStyle="1" w:styleId="4C8E5CB723084F64931CCE51B75AE882">
    <w:name w:val="4C8E5CB723084F64931CCE51B75AE882"/>
    <w:rsid w:val="003E00A2"/>
  </w:style>
  <w:style w:type="paragraph" w:customStyle="1" w:styleId="69571CAA85D241A9BD09CEC83BA0B06A">
    <w:name w:val="69571CAA85D241A9BD09CEC83BA0B06A"/>
    <w:rsid w:val="003E00A2"/>
  </w:style>
  <w:style w:type="paragraph" w:customStyle="1" w:styleId="C90F84F71AED456FB84B3CCAD1D9ED08">
    <w:name w:val="C90F84F71AED456FB84B3CCAD1D9ED08"/>
    <w:rsid w:val="003E00A2"/>
  </w:style>
  <w:style w:type="paragraph" w:customStyle="1" w:styleId="5647A35D48E345E1A5356C8FEDAD3A03">
    <w:name w:val="5647A35D48E345E1A5356C8FEDAD3A03"/>
    <w:rsid w:val="003E00A2"/>
  </w:style>
  <w:style w:type="paragraph" w:customStyle="1" w:styleId="77BDABA7B330418296BB590DD5219FA1">
    <w:name w:val="77BDABA7B330418296BB590DD5219FA1"/>
    <w:rsid w:val="003E00A2"/>
  </w:style>
  <w:style w:type="paragraph" w:customStyle="1" w:styleId="0D442D92450444A1AACF9AD83F57C890">
    <w:name w:val="0D442D92450444A1AACF9AD83F57C890"/>
    <w:rsid w:val="003E00A2"/>
  </w:style>
  <w:style w:type="paragraph" w:customStyle="1" w:styleId="A25F608A91D04715A90CBB1C2276518C">
    <w:name w:val="A25F608A91D04715A90CBB1C2276518C"/>
    <w:rsid w:val="003E00A2"/>
  </w:style>
  <w:style w:type="paragraph" w:customStyle="1" w:styleId="F7E5186688DE4612BF4CBC8C9AF2D4A2">
    <w:name w:val="F7E5186688DE4612BF4CBC8C9AF2D4A2"/>
    <w:rsid w:val="003E00A2"/>
  </w:style>
  <w:style w:type="paragraph" w:customStyle="1" w:styleId="9B2D2678460A44AAAE127EAE44AE82E2">
    <w:name w:val="9B2D2678460A44AAAE127EAE44AE82E2"/>
    <w:rsid w:val="003E00A2"/>
  </w:style>
  <w:style w:type="paragraph" w:customStyle="1" w:styleId="2FE3650AC59B4FC99B7598FA04335374">
    <w:name w:val="2FE3650AC59B4FC99B7598FA04335374"/>
    <w:rsid w:val="003E00A2"/>
  </w:style>
  <w:style w:type="paragraph" w:customStyle="1" w:styleId="454044618CE24224A3F4F9BCC98B093E">
    <w:name w:val="454044618CE24224A3F4F9BCC98B093E"/>
    <w:rsid w:val="003E00A2"/>
  </w:style>
  <w:style w:type="paragraph" w:customStyle="1" w:styleId="543B5E8699CD4E5094188BC8B2464D89">
    <w:name w:val="543B5E8699CD4E5094188BC8B2464D89"/>
    <w:rsid w:val="003E00A2"/>
  </w:style>
  <w:style w:type="paragraph" w:customStyle="1" w:styleId="9FC7D6E29B554856B49A76BAED64CFEB">
    <w:name w:val="9FC7D6E29B554856B49A76BAED64CFEB"/>
    <w:rsid w:val="003E00A2"/>
  </w:style>
  <w:style w:type="paragraph" w:customStyle="1" w:styleId="85D4210E339643BF88A5CEE9142C4183">
    <w:name w:val="85D4210E339643BF88A5CEE9142C4183"/>
    <w:rsid w:val="003E00A2"/>
  </w:style>
  <w:style w:type="paragraph" w:customStyle="1" w:styleId="1478F82E8E9E42218592B02513B9AEAB">
    <w:name w:val="1478F82E8E9E42218592B02513B9AEAB"/>
    <w:rsid w:val="003E00A2"/>
  </w:style>
  <w:style w:type="paragraph" w:customStyle="1" w:styleId="BFE0D9BE83294D2684F4BB924C033F5F">
    <w:name w:val="BFE0D9BE83294D2684F4BB924C033F5F"/>
    <w:rsid w:val="003E00A2"/>
  </w:style>
  <w:style w:type="paragraph" w:customStyle="1" w:styleId="0C8821051AB9499FB9A3E2F2C5B2D094">
    <w:name w:val="0C8821051AB9499FB9A3E2F2C5B2D094"/>
    <w:rsid w:val="003E00A2"/>
  </w:style>
  <w:style w:type="paragraph" w:customStyle="1" w:styleId="59C51B8247A44536B6027C78B81E04C2">
    <w:name w:val="59C51B8247A44536B6027C78B81E04C2"/>
    <w:rsid w:val="003E00A2"/>
  </w:style>
  <w:style w:type="paragraph" w:customStyle="1" w:styleId="130F63A7EB0D41CEB6DCFEA8D0A684EE">
    <w:name w:val="130F63A7EB0D41CEB6DCFEA8D0A684EE"/>
    <w:rsid w:val="003E00A2"/>
  </w:style>
  <w:style w:type="paragraph" w:customStyle="1" w:styleId="ADADF60095C54A9E8900A8B3568E4069">
    <w:name w:val="ADADF60095C54A9E8900A8B3568E4069"/>
    <w:rsid w:val="003E00A2"/>
  </w:style>
  <w:style w:type="paragraph" w:customStyle="1" w:styleId="B0CBD84AFBDE4B77B2A21B813C3AF60F">
    <w:name w:val="B0CBD84AFBDE4B77B2A21B813C3AF60F"/>
    <w:rsid w:val="003E00A2"/>
  </w:style>
  <w:style w:type="paragraph" w:customStyle="1" w:styleId="848A051CB1CA4B9F97A2136228B8F42A">
    <w:name w:val="848A051CB1CA4B9F97A2136228B8F42A"/>
    <w:rsid w:val="003E00A2"/>
  </w:style>
  <w:style w:type="paragraph" w:customStyle="1" w:styleId="111F185BFFED47959A00F871BE6B16E5">
    <w:name w:val="111F185BFFED47959A00F871BE6B16E5"/>
    <w:rsid w:val="003E00A2"/>
  </w:style>
  <w:style w:type="paragraph" w:customStyle="1" w:styleId="3BA1FF796A724C6386699CF713488E0D">
    <w:name w:val="3BA1FF796A724C6386699CF713488E0D"/>
    <w:rsid w:val="003E00A2"/>
  </w:style>
  <w:style w:type="paragraph" w:customStyle="1" w:styleId="04BF81A6869F4998B50E583E0699CEDB">
    <w:name w:val="04BF81A6869F4998B50E583E0699CEDB"/>
    <w:rsid w:val="003E00A2"/>
  </w:style>
  <w:style w:type="paragraph" w:customStyle="1" w:styleId="CB203683166F4ADE8E3A842BB8FF5569">
    <w:name w:val="CB203683166F4ADE8E3A842BB8FF5569"/>
    <w:rsid w:val="003E00A2"/>
  </w:style>
  <w:style w:type="paragraph" w:customStyle="1" w:styleId="CC898433B372402F8EFFC6B819686EDC">
    <w:name w:val="CC898433B372402F8EFFC6B819686EDC"/>
    <w:rsid w:val="003E00A2"/>
  </w:style>
  <w:style w:type="paragraph" w:customStyle="1" w:styleId="9B3D0889D6224692BADC75410095433E">
    <w:name w:val="9B3D0889D6224692BADC75410095433E"/>
    <w:rsid w:val="003E00A2"/>
  </w:style>
  <w:style w:type="paragraph" w:customStyle="1" w:styleId="4EF7D15E0249481FB4E1D1B79E3E2D87">
    <w:name w:val="4EF7D15E0249481FB4E1D1B79E3E2D87"/>
    <w:rsid w:val="003E00A2"/>
  </w:style>
  <w:style w:type="paragraph" w:customStyle="1" w:styleId="9ABE0CB4C84248578EE1223DDC34FF40">
    <w:name w:val="9ABE0CB4C84248578EE1223DDC34FF40"/>
    <w:rsid w:val="003E00A2"/>
  </w:style>
  <w:style w:type="paragraph" w:customStyle="1" w:styleId="42D9C7A047264509AEEC821447D453A4">
    <w:name w:val="42D9C7A047264509AEEC821447D453A4"/>
    <w:rsid w:val="003E00A2"/>
  </w:style>
  <w:style w:type="paragraph" w:customStyle="1" w:styleId="E8D821C158D84EAB914803930370A209">
    <w:name w:val="E8D821C158D84EAB914803930370A209"/>
    <w:rsid w:val="003E00A2"/>
  </w:style>
  <w:style w:type="paragraph" w:customStyle="1" w:styleId="A55D4D0461304D9AB8FAD64025ED5547">
    <w:name w:val="A55D4D0461304D9AB8FAD64025ED5547"/>
    <w:rsid w:val="003E00A2"/>
  </w:style>
  <w:style w:type="paragraph" w:customStyle="1" w:styleId="9758864C464C43509DA03B88FE84E78D">
    <w:name w:val="9758864C464C43509DA03B88FE84E78D"/>
    <w:rsid w:val="003E00A2"/>
  </w:style>
  <w:style w:type="paragraph" w:customStyle="1" w:styleId="F10B078CFC5F4836BA2CBE879A7434C2">
    <w:name w:val="F10B078CFC5F4836BA2CBE879A7434C2"/>
    <w:rsid w:val="003E00A2"/>
  </w:style>
  <w:style w:type="paragraph" w:customStyle="1" w:styleId="8047AF559F7E4A21ABCDBCD695F1D4C9">
    <w:name w:val="8047AF559F7E4A21ABCDBCD695F1D4C9"/>
    <w:rsid w:val="003E00A2"/>
  </w:style>
  <w:style w:type="paragraph" w:customStyle="1" w:styleId="C61D0EBF9E4343828C29958D275326A7">
    <w:name w:val="C61D0EBF9E4343828C29958D275326A7"/>
    <w:rsid w:val="003E00A2"/>
  </w:style>
  <w:style w:type="paragraph" w:customStyle="1" w:styleId="347CB61AF46C48E3B0D78239599DA903">
    <w:name w:val="347CB61AF46C48E3B0D78239599DA903"/>
    <w:rsid w:val="003E00A2"/>
  </w:style>
  <w:style w:type="paragraph" w:customStyle="1" w:styleId="23F1F1ADB4F9439C99909D6300510D50">
    <w:name w:val="23F1F1ADB4F9439C99909D6300510D50"/>
    <w:rsid w:val="003E00A2"/>
  </w:style>
  <w:style w:type="paragraph" w:customStyle="1" w:styleId="1CC2AAF17B5B4CE7B572698F632F9E4C">
    <w:name w:val="1CC2AAF17B5B4CE7B572698F632F9E4C"/>
    <w:rsid w:val="003E00A2"/>
  </w:style>
  <w:style w:type="paragraph" w:customStyle="1" w:styleId="01576463C214432991E63A8242956200">
    <w:name w:val="01576463C214432991E63A8242956200"/>
    <w:rsid w:val="003E00A2"/>
  </w:style>
  <w:style w:type="paragraph" w:customStyle="1" w:styleId="43F636EE832745C3BC6606A4896AC9D7">
    <w:name w:val="43F636EE832745C3BC6606A4896AC9D7"/>
    <w:rsid w:val="003E00A2"/>
  </w:style>
  <w:style w:type="paragraph" w:customStyle="1" w:styleId="2246BB0D241544FAB1E9947DA89B00A8">
    <w:name w:val="2246BB0D241544FAB1E9947DA89B00A8"/>
    <w:rsid w:val="003E00A2"/>
  </w:style>
  <w:style w:type="paragraph" w:customStyle="1" w:styleId="B298AD06234C4A73B8D164CD9C84DE5E">
    <w:name w:val="B298AD06234C4A73B8D164CD9C84DE5E"/>
    <w:rsid w:val="003E00A2"/>
  </w:style>
  <w:style w:type="paragraph" w:customStyle="1" w:styleId="8710FEDAB2EA4C2A9AD23E3F0DDF199E">
    <w:name w:val="8710FEDAB2EA4C2A9AD23E3F0DDF199E"/>
    <w:rsid w:val="003E00A2"/>
  </w:style>
  <w:style w:type="paragraph" w:customStyle="1" w:styleId="46E3E856C3C541EBA563EF89278EE332">
    <w:name w:val="46E3E856C3C541EBA563EF89278EE332"/>
    <w:rsid w:val="003E00A2"/>
  </w:style>
  <w:style w:type="paragraph" w:customStyle="1" w:styleId="84E528D2C5F9443FA0DC20001D548CC0">
    <w:name w:val="84E528D2C5F9443FA0DC20001D548CC0"/>
    <w:rsid w:val="003E00A2"/>
  </w:style>
  <w:style w:type="paragraph" w:customStyle="1" w:styleId="D9BDD20850BD47E7B00F597438F18A7C">
    <w:name w:val="D9BDD20850BD47E7B00F597438F18A7C"/>
    <w:rsid w:val="003E00A2"/>
  </w:style>
  <w:style w:type="paragraph" w:customStyle="1" w:styleId="C04AA93635F241CC9CA6B41494845584">
    <w:name w:val="C04AA93635F241CC9CA6B41494845584"/>
    <w:rsid w:val="003E00A2"/>
  </w:style>
  <w:style w:type="paragraph" w:customStyle="1" w:styleId="DD377846AC114CBAABEC2DECC12FF7AA">
    <w:name w:val="DD377846AC114CBAABEC2DECC12FF7AA"/>
    <w:rsid w:val="003E00A2"/>
  </w:style>
  <w:style w:type="paragraph" w:customStyle="1" w:styleId="2DC85DE7BF574DFBB12DA9B2179427B1">
    <w:name w:val="2DC85DE7BF574DFBB12DA9B2179427B1"/>
    <w:rsid w:val="003E00A2"/>
  </w:style>
  <w:style w:type="paragraph" w:customStyle="1" w:styleId="AE01D603765E4707A3ABFC6FB039D016">
    <w:name w:val="AE01D603765E4707A3ABFC6FB039D016"/>
    <w:rsid w:val="003E00A2"/>
  </w:style>
  <w:style w:type="paragraph" w:customStyle="1" w:styleId="87012F36EEE3495FB82C69E80C70EC4E">
    <w:name w:val="87012F36EEE3495FB82C69E80C70EC4E"/>
    <w:rsid w:val="003E00A2"/>
  </w:style>
  <w:style w:type="paragraph" w:customStyle="1" w:styleId="EDE1F10484CE4049894D8EB8620C24D0">
    <w:name w:val="EDE1F10484CE4049894D8EB8620C24D0"/>
    <w:rsid w:val="003E00A2"/>
  </w:style>
  <w:style w:type="paragraph" w:customStyle="1" w:styleId="92938A9ADCEA4E2C9B27A4C979B802AC">
    <w:name w:val="92938A9ADCEA4E2C9B27A4C979B802AC"/>
    <w:rsid w:val="003E00A2"/>
  </w:style>
  <w:style w:type="paragraph" w:customStyle="1" w:styleId="FFDC1B881250426BA66EB6544BAC2934">
    <w:name w:val="FFDC1B881250426BA66EB6544BAC2934"/>
    <w:rsid w:val="003E00A2"/>
  </w:style>
  <w:style w:type="paragraph" w:customStyle="1" w:styleId="50E439A538894ADB86F81DAAD282A2F5">
    <w:name w:val="50E439A538894ADB86F81DAAD282A2F5"/>
    <w:rsid w:val="003E00A2"/>
  </w:style>
  <w:style w:type="paragraph" w:customStyle="1" w:styleId="4FAD1456110B4A7480546175758459BA">
    <w:name w:val="4FAD1456110B4A7480546175758459BA"/>
    <w:rsid w:val="003E00A2"/>
  </w:style>
  <w:style w:type="paragraph" w:customStyle="1" w:styleId="CCCE7C01B7BA4B2FB4894362EBB57779">
    <w:name w:val="CCCE7C01B7BA4B2FB4894362EBB57779"/>
    <w:rsid w:val="003E00A2"/>
  </w:style>
  <w:style w:type="paragraph" w:customStyle="1" w:styleId="F7C529C99DB7405FA3201205CD3DF4A7">
    <w:name w:val="F7C529C99DB7405FA3201205CD3DF4A7"/>
    <w:rsid w:val="003E00A2"/>
  </w:style>
  <w:style w:type="paragraph" w:customStyle="1" w:styleId="540B94D5F2FB441383ABCF8E5B204F1E">
    <w:name w:val="540B94D5F2FB441383ABCF8E5B204F1E"/>
    <w:rsid w:val="003E00A2"/>
  </w:style>
  <w:style w:type="paragraph" w:customStyle="1" w:styleId="B0AE54D08FD8416B87819FBCF5A9036A">
    <w:name w:val="B0AE54D08FD8416B87819FBCF5A9036A"/>
    <w:rsid w:val="003E00A2"/>
  </w:style>
  <w:style w:type="paragraph" w:customStyle="1" w:styleId="86CA7ED0D53B42A184E01A3CABD5D5B9">
    <w:name w:val="86CA7ED0D53B42A184E01A3CABD5D5B9"/>
    <w:rsid w:val="003E00A2"/>
  </w:style>
  <w:style w:type="paragraph" w:customStyle="1" w:styleId="A931F797751D4C72839C6E55FC3AD6EB">
    <w:name w:val="A931F797751D4C72839C6E55FC3AD6EB"/>
    <w:rsid w:val="003E00A2"/>
  </w:style>
  <w:style w:type="paragraph" w:customStyle="1" w:styleId="4DB8BB8D3562499FB0FD7781561E4E26">
    <w:name w:val="4DB8BB8D3562499FB0FD7781561E4E26"/>
    <w:rsid w:val="003E00A2"/>
  </w:style>
  <w:style w:type="paragraph" w:customStyle="1" w:styleId="70B41C4451AD4AFCA0AF17F733FAE049">
    <w:name w:val="70B41C4451AD4AFCA0AF17F733FAE049"/>
    <w:rsid w:val="003E00A2"/>
  </w:style>
  <w:style w:type="paragraph" w:customStyle="1" w:styleId="191EFD8712794977AA945BE56279B44E">
    <w:name w:val="191EFD8712794977AA945BE56279B44E"/>
    <w:rsid w:val="003E00A2"/>
  </w:style>
  <w:style w:type="paragraph" w:customStyle="1" w:styleId="62DE8BD5346F4B1BBA70B0AAA3236F77">
    <w:name w:val="62DE8BD5346F4B1BBA70B0AAA3236F77"/>
    <w:rsid w:val="003E00A2"/>
  </w:style>
  <w:style w:type="paragraph" w:customStyle="1" w:styleId="379550C965674DB687DEEBA41695BB88">
    <w:name w:val="379550C965674DB687DEEBA41695BB88"/>
    <w:rsid w:val="003E00A2"/>
  </w:style>
  <w:style w:type="paragraph" w:customStyle="1" w:styleId="47C71B905FDC4F1F9B4DC754EE81F52D">
    <w:name w:val="47C71B905FDC4F1F9B4DC754EE81F52D"/>
    <w:rsid w:val="003E00A2"/>
  </w:style>
  <w:style w:type="paragraph" w:customStyle="1" w:styleId="0159E499799B4EA2A820FDDE44920F2B">
    <w:name w:val="0159E499799B4EA2A820FDDE44920F2B"/>
    <w:rsid w:val="003E00A2"/>
  </w:style>
  <w:style w:type="paragraph" w:customStyle="1" w:styleId="5356C0D79E6E46F4956017003B95E54D">
    <w:name w:val="5356C0D79E6E46F4956017003B95E54D"/>
    <w:rsid w:val="003E00A2"/>
  </w:style>
  <w:style w:type="paragraph" w:customStyle="1" w:styleId="BD2401CAC0D940CD8FF3383537B44792">
    <w:name w:val="BD2401CAC0D940CD8FF3383537B44792"/>
    <w:rsid w:val="003E00A2"/>
  </w:style>
  <w:style w:type="paragraph" w:customStyle="1" w:styleId="B8DCAE5D1F23458A89572B03378120B6">
    <w:name w:val="B8DCAE5D1F23458A89572B03378120B6"/>
    <w:rsid w:val="003E00A2"/>
  </w:style>
  <w:style w:type="paragraph" w:customStyle="1" w:styleId="4E7A54A71D8B42B181E98D63703255DA">
    <w:name w:val="4E7A54A71D8B42B181E98D63703255DA"/>
    <w:rsid w:val="003E00A2"/>
  </w:style>
  <w:style w:type="paragraph" w:customStyle="1" w:styleId="87EBF2EE14974B858C91D6DBFF35447B">
    <w:name w:val="87EBF2EE14974B858C91D6DBFF35447B"/>
    <w:rsid w:val="003E00A2"/>
  </w:style>
  <w:style w:type="paragraph" w:customStyle="1" w:styleId="00B1D19C028A4A6CAF78B2A942F10A86">
    <w:name w:val="00B1D19C028A4A6CAF78B2A942F10A86"/>
    <w:rsid w:val="003E00A2"/>
  </w:style>
  <w:style w:type="paragraph" w:customStyle="1" w:styleId="B5D7D9752B824C07A921A495E6AA426C">
    <w:name w:val="B5D7D9752B824C07A921A495E6AA426C"/>
    <w:rsid w:val="003E00A2"/>
  </w:style>
  <w:style w:type="paragraph" w:customStyle="1" w:styleId="0ED451F4010F48BBAD5CC6DB51563CFD">
    <w:name w:val="0ED451F4010F48BBAD5CC6DB51563CFD"/>
    <w:rsid w:val="003E00A2"/>
  </w:style>
  <w:style w:type="paragraph" w:customStyle="1" w:styleId="BDB79A127B3C4C33ACD5FD464D8831B3">
    <w:name w:val="BDB79A127B3C4C33ACD5FD464D8831B3"/>
    <w:rsid w:val="003E00A2"/>
  </w:style>
  <w:style w:type="paragraph" w:customStyle="1" w:styleId="8378DC4F9AE44812BB444FF5865D35DC">
    <w:name w:val="8378DC4F9AE44812BB444FF5865D35DC"/>
    <w:rsid w:val="003E00A2"/>
  </w:style>
  <w:style w:type="paragraph" w:customStyle="1" w:styleId="8733D3CCD5BF49AE84DD423008AF4FC6">
    <w:name w:val="8733D3CCD5BF49AE84DD423008AF4FC6"/>
    <w:rsid w:val="003E00A2"/>
  </w:style>
  <w:style w:type="paragraph" w:customStyle="1" w:styleId="2752750F2E15497298850749AB525CA6">
    <w:name w:val="2752750F2E15497298850749AB525CA6"/>
    <w:rsid w:val="003E00A2"/>
  </w:style>
  <w:style w:type="paragraph" w:customStyle="1" w:styleId="BA1C368B6BF2421CB15B6C027985D61A">
    <w:name w:val="BA1C368B6BF2421CB15B6C027985D61A"/>
    <w:rsid w:val="003E00A2"/>
  </w:style>
  <w:style w:type="paragraph" w:customStyle="1" w:styleId="058E08679DEA4081B6966DD36383B4FD">
    <w:name w:val="058E08679DEA4081B6966DD36383B4FD"/>
    <w:rsid w:val="003E00A2"/>
  </w:style>
  <w:style w:type="paragraph" w:customStyle="1" w:styleId="30B645DE997C45C194130BB39D6D190D">
    <w:name w:val="30B645DE997C45C194130BB39D6D190D"/>
    <w:rsid w:val="003E00A2"/>
  </w:style>
  <w:style w:type="paragraph" w:customStyle="1" w:styleId="C64451BEE4DD419AAB02C731C9090177">
    <w:name w:val="C64451BEE4DD419AAB02C731C9090177"/>
    <w:rsid w:val="003E00A2"/>
  </w:style>
  <w:style w:type="paragraph" w:customStyle="1" w:styleId="0C03C7E31D9A41319A16E410B825BA7F">
    <w:name w:val="0C03C7E31D9A41319A16E410B825BA7F"/>
    <w:rsid w:val="003E00A2"/>
  </w:style>
  <w:style w:type="paragraph" w:customStyle="1" w:styleId="C517932E51CD4A979785A3E7E3B14D69">
    <w:name w:val="C517932E51CD4A979785A3E7E3B14D69"/>
    <w:rsid w:val="003E00A2"/>
  </w:style>
  <w:style w:type="paragraph" w:customStyle="1" w:styleId="C9CCB399AA444DCDB1C4B61864C16ABB">
    <w:name w:val="C9CCB399AA444DCDB1C4B61864C16ABB"/>
    <w:rsid w:val="003E00A2"/>
  </w:style>
  <w:style w:type="paragraph" w:customStyle="1" w:styleId="945985DDA92F4BE5884C84BA26E82C70">
    <w:name w:val="945985DDA92F4BE5884C84BA26E82C70"/>
    <w:rsid w:val="003E00A2"/>
  </w:style>
  <w:style w:type="paragraph" w:customStyle="1" w:styleId="6E6F07A95D214D92AEF912F32BA18CFA">
    <w:name w:val="6E6F07A95D214D92AEF912F32BA18CFA"/>
    <w:rsid w:val="003E00A2"/>
  </w:style>
  <w:style w:type="paragraph" w:customStyle="1" w:styleId="E3D0F00AF4FF4915BD0E4817CF143C66">
    <w:name w:val="E3D0F00AF4FF4915BD0E4817CF143C66"/>
    <w:rsid w:val="003E00A2"/>
  </w:style>
  <w:style w:type="paragraph" w:customStyle="1" w:styleId="62A60E377C424E3AA852F428E542A41B">
    <w:name w:val="62A60E377C424E3AA852F428E542A41B"/>
    <w:rsid w:val="003E00A2"/>
  </w:style>
  <w:style w:type="paragraph" w:customStyle="1" w:styleId="F115C0E7C68747D9A5A9959A668C3533">
    <w:name w:val="F115C0E7C68747D9A5A9959A668C3533"/>
    <w:rsid w:val="003E00A2"/>
  </w:style>
  <w:style w:type="paragraph" w:customStyle="1" w:styleId="4E0FCAD919534F85A9421C43CCE14078">
    <w:name w:val="4E0FCAD919534F85A9421C43CCE14078"/>
    <w:rsid w:val="003E00A2"/>
  </w:style>
  <w:style w:type="paragraph" w:customStyle="1" w:styleId="FD313B1CD99E49A0AE95D6A174DEDB72">
    <w:name w:val="FD313B1CD99E49A0AE95D6A174DEDB72"/>
    <w:rsid w:val="003E00A2"/>
  </w:style>
  <w:style w:type="paragraph" w:customStyle="1" w:styleId="BA031AE7FAA64500895B549CC1E180A2">
    <w:name w:val="BA031AE7FAA64500895B549CC1E180A2"/>
    <w:rsid w:val="003E00A2"/>
  </w:style>
  <w:style w:type="paragraph" w:customStyle="1" w:styleId="8EF358F8D93342BC9312DAD7F0D6D5A7">
    <w:name w:val="8EF358F8D93342BC9312DAD7F0D6D5A7"/>
    <w:rsid w:val="003E00A2"/>
  </w:style>
  <w:style w:type="paragraph" w:customStyle="1" w:styleId="8B354F107DCB4508A867D4DC45B96ECC">
    <w:name w:val="8B354F107DCB4508A867D4DC45B96ECC"/>
    <w:rsid w:val="003E00A2"/>
  </w:style>
  <w:style w:type="paragraph" w:customStyle="1" w:styleId="E77E9A3D41BC47ACA386B97C943E8AC8">
    <w:name w:val="E77E9A3D41BC47ACA386B97C943E8AC8"/>
    <w:rsid w:val="003E00A2"/>
  </w:style>
  <w:style w:type="paragraph" w:customStyle="1" w:styleId="AD2DCA73062E4875855B0C4AFA4709ED">
    <w:name w:val="AD2DCA73062E4875855B0C4AFA4709ED"/>
    <w:rsid w:val="003E00A2"/>
  </w:style>
  <w:style w:type="paragraph" w:customStyle="1" w:styleId="FFE5732AA90245EF9007F36CAEEAFF8F">
    <w:name w:val="FFE5732AA90245EF9007F36CAEEAFF8F"/>
    <w:rsid w:val="003E00A2"/>
  </w:style>
  <w:style w:type="paragraph" w:customStyle="1" w:styleId="1344BBDAE1F84EEF97D9A96D7A2E2AD0">
    <w:name w:val="1344BBDAE1F84EEF97D9A96D7A2E2AD0"/>
    <w:rsid w:val="003E00A2"/>
  </w:style>
  <w:style w:type="paragraph" w:customStyle="1" w:styleId="B401845A636D4C73BA756FF87CAE656C">
    <w:name w:val="B401845A636D4C73BA756FF87CAE656C"/>
    <w:rsid w:val="003E00A2"/>
  </w:style>
  <w:style w:type="paragraph" w:customStyle="1" w:styleId="760A3EFE8A474D42AAA6F2E79702B443">
    <w:name w:val="760A3EFE8A474D42AAA6F2E79702B443"/>
    <w:rsid w:val="003E00A2"/>
  </w:style>
  <w:style w:type="paragraph" w:customStyle="1" w:styleId="0E235A6D765A41CDB6ECC1B139B9D6C5">
    <w:name w:val="0E235A6D765A41CDB6ECC1B139B9D6C5"/>
    <w:rsid w:val="003E00A2"/>
  </w:style>
  <w:style w:type="paragraph" w:customStyle="1" w:styleId="37C1A083BED641A5ADED4A89B75AA0D4">
    <w:name w:val="37C1A083BED641A5ADED4A89B75AA0D4"/>
    <w:rsid w:val="003E00A2"/>
  </w:style>
  <w:style w:type="paragraph" w:customStyle="1" w:styleId="61A13A55664D435AB4B7A3321C0A5C6A">
    <w:name w:val="61A13A55664D435AB4B7A3321C0A5C6A"/>
    <w:rsid w:val="003E00A2"/>
  </w:style>
  <w:style w:type="paragraph" w:customStyle="1" w:styleId="71A1006138614E12804565FB216E249A">
    <w:name w:val="71A1006138614E12804565FB216E249A"/>
    <w:rsid w:val="003E00A2"/>
  </w:style>
  <w:style w:type="paragraph" w:customStyle="1" w:styleId="FD191AC269884C3382BB335DCB990C3A">
    <w:name w:val="FD191AC269884C3382BB335DCB990C3A"/>
    <w:rsid w:val="003E00A2"/>
  </w:style>
  <w:style w:type="paragraph" w:customStyle="1" w:styleId="5B79C5884BEB4D7BA21D98C76FB5DB91">
    <w:name w:val="5B79C5884BEB4D7BA21D98C76FB5DB91"/>
    <w:rsid w:val="003E00A2"/>
  </w:style>
  <w:style w:type="paragraph" w:customStyle="1" w:styleId="4B7931E51A4C4840A6BB5A1FCC0846D1">
    <w:name w:val="4B7931E51A4C4840A6BB5A1FCC0846D1"/>
    <w:rsid w:val="003E00A2"/>
  </w:style>
  <w:style w:type="paragraph" w:customStyle="1" w:styleId="FE96251530EE439AA035C3636A182A00">
    <w:name w:val="FE96251530EE439AA035C3636A182A00"/>
    <w:rsid w:val="003E00A2"/>
  </w:style>
  <w:style w:type="paragraph" w:customStyle="1" w:styleId="F3FAE1C2C1B644F98F35B708D0563427">
    <w:name w:val="F3FAE1C2C1B644F98F35B708D0563427"/>
    <w:rsid w:val="003E00A2"/>
  </w:style>
  <w:style w:type="paragraph" w:customStyle="1" w:styleId="8B47C64579164D1F9DF8003138A98C60">
    <w:name w:val="8B47C64579164D1F9DF8003138A98C60"/>
    <w:rsid w:val="003E00A2"/>
  </w:style>
  <w:style w:type="paragraph" w:customStyle="1" w:styleId="B05AEFF2101444ADABA0AFB6090770F1">
    <w:name w:val="B05AEFF2101444ADABA0AFB6090770F1"/>
    <w:rsid w:val="003E00A2"/>
  </w:style>
  <w:style w:type="paragraph" w:customStyle="1" w:styleId="D0743588FBFC46DA9B6AF9D006658173">
    <w:name w:val="D0743588FBFC46DA9B6AF9D006658173"/>
    <w:rsid w:val="003E00A2"/>
  </w:style>
  <w:style w:type="paragraph" w:customStyle="1" w:styleId="1E911C14F7CF40DBB26363814EC807A2">
    <w:name w:val="1E911C14F7CF40DBB26363814EC807A2"/>
    <w:rsid w:val="003E00A2"/>
  </w:style>
  <w:style w:type="paragraph" w:customStyle="1" w:styleId="BC3FA1F96F0342168D52F068DFFDEA74">
    <w:name w:val="BC3FA1F96F0342168D52F068DFFDEA74"/>
    <w:rsid w:val="003E00A2"/>
  </w:style>
  <w:style w:type="paragraph" w:customStyle="1" w:styleId="246A4553EC104834BC3739494AB871F7">
    <w:name w:val="246A4553EC104834BC3739494AB871F7"/>
    <w:rsid w:val="003E00A2"/>
  </w:style>
  <w:style w:type="paragraph" w:customStyle="1" w:styleId="9842069C007A42A08D5B0B91309FF6C9">
    <w:name w:val="9842069C007A42A08D5B0B91309FF6C9"/>
    <w:rsid w:val="003E00A2"/>
  </w:style>
  <w:style w:type="paragraph" w:customStyle="1" w:styleId="A2D4E20161B848C289EC2F0D3175F0BA">
    <w:name w:val="A2D4E20161B848C289EC2F0D3175F0BA"/>
    <w:rsid w:val="003E00A2"/>
  </w:style>
  <w:style w:type="paragraph" w:customStyle="1" w:styleId="3E601F3EAD04489AB0221E271248B8DF">
    <w:name w:val="3E601F3EAD04489AB0221E271248B8DF"/>
    <w:rsid w:val="003E00A2"/>
  </w:style>
  <w:style w:type="paragraph" w:customStyle="1" w:styleId="7BBCE394727347FC80A6693848F7A0F2">
    <w:name w:val="7BBCE394727347FC80A6693848F7A0F2"/>
    <w:rsid w:val="003E00A2"/>
  </w:style>
  <w:style w:type="paragraph" w:customStyle="1" w:styleId="A27A3325EA014A9EB91DB4B43F2AEA54">
    <w:name w:val="A27A3325EA014A9EB91DB4B43F2AEA54"/>
    <w:rsid w:val="003E00A2"/>
  </w:style>
  <w:style w:type="paragraph" w:customStyle="1" w:styleId="ECEB7CE22F3A4529A2B287EA6205478C">
    <w:name w:val="ECEB7CE22F3A4529A2B287EA6205478C"/>
    <w:rsid w:val="003E00A2"/>
  </w:style>
  <w:style w:type="paragraph" w:customStyle="1" w:styleId="7852E82AA5BA4E7CA6997364F7C3BD16">
    <w:name w:val="7852E82AA5BA4E7CA6997364F7C3BD16"/>
    <w:rsid w:val="003E00A2"/>
  </w:style>
  <w:style w:type="paragraph" w:customStyle="1" w:styleId="8118B3BFDE524866891DAD977467C831">
    <w:name w:val="8118B3BFDE524866891DAD977467C831"/>
    <w:rsid w:val="003E00A2"/>
  </w:style>
  <w:style w:type="paragraph" w:customStyle="1" w:styleId="4CEFB09569C64AA6AA964795391651C4">
    <w:name w:val="4CEFB09569C64AA6AA964795391651C4"/>
    <w:rsid w:val="003E00A2"/>
  </w:style>
  <w:style w:type="paragraph" w:customStyle="1" w:styleId="63133427EA094D5587FE14B6B5B7A13D">
    <w:name w:val="63133427EA094D5587FE14B6B5B7A13D"/>
    <w:rsid w:val="003E00A2"/>
  </w:style>
  <w:style w:type="paragraph" w:customStyle="1" w:styleId="6D5CFA7CDC924313A7EEF41BCE76568D">
    <w:name w:val="6D5CFA7CDC924313A7EEF41BCE76568D"/>
    <w:rsid w:val="003E00A2"/>
  </w:style>
  <w:style w:type="paragraph" w:customStyle="1" w:styleId="3F8E5B311F284D6FB10DE411D66747DB">
    <w:name w:val="3F8E5B311F284D6FB10DE411D66747DB"/>
    <w:rsid w:val="003E00A2"/>
  </w:style>
  <w:style w:type="paragraph" w:customStyle="1" w:styleId="1896F28BDB75436A8FBBA6A0C55191B2">
    <w:name w:val="1896F28BDB75436A8FBBA6A0C55191B2"/>
    <w:rsid w:val="003E00A2"/>
  </w:style>
  <w:style w:type="paragraph" w:customStyle="1" w:styleId="E523EAE553364EA29D23386133D056BB">
    <w:name w:val="E523EAE553364EA29D23386133D056BB"/>
    <w:rsid w:val="003E00A2"/>
  </w:style>
  <w:style w:type="paragraph" w:customStyle="1" w:styleId="7272002EE54A4982BB33097906FAF5C8">
    <w:name w:val="7272002EE54A4982BB33097906FAF5C8"/>
    <w:rsid w:val="003E00A2"/>
  </w:style>
  <w:style w:type="paragraph" w:customStyle="1" w:styleId="E65D31EC680C43309AA9F3F100025928">
    <w:name w:val="E65D31EC680C43309AA9F3F100025928"/>
    <w:rsid w:val="003E00A2"/>
  </w:style>
  <w:style w:type="paragraph" w:customStyle="1" w:styleId="D5FFA4CE980A42C995AEBDBF7CAEA5B8">
    <w:name w:val="D5FFA4CE980A42C995AEBDBF7CAEA5B8"/>
    <w:rsid w:val="003E00A2"/>
  </w:style>
  <w:style w:type="paragraph" w:customStyle="1" w:styleId="059AFCE7BDAF47309E0496EE7C5EBC63">
    <w:name w:val="059AFCE7BDAF47309E0496EE7C5EBC63"/>
    <w:rsid w:val="003E00A2"/>
  </w:style>
  <w:style w:type="paragraph" w:customStyle="1" w:styleId="9665EED4FF1F4089BABE55BDC86B4E75">
    <w:name w:val="9665EED4FF1F4089BABE55BDC86B4E75"/>
    <w:rsid w:val="003E00A2"/>
  </w:style>
  <w:style w:type="paragraph" w:customStyle="1" w:styleId="A4E5D0FF07FF475DB5885D1B3916BB04">
    <w:name w:val="A4E5D0FF07FF475DB5885D1B3916BB04"/>
    <w:rsid w:val="003E00A2"/>
  </w:style>
  <w:style w:type="paragraph" w:customStyle="1" w:styleId="38DEE280FE894A0BA0A1154D60071211">
    <w:name w:val="38DEE280FE894A0BA0A1154D60071211"/>
    <w:rsid w:val="003E00A2"/>
  </w:style>
  <w:style w:type="paragraph" w:customStyle="1" w:styleId="382F610145B942799FC54700E50D9217">
    <w:name w:val="382F610145B942799FC54700E50D9217"/>
    <w:rsid w:val="003E00A2"/>
  </w:style>
  <w:style w:type="paragraph" w:customStyle="1" w:styleId="4FB9E1ABCE854586AA188388F88D4C35">
    <w:name w:val="4FB9E1ABCE854586AA188388F88D4C35"/>
    <w:rsid w:val="003E00A2"/>
  </w:style>
  <w:style w:type="paragraph" w:customStyle="1" w:styleId="2105EB39A9B34DE2816FD7F64DE5803F">
    <w:name w:val="2105EB39A9B34DE2816FD7F64DE5803F"/>
    <w:rsid w:val="003E00A2"/>
  </w:style>
  <w:style w:type="paragraph" w:customStyle="1" w:styleId="CC9377EF95D94A878F9C83BF2210B4CB">
    <w:name w:val="CC9377EF95D94A878F9C83BF2210B4CB"/>
    <w:rsid w:val="003E00A2"/>
  </w:style>
  <w:style w:type="paragraph" w:customStyle="1" w:styleId="3BC54C68E7C34A159B3E74E50FB3812B">
    <w:name w:val="3BC54C68E7C34A159B3E74E50FB3812B"/>
    <w:rsid w:val="003E00A2"/>
  </w:style>
  <w:style w:type="paragraph" w:customStyle="1" w:styleId="30A8C57FE880488FAE6B303FC7DBB0AF">
    <w:name w:val="30A8C57FE880488FAE6B303FC7DBB0AF"/>
    <w:rsid w:val="003E00A2"/>
  </w:style>
  <w:style w:type="paragraph" w:customStyle="1" w:styleId="A43124FAF7A242A0B36089A4C3A7BAF2">
    <w:name w:val="A43124FAF7A242A0B36089A4C3A7BAF2"/>
    <w:rsid w:val="003E00A2"/>
  </w:style>
  <w:style w:type="paragraph" w:customStyle="1" w:styleId="302E35640A204E11BE63D8C8716C763C">
    <w:name w:val="302E35640A204E11BE63D8C8716C763C"/>
    <w:rsid w:val="003E00A2"/>
  </w:style>
  <w:style w:type="paragraph" w:customStyle="1" w:styleId="7466264BE9284669860D4AD5A8E2EEA4">
    <w:name w:val="7466264BE9284669860D4AD5A8E2EEA4"/>
    <w:rsid w:val="003E00A2"/>
  </w:style>
  <w:style w:type="paragraph" w:customStyle="1" w:styleId="468880F1D0C74438987C6815749581A3">
    <w:name w:val="468880F1D0C74438987C6815749581A3"/>
    <w:rsid w:val="00673F96"/>
  </w:style>
  <w:style w:type="paragraph" w:customStyle="1" w:styleId="1D263946259548A1BC462F117C3ECF21">
    <w:name w:val="1D263946259548A1BC462F117C3ECF21"/>
    <w:rsid w:val="00673F96"/>
  </w:style>
  <w:style w:type="paragraph" w:customStyle="1" w:styleId="5509ED9410F4463F9C6AA803440D1AB4">
    <w:name w:val="5509ED9410F4463F9C6AA803440D1AB4"/>
    <w:rsid w:val="004A5F23"/>
  </w:style>
  <w:style w:type="paragraph" w:customStyle="1" w:styleId="86409EE80DC4485D903F524EF390B68B">
    <w:name w:val="86409EE80DC4485D903F524EF390B68B"/>
    <w:rsid w:val="004A5F23"/>
  </w:style>
  <w:style w:type="paragraph" w:customStyle="1" w:styleId="BFF19F2E78C2450F910277F0A5E3B816">
    <w:name w:val="BFF19F2E78C2450F910277F0A5E3B816"/>
    <w:rsid w:val="004A5F23"/>
  </w:style>
  <w:style w:type="paragraph" w:customStyle="1" w:styleId="55EE285EDB77459CB0185732EAC57189">
    <w:name w:val="55EE285EDB77459CB0185732EAC57189"/>
    <w:rsid w:val="004A5F23"/>
  </w:style>
  <w:style w:type="paragraph" w:customStyle="1" w:styleId="6128EF5C15904A9190F726050B6C1965">
    <w:name w:val="6128EF5C15904A9190F726050B6C1965"/>
    <w:rsid w:val="004A5F23"/>
  </w:style>
  <w:style w:type="paragraph" w:customStyle="1" w:styleId="CCE83064A0A04B76AB9918FA19D6A001">
    <w:name w:val="CCE83064A0A04B76AB9918FA19D6A001"/>
    <w:rsid w:val="004A5F23"/>
  </w:style>
  <w:style w:type="paragraph" w:customStyle="1" w:styleId="F82A53FBFCDE48D4AAC13D0B7789EFF9">
    <w:name w:val="F82A53FBFCDE48D4AAC13D0B7789EFF9"/>
    <w:rsid w:val="004A5F23"/>
  </w:style>
  <w:style w:type="paragraph" w:customStyle="1" w:styleId="17E995623C0944FF9BF05FD94694E604">
    <w:name w:val="17E995623C0944FF9BF05FD94694E604"/>
    <w:rsid w:val="004A5F23"/>
  </w:style>
  <w:style w:type="paragraph" w:customStyle="1" w:styleId="AC80D5D5220A4EA3A88FB1D683178949">
    <w:name w:val="AC80D5D5220A4EA3A88FB1D683178949"/>
    <w:rsid w:val="004A5F23"/>
  </w:style>
  <w:style w:type="paragraph" w:customStyle="1" w:styleId="180DB205135248AC96A1C1EF9CFB2484">
    <w:name w:val="180DB205135248AC96A1C1EF9CFB2484"/>
    <w:rsid w:val="004A5F23"/>
  </w:style>
  <w:style w:type="paragraph" w:customStyle="1" w:styleId="B81849648C73491C95967E85DD3A38B7">
    <w:name w:val="B81849648C73491C95967E85DD3A38B7"/>
    <w:rsid w:val="004A5F23"/>
  </w:style>
  <w:style w:type="paragraph" w:customStyle="1" w:styleId="91A1EFFB24994867A9CB0451C4D7F820">
    <w:name w:val="91A1EFFB24994867A9CB0451C4D7F820"/>
    <w:rsid w:val="004A5F23"/>
  </w:style>
  <w:style w:type="paragraph" w:customStyle="1" w:styleId="1F9AAF26834048B99A3C5F8F16E7E7FA">
    <w:name w:val="1F9AAF26834048B99A3C5F8F16E7E7FA"/>
    <w:rsid w:val="004A5F23"/>
  </w:style>
  <w:style w:type="paragraph" w:customStyle="1" w:styleId="AA552C05223645CA818CF35F004979CC">
    <w:name w:val="AA552C05223645CA818CF35F004979CC"/>
    <w:rsid w:val="004A5F23"/>
  </w:style>
  <w:style w:type="paragraph" w:customStyle="1" w:styleId="76370CDF369C427185E2536029D6C218">
    <w:name w:val="76370CDF369C427185E2536029D6C218"/>
    <w:rsid w:val="004A5F23"/>
  </w:style>
  <w:style w:type="paragraph" w:customStyle="1" w:styleId="D6837749EB7E44E1BC9847B869D28523">
    <w:name w:val="D6837749EB7E44E1BC9847B869D28523"/>
    <w:rsid w:val="004A5F23"/>
  </w:style>
  <w:style w:type="paragraph" w:customStyle="1" w:styleId="0C0464A9C7E0488D9D54CFFBD193BFF1">
    <w:name w:val="0C0464A9C7E0488D9D54CFFBD193BFF1"/>
    <w:rsid w:val="004A5F23"/>
  </w:style>
  <w:style w:type="paragraph" w:customStyle="1" w:styleId="554759F6C417400C8C83C3E6526D7E9B">
    <w:name w:val="554759F6C417400C8C83C3E6526D7E9B"/>
    <w:rsid w:val="004A5F23"/>
  </w:style>
  <w:style w:type="paragraph" w:customStyle="1" w:styleId="A2C0E20F77AE45B4987E3E126BF5FBEA">
    <w:name w:val="A2C0E20F77AE45B4987E3E126BF5FBEA"/>
    <w:rsid w:val="00DD1AFF"/>
  </w:style>
  <w:style w:type="paragraph" w:customStyle="1" w:styleId="381BBA9CCDA545E6B7293F01391AC0C7">
    <w:name w:val="381BBA9CCDA545E6B7293F01391AC0C7"/>
    <w:rsid w:val="00DD1AFF"/>
  </w:style>
  <w:style w:type="paragraph" w:customStyle="1" w:styleId="2CA10F7A3362472C9A55D6A9B4DF2A80">
    <w:name w:val="2CA10F7A3362472C9A55D6A9B4DF2A80"/>
    <w:rsid w:val="00DD1AFF"/>
  </w:style>
  <w:style w:type="paragraph" w:customStyle="1" w:styleId="55F23667139C4A9C8CD03A22311FF5CA">
    <w:name w:val="55F23667139C4A9C8CD03A22311FF5CA"/>
    <w:rsid w:val="00DD1AFF"/>
  </w:style>
  <w:style w:type="paragraph" w:customStyle="1" w:styleId="1ACFF1653E404C149F61107EA288BFCB">
    <w:name w:val="1ACFF1653E404C149F61107EA288BFCB"/>
    <w:rsid w:val="00DD1AFF"/>
  </w:style>
  <w:style w:type="paragraph" w:customStyle="1" w:styleId="903306DC1D6F4C43BDF5C773808B4FB4">
    <w:name w:val="903306DC1D6F4C43BDF5C773808B4FB4"/>
    <w:rsid w:val="00DD1AFF"/>
  </w:style>
  <w:style w:type="paragraph" w:customStyle="1" w:styleId="7B73EDAD567D43C590B5A2D4C4514A6D">
    <w:name w:val="7B73EDAD567D43C590B5A2D4C4514A6D"/>
    <w:rsid w:val="00DD1AFF"/>
  </w:style>
  <w:style w:type="paragraph" w:customStyle="1" w:styleId="524896559A65488FB2665BC125B7494A">
    <w:name w:val="524896559A65488FB2665BC125B7494A"/>
    <w:rsid w:val="00DD1AFF"/>
  </w:style>
  <w:style w:type="paragraph" w:customStyle="1" w:styleId="E2807E370BA549B7BC1F38F81F6A57BF">
    <w:name w:val="E2807E370BA549B7BC1F38F81F6A57BF"/>
    <w:rsid w:val="00DD1AFF"/>
  </w:style>
  <w:style w:type="paragraph" w:customStyle="1" w:styleId="186BE4E215F34DC48B8A85C38CED3B89">
    <w:name w:val="186BE4E215F34DC48B8A85C38CED3B89"/>
    <w:rsid w:val="00DD1AFF"/>
  </w:style>
  <w:style w:type="paragraph" w:customStyle="1" w:styleId="CE234E100C5B4A83A3D8812926FA121B">
    <w:name w:val="CE234E100C5B4A83A3D8812926FA121B"/>
    <w:rsid w:val="00DD1AFF"/>
  </w:style>
  <w:style w:type="paragraph" w:customStyle="1" w:styleId="61925992649C498E906DD6074F58181D">
    <w:name w:val="61925992649C498E906DD6074F58181D"/>
    <w:rsid w:val="00DD1AFF"/>
  </w:style>
  <w:style w:type="paragraph" w:customStyle="1" w:styleId="C2E513686E0B4241A02D9B5D056F8612">
    <w:name w:val="C2E513686E0B4241A02D9B5D056F8612"/>
    <w:rsid w:val="00DD1AFF"/>
  </w:style>
  <w:style w:type="paragraph" w:customStyle="1" w:styleId="CCB75B66DF1E4DBFB707E5125742E28C">
    <w:name w:val="CCB75B66DF1E4DBFB707E5125742E28C"/>
    <w:rsid w:val="00DD1AFF"/>
  </w:style>
  <w:style w:type="paragraph" w:customStyle="1" w:styleId="C510F57A48C24A948CA1D5D265483188">
    <w:name w:val="C510F57A48C24A948CA1D5D265483188"/>
    <w:rsid w:val="00DD1AFF"/>
  </w:style>
  <w:style w:type="paragraph" w:customStyle="1" w:styleId="519F9278EB364AC2AD7C8380C4AB7F22">
    <w:name w:val="519F9278EB364AC2AD7C8380C4AB7F22"/>
    <w:rsid w:val="00DD1AFF"/>
  </w:style>
  <w:style w:type="paragraph" w:customStyle="1" w:styleId="8B8A79B20CC148D2B3C8D5CF06E914EA">
    <w:name w:val="8B8A79B20CC148D2B3C8D5CF06E914EA"/>
    <w:rsid w:val="00DD1AFF"/>
  </w:style>
  <w:style w:type="paragraph" w:customStyle="1" w:styleId="6DC9D96F6F0F4624B14D176FF505ECD2">
    <w:name w:val="6DC9D96F6F0F4624B14D176FF505ECD2"/>
    <w:rsid w:val="00DD1AFF"/>
  </w:style>
  <w:style w:type="paragraph" w:customStyle="1" w:styleId="1C3CDCA7523E44B996CDF584015CB8BA">
    <w:name w:val="1C3CDCA7523E44B996CDF584015CB8BA"/>
    <w:rsid w:val="00DD1AFF"/>
  </w:style>
  <w:style w:type="paragraph" w:customStyle="1" w:styleId="A97C2FCD9C0C4B5D8538CDCB7A5313A8">
    <w:name w:val="A97C2FCD9C0C4B5D8538CDCB7A5313A8"/>
    <w:rsid w:val="00DD1AFF"/>
  </w:style>
  <w:style w:type="paragraph" w:customStyle="1" w:styleId="3FD72902EDE741FBBFB4A0D087D2D95C">
    <w:name w:val="3FD72902EDE741FBBFB4A0D087D2D95C"/>
    <w:rsid w:val="00DD1AFF"/>
  </w:style>
  <w:style w:type="paragraph" w:customStyle="1" w:styleId="0CEAC224D4C5481295C7EA954FC00124">
    <w:name w:val="0CEAC224D4C5481295C7EA954FC00124"/>
    <w:rsid w:val="00DD1AFF"/>
  </w:style>
  <w:style w:type="paragraph" w:customStyle="1" w:styleId="BC5B7EC38DD941AAA012E0CD256BCC3A">
    <w:name w:val="BC5B7EC38DD941AAA012E0CD256BCC3A"/>
    <w:rsid w:val="00DD1AFF"/>
  </w:style>
  <w:style w:type="paragraph" w:customStyle="1" w:styleId="70AED39366244EFBACAC37194F549F16">
    <w:name w:val="70AED39366244EFBACAC37194F549F16"/>
    <w:rsid w:val="00DD1AFF"/>
  </w:style>
  <w:style w:type="paragraph" w:customStyle="1" w:styleId="DE38D9CE8C0C4A11B75DA333C9B75072">
    <w:name w:val="DE38D9CE8C0C4A11B75DA333C9B75072"/>
    <w:rsid w:val="00DD1AFF"/>
  </w:style>
  <w:style w:type="paragraph" w:customStyle="1" w:styleId="40F931F0066B42CDAFC474621BFB4642">
    <w:name w:val="40F931F0066B42CDAFC474621BFB4642"/>
    <w:rsid w:val="00DD1AFF"/>
  </w:style>
  <w:style w:type="paragraph" w:customStyle="1" w:styleId="446AB1B353BA458C8B3D4AB1A201D34B">
    <w:name w:val="446AB1B353BA458C8B3D4AB1A201D34B"/>
    <w:rsid w:val="00DD1AFF"/>
  </w:style>
  <w:style w:type="paragraph" w:customStyle="1" w:styleId="38A2E3F46D5B4DD29BE2E07A05428AB0">
    <w:name w:val="38A2E3F46D5B4DD29BE2E07A05428AB0"/>
    <w:rsid w:val="00DD1AFF"/>
  </w:style>
  <w:style w:type="paragraph" w:customStyle="1" w:styleId="C8370933A80F422BBAD49970B312BE9B">
    <w:name w:val="C8370933A80F422BBAD49970B312BE9B"/>
    <w:rsid w:val="00DD1AFF"/>
  </w:style>
  <w:style w:type="paragraph" w:customStyle="1" w:styleId="2844ABEE42074FF6992BFB03E16C7086">
    <w:name w:val="2844ABEE42074FF6992BFB03E16C7086"/>
    <w:rsid w:val="00DD1AFF"/>
  </w:style>
  <w:style w:type="paragraph" w:customStyle="1" w:styleId="A7508A9BF9E94B13BDA9B51768340C33">
    <w:name w:val="A7508A9BF9E94B13BDA9B51768340C33"/>
    <w:rsid w:val="00DD1AFF"/>
  </w:style>
  <w:style w:type="paragraph" w:customStyle="1" w:styleId="2EE113F18C894A45892E963EC554E221">
    <w:name w:val="2EE113F18C894A45892E963EC554E221"/>
    <w:rsid w:val="00DD1AFF"/>
  </w:style>
  <w:style w:type="paragraph" w:customStyle="1" w:styleId="F222F015A7A34080908F4AFBA9C11FF1">
    <w:name w:val="F222F015A7A34080908F4AFBA9C11FF1"/>
    <w:rsid w:val="00DD1AFF"/>
  </w:style>
  <w:style w:type="paragraph" w:customStyle="1" w:styleId="41968DFF6D2C46F68530611A37C77F31">
    <w:name w:val="41968DFF6D2C46F68530611A37C77F31"/>
    <w:rsid w:val="00DD1AFF"/>
  </w:style>
  <w:style w:type="paragraph" w:customStyle="1" w:styleId="F6A03E5F60F34B93B13A7D90178053FD">
    <w:name w:val="F6A03E5F60F34B93B13A7D90178053FD"/>
    <w:rsid w:val="00DD1AFF"/>
  </w:style>
  <w:style w:type="paragraph" w:customStyle="1" w:styleId="47E8DF2C967E4AE18590AC58FDBC7901">
    <w:name w:val="47E8DF2C967E4AE18590AC58FDBC7901"/>
    <w:rsid w:val="00DD1AFF"/>
  </w:style>
  <w:style w:type="paragraph" w:customStyle="1" w:styleId="C6EB49E48BFA44B2A8FF5E10A24CFB50">
    <w:name w:val="C6EB49E48BFA44B2A8FF5E10A24CFB50"/>
    <w:rsid w:val="00DD1AFF"/>
  </w:style>
  <w:style w:type="paragraph" w:customStyle="1" w:styleId="F2194485F256443F875D5C3F6666035F">
    <w:name w:val="F2194485F256443F875D5C3F6666035F"/>
    <w:rsid w:val="00DD1AFF"/>
  </w:style>
  <w:style w:type="paragraph" w:customStyle="1" w:styleId="FDE7DE95DA72462D99E1A0ECB2D63653">
    <w:name w:val="FDE7DE95DA72462D99E1A0ECB2D63653"/>
    <w:rsid w:val="00DD1AFF"/>
  </w:style>
  <w:style w:type="paragraph" w:customStyle="1" w:styleId="FE757A9235A14C4A8EDE44E8E223CC43">
    <w:name w:val="FE757A9235A14C4A8EDE44E8E223CC43"/>
    <w:rsid w:val="00DD1AFF"/>
  </w:style>
  <w:style w:type="paragraph" w:customStyle="1" w:styleId="AF21ECB8F6224129AA361C67279AB543">
    <w:name w:val="AF21ECB8F6224129AA361C67279AB543"/>
    <w:rsid w:val="00DD1AFF"/>
  </w:style>
  <w:style w:type="paragraph" w:customStyle="1" w:styleId="9E52204FB09E4F6E95533811522525D3">
    <w:name w:val="9E52204FB09E4F6E95533811522525D3"/>
    <w:rsid w:val="00DD1AFF"/>
  </w:style>
  <w:style w:type="paragraph" w:customStyle="1" w:styleId="8714658233A94617AF928D249685A13D">
    <w:name w:val="8714658233A94617AF928D249685A13D"/>
    <w:rsid w:val="00DD1AFF"/>
  </w:style>
  <w:style w:type="paragraph" w:customStyle="1" w:styleId="EF947265AA944196B384A878F32ED2F0">
    <w:name w:val="EF947265AA944196B384A878F32ED2F0"/>
    <w:rsid w:val="00DD1AFF"/>
  </w:style>
  <w:style w:type="paragraph" w:customStyle="1" w:styleId="F86665921AF847F094828E159495D03E">
    <w:name w:val="F86665921AF847F094828E159495D03E"/>
    <w:rsid w:val="00DD1AFF"/>
  </w:style>
  <w:style w:type="paragraph" w:customStyle="1" w:styleId="CE2D49E7F3104276934FEC96127E6B17">
    <w:name w:val="CE2D49E7F3104276934FEC96127E6B17"/>
    <w:rsid w:val="00DD1AFF"/>
  </w:style>
  <w:style w:type="paragraph" w:customStyle="1" w:styleId="A73AB269CE444EE28115DAEE1DE250DD">
    <w:name w:val="A73AB269CE444EE28115DAEE1DE250DD"/>
    <w:rsid w:val="00DD1AFF"/>
  </w:style>
  <w:style w:type="paragraph" w:customStyle="1" w:styleId="83F14D7A2A37423ABD548F0C2F0C6A0E">
    <w:name w:val="83F14D7A2A37423ABD548F0C2F0C6A0E"/>
    <w:rsid w:val="00DD1AFF"/>
  </w:style>
  <w:style w:type="paragraph" w:customStyle="1" w:styleId="7B260FDD429B42D9BDC1D6C0BB5E0B3E">
    <w:name w:val="7B260FDD429B42D9BDC1D6C0BB5E0B3E"/>
    <w:rsid w:val="00DD1AFF"/>
  </w:style>
  <w:style w:type="paragraph" w:customStyle="1" w:styleId="9E0A92F4FA8F478A86CB5641D8A50BC2">
    <w:name w:val="9E0A92F4FA8F478A86CB5641D8A50BC2"/>
    <w:rsid w:val="00DD1AFF"/>
  </w:style>
  <w:style w:type="paragraph" w:customStyle="1" w:styleId="542FDE88D60B4829A6805FD6622DAD06">
    <w:name w:val="542FDE88D60B4829A6805FD6622DAD06"/>
    <w:rsid w:val="00DD1AFF"/>
  </w:style>
  <w:style w:type="paragraph" w:customStyle="1" w:styleId="F53B320C3F8147AFA95B1E4FF0661F3D">
    <w:name w:val="F53B320C3F8147AFA95B1E4FF0661F3D"/>
    <w:rsid w:val="00DD1AFF"/>
  </w:style>
  <w:style w:type="paragraph" w:customStyle="1" w:styleId="0921E927B09348FE94D2E7CD5F52BE4E">
    <w:name w:val="0921E927B09348FE94D2E7CD5F52BE4E"/>
    <w:rsid w:val="00DD1AFF"/>
  </w:style>
  <w:style w:type="paragraph" w:customStyle="1" w:styleId="830A9507CE4745EC9C0A47376280E3F7">
    <w:name w:val="830A9507CE4745EC9C0A47376280E3F7"/>
    <w:rsid w:val="00DD1AFF"/>
  </w:style>
  <w:style w:type="paragraph" w:customStyle="1" w:styleId="9F75A08BBB584334993CD78A85D9C594">
    <w:name w:val="9F75A08BBB584334993CD78A85D9C594"/>
    <w:rsid w:val="00DD1AFF"/>
  </w:style>
  <w:style w:type="paragraph" w:customStyle="1" w:styleId="EE73A53A184A4815AD7A8F0A7211191F">
    <w:name w:val="EE73A53A184A4815AD7A8F0A7211191F"/>
    <w:rsid w:val="00DD1AFF"/>
  </w:style>
  <w:style w:type="paragraph" w:customStyle="1" w:styleId="FAE6FF4732FF4E2BA217E194187ACFCB">
    <w:name w:val="FAE6FF4732FF4E2BA217E194187ACFCB"/>
    <w:rsid w:val="00DD1AFF"/>
  </w:style>
  <w:style w:type="paragraph" w:customStyle="1" w:styleId="9B39024B80CE442EA8816682204BCDBE">
    <w:name w:val="9B39024B80CE442EA8816682204BCDBE"/>
    <w:rsid w:val="00DD1AFF"/>
  </w:style>
  <w:style w:type="paragraph" w:customStyle="1" w:styleId="268C1B1C4DA647B1BA0A8CB8ECBD91FA">
    <w:name w:val="268C1B1C4DA647B1BA0A8CB8ECBD91FA"/>
    <w:rsid w:val="00DD1AFF"/>
  </w:style>
  <w:style w:type="paragraph" w:customStyle="1" w:styleId="2EF5D5F7FD9242C5BC1DB697D13EC8AD">
    <w:name w:val="2EF5D5F7FD9242C5BC1DB697D13EC8AD"/>
    <w:rsid w:val="00DD1AFF"/>
  </w:style>
  <w:style w:type="paragraph" w:customStyle="1" w:styleId="FA2022034B644EEFBD2C58E8733D5F78">
    <w:name w:val="FA2022034B644EEFBD2C58E8733D5F78"/>
    <w:rsid w:val="00DD1AFF"/>
  </w:style>
  <w:style w:type="paragraph" w:customStyle="1" w:styleId="E9F051B6C69F43E793C0A4B77F6BBD7E">
    <w:name w:val="E9F051B6C69F43E793C0A4B77F6BBD7E"/>
    <w:rsid w:val="00DD1AFF"/>
  </w:style>
  <w:style w:type="paragraph" w:customStyle="1" w:styleId="CCA7FF43535C42D4A3E35D865CFFE32C">
    <w:name w:val="CCA7FF43535C42D4A3E35D865CFFE32C"/>
    <w:rsid w:val="00DD1AFF"/>
  </w:style>
  <w:style w:type="paragraph" w:customStyle="1" w:styleId="F9CBEACE2E41474CAC647889CF804315">
    <w:name w:val="F9CBEACE2E41474CAC647889CF804315"/>
    <w:rsid w:val="00DD1AFF"/>
  </w:style>
  <w:style w:type="paragraph" w:customStyle="1" w:styleId="BDA1A63A6D5A4A4FA367E9806C37128A">
    <w:name w:val="BDA1A63A6D5A4A4FA367E9806C37128A"/>
    <w:rsid w:val="00DD1AFF"/>
  </w:style>
  <w:style w:type="paragraph" w:customStyle="1" w:styleId="26CEC986BEF743FBA2E5FDAB6255BC47">
    <w:name w:val="26CEC986BEF743FBA2E5FDAB6255BC47"/>
    <w:rsid w:val="00DD1AFF"/>
  </w:style>
  <w:style w:type="paragraph" w:customStyle="1" w:styleId="E8309628984C4902A616FCEE0FBB4042">
    <w:name w:val="E8309628984C4902A616FCEE0FBB4042"/>
    <w:rsid w:val="00DD1AFF"/>
  </w:style>
  <w:style w:type="paragraph" w:customStyle="1" w:styleId="A979DB31AB4A460195F5B8B627D356E4">
    <w:name w:val="A979DB31AB4A460195F5B8B627D356E4"/>
    <w:rsid w:val="00DD1AFF"/>
  </w:style>
  <w:style w:type="paragraph" w:customStyle="1" w:styleId="4D7AC6EFA456429C9D2C946EE20437BA">
    <w:name w:val="4D7AC6EFA456429C9D2C946EE20437BA"/>
    <w:rsid w:val="00DD1AFF"/>
  </w:style>
  <w:style w:type="paragraph" w:customStyle="1" w:styleId="4E0FE98352624AEFA3EBEF9511D3F6E6">
    <w:name w:val="4E0FE98352624AEFA3EBEF9511D3F6E6"/>
    <w:rsid w:val="00DD1AFF"/>
  </w:style>
  <w:style w:type="paragraph" w:customStyle="1" w:styleId="A492AFC491214C6BB702BB687390CFED">
    <w:name w:val="A492AFC491214C6BB702BB687390CFED"/>
    <w:rsid w:val="00DD1AFF"/>
  </w:style>
  <w:style w:type="paragraph" w:customStyle="1" w:styleId="FDC5CC92DCDB4AF783380383C16C3CD5">
    <w:name w:val="FDC5CC92DCDB4AF783380383C16C3CD5"/>
    <w:rsid w:val="00DD1AFF"/>
  </w:style>
  <w:style w:type="paragraph" w:customStyle="1" w:styleId="7674E7BB426A4DDA886E30124E9998D6">
    <w:name w:val="7674E7BB426A4DDA886E30124E9998D6"/>
    <w:rsid w:val="00DD1AFF"/>
  </w:style>
  <w:style w:type="paragraph" w:customStyle="1" w:styleId="D98F0688AAD3410BBED6A820B75EBC5C">
    <w:name w:val="D98F0688AAD3410BBED6A820B75EBC5C"/>
    <w:rsid w:val="00DD1AFF"/>
  </w:style>
  <w:style w:type="paragraph" w:customStyle="1" w:styleId="A7958E7CADE74858B1AE767A91D76C4B">
    <w:name w:val="A7958E7CADE74858B1AE767A91D76C4B"/>
    <w:rsid w:val="00DD1AFF"/>
  </w:style>
  <w:style w:type="paragraph" w:customStyle="1" w:styleId="8C6038C6F0A648F99124F2300E8CB4CB">
    <w:name w:val="8C6038C6F0A648F99124F2300E8CB4CB"/>
    <w:rsid w:val="00DD1AFF"/>
  </w:style>
  <w:style w:type="paragraph" w:customStyle="1" w:styleId="E70DC8B772C544D29D0C321FED7AAEB1">
    <w:name w:val="E70DC8B772C544D29D0C321FED7AAEB1"/>
    <w:rsid w:val="00DD1AFF"/>
  </w:style>
  <w:style w:type="paragraph" w:customStyle="1" w:styleId="B2B4E8785EB84AA580D4C70D0249EE64">
    <w:name w:val="B2B4E8785EB84AA580D4C70D0249EE64"/>
    <w:rsid w:val="00DD1AFF"/>
  </w:style>
  <w:style w:type="paragraph" w:customStyle="1" w:styleId="7F8C91937A754E29A84B26A68AB4C6E3">
    <w:name w:val="7F8C91937A754E29A84B26A68AB4C6E3"/>
    <w:rsid w:val="00DD1AFF"/>
  </w:style>
  <w:style w:type="paragraph" w:customStyle="1" w:styleId="D20C7CE0A7AD49F69D97B0965660242D">
    <w:name w:val="D20C7CE0A7AD49F69D97B0965660242D"/>
    <w:rsid w:val="00DD1AFF"/>
  </w:style>
  <w:style w:type="paragraph" w:customStyle="1" w:styleId="65C9AA35FDA3423B8E8E1EA9381FE990">
    <w:name w:val="65C9AA35FDA3423B8E8E1EA9381FE990"/>
    <w:rsid w:val="00DD1AFF"/>
  </w:style>
  <w:style w:type="paragraph" w:customStyle="1" w:styleId="8BBDFE417795476BB547FDE75AF7CEEA">
    <w:name w:val="8BBDFE417795476BB547FDE75AF7CEEA"/>
    <w:rsid w:val="00DD1AFF"/>
  </w:style>
  <w:style w:type="paragraph" w:customStyle="1" w:styleId="1A4A9C93E81C44889E1E85D530A69AB9">
    <w:name w:val="1A4A9C93E81C44889E1E85D530A69AB9"/>
    <w:rsid w:val="00DD1AFF"/>
  </w:style>
  <w:style w:type="paragraph" w:customStyle="1" w:styleId="D83E7431383C42B0B8BE3935DC5DF39A">
    <w:name w:val="D83E7431383C42B0B8BE3935DC5DF39A"/>
    <w:rsid w:val="00DD1AFF"/>
  </w:style>
  <w:style w:type="paragraph" w:customStyle="1" w:styleId="651C1A062E2143EB9C1F3C4C1033521F">
    <w:name w:val="651C1A062E2143EB9C1F3C4C1033521F"/>
    <w:rsid w:val="00DD1AFF"/>
  </w:style>
  <w:style w:type="paragraph" w:customStyle="1" w:styleId="832A9E6683FE4EB0ACEECD785F565D66">
    <w:name w:val="832A9E6683FE4EB0ACEECD785F565D66"/>
    <w:rsid w:val="00DD1AFF"/>
  </w:style>
  <w:style w:type="paragraph" w:customStyle="1" w:styleId="C28351CA7ADA4A358D65628F46A0186D">
    <w:name w:val="C28351CA7ADA4A358D65628F46A0186D"/>
    <w:rsid w:val="00DD1AFF"/>
  </w:style>
  <w:style w:type="paragraph" w:customStyle="1" w:styleId="E734A2E2124A41179B299A5BF6E62230">
    <w:name w:val="E734A2E2124A41179B299A5BF6E62230"/>
    <w:rsid w:val="00DD1AFF"/>
  </w:style>
  <w:style w:type="paragraph" w:customStyle="1" w:styleId="23F13B6CDBFD42EEA09D57201AA58417">
    <w:name w:val="23F13B6CDBFD42EEA09D57201AA58417"/>
    <w:rsid w:val="00DD1AFF"/>
  </w:style>
  <w:style w:type="paragraph" w:customStyle="1" w:styleId="B8C2DA484AE64D83A99A248A21AC3D3A">
    <w:name w:val="B8C2DA484AE64D83A99A248A21AC3D3A"/>
    <w:rsid w:val="00DD1AFF"/>
  </w:style>
  <w:style w:type="paragraph" w:customStyle="1" w:styleId="3B71098A253F4E2E9ED917C7C9D6B5DE">
    <w:name w:val="3B71098A253F4E2E9ED917C7C9D6B5DE"/>
    <w:rsid w:val="00DD1AFF"/>
  </w:style>
  <w:style w:type="paragraph" w:customStyle="1" w:styleId="6D1F1E9FB94D44AC8BCCDEEB421EA818">
    <w:name w:val="6D1F1E9FB94D44AC8BCCDEEB421EA818"/>
    <w:rsid w:val="00DD1AFF"/>
  </w:style>
  <w:style w:type="paragraph" w:customStyle="1" w:styleId="9A02EFD6ECD546319636CF8058E05B64">
    <w:name w:val="9A02EFD6ECD546319636CF8058E05B64"/>
    <w:rsid w:val="00DD1AFF"/>
  </w:style>
  <w:style w:type="paragraph" w:customStyle="1" w:styleId="95F1AE0DD79C4A7DB310B401570A2C87">
    <w:name w:val="95F1AE0DD79C4A7DB310B401570A2C87"/>
    <w:rsid w:val="00DD1AFF"/>
  </w:style>
  <w:style w:type="paragraph" w:customStyle="1" w:styleId="3941A61E494149A8A61FA2E83183F4DA">
    <w:name w:val="3941A61E494149A8A61FA2E83183F4DA"/>
    <w:rsid w:val="00DD1AFF"/>
  </w:style>
  <w:style w:type="paragraph" w:customStyle="1" w:styleId="F362110F35B84B96BDB2200616663895">
    <w:name w:val="F362110F35B84B96BDB2200616663895"/>
    <w:rsid w:val="00DD1AFF"/>
  </w:style>
  <w:style w:type="paragraph" w:customStyle="1" w:styleId="4753D4B572C4402CBCDF3B68AE4424EF">
    <w:name w:val="4753D4B572C4402CBCDF3B68AE4424EF"/>
    <w:rsid w:val="00DD1AFF"/>
  </w:style>
  <w:style w:type="paragraph" w:customStyle="1" w:styleId="D831B15544D040BFB28AD93AF82C54BF">
    <w:name w:val="D831B15544D040BFB28AD93AF82C54BF"/>
    <w:rsid w:val="00DD1AFF"/>
  </w:style>
  <w:style w:type="paragraph" w:customStyle="1" w:styleId="B72DC69839084C02BE9C8490503D03CF">
    <w:name w:val="B72DC69839084C02BE9C8490503D03CF"/>
    <w:rsid w:val="00DD1AFF"/>
  </w:style>
  <w:style w:type="paragraph" w:customStyle="1" w:styleId="1A7A8E22A9DC448EB0231374F2C4951D">
    <w:name w:val="1A7A8E22A9DC448EB0231374F2C4951D"/>
    <w:rsid w:val="00DD1AFF"/>
  </w:style>
  <w:style w:type="paragraph" w:customStyle="1" w:styleId="9FA7058C6E334C38BAC46FE97C39F31F">
    <w:name w:val="9FA7058C6E334C38BAC46FE97C39F31F"/>
    <w:rsid w:val="00DD1AFF"/>
  </w:style>
  <w:style w:type="paragraph" w:customStyle="1" w:styleId="AEC1300C2B2545F3B0688193946BDA4A">
    <w:name w:val="AEC1300C2B2545F3B0688193946BDA4A"/>
    <w:rsid w:val="00DD1AFF"/>
  </w:style>
  <w:style w:type="paragraph" w:customStyle="1" w:styleId="399F463D6238435A931876D35F4530C2">
    <w:name w:val="399F463D6238435A931876D35F4530C2"/>
    <w:rsid w:val="00DD1AFF"/>
  </w:style>
  <w:style w:type="paragraph" w:customStyle="1" w:styleId="C838DF530AC34956970A39329F952543">
    <w:name w:val="C838DF530AC34956970A39329F952543"/>
    <w:rsid w:val="00DD1AFF"/>
  </w:style>
  <w:style w:type="paragraph" w:customStyle="1" w:styleId="724D9BB2E1024A80ABAD1030279C5FFC">
    <w:name w:val="724D9BB2E1024A80ABAD1030279C5FFC"/>
    <w:rsid w:val="00DD1AFF"/>
  </w:style>
  <w:style w:type="paragraph" w:customStyle="1" w:styleId="B791004A605645A8A46AE5C438C0B09E">
    <w:name w:val="B791004A605645A8A46AE5C438C0B09E"/>
    <w:rsid w:val="00DD1AFF"/>
  </w:style>
  <w:style w:type="paragraph" w:customStyle="1" w:styleId="E2DF8CB90E64498AB26640AEE83C5F31">
    <w:name w:val="E2DF8CB90E64498AB26640AEE83C5F31"/>
    <w:rsid w:val="00DD1AFF"/>
  </w:style>
  <w:style w:type="paragraph" w:customStyle="1" w:styleId="31568E52DE9C40D9ACA7C83422D098BF">
    <w:name w:val="31568E52DE9C40D9ACA7C83422D098BF"/>
    <w:rsid w:val="00DD1AFF"/>
  </w:style>
  <w:style w:type="paragraph" w:customStyle="1" w:styleId="6B9914CD54E547DDB60EEB3C144B2FAA">
    <w:name w:val="6B9914CD54E547DDB60EEB3C144B2FAA"/>
    <w:rsid w:val="00DD1AFF"/>
  </w:style>
  <w:style w:type="paragraph" w:customStyle="1" w:styleId="5F224ABD37654FE798764638593B0EF8">
    <w:name w:val="5F224ABD37654FE798764638593B0EF8"/>
    <w:rsid w:val="00DD1AFF"/>
  </w:style>
  <w:style w:type="paragraph" w:customStyle="1" w:styleId="A46DC1BBEE6A45BE827B12E54D8B12C0">
    <w:name w:val="A46DC1BBEE6A45BE827B12E54D8B12C0"/>
    <w:rsid w:val="00DD1AFF"/>
  </w:style>
  <w:style w:type="paragraph" w:customStyle="1" w:styleId="C2378714822145FAAAE91A50C8BE016E">
    <w:name w:val="C2378714822145FAAAE91A50C8BE016E"/>
    <w:rsid w:val="00DD1AFF"/>
  </w:style>
  <w:style w:type="paragraph" w:customStyle="1" w:styleId="5AC85C39B0CB4D37977C9EADF7A3EECE">
    <w:name w:val="5AC85C39B0CB4D37977C9EADF7A3EECE"/>
    <w:rsid w:val="00DD1AFF"/>
  </w:style>
  <w:style w:type="paragraph" w:customStyle="1" w:styleId="859F65E3378448B3B9E5644A1D5D5D0C">
    <w:name w:val="859F65E3378448B3B9E5644A1D5D5D0C"/>
    <w:rsid w:val="00DD1AFF"/>
  </w:style>
  <w:style w:type="paragraph" w:customStyle="1" w:styleId="01A61DE8803649EB81C111AD77598D6A">
    <w:name w:val="01A61DE8803649EB81C111AD77598D6A"/>
    <w:rsid w:val="00DD1AFF"/>
  </w:style>
  <w:style w:type="paragraph" w:customStyle="1" w:styleId="4CC98980B57F4F05920A2433BC4A6645">
    <w:name w:val="4CC98980B57F4F05920A2433BC4A6645"/>
    <w:rsid w:val="00DD1AFF"/>
  </w:style>
  <w:style w:type="paragraph" w:customStyle="1" w:styleId="EBC36F5543D142A0AAA3A8E362CC5E2A">
    <w:name w:val="EBC36F5543D142A0AAA3A8E362CC5E2A"/>
    <w:rsid w:val="00DD1AFF"/>
  </w:style>
  <w:style w:type="paragraph" w:customStyle="1" w:styleId="D60F711270A945908AC36581DA286E6A">
    <w:name w:val="D60F711270A945908AC36581DA286E6A"/>
    <w:rsid w:val="00DD1AFF"/>
  </w:style>
  <w:style w:type="paragraph" w:customStyle="1" w:styleId="C281B69488F5404E9A863502B72999AF">
    <w:name w:val="C281B69488F5404E9A863502B72999AF"/>
    <w:rsid w:val="00DD1AFF"/>
  </w:style>
  <w:style w:type="paragraph" w:customStyle="1" w:styleId="BF34AE5CA1194E829E810E54DCA363D8">
    <w:name w:val="BF34AE5CA1194E829E810E54DCA363D8"/>
    <w:rsid w:val="00DD1AFF"/>
  </w:style>
  <w:style w:type="paragraph" w:customStyle="1" w:styleId="6B00941826B949668D64624669597390">
    <w:name w:val="6B00941826B949668D64624669597390"/>
    <w:rsid w:val="00DD1AFF"/>
  </w:style>
  <w:style w:type="paragraph" w:customStyle="1" w:styleId="2AB7557BF63447488C872DCC5B1D9F55">
    <w:name w:val="2AB7557BF63447488C872DCC5B1D9F55"/>
    <w:rsid w:val="00DD1AFF"/>
  </w:style>
  <w:style w:type="paragraph" w:customStyle="1" w:styleId="9C2D6E6C95764F23A416B80338BF8439">
    <w:name w:val="9C2D6E6C95764F23A416B80338BF8439"/>
    <w:rsid w:val="00DD1AFF"/>
  </w:style>
  <w:style w:type="paragraph" w:customStyle="1" w:styleId="591B653BDB194C00ABEFA3FE24FFF9F8">
    <w:name w:val="591B653BDB194C00ABEFA3FE24FFF9F8"/>
    <w:rsid w:val="00DD1AFF"/>
  </w:style>
  <w:style w:type="paragraph" w:customStyle="1" w:styleId="220B6EC588404A86A05F6DDDD9FEF7CD">
    <w:name w:val="220B6EC588404A86A05F6DDDD9FEF7CD"/>
    <w:rsid w:val="00DD1AFF"/>
  </w:style>
  <w:style w:type="paragraph" w:customStyle="1" w:styleId="7D09C1EA4AD64DCAB02846CD806A48CE">
    <w:name w:val="7D09C1EA4AD64DCAB02846CD806A48CE"/>
    <w:rsid w:val="00DD1AFF"/>
  </w:style>
  <w:style w:type="paragraph" w:customStyle="1" w:styleId="BB940D19DDAA4F75BA42FB69289E66E1">
    <w:name w:val="BB940D19DDAA4F75BA42FB69289E66E1"/>
    <w:rsid w:val="00DD1AFF"/>
  </w:style>
  <w:style w:type="paragraph" w:customStyle="1" w:styleId="6B756B353E0649E3AAEE8B3347E5D85E">
    <w:name w:val="6B756B353E0649E3AAEE8B3347E5D85E"/>
    <w:rsid w:val="00DD1AFF"/>
  </w:style>
  <w:style w:type="paragraph" w:customStyle="1" w:styleId="BBA24C1EEAC84164939A0A0D3EC08CC2">
    <w:name w:val="BBA24C1EEAC84164939A0A0D3EC08CC2"/>
    <w:rsid w:val="00DD1AFF"/>
  </w:style>
  <w:style w:type="paragraph" w:customStyle="1" w:styleId="01B26E393095445589BA01CE5FD00104">
    <w:name w:val="01B26E393095445589BA01CE5FD00104"/>
    <w:rsid w:val="00DD1AFF"/>
  </w:style>
  <w:style w:type="paragraph" w:customStyle="1" w:styleId="F9E7979774F24B1D98B79B00B8877DB0">
    <w:name w:val="F9E7979774F24B1D98B79B00B8877DB0"/>
    <w:rsid w:val="00DD1AFF"/>
  </w:style>
  <w:style w:type="paragraph" w:customStyle="1" w:styleId="A305186EBC5B449681242B2574C1B760">
    <w:name w:val="A305186EBC5B449681242B2574C1B760"/>
    <w:rsid w:val="00DD1AFF"/>
  </w:style>
  <w:style w:type="paragraph" w:customStyle="1" w:styleId="442D065973A5483DBC4B632731CE5EF9">
    <w:name w:val="442D065973A5483DBC4B632731CE5EF9"/>
    <w:rsid w:val="00DD1AFF"/>
  </w:style>
  <w:style w:type="paragraph" w:customStyle="1" w:styleId="63811F088BF04343A34CE8C4FD086AEB">
    <w:name w:val="63811F088BF04343A34CE8C4FD086AEB"/>
    <w:rsid w:val="00DD1AFF"/>
  </w:style>
  <w:style w:type="paragraph" w:customStyle="1" w:styleId="4C672B1B8B204CFC8986737DD13EDBC6">
    <w:name w:val="4C672B1B8B204CFC8986737DD13EDBC6"/>
    <w:rsid w:val="00DD1AFF"/>
  </w:style>
  <w:style w:type="paragraph" w:customStyle="1" w:styleId="464486A5D0F041BF96D16DB3970539B7">
    <w:name w:val="464486A5D0F041BF96D16DB3970539B7"/>
    <w:rsid w:val="00DD1AFF"/>
  </w:style>
  <w:style w:type="paragraph" w:customStyle="1" w:styleId="0757BE32CD824F0C9AF5E0F576D6CB8E">
    <w:name w:val="0757BE32CD824F0C9AF5E0F576D6CB8E"/>
    <w:rsid w:val="00DD1AFF"/>
  </w:style>
  <w:style w:type="paragraph" w:customStyle="1" w:styleId="C639566B9EF443BCBE2D92E6F620A25D">
    <w:name w:val="C639566B9EF443BCBE2D92E6F620A25D"/>
    <w:rsid w:val="00DD1AFF"/>
  </w:style>
  <w:style w:type="paragraph" w:customStyle="1" w:styleId="3BAA226D49854CC6ADA08820668E68AE">
    <w:name w:val="3BAA226D49854CC6ADA08820668E68AE"/>
    <w:rsid w:val="00DD1AFF"/>
  </w:style>
  <w:style w:type="paragraph" w:customStyle="1" w:styleId="B0DB65081D19457A909B0080F08CBACB">
    <w:name w:val="B0DB65081D19457A909B0080F08CBACB"/>
    <w:rsid w:val="00DD1AFF"/>
  </w:style>
  <w:style w:type="paragraph" w:customStyle="1" w:styleId="05BEADE5E20844EBB3D7E1E497954AC8">
    <w:name w:val="05BEADE5E20844EBB3D7E1E497954AC8"/>
    <w:rsid w:val="00DD1AFF"/>
  </w:style>
  <w:style w:type="paragraph" w:customStyle="1" w:styleId="B37359E3AF7F4CCEAEB326FE1619D39F">
    <w:name w:val="B37359E3AF7F4CCEAEB326FE1619D39F"/>
    <w:rsid w:val="00DD1AFF"/>
  </w:style>
  <w:style w:type="paragraph" w:customStyle="1" w:styleId="C9CFC09E51544486877069CF3EFA9374">
    <w:name w:val="C9CFC09E51544486877069CF3EFA9374"/>
    <w:rsid w:val="00DD1AFF"/>
  </w:style>
  <w:style w:type="paragraph" w:customStyle="1" w:styleId="ACF6C615F6A746D8A003C19870895C8E">
    <w:name w:val="ACF6C615F6A746D8A003C19870895C8E"/>
    <w:rsid w:val="00DD1AFF"/>
  </w:style>
  <w:style w:type="paragraph" w:customStyle="1" w:styleId="B07551EAE3764C1A87DDA19DC8A3DB73">
    <w:name w:val="B07551EAE3764C1A87DDA19DC8A3DB73"/>
    <w:rsid w:val="00DD1AFF"/>
  </w:style>
  <w:style w:type="paragraph" w:customStyle="1" w:styleId="AEBFB3072014419E80FB539E6E7FC23E">
    <w:name w:val="AEBFB3072014419E80FB539E6E7FC23E"/>
    <w:rsid w:val="00DD1AFF"/>
  </w:style>
  <w:style w:type="paragraph" w:customStyle="1" w:styleId="8F6C9E4A31164345A493A234FFF0CF96">
    <w:name w:val="8F6C9E4A31164345A493A234FFF0CF96"/>
    <w:rsid w:val="00DD1AFF"/>
  </w:style>
  <w:style w:type="paragraph" w:customStyle="1" w:styleId="EABF08B52E274DC9890B7E881D21FA66">
    <w:name w:val="EABF08B52E274DC9890B7E881D21FA66"/>
    <w:rsid w:val="00DD1AFF"/>
  </w:style>
  <w:style w:type="paragraph" w:customStyle="1" w:styleId="06AE1319E73F44559B4269B096B04411">
    <w:name w:val="06AE1319E73F44559B4269B096B04411"/>
    <w:rsid w:val="00DD1AFF"/>
  </w:style>
  <w:style w:type="paragraph" w:customStyle="1" w:styleId="DDA81652E07549068A32438C1D533CC0">
    <w:name w:val="DDA81652E07549068A32438C1D533CC0"/>
    <w:rsid w:val="00DD1AFF"/>
  </w:style>
  <w:style w:type="paragraph" w:customStyle="1" w:styleId="F8BAA0E0D11A4944B005D89BA205C973">
    <w:name w:val="F8BAA0E0D11A4944B005D89BA205C973"/>
    <w:rsid w:val="00DD1AFF"/>
  </w:style>
  <w:style w:type="paragraph" w:customStyle="1" w:styleId="8340B7256ECF4FD381F3792B5E269B19">
    <w:name w:val="8340B7256ECF4FD381F3792B5E269B19"/>
    <w:rsid w:val="00DD1AFF"/>
  </w:style>
  <w:style w:type="paragraph" w:customStyle="1" w:styleId="4C3971E6BB904EE1846A59AB3079FADF">
    <w:name w:val="4C3971E6BB904EE1846A59AB3079FADF"/>
    <w:rsid w:val="00DD1AFF"/>
  </w:style>
  <w:style w:type="paragraph" w:customStyle="1" w:styleId="C4B981E1E15849C6BEF53923CA7E6035">
    <w:name w:val="C4B981E1E15849C6BEF53923CA7E6035"/>
    <w:rsid w:val="00DD1AFF"/>
  </w:style>
  <w:style w:type="paragraph" w:customStyle="1" w:styleId="730C66A6B50045EFB8AF4A11AC3386F7">
    <w:name w:val="730C66A6B50045EFB8AF4A11AC3386F7"/>
    <w:rsid w:val="00DD1AFF"/>
  </w:style>
  <w:style w:type="paragraph" w:customStyle="1" w:styleId="10B65B1BD37C49F98356CC0549F710FC">
    <w:name w:val="10B65B1BD37C49F98356CC0549F710FC"/>
    <w:rsid w:val="00DD1AFF"/>
  </w:style>
  <w:style w:type="paragraph" w:customStyle="1" w:styleId="7F34C4685CCA49699A35C5EF48097B36">
    <w:name w:val="7F34C4685CCA49699A35C5EF48097B36"/>
    <w:rsid w:val="00DD1AFF"/>
  </w:style>
  <w:style w:type="paragraph" w:customStyle="1" w:styleId="4F2E937A2CD14EBE9FD25CE7E1F40BAD">
    <w:name w:val="4F2E937A2CD14EBE9FD25CE7E1F40BAD"/>
    <w:rsid w:val="00DD1AFF"/>
  </w:style>
  <w:style w:type="paragraph" w:customStyle="1" w:styleId="008A102DC4E64B3A9222B04E523DFA02">
    <w:name w:val="008A102DC4E64B3A9222B04E523DFA02"/>
    <w:rsid w:val="00DD1AFF"/>
  </w:style>
  <w:style w:type="paragraph" w:customStyle="1" w:styleId="798EDA3A0F7B4F10BC9B27A4481FA2E8">
    <w:name w:val="798EDA3A0F7B4F10BC9B27A4481FA2E8"/>
    <w:rsid w:val="00DD1AFF"/>
  </w:style>
  <w:style w:type="paragraph" w:customStyle="1" w:styleId="B0A0EFEFB678480DB47AC7E6E254E326">
    <w:name w:val="B0A0EFEFB678480DB47AC7E6E254E326"/>
    <w:rsid w:val="00DD1AFF"/>
  </w:style>
  <w:style w:type="paragraph" w:customStyle="1" w:styleId="2E395F45D17240469DF9A41CB1B02004">
    <w:name w:val="2E395F45D17240469DF9A41CB1B02004"/>
    <w:rsid w:val="00DD1AFF"/>
  </w:style>
  <w:style w:type="paragraph" w:customStyle="1" w:styleId="95B492F339BB4BBDB0938AE055AD4AA9">
    <w:name w:val="95B492F339BB4BBDB0938AE055AD4AA9"/>
    <w:rsid w:val="00DD1AFF"/>
  </w:style>
  <w:style w:type="paragraph" w:customStyle="1" w:styleId="033D9E8A02254264A741D4B50FE57E60">
    <w:name w:val="033D9E8A02254264A741D4B50FE57E60"/>
    <w:rsid w:val="00DD1AFF"/>
  </w:style>
  <w:style w:type="paragraph" w:customStyle="1" w:styleId="6454A5F3AAE84542B7BE7227051ACD6E">
    <w:name w:val="6454A5F3AAE84542B7BE7227051ACD6E"/>
    <w:rsid w:val="00DD1AFF"/>
  </w:style>
  <w:style w:type="paragraph" w:customStyle="1" w:styleId="E5AB8322164C486BAD57B23076DCC2DC">
    <w:name w:val="E5AB8322164C486BAD57B23076DCC2DC"/>
    <w:rsid w:val="00DD1AFF"/>
  </w:style>
  <w:style w:type="paragraph" w:customStyle="1" w:styleId="AD59C82FCE3A40EBA651350C164DB1C1">
    <w:name w:val="AD59C82FCE3A40EBA651350C164DB1C1"/>
    <w:rsid w:val="00DD1AFF"/>
  </w:style>
  <w:style w:type="paragraph" w:customStyle="1" w:styleId="F835886AB1504AA6AFCEC9FFCFECD2B0">
    <w:name w:val="F835886AB1504AA6AFCEC9FFCFECD2B0"/>
    <w:rsid w:val="00DD1AFF"/>
  </w:style>
  <w:style w:type="paragraph" w:customStyle="1" w:styleId="5D6E3F2CE1C24BB489EA34137BBB8D97">
    <w:name w:val="5D6E3F2CE1C24BB489EA34137BBB8D97"/>
    <w:rsid w:val="00DD1AFF"/>
  </w:style>
  <w:style w:type="paragraph" w:customStyle="1" w:styleId="716141DFEC0844F986BDFB6EBA599C66">
    <w:name w:val="716141DFEC0844F986BDFB6EBA599C66"/>
    <w:rsid w:val="00DD1AFF"/>
  </w:style>
  <w:style w:type="paragraph" w:customStyle="1" w:styleId="063144A79AC246408437518FAA12728B">
    <w:name w:val="063144A79AC246408437518FAA12728B"/>
    <w:rsid w:val="00DD1AFF"/>
  </w:style>
  <w:style w:type="paragraph" w:customStyle="1" w:styleId="BB21BD28DACF4869AF098182DB09BF9A">
    <w:name w:val="BB21BD28DACF4869AF098182DB09BF9A"/>
    <w:rsid w:val="00DD1AFF"/>
  </w:style>
  <w:style w:type="paragraph" w:customStyle="1" w:styleId="38F5155A06F8469C89626F4DBD098AEA">
    <w:name w:val="38F5155A06F8469C89626F4DBD098AEA"/>
    <w:rsid w:val="00DD1AFF"/>
  </w:style>
  <w:style w:type="paragraph" w:customStyle="1" w:styleId="6674C49B66CD431F8A755DBE2E7DA5E9">
    <w:name w:val="6674C49B66CD431F8A755DBE2E7DA5E9"/>
    <w:rsid w:val="00DD1AFF"/>
  </w:style>
  <w:style w:type="paragraph" w:customStyle="1" w:styleId="A45BCD5CD57740F8B9B8EE773DBC55D6">
    <w:name w:val="A45BCD5CD57740F8B9B8EE773DBC55D6"/>
    <w:rsid w:val="00DD1AFF"/>
  </w:style>
  <w:style w:type="paragraph" w:customStyle="1" w:styleId="995101CBDE5A4560B74C5B2625E6352D">
    <w:name w:val="995101CBDE5A4560B74C5B2625E6352D"/>
    <w:rsid w:val="00DD1AFF"/>
  </w:style>
  <w:style w:type="paragraph" w:customStyle="1" w:styleId="9E61D1D2A26F41A09437D4F57FA0C607">
    <w:name w:val="9E61D1D2A26F41A09437D4F57FA0C607"/>
    <w:rsid w:val="00DD1AFF"/>
  </w:style>
  <w:style w:type="paragraph" w:customStyle="1" w:styleId="4B60B6C6F55E43FF9DA1D64CE301FBFC">
    <w:name w:val="4B60B6C6F55E43FF9DA1D64CE301FBFC"/>
    <w:rsid w:val="00DD1AFF"/>
  </w:style>
  <w:style w:type="paragraph" w:customStyle="1" w:styleId="ECCBDEB3359840499D79A71318437E3C">
    <w:name w:val="ECCBDEB3359840499D79A71318437E3C"/>
    <w:rsid w:val="00DD1AFF"/>
  </w:style>
  <w:style w:type="paragraph" w:customStyle="1" w:styleId="B39DBB6210FA451482BFC42263DCAFB9">
    <w:name w:val="B39DBB6210FA451482BFC42263DCAFB9"/>
    <w:rsid w:val="00DD1AFF"/>
  </w:style>
  <w:style w:type="paragraph" w:customStyle="1" w:styleId="2D3ED90265F4496897AB5EC0AB1DE2C1">
    <w:name w:val="2D3ED90265F4496897AB5EC0AB1DE2C1"/>
    <w:rsid w:val="00DD1AFF"/>
  </w:style>
  <w:style w:type="paragraph" w:customStyle="1" w:styleId="DBA96BE8468D4A9F92F4E60D96D1AA29">
    <w:name w:val="DBA96BE8468D4A9F92F4E60D96D1AA29"/>
    <w:rsid w:val="00DD1AFF"/>
  </w:style>
  <w:style w:type="paragraph" w:customStyle="1" w:styleId="FC3F8FC1F6F74DE7B9766CF251D58242">
    <w:name w:val="FC3F8FC1F6F74DE7B9766CF251D58242"/>
    <w:rsid w:val="00DD1AFF"/>
  </w:style>
  <w:style w:type="paragraph" w:customStyle="1" w:styleId="DB8DD509CA124EFBB0CFA8C4CAC1B768">
    <w:name w:val="DB8DD509CA124EFBB0CFA8C4CAC1B768"/>
    <w:rsid w:val="00DD1AFF"/>
  </w:style>
  <w:style w:type="paragraph" w:customStyle="1" w:styleId="09C54B41B9FB4D6E8D74405D3EB237B1">
    <w:name w:val="09C54B41B9FB4D6E8D74405D3EB237B1"/>
    <w:rsid w:val="00DD1AFF"/>
  </w:style>
  <w:style w:type="paragraph" w:customStyle="1" w:styleId="092E941DF667480AA1E7AD5A3FC799D6">
    <w:name w:val="092E941DF667480AA1E7AD5A3FC799D6"/>
    <w:rsid w:val="00DD1AFF"/>
  </w:style>
  <w:style w:type="paragraph" w:customStyle="1" w:styleId="DA3B2DEDFF704397964BE8196A11E3C6">
    <w:name w:val="DA3B2DEDFF704397964BE8196A11E3C6"/>
    <w:rsid w:val="00DD1AFF"/>
  </w:style>
  <w:style w:type="paragraph" w:customStyle="1" w:styleId="6374F10D439A4071BBB161003AD78A79">
    <w:name w:val="6374F10D439A4071BBB161003AD78A79"/>
    <w:rsid w:val="00DD1AFF"/>
  </w:style>
  <w:style w:type="paragraph" w:customStyle="1" w:styleId="D9917C29CF24402392F69B7003160332">
    <w:name w:val="D9917C29CF24402392F69B7003160332"/>
    <w:rsid w:val="00DD1AFF"/>
  </w:style>
  <w:style w:type="paragraph" w:customStyle="1" w:styleId="9E48EA6A8A754954A636FBB36D8C1F86">
    <w:name w:val="9E48EA6A8A754954A636FBB36D8C1F86"/>
    <w:rsid w:val="00DD1AFF"/>
  </w:style>
  <w:style w:type="paragraph" w:customStyle="1" w:styleId="AD7C31D83B5444F8ACA4D1C0FD931DF0">
    <w:name w:val="AD7C31D83B5444F8ACA4D1C0FD931DF0"/>
    <w:rsid w:val="00DD1AFF"/>
  </w:style>
  <w:style w:type="paragraph" w:customStyle="1" w:styleId="ADB0EACDAF734940BC2E7AA0DAC9F599">
    <w:name w:val="ADB0EACDAF734940BC2E7AA0DAC9F599"/>
    <w:rsid w:val="00DD1AFF"/>
  </w:style>
  <w:style w:type="paragraph" w:customStyle="1" w:styleId="104900FE509F43F2A7BB02D024AAAB47">
    <w:name w:val="104900FE509F43F2A7BB02D024AAAB47"/>
    <w:rsid w:val="00DD1AFF"/>
  </w:style>
  <w:style w:type="paragraph" w:customStyle="1" w:styleId="A2FBADE5E18243ADB7836BB8C10E9ECC">
    <w:name w:val="A2FBADE5E18243ADB7836BB8C10E9ECC"/>
    <w:rsid w:val="00DD1AFF"/>
  </w:style>
  <w:style w:type="paragraph" w:customStyle="1" w:styleId="B5A7FF56E362434BAA5B6204FE488BC1">
    <w:name w:val="B5A7FF56E362434BAA5B6204FE488BC1"/>
    <w:rsid w:val="00DD1AFF"/>
  </w:style>
  <w:style w:type="paragraph" w:customStyle="1" w:styleId="D14A21832B6747298C3FC2434A8E5F3D">
    <w:name w:val="D14A21832B6747298C3FC2434A8E5F3D"/>
    <w:rsid w:val="00DD1AFF"/>
  </w:style>
  <w:style w:type="paragraph" w:customStyle="1" w:styleId="7609927C02504316A4E50B21EC7A3817">
    <w:name w:val="7609927C02504316A4E50B21EC7A3817"/>
    <w:rsid w:val="00DD1AFF"/>
  </w:style>
  <w:style w:type="paragraph" w:customStyle="1" w:styleId="7989470467F94EC092AD84C179B951C5">
    <w:name w:val="7989470467F94EC092AD84C179B951C5"/>
    <w:rsid w:val="00DD1AFF"/>
  </w:style>
  <w:style w:type="paragraph" w:customStyle="1" w:styleId="7C42371AD7864188BDD63868EB63458A">
    <w:name w:val="7C42371AD7864188BDD63868EB63458A"/>
    <w:rsid w:val="00DD1AFF"/>
  </w:style>
  <w:style w:type="paragraph" w:customStyle="1" w:styleId="A5352D909A024EBBA0A985E5013346F1">
    <w:name w:val="A5352D909A024EBBA0A985E5013346F1"/>
    <w:rsid w:val="00DD1AFF"/>
  </w:style>
  <w:style w:type="paragraph" w:customStyle="1" w:styleId="F966ED806E8E437EBDAD886451125C2B">
    <w:name w:val="F966ED806E8E437EBDAD886451125C2B"/>
    <w:rsid w:val="00DD1AFF"/>
  </w:style>
  <w:style w:type="paragraph" w:customStyle="1" w:styleId="ECC27F1D42E54B87A4CD2B3B57894DB7">
    <w:name w:val="ECC27F1D42E54B87A4CD2B3B57894DB7"/>
    <w:rsid w:val="00DD1AFF"/>
  </w:style>
  <w:style w:type="paragraph" w:customStyle="1" w:styleId="95EF46FF24CE46B0978482112767F7B5">
    <w:name w:val="95EF46FF24CE46B0978482112767F7B5"/>
    <w:rsid w:val="00DD1AFF"/>
  </w:style>
  <w:style w:type="paragraph" w:customStyle="1" w:styleId="F3B6DF0D36E046059DF8F57BE632D8D9">
    <w:name w:val="F3B6DF0D36E046059DF8F57BE632D8D9"/>
    <w:rsid w:val="00DD1AFF"/>
  </w:style>
  <w:style w:type="paragraph" w:customStyle="1" w:styleId="6BBE6E4521594DDB99C4AD0E4CEC819F">
    <w:name w:val="6BBE6E4521594DDB99C4AD0E4CEC819F"/>
    <w:rsid w:val="00DD1AFF"/>
  </w:style>
  <w:style w:type="paragraph" w:customStyle="1" w:styleId="4F70256763D544E5A47BFA3173339A00">
    <w:name w:val="4F70256763D544E5A47BFA3173339A00"/>
    <w:rsid w:val="00DD1AFF"/>
  </w:style>
  <w:style w:type="paragraph" w:customStyle="1" w:styleId="B56E843DCEED468EA026078CE289A3A2">
    <w:name w:val="B56E843DCEED468EA026078CE289A3A2"/>
    <w:rsid w:val="00DD1AFF"/>
  </w:style>
  <w:style w:type="paragraph" w:customStyle="1" w:styleId="A2B77AB67ABD45BF9BCCA1BE3CC211F8">
    <w:name w:val="A2B77AB67ABD45BF9BCCA1BE3CC211F8"/>
    <w:rsid w:val="00DD1AFF"/>
  </w:style>
  <w:style w:type="paragraph" w:customStyle="1" w:styleId="F60ED1E92E1B4D8B896FEA7451DC264D">
    <w:name w:val="F60ED1E92E1B4D8B896FEA7451DC264D"/>
    <w:rsid w:val="00DD1AFF"/>
  </w:style>
  <w:style w:type="paragraph" w:customStyle="1" w:styleId="4EC275FA4D1045419A8CF25F4C4499B9">
    <w:name w:val="4EC275FA4D1045419A8CF25F4C4499B9"/>
    <w:rsid w:val="00DD1AFF"/>
  </w:style>
  <w:style w:type="paragraph" w:customStyle="1" w:styleId="AD3DA4B877DC4E69B748905ADF6B684D">
    <w:name w:val="AD3DA4B877DC4E69B748905ADF6B684D"/>
    <w:rsid w:val="00DD1AFF"/>
  </w:style>
  <w:style w:type="paragraph" w:customStyle="1" w:styleId="2379CCF9AF964C8096D59B7F8E0DEDE6">
    <w:name w:val="2379CCF9AF964C8096D59B7F8E0DEDE6"/>
    <w:rsid w:val="00DD1AFF"/>
  </w:style>
  <w:style w:type="paragraph" w:customStyle="1" w:styleId="E25861D339EF4B3B9D1A7F8BD083436B">
    <w:name w:val="E25861D339EF4B3B9D1A7F8BD083436B"/>
    <w:rsid w:val="00DD1AFF"/>
  </w:style>
  <w:style w:type="paragraph" w:customStyle="1" w:styleId="BD60DEFF715A4F8C980BFF4F09DD6528">
    <w:name w:val="BD60DEFF715A4F8C980BFF4F09DD6528"/>
    <w:rsid w:val="00DD1AFF"/>
  </w:style>
  <w:style w:type="paragraph" w:customStyle="1" w:styleId="03E90D1511E548B8BC2149699A967E39">
    <w:name w:val="03E90D1511E548B8BC2149699A967E39"/>
    <w:rsid w:val="00DD1AFF"/>
  </w:style>
  <w:style w:type="paragraph" w:customStyle="1" w:styleId="1B8BDB0D473842C3963D792090118BA1">
    <w:name w:val="1B8BDB0D473842C3963D792090118BA1"/>
    <w:rsid w:val="00DD1AFF"/>
  </w:style>
  <w:style w:type="paragraph" w:customStyle="1" w:styleId="6F4FB8CF5D23437B950CB5A659BC1669">
    <w:name w:val="6F4FB8CF5D23437B950CB5A659BC1669"/>
    <w:rsid w:val="00DD1AFF"/>
  </w:style>
  <w:style w:type="paragraph" w:customStyle="1" w:styleId="3EF0FA4BB3624F8CAAD209F3582279AF">
    <w:name w:val="3EF0FA4BB3624F8CAAD209F3582279AF"/>
    <w:rsid w:val="00DD1AFF"/>
  </w:style>
  <w:style w:type="paragraph" w:customStyle="1" w:styleId="24DA1B3C3FF04DCFB00DF1D6E69F8FAF">
    <w:name w:val="24DA1B3C3FF04DCFB00DF1D6E69F8FAF"/>
    <w:rsid w:val="00DD1AFF"/>
  </w:style>
  <w:style w:type="paragraph" w:customStyle="1" w:styleId="165019AE74C5448A94887596A0D5D3D4">
    <w:name w:val="165019AE74C5448A94887596A0D5D3D4"/>
    <w:rsid w:val="00DD1AFF"/>
  </w:style>
  <w:style w:type="paragraph" w:customStyle="1" w:styleId="CAAD2B6EA6E44761A34DE506CA17F495">
    <w:name w:val="CAAD2B6EA6E44761A34DE506CA17F495"/>
    <w:rsid w:val="00DD1AFF"/>
  </w:style>
  <w:style w:type="paragraph" w:customStyle="1" w:styleId="E2101C98BBB0487DBEA73034F3DCDD55">
    <w:name w:val="E2101C98BBB0487DBEA73034F3DCDD55"/>
    <w:rsid w:val="00DD1AFF"/>
  </w:style>
  <w:style w:type="paragraph" w:customStyle="1" w:styleId="80CD2DBEF9C34586BB86A85D423B40A7">
    <w:name w:val="80CD2DBEF9C34586BB86A85D423B40A7"/>
    <w:rsid w:val="00DD1AFF"/>
  </w:style>
  <w:style w:type="paragraph" w:customStyle="1" w:styleId="C2B67A44E3F542C3A18F55BB59C75F1B">
    <w:name w:val="C2B67A44E3F542C3A18F55BB59C75F1B"/>
    <w:rsid w:val="00DD1AFF"/>
  </w:style>
  <w:style w:type="paragraph" w:customStyle="1" w:styleId="587E2EA54E8A4C9685F8EF6B1FA2E256">
    <w:name w:val="587E2EA54E8A4C9685F8EF6B1FA2E256"/>
    <w:rsid w:val="00DD1AFF"/>
  </w:style>
  <w:style w:type="paragraph" w:customStyle="1" w:styleId="7E4276D1FE4D449E85498E0CB9ED9496">
    <w:name w:val="7E4276D1FE4D449E85498E0CB9ED9496"/>
    <w:rsid w:val="00DD1AFF"/>
  </w:style>
  <w:style w:type="paragraph" w:customStyle="1" w:styleId="7957E98F49CB49D9AA6DAA300EB1AC5D">
    <w:name w:val="7957E98F49CB49D9AA6DAA300EB1AC5D"/>
    <w:rsid w:val="00DD1AFF"/>
  </w:style>
  <w:style w:type="paragraph" w:customStyle="1" w:styleId="D1D5EE571EE046AE8CBCDF57FBFF9B8C">
    <w:name w:val="D1D5EE571EE046AE8CBCDF57FBFF9B8C"/>
    <w:rsid w:val="00DD1AFF"/>
  </w:style>
  <w:style w:type="paragraph" w:customStyle="1" w:styleId="12DD70D215E44526AFE795B4DD400EB8">
    <w:name w:val="12DD70D215E44526AFE795B4DD400EB8"/>
    <w:rsid w:val="00DD1AFF"/>
  </w:style>
  <w:style w:type="paragraph" w:customStyle="1" w:styleId="4FF72BAB30FA483B973ED5A3BE208510">
    <w:name w:val="4FF72BAB30FA483B973ED5A3BE208510"/>
    <w:rsid w:val="00DD1AFF"/>
  </w:style>
  <w:style w:type="paragraph" w:customStyle="1" w:styleId="9EF5EA7AAB764A57A1587A52AFA1D05E">
    <w:name w:val="9EF5EA7AAB764A57A1587A52AFA1D05E"/>
    <w:rsid w:val="00DD1AFF"/>
  </w:style>
  <w:style w:type="paragraph" w:customStyle="1" w:styleId="520DBC33C1E84923A84D512FAD07F10F">
    <w:name w:val="520DBC33C1E84923A84D512FAD07F10F"/>
    <w:rsid w:val="00DD1AFF"/>
  </w:style>
  <w:style w:type="paragraph" w:customStyle="1" w:styleId="E48F8FFE3335476093F85A386A7ABE5D">
    <w:name w:val="E48F8FFE3335476093F85A386A7ABE5D"/>
    <w:rsid w:val="00DD1AFF"/>
  </w:style>
  <w:style w:type="paragraph" w:customStyle="1" w:styleId="2C041E8FA14C4EFC836988402F8C0F5D">
    <w:name w:val="2C041E8FA14C4EFC836988402F8C0F5D"/>
    <w:rsid w:val="00DD1AFF"/>
  </w:style>
  <w:style w:type="paragraph" w:customStyle="1" w:styleId="3F741FC673134161BDE7B86CFEF0D46A">
    <w:name w:val="3F741FC673134161BDE7B86CFEF0D46A"/>
    <w:rsid w:val="00DD1AFF"/>
  </w:style>
  <w:style w:type="paragraph" w:customStyle="1" w:styleId="8116258C963B44A393B02DCFCADE81C2">
    <w:name w:val="8116258C963B44A393B02DCFCADE81C2"/>
    <w:rsid w:val="00DD1AFF"/>
  </w:style>
  <w:style w:type="paragraph" w:customStyle="1" w:styleId="531B6C4BBD34424C9BA51AAC94B9D2B2">
    <w:name w:val="531B6C4BBD34424C9BA51AAC94B9D2B2"/>
    <w:rsid w:val="00DD1AFF"/>
  </w:style>
  <w:style w:type="paragraph" w:customStyle="1" w:styleId="5759D31F082C4DD8BD8F8C3834696B67">
    <w:name w:val="5759D31F082C4DD8BD8F8C3834696B67"/>
    <w:rsid w:val="00DD1AFF"/>
  </w:style>
  <w:style w:type="paragraph" w:customStyle="1" w:styleId="064AB3487E9B4CFDB321A24C8B695AE7">
    <w:name w:val="064AB3487E9B4CFDB321A24C8B695AE7"/>
    <w:rsid w:val="00DD1AFF"/>
  </w:style>
  <w:style w:type="paragraph" w:customStyle="1" w:styleId="4BB5E3D160414AC4AC8E1A0DA2D4A792">
    <w:name w:val="4BB5E3D160414AC4AC8E1A0DA2D4A792"/>
    <w:rsid w:val="00DD1AFF"/>
  </w:style>
  <w:style w:type="paragraph" w:customStyle="1" w:styleId="135C299D3F29403E81ECECC2DB1395E4">
    <w:name w:val="135C299D3F29403E81ECECC2DB1395E4"/>
    <w:rsid w:val="00DD1AFF"/>
  </w:style>
  <w:style w:type="paragraph" w:customStyle="1" w:styleId="539F1A4979D54F0CB91D11292EAA1AF7">
    <w:name w:val="539F1A4979D54F0CB91D11292EAA1AF7"/>
    <w:rsid w:val="00DD1AFF"/>
  </w:style>
  <w:style w:type="paragraph" w:customStyle="1" w:styleId="3BDD252E6C724D15A010AC7575E36885">
    <w:name w:val="3BDD252E6C724D15A010AC7575E36885"/>
    <w:rsid w:val="00DD1AFF"/>
  </w:style>
  <w:style w:type="paragraph" w:customStyle="1" w:styleId="0A90E7F2F1274DACB2163837FF99E145">
    <w:name w:val="0A90E7F2F1274DACB2163837FF99E145"/>
    <w:rsid w:val="00DD1AFF"/>
  </w:style>
  <w:style w:type="paragraph" w:customStyle="1" w:styleId="A3ADC69F04AA42D1AC102014BD8AF716">
    <w:name w:val="A3ADC69F04AA42D1AC102014BD8AF716"/>
    <w:rsid w:val="00DD1AFF"/>
  </w:style>
  <w:style w:type="paragraph" w:customStyle="1" w:styleId="9E7859BCEA29442E851413778219A306">
    <w:name w:val="9E7859BCEA29442E851413778219A306"/>
    <w:rsid w:val="00DD1AFF"/>
  </w:style>
  <w:style w:type="paragraph" w:customStyle="1" w:styleId="5692DF9E442A4FED97ADA448DEBEB802">
    <w:name w:val="5692DF9E442A4FED97ADA448DEBEB802"/>
    <w:rsid w:val="00DD1AFF"/>
  </w:style>
  <w:style w:type="paragraph" w:customStyle="1" w:styleId="A722DB076954419D8269F4A112CEEA11">
    <w:name w:val="A722DB076954419D8269F4A112CEEA11"/>
    <w:rsid w:val="00DD1AFF"/>
  </w:style>
  <w:style w:type="paragraph" w:customStyle="1" w:styleId="7D48F3E0074F42398E88E090D0FC607E">
    <w:name w:val="7D48F3E0074F42398E88E090D0FC607E"/>
    <w:rsid w:val="00DD1AFF"/>
  </w:style>
  <w:style w:type="paragraph" w:customStyle="1" w:styleId="51C76C444B154CAB8482D5EEAE37E5DF">
    <w:name w:val="51C76C444B154CAB8482D5EEAE37E5DF"/>
    <w:rsid w:val="00DD1AFF"/>
  </w:style>
  <w:style w:type="paragraph" w:customStyle="1" w:styleId="31B61BF23A444F159CAB48865D18F4C8">
    <w:name w:val="31B61BF23A444F159CAB48865D18F4C8"/>
    <w:rsid w:val="00DD1AFF"/>
  </w:style>
  <w:style w:type="paragraph" w:customStyle="1" w:styleId="D370CBCD03D44D2492EE41F838B30DB2">
    <w:name w:val="D370CBCD03D44D2492EE41F838B30DB2"/>
    <w:rsid w:val="00DD1AFF"/>
  </w:style>
  <w:style w:type="paragraph" w:customStyle="1" w:styleId="9A0BB7FAF8BB49EFB9DA00E97A35308C">
    <w:name w:val="9A0BB7FAF8BB49EFB9DA00E97A35308C"/>
    <w:rsid w:val="00DD1AFF"/>
  </w:style>
  <w:style w:type="paragraph" w:customStyle="1" w:styleId="F9C2573C2032412096C7A2EF778D0DB1">
    <w:name w:val="F9C2573C2032412096C7A2EF778D0DB1"/>
    <w:rsid w:val="00DD1AFF"/>
  </w:style>
  <w:style w:type="paragraph" w:customStyle="1" w:styleId="D77BEF55DA8746DA8D4707DB4E88BDC9">
    <w:name w:val="D77BEF55DA8746DA8D4707DB4E88BDC9"/>
    <w:rsid w:val="00DD1AFF"/>
  </w:style>
  <w:style w:type="paragraph" w:customStyle="1" w:styleId="A8AA6B525DF24CE6A382A121A1393A03">
    <w:name w:val="A8AA6B525DF24CE6A382A121A1393A03"/>
    <w:rsid w:val="00DD1AFF"/>
  </w:style>
  <w:style w:type="paragraph" w:customStyle="1" w:styleId="EEC5EB2546C248479FFC2057FED27E56">
    <w:name w:val="EEC5EB2546C248479FFC2057FED27E56"/>
    <w:rsid w:val="00DD1AFF"/>
  </w:style>
  <w:style w:type="paragraph" w:customStyle="1" w:styleId="9984E173DF274E2E86AFBF457AACB3D1">
    <w:name w:val="9984E173DF274E2E86AFBF457AACB3D1"/>
    <w:rsid w:val="00DD1AFF"/>
  </w:style>
  <w:style w:type="paragraph" w:customStyle="1" w:styleId="7CC660ED922F4C8983CDE6987B18765C">
    <w:name w:val="7CC660ED922F4C8983CDE6987B18765C"/>
    <w:rsid w:val="00DD1AFF"/>
  </w:style>
  <w:style w:type="paragraph" w:customStyle="1" w:styleId="70D8D2E010FC4205AD0F25E828641934">
    <w:name w:val="70D8D2E010FC4205AD0F25E828641934"/>
    <w:rsid w:val="00DD1AFF"/>
  </w:style>
  <w:style w:type="paragraph" w:customStyle="1" w:styleId="61C01CFE10E94E29900D930899ABB567">
    <w:name w:val="61C01CFE10E94E29900D930899ABB567"/>
    <w:rsid w:val="00DD1AFF"/>
  </w:style>
  <w:style w:type="paragraph" w:customStyle="1" w:styleId="C8ACE3DDC1504973A9818140CEE3E27E">
    <w:name w:val="C8ACE3DDC1504973A9818140CEE3E27E"/>
    <w:rsid w:val="00DD1AFF"/>
  </w:style>
  <w:style w:type="paragraph" w:customStyle="1" w:styleId="41598297526F48DA9471AED9B7AFCA66">
    <w:name w:val="41598297526F48DA9471AED9B7AFCA66"/>
    <w:rsid w:val="00DD1AFF"/>
  </w:style>
  <w:style w:type="paragraph" w:customStyle="1" w:styleId="BF2625F0C24A484186AB8FE3563D7CF2">
    <w:name w:val="BF2625F0C24A484186AB8FE3563D7CF2"/>
    <w:rsid w:val="00DD1AFF"/>
  </w:style>
  <w:style w:type="paragraph" w:customStyle="1" w:styleId="637F651429424BB3B238CCDFFF16C776">
    <w:name w:val="637F651429424BB3B238CCDFFF16C776"/>
    <w:rsid w:val="00DD1AFF"/>
  </w:style>
  <w:style w:type="paragraph" w:customStyle="1" w:styleId="A1F9559E2656448EA2E091D05D491D76">
    <w:name w:val="A1F9559E2656448EA2E091D05D491D76"/>
    <w:rsid w:val="00DD1AFF"/>
  </w:style>
  <w:style w:type="paragraph" w:customStyle="1" w:styleId="20645E70D8244694BD18974EFA016A85">
    <w:name w:val="20645E70D8244694BD18974EFA016A85"/>
    <w:rsid w:val="00DD1AFF"/>
  </w:style>
  <w:style w:type="paragraph" w:customStyle="1" w:styleId="413BE67E2BB741CFA98C0AB7796C3394">
    <w:name w:val="413BE67E2BB741CFA98C0AB7796C3394"/>
    <w:rsid w:val="00DD1AFF"/>
  </w:style>
  <w:style w:type="paragraph" w:customStyle="1" w:styleId="BA21041B996C4DC6A9FBF7E4D37E1E04">
    <w:name w:val="BA21041B996C4DC6A9FBF7E4D37E1E04"/>
    <w:rsid w:val="00DD1AFF"/>
  </w:style>
  <w:style w:type="paragraph" w:customStyle="1" w:styleId="62BCC2F33F9A4E9882013BF4F20D9C72">
    <w:name w:val="62BCC2F33F9A4E9882013BF4F20D9C72"/>
    <w:rsid w:val="00DD1AFF"/>
  </w:style>
  <w:style w:type="paragraph" w:customStyle="1" w:styleId="B3F739FE48924431A982B8E9AD8F3547">
    <w:name w:val="B3F739FE48924431A982B8E9AD8F3547"/>
    <w:rsid w:val="00DD1AFF"/>
  </w:style>
  <w:style w:type="paragraph" w:customStyle="1" w:styleId="7AA7632404884D9FBB5170A4E69F944D">
    <w:name w:val="7AA7632404884D9FBB5170A4E69F944D"/>
    <w:rsid w:val="00DD1AFF"/>
  </w:style>
  <w:style w:type="paragraph" w:customStyle="1" w:styleId="A92BEC789C744629B791AC5C4EFC8643">
    <w:name w:val="A92BEC789C744629B791AC5C4EFC8643"/>
    <w:rsid w:val="00DD1AFF"/>
  </w:style>
  <w:style w:type="paragraph" w:customStyle="1" w:styleId="CFE3DA0A9F4E40ABABC7B982A4F97A1A">
    <w:name w:val="CFE3DA0A9F4E40ABABC7B982A4F97A1A"/>
    <w:rsid w:val="00DD1AFF"/>
  </w:style>
  <w:style w:type="paragraph" w:customStyle="1" w:styleId="09E11ED6F11540C184BEA0BC46842D28">
    <w:name w:val="09E11ED6F11540C184BEA0BC46842D28"/>
    <w:rsid w:val="00DD1AFF"/>
  </w:style>
  <w:style w:type="paragraph" w:customStyle="1" w:styleId="79AED1E493F740D296B2E819E6417DCC">
    <w:name w:val="79AED1E493F740D296B2E819E6417DCC"/>
    <w:rsid w:val="00DD1AFF"/>
  </w:style>
  <w:style w:type="paragraph" w:customStyle="1" w:styleId="502398DF91CE4B24A1D08C983AE51105">
    <w:name w:val="502398DF91CE4B24A1D08C983AE51105"/>
    <w:rsid w:val="00DD1AFF"/>
  </w:style>
  <w:style w:type="paragraph" w:customStyle="1" w:styleId="2E880CCBD96D4F40959C0BBEB612A8C9">
    <w:name w:val="2E880CCBD96D4F40959C0BBEB612A8C9"/>
    <w:rsid w:val="00DD1AFF"/>
  </w:style>
  <w:style w:type="paragraph" w:customStyle="1" w:styleId="DE4D7EBE40D246E69C5CF2370B15FFB1">
    <w:name w:val="DE4D7EBE40D246E69C5CF2370B15FFB1"/>
    <w:rsid w:val="00DD1AFF"/>
  </w:style>
  <w:style w:type="paragraph" w:customStyle="1" w:styleId="2F07616101E94385930B9BA23BD6DB33">
    <w:name w:val="2F07616101E94385930B9BA23BD6DB33"/>
    <w:rsid w:val="00393151"/>
  </w:style>
  <w:style w:type="paragraph" w:customStyle="1" w:styleId="FCE4D1F317CC45DDB15367241C278567">
    <w:name w:val="FCE4D1F317CC45DDB15367241C278567"/>
    <w:rsid w:val="00393151"/>
  </w:style>
  <w:style w:type="paragraph" w:customStyle="1" w:styleId="8B5A92442CCB4108848E79451253B0DB">
    <w:name w:val="8B5A92442CCB4108848E79451253B0DB"/>
    <w:rsid w:val="00393151"/>
  </w:style>
  <w:style w:type="paragraph" w:customStyle="1" w:styleId="8F5F5CA559CE47B49CAB63C0B5C8B962">
    <w:name w:val="8F5F5CA559CE47B49CAB63C0B5C8B962"/>
    <w:rsid w:val="00393151"/>
  </w:style>
  <w:style w:type="paragraph" w:customStyle="1" w:styleId="6ACC5C1E8F1A49A282E4F681679D7D97">
    <w:name w:val="6ACC5C1E8F1A49A282E4F681679D7D97"/>
    <w:rsid w:val="00393151"/>
  </w:style>
  <w:style w:type="paragraph" w:customStyle="1" w:styleId="7FA0FB9859FB41359AA98F8D8C04CECB">
    <w:name w:val="7FA0FB9859FB41359AA98F8D8C04CECB"/>
    <w:rsid w:val="00393151"/>
  </w:style>
  <w:style w:type="paragraph" w:customStyle="1" w:styleId="E6B97CE4524A46F9811C57F19B81FED6">
    <w:name w:val="E6B97CE4524A46F9811C57F19B81FED6"/>
    <w:rsid w:val="00393151"/>
  </w:style>
  <w:style w:type="paragraph" w:customStyle="1" w:styleId="6F94DF649F624BD2B2AE0C9931CDE465">
    <w:name w:val="6F94DF649F624BD2B2AE0C9931CDE465"/>
    <w:rsid w:val="00393151"/>
  </w:style>
  <w:style w:type="paragraph" w:customStyle="1" w:styleId="1A48D23392E54865A79E6304048AF91F">
    <w:name w:val="1A48D23392E54865A79E6304048AF91F"/>
    <w:rsid w:val="00393151"/>
  </w:style>
  <w:style w:type="paragraph" w:customStyle="1" w:styleId="4AEF15A0CB654FD0B3BD3EF65792CA52">
    <w:name w:val="4AEF15A0CB654FD0B3BD3EF65792CA52"/>
    <w:rsid w:val="00393151"/>
  </w:style>
  <w:style w:type="paragraph" w:customStyle="1" w:styleId="D4AAFDCE885043B6AFF10E744A35C8B0">
    <w:name w:val="D4AAFDCE885043B6AFF10E744A35C8B0"/>
    <w:rsid w:val="00393151"/>
  </w:style>
  <w:style w:type="paragraph" w:customStyle="1" w:styleId="FC1C84A9F7AB49648DA00228C22DDDD3">
    <w:name w:val="FC1C84A9F7AB49648DA00228C22DDDD3"/>
    <w:rsid w:val="00393151"/>
  </w:style>
  <w:style w:type="paragraph" w:customStyle="1" w:styleId="13C4A7DA64294E7B9A492454E13253F7">
    <w:name w:val="13C4A7DA64294E7B9A492454E13253F7"/>
    <w:rsid w:val="00393151"/>
  </w:style>
  <w:style w:type="paragraph" w:customStyle="1" w:styleId="B014A0630A4541EF97E7977431ECC66A">
    <w:name w:val="B014A0630A4541EF97E7977431ECC66A"/>
    <w:rsid w:val="00393151"/>
  </w:style>
  <w:style w:type="paragraph" w:customStyle="1" w:styleId="9990F36DED3C406CB9E4E756C2F5B72F">
    <w:name w:val="9990F36DED3C406CB9E4E756C2F5B72F"/>
    <w:rsid w:val="00393151"/>
  </w:style>
  <w:style w:type="paragraph" w:customStyle="1" w:styleId="2ABA522C7293475FBC262BCDD188876F">
    <w:name w:val="2ABA522C7293475FBC262BCDD188876F"/>
    <w:rsid w:val="00393151"/>
  </w:style>
  <w:style w:type="paragraph" w:customStyle="1" w:styleId="AB0255FFC55842C4AA6E187AEAFA4A89">
    <w:name w:val="AB0255FFC55842C4AA6E187AEAFA4A89"/>
    <w:rsid w:val="00393151"/>
  </w:style>
  <w:style w:type="paragraph" w:customStyle="1" w:styleId="03B374060B174676AB02DFD048831BEA">
    <w:name w:val="03B374060B174676AB02DFD048831BEA"/>
    <w:rsid w:val="00393151"/>
  </w:style>
  <w:style w:type="paragraph" w:customStyle="1" w:styleId="60652A14895A4563B7042D32CEF9F6BF">
    <w:name w:val="60652A14895A4563B7042D32CEF9F6BF"/>
    <w:rsid w:val="00393151"/>
  </w:style>
  <w:style w:type="paragraph" w:customStyle="1" w:styleId="B02E5A76BCE44BB2BE91E76086179844">
    <w:name w:val="B02E5A76BCE44BB2BE91E76086179844"/>
    <w:rsid w:val="00393151"/>
  </w:style>
  <w:style w:type="paragraph" w:customStyle="1" w:styleId="43C1593E73E94F419003B2324E78DACE">
    <w:name w:val="43C1593E73E94F419003B2324E78DACE"/>
    <w:rsid w:val="00393151"/>
  </w:style>
  <w:style w:type="paragraph" w:customStyle="1" w:styleId="80F1D93FE174497DBA9DC809108C7588">
    <w:name w:val="80F1D93FE174497DBA9DC809108C7588"/>
    <w:rsid w:val="00393151"/>
  </w:style>
  <w:style w:type="paragraph" w:customStyle="1" w:styleId="A514E02893824955BDB7BB5829CFE90A">
    <w:name w:val="A514E02893824955BDB7BB5829CFE90A"/>
    <w:rsid w:val="00393151"/>
  </w:style>
  <w:style w:type="paragraph" w:customStyle="1" w:styleId="CF498270EBFA4F669D6B4AFDA6AE9B52">
    <w:name w:val="CF498270EBFA4F669D6B4AFDA6AE9B52"/>
    <w:rsid w:val="00393151"/>
  </w:style>
  <w:style w:type="paragraph" w:customStyle="1" w:styleId="78609F01DFEC4D01B36915B5616BD73B">
    <w:name w:val="78609F01DFEC4D01B36915B5616BD73B"/>
    <w:rsid w:val="00393151"/>
  </w:style>
  <w:style w:type="paragraph" w:customStyle="1" w:styleId="F527DBEC50BE428EA2808FDDC3EC0D41">
    <w:name w:val="F527DBEC50BE428EA2808FDDC3EC0D41"/>
    <w:rsid w:val="00393151"/>
  </w:style>
  <w:style w:type="paragraph" w:customStyle="1" w:styleId="B052C7720CC54D36989D38ED38058545">
    <w:name w:val="B052C7720CC54D36989D38ED38058545"/>
    <w:rsid w:val="00393151"/>
  </w:style>
  <w:style w:type="paragraph" w:customStyle="1" w:styleId="C99FAF07DF2B48D2B035949CFB3C55C9">
    <w:name w:val="C99FAF07DF2B48D2B035949CFB3C55C9"/>
    <w:rsid w:val="00393151"/>
  </w:style>
  <w:style w:type="paragraph" w:customStyle="1" w:styleId="51877C4CBCC8407395D7564F9C6484E0">
    <w:name w:val="51877C4CBCC8407395D7564F9C6484E0"/>
    <w:rsid w:val="00393151"/>
  </w:style>
  <w:style w:type="paragraph" w:customStyle="1" w:styleId="0B656180D5F14E63995191B9B2949D04">
    <w:name w:val="0B656180D5F14E63995191B9B2949D04"/>
    <w:rsid w:val="00393151"/>
  </w:style>
  <w:style w:type="paragraph" w:customStyle="1" w:styleId="87D57D3C1D2B4226AAD3C9902B11FA0A">
    <w:name w:val="87D57D3C1D2B4226AAD3C9902B11FA0A"/>
    <w:rsid w:val="00393151"/>
  </w:style>
  <w:style w:type="paragraph" w:customStyle="1" w:styleId="9F8BCD009C6B490FBAB998FA11AA02CF">
    <w:name w:val="9F8BCD009C6B490FBAB998FA11AA02CF"/>
    <w:rsid w:val="00393151"/>
  </w:style>
  <w:style w:type="paragraph" w:customStyle="1" w:styleId="CA332500193B479EA9078E24E67618A5">
    <w:name w:val="CA332500193B479EA9078E24E67618A5"/>
    <w:rsid w:val="00393151"/>
  </w:style>
  <w:style w:type="paragraph" w:customStyle="1" w:styleId="175F0DCDA490446A8AA3C20DC699941B">
    <w:name w:val="175F0DCDA490446A8AA3C20DC699941B"/>
    <w:rsid w:val="00393151"/>
  </w:style>
  <w:style w:type="paragraph" w:customStyle="1" w:styleId="2DFA52F2728342D7B70366AF42035763">
    <w:name w:val="2DFA52F2728342D7B70366AF42035763"/>
    <w:rsid w:val="00393151"/>
  </w:style>
  <w:style w:type="paragraph" w:customStyle="1" w:styleId="3D19F82CCCA5450DA3FDD8886AE14A9F">
    <w:name w:val="3D19F82CCCA5450DA3FDD8886AE14A9F"/>
    <w:rsid w:val="00393151"/>
  </w:style>
  <w:style w:type="paragraph" w:customStyle="1" w:styleId="F550E98E8C2E4FAE80AE546C79075020">
    <w:name w:val="F550E98E8C2E4FAE80AE546C79075020"/>
    <w:rsid w:val="00393151"/>
  </w:style>
  <w:style w:type="paragraph" w:customStyle="1" w:styleId="BC8AD9F12AD34BE7B255B625B15C2A14">
    <w:name w:val="BC8AD9F12AD34BE7B255B625B15C2A14"/>
    <w:rsid w:val="00393151"/>
  </w:style>
  <w:style w:type="paragraph" w:customStyle="1" w:styleId="0E7F9E4B4E204E5A9D4E19855C5AD016">
    <w:name w:val="0E7F9E4B4E204E5A9D4E19855C5AD016"/>
    <w:rsid w:val="00393151"/>
  </w:style>
  <w:style w:type="paragraph" w:customStyle="1" w:styleId="0021BC845C7848498DD3C9E6EAE9CA8C">
    <w:name w:val="0021BC845C7848498DD3C9E6EAE9CA8C"/>
    <w:rsid w:val="00393151"/>
  </w:style>
  <w:style w:type="paragraph" w:customStyle="1" w:styleId="98E034B2DED6452EA9B7945B8215FF1C">
    <w:name w:val="98E034B2DED6452EA9B7945B8215FF1C"/>
    <w:rsid w:val="00393151"/>
  </w:style>
  <w:style w:type="paragraph" w:customStyle="1" w:styleId="AB8F1284A90C4353AE7B3AFDE224D3AE">
    <w:name w:val="AB8F1284A90C4353AE7B3AFDE224D3AE"/>
    <w:rsid w:val="00393151"/>
  </w:style>
  <w:style w:type="paragraph" w:customStyle="1" w:styleId="D12E9FBE644E4DB8AF380C9CE415B81F">
    <w:name w:val="D12E9FBE644E4DB8AF380C9CE415B81F"/>
    <w:rsid w:val="00393151"/>
  </w:style>
  <w:style w:type="paragraph" w:customStyle="1" w:styleId="0365A44BB6A94A818BE6C593FA8C4DC4">
    <w:name w:val="0365A44BB6A94A818BE6C593FA8C4DC4"/>
    <w:rsid w:val="00393151"/>
  </w:style>
  <w:style w:type="paragraph" w:customStyle="1" w:styleId="34D155F832BE49008B50770EFB32BBD5">
    <w:name w:val="34D155F832BE49008B50770EFB32BBD5"/>
    <w:rsid w:val="00393151"/>
  </w:style>
  <w:style w:type="paragraph" w:customStyle="1" w:styleId="6A4B98793842407DB4E8736D275A5610">
    <w:name w:val="6A4B98793842407DB4E8736D275A5610"/>
    <w:rsid w:val="00393151"/>
  </w:style>
  <w:style w:type="paragraph" w:customStyle="1" w:styleId="2C1C6439F893417C889D32AA62BC8B65">
    <w:name w:val="2C1C6439F893417C889D32AA62BC8B65"/>
    <w:rsid w:val="00393151"/>
  </w:style>
  <w:style w:type="paragraph" w:customStyle="1" w:styleId="512B3C6C1F534B7E86F3F0EF8BA980E4">
    <w:name w:val="512B3C6C1F534B7E86F3F0EF8BA980E4"/>
    <w:rsid w:val="00393151"/>
  </w:style>
  <w:style w:type="paragraph" w:customStyle="1" w:styleId="C3786057D655448789939CE6EDE1BA7B">
    <w:name w:val="C3786057D655448789939CE6EDE1BA7B"/>
    <w:rsid w:val="00393151"/>
  </w:style>
  <w:style w:type="paragraph" w:customStyle="1" w:styleId="D3E9D0F3005640D898458CB19D2DBD14">
    <w:name w:val="D3E9D0F3005640D898458CB19D2DBD14"/>
    <w:rsid w:val="00393151"/>
  </w:style>
  <w:style w:type="paragraph" w:customStyle="1" w:styleId="2FCA66776BB64304A0FD4D86329D377E">
    <w:name w:val="2FCA66776BB64304A0FD4D86329D377E"/>
    <w:rsid w:val="00393151"/>
  </w:style>
  <w:style w:type="paragraph" w:customStyle="1" w:styleId="137037079D904F549CD6E3202032942E">
    <w:name w:val="137037079D904F549CD6E3202032942E"/>
    <w:rsid w:val="00393151"/>
  </w:style>
  <w:style w:type="paragraph" w:customStyle="1" w:styleId="EA84B416B5D945749FE5C92F34789422">
    <w:name w:val="EA84B416B5D945749FE5C92F34789422"/>
    <w:rsid w:val="00393151"/>
  </w:style>
  <w:style w:type="paragraph" w:customStyle="1" w:styleId="9344E30F281E443BACAFFDC48896C995">
    <w:name w:val="9344E30F281E443BACAFFDC48896C995"/>
    <w:rsid w:val="00393151"/>
  </w:style>
  <w:style w:type="paragraph" w:customStyle="1" w:styleId="49EFA18FA9F146D9BD50182538B5E940">
    <w:name w:val="49EFA18FA9F146D9BD50182538B5E940"/>
    <w:rsid w:val="00393151"/>
  </w:style>
  <w:style w:type="paragraph" w:customStyle="1" w:styleId="810A716C869C4469AFFBABD65B87D0BA">
    <w:name w:val="810A716C869C4469AFFBABD65B87D0BA"/>
    <w:rsid w:val="00393151"/>
  </w:style>
  <w:style w:type="paragraph" w:customStyle="1" w:styleId="E57BD874A58D40C681902B1FEC0E9248">
    <w:name w:val="E57BD874A58D40C681902B1FEC0E9248"/>
    <w:rsid w:val="00393151"/>
  </w:style>
  <w:style w:type="paragraph" w:customStyle="1" w:styleId="38566F6EE1804D93943D8E37C7A679A4">
    <w:name w:val="38566F6EE1804D93943D8E37C7A679A4"/>
    <w:rsid w:val="00393151"/>
  </w:style>
  <w:style w:type="paragraph" w:customStyle="1" w:styleId="3864FC8D1C1C41B6B3B846088FC113A2">
    <w:name w:val="3864FC8D1C1C41B6B3B846088FC113A2"/>
    <w:rsid w:val="00393151"/>
  </w:style>
  <w:style w:type="paragraph" w:customStyle="1" w:styleId="BF7418A027E8407B96284E67736005C0">
    <w:name w:val="BF7418A027E8407B96284E67736005C0"/>
    <w:rsid w:val="00393151"/>
  </w:style>
  <w:style w:type="paragraph" w:customStyle="1" w:styleId="FB61884F53C1433C93AE1B0A0DEA9189">
    <w:name w:val="FB61884F53C1433C93AE1B0A0DEA9189"/>
    <w:rsid w:val="00393151"/>
  </w:style>
  <w:style w:type="paragraph" w:customStyle="1" w:styleId="EC72A12198484A5E822A2EC746DA5CCF">
    <w:name w:val="EC72A12198484A5E822A2EC746DA5CCF"/>
    <w:rsid w:val="00393151"/>
  </w:style>
  <w:style w:type="paragraph" w:customStyle="1" w:styleId="F8B50F2A1C1242E68786EAB39F279428">
    <w:name w:val="F8B50F2A1C1242E68786EAB39F279428"/>
    <w:rsid w:val="00393151"/>
  </w:style>
  <w:style w:type="paragraph" w:customStyle="1" w:styleId="4CA340CB660C43C4ABB59AE68AB02C2A">
    <w:name w:val="4CA340CB660C43C4ABB59AE68AB02C2A"/>
    <w:rsid w:val="00393151"/>
  </w:style>
  <w:style w:type="paragraph" w:customStyle="1" w:styleId="C396E42BBDE84A319CA2AA0579DF03E2">
    <w:name w:val="C396E42BBDE84A319CA2AA0579DF03E2"/>
    <w:rsid w:val="00393151"/>
  </w:style>
  <w:style w:type="paragraph" w:customStyle="1" w:styleId="B69443A9399946B6B020B24ED6000DCE">
    <w:name w:val="B69443A9399946B6B020B24ED6000DCE"/>
    <w:rsid w:val="00393151"/>
  </w:style>
  <w:style w:type="paragraph" w:customStyle="1" w:styleId="812B08C3CF174A97A7996DFD400C83A9">
    <w:name w:val="812B08C3CF174A97A7996DFD400C83A9"/>
    <w:rsid w:val="00393151"/>
  </w:style>
  <w:style w:type="paragraph" w:customStyle="1" w:styleId="B10FE023003A4791AC94E6507E9D053E">
    <w:name w:val="B10FE023003A4791AC94E6507E9D053E"/>
    <w:rsid w:val="00393151"/>
  </w:style>
  <w:style w:type="paragraph" w:customStyle="1" w:styleId="B64BACE17E8746D283BE259AC4D2F449">
    <w:name w:val="B64BACE17E8746D283BE259AC4D2F449"/>
    <w:rsid w:val="00393151"/>
  </w:style>
  <w:style w:type="paragraph" w:customStyle="1" w:styleId="040244262CEC4952A4C48C2F9E22308B">
    <w:name w:val="040244262CEC4952A4C48C2F9E22308B"/>
    <w:rsid w:val="00393151"/>
  </w:style>
  <w:style w:type="paragraph" w:customStyle="1" w:styleId="5FF0C19A20024DD5A979B41014463D74">
    <w:name w:val="5FF0C19A20024DD5A979B41014463D74"/>
    <w:rsid w:val="00393151"/>
  </w:style>
  <w:style w:type="paragraph" w:customStyle="1" w:styleId="85243B78059F4A70B0FA95A8FA5D84DE">
    <w:name w:val="85243B78059F4A70B0FA95A8FA5D84DE"/>
    <w:rsid w:val="00393151"/>
  </w:style>
  <w:style w:type="paragraph" w:customStyle="1" w:styleId="C9A9D18640844086887CA4F709DE7886">
    <w:name w:val="C9A9D18640844086887CA4F709DE7886"/>
    <w:rsid w:val="00393151"/>
  </w:style>
  <w:style w:type="paragraph" w:customStyle="1" w:styleId="CC86175FCBBB45A0A243E22AD989CB9B">
    <w:name w:val="CC86175FCBBB45A0A243E22AD989CB9B"/>
    <w:rsid w:val="00393151"/>
  </w:style>
  <w:style w:type="paragraph" w:customStyle="1" w:styleId="8D8A69ECE1AC47018BAE3A61FF84E2EC">
    <w:name w:val="8D8A69ECE1AC47018BAE3A61FF84E2EC"/>
    <w:rsid w:val="00393151"/>
  </w:style>
  <w:style w:type="paragraph" w:customStyle="1" w:styleId="44412B1B40A94BA6A39E2630A58C26C1">
    <w:name w:val="44412B1B40A94BA6A39E2630A58C26C1"/>
    <w:rsid w:val="00393151"/>
  </w:style>
  <w:style w:type="paragraph" w:customStyle="1" w:styleId="1F8A4B1A737C4703BEB7B1A8FD6BACC2">
    <w:name w:val="1F8A4B1A737C4703BEB7B1A8FD6BACC2"/>
    <w:rsid w:val="00393151"/>
  </w:style>
  <w:style w:type="paragraph" w:customStyle="1" w:styleId="770628A490E848A48E92BAF3CFD30449">
    <w:name w:val="770628A490E848A48E92BAF3CFD30449"/>
    <w:rsid w:val="00393151"/>
  </w:style>
  <w:style w:type="paragraph" w:customStyle="1" w:styleId="78B3E9A262F04FD88858A4E2CE94E60E">
    <w:name w:val="78B3E9A262F04FD88858A4E2CE94E60E"/>
    <w:rsid w:val="00393151"/>
  </w:style>
  <w:style w:type="paragraph" w:customStyle="1" w:styleId="11585BCDD6C9461BA8D1958768DBD775">
    <w:name w:val="11585BCDD6C9461BA8D1958768DBD775"/>
    <w:rsid w:val="00393151"/>
  </w:style>
  <w:style w:type="paragraph" w:customStyle="1" w:styleId="AB8D955C5A124CC4B00A2E454937610A">
    <w:name w:val="AB8D955C5A124CC4B00A2E454937610A"/>
    <w:rsid w:val="00393151"/>
  </w:style>
  <w:style w:type="paragraph" w:customStyle="1" w:styleId="58D27E414B4148FBB8C9F51FFE409824">
    <w:name w:val="58D27E414B4148FBB8C9F51FFE409824"/>
    <w:rsid w:val="00393151"/>
  </w:style>
  <w:style w:type="paragraph" w:customStyle="1" w:styleId="456BFC1CEC5247F4BAD17E685F84C1E4">
    <w:name w:val="456BFC1CEC5247F4BAD17E685F84C1E4"/>
    <w:rsid w:val="00393151"/>
  </w:style>
  <w:style w:type="paragraph" w:customStyle="1" w:styleId="3E91EB4CA7F4401ABA79E6B4CD36BB63">
    <w:name w:val="3E91EB4CA7F4401ABA79E6B4CD36BB63"/>
    <w:rsid w:val="00393151"/>
  </w:style>
  <w:style w:type="paragraph" w:customStyle="1" w:styleId="F2E206E8588F4139AD77CCC5337708E6">
    <w:name w:val="F2E206E8588F4139AD77CCC5337708E6"/>
    <w:rsid w:val="00393151"/>
  </w:style>
  <w:style w:type="paragraph" w:customStyle="1" w:styleId="378B38418FED40678D6A82EC6C5749B5">
    <w:name w:val="378B38418FED40678D6A82EC6C5749B5"/>
    <w:rsid w:val="00393151"/>
  </w:style>
  <w:style w:type="paragraph" w:customStyle="1" w:styleId="D40EDB6D27404906A720F68B1B84A6CF">
    <w:name w:val="D40EDB6D27404906A720F68B1B84A6CF"/>
    <w:rsid w:val="00393151"/>
  </w:style>
  <w:style w:type="paragraph" w:customStyle="1" w:styleId="82B866CFB94E42569D2422843A506C8A">
    <w:name w:val="82B866CFB94E42569D2422843A506C8A"/>
    <w:rsid w:val="00393151"/>
  </w:style>
  <w:style w:type="paragraph" w:customStyle="1" w:styleId="888DE2662FF843059BEA4F631688973B">
    <w:name w:val="888DE2662FF843059BEA4F631688973B"/>
    <w:rsid w:val="00393151"/>
  </w:style>
  <w:style w:type="paragraph" w:customStyle="1" w:styleId="1949A53BBDAA4B788B3600E083D0564F">
    <w:name w:val="1949A53BBDAA4B788B3600E083D0564F"/>
    <w:rsid w:val="00393151"/>
  </w:style>
  <w:style w:type="paragraph" w:customStyle="1" w:styleId="24CF1ECD23A3467FBBD3405BD784AD7B">
    <w:name w:val="24CF1ECD23A3467FBBD3405BD784AD7B"/>
    <w:rsid w:val="00393151"/>
  </w:style>
  <w:style w:type="paragraph" w:customStyle="1" w:styleId="E19D26C040034802AFD85EF7C857CA85">
    <w:name w:val="E19D26C040034802AFD85EF7C857CA85"/>
    <w:rsid w:val="00393151"/>
  </w:style>
  <w:style w:type="paragraph" w:customStyle="1" w:styleId="C30AFF423C34433DAA467BBE5ADDA1B5">
    <w:name w:val="C30AFF423C34433DAA467BBE5ADDA1B5"/>
    <w:rsid w:val="00393151"/>
  </w:style>
  <w:style w:type="paragraph" w:customStyle="1" w:styleId="03C4D1E9088744D18D1EB20D9E1D30B5">
    <w:name w:val="03C4D1E9088744D18D1EB20D9E1D30B5"/>
    <w:rsid w:val="00393151"/>
  </w:style>
  <w:style w:type="paragraph" w:customStyle="1" w:styleId="92310D71094E4822AE5D135C8E00C28D">
    <w:name w:val="92310D71094E4822AE5D135C8E00C28D"/>
    <w:rsid w:val="00393151"/>
  </w:style>
  <w:style w:type="paragraph" w:customStyle="1" w:styleId="7AFAE81C37674B4DA68C129E1B09D123">
    <w:name w:val="7AFAE81C37674B4DA68C129E1B09D123"/>
    <w:rsid w:val="00393151"/>
  </w:style>
  <w:style w:type="paragraph" w:customStyle="1" w:styleId="012EDAF0BB224C9698C06DCFB8B1836F">
    <w:name w:val="012EDAF0BB224C9698C06DCFB8B1836F"/>
    <w:rsid w:val="00393151"/>
  </w:style>
  <w:style w:type="paragraph" w:customStyle="1" w:styleId="DFC2ACCB847C42C4A9FB49A62869BE87">
    <w:name w:val="DFC2ACCB847C42C4A9FB49A62869BE87"/>
    <w:rsid w:val="00393151"/>
  </w:style>
  <w:style w:type="paragraph" w:customStyle="1" w:styleId="898B7111FA504963A97E368423A5627A">
    <w:name w:val="898B7111FA504963A97E368423A5627A"/>
    <w:rsid w:val="00393151"/>
  </w:style>
  <w:style w:type="paragraph" w:customStyle="1" w:styleId="CD7F9A6BC55548ABA16F24346231CB0D">
    <w:name w:val="CD7F9A6BC55548ABA16F24346231CB0D"/>
    <w:rsid w:val="00393151"/>
  </w:style>
  <w:style w:type="paragraph" w:customStyle="1" w:styleId="CB53B03D4CB24AACAFCA3A72C05AC26A">
    <w:name w:val="CB53B03D4CB24AACAFCA3A72C05AC26A"/>
    <w:rsid w:val="00393151"/>
  </w:style>
  <w:style w:type="paragraph" w:customStyle="1" w:styleId="88FF2726BAFC4D59B07C223572CD4B55">
    <w:name w:val="88FF2726BAFC4D59B07C223572CD4B55"/>
    <w:rsid w:val="00393151"/>
  </w:style>
  <w:style w:type="paragraph" w:customStyle="1" w:styleId="67793589536248678FBEED33195702CB">
    <w:name w:val="67793589536248678FBEED33195702CB"/>
    <w:rsid w:val="0039315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FE176B-C81D-4A0B-93AF-390B2701C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TM_Tour_operation_template_250314</Template>
  <TotalTime>32</TotalTime>
  <Pages>90</Pages>
  <Words>17265</Words>
  <Characters>98414</Characters>
  <Application>Microsoft Office Word</Application>
  <DocSecurity>0</DocSecurity>
  <Lines>820</Lines>
  <Paragraphs>230</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115449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Daniel James Chee</cp:lastModifiedBy>
  <cp:revision>12</cp:revision>
  <cp:lastPrinted>2015-04-27T01:58:00Z</cp:lastPrinted>
  <dcterms:created xsi:type="dcterms:W3CDTF">2015-04-19T21:25:00Z</dcterms:created>
  <dcterms:modified xsi:type="dcterms:W3CDTF">2015-04-27T01:58:00Z</dcterms:modified>
</cp:coreProperties>
</file>