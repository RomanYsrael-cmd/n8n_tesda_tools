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AE4E56" w:rsidRDefault="00D66456">
      <w:pPr>
        <w:rPr>
          <w:rFonts w:ascii="Helvetica" w:hAnsi="Helvetica" w:cs="Helvetica"/>
        </w:rPr>
      </w:pPr>
      <w:bookmarkStart w:id="0" w:name="_GoBack"/>
      <w:bookmarkEnd w:id="0"/>
      <w:r w:rsidRPr="00AE4E56">
        <w:rPr>
          <w:rFonts w:ascii="Helvetica" w:hAnsi="Helvetica" w:cs="Helvetica"/>
          <w:noProof/>
          <w:lang w:val="en-US" w:eastAsia="en-US"/>
        </w:rPr>
        <w:drawing>
          <wp:anchor distT="0" distB="0" distL="114300" distR="114300" simplePos="0" relativeHeight="251682816" behindDoc="0" locked="0" layoutInCell="1" allowOverlap="1" wp14:anchorId="09DA4A0C" wp14:editId="1657746C">
            <wp:simplePos x="0" y="0"/>
            <wp:positionH relativeFrom="column">
              <wp:posOffset>1071245</wp:posOffset>
            </wp:positionH>
            <wp:positionV relativeFrom="paragraph">
              <wp:posOffset>8887460</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rFonts w:ascii="Helvetica" w:hAnsi="Helvetica" w:cs="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200025</wp:posOffset>
                </wp:positionV>
                <wp:extent cx="5107940" cy="1745615"/>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C47A7" w:rsidRDefault="006E7F63" w:rsidP="00973700">
                            <w:pPr>
                              <w:pStyle w:val="UnitNameCoverPage"/>
                            </w:pPr>
                            <w:r>
                              <w:fldChar w:fldCharType="begin"/>
                            </w:r>
                            <w:r>
                              <w:instrText xml:space="preserve"> REF  UnitName </w:instrText>
                            </w:r>
                            <w:r>
                              <w:fldChar w:fldCharType="separate"/>
                            </w:r>
                            <w:sdt>
                              <w:sdtPr>
                                <w:alias w:val="Unit Name"/>
                                <w:tag w:val="Unit Name"/>
                                <w:id w:val="2036731"/>
                                <w:placeholder>
                                  <w:docPart w:val="1D443F3A40904BE1873E77647809B5B3"/>
                                </w:placeholder>
                              </w:sdtPr>
                              <w:sdtEndPr/>
                              <w:sdtContent>
                                <w:r w:rsidR="004C47A7" w:rsidRPr="00B941AB">
                                  <w:t>Apply standard safety procedures for handling foodstuff</w:t>
                                </w:r>
                              </w:sdtContent>
                            </w:sdt>
                            <w:r>
                              <w:fldChar w:fldCharType="end"/>
                            </w:r>
                          </w:p>
                          <w:p w:rsidR="004C47A7" w:rsidRDefault="006E7F63" w:rsidP="00973700">
                            <w:pPr>
                              <w:pStyle w:val="UnitCodeCoverPage1"/>
                            </w:pPr>
                            <w:r>
                              <w:fldChar w:fldCharType="begin"/>
                            </w:r>
                            <w:r>
                              <w:instrText xml:space="preserve"> REF  UnitCode </w:instrText>
                            </w:r>
                            <w:r>
                              <w:fldChar w:fldCharType="separate"/>
                            </w:r>
                            <w:sdt>
                              <w:sdtPr>
                                <w:alias w:val="Unit Code Cover Page"/>
                                <w:tag w:val="Unit Code Cover Page"/>
                                <w:id w:val="2036732"/>
                                <w:lock w:val="sdtLocked"/>
                                <w:placeholder>
                                  <w:docPart w:val="3C1C2770F1CE41428F6859AE32B21F17"/>
                                </w:placeholder>
                              </w:sdtPr>
                              <w:sdtEndPr/>
                              <w:sdtContent>
                                <w:r w:rsidR="004C47A7" w:rsidRPr="001663F3">
                                  <w:t>D1.HRS.CL1.02</w:t>
                                </w:r>
                              </w:sdtContent>
                            </w:sdt>
                            <w:r>
                              <w:fldChar w:fldCharType="end"/>
                            </w:r>
                          </w:p>
                          <w:p w:rsidR="004C47A7" w:rsidRPr="00973700" w:rsidRDefault="006E7F6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036733"/>
                                <w:lock w:val="sdtLocked"/>
                                <w:placeholder>
                                  <w:docPart w:val="8ECB62B80FA5443D8030CDD16B57DAAA"/>
                                </w:placeholder>
                              </w:sdtPr>
                              <w:sdtEndPr/>
                              <w:sdtContent>
                                <w:r w:rsidR="004C47A7" w:rsidRPr="00B941AB">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5.7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" fillcolor="#7f7f7f [1612]" stroked="f">
                <v:textbox>
                  <w:txbxContent>
                    <w:p w:rsidR="004C47A7" w:rsidRDefault="006E7F63" w:rsidP="00973700">
                      <w:pPr>
                        <w:pStyle w:val="UnitNameCoverPage"/>
                      </w:pPr>
                      <w:r>
                        <w:fldChar w:fldCharType="begin"/>
                      </w:r>
                      <w:r>
                        <w:instrText xml:space="preserve"> REF  UnitName </w:instrText>
                      </w:r>
                      <w:r>
                        <w:fldChar w:fldCharType="separate"/>
                      </w:r>
                      <w:sdt>
                        <w:sdtPr>
                          <w:alias w:val="Unit Name"/>
                          <w:tag w:val="Unit Name"/>
                          <w:id w:val="2036731"/>
                          <w:placeholder>
                            <w:docPart w:val="1D443F3A40904BE1873E77647809B5B3"/>
                          </w:placeholder>
                        </w:sdtPr>
                        <w:sdtEndPr/>
                        <w:sdtContent>
                          <w:r w:rsidR="004C47A7" w:rsidRPr="00B941AB">
                            <w:t>Apply standard safety procedures for handling foodstuff</w:t>
                          </w:r>
                        </w:sdtContent>
                      </w:sdt>
                      <w:r>
                        <w:fldChar w:fldCharType="end"/>
                      </w:r>
                    </w:p>
                    <w:p w:rsidR="004C47A7" w:rsidRDefault="006E7F63" w:rsidP="00973700">
                      <w:pPr>
                        <w:pStyle w:val="UnitCodeCoverPage1"/>
                      </w:pPr>
                      <w:r>
                        <w:fldChar w:fldCharType="begin"/>
                      </w:r>
                      <w:r>
                        <w:instrText xml:space="preserve"> REF  UnitCode </w:instrText>
                      </w:r>
                      <w:r>
                        <w:fldChar w:fldCharType="separate"/>
                      </w:r>
                      <w:sdt>
                        <w:sdtPr>
                          <w:alias w:val="Unit Code Cover Page"/>
                          <w:tag w:val="Unit Code Cover Page"/>
                          <w:id w:val="2036732"/>
                          <w:lock w:val="sdtLocked"/>
                          <w:placeholder>
                            <w:docPart w:val="3C1C2770F1CE41428F6859AE32B21F17"/>
                          </w:placeholder>
                        </w:sdtPr>
                        <w:sdtEndPr/>
                        <w:sdtContent>
                          <w:r w:rsidR="004C47A7" w:rsidRPr="001663F3">
                            <w:t>D1.HRS.CL1.02</w:t>
                          </w:r>
                        </w:sdtContent>
                      </w:sdt>
                      <w:r>
                        <w:fldChar w:fldCharType="end"/>
                      </w:r>
                    </w:p>
                    <w:p w:rsidR="004C47A7" w:rsidRPr="00973700" w:rsidRDefault="006E7F6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036733"/>
                          <w:lock w:val="sdtLocked"/>
                          <w:placeholder>
                            <w:docPart w:val="8ECB62B80FA5443D8030CDD16B57DAAA"/>
                          </w:placeholder>
                        </w:sdtPr>
                        <w:sdtEndPr/>
                        <w:sdtContent>
                          <w:r w:rsidR="004C47A7" w:rsidRPr="00B941AB">
                            <w:t>Assessor Manual</w:t>
                          </w:r>
                        </w:sdtContent>
                      </w:sdt>
                      <w:r>
                        <w:rPr>
                          <w:b w:val="0"/>
                        </w:rPr>
                        <w:fldChar w:fldCharType="end"/>
                      </w:r>
                    </w:p>
                  </w:txbxContent>
                </v:textbox>
              </v:shape>
            </w:pict>
          </mc:Fallback>
        </mc:AlternateContent>
      </w:r>
      <w:r>
        <w:rPr>
          <w:rFonts w:ascii="Helvetica" w:hAnsi="Helvetica" w:cs="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-1183005</wp:posOffset>
                </wp:positionV>
                <wp:extent cx="7731125" cy="10908665"/>
                <wp:effectExtent l="9525" t="7620" r="12700" b="889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866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7235D" id="Rectangle 3" o:spid="_x0000_s1026" style="position:absolute;margin-left:-117.75pt;margin-top:-93.15pt;width:608.75pt;height:85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" fillcolor="#7f7f7f [1612]"/>
            </w:pict>
          </mc:Fallback>
        </mc:AlternateContent>
      </w:r>
      <w:r w:rsidR="00957DBE" w:rsidRPr="00AE4E56">
        <w:rPr>
          <w:rFonts w:ascii="Helvetica" w:hAnsi="Helvetica" w:cs="Helvetica"/>
          <w:noProof/>
          <w:lang w:val="en-US" w:eastAsia="en-US"/>
        </w:rPr>
        <w:drawing>
          <wp:anchor distT="0" distB="0" distL="114300" distR="114300" simplePos="0" relativeHeight="251681792" behindDoc="0" locked="0" layoutInCell="1" allowOverlap="1" wp14:anchorId="4E2BB48B" wp14:editId="7DBA2524">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AE4E56">
        <w:rPr>
          <w:rFonts w:ascii="Helvetica" w:hAnsi="Helvetica" w:cs="Helvetica"/>
          <w:noProof/>
          <w:lang w:val="en-US" w:eastAsia="en-US"/>
        </w:rPr>
        <w:drawing>
          <wp:anchor distT="0" distB="0" distL="114300" distR="114300" simplePos="0" relativeHeight="251680768" behindDoc="0" locked="0" layoutInCell="1" allowOverlap="1" wp14:anchorId="692FBE73" wp14:editId="67AA4307">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AE4E56">
        <w:rPr>
          <w:rFonts w:ascii="Helvetica" w:hAnsi="Helvetica" w:cs="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rFonts w:ascii="Helvetica" w:hAnsi="Helvetica" w:cs="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CD7E6"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AE4E56">
        <w:rPr>
          <w:rFonts w:ascii="Helvetica" w:hAnsi="Helvetica" w:cs="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AE4E56">
        <w:rPr>
          <w:rFonts w:ascii="Helvetica" w:hAnsi="Helvetica" w:cs="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AE4E56">
        <w:rPr>
          <w:rFonts w:ascii="Helvetica" w:hAnsi="Helvetica" w:cs="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AE4E56">
        <w:rPr>
          <w:rFonts w:ascii="Helvetica" w:hAnsi="Helvetica" w:cs="Helvetica"/>
        </w:rPr>
        <w:br w:type="page"/>
      </w:r>
    </w:p>
    <w:p w:rsidR="008051AE" w:rsidRPr="00AE4E56" w:rsidRDefault="008051AE">
      <w:pPr>
        <w:rPr>
          <w:rFonts w:ascii="Helvetica" w:hAnsi="Helvetica" w:cs="Helvetica"/>
        </w:rPr>
      </w:pPr>
      <w:r w:rsidRPr="00AE4E56">
        <w:rPr>
          <w:rFonts w:ascii="Helvetica" w:hAnsi="Helvetica" w:cs="Helvetica"/>
        </w:rPr>
        <w:lastRenderedPageBreak/>
        <w:br w:type="page"/>
      </w:r>
    </w:p>
    <w:p w:rsidR="00753ECF" w:rsidRPr="00AE4E56" w:rsidRDefault="00A47E55" w:rsidP="00753ECF">
      <w:pPr>
        <w:pStyle w:val="UnitNameTitlePage"/>
        <w:rPr>
          <w:rFonts w:cs="Helvetica"/>
        </w:rPr>
      </w:pPr>
      <w:r w:rsidRPr="00AE4E56">
        <w:rPr>
          <w:rFonts w:cs="Helvetica"/>
        </w:rPr>
        <w:lastRenderedPageBreak/>
        <w:br/>
      </w:r>
      <w:r w:rsidRPr="00AE4E56">
        <w:rPr>
          <w:rFonts w:cs="Helvetica"/>
        </w:rPr>
        <w:br/>
      </w:r>
      <w:r w:rsidRPr="00AE4E56">
        <w:rPr>
          <w:rFonts w:cs="Helvetica"/>
        </w:rPr>
        <w:br/>
      </w:r>
      <w:r w:rsidRPr="00AE4E56">
        <w:rPr>
          <w:rFonts w:cs="Helvetica"/>
        </w:rPr>
        <w:br/>
      </w:r>
      <w:bookmarkStart w:id="1" w:name="UnitName"/>
      <w:sdt>
        <w:sdtPr>
          <w:rPr>
            <w:rFonts w:cs="Helvetica"/>
          </w:rPr>
          <w:alias w:val="Unit Name"/>
          <w:tag w:val="Unit Name"/>
          <w:id w:val="79435675"/>
          <w:placeholder>
            <w:docPart w:val="D0B2725B61014190887A43918D1A1368"/>
          </w:placeholder>
        </w:sdtPr>
        <w:sdtEndPr/>
        <w:sdtContent>
          <w:r w:rsidR="00B941AB" w:rsidRPr="00AE4E56">
            <w:rPr>
              <w:rFonts w:cs="Helvetica"/>
            </w:rPr>
            <w:t>Apply standard safety procedures for handling foodstuff</w:t>
          </w:r>
        </w:sdtContent>
      </w:sdt>
      <w:bookmarkEnd w:id="1"/>
    </w:p>
    <w:bookmarkStart w:id="2" w:name="UnitCode" w:displacedByCustomXml="next"/>
    <w:sdt>
      <w:sdtPr>
        <w:rPr>
          <w:rFonts w:cs="Helvetica"/>
        </w:rPr>
        <w:alias w:val="Unit Code Cover Page"/>
        <w:tag w:val="Unit Code Cover Page"/>
        <w:id w:val="79435681"/>
        <w:lock w:val="sdtLocked"/>
        <w:placeholder>
          <w:docPart w:val="A7DA773523DA47F98295C4CEB96A8421"/>
        </w:placeholder>
      </w:sdtPr>
      <w:sdtEndPr/>
      <w:sdtContent>
        <w:p w:rsidR="00753ECF" w:rsidRPr="00AE4E56" w:rsidRDefault="00B941AB" w:rsidP="00753ECF">
          <w:pPr>
            <w:pStyle w:val="UnitCodeCoverPage"/>
            <w:rPr>
              <w:rFonts w:cs="Helvetica"/>
            </w:rPr>
          </w:pPr>
          <w:r w:rsidRPr="00AE4E56">
            <w:rPr>
              <w:rFonts w:cs="Helvetica"/>
            </w:rPr>
            <w:t>D1.HRS.CL1.02</w:t>
          </w:r>
        </w:p>
      </w:sdtContent>
    </w:sdt>
    <w:bookmarkEnd w:id="2" w:displacedByCustomXml="prev"/>
    <w:bookmarkStart w:id="3" w:name="AssessorManual" w:displacedByCustomXml="next"/>
    <w:sdt>
      <w:sdtPr>
        <w:rPr>
          <w:rFonts w:cs="Helvetica"/>
          <w:b/>
        </w:rPr>
        <w:alias w:val="Assessor Manual"/>
        <w:tag w:val="Assessor Manual"/>
        <w:id w:val="79435685"/>
        <w:lock w:val="sdtLocked"/>
        <w:placeholder>
          <w:docPart w:val="A7DA773523DA47F98295C4CEB96A8421"/>
        </w:placeholder>
      </w:sdtPr>
      <w:sdtEndPr/>
      <w:sdtContent>
        <w:p w:rsidR="00753ECF" w:rsidRPr="00AE4E56" w:rsidRDefault="00753ECF" w:rsidP="00753ECF">
          <w:pPr>
            <w:pStyle w:val="AssessorManualCoverPage"/>
            <w:rPr>
              <w:rFonts w:cs="Helvetica"/>
              <w:b/>
            </w:rPr>
          </w:pPr>
          <w:r w:rsidRPr="00AE4E56">
            <w:rPr>
              <w:rFonts w:cs="Helvetica"/>
              <w:b/>
            </w:rPr>
            <w:t>Assessor Manual</w:t>
          </w:r>
        </w:p>
      </w:sdtContent>
    </w:sdt>
    <w:bookmarkEnd w:id="3" w:displacedByCustomXml="prev"/>
    <w:p w:rsidR="00753ECF" w:rsidRPr="00AE4E56" w:rsidRDefault="00753ECF" w:rsidP="008051AE">
      <w:pPr>
        <w:rPr>
          <w:rFonts w:ascii="Helvetica" w:eastAsia="Times New Roman" w:hAnsi="Helvetica" w:cs="Helvetica"/>
          <w:kern w:val="28"/>
          <w:lang w:eastAsia="en-US"/>
        </w:rPr>
      </w:pPr>
    </w:p>
    <w:p w:rsidR="00753ECF" w:rsidRPr="00AE4E56" w:rsidRDefault="00753ECF" w:rsidP="008051AE">
      <w:pPr>
        <w:rPr>
          <w:rFonts w:ascii="Helvetica" w:hAnsi="Helvetica" w:cs="Helvetica"/>
        </w:rPr>
        <w:sectPr w:rsidR="00753ECF" w:rsidRPr="00AE4E56">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AE4E56" w:rsidTr="00957DBE">
        <w:tc>
          <w:tcPr>
            <w:tcW w:w="7905" w:type="dxa"/>
            <w:gridSpan w:val="3"/>
          </w:tcPr>
          <w:p w:rsidR="00957DBE" w:rsidRPr="00AE4E56" w:rsidRDefault="00957DBE" w:rsidP="00957DBE">
            <w:pPr>
              <w:pStyle w:val="AcknowledgementsImprint"/>
              <w:ind w:left="0"/>
              <w:rPr>
                <w:rFonts w:cs="Helvetica"/>
                <w:lang w:val="en-AU"/>
              </w:rPr>
            </w:pPr>
            <w:r w:rsidRPr="00AE4E56">
              <w:rPr>
                <w:rFonts w:cs="Helvetica"/>
                <w:noProof/>
                <w:lang w:val="en-US"/>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AE4E56">
              <w:rPr>
                <w:rFonts w:cs="Helvetica"/>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AE4E56">
              <w:rPr>
                <w:rFonts w:cs="Helvetica"/>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AE4E56" w:rsidTr="00957DBE">
        <w:trPr>
          <w:gridAfter w:val="1"/>
          <w:wAfter w:w="993" w:type="dxa"/>
        </w:trPr>
        <w:tc>
          <w:tcPr>
            <w:tcW w:w="6912" w:type="dxa"/>
            <w:gridSpan w:val="2"/>
          </w:tcPr>
          <w:p w:rsidR="00753ECF" w:rsidRPr="00AE4E56" w:rsidRDefault="00957DBE" w:rsidP="006D69DB">
            <w:pPr>
              <w:pStyle w:val="AcknowledgementsImprint"/>
              <w:spacing w:before="240" w:after="240"/>
              <w:ind w:left="0"/>
              <w:rPr>
                <w:rFonts w:cs="Helvetica"/>
                <w:lang w:val="en-AU"/>
              </w:rPr>
            </w:pPr>
            <w:r w:rsidRPr="00AE4E56">
              <w:rPr>
                <w:rStyle w:val="BodyCopyBold"/>
                <w:rFonts w:ascii="Helvetica" w:hAnsi="Helvetica" w:cs="Helvetica"/>
                <w:lang w:val="en-AU"/>
              </w:rPr>
              <w:br/>
            </w:r>
            <w:r w:rsidR="00753ECF" w:rsidRPr="00AE4E56">
              <w:rPr>
                <w:rStyle w:val="BodyCopyBold"/>
                <w:rFonts w:ascii="Helvetica" w:hAnsi="Helvetica" w:cs="Helvetica"/>
                <w:lang w:val="en-AU"/>
              </w:rPr>
              <w:t>Project Base</w:t>
            </w:r>
          </w:p>
        </w:tc>
      </w:tr>
      <w:tr w:rsidR="00753ECF" w:rsidRPr="00AE4E56" w:rsidTr="00957DBE">
        <w:trPr>
          <w:gridAfter w:val="1"/>
          <w:wAfter w:w="993" w:type="dxa"/>
        </w:trPr>
        <w:tc>
          <w:tcPr>
            <w:tcW w:w="6912" w:type="dxa"/>
            <w:gridSpan w:val="2"/>
          </w:tcPr>
          <w:p w:rsidR="00753ECF" w:rsidRPr="00AE4E56" w:rsidRDefault="00753ECF" w:rsidP="006D69DB">
            <w:pPr>
              <w:pStyle w:val="AcknowledgementsImprint"/>
              <w:spacing w:before="0" w:after="0"/>
              <w:ind w:left="0"/>
              <w:rPr>
                <w:rFonts w:cs="Helvetica"/>
                <w:lang w:val="en-AU"/>
              </w:rPr>
            </w:pPr>
            <w:r w:rsidRPr="00AE4E56">
              <w:rPr>
                <w:rFonts w:cs="Helvetica"/>
                <w:lang w:val="en-AU"/>
              </w:rPr>
              <w:t>William Angliss Institute of TAFE</w:t>
            </w:r>
          </w:p>
        </w:tc>
      </w:tr>
      <w:tr w:rsidR="00753ECF" w:rsidRPr="00AE4E56" w:rsidTr="00957DBE">
        <w:trPr>
          <w:gridAfter w:val="1"/>
          <w:wAfter w:w="993" w:type="dxa"/>
        </w:trPr>
        <w:tc>
          <w:tcPr>
            <w:tcW w:w="6912" w:type="dxa"/>
            <w:gridSpan w:val="2"/>
          </w:tcPr>
          <w:p w:rsidR="00753ECF" w:rsidRPr="00AE4E56" w:rsidRDefault="00753ECF" w:rsidP="006D69DB">
            <w:pPr>
              <w:pStyle w:val="AcknowledgementsImprint"/>
              <w:spacing w:before="0" w:after="0"/>
              <w:ind w:left="0"/>
              <w:rPr>
                <w:rFonts w:cs="Helvetica"/>
                <w:lang w:val="en-AU"/>
              </w:rPr>
            </w:pPr>
            <w:r w:rsidRPr="00AE4E56">
              <w:rPr>
                <w:rFonts w:cs="Helvetica"/>
                <w:lang w:val="en-AU"/>
              </w:rPr>
              <w:t>555 La Trobe Street</w:t>
            </w:r>
          </w:p>
        </w:tc>
      </w:tr>
      <w:tr w:rsidR="00753ECF" w:rsidRPr="00AE4E56" w:rsidTr="00957DBE">
        <w:trPr>
          <w:gridAfter w:val="1"/>
          <w:wAfter w:w="993" w:type="dxa"/>
        </w:trPr>
        <w:tc>
          <w:tcPr>
            <w:tcW w:w="6912" w:type="dxa"/>
            <w:gridSpan w:val="2"/>
          </w:tcPr>
          <w:p w:rsidR="00753ECF" w:rsidRPr="00AE4E56" w:rsidRDefault="00753ECF" w:rsidP="006D69DB">
            <w:pPr>
              <w:pStyle w:val="AcknowledgementsImprint"/>
              <w:spacing w:before="0" w:after="0"/>
              <w:ind w:left="0"/>
              <w:rPr>
                <w:rFonts w:cs="Helvetica"/>
                <w:lang w:val="en-AU"/>
              </w:rPr>
            </w:pPr>
            <w:r w:rsidRPr="00AE4E56">
              <w:rPr>
                <w:rFonts w:cs="Helvetica"/>
                <w:lang w:val="en-AU"/>
              </w:rPr>
              <w:t>Melbourne 3000 Victoria</w:t>
            </w:r>
          </w:p>
        </w:tc>
      </w:tr>
      <w:tr w:rsidR="00753ECF" w:rsidRPr="00AE4E56" w:rsidTr="00957DBE">
        <w:trPr>
          <w:gridAfter w:val="1"/>
          <w:wAfter w:w="993" w:type="dxa"/>
        </w:trPr>
        <w:tc>
          <w:tcPr>
            <w:tcW w:w="237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Telephone:</w:t>
            </w:r>
          </w:p>
        </w:tc>
        <w:tc>
          <w:tcPr>
            <w:tcW w:w="453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(03) 9606 2111</w:t>
            </w:r>
          </w:p>
        </w:tc>
      </w:tr>
      <w:tr w:rsidR="00753ECF" w:rsidRPr="00AE4E56" w:rsidTr="00957DBE">
        <w:trPr>
          <w:gridAfter w:val="1"/>
          <w:wAfter w:w="993" w:type="dxa"/>
        </w:trPr>
        <w:tc>
          <w:tcPr>
            <w:tcW w:w="237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Facsimile:</w:t>
            </w:r>
          </w:p>
        </w:tc>
        <w:tc>
          <w:tcPr>
            <w:tcW w:w="453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(03) 9670 1330</w:t>
            </w:r>
          </w:p>
        </w:tc>
      </w:tr>
      <w:tr w:rsidR="00753ECF" w:rsidRPr="00AE4E56" w:rsidTr="00957DBE">
        <w:trPr>
          <w:gridAfter w:val="1"/>
          <w:wAfter w:w="993" w:type="dxa"/>
        </w:trPr>
        <w:tc>
          <w:tcPr>
            <w:tcW w:w="6912" w:type="dxa"/>
            <w:gridSpan w:val="2"/>
          </w:tcPr>
          <w:p w:rsidR="00753ECF" w:rsidRPr="00AE4E56" w:rsidRDefault="00753ECF" w:rsidP="006D69DB">
            <w:pPr>
              <w:pStyle w:val="AcknowledgementsImprint"/>
              <w:spacing w:before="240" w:after="240"/>
              <w:ind w:left="0"/>
              <w:rPr>
                <w:rFonts w:cs="Helvetica"/>
                <w:b/>
                <w:lang w:val="en-AU"/>
              </w:rPr>
            </w:pPr>
            <w:r w:rsidRPr="00AE4E56">
              <w:rPr>
                <w:rFonts w:cs="Helvetica"/>
                <w:b/>
                <w:lang w:val="en-AU"/>
              </w:rPr>
              <w:t>Acknowledgements</w:t>
            </w:r>
          </w:p>
        </w:tc>
      </w:tr>
      <w:tr w:rsidR="00753ECF" w:rsidRPr="00AE4E56" w:rsidTr="00957DBE">
        <w:trPr>
          <w:gridAfter w:val="1"/>
          <w:wAfter w:w="993" w:type="dxa"/>
        </w:trPr>
        <w:tc>
          <w:tcPr>
            <w:tcW w:w="237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Project Director:</w:t>
            </w:r>
          </w:p>
        </w:tc>
        <w:tc>
          <w:tcPr>
            <w:tcW w:w="453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Wayne Crosbie</w:t>
            </w:r>
          </w:p>
        </w:tc>
      </w:tr>
      <w:tr w:rsidR="00753ECF" w:rsidRPr="00AE4E56" w:rsidTr="00957DBE">
        <w:trPr>
          <w:gridAfter w:val="1"/>
          <w:wAfter w:w="993" w:type="dxa"/>
        </w:trPr>
        <w:tc>
          <w:tcPr>
            <w:tcW w:w="237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Chief Writer:</w:t>
            </w:r>
          </w:p>
        </w:tc>
        <w:tc>
          <w:tcPr>
            <w:tcW w:w="453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Alan Hickman</w:t>
            </w:r>
          </w:p>
        </w:tc>
      </w:tr>
      <w:tr w:rsidR="00753ECF" w:rsidRPr="00AE4E56" w:rsidTr="00957DBE">
        <w:trPr>
          <w:gridAfter w:val="1"/>
          <w:wAfter w:w="993" w:type="dxa"/>
        </w:trPr>
        <w:tc>
          <w:tcPr>
            <w:tcW w:w="237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Subject Writer:</w:t>
            </w:r>
          </w:p>
        </w:tc>
        <w:tc>
          <w:tcPr>
            <w:tcW w:w="4536" w:type="dxa"/>
          </w:tcPr>
          <w:p w:rsidR="00753ECF" w:rsidRPr="00AE4E56" w:rsidRDefault="00A44C66" w:rsidP="006D69DB">
            <w:pPr>
              <w:pStyle w:val="AcknowledgementsImprint"/>
              <w:spacing w:before="0" w:after="0"/>
              <w:ind w:left="0"/>
              <w:rPr>
                <w:rFonts w:cs="Helvetica"/>
                <w:lang w:val="en-AU"/>
              </w:rPr>
            </w:pPr>
            <w:r w:rsidRPr="00AE4E56">
              <w:rPr>
                <w:rFonts w:cs="Helvetica"/>
                <w:lang w:val="en-AU"/>
              </w:rPr>
              <w:t>Alan Hickman</w:t>
            </w:r>
          </w:p>
        </w:tc>
      </w:tr>
      <w:tr w:rsidR="00753ECF" w:rsidRPr="00AE4E56" w:rsidTr="00957DBE">
        <w:trPr>
          <w:gridAfter w:val="1"/>
          <w:wAfter w:w="993" w:type="dxa"/>
        </w:trPr>
        <w:tc>
          <w:tcPr>
            <w:tcW w:w="2376" w:type="dxa"/>
          </w:tcPr>
          <w:p w:rsidR="00753ECF" w:rsidRPr="00AE4E56" w:rsidRDefault="00753ECF" w:rsidP="00A44C66">
            <w:pPr>
              <w:pStyle w:val="AcknowledgementsImprint"/>
              <w:spacing w:before="0" w:after="0"/>
              <w:ind w:left="0"/>
              <w:rPr>
                <w:rFonts w:cs="Helvetica"/>
                <w:lang w:val="en-AU"/>
              </w:rPr>
            </w:pPr>
            <w:r w:rsidRPr="00AE4E56">
              <w:rPr>
                <w:rFonts w:cs="Helvetica"/>
                <w:lang w:val="en-AU"/>
              </w:rPr>
              <w:t>Project Manager</w:t>
            </w:r>
            <w:r w:rsidR="00A44C66" w:rsidRPr="00AE4E56">
              <w:rPr>
                <w:rFonts w:cs="Helvetica"/>
                <w:lang w:val="en-AU"/>
              </w:rPr>
              <w:t>:</w:t>
            </w:r>
          </w:p>
        </w:tc>
        <w:tc>
          <w:tcPr>
            <w:tcW w:w="453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Alan Maguire</w:t>
            </w:r>
          </w:p>
        </w:tc>
      </w:tr>
      <w:tr w:rsidR="00A44C66" w:rsidRPr="00AE4E56" w:rsidTr="00957DBE">
        <w:trPr>
          <w:gridAfter w:val="1"/>
          <w:wAfter w:w="993" w:type="dxa"/>
        </w:trPr>
        <w:tc>
          <w:tcPr>
            <w:tcW w:w="2376" w:type="dxa"/>
          </w:tcPr>
          <w:p w:rsidR="00A44C66" w:rsidRPr="00AE4E56" w:rsidRDefault="00A44C66" w:rsidP="006D69DB">
            <w:pPr>
              <w:pStyle w:val="AcknowledgementsImprint"/>
              <w:spacing w:before="0" w:after="0"/>
              <w:ind w:left="0"/>
              <w:rPr>
                <w:rFonts w:cs="Helvetica"/>
                <w:lang w:val="en-AU"/>
              </w:rPr>
            </w:pPr>
            <w:r w:rsidRPr="00AE4E56">
              <w:rPr>
                <w:rFonts w:cs="Helvetica"/>
                <w:lang w:val="en-AU"/>
              </w:rPr>
              <w:t>Editor:</w:t>
            </w:r>
          </w:p>
        </w:tc>
        <w:tc>
          <w:tcPr>
            <w:tcW w:w="4536" w:type="dxa"/>
          </w:tcPr>
          <w:p w:rsidR="00A44C66" w:rsidRPr="00AE4E56" w:rsidRDefault="00A44C66" w:rsidP="006D69DB">
            <w:pPr>
              <w:pStyle w:val="AcknowledgementsImprint"/>
              <w:spacing w:before="0" w:after="0"/>
              <w:ind w:left="0"/>
              <w:rPr>
                <w:rFonts w:cs="Helvetica"/>
                <w:lang w:val="en-AU"/>
              </w:rPr>
            </w:pPr>
            <w:r w:rsidRPr="00AE4E56">
              <w:rPr>
                <w:rFonts w:cs="Helvetica"/>
                <w:lang w:val="en-AU"/>
              </w:rPr>
              <w:t>Jim Irwin</w:t>
            </w:r>
          </w:p>
        </w:tc>
      </w:tr>
      <w:tr w:rsidR="00753ECF" w:rsidRPr="00AE4E56" w:rsidTr="00957DBE">
        <w:trPr>
          <w:gridAfter w:val="1"/>
          <w:wAfter w:w="993" w:type="dxa"/>
        </w:trPr>
        <w:tc>
          <w:tcPr>
            <w:tcW w:w="2376" w:type="dxa"/>
          </w:tcPr>
          <w:p w:rsidR="00753ECF" w:rsidRPr="00AE4E56" w:rsidRDefault="00753ECF" w:rsidP="006D69DB">
            <w:pPr>
              <w:pStyle w:val="AcknowledgementsImprint"/>
              <w:spacing w:before="0" w:after="0"/>
              <w:ind w:left="0"/>
              <w:rPr>
                <w:rFonts w:cs="Helvetica"/>
                <w:lang w:val="en-AU"/>
              </w:rPr>
            </w:pPr>
            <w:r w:rsidRPr="00AE4E56">
              <w:rPr>
                <w:rFonts w:cs="Helvetica"/>
                <w:lang w:val="en-AU"/>
              </w:rPr>
              <w:t>DTP/Production:</w:t>
            </w:r>
          </w:p>
        </w:tc>
        <w:tc>
          <w:tcPr>
            <w:tcW w:w="4536" w:type="dxa"/>
          </w:tcPr>
          <w:p w:rsidR="00753ECF" w:rsidRPr="00AE4E56" w:rsidRDefault="00753ECF" w:rsidP="00A44C66">
            <w:pPr>
              <w:pStyle w:val="AcknowledgementsImprint"/>
              <w:spacing w:before="0" w:after="0"/>
              <w:ind w:left="0"/>
              <w:rPr>
                <w:rFonts w:cs="Helvetica"/>
                <w:lang w:val="en-AU"/>
              </w:rPr>
            </w:pPr>
            <w:r w:rsidRPr="00AE4E56">
              <w:rPr>
                <w:rFonts w:cs="Helvetica"/>
                <w:lang w:val="en-AU"/>
              </w:rPr>
              <w:t>Daniel Chee, Mai Vu</w:t>
            </w:r>
            <w:r w:rsidR="004C47A7">
              <w:rPr>
                <w:rFonts w:cs="Helvetica"/>
                <w:lang w:val="en-AU"/>
              </w:rPr>
              <w:t>, Kaly Quach</w:t>
            </w:r>
          </w:p>
        </w:tc>
      </w:tr>
    </w:tbl>
    <w:p w:rsidR="00753ECF" w:rsidRPr="00AE4E56" w:rsidRDefault="00753ECF" w:rsidP="00753ECF">
      <w:pPr>
        <w:pStyle w:val="BodyCopy-Introduction"/>
        <w:rPr>
          <w:rFonts w:cs="Helvetica"/>
          <w:noProof w:val="0"/>
          <w:lang w:val="en-AU"/>
        </w:rPr>
      </w:pPr>
    </w:p>
    <w:p w:rsidR="00D66456" w:rsidRPr="0012258E" w:rsidRDefault="00D66456" w:rsidP="00D6645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66456" w:rsidRPr="0012258E" w:rsidRDefault="00D66456" w:rsidP="00D66456">
      <w:pPr>
        <w:pStyle w:val="AcknowledgementsImprint"/>
        <w:rPr>
          <w:lang w:val="en-AU"/>
        </w:rPr>
      </w:pPr>
      <w:r w:rsidRPr="0012258E">
        <w:rPr>
          <w:lang w:val="en-AU"/>
        </w:rPr>
        <w:t xml:space="preserve">The ASEAN Secretariat is based in Jakarta, Indonesia. </w:t>
      </w:r>
    </w:p>
    <w:p w:rsidR="00D66456" w:rsidRPr="0012258E" w:rsidRDefault="00D66456" w:rsidP="00D66456">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D66456" w:rsidRPr="0012258E" w:rsidRDefault="00D66456" w:rsidP="00D66456">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D66456" w:rsidRPr="0012258E" w:rsidRDefault="00D66456" w:rsidP="00D6645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66456" w:rsidRPr="0012258E" w:rsidRDefault="00D66456" w:rsidP="00D66456">
      <w:pPr>
        <w:pStyle w:val="AcknowledgementsImprint"/>
        <w:rPr>
          <w:lang w:val="en-AU"/>
        </w:rPr>
      </w:pPr>
      <w:r w:rsidRPr="0012258E">
        <w:rPr>
          <w:lang w:val="en-AU"/>
        </w:rPr>
        <w:t xml:space="preserve">Copyright: Association of Southeast Asian Nations (ASEAN) 2013. </w:t>
      </w:r>
    </w:p>
    <w:p w:rsidR="00D66456" w:rsidRPr="0012258E" w:rsidRDefault="00D66456" w:rsidP="00D66456">
      <w:pPr>
        <w:pStyle w:val="AcknowledgementsImprint"/>
        <w:rPr>
          <w:lang w:val="en-AU"/>
        </w:rPr>
      </w:pPr>
      <w:r w:rsidRPr="0012258E">
        <w:rPr>
          <w:lang w:val="en-AU"/>
        </w:rPr>
        <w:t>All rights reserved.</w:t>
      </w:r>
    </w:p>
    <w:p w:rsidR="00D66456" w:rsidRPr="0012258E" w:rsidRDefault="00D66456" w:rsidP="00D66456">
      <w:pPr>
        <w:pStyle w:val="AcknowledgementsImprintBold"/>
        <w:jc w:val="both"/>
        <w:rPr>
          <w:lang w:val="en-AU"/>
        </w:rPr>
      </w:pPr>
      <w:r w:rsidRPr="0012258E">
        <w:rPr>
          <w:lang w:val="en-AU"/>
        </w:rPr>
        <w:t>Disclaimer</w:t>
      </w:r>
    </w:p>
    <w:p w:rsidR="00D66456" w:rsidRPr="0012258E" w:rsidRDefault="00D66456" w:rsidP="00D6645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66456" w:rsidRPr="00640A78" w:rsidRDefault="00D66456" w:rsidP="00D6645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D66456" w:rsidRPr="0012258E" w:rsidRDefault="00D66456" w:rsidP="00D66456">
      <w:pPr>
        <w:pStyle w:val="AcknowledgementsImprint"/>
        <w:rPr>
          <w:rStyle w:val="Hyperlink"/>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szCs w:val="18"/>
            <w:lang w:val="en-AU"/>
          </w:rPr>
          <w:t>http://creativecommons.org/licenses/by/2.0/deed.en</w:t>
        </w:r>
      </w:hyperlink>
    </w:p>
    <w:p w:rsidR="00753ECF" w:rsidRPr="00AE4E56" w:rsidRDefault="00753ECF" w:rsidP="00753ECF">
      <w:pPr>
        <w:pStyle w:val="AcknowledgementsImprint"/>
        <w:rPr>
          <w:rFonts w:cs="Helvetica"/>
          <w:lang w:val="en-AU"/>
        </w:rPr>
      </w:pPr>
      <w:r w:rsidRPr="00AE4E56">
        <w:rPr>
          <w:rFonts w:cs="Helvetica"/>
          <w:lang w:val="en-AU"/>
        </w:rPr>
        <w:t xml:space="preserve">File name: </w:t>
      </w:r>
      <w:r w:rsidR="006E7F63">
        <w:fldChar w:fldCharType="begin"/>
      </w:r>
      <w:r w:rsidR="006E7F63">
        <w:instrText xml:space="preserve"> FILENA</w:instrText>
      </w:r>
      <w:r w:rsidR="006E7F63">
        <w:instrText xml:space="preserve">ME   \* MERGEFORMAT </w:instrText>
      </w:r>
      <w:r w:rsidR="006E7F63">
        <w:fldChar w:fldCharType="separate"/>
      </w:r>
      <w:r w:rsidR="004C47A7" w:rsidRPr="004C47A7">
        <w:rPr>
          <w:rFonts w:cs="Helvetica"/>
          <w:noProof/>
          <w:lang w:val="en-AU"/>
        </w:rPr>
        <w:t>AM_Apply safety proc handling food_FN</w:t>
      </w:r>
      <w:r w:rsidR="004C47A7">
        <w:rPr>
          <w:noProof/>
        </w:rPr>
        <w:t>_020114</w:t>
      </w:r>
      <w:r w:rsidR="006E7F63">
        <w:rPr>
          <w:noProof/>
        </w:rPr>
        <w:fldChar w:fldCharType="end"/>
      </w:r>
    </w:p>
    <w:p w:rsidR="00753ECF" w:rsidRPr="00AE4E56" w:rsidRDefault="00753ECF" w:rsidP="008051AE">
      <w:pPr>
        <w:rPr>
          <w:rFonts w:ascii="Helvetica" w:hAnsi="Helvetica" w:cs="Helvetica"/>
        </w:rPr>
      </w:pPr>
    </w:p>
    <w:p w:rsidR="00035F31" w:rsidRPr="00AE4E56" w:rsidRDefault="00035F31" w:rsidP="008051AE">
      <w:pPr>
        <w:rPr>
          <w:rFonts w:ascii="Helvetica" w:hAnsi="Helvetica" w:cs="Helvetica"/>
        </w:rPr>
        <w:sectPr w:rsidR="00035F31" w:rsidRPr="00AE4E56">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E4E56" w:rsidTr="00957DBE">
        <w:tc>
          <w:tcPr>
            <w:tcW w:w="5495" w:type="dxa"/>
          </w:tcPr>
          <w:p w:rsidR="00957DBE" w:rsidRPr="00AE4E56" w:rsidRDefault="00957DBE" w:rsidP="008051AE">
            <w:pPr>
              <w:rPr>
                <w:rFonts w:ascii="Helvetica" w:hAnsi="Helvetica" w:cs="Helvetica"/>
              </w:rPr>
            </w:pPr>
            <w:r w:rsidRPr="00AE4E56">
              <w:rPr>
                <w:rFonts w:ascii="Helvetica" w:hAnsi="Helvetica" w:cs="Helvetica"/>
                <w:noProof/>
                <w:lang w:val="en-US" w:eastAsia="en-US"/>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AE4E56">
              <w:rPr>
                <w:rFonts w:ascii="Helvetica" w:hAnsi="Helvetica" w:cs="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AE4E56">
              <w:rPr>
                <w:rFonts w:ascii="Helvetica" w:hAnsi="Helvetica" w:cs="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AE4E56" w:rsidRDefault="00753ECF" w:rsidP="00753ECF">
      <w:pPr>
        <w:pStyle w:val="TableofContents"/>
        <w:rPr>
          <w:rFonts w:cs="Helvetica"/>
        </w:rPr>
      </w:pPr>
      <w:r w:rsidRPr="00AE4E56">
        <w:rPr>
          <w:rFonts w:cs="Helvetica"/>
        </w:rPr>
        <w:t>Table of Contents</w:t>
      </w:r>
    </w:p>
    <w:p w:rsidR="00F47A30" w:rsidRDefault="00580CF7">
      <w:pPr>
        <w:pStyle w:val="TOC1"/>
        <w:tabs>
          <w:tab w:val="right" w:leader="dot" w:pos="9016"/>
        </w:tabs>
        <w:rPr>
          <w:rFonts w:asciiTheme="minorHAnsi" w:hAnsiTheme="minorHAnsi"/>
          <w:noProof/>
        </w:rPr>
      </w:pPr>
      <w:r w:rsidRPr="00AE4E56">
        <w:rPr>
          <w:rFonts w:cs="Helvetica"/>
        </w:rPr>
        <w:fldChar w:fldCharType="begin"/>
      </w:r>
      <w:r w:rsidR="00035F31" w:rsidRPr="00AE4E56">
        <w:rPr>
          <w:rFonts w:cs="Helvetica"/>
        </w:rPr>
        <w:instrText xml:space="preserve"> TOC \o "1-1" \h \z \u </w:instrText>
      </w:r>
      <w:r w:rsidRPr="00AE4E56">
        <w:rPr>
          <w:rFonts w:cs="Helvetica"/>
        </w:rPr>
        <w:fldChar w:fldCharType="separate"/>
      </w:r>
      <w:hyperlink w:anchor="_Toc376438307" w:history="1">
        <w:r w:rsidR="00F47A30" w:rsidRPr="00087315">
          <w:rPr>
            <w:rStyle w:val="Hyperlink"/>
            <w:rFonts w:cs="Helvetica"/>
            <w:noProof/>
          </w:rPr>
          <w:t>Competency Based Assessment (CBA) – An introduction for assessors</w:t>
        </w:r>
        <w:r w:rsidR="00F47A30">
          <w:rPr>
            <w:noProof/>
            <w:webHidden/>
          </w:rPr>
          <w:tab/>
        </w:r>
        <w:r w:rsidR="00F47A30">
          <w:rPr>
            <w:noProof/>
            <w:webHidden/>
          </w:rPr>
          <w:fldChar w:fldCharType="begin"/>
        </w:r>
        <w:r w:rsidR="00F47A30">
          <w:rPr>
            <w:noProof/>
            <w:webHidden/>
          </w:rPr>
          <w:instrText xml:space="preserve"> PAGEREF _Toc376438307 \h </w:instrText>
        </w:r>
        <w:r w:rsidR="00F47A30">
          <w:rPr>
            <w:noProof/>
            <w:webHidden/>
          </w:rPr>
        </w:r>
        <w:r w:rsidR="00F47A30">
          <w:rPr>
            <w:noProof/>
            <w:webHidden/>
          </w:rPr>
          <w:fldChar w:fldCharType="separate"/>
        </w:r>
        <w:r w:rsidR="00F47A30">
          <w:rPr>
            <w:noProof/>
            <w:webHidden/>
          </w:rPr>
          <w:t>1</w:t>
        </w:r>
        <w:r w:rsidR="00F47A30">
          <w:rPr>
            <w:noProof/>
            <w:webHidden/>
          </w:rPr>
          <w:fldChar w:fldCharType="end"/>
        </w:r>
      </w:hyperlink>
    </w:p>
    <w:p w:rsidR="00F47A30" w:rsidRDefault="006E7F63">
      <w:pPr>
        <w:pStyle w:val="TOC1"/>
        <w:tabs>
          <w:tab w:val="right" w:leader="dot" w:pos="9016"/>
        </w:tabs>
        <w:rPr>
          <w:rFonts w:asciiTheme="minorHAnsi" w:hAnsiTheme="minorHAnsi"/>
          <w:noProof/>
        </w:rPr>
      </w:pPr>
      <w:hyperlink w:anchor="_Toc376438308" w:history="1">
        <w:r w:rsidR="00F47A30" w:rsidRPr="00087315">
          <w:rPr>
            <w:rStyle w:val="Hyperlink"/>
            <w:rFonts w:cs="Helvetica"/>
            <w:noProof/>
          </w:rPr>
          <w:t>Competency Standard</w:t>
        </w:r>
        <w:r w:rsidR="00F47A30">
          <w:rPr>
            <w:noProof/>
            <w:webHidden/>
          </w:rPr>
          <w:tab/>
        </w:r>
        <w:r w:rsidR="00F47A30">
          <w:rPr>
            <w:noProof/>
            <w:webHidden/>
          </w:rPr>
          <w:fldChar w:fldCharType="begin"/>
        </w:r>
        <w:r w:rsidR="00F47A30">
          <w:rPr>
            <w:noProof/>
            <w:webHidden/>
          </w:rPr>
          <w:instrText xml:space="preserve"> PAGEREF _Toc376438308 \h </w:instrText>
        </w:r>
        <w:r w:rsidR="00F47A30">
          <w:rPr>
            <w:noProof/>
            <w:webHidden/>
          </w:rPr>
        </w:r>
        <w:r w:rsidR="00F47A30">
          <w:rPr>
            <w:noProof/>
            <w:webHidden/>
          </w:rPr>
          <w:fldChar w:fldCharType="separate"/>
        </w:r>
        <w:r w:rsidR="00F47A30">
          <w:rPr>
            <w:noProof/>
            <w:webHidden/>
          </w:rPr>
          <w:t>11</w:t>
        </w:r>
        <w:r w:rsidR="00F47A30">
          <w:rPr>
            <w:noProof/>
            <w:webHidden/>
          </w:rPr>
          <w:fldChar w:fldCharType="end"/>
        </w:r>
      </w:hyperlink>
    </w:p>
    <w:p w:rsidR="00F47A30" w:rsidRDefault="006E7F63">
      <w:pPr>
        <w:pStyle w:val="TOC1"/>
        <w:tabs>
          <w:tab w:val="right" w:leader="dot" w:pos="9016"/>
        </w:tabs>
        <w:rPr>
          <w:rFonts w:asciiTheme="minorHAnsi" w:hAnsiTheme="minorHAnsi"/>
          <w:noProof/>
        </w:rPr>
      </w:pPr>
      <w:hyperlink w:anchor="_Toc376438309" w:history="1">
        <w:r w:rsidR="00F47A30" w:rsidRPr="00087315">
          <w:rPr>
            <w:rStyle w:val="Hyperlink"/>
            <w:rFonts w:cs="Helvetica"/>
            <w:noProof/>
          </w:rPr>
          <w:t>Oral Questions</w:t>
        </w:r>
        <w:r w:rsidR="00F47A30">
          <w:rPr>
            <w:noProof/>
            <w:webHidden/>
          </w:rPr>
          <w:tab/>
        </w:r>
        <w:r w:rsidR="00F47A30">
          <w:rPr>
            <w:noProof/>
            <w:webHidden/>
          </w:rPr>
          <w:fldChar w:fldCharType="begin"/>
        </w:r>
        <w:r w:rsidR="00F47A30">
          <w:rPr>
            <w:noProof/>
            <w:webHidden/>
          </w:rPr>
          <w:instrText xml:space="preserve"> PAGEREF _Toc376438309 \h </w:instrText>
        </w:r>
        <w:r w:rsidR="00F47A30">
          <w:rPr>
            <w:noProof/>
            <w:webHidden/>
          </w:rPr>
        </w:r>
        <w:r w:rsidR="00F47A30">
          <w:rPr>
            <w:noProof/>
            <w:webHidden/>
          </w:rPr>
          <w:fldChar w:fldCharType="separate"/>
        </w:r>
        <w:r w:rsidR="00F47A30">
          <w:rPr>
            <w:noProof/>
            <w:webHidden/>
          </w:rPr>
          <w:t>17</w:t>
        </w:r>
        <w:r w:rsidR="00F47A30">
          <w:rPr>
            <w:noProof/>
            <w:webHidden/>
          </w:rPr>
          <w:fldChar w:fldCharType="end"/>
        </w:r>
      </w:hyperlink>
    </w:p>
    <w:p w:rsidR="00F47A30" w:rsidRDefault="006E7F63">
      <w:pPr>
        <w:pStyle w:val="TOC1"/>
        <w:tabs>
          <w:tab w:val="right" w:leader="dot" w:pos="9016"/>
        </w:tabs>
        <w:rPr>
          <w:rFonts w:asciiTheme="minorHAnsi" w:hAnsiTheme="minorHAnsi"/>
          <w:noProof/>
        </w:rPr>
      </w:pPr>
      <w:hyperlink w:anchor="_Toc376438310" w:history="1">
        <w:r w:rsidR="00F47A30" w:rsidRPr="00087315">
          <w:rPr>
            <w:rStyle w:val="Hyperlink"/>
            <w:rFonts w:cs="Helvetica"/>
            <w:noProof/>
          </w:rPr>
          <w:t>Written Questions</w:t>
        </w:r>
        <w:r w:rsidR="00F47A30">
          <w:rPr>
            <w:noProof/>
            <w:webHidden/>
          </w:rPr>
          <w:tab/>
        </w:r>
        <w:r w:rsidR="00F47A30">
          <w:rPr>
            <w:noProof/>
            <w:webHidden/>
          </w:rPr>
          <w:fldChar w:fldCharType="begin"/>
        </w:r>
        <w:r w:rsidR="00F47A30">
          <w:rPr>
            <w:noProof/>
            <w:webHidden/>
          </w:rPr>
          <w:instrText xml:space="preserve"> PAGEREF _Toc376438310 \h </w:instrText>
        </w:r>
        <w:r w:rsidR="00F47A30">
          <w:rPr>
            <w:noProof/>
            <w:webHidden/>
          </w:rPr>
        </w:r>
        <w:r w:rsidR="00F47A30">
          <w:rPr>
            <w:noProof/>
            <w:webHidden/>
          </w:rPr>
          <w:fldChar w:fldCharType="separate"/>
        </w:r>
        <w:r w:rsidR="00F47A30">
          <w:rPr>
            <w:noProof/>
            <w:webHidden/>
          </w:rPr>
          <w:t>23</w:t>
        </w:r>
        <w:r w:rsidR="00F47A30">
          <w:rPr>
            <w:noProof/>
            <w:webHidden/>
          </w:rPr>
          <w:fldChar w:fldCharType="end"/>
        </w:r>
      </w:hyperlink>
    </w:p>
    <w:p w:rsidR="00F47A30" w:rsidRDefault="006E7F63">
      <w:pPr>
        <w:pStyle w:val="TOC1"/>
        <w:tabs>
          <w:tab w:val="right" w:leader="dot" w:pos="9016"/>
        </w:tabs>
        <w:rPr>
          <w:rFonts w:asciiTheme="minorHAnsi" w:hAnsiTheme="minorHAnsi"/>
          <w:noProof/>
        </w:rPr>
      </w:pPr>
      <w:hyperlink w:anchor="_Toc376438311" w:history="1">
        <w:r w:rsidR="00F47A30" w:rsidRPr="00087315">
          <w:rPr>
            <w:rStyle w:val="Hyperlink"/>
            <w:rFonts w:cs="Helvetica"/>
            <w:noProof/>
          </w:rPr>
          <w:t>Answers to Written Questions</w:t>
        </w:r>
        <w:r w:rsidR="00F47A30">
          <w:rPr>
            <w:noProof/>
            <w:webHidden/>
          </w:rPr>
          <w:tab/>
        </w:r>
        <w:r w:rsidR="00F47A30">
          <w:rPr>
            <w:noProof/>
            <w:webHidden/>
          </w:rPr>
          <w:fldChar w:fldCharType="begin"/>
        </w:r>
        <w:r w:rsidR="00F47A30">
          <w:rPr>
            <w:noProof/>
            <w:webHidden/>
          </w:rPr>
          <w:instrText xml:space="preserve"> PAGEREF _Toc376438311 \h </w:instrText>
        </w:r>
        <w:r w:rsidR="00F47A30">
          <w:rPr>
            <w:noProof/>
            <w:webHidden/>
          </w:rPr>
        </w:r>
        <w:r w:rsidR="00F47A30">
          <w:rPr>
            <w:noProof/>
            <w:webHidden/>
          </w:rPr>
          <w:fldChar w:fldCharType="separate"/>
        </w:r>
        <w:r w:rsidR="00F47A30">
          <w:rPr>
            <w:noProof/>
            <w:webHidden/>
          </w:rPr>
          <w:t>31</w:t>
        </w:r>
        <w:r w:rsidR="00F47A30">
          <w:rPr>
            <w:noProof/>
            <w:webHidden/>
          </w:rPr>
          <w:fldChar w:fldCharType="end"/>
        </w:r>
      </w:hyperlink>
    </w:p>
    <w:p w:rsidR="00F47A30" w:rsidRDefault="006E7F63">
      <w:pPr>
        <w:pStyle w:val="TOC1"/>
        <w:tabs>
          <w:tab w:val="right" w:leader="dot" w:pos="9016"/>
        </w:tabs>
        <w:rPr>
          <w:rFonts w:asciiTheme="minorHAnsi" w:hAnsiTheme="minorHAnsi"/>
          <w:noProof/>
        </w:rPr>
      </w:pPr>
      <w:hyperlink w:anchor="_Toc376438312" w:history="1">
        <w:r w:rsidR="00F47A30" w:rsidRPr="00087315">
          <w:rPr>
            <w:rStyle w:val="Hyperlink"/>
            <w:rFonts w:cs="Helvetica"/>
            <w:noProof/>
          </w:rPr>
          <w:t>Observation Checklist</w:t>
        </w:r>
        <w:r w:rsidR="00F47A30">
          <w:rPr>
            <w:noProof/>
            <w:webHidden/>
          </w:rPr>
          <w:tab/>
        </w:r>
        <w:r w:rsidR="00F47A30">
          <w:rPr>
            <w:noProof/>
            <w:webHidden/>
          </w:rPr>
          <w:fldChar w:fldCharType="begin"/>
        </w:r>
        <w:r w:rsidR="00F47A30">
          <w:rPr>
            <w:noProof/>
            <w:webHidden/>
          </w:rPr>
          <w:instrText xml:space="preserve"> PAGEREF _Toc376438312 \h </w:instrText>
        </w:r>
        <w:r w:rsidR="00F47A30">
          <w:rPr>
            <w:noProof/>
            <w:webHidden/>
          </w:rPr>
        </w:r>
        <w:r w:rsidR="00F47A30">
          <w:rPr>
            <w:noProof/>
            <w:webHidden/>
          </w:rPr>
          <w:fldChar w:fldCharType="separate"/>
        </w:r>
        <w:r w:rsidR="00F47A30">
          <w:rPr>
            <w:noProof/>
            <w:webHidden/>
          </w:rPr>
          <w:t>41</w:t>
        </w:r>
        <w:r w:rsidR="00F47A30">
          <w:rPr>
            <w:noProof/>
            <w:webHidden/>
          </w:rPr>
          <w:fldChar w:fldCharType="end"/>
        </w:r>
      </w:hyperlink>
    </w:p>
    <w:p w:rsidR="00F47A30" w:rsidRDefault="006E7F63">
      <w:pPr>
        <w:pStyle w:val="TOC1"/>
        <w:tabs>
          <w:tab w:val="right" w:leader="dot" w:pos="9016"/>
        </w:tabs>
        <w:rPr>
          <w:rFonts w:asciiTheme="minorHAnsi" w:hAnsiTheme="minorHAnsi"/>
          <w:noProof/>
        </w:rPr>
      </w:pPr>
      <w:hyperlink w:anchor="_Toc376438313" w:history="1">
        <w:r w:rsidR="00F47A30" w:rsidRPr="00087315">
          <w:rPr>
            <w:rStyle w:val="Hyperlink"/>
            <w:rFonts w:cs="Helvetica"/>
            <w:noProof/>
          </w:rPr>
          <w:t>Third Party Statement</w:t>
        </w:r>
        <w:r w:rsidR="00F47A30">
          <w:rPr>
            <w:noProof/>
            <w:webHidden/>
          </w:rPr>
          <w:tab/>
        </w:r>
        <w:r w:rsidR="00F47A30">
          <w:rPr>
            <w:noProof/>
            <w:webHidden/>
          </w:rPr>
          <w:fldChar w:fldCharType="begin"/>
        </w:r>
        <w:r w:rsidR="00F47A30">
          <w:rPr>
            <w:noProof/>
            <w:webHidden/>
          </w:rPr>
          <w:instrText xml:space="preserve"> PAGEREF _Toc376438313 \h </w:instrText>
        </w:r>
        <w:r w:rsidR="00F47A30">
          <w:rPr>
            <w:noProof/>
            <w:webHidden/>
          </w:rPr>
        </w:r>
        <w:r w:rsidR="00F47A30">
          <w:rPr>
            <w:noProof/>
            <w:webHidden/>
          </w:rPr>
          <w:fldChar w:fldCharType="separate"/>
        </w:r>
        <w:r w:rsidR="00F47A30">
          <w:rPr>
            <w:noProof/>
            <w:webHidden/>
          </w:rPr>
          <w:t>45</w:t>
        </w:r>
        <w:r w:rsidR="00F47A30">
          <w:rPr>
            <w:noProof/>
            <w:webHidden/>
          </w:rPr>
          <w:fldChar w:fldCharType="end"/>
        </w:r>
      </w:hyperlink>
    </w:p>
    <w:p w:rsidR="00F47A30" w:rsidRDefault="006E7F63">
      <w:pPr>
        <w:pStyle w:val="TOC1"/>
        <w:tabs>
          <w:tab w:val="right" w:leader="dot" w:pos="9016"/>
        </w:tabs>
        <w:rPr>
          <w:rFonts w:asciiTheme="minorHAnsi" w:hAnsiTheme="minorHAnsi"/>
          <w:noProof/>
        </w:rPr>
      </w:pPr>
      <w:hyperlink w:anchor="_Toc376438314" w:history="1">
        <w:r w:rsidR="00F47A30" w:rsidRPr="00087315">
          <w:rPr>
            <w:rStyle w:val="Hyperlink"/>
            <w:rFonts w:cs="Helvetica"/>
            <w:noProof/>
          </w:rPr>
          <w:t>Competency Recording Sheet</w:t>
        </w:r>
        <w:r w:rsidR="00F47A30">
          <w:rPr>
            <w:noProof/>
            <w:webHidden/>
          </w:rPr>
          <w:tab/>
        </w:r>
        <w:r w:rsidR="00F47A30">
          <w:rPr>
            <w:noProof/>
            <w:webHidden/>
          </w:rPr>
          <w:fldChar w:fldCharType="begin"/>
        </w:r>
        <w:r w:rsidR="00F47A30">
          <w:rPr>
            <w:noProof/>
            <w:webHidden/>
          </w:rPr>
          <w:instrText xml:space="preserve"> PAGEREF _Toc376438314 \h </w:instrText>
        </w:r>
        <w:r w:rsidR="00F47A30">
          <w:rPr>
            <w:noProof/>
            <w:webHidden/>
          </w:rPr>
        </w:r>
        <w:r w:rsidR="00F47A30">
          <w:rPr>
            <w:noProof/>
            <w:webHidden/>
          </w:rPr>
          <w:fldChar w:fldCharType="separate"/>
        </w:r>
        <w:r w:rsidR="00F47A30">
          <w:rPr>
            <w:noProof/>
            <w:webHidden/>
          </w:rPr>
          <w:t>47</w:t>
        </w:r>
        <w:r w:rsidR="00F47A30">
          <w:rPr>
            <w:noProof/>
            <w:webHidden/>
          </w:rPr>
          <w:fldChar w:fldCharType="end"/>
        </w:r>
      </w:hyperlink>
    </w:p>
    <w:p w:rsidR="00753ECF" w:rsidRPr="00AE4E56" w:rsidRDefault="00580CF7" w:rsidP="00AA3FAB">
      <w:pPr>
        <w:pStyle w:val="BodyCopy"/>
        <w:rPr>
          <w:rFonts w:cs="Helvetica"/>
          <w:lang w:val="en-AU"/>
        </w:rPr>
      </w:pPr>
      <w:r w:rsidRPr="00AE4E56">
        <w:rPr>
          <w:rFonts w:cs="Helvetica"/>
          <w:lang w:val="en-AU"/>
        </w:rPr>
        <w:fldChar w:fldCharType="end"/>
      </w:r>
      <w:r w:rsidR="00753ECF" w:rsidRPr="00AE4E56">
        <w:rPr>
          <w:rFonts w:cs="Helvetica"/>
          <w:lang w:val="en-AU"/>
        </w:rPr>
        <w:br w:type="page"/>
      </w:r>
    </w:p>
    <w:p w:rsidR="00AA3FAB" w:rsidRPr="00AE4E56" w:rsidRDefault="008515CA" w:rsidP="00AA3FAB">
      <w:pPr>
        <w:pStyle w:val="BodyCopy"/>
        <w:rPr>
          <w:rFonts w:cs="Helvetica"/>
          <w:lang w:val="en-AU"/>
        </w:rPr>
        <w:sectPr w:rsidR="00AA3FAB" w:rsidRPr="00AE4E56" w:rsidSect="004C47A7">
          <w:footerReference w:type="even" r:id="rId22"/>
          <w:footerReference w:type="default" r:id="rId23"/>
          <w:pgSz w:w="11906" w:h="16838" w:code="9"/>
          <w:pgMar w:top="1440" w:right="1440" w:bottom="1440" w:left="1440" w:header="709" w:footer="407" w:gutter="0"/>
          <w:cols w:space="708"/>
          <w:docGrid w:linePitch="360"/>
        </w:sectPr>
      </w:pPr>
      <w:r w:rsidRPr="00AE4E56">
        <w:rPr>
          <w:rFonts w:cs="Helvetica"/>
          <w:lang w:val="en-AU"/>
        </w:rPr>
        <w:lastRenderedPageBreak/>
        <w:t xml:space="preserve"> </w:t>
      </w:r>
    </w:p>
    <w:p w:rsidR="004E1B78" w:rsidRPr="00AE4E56" w:rsidRDefault="004E1B78" w:rsidP="004E1B78">
      <w:pPr>
        <w:pStyle w:val="Heading1"/>
        <w:rPr>
          <w:rFonts w:cs="Helvetica"/>
          <w:lang w:val="en-AU"/>
        </w:rPr>
      </w:pPr>
      <w:bookmarkStart w:id="4" w:name="_Toc334519703"/>
      <w:bookmarkStart w:id="5" w:name="_Toc376438307"/>
      <w:r w:rsidRPr="00AE4E56">
        <w:rPr>
          <w:rFonts w:cs="Helvetica"/>
          <w:lang w:val="en-AU"/>
        </w:rPr>
        <w:lastRenderedPageBreak/>
        <w:t>Competency Based Assessment (CBA) – An introduction for assessors</w:t>
      </w:r>
      <w:bookmarkEnd w:id="4"/>
      <w:bookmarkEnd w:id="5"/>
    </w:p>
    <w:p w:rsidR="00F47A30" w:rsidRPr="00F47A30" w:rsidRDefault="00F47A30" w:rsidP="00F47A30">
      <w:pPr>
        <w:pStyle w:val="BodyCopy"/>
      </w:pPr>
      <w:r w:rsidRPr="00F47A30">
        <w:t>Assessment is the process of identifying a participant’s current knowledge, skills and attitudes sets against all elements of competency within a unit of competency.</w:t>
      </w:r>
    </w:p>
    <w:p w:rsidR="00F47A30" w:rsidRPr="00970A74" w:rsidRDefault="00F47A30" w:rsidP="00F47A30">
      <w:pPr>
        <w:pStyle w:val="Heading4"/>
      </w:pPr>
      <w:r w:rsidRPr="00970A74">
        <w:t xml:space="preserve">Suggested </w:t>
      </w:r>
      <w:r>
        <w:t>A</w:t>
      </w:r>
      <w:r w:rsidRPr="00970A74">
        <w:t xml:space="preserve">ssessment </w:t>
      </w:r>
      <w:r>
        <w:t>M</w:t>
      </w:r>
      <w:r w:rsidRPr="00970A74">
        <w:t>ethods</w:t>
      </w:r>
    </w:p>
    <w:p w:rsidR="00F47A30" w:rsidRPr="009964A4" w:rsidRDefault="00F47A30" w:rsidP="00F47A30">
      <w:pPr>
        <w:pStyle w:val="BodyCopy"/>
      </w:pPr>
      <w:r w:rsidRPr="009964A4">
        <w:t>For each unit of competency a number of assessment tools have been identified including:</w:t>
      </w:r>
    </w:p>
    <w:p w:rsidR="00F47A30" w:rsidRPr="009964A4" w:rsidRDefault="00F47A30" w:rsidP="00F47A30">
      <w:pPr>
        <w:pStyle w:val="Bullet1"/>
        <w:ind w:left="357" w:hanging="357"/>
      </w:pPr>
      <w:r w:rsidRPr="009964A4">
        <w:t>Work Projects</w:t>
      </w:r>
    </w:p>
    <w:p w:rsidR="00F47A30" w:rsidRPr="009964A4" w:rsidRDefault="00F47A30" w:rsidP="00F47A30">
      <w:pPr>
        <w:pStyle w:val="Bullet1"/>
        <w:ind w:left="357" w:hanging="357"/>
      </w:pPr>
      <w:r w:rsidRPr="009964A4">
        <w:t>Oral Questions</w:t>
      </w:r>
    </w:p>
    <w:p w:rsidR="00F47A30" w:rsidRPr="009964A4" w:rsidRDefault="00F47A30" w:rsidP="00F47A30">
      <w:pPr>
        <w:pStyle w:val="Bullet1"/>
        <w:ind w:left="357" w:hanging="357"/>
      </w:pPr>
      <w:r w:rsidRPr="009964A4">
        <w:t>Written Questions</w:t>
      </w:r>
    </w:p>
    <w:p w:rsidR="00F47A30" w:rsidRPr="009964A4" w:rsidRDefault="00F47A30" w:rsidP="00F47A30">
      <w:pPr>
        <w:pStyle w:val="Bullet1"/>
        <w:ind w:left="357" w:hanging="357"/>
      </w:pPr>
      <w:r w:rsidRPr="009964A4">
        <w:t>Third Party Statements</w:t>
      </w:r>
    </w:p>
    <w:p w:rsidR="00F47A30" w:rsidRPr="009964A4" w:rsidRDefault="00F47A30" w:rsidP="00F47A30">
      <w:pPr>
        <w:pStyle w:val="Bullet1"/>
        <w:ind w:left="357" w:hanging="357"/>
      </w:pPr>
      <w:r w:rsidRPr="009964A4">
        <w:t>Observation Checklists.</w:t>
      </w:r>
    </w:p>
    <w:p w:rsidR="00F47A30" w:rsidRPr="009964A4" w:rsidRDefault="00F47A30" w:rsidP="00F47A30">
      <w:pPr>
        <w:pStyle w:val="BodyCopy"/>
      </w:pPr>
      <w:r w:rsidRPr="009964A4">
        <w:t>Instructions and Evidence Recording Sheets have been identified in this Assessment Manual for use by Assessors.</w:t>
      </w:r>
    </w:p>
    <w:p w:rsidR="00F47A30" w:rsidRPr="009964A4" w:rsidRDefault="00F47A30" w:rsidP="00F47A30">
      <w:pPr>
        <w:pStyle w:val="Heading4"/>
      </w:pPr>
      <w:r w:rsidRPr="009964A4">
        <w:t xml:space="preserve">Alternative </w:t>
      </w:r>
      <w:r>
        <w:t>A</w:t>
      </w:r>
      <w:r w:rsidRPr="009964A4">
        <w:t xml:space="preserve">ssessment </w:t>
      </w:r>
      <w:r>
        <w:t>M</w:t>
      </w:r>
      <w:r w:rsidRPr="009964A4">
        <w:t>ethods</w:t>
      </w:r>
    </w:p>
    <w:p w:rsidR="00F47A30" w:rsidRPr="009964A4" w:rsidRDefault="00F47A30" w:rsidP="00F47A30">
      <w:pPr>
        <w:pStyle w:val="BodyCopy"/>
      </w:pPr>
      <w:r w:rsidRPr="009964A4">
        <w:t>Whilst the above mentioned assessment methods are suggested assessment methods, the assessor may use an alternate method of assessment taking into account:</w:t>
      </w:r>
    </w:p>
    <w:p w:rsidR="00F47A30" w:rsidRPr="009964A4" w:rsidRDefault="00F47A30" w:rsidP="00F47A30">
      <w:pPr>
        <w:pStyle w:val="BodyCopy"/>
        <w:numPr>
          <w:ilvl w:val="0"/>
          <w:numId w:val="17"/>
        </w:numPr>
        <w:spacing w:before="120"/>
        <w:ind w:left="357" w:hanging="357"/>
      </w:pPr>
      <w:r w:rsidRPr="009964A4">
        <w:t>The nature of the unit</w:t>
      </w:r>
    </w:p>
    <w:p w:rsidR="00F47A30" w:rsidRPr="009964A4" w:rsidRDefault="00F47A30" w:rsidP="00F47A30">
      <w:pPr>
        <w:pStyle w:val="BodyCopy"/>
        <w:numPr>
          <w:ilvl w:val="0"/>
          <w:numId w:val="17"/>
        </w:numPr>
        <w:spacing w:before="120"/>
        <w:ind w:left="357" w:hanging="357"/>
      </w:pPr>
      <w:r w:rsidRPr="00276E8A">
        <w:t>The</w:t>
      </w:r>
      <w:r w:rsidRPr="009964A4">
        <w:t xml:space="preserve"> strengths of participants</w:t>
      </w:r>
    </w:p>
    <w:p w:rsidR="00F47A30" w:rsidRPr="009964A4" w:rsidRDefault="00F47A30" w:rsidP="00F47A30">
      <w:pPr>
        <w:pStyle w:val="BodyCopy"/>
        <w:numPr>
          <w:ilvl w:val="0"/>
          <w:numId w:val="17"/>
        </w:numPr>
        <w:spacing w:before="120"/>
        <w:ind w:left="357" w:hanging="357"/>
      </w:pPr>
      <w:r w:rsidRPr="009964A4">
        <w:t>The number of participants in the class</w:t>
      </w:r>
    </w:p>
    <w:p w:rsidR="00F47A30" w:rsidRPr="009964A4" w:rsidRDefault="00F47A30" w:rsidP="00F47A30">
      <w:pPr>
        <w:pStyle w:val="BodyCopy"/>
        <w:numPr>
          <w:ilvl w:val="0"/>
          <w:numId w:val="17"/>
        </w:numPr>
        <w:spacing w:before="120"/>
        <w:ind w:left="357" w:hanging="357"/>
      </w:pPr>
      <w:r w:rsidRPr="009964A4">
        <w:t>Time required to complete assessments</w:t>
      </w:r>
    </w:p>
    <w:p w:rsidR="00F47A30" w:rsidRPr="009964A4" w:rsidRDefault="00F47A30" w:rsidP="00F47A30">
      <w:pPr>
        <w:pStyle w:val="BodyCopy"/>
        <w:numPr>
          <w:ilvl w:val="0"/>
          <w:numId w:val="17"/>
        </w:numPr>
        <w:spacing w:before="120"/>
        <w:ind w:left="357" w:hanging="357"/>
      </w:pPr>
      <w:r w:rsidRPr="009964A4">
        <w:t>Time dedicated to assessment</w:t>
      </w:r>
    </w:p>
    <w:p w:rsidR="00F47A30" w:rsidRPr="009964A4" w:rsidRDefault="00F47A30" w:rsidP="00F47A30">
      <w:pPr>
        <w:pStyle w:val="BodyCopy"/>
        <w:numPr>
          <w:ilvl w:val="0"/>
          <w:numId w:val="17"/>
        </w:numPr>
        <w:spacing w:before="120"/>
        <w:ind w:left="357" w:hanging="357"/>
      </w:pPr>
      <w:r w:rsidRPr="009964A4">
        <w:t>Equipment and resources required.</w:t>
      </w:r>
    </w:p>
    <w:p w:rsidR="00F47A30" w:rsidRPr="009964A4" w:rsidRDefault="00F47A30" w:rsidP="00F47A30">
      <w:pPr>
        <w:pStyle w:val="BodyCopy"/>
      </w:pPr>
      <w:r w:rsidRPr="009964A4">
        <w:t>Alternate assessment methods include:</w:t>
      </w:r>
    </w:p>
    <w:p w:rsidR="00F47A30" w:rsidRPr="009964A4" w:rsidRDefault="00F47A30" w:rsidP="00F47A30">
      <w:pPr>
        <w:pStyle w:val="Bullet1"/>
        <w:ind w:left="357" w:hanging="357"/>
      </w:pPr>
      <w:r w:rsidRPr="009964A4">
        <w:t>Practical demonstrations</w:t>
      </w:r>
    </w:p>
    <w:p w:rsidR="00F47A30" w:rsidRPr="009964A4" w:rsidRDefault="00F47A30" w:rsidP="00F47A30">
      <w:pPr>
        <w:pStyle w:val="Bullet1"/>
        <w:ind w:left="357" w:hanging="357"/>
      </w:pPr>
      <w:r w:rsidRPr="009964A4">
        <w:t>Practical demonstrations in simulated work conditions</w:t>
      </w:r>
    </w:p>
    <w:p w:rsidR="00F47A30" w:rsidRPr="009964A4" w:rsidRDefault="00F47A30" w:rsidP="00F47A30">
      <w:pPr>
        <w:pStyle w:val="Bullet1"/>
        <w:ind w:left="357" w:hanging="357"/>
      </w:pPr>
      <w:r w:rsidRPr="009964A4">
        <w:t>Problem solving</w:t>
      </w:r>
    </w:p>
    <w:p w:rsidR="00F47A30" w:rsidRPr="009964A4" w:rsidRDefault="00F47A30" w:rsidP="00F47A30">
      <w:pPr>
        <w:pStyle w:val="Bullet1"/>
        <w:ind w:left="357" w:hanging="357"/>
      </w:pPr>
      <w:r w:rsidRPr="009964A4">
        <w:t xml:space="preserve">Portfolios of evidence </w:t>
      </w:r>
    </w:p>
    <w:p w:rsidR="00F47A30" w:rsidRPr="009964A4" w:rsidRDefault="00F47A30" w:rsidP="00F47A30">
      <w:pPr>
        <w:pStyle w:val="Bullet1"/>
        <w:ind w:left="357" w:hanging="357"/>
      </w:pPr>
      <w:r w:rsidRPr="009964A4">
        <w:t>Critical incident reports</w:t>
      </w:r>
    </w:p>
    <w:p w:rsidR="00F47A30" w:rsidRPr="009964A4" w:rsidRDefault="00F47A30" w:rsidP="00F47A30">
      <w:pPr>
        <w:pStyle w:val="Bullet1"/>
        <w:ind w:left="357" w:hanging="357"/>
      </w:pPr>
      <w:r w:rsidRPr="009964A4">
        <w:t>Journals</w:t>
      </w:r>
    </w:p>
    <w:p w:rsidR="00F47A30" w:rsidRPr="009964A4" w:rsidRDefault="00F47A30" w:rsidP="00F47A30">
      <w:pPr>
        <w:pStyle w:val="Bullet1"/>
        <w:ind w:left="357" w:hanging="357"/>
      </w:pPr>
      <w:r w:rsidRPr="009964A4">
        <w:t>Oral presentations</w:t>
      </w:r>
    </w:p>
    <w:p w:rsidR="00F47A30" w:rsidRPr="009964A4" w:rsidRDefault="00F47A30" w:rsidP="00F47A30">
      <w:pPr>
        <w:pStyle w:val="Bullet1"/>
        <w:ind w:left="357" w:hanging="357"/>
      </w:pPr>
      <w:r w:rsidRPr="009964A4">
        <w:t>Interviews</w:t>
      </w:r>
    </w:p>
    <w:p w:rsidR="00F47A30" w:rsidRPr="009964A4" w:rsidRDefault="00F47A30" w:rsidP="00F47A30">
      <w:pPr>
        <w:pStyle w:val="Bullet1"/>
        <w:ind w:left="357" w:hanging="357"/>
      </w:pPr>
      <w:r w:rsidRPr="009964A4">
        <w:t>Videos</w:t>
      </w:r>
    </w:p>
    <w:p w:rsidR="00F47A30" w:rsidRDefault="00F47A30" w:rsidP="00F47A30">
      <w:pPr>
        <w:pStyle w:val="Bullet1"/>
        <w:ind w:left="357" w:hanging="357"/>
      </w:pPr>
      <w:r>
        <w:t>Visuals/slides/</w:t>
      </w:r>
      <w:r w:rsidRPr="00276E8A">
        <w:t>audiotapes</w:t>
      </w:r>
    </w:p>
    <w:p w:rsidR="00F47A30" w:rsidRDefault="00F47A30" w:rsidP="00F47A30">
      <w:pPr>
        <w:pStyle w:val="Bullet1"/>
        <w:ind w:left="357" w:hanging="357"/>
      </w:pPr>
      <w:r>
        <w:t>Case Studies</w:t>
      </w:r>
    </w:p>
    <w:p w:rsidR="00F47A30" w:rsidRPr="00276E8A" w:rsidRDefault="00F47A30" w:rsidP="00F47A30">
      <w:pPr>
        <w:pStyle w:val="Bullet1"/>
        <w:ind w:left="357" w:hanging="357"/>
      </w:pPr>
      <w:r w:rsidRPr="00276E8A">
        <w:t>Log books</w:t>
      </w:r>
    </w:p>
    <w:p w:rsidR="00F47A30" w:rsidRPr="004A48F8" w:rsidRDefault="00F47A30" w:rsidP="00F47A30">
      <w:pPr>
        <w:pStyle w:val="Bullet1"/>
        <w:ind w:left="357" w:hanging="357"/>
        <w:rPr>
          <w:color w:val="000000" w:themeColor="text1"/>
        </w:rPr>
      </w:pPr>
      <w:r w:rsidRPr="004A48F8">
        <w:rPr>
          <w:color w:val="000000" w:themeColor="text1"/>
        </w:rPr>
        <w:lastRenderedPageBreak/>
        <w:t>Projects and Role plays</w:t>
      </w:r>
    </w:p>
    <w:p w:rsidR="00F47A30" w:rsidRPr="004A48F8" w:rsidRDefault="00F47A30" w:rsidP="00F47A30">
      <w:pPr>
        <w:pStyle w:val="Bullet1"/>
        <w:ind w:left="357" w:hanging="357"/>
        <w:rPr>
          <w:color w:val="000000" w:themeColor="text1"/>
        </w:rPr>
      </w:pPr>
      <w:r w:rsidRPr="004A48F8">
        <w:rPr>
          <w:color w:val="000000" w:themeColor="text1"/>
        </w:rPr>
        <w:t>Group projects</w:t>
      </w:r>
    </w:p>
    <w:p w:rsidR="00F47A30" w:rsidRPr="004A48F8" w:rsidRDefault="00F47A30" w:rsidP="00F47A30">
      <w:pPr>
        <w:pStyle w:val="Bullet1"/>
        <w:ind w:left="357" w:hanging="357"/>
        <w:rPr>
          <w:color w:val="000000" w:themeColor="text1"/>
        </w:rPr>
      </w:pPr>
      <w:r w:rsidRPr="004A48F8">
        <w:rPr>
          <w:color w:val="000000" w:themeColor="text1"/>
        </w:rPr>
        <w:t>Recognition of Prior Learning.</w:t>
      </w:r>
    </w:p>
    <w:p w:rsidR="00F47A30" w:rsidRPr="004A48F8" w:rsidRDefault="00F47A30" w:rsidP="00F47A30">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F47A30" w:rsidRPr="004A48F8" w:rsidRDefault="00F47A30" w:rsidP="00F47A30">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F47A30" w:rsidRPr="004A48F8" w:rsidRDefault="00F47A30" w:rsidP="00F47A30">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F47A30" w:rsidRPr="004A48F8" w:rsidRDefault="00F47A30" w:rsidP="00F47A30">
      <w:pPr>
        <w:pStyle w:val="BodyCopy"/>
        <w:rPr>
          <w:color w:val="000000" w:themeColor="text1"/>
        </w:rPr>
      </w:pPr>
      <w:r w:rsidRPr="004A48F8">
        <w:rPr>
          <w:color w:val="000000" w:themeColor="text1"/>
        </w:rPr>
        <w:t xml:space="preserve">‘Sufficient’ evidence to support the ‘Pass Competent’/’Not Yet Competent’ decision must be captured. </w:t>
      </w:r>
    </w:p>
    <w:p w:rsidR="00F47A30" w:rsidRPr="004A48F8" w:rsidRDefault="00F47A30" w:rsidP="00F47A30">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F47A30" w:rsidRPr="004A48F8" w:rsidRDefault="00F47A30" w:rsidP="00F47A30">
      <w:pPr>
        <w:pStyle w:val="BodyCopy"/>
        <w:rPr>
          <w:color w:val="000000" w:themeColor="text1"/>
        </w:rPr>
      </w:pPr>
      <w:r w:rsidRPr="004A48F8">
        <w:rPr>
          <w:color w:val="000000" w:themeColor="text1"/>
        </w:rPr>
        <w:t>At least one method should provide evidence of practical demonstration of competence.</w:t>
      </w:r>
    </w:p>
    <w:p w:rsidR="00F47A30" w:rsidRPr="004A48F8" w:rsidRDefault="00F47A30" w:rsidP="00F47A30">
      <w:pPr>
        <w:pStyle w:val="BodyCopy"/>
        <w:rPr>
          <w:color w:val="000000" w:themeColor="text1"/>
        </w:rPr>
      </w:pPr>
      <w:r w:rsidRPr="004A48F8">
        <w:rPr>
          <w:color w:val="000000" w:themeColor="text1"/>
        </w:rPr>
        <w:t>The following assessment methods deemed to provide evidence of practical demonstration of competence include:</w:t>
      </w:r>
    </w:p>
    <w:p w:rsidR="00F47A30" w:rsidRPr="004A48F8" w:rsidRDefault="00F47A30" w:rsidP="00F47A30">
      <w:pPr>
        <w:pStyle w:val="Bullet1"/>
        <w:ind w:left="357" w:hanging="357"/>
        <w:rPr>
          <w:color w:val="000000" w:themeColor="text1"/>
        </w:rPr>
      </w:pPr>
      <w:r w:rsidRPr="004A48F8">
        <w:rPr>
          <w:color w:val="000000" w:themeColor="text1"/>
        </w:rPr>
        <w:t>Practical Work Projects</w:t>
      </w:r>
    </w:p>
    <w:p w:rsidR="00F47A30" w:rsidRPr="004A48F8" w:rsidRDefault="00F47A30" w:rsidP="00F47A30">
      <w:pPr>
        <w:pStyle w:val="Bullet1"/>
        <w:ind w:left="357" w:hanging="357"/>
        <w:rPr>
          <w:color w:val="000000" w:themeColor="text1"/>
        </w:rPr>
      </w:pPr>
      <w:r w:rsidRPr="004A48F8">
        <w:rPr>
          <w:color w:val="000000" w:themeColor="text1"/>
        </w:rPr>
        <w:t>Third Party Statement</w:t>
      </w:r>
    </w:p>
    <w:p w:rsidR="00F47A30" w:rsidRPr="004A48F8" w:rsidRDefault="00F47A30" w:rsidP="00F47A30">
      <w:pPr>
        <w:pStyle w:val="Bullet1"/>
        <w:ind w:left="357" w:hanging="357"/>
        <w:rPr>
          <w:color w:val="000000" w:themeColor="text1"/>
        </w:rPr>
      </w:pPr>
      <w:r w:rsidRPr="004A48F8">
        <w:rPr>
          <w:color w:val="000000" w:themeColor="text1"/>
        </w:rPr>
        <w:t>Observation Checklist.</w:t>
      </w:r>
    </w:p>
    <w:p w:rsidR="00F47A30" w:rsidRPr="004A48F8" w:rsidRDefault="00F47A30" w:rsidP="00F47A30">
      <w:pPr>
        <w:pStyle w:val="Heading4"/>
        <w:rPr>
          <w:color w:val="000000" w:themeColor="text1"/>
        </w:rPr>
      </w:pPr>
      <w:r>
        <w:rPr>
          <w:color w:val="000000" w:themeColor="text1"/>
        </w:rPr>
        <w:t>Assessing C</w:t>
      </w:r>
      <w:r w:rsidRPr="004A48F8">
        <w:rPr>
          <w:color w:val="000000" w:themeColor="text1"/>
        </w:rPr>
        <w:t>ompetency</w:t>
      </w:r>
    </w:p>
    <w:p w:rsidR="00F47A30" w:rsidRPr="004A48F8" w:rsidRDefault="00F47A30" w:rsidP="00F47A30">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F47A30" w:rsidRPr="004A48F8" w:rsidRDefault="00F47A30" w:rsidP="00F47A30">
      <w:pPr>
        <w:pStyle w:val="BodyCopy"/>
        <w:rPr>
          <w:color w:val="000000" w:themeColor="text1"/>
        </w:rPr>
      </w:pPr>
      <w:r w:rsidRPr="004A48F8">
        <w:rPr>
          <w:color w:val="000000" w:themeColor="text1"/>
        </w:rPr>
        <w:t>Therefore, when assessing competency, an assessor has two possible results that can be awarded:</w:t>
      </w:r>
    </w:p>
    <w:p w:rsidR="00F47A30" w:rsidRPr="004A48F8" w:rsidRDefault="00F47A30" w:rsidP="00F47A30">
      <w:pPr>
        <w:pStyle w:val="Bullet1"/>
        <w:numPr>
          <w:ilvl w:val="0"/>
          <w:numId w:val="26"/>
        </w:numPr>
        <w:autoSpaceDE/>
        <w:autoSpaceDN/>
        <w:adjustRightInd/>
        <w:spacing w:before="60"/>
        <w:rPr>
          <w:color w:val="000000" w:themeColor="text1"/>
        </w:rPr>
      </w:pPr>
      <w:r w:rsidRPr="004A48F8">
        <w:rPr>
          <w:color w:val="000000" w:themeColor="text1"/>
        </w:rPr>
        <w:t>‘Pass Competent’ (PC)</w:t>
      </w:r>
    </w:p>
    <w:p w:rsidR="00F47A30" w:rsidRPr="004A48F8" w:rsidRDefault="00F47A30" w:rsidP="00F47A30">
      <w:pPr>
        <w:pStyle w:val="Bullet1"/>
        <w:numPr>
          <w:ilvl w:val="0"/>
          <w:numId w:val="26"/>
        </w:numPr>
        <w:autoSpaceDE/>
        <w:autoSpaceDN/>
        <w:adjustRightInd/>
        <w:spacing w:before="60"/>
        <w:rPr>
          <w:color w:val="000000" w:themeColor="text1"/>
        </w:rPr>
      </w:pPr>
      <w:r w:rsidRPr="004A48F8">
        <w:rPr>
          <w:color w:val="000000" w:themeColor="text1"/>
        </w:rPr>
        <w:t>‘Not Yet Competent’ (NYC).</w:t>
      </w:r>
    </w:p>
    <w:p w:rsidR="00F47A30" w:rsidRPr="00970A74" w:rsidRDefault="00F47A30" w:rsidP="00F47A30">
      <w:pPr>
        <w:pStyle w:val="BodyCopyBold0"/>
        <w:rPr>
          <w:bCs/>
          <w:i/>
          <w:iCs/>
          <w:color w:val="000000" w:themeColor="text1"/>
        </w:rPr>
      </w:pPr>
      <w:r w:rsidRPr="00970A74">
        <w:rPr>
          <w:bCs/>
          <w:i/>
          <w:iCs/>
          <w:color w:val="000000" w:themeColor="text1"/>
        </w:rPr>
        <w:t>Pass Competent (PC)</w:t>
      </w:r>
    </w:p>
    <w:p w:rsidR="00F47A30" w:rsidRPr="004A48F8" w:rsidRDefault="00F47A30" w:rsidP="00F47A30">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F47A30" w:rsidRPr="004A48F8" w:rsidRDefault="00F47A30" w:rsidP="00F47A30">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F47A30" w:rsidRPr="004D1FFE" w:rsidRDefault="00F47A30" w:rsidP="00F47A30">
      <w:pPr>
        <w:pStyle w:val="BodyCopyBold0"/>
        <w:rPr>
          <w:bCs/>
          <w:i/>
          <w:iCs/>
          <w:color w:val="000000" w:themeColor="text1"/>
        </w:rPr>
      </w:pPr>
      <w:r w:rsidRPr="004D1FFE">
        <w:rPr>
          <w:bCs/>
          <w:i/>
          <w:iCs/>
          <w:color w:val="000000" w:themeColor="text1"/>
        </w:rPr>
        <w:t>Not Yet Competent’ (NYC)</w:t>
      </w:r>
    </w:p>
    <w:p w:rsidR="00F47A30" w:rsidRPr="004A48F8" w:rsidRDefault="00F47A30" w:rsidP="00F47A30">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F47A30" w:rsidRPr="004A48F8" w:rsidRDefault="00F47A30" w:rsidP="00F47A30">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F47A30" w:rsidRDefault="00F47A30" w:rsidP="00F47A30">
      <w:pPr>
        <w:rPr>
          <w:rFonts w:ascii="Helvetica" w:eastAsia="Calibri" w:hAnsi="Helvetica" w:cs="Calibri"/>
          <w:noProof/>
          <w:color w:val="000000" w:themeColor="text1"/>
          <w:szCs w:val="16"/>
          <w:lang w:eastAsia="ar-SA"/>
        </w:rPr>
      </w:pPr>
      <w:r>
        <w:rPr>
          <w:color w:val="000000" w:themeColor="text1"/>
        </w:rPr>
        <w:br w:type="page"/>
      </w:r>
    </w:p>
    <w:p w:rsidR="00F47A30" w:rsidRPr="004A48F8" w:rsidRDefault="00F47A30" w:rsidP="00F47A30">
      <w:pPr>
        <w:pStyle w:val="BodyCopy"/>
        <w:rPr>
          <w:color w:val="000000" w:themeColor="text1"/>
        </w:rPr>
      </w:pPr>
      <w:r w:rsidRPr="004A48F8">
        <w:rPr>
          <w:color w:val="000000" w:themeColor="text1"/>
        </w:rPr>
        <w:lastRenderedPageBreak/>
        <w:t>The participant may be required to:</w:t>
      </w:r>
    </w:p>
    <w:p w:rsidR="00F47A30" w:rsidRPr="004A48F8" w:rsidRDefault="00F47A30" w:rsidP="00F47A30">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F47A30" w:rsidRPr="004A48F8" w:rsidRDefault="00F47A30" w:rsidP="00F47A30">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F47A30" w:rsidRPr="004A48F8" w:rsidRDefault="00F47A30" w:rsidP="00F47A30">
      <w:pPr>
        <w:pStyle w:val="Heading4"/>
        <w:rPr>
          <w:color w:val="000000" w:themeColor="text1"/>
        </w:rPr>
      </w:pPr>
      <w:r w:rsidRPr="004A48F8">
        <w:rPr>
          <w:color w:val="000000" w:themeColor="text1"/>
        </w:rPr>
        <w:t>Regional Qualifications Framework and Skills Recognition System</w:t>
      </w:r>
    </w:p>
    <w:p w:rsidR="00F47A30" w:rsidRPr="004A48F8" w:rsidRDefault="00F47A30" w:rsidP="00F47A30">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F47A30" w:rsidRPr="004A48F8" w:rsidRDefault="00F47A30" w:rsidP="00F47A30">
      <w:pPr>
        <w:pStyle w:val="BodyCopy"/>
        <w:rPr>
          <w:color w:val="000000" w:themeColor="text1"/>
        </w:rPr>
      </w:pPr>
      <w:r w:rsidRPr="004A48F8">
        <w:rPr>
          <w:color w:val="000000" w:themeColor="text1"/>
        </w:rPr>
        <w:t>The purpose of this framework is to provide:</w:t>
      </w:r>
    </w:p>
    <w:p w:rsidR="00F47A30" w:rsidRPr="004A48F8" w:rsidRDefault="00F47A30" w:rsidP="00F47A30">
      <w:pPr>
        <w:pStyle w:val="Bullet1"/>
        <w:ind w:left="357" w:hanging="357"/>
        <w:rPr>
          <w:color w:val="000000" w:themeColor="text1"/>
        </w:rPr>
      </w:pPr>
      <w:r w:rsidRPr="004A48F8">
        <w:rPr>
          <w:color w:val="000000" w:themeColor="text1"/>
        </w:rPr>
        <w:t>A standardised teaching and assessment framework</w:t>
      </w:r>
    </w:p>
    <w:p w:rsidR="00F47A30" w:rsidRPr="004A48F8" w:rsidRDefault="00F47A30" w:rsidP="00F47A30">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F47A30" w:rsidRPr="004A48F8" w:rsidRDefault="00F47A30" w:rsidP="00F47A30">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F47A30" w:rsidRPr="004A48F8" w:rsidRDefault="00F47A30" w:rsidP="00F47A30">
      <w:pPr>
        <w:pStyle w:val="Heading4"/>
        <w:rPr>
          <w:color w:val="000000" w:themeColor="text1"/>
        </w:rPr>
      </w:pPr>
      <w:r w:rsidRPr="004A48F8">
        <w:rPr>
          <w:color w:val="000000" w:themeColor="text1"/>
        </w:rPr>
        <w:t>Recognition of Prior Learning (RPL)</w:t>
      </w:r>
    </w:p>
    <w:p w:rsidR="00F47A30" w:rsidRPr="004A48F8" w:rsidRDefault="00F47A30" w:rsidP="00F47A30">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47A30" w:rsidRPr="004A48F8" w:rsidRDefault="00F47A30" w:rsidP="00F47A30">
      <w:pPr>
        <w:pStyle w:val="BodyCopy"/>
        <w:rPr>
          <w:color w:val="000000" w:themeColor="text1"/>
        </w:rPr>
      </w:pPr>
      <w:r w:rsidRPr="004A48F8">
        <w:rPr>
          <w:color w:val="000000" w:themeColor="text1"/>
        </w:rPr>
        <w:t>This process is a learning and assessment pathway which encompasses:</w:t>
      </w:r>
    </w:p>
    <w:p w:rsidR="00F47A30" w:rsidRPr="004A48F8" w:rsidRDefault="00F47A30" w:rsidP="00F47A30">
      <w:pPr>
        <w:pStyle w:val="Bullet1"/>
        <w:ind w:left="357" w:hanging="357"/>
        <w:rPr>
          <w:color w:val="000000" w:themeColor="text1"/>
        </w:rPr>
      </w:pPr>
      <w:r w:rsidRPr="004A48F8">
        <w:rPr>
          <w:color w:val="000000" w:themeColor="text1"/>
        </w:rPr>
        <w:t>Recognition of Current Competencies (RCC)</w:t>
      </w:r>
    </w:p>
    <w:p w:rsidR="00F47A30" w:rsidRPr="004A48F8" w:rsidRDefault="00F47A30" w:rsidP="00F47A30">
      <w:pPr>
        <w:pStyle w:val="Bullet1"/>
        <w:ind w:left="357" w:hanging="357"/>
        <w:rPr>
          <w:color w:val="000000" w:themeColor="text1"/>
        </w:rPr>
      </w:pPr>
      <w:r w:rsidRPr="004A48F8">
        <w:rPr>
          <w:color w:val="000000" w:themeColor="text1"/>
        </w:rPr>
        <w:t>Skills auditing</w:t>
      </w:r>
    </w:p>
    <w:p w:rsidR="00F47A30" w:rsidRPr="004A48F8" w:rsidRDefault="00F47A30" w:rsidP="00F47A30">
      <w:pPr>
        <w:pStyle w:val="Bullet1"/>
        <w:ind w:left="357" w:hanging="357"/>
        <w:rPr>
          <w:color w:val="000000" w:themeColor="text1"/>
        </w:rPr>
      </w:pPr>
      <w:r w:rsidRPr="004A48F8">
        <w:rPr>
          <w:color w:val="000000" w:themeColor="text1"/>
        </w:rPr>
        <w:t>Gap analysis and training</w:t>
      </w:r>
    </w:p>
    <w:p w:rsidR="00F47A30" w:rsidRPr="004A48F8" w:rsidRDefault="00F47A30" w:rsidP="00F47A30">
      <w:pPr>
        <w:pStyle w:val="Bullet1"/>
        <w:ind w:left="357" w:hanging="357"/>
        <w:rPr>
          <w:color w:val="000000" w:themeColor="text1"/>
        </w:rPr>
      </w:pPr>
      <w:r w:rsidRPr="004A48F8">
        <w:rPr>
          <w:color w:val="000000" w:themeColor="text1"/>
        </w:rPr>
        <w:t>Credit transfer.</w:t>
      </w:r>
    </w:p>
    <w:p w:rsidR="00F47A30" w:rsidRPr="004A48F8" w:rsidRDefault="00F47A30" w:rsidP="00F47A30">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F47A30" w:rsidRPr="004A48F8" w:rsidRDefault="00F47A30" w:rsidP="00F47A30">
      <w:pPr>
        <w:pStyle w:val="BodyCopy"/>
        <w:rPr>
          <w:color w:val="000000" w:themeColor="text1"/>
        </w:rPr>
      </w:pPr>
      <w:r w:rsidRPr="004A48F8">
        <w:rPr>
          <w:color w:val="000000" w:themeColor="text1"/>
        </w:rPr>
        <w:t>This Code of Practice provides:</w:t>
      </w:r>
    </w:p>
    <w:p w:rsidR="00F47A30" w:rsidRPr="004A48F8" w:rsidRDefault="00F47A30" w:rsidP="00F47A30">
      <w:pPr>
        <w:pStyle w:val="Bullet1"/>
        <w:ind w:left="357" w:hanging="357"/>
        <w:rPr>
          <w:color w:val="000000" w:themeColor="text1"/>
        </w:rPr>
      </w:pPr>
      <w:r w:rsidRPr="004A48F8">
        <w:rPr>
          <w:color w:val="000000" w:themeColor="text1"/>
        </w:rPr>
        <w:t xml:space="preserve">Assessors with direction on the standard of practice expected of them </w:t>
      </w:r>
    </w:p>
    <w:p w:rsidR="00F47A30" w:rsidRPr="004A48F8" w:rsidRDefault="00F47A30" w:rsidP="00F47A30">
      <w:pPr>
        <w:pStyle w:val="Bullet1"/>
        <w:ind w:left="357" w:hanging="357"/>
        <w:rPr>
          <w:color w:val="000000" w:themeColor="text1"/>
        </w:rPr>
      </w:pPr>
      <w:r w:rsidRPr="004A48F8">
        <w:rPr>
          <w:color w:val="000000" w:themeColor="text1"/>
        </w:rPr>
        <w:t>Candidates with assurance of the standards of practice expected of assessors</w:t>
      </w:r>
    </w:p>
    <w:p w:rsidR="00F47A30" w:rsidRPr="004A48F8" w:rsidRDefault="00F47A30" w:rsidP="00F47A30">
      <w:pPr>
        <w:pStyle w:val="Bullet1"/>
        <w:ind w:left="357" w:hanging="357"/>
        <w:rPr>
          <w:color w:val="000000" w:themeColor="text1"/>
        </w:rPr>
      </w:pPr>
      <w:r w:rsidRPr="004A48F8">
        <w:rPr>
          <w:color w:val="000000" w:themeColor="text1"/>
        </w:rPr>
        <w:t>Employers with assurance of the standards maintained in the conduct of assessment.</w:t>
      </w:r>
    </w:p>
    <w:p w:rsidR="00F47A30" w:rsidRPr="004A48F8" w:rsidRDefault="00F47A30" w:rsidP="00F47A30">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F47A30" w:rsidRPr="004A48F8" w:rsidRDefault="00F47A30" w:rsidP="00F47A30">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F47A30" w:rsidRPr="004A48F8" w:rsidRDefault="00F47A30" w:rsidP="00F47A30">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F47A30" w:rsidRPr="004A48F8" w:rsidRDefault="00F47A30" w:rsidP="00F47A30">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F47A30" w:rsidRPr="004A48F8" w:rsidRDefault="00F47A30" w:rsidP="00F47A30">
      <w:pPr>
        <w:pStyle w:val="Bullet1"/>
        <w:ind w:left="357" w:hanging="357"/>
        <w:rPr>
          <w:color w:val="000000" w:themeColor="text1"/>
        </w:rPr>
      </w:pPr>
      <w:r w:rsidRPr="004A48F8">
        <w:rPr>
          <w:color w:val="000000" w:themeColor="text1"/>
        </w:rPr>
        <w:t>The rights of the candidate are protected during and after the assessment</w:t>
      </w:r>
    </w:p>
    <w:p w:rsidR="00F47A30" w:rsidRPr="004A48F8" w:rsidRDefault="00F47A30" w:rsidP="00F47A30">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F47A30" w:rsidRPr="004A48F8" w:rsidRDefault="00F47A30" w:rsidP="00F47A30">
      <w:pPr>
        <w:pStyle w:val="Bullet1"/>
        <w:ind w:left="357" w:hanging="357"/>
        <w:rPr>
          <w:color w:val="000000" w:themeColor="text1"/>
        </w:rPr>
      </w:pPr>
      <w:r w:rsidRPr="004A48F8">
        <w:rPr>
          <w:color w:val="000000" w:themeColor="text1"/>
        </w:rPr>
        <w:t>The candidate is made aware of rights and process of appeal</w:t>
      </w:r>
    </w:p>
    <w:p w:rsidR="00F47A30" w:rsidRPr="004A48F8" w:rsidRDefault="00F47A30" w:rsidP="00F47A30">
      <w:pPr>
        <w:pStyle w:val="Bullet1"/>
        <w:ind w:left="357" w:hanging="357"/>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F47A30" w:rsidRPr="004A48F8" w:rsidRDefault="00F47A30" w:rsidP="00F47A30">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F47A30" w:rsidRPr="004A48F8" w:rsidRDefault="00F47A30" w:rsidP="00F47A30">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F47A30" w:rsidRPr="004A48F8" w:rsidRDefault="00F47A30" w:rsidP="00F47A30">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F47A30" w:rsidRPr="004A48F8" w:rsidRDefault="00F47A30" w:rsidP="00F47A30">
      <w:pPr>
        <w:pStyle w:val="Bullet1"/>
        <w:ind w:left="357" w:hanging="357"/>
        <w:rPr>
          <w:color w:val="000000" w:themeColor="text1"/>
        </w:rPr>
      </w:pPr>
      <w:r w:rsidRPr="004A48F8">
        <w:rPr>
          <w:color w:val="000000" w:themeColor="text1"/>
        </w:rPr>
        <w:t>The candidate is informed of all assessment reporting processes prior to the assessment</w:t>
      </w:r>
    </w:p>
    <w:p w:rsidR="00F47A30" w:rsidRPr="004A48F8" w:rsidRDefault="00F47A30" w:rsidP="00F47A30">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F47A30" w:rsidRPr="004A48F8" w:rsidRDefault="00F47A30" w:rsidP="00F47A30">
      <w:pPr>
        <w:pStyle w:val="Bullet1"/>
        <w:ind w:left="357" w:hanging="357"/>
        <w:rPr>
          <w:color w:val="000000" w:themeColor="text1"/>
        </w:rPr>
      </w:pPr>
      <w:r w:rsidRPr="004A48F8">
        <w:rPr>
          <w:color w:val="000000" w:themeColor="text1"/>
        </w:rPr>
        <w:t>Confidentiality is maintained regarding assessment results</w:t>
      </w:r>
    </w:p>
    <w:p w:rsidR="00F47A30" w:rsidRPr="004A48F8" w:rsidRDefault="00F47A30" w:rsidP="00F47A30">
      <w:pPr>
        <w:pStyle w:val="Bullet1"/>
        <w:ind w:left="357" w:hanging="357"/>
        <w:rPr>
          <w:color w:val="000000" w:themeColor="text1"/>
        </w:rPr>
      </w:pPr>
      <w:r w:rsidRPr="004A48F8">
        <w:rPr>
          <w:color w:val="000000" w:themeColor="text1"/>
        </w:rPr>
        <w:t>The assessment results are used consistently with the purposes explained to the candidate</w:t>
      </w:r>
    </w:p>
    <w:p w:rsidR="00F47A30" w:rsidRPr="004A48F8" w:rsidRDefault="00F47A30" w:rsidP="00F47A30">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F47A30" w:rsidRPr="00331DCF" w:rsidRDefault="00F47A30" w:rsidP="00F47A30">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F47A30" w:rsidRPr="00331DCF" w:rsidRDefault="00F47A30" w:rsidP="00F47A30">
      <w:pPr>
        <w:pStyle w:val="BodyCopyBold0"/>
        <w:rPr>
          <w:i/>
          <w:color w:val="000000" w:themeColor="text1"/>
        </w:rPr>
      </w:pPr>
      <w:r w:rsidRPr="00331DCF">
        <w:rPr>
          <w:i/>
          <w:color w:val="000000" w:themeColor="text1"/>
        </w:rPr>
        <w:t>Instructions</w:t>
      </w:r>
    </w:p>
    <w:p w:rsidR="00F47A30" w:rsidRPr="004A48F8" w:rsidRDefault="00F47A30" w:rsidP="00F47A30">
      <w:pPr>
        <w:pStyle w:val="BodyCopy"/>
        <w:rPr>
          <w:color w:val="000000" w:themeColor="text1"/>
        </w:rPr>
      </w:pPr>
      <w:r w:rsidRPr="004A48F8">
        <w:rPr>
          <w:color w:val="000000" w:themeColor="text1"/>
        </w:rPr>
        <w:t>General instructions for the assessment:</w:t>
      </w:r>
    </w:p>
    <w:p w:rsidR="00F47A30" w:rsidRPr="004A48F8" w:rsidRDefault="00F47A30" w:rsidP="00F47A30">
      <w:pPr>
        <w:pStyle w:val="Bullet1"/>
        <w:ind w:left="357" w:hanging="357"/>
        <w:rPr>
          <w:color w:val="000000" w:themeColor="text1"/>
        </w:rPr>
      </w:pPr>
      <w:r w:rsidRPr="004A48F8">
        <w:rPr>
          <w:color w:val="000000" w:themeColor="text1"/>
        </w:rPr>
        <w:t>Assessment should be conducted at a scheduled time that has been notified to the candidate</w:t>
      </w:r>
    </w:p>
    <w:p w:rsidR="00F47A30" w:rsidRPr="004A48F8" w:rsidRDefault="00F47A30" w:rsidP="00F47A30">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F47A30" w:rsidRPr="004A48F8" w:rsidRDefault="00F47A30" w:rsidP="00F47A30">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F47A30" w:rsidRPr="004A48F8" w:rsidRDefault="00F47A30" w:rsidP="00F47A30">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F47A30" w:rsidRPr="004A48F8" w:rsidRDefault="00F47A30" w:rsidP="00F47A30">
      <w:pPr>
        <w:pStyle w:val="Bullet1"/>
        <w:ind w:left="357" w:hanging="357"/>
        <w:rPr>
          <w:color w:val="000000" w:themeColor="text1"/>
        </w:rPr>
      </w:pPr>
      <w:r w:rsidRPr="004A48F8">
        <w:rPr>
          <w:color w:val="000000" w:themeColor="text1"/>
        </w:rPr>
        <w:t>Complete the relevant documentation and submit to the appropriate department.</w:t>
      </w:r>
    </w:p>
    <w:p w:rsidR="00F47A30" w:rsidRPr="00331DCF" w:rsidRDefault="00F47A30" w:rsidP="00F47A30">
      <w:pPr>
        <w:pStyle w:val="BodyCopyBold0"/>
        <w:rPr>
          <w:i/>
          <w:color w:val="000000" w:themeColor="text1"/>
        </w:rPr>
      </w:pPr>
      <w:r w:rsidRPr="00331DCF">
        <w:rPr>
          <w:i/>
          <w:color w:val="000000" w:themeColor="text1"/>
        </w:rPr>
        <w:t>Preparation</w:t>
      </w:r>
    </w:p>
    <w:p w:rsidR="00F47A30" w:rsidRPr="004A48F8" w:rsidRDefault="00F47A30" w:rsidP="00F47A30">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F47A30" w:rsidRPr="004A48F8" w:rsidRDefault="00F47A30" w:rsidP="00F47A30">
      <w:pPr>
        <w:pStyle w:val="Bullet1"/>
        <w:ind w:left="357" w:hanging="357"/>
        <w:rPr>
          <w:color w:val="000000" w:themeColor="text1"/>
        </w:rPr>
      </w:pPr>
      <w:r w:rsidRPr="004A48F8">
        <w:rPr>
          <w:color w:val="000000" w:themeColor="text1"/>
        </w:rPr>
        <w:t>Study details assessment documentation and requirements</w:t>
      </w:r>
    </w:p>
    <w:p w:rsidR="00F47A30" w:rsidRPr="004A48F8" w:rsidRDefault="00F47A30" w:rsidP="00F47A30">
      <w:pPr>
        <w:pStyle w:val="Bullet1"/>
        <w:ind w:left="357" w:hanging="357"/>
        <w:rPr>
          <w:color w:val="000000" w:themeColor="text1"/>
        </w:rPr>
      </w:pPr>
      <w:r w:rsidRPr="004A48F8">
        <w:rPr>
          <w:color w:val="000000" w:themeColor="text1"/>
        </w:rPr>
        <w:t>Brief candidate regarding all assessment criteria and requirements.</w:t>
      </w:r>
    </w:p>
    <w:p w:rsidR="00F47A30" w:rsidRPr="00331DCF" w:rsidRDefault="00F47A30" w:rsidP="00F47A30">
      <w:pPr>
        <w:pStyle w:val="BodyCopyBold0"/>
        <w:rPr>
          <w:i/>
          <w:color w:val="000000" w:themeColor="text1"/>
        </w:rPr>
      </w:pPr>
      <w:r w:rsidRPr="00331DCF">
        <w:rPr>
          <w:i/>
          <w:color w:val="000000" w:themeColor="text1"/>
        </w:rPr>
        <w:t>Briefing checklist</w:t>
      </w:r>
    </w:p>
    <w:p w:rsidR="00F47A30" w:rsidRPr="004A48F8" w:rsidRDefault="00F47A30" w:rsidP="00F47A30">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F47A30" w:rsidRDefault="00F47A30" w:rsidP="00F47A30">
      <w:pPr>
        <w:rPr>
          <w:rFonts w:ascii="Helvetica" w:eastAsiaTheme="majorEastAsia" w:hAnsi="Helvetica" w:cstheme="majorBidi"/>
          <w:b/>
          <w:bCs/>
          <w:iCs/>
          <w:color w:val="000000" w:themeColor="text1"/>
          <w:sz w:val="26"/>
        </w:rPr>
      </w:pPr>
      <w:r>
        <w:rPr>
          <w:color w:val="000000" w:themeColor="text1"/>
        </w:rPr>
        <w:br w:type="page"/>
      </w:r>
    </w:p>
    <w:p w:rsidR="00F47A30" w:rsidRDefault="00F47A30" w:rsidP="00F47A30">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47A30" w:rsidRPr="004A48F8" w:rsidTr="00F96AA3">
        <w:trPr>
          <w:trHeight w:val="490"/>
          <w:tblHeader/>
        </w:trPr>
        <w:tc>
          <w:tcPr>
            <w:tcW w:w="6708" w:type="dxa"/>
            <w:tcBorders>
              <w:top w:val="nil"/>
              <w:left w:val="nil"/>
            </w:tcBorders>
            <w:shd w:val="clear" w:color="auto" w:fill="auto"/>
            <w:vAlign w:val="center"/>
          </w:tcPr>
          <w:p w:rsidR="00F47A30" w:rsidRPr="004A48F8" w:rsidRDefault="00F47A30" w:rsidP="00F96AA3">
            <w:pPr>
              <w:pStyle w:val="Tableheading"/>
            </w:pPr>
          </w:p>
        </w:tc>
        <w:tc>
          <w:tcPr>
            <w:tcW w:w="1182" w:type="dxa"/>
            <w:shd w:val="clear" w:color="auto" w:fill="595959" w:themeFill="text1" w:themeFillTint="A6"/>
            <w:vAlign w:val="center"/>
          </w:tcPr>
          <w:p w:rsidR="00F47A30" w:rsidRPr="004A48F8" w:rsidRDefault="00F47A30" w:rsidP="00F96AA3">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F47A30" w:rsidRPr="004A48F8" w:rsidRDefault="00F47A30" w:rsidP="00F96AA3">
            <w:pPr>
              <w:pStyle w:val="Tableheading"/>
              <w:jc w:val="center"/>
            </w:pPr>
            <w:r w:rsidRPr="004A48F8">
              <w:t>Remarks</w:t>
            </w:r>
          </w:p>
        </w:tc>
      </w:tr>
      <w:tr w:rsidR="00F47A30" w:rsidRPr="004A48F8" w:rsidTr="00F96AA3">
        <w:trPr>
          <w:trHeight w:val="490"/>
        </w:trPr>
        <w:tc>
          <w:tcPr>
            <w:tcW w:w="9072" w:type="dxa"/>
            <w:gridSpan w:val="3"/>
            <w:shd w:val="clear" w:color="auto" w:fill="595959" w:themeFill="text1" w:themeFillTint="A6"/>
            <w:vAlign w:val="center"/>
          </w:tcPr>
          <w:p w:rsidR="00F47A30" w:rsidRPr="004A48F8" w:rsidRDefault="00F47A30" w:rsidP="00F96AA3">
            <w:pPr>
              <w:pStyle w:val="Tableheading"/>
            </w:pPr>
            <w:r w:rsidRPr="004A48F8">
              <w:t>Prior to the assessment I have:</w:t>
            </w:r>
          </w:p>
        </w:tc>
      </w:tr>
      <w:tr w:rsidR="00F47A30" w:rsidRPr="004A48F8" w:rsidTr="00F96AA3">
        <w:trPr>
          <w:trHeight w:val="478"/>
        </w:trPr>
        <w:tc>
          <w:tcPr>
            <w:tcW w:w="6708" w:type="dxa"/>
            <w:vAlign w:val="center"/>
          </w:tcPr>
          <w:p w:rsidR="00F47A30" w:rsidRPr="004A48F8" w:rsidRDefault="00F47A30" w:rsidP="00F96AA3">
            <w:pPr>
              <w:pStyle w:val="TableText"/>
            </w:pPr>
            <w:r w:rsidRPr="004A48F8">
              <w:t>Ensured the candidate is informed about the venue and schedule of assessment.</w:t>
            </w:r>
          </w:p>
        </w:tc>
        <w:tc>
          <w:tcPr>
            <w:tcW w:w="1182" w:type="dxa"/>
            <w:vAlign w:val="center"/>
          </w:tcPr>
          <w:p w:rsidR="00F47A30" w:rsidRPr="004A48F8" w:rsidRDefault="00F47A30" w:rsidP="00F96AA3">
            <w:pPr>
              <w:pStyle w:val="TableText"/>
              <w:jc w:val="center"/>
              <w:rPr>
                <w:color w:val="000000" w:themeColor="text1"/>
              </w:rPr>
            </w:pPr>
          </w:p>
        </w:tc>
        <w:tc>
          <w:tcPr>
            <w:tcW w:w="1182" w:type="dxa"/>
            <w:vAlign w:val="center"/>
          </w:tcPr>
          <w:p w:rsidR="00F47A30" w:rsidRPr="004A48F8" w:rsidRDefault="00F47A30" w:rsidP="00F96AA3">
            <w:pPr>
              <w:pStyle w:val="TableText"/>
              <w:jc w:val="center"/>
              <w:rPr>
                <w:color w:val="000000" w:themeColor="text1"/>
              </w:rPr>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Identified and accommodated any special needs of the candidate.</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Checked the set-up and resources for the assessment.</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9072" w:type="dxa"/>
            <w:gridSpan w:val="3"/>
            <w:shd w:val="clear" w:color="auto" w:fill="595959" w:themeFill="text1" w:themeFillTint="A6"/>
            <w:vAlign w:val="center"/>
          </w:tcPr>
          <w:p w:rsidR="00F47A30" w:rsidRPr="00BA1ABC" w:rsidRDefault="00F47A30" w:rsidP="00F96AA3">
            <w:pPr>
              <w:pStyle w:val="Tableheading"/>
            </w:pPr>
            <w:r w:rsidRPr="004A48F8">
              <w:t>During the assessment I have:</w:t>
            </w:r>
          </w:p>
        </w:tc>
      </w:tr>
      <w:tr w:rsidR="00F47A30" w:rsidRPr="004A48F8" w:rsidTr="00F96AA3">
        <w:trPr>
          <w:trHeight w:val="478"/>
        </w:trPr>
        <w:tc>
          <w:tcPr>
            <w:tcW w:w="6708" w:type="dxa"/>
            <w:vAlign w:val="center"/>
          </w:tcPr>
          <w:p w:rsidR="00F47A30" w:rsidRPr="004A48F8" w:rsidRDefault="00F47A30" w:rsidP="00F96AA3">
            <w:pPr>
              <w:pStyle w:val="TableText"/>
            </w:pPr>
            <w:r w:rsidRPr="004A48F8">
              <w:t>Introduced myself and confirmed identities of candidates.</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Put candidates at ease by being friendly and helpful.</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Explained to candidates the purpose, context and benefits of the assessment.</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Ensured candidates understood the assessment process and all attendant procedures.</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Provided candidates with an overview of performance criteria to be assessed.</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Explained the results reporting procedure.</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Encouraged candidates to seek clarifications if in doubt.</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Asked candidates for feedback on the assessment.</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Explained legal, safety and ethical issues, if applicable.</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9072" w:type="dxa"/>
            <w:gridSpan w:val="3"/>
            <w:shd w:val="clear" w:color="auto" w:fill="595959" w:themeFill="text1" w:themeFillTint="A6"/>
            <w:vAlign w:val="center"/>
          </w:tcPr>
          <w:p w:rsidR="00F47A30" w:rsidRPr="00BA1ABC" w:rsidRDefault="00F47A30" w:rsidP="00F96AA3">
            <w:pPr>
              <w:pStyle w:val="Tableheading"/>
            </w:pPr>
            <w:r w:rsidRPr="004A48F8">
              <w:t>After the assessment I have:</w:t>
            </w:r>
          </w:p>
        </w:tc>
      </w:tr>
      <w:tr w:rsidR="00F47A30" w:rsidRPr="004A48F8" w:rsidTr="00F96AA3">
        <w:trPr>
          <w:trHeight w:val="478"/>
        </w:trPr>
        <w:tc>
          <w:tcPr>
            <w:tcW w:w="6708" w:type="dxa"/>
            <w:vAlign w:val="center"/>
          </w:tcPr>
          <w:p w:rsidR="00F47A30" w:rsidRPr="004A48F8" w:rsidRDefault="00F47A30" w:rsidP="00F96AA3">
            <w:pPr>
              <w:pStyle w:val="TableText"/>
            </w:pPr>
            <w:r w:rsidRPr="004A48F8">
              <w:t>Ensured candidate is given constructive feedback.</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 xml:space="preserve">Completed and signed the assessment record. </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r w:rsidR="00F47A30" w:rsidRPr="004A48F8" w:rsidTr="00F96AA3">
        <w:trPr>
          <w:trHeight w:val="478"/>
        </w:trPr>
        <w:tc>
          <w:tcPr>
            <w:tcW w:w="6708" w:type="dxa"/>
            <w:vAlign w:val="center"/>
          </w:tcPr>
          <w:p w:rsidR="00F47A30" w:rsidRPr="004A48F8" w:rsidRDefault="00F47A30" w:rsidP="00F96AA3">
            <w:pPr>
              <w:pStyle w:val="TableText"/>
            </w:pPr>
            <w:r w:rsidRPr="004A48F8">
              <w:t>Thanked candidate for participating in the assessment.</w:t>
            </w:r>
          </w:p>
        </w:tc>
        <w:tc>
          <w:tcPr>
            <w:tcW w:w="1182" w:type="dxa"/>
            <w:vAlign w:val="center"/>
          </w:tcPr>
          <w:p w:rsidR="00F47A30" w:rsidRPr="00BA1ABC" w:rsidRDefault="00F47A30" w:rsidP="00F96AA3">
            <w:pPr>
              <w:pStyle w:val="TableText"/>
            </w:pPr>
          </w:p>
        </w:tc>
        <w:tc>
          <w:tcPr>
            <w:tcW w:w="1182" w:type="dxa"/>
            <w:vAlign w:val="center"/>
          </w:tcPr>
          <w:p w:rsidR="00F47A30" w:rsidRPr="00BA1ABC" w:rsidRDefault="00F47A30" w:rsidP="00F96AA3">
            <w:pPr>
              <w:pStyle w:val="TableText"/>
            </w:pPr>
          </w:p>
        </w:tc>
      </w:tr>
    </w:tbl>
    <w:p w:rsidR="00F47A30" w:rsidRDefault="00F47A30" w:rsidP="00F47A30">
      <w:pPr>
        <w:pStyle w:val="Heading4"/>
        <w:rPr>
          <w:color w:val="000000" w:themeColor="text1"/>
        </w:rPr>
      </w:pPr>
    </w:p>
    <w:p w:rsidR="00F47A30" w:rsidRDefault="00F47A30" w:rsidP="00F47A30">
      <w:pPr>
        <w:rPr>
          <w:rFonts w:ascii="Helvetica" w:eastAsiaTheme="majorEastAsia" w:hAnsi="Helvetica" w:cstheme="majorBidi"/>
          <w:sz w:val="26"/>
        </w:rPr>
      </w:pPr>
      <w:r>
        <w:br w:type="page"/>
      </w:r>
    </w:p>
    <w:p w:rsidR="00F47A30" w:rsidRPr="004A48F8" w:rsidRDefault="00F47A30" w:rsidP="00F47A30">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F47A30" w:rsidRPr="00561BCC" w:rsidRDefault="00F47A30" w:rsidP="00F47A30">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F47A30" w:rsidRPr="004A48F8" w:rsidRDefault="00F47A30" w:rsidP="00F47A30">
      <w:pPr>
        <w:pStyle w:val="BodyCopy"/>
        <w:rPr>
          <w:color w:val="000000" w:themeColor="text1"/>
        </w:rPr>
      </w:pPr>
      <w:r w:rsidRPr="004A48F8">
        <w:rPr>
          <w:color w:val="000000" w:themeColor="text1"/>
        </w:rPr>
        <w:t>The following specifications apply to the preparation of Evidence Gathering Plans:</w:t>
      </w:r>
    </w:p>
    <w:p w:rsidR="00F47A30" w:rsidRPr="004A48F8" w:rsidRDefault="00F47A30" w:rsidP="00F47A30">
      <w:pPr>
        <w:pStyle w:val="Bullet1"/>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47A30" w:rsidRPr="004A48F8" w:rsidRDefault="00F47A30" w:rsidP="00F47A30">
      <w:pPr>
        <w:pStyle w:val="Bullet1"/>
        <w:ind w:left="357" w:hanging="357"/>
        <w:rPr>
          <w:color w:val="000000" w:themeColor="text1"/>
        </w:rPr>
      </w:pPr>
      <w:r w:rsidRPr="004A48F8">
        <w:rPr>
          <w:color w:val="000000" w:themeColor="text1"/>
        </w:rPr>
        <w:t>This Competency Recording Sheet is located at the end of the Assessment Plan</w:t>
      </w:r>
    </w:p>
    <w:p w:rsidR="00F47A30" w:rsidRPr="004A48F8" w:rsidRDefault="00F47A30" w:rsidP="00F47A30">
      <w:pPr>
        <w:pStyle w:val="Bullet1"/>
        <w:ind w:left="357" w:hanging="357"/>
        <w:rPr>
          <w:color w:val="000000" w:themeColor="text1"/>
        </w:rPr>
      </w:pPr>
      <w:r w:rsidRPr="004A48F8">
        <w:rPr>
          <w:color w:val="000000" w:themeColor="text1"/>
        </w:rPr>
        <w:t>It is the overriding document to record competency</w:t>
      </w:r>
    </w:p>
    <w:p w:rsidR="00F47A30" w:rsidRPr="004A48F8" w:rsidRDefault="00F47A30" w:rsidP="00F47A30">
      <w:pPr>
        <w:pStyle w:val="Bullet1"/>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F47A30" w:rsidRPr="004A48F8" w:rsidRDefault="00F47A30" w:rsidP="00F47A30">
      <w:pPr>
        <w:pStyle w:val="Bullet1"/>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F47A30" w:rsidRPr="004A48F8" w:rsidRDefault="00F47A30" w:rsidP="00F47A30">
      <w:pPr>
        <w:pStyle w:val="Bullet1"/>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F47A30" w:rsidRPr="004A48F8" w:rsidRDefault="00F47A30" w:rsidP="00F47A30">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F47A30" w:rsidRPr="004A48F8" w:rsidRDefault="00F47A30" w:rsidP="00F47A30">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F47A30" w:rsidRPr="004A48F8" w:rsidRDefault="00F47A30" w:rsidP="00F47A30">
      <w:pPr>
        <w:pStyle w:val="Bullet1"/>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F47A30" w:rsidRPr="004A48F8" w:rsidRDefault="00F47A30" w:rsidP="00F47A30">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F47A30" w:rsidRPr="00561BCC" w:rsidRDefault="00F47A30" w:rsidP="00F47A30">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F47A30" w:rsidRPr="004A48F8" w:rsidRDefault="00F47A30" w:rsidP="00F47A30">
      <w:pPr>
        <w:pStyle w:val="BodyCopy"/>
        <w:rPr>
          <w:color w:val="000000" w:themeColor="text1"/>
        </w:rPr>
      </w:pPr>
      <w:r w:rsidRPr="004A48F8">
        <w:rPr>
          <w:color w:val="000000" w:themeColor="text1"/>
        </w:rPr>
        <w:t>These guidelines concern the use of work projects.</w:t>
      </w:r>
    </w:p>
    <w:p w:rsidR="00F47A30" w:rsidRPr="004A48F8" w:rsidRDefault="00F47A30" w:rsidP="00F47A30">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F47A30" w:rsidRPr="004A48F8" w:rsidRDefault="00F47A30" w:rsidP="00F47A30">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F47A30" w:rsidRPr="004A48F8" w:rsidRDefault="00F47A30" w:rsidP="00F47A30">
      <w:pPr>
        <w:pStyle w:val="BodyCopy"/>
        <w:rPr>
          <w:color w:val="000000" w:themeColor="text1"/>
        </w:rPr>
      </w:pPr>
      <w:r w:rsidRPr="004A48F8">
        <w:rPr>
          <w:color w:val="000000" w:themeColor="text1"/>
        </w:rPr>
        <w:t>Assessors should follow these guidelines:</w:t>
      </w:r>
    </w:p>
    <w:p w:rsidR="00F47A30" w:rsidRPr="004A48F8" w:rsidRDefault="00F47A30" w:rsidP="00F47A30">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F47A30" w:rsidRPr="004A48F8" w:rsidRDefault="00F47A30" w:rsidP="00F47A30">
      <w:pPr>
        <w:pStyle w:val="Bullet1"/>
        <w:ind w:left="357" w:hanging="357"/>
        <w:rPr>
          <w:color w:val="000000" w:themeColor="text1"/>
        </w:rPr>
      </w:pPr>
      <w:r w:rsidRPr="004A48F8">
        <w:rPr>
          <w:color w:val="000000" w:themeColor="text1"/>
        </w:rPr>
        <w:t>Prepare sufficient resources for the completion of work activities including:</w:t>
      </w:r>
    </w:p>
    <w:p w:rsidR="00F47A30" w:rsidRPr="004A48F8" w:rsidRDefault="00F47A30" w:rsidP="00F47A30">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F47A30" w:rsidRPr="004A48F8" w:rsidRDefault="00F47A30" w:rsidP="00F47A30">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F47A30" w:rsidRPr="004A48F8" w:rsidRDefault="00F47A30" w:rsidP="00F47A30">
      <w:pPr>
        <w:pStyle w:val="Bullet1"/>
        <w:ind w:left="357" w:hanging="357"/>
        <w:rPr>
          <w:color w:val="000000" w:themeColor="text1"/>
        </w:rPr>
      </w:pPr>
      <w:r w:rsidRPr="004A48F8">
        <w:rPr>
          <w:color w:val="000000" w:themeColor="text1"/>
        </w:rPr>
        <w:t>Prepare assessment location (if done in class) making it conducive to assessment</w:t>
      </w:r>
    </w:p>
    <w:p w:rsidR="00F47A30" w:rsidRPr="004A48F8" w:rsidRDefault="00F47A30" w:rsidP="00F47A30">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F47A30" w:rsidRDefault="00F47A30" w:rsidP="00F47A30">
      <w:pPr>
        <w:rPr>
          <w:rFonts w:ascii="Helvetica" w:hAnsi="Helvetica"/>
          <w:color w:val="000000" w:themeColor="text1"/>
        </w:rPr>
      </w:pPr>
      <w:r>
        <w:rPr>
          <w:color w:val="000000" w:themeColor="text1"/>
        </w:rPr>
        <w:br w:type="page"/>
      </w:r>
    </w:p>
    <w:p w:rsidR="00F47A30" w:rsidRPr="004A48F8" w:rsidRDefault="00F47A30" w:rsidP="00F47A30">
      <w:pPr>
        <w:pStyle w:val="Bullet1"/>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F47A30" w:rsidRPr="004A48F8" w:rsidRDefault="00F47A30" w:rsidP="00F47A30">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F47A30" w:rsidRPr="004A48F8" w:rsidRDefault="00F47A30" w:rsidP="00F47A30">
      <w:pPr>
        <w:pStyle w:val="BodyCopy"/>
        <w:ind w:left="357"/>
        <w:rPr>
          <w:color w:val="000000" w:themeColor="text1"/>
        </w:rPr>
      </w:pPr>
      <w:r w:rsidRPr="004A48F8">
        <w:rPr>
          <w:color w:val="000000" w:themeColor="text1"/>
        </w:rPr>
        <w:t>These work projects are part of the formal assessment for the unit of competency titled X:</w:t>
      </w:r>
    </w:p>
    <w:p w:rsidR="00F47A30" w:rsidRPr="004A48F8" w:rsidRDefault="00F47A30" w:rsidP="00F47A30">
      <w:pPr>
        <w:pStyle w:val="Bullet2"/>
        <w:ind w:left="717" w:hanging="360"/>
        <w:rPr>
          <w:color w:val="000000" w:themeColor="text1"/>
          <w:lang w:val="en-AU"/>
        </w:rPr>
      </w:pPr>
      <w:r w:rsidRPr="004A48F8">
        <w:rPr>
          <w:color w:val="000000" w:themeColor="text1"/>
          <w:lang w:val="en-AU"/>
        </w:rPr>
        <w:t>You are required to complete these activities:</w:t>
      </w:r>
    </w:p>
    <w:p w:rsidR="00F47A30" w:rsidRPr="004A48F8" w:rsidRDefault="00F47A30" w:rsidP="00F47A30">
      <w:pPr>
        <w:pStyle w:val="BodyCopy"/>
        <w:numPr>
          <w:ilvl w:val="0"/>
          <w:numId w:val="18"/>
        </w:numPr>
        <w:ind w:left="1071" w:hanging="357"/>
        <w:rPr>
          <w:i/>
          <w:color w:val="000000" w:themeColor="text1"/>
        </w:rPr>
      </w:pPr>
      <w:r w:rsidRPr="004A48F8">
        <w:rPr>
          <w:i/>
          <w:color w:val="000000" w:themeColor="text1"/>
        </w:rPr>
        <w:t>Using the ‘X’ method of assessment</w:t>
      </w:r>
    </w:p>
    <w:p w:rsidR="00F47A30" w:rsidRPr="004A48F8" w:rsidRDefault="00F47A30" w:rsidP="00F47A30">
      <w:pPr>
        <w:pStyle w:val="BodyCopy"/>
        <w:numPr>
          <w:ilvl w:val="0"/>
          <w:numId w:val="18"/>
        </w:numPr>
        <w:rPr>
          <w:i/>
          <w:color w:val="000000" w:themeColor="text1"/>
        </w:rPr>
      </w:pPr>
      <w:r w:rsidRPr="004A48F8">
        <w:rPr>
          <w:i/>
          <w:color w:val="000000" w:themeColor="text1"/>
        </w:rPr>
        <w:t>At ‘X’ location</w:t>
      </w:r>
    </w:p>
    <w:p w:rsidR="00F47A30" w:rsidRPr="004A48F8" w:rsidRDefault="00F47A30" w:rsidP="00F47A30">
      <w:pPr>
        <w:pStyle w:val="BodyCopy"/>
        <w:numPr>
          <w:ilvl w:val="0"/>
          <w:numId w:val="18"/>
        </w:numPr>
        <w:rPr>
          <w:i/>
          <w:color w:val="000000" w:themeColor="text1"/>
        </w:rPr>
      </w:pPr>
      <w:r w:rsidRPr="004A48F8">
        <w:rPr>
          <w:i/>
          <w:color w:val="000000" w:themeColor="text1"/>
        </w:rPr>
        <w:t>You will have ‘X time period’ for this assessment</w:t>
      </w:r>
    </w:p>
    <w:p w:rsidR="00F47A30" w:rsidRPr="004A48F8" w:rsidRDefault="00F47A30" w:rsidP="00F47A30">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F47A30" w:rsidRPr="004A48F8" w:rsidRDefault="00F47A30" w:rsidP="00F47A30">
      <w:pPr>
        <w:pStyle w:val="Bullet2"/>
        <w:ind w:left="717" w:hanging="360"/>
        <w:rPr>
          <w:color w:val="000000" w:themeColor="text1"/>
          <w:lang w:val="en-AU"/>
        </w:rPr>
      </w:pPr>
      <w:r w:rsidRPr="004A48F8">
        <w:rPr>
          <w:color w:val="000000" w:themeColor="text1"/>
          <w:lang w:val="en-AU"/>
        </w:rPr>
        <w:t>Do you have any questions about this assessment?”</w:t>
      </w:r>
    </w:p>
    <w:p w:rsidR="00F47A30" w:rsidRPr="004A48F8" w:rsidRDefault="00F47A30" w:rsidP="00F47A30">
      <w:pPr>
        <w:pStyle w:val="Bullet1"/>
        <w:ind w:left="357" w:hanging="357"/>
        <w:rPr>
          <w:color w:val="000000" w:themeColor="text1"/>
        </w:rPr>
      </w:pPr>
      <w:r w:rsidRPr="004A48F8">
        <w:rPr>
          <w:color w:val="000000" w:themeColor="text1"/>
        </w:rPr>
        <w:t>Commence Work Project assessment:</w:t>
      </w:r>
    </w:p>
    <w:p w:rsidR="00F47A30" w:rsidRPr="004A48F8" w:rsidRDefault="00F47A30" w:rsidP="00F47A30">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F47A30" w:rsidRPr="004A48F8" w:rsidRDefault="00F47A30" w:rsidP="00F47A30">
      <w:pPr>
        <w:pStyle w:val="Bullet2"/>
        <w:rPr>
          <w:color w:val="000000" w:themeColor="text1"/>
          <w:lang w:val="en-AU"/>
        </w:rPr>
      </w:pPr>
      <w:r w:rsidRPr="004A48F8">
        <w:rPr>
          <w:color w:val="000000" w:themeColor="text1"/>
          <w:lang w:val="en-AU"/>
        </w:rPr>
        <w:t xml:space="preserve">Participants complete work projects in the most appropriate format </w:t>
      </w:r>
    </w:p>
    <w:p w:rsidR="00F47A30" w:rsidRPr="004A48F8" w:rsidRDefault="00F47A30" w:rsidP="00F47A30">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F47A30" w:rsidRPr="004A48F8" w:rsidRDefault="00F47A30" w:rsidP="00F47A30">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F47A30" w:rsidRPr="004A48F8" w:rsidRDefault="00F47A30" w:rsidP="00F47A30">
      <w:pPr>
        <w:pStyle w:val="Bullet1"/>
        <w:ind w:left="357" w:hanging="357"/>
        <w:rPr>
          <w:color w:val="000000" w:themeColor="text1"/>
        </w:rPr>
      </w:pPr>
      <w:r w:rsidRPr="004A48F8">
        <w:rPr>
          <w:color w:val="000000" w:themeColor="text1"/>
        </w:rPr>
        <w:t>Transcribe results/details to Competency Recording Sheet</w:t>
      </w:r>
    </w:p>
    <w:p w:rsidR="00F47A30" w:rsidRPr="004A48F8" w:rsidRDefault="00F47A30" w:rsidP="00F47A30">
      <w:pPr>
        <w:pStyle w:val="Bullet1"/>
        <w:ind w:left="357" w:hanging="357"/>
        <w:rPr>
          <w:color w:val="000000" w:themeColor="text1"/>
        </w:rPr>
      </w:pPr>
      <w:r w:rsidRPr="004A48F8">
        <w:rPr>
          <w:color w:val="000000" w:themeColor="text1"/>
        </w:rPr>
        <w:t>Forward/file assessment record.</w:t>
      </w:r>
    </w:p>
    <w:p w:rsidR="00F47A30" w:rsidRPr="00561BCC" w:rsidRDefault="00F47A30" w:rsidP="00F47A30">
      <w:pPr>
        <w:pStyle w:val="BodyCopyBold0"/>
        <w:rPr>
          <w:i/>
        </w:rPr>
      </w:pPr>
      <w:r w:rsidRPr="00561BCC">
        <w:rPr>
          <w:i/>
        </w:rPr>
        <w:t>Specifications for Oral Question Assessment</w:t>
      </w:r>
    </w:p>
    <w:p w:rsidR="00F47A30" w:rsidRPr="004A48F8" w:rsidRDefault="00F47A30" w:rsidP="00F47A30">
      <w:pPr>
        <w:pStyle w:val="BodyCopy"/>
        <w:rPr>
          <w:color w:val="000000" w:themeColor="text1"/>
        </w:rPr>
      </w:pPr>
      <w:r w:rsidRPr="004A48F8">
        <w:rPr>
          <w:color w:val="000000" w:themeColor="text1"/>
        </w:rPr>
        <w:t>These guidelines concern the use of oral questioning.</w:t>
      </w:r>
    </w:p>
    <w:p w:rsidR="00F47A30" w:rsidRPr="004A48F8" w:rsidRDefault="00F47A30" w:rsidP="00F47A30">
      <w:pPr>
        <w:pStyle w:val="BodyCopy"/>
        <w:rPr>
          <w:color w:val="000000" w:themeColor="text1"/>
        </w:rPr>
      </w:pPr>
      <w:r w:rsidRPr="004A48F8">
        <w:rPr>
          <w:color w:val="000000" w:themeColor="text1"/>
        </w:rPr>
        <w:t>Assessors should follow these guidelines.</w:t>
      </w:r>
    </w:p>
    <w:p w:rsidR="00F47A30" w:rsidRPr="004A48F8" w:rsidRDefault="00F47A30" w:rsidP="00F47A30">
      <w:pPr>
        <w:pStyle w:val="Bullet1"/>
        <w:ind w:left="357" w:hanging="357"/>
        <w:rPr>
          <w:color w:val="000000" w:themeColor="text1"/>
        </w:rPr>
      </w:pPr>
      <w:r w:rsidRPr="004A48F8">
        <w:rPr>
          <w:color w:val="000000" w:themeColor="text1"/>
        </w:rPr>
        <w:t>Prepare Assessment Record for Oral Questioning. One record for each candidate:</w:t>
      </w:r>
    </w:p>
    <w:p w:rsidR="00F47A30" w:rsidRPr="004A48F8" w:rsidRDefault="00F47A30" w:rsidP="00F47A30">
      <w:pPr>
        <w:pStyle w:val="Bullet2"/>
        <w:ind w:left="717" w:hanging="360"/>
        <w:rPr>
          <w:color w:val="000000" w:themeColor="text1"/>
        </w:rPr>
      </w:pPr>
      <w:r w:rsidRPr="004A48F8">
        <w:rPr>
          <w:color w:val="000000" w:themeColor="text1"/>
          <w:lang w:val="en-AU"/>
        </w:rPr>
        <w:t>Enter Student name</w:t>
      </w:r>
    </w:p>
    <w:p w:rsidR="00F47A30" w:rsidRPr="004A48F8" w:rsidRDefault="00F47A30" w:rsidP="00F47A30">
      <w:pPr>
        <w:pStyle w:val="Bullet2"/>
        <w:ind w:left="717" w:hanging="360"/>
        <w:rPr>
          <w:color w:val="000000" w:themeColor="text1"/>
          <w:lang w:val="en-AU"/>
        </w:rPr>
      </w:pPr>
      <w:r w:rsidRPr="004A48F8">
        <w:rPr>
          <w:color w:val="000000" w:themeColor="text1"/>
          <w:lang w:val="en-AU"/>
        </w:rPr>
        <w:t>Enter Assessor name</w:t>
      </w:r>
    </w:p>
    <w:p w:rsidR="00F47A30" w:rsidRPr="004A48F8" w:rsidRDefault="00F47A30" w:rsidP="00F47A30">
      <w:pPr>
        <w:pStyle w:val="Bullet2"/>
        <w:ind w:left="717" w:hanging="360"/>
        <w:rPr>
          <w:color w:val="000000" w:themeColor="text1"/>
          <w:lang w:val="en-AU"/>
        </w:rPr>
      </w:pPr>
      <w:r w:rsidRPr="004A48F8">
        <w:rPr>
          <w:color w:val="000000" w:themeColor="text1"/>
          <w:lang w:val="en-AU"/>
        </w:rPr>
        <w:t>Enter Location</w:t>
      </w:r>
    </w:p>
    <w:p w:rsidR="00F47A30" w:rsidRPr="004A48F8" w:rsidRDefault="00F47A30" w:rsidP="00F47A30">
      <w:pPr>
        <w:pStyle w:val="Bullet1"/>
        <w:ind w:left="357" w:hanging="357"/>
        <w:rPr>
          <w:color w:val="000000" w:themeColor="text1"/>
        </w:rPr>
      </w:pPr>
      <w:r w:rsidRPr="004A48F8">
        <w:rPr>
          <w:color w:val="000000" w:themeColor="text1"/>
        </w:rPr>
        <w:t xml:space="preserve">Familiarise self with Questions to be asked </w:t>
      </w:r>
    </w:p>
    <w:p w:rsidR="00F47A30" w:rsidRPr="004A48F8" w:rsidRDefault="00F47A30" w:rsidP="00F47A30">
      <w:pPr>
        <w:pStyle w:val="Bullet1"/>
        <w:ind w:left="357" w:hanging="357"/>
        <w:rPr>
          <w:color w:val="000000" w:themeColor="text1"/>
        </w:rPr>
      </w:pPr>
      <w:r w:rsidRPr="004A48F8">
        <w:rPr>
          <w:color w:val="000000" w:themeColor="text1"/>
        </w:rPr>
        <w:t>Prepare assessment location (table and chairs) making it conducive to assessment</w:t>
      </w:r>
    </w:p>
    <w:p w:rsidR="00F47A30" w:rsidRDefault="00F47A30" w:rsidP="00F47A30">
      <w:pPr>
        <w:rPr>
          <w:rFonts w:ascii="Helvetica" w:hAnsi="Helvetica"/>
          <w:color w:val="000000" w:themeColor="text1"/>
        </w:rPr>
      </w:pPr>
      <w:r>
        <w:rPr>
          <w:color w:val="000000" w:themeColor="text1"/>
        </w:rPr>
        <w:br w:type="page"/>
      </w:r>
    </w:p>
    <w:p w:rsidR="00F47A30" w:rsidRPr="004A48F8" w:rsidRDefault="00F47A30" w:rsidP="00F47A30">
      <w:pPr>
        <w:pStyle w:val="Bullet1"/>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F47A30" w:rsidRPr="004A48F8" w:rsidRDefault="00F47A30" w:rsidP="00F47A30">
      <w:pPr>
        <w:pStyle w:val="BodyCopy"/>
        <w:ind w:left="357"/>
        <w:rPr>
          <w:i/>
          <w:color w:val="000000" w:themeColor="text1"/>
        </w:rPr>
      </w:pPr>
      <w:r w:rsidRPr="004A48F8">
        <w:rPr>
          <w:i/>
          <w:color w:val="000000" w:themeColor="text1"/>
        </w:rPr>
        <w:t>“These oral questions are part of the formal assessment for the unit of competency titled X.</w:t>
      </w:r>
    </w:p>
    <w:p w:rsidR="00F47A30" w:rsidRPr="004A48F8" w:rsidRDefault="00F47A30" w:rsidP="00F47A30">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F47A30" w:rsidRPr="004A48F8" w:rsidRDefault="00F47A30" w:rsidP="00F47A30">
      <w:pPr>
        <w:pStyle w:val="BodyCopy"/>
        <w:ind w:left="357"/>
        <w:rPr>
          <w:i/>
          <w:color w:val="000000" w:themeColor="text1"/>
        </w:rPr>
      </w:pPr>
      <w:r w:rsidRPr="004A48F8">
        <w:rPr>
          <w:i/>
          <w:color w:val="000000" w:themeColor="text1"/>
        </w:rPr>
        <w:t>We have 60 minutes for this assessment.</w:t>
      </w:r>
    </w:p>
    <w:p w:rsidR="00F47A30" w:rsidRPr="004A48F8" w:rsidRDefault="00F47A30" w:rsidP="00F47A30">
      <w:pPr>
        <w:pStyle w:val="Bullet2"/>
        <w:ind w:left="717" w:hanging="360"/>
        <w:rPr>
          <w:color w:val="000000" w:themeColor="text1"/>
          <w:lang w:val="en-AU"/>
        </w:rPr>
      </w:pPr>
      <w:r w:rsidRPr="004A48F8">
        <w:rPr>
          <w:color w:val="000000" w:themeColor="text1"/>
          <w:lang w:val="en-AU"/>
        </w:rPr>
        <w:t>I will give you feedback at the end of the assessment</w:t>
      </w:r>
    </w:p>
    <w:p w:rsidR="00F47A30" w:rsidRPr="004A48F8" w:rsidRDefault="00F47A30" w:rsidP="00F47A30">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F47A30" w:rsidRPr="004A48F8" w:rsidRDefault="00F47A30" w:rsidP="00F47A30">
      <w:pPr>
        <w:pStyle w:val="Bullet1"/>
        <w:spacing w:before="60"/>
        <w:ind w:left="357" w:hanging="357"/>
        <w:rPr>
          <w:color w:val="000000" w:themeColor="text1"/>
        </w:rPr>
      </w:pPr>
      <w:r w:rsidRPr="004A48F8">
        <w:rPr>
          <w:color w:val="000000" w:themeColor="text1"/>
        </w:rPr>
        <w:t>Commence Oral Questioning assessment:</w:t>
      </w:r>
    </w:p>
    <w:p w:rsidR="00F47A30" w:rsidRPr="004A48F8" w:rsidRDefault="00F47A30" w:rsidP="00F47A30">
      <w:pPr>
        <w:pStyle w:val="Bullet2"/>
        <w:spacing w:before="60"/>
        <w:rPr>
          <w:color w:val="000000" w:themeColor="text1"/>
          <w:lang w:val="en-AU"/>
        </w:rPr>
      </w:pPr>
      <w:r w:rsidRPr="004A48F8">
        <w:rPr>
          <w:color w:val="000000" w:themeColor="text1"/>
          <w:lang w:val="en-AU"/>
        </w:rPr>
        <w:t>Complete Assessment Record for the Oral Questioning by:</w:t>
      </w:r>
    </w:p>
    <w:p w:rsidR="00F47A30" w:rsidRPr="004A48F8" w:rsidRDefault="00F47A30" w:rsidP="00F47A30">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F47A30" w:rsidRPr="004A48F8" w:rsidRDefault="00F47A30" w:rsidP="00F47A30">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F47A30" w:rsidRPr="004A48F8" w:rsidRDefault="00F47A30" w:rsidP="00F47A30">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F47A30" w:rsidRPr="004A48F8" w:rsidRDefault="00F47A30" w:rsidP="00F47A30">
      <w:pPr>
        <w:pStyle w:val="Bullet1"/>
        <w:spacing w:before="60"/>
        <w:ind w:left="357" w:hanging="357"/>
        <w:rPr>
          <w:color w:val="000000" w:themeColor="text1"/>
        </w:rPr>
      </w:pPr>
      <w:r w:rsidRPr="004A48F8">
        <w:rPr>
          <w:color w:val="000000" w:themeColor="text1"/>
        </w:rPr>
        <w:t>Complete Oral Questioning and provide feedback to candidate</w:t>
      </w:r>
    </w:p>
    <w:p w:rsidR="00F47A30" w:rsidRPr="004A48F8" w:rsidRDefault="00F47A30" w:rsidP="00F47A30">
      <w:pPr>
        <w:pStyle w:val="Bullet1"/>
        <w:spacing w:before="60"/>
        <w:ind w:left="357" w:hanging="357"/>
        <w:rPr>
          <w:color w:val="000000" w:themeColor="text1"/>
        </w:rPr>
      </w:pPr>
      <w:r w:rsidRPr="004A48F8">
        <w:rPr>
          <w:color w:val="000000" w:themeColor="text1"/>
        </w:rPr>
        <w:t>Transcribe results/details to Competency Recording Sheet</w:t>
      </w:r>
    </w:p>
    <w:p w:rsidR="00F47A30" w:rsidRPr="004A48F8" w:rsidRDefault="00F47A30" w:rsidP="00F47A30">
      <w:pPr>
        <w:pStyle w:val="Bullet1"/>
        <w:spacing w:before="60"/>
        <w:ind w:left="357" w:hanging="357"/>
        <w:rPr>
          <w:color w:val="000000" w:themeColor="text1"/>
        </w:rPr>
      </w:pPr>
      <w:r w:rsidRPr="004A48F8">
        <w:rPr>
          <w:color w:val="000000" w:themeColor="text1"/>
        </w:rPr>
        <w:t>Forward/file assessment record.</w:t>
      </w:r>
    </w:p>
    <w:p w:rsidR="00F47A30" w:rsidRPr="00561BCC" w:rsidRDefault="00F47A30" w:rsidP="00F47A30">
      <w:pPr>
        <w:pStyle w:val="BodyCopyBold0"/>
        <w:rPr>
          <w:i/>
        </w:rPr>
      </w:pPr>
      <w:r w:rsidRPr="00561BCC">
        <w:rPr>
          <w:i/>
        </w:rPr>
        <w:t>Specifications for Written Question Assessment</w:t>
      </w:r>
    </w:p>
    <w:p w:rsidR="00F47A30" w:rsidRPr="004A48F8" w:rsidRDefault="00F47A30" w:rsidP="00F47A30">
      <w:pPr>
        <w:pStyle w:val="BodyCopy"/>
        <w:rPr>
          <w:color w:val="000000" w:themeColor="text1"/>
        </w:rPr>
      </w:pPr>
      <w:r w:rsidRPr="004A48F8">
        <w:rPr>
          <w:color w:val="000000" w:themeColor="text1"/>
        </w:rPr>
        <w:t>These guidelines concern the use of written questioning.</w:t>
      </w:r>
    </w:p>
    <w:p w:rsidR="00F47A30" w:rsidRPr="004A48F8" w:rsidRDefault="00F47A30" w:rsidP="00F47A30">
      <w:pPr>
        <w:pStyle w:val="BodyCopy"/>
        <w:rPr>
          <w:color w:val="000000" w:themeColor="text1"/>
        </w:rPr>
      </w:pPr>
      <w:r w:rsidRPr="004A48F8">
        <w:rPr>
          <w:color w:val="000000" w:themeColor="text1"/>
        </w:rPr>
        <w:t>Assessors should follow these guidelines:</w:t>
      </w:r>
    </w:p>
    <w:p w:rsidR="00F47A30" w:rsidRPr="004A48F8" w:rsidRDefault="00F47A30" w:rsidP="00F47A30">
      <w:pPr>
        <w:pStyle w:val="Bullet1"/>
        <w:spacing w:after="60"/>
        <w:ind w:left="357" w:hanging="357"/>
        <w:rPr>
          <w:color w:val="000000" w:themeColor="text1"/>
        </w:rPr>
      </w:pPr>
      <w:r w:rsidRPr="004A48F8">
        <w:rPr>
          <w:color w:val="000000" w:themeColor="text1"/>
        </w:rPr>
        <w:t>Familiarise self with Questions and Answers provided</w:t>
      </w:r>
    </w:p>
    <w:p w:rsidR="00F47A30" w:rsidRPr="004A48F8" w:rsidRDefault="00F47A30" w:rsidP="00F47A30">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F47A30" w:rsidRPr="004A48F8" w:rsidRDefault="00F47A30" w:rsidP="00F47A30">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F47A30" w:rsidRPr="004A48F8" w:rsidRDefault="00F47A30" w:rsidP="00F47A30">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F47A30" w:rsidRPr="004A48F8" w:rsidRDefault="00F47A30" w:rsidP="00F47A30">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F47A30" w:rsidRPr="004A48F8" w:rsidRDefault="00F47A30" w:rsidP="00F47A30">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F47A30" w:rsidRPr="004A48F8" w:rsidRDefault="00F47A30" w:rsidP="00F47A30">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F47A30" w:rsidRPr="004A48F8" w:rsidRDefault="00F47A30" w:rsidP="00F47A30">
      <w:pPr>
        <w:pStyle w:val="BodyCopy"/>
        <w:spacing w:before="120" w:after="60"/>
        <w:ind w:left="357"/>
        <w:rPr>
          <w:color w:val="000000" w:themeColor="text1"/>
        </w:rPr>
      </w:pPr>
      <w:r w:rsidRPr="004A48F8">
        <w:rPr>
          <w:color w:val="000000" w:themeColor="text1"/>
        </w:rPr>
        <w:t>We have X time for this assessment:</w:t>
      </w:r>
    </w:p>
    <w:p w:rsidR="00F47A30" w:rsidRPr="004A48F8" w:rsidRDefault="00F47A30" w:rsidP="00F47A30">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F47A30" w:rsidRPr="004A48F8" w:rsidRDefault="00F47A30" w:rsidP="00F47A30">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F47A30" w:rsidRPr="004A48F8" w:rsidRDefault="00F47A30" w:rsidP="00F47A30">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F47A30" w:rsidRDefault="00F47A30" w:rsidP="00F47A30">
      <w:pPr>
        <w:rPr>
          <w:rFonts w:ascii="Helvetica" w:hAnsi="Helvetica"/>
          <w:color w:val="000000" w:themeColor="text1"/>
        </w:rPr>
      </w:pPr>
      <w:r>
        <w:rPr>
          <w:color w:val="000000" w:themeColor="text1"/>
        </w:rPr>
        <w:br w:type="page"/>
      </w:r>
    </w:p>
    <w:p w:rsidR="00F47A30" w:rsidRPr="004A48F8" w:rsidRDefault="00F47A30" w:rsidP="00F47A30">
      <w:pPr>
        <w:pStyle w:val="Bullet1"/>
        <w:spacing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F47A30" w:rsidRPr="004A48F8" w:rsidRDefault="00F47A30" w:rsidP="00F47A30">
      <w:pPr>
        <w:pStyle w:val="Bullet1"/>
        <w:spacing w:after="60"/>
        <w:ind w:left="357" w:hanging="357"/>
        <w:rPr>
          <w:color w:val="000000" w:themeColor="text1"/>
        </w:rPr>
      </w:pPr>
      <w:r w:rsidRPr="004A48F8">
        <w:rPr>
          <w:color w:val="000000" w:themeColor="text1"/>
        </w:rPr>
        <w:t>Participants may record written answers (where possible)</w:t>
      </w:r>
    </w:p>
    <w:p w:rsidR="00F47A30" w:rsidRPr="004A48F8" w:rsidRDefault="00F47A30" w:rsidP="00F47A30">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F47A30" w:rsidRPr="004A48F8" w:rsidRDefault="00F47A30" w:rsidP="00F47A30">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F47A30" w:rsidRPr="004A48F8" w:rsidRDefault="00F47A30" w:rsidP="00F47A30">
      <w:pPr>
        <w:pStyle w:val="Bullet1"/>
        <w:spacing w:after="60"/>
        <w:ind w:left="357" w:hanging="357"/>
        <w:rPr>
          <w:color w:val="000000" w:themeColor="text1"/>
        </w:rPr>
      </w:pPr>
      <w:r w:rsidRPr="004A48F8">
        <w:rPr>
          <w:color w:val="000000" w:themeColor="text1"/>
        </w:rPr>
        <w:t>Transcribe results/details to Competency Recording Sheet</w:t>
      </w:r>
    </w:p>
    <w:p w:rsidR="00F47A30" w:rsidRPr="004A48F8" w:rsidRDefault="00F47A30" w:rsidP="00F47A30">
      <w:pPr>
        <w:pStyle w:val="Bullet1"/>
        <w:spacing w:after="60"/>
        <w:ind w:left="357" w:hanging="357"/>
        <w:rPr>
          <w:color w:val="000000" w:themeColor="text1"/>
        </w:rPr>
      </w:pPr>
      <w:r w:rsidRPr="004A48F8">
        <w:rPr>
          <w:color w:val="000000" w:themeColor="text1"/>
        </w:rPr>
        <w:t>Forward/file assessment record.</w:t>
      </w:r>
    </w:p>
    <w:p w:rsidR="00F47A30" w:rsidRPr="00561BCC" w:rsidRDefault="00F47A30" w:rsidP="00F47A30">
      <w:pPr>
        <w:pStyle w:val="BodyCopyBold0"/>
        <w:rPr>
          <w:i/>
        </w:rPr>
      </w:pPr>
      <w:r w:rsidRPr="00561BCC">
        <w:rPr>
          <w:i/>
        </w:rPr>
        <w:t>Specifications for Observation Checklist</w:t>
      </w:r>
    </w:p>
    <w:p w:rsidR="00F47A30" w:rsidRPr="004A48F8" w:rsidRDefault="00F47A30" w:rsidP="00F47A30">
      <w:pPr>
        <w:pStyle w:val="BodyCopy"/>
        <w:rPr>
          <w:color w:val="000000" w:themeColor="text1"/>
        </w:rPr>
      </w:pPr>
      <w:r w:rsidRPr="004A48F8">
        <w:rPr>
          <w:color w:val="000000" w:themeColor="text1"/>
        </w:rPr>
        <w:t>These specifications apply to the use of the Observation Checklist in determining competency for candidates.</w:t>
      </w:r>
    </w:p>
    <w:p w:rsidR="00F47A30" w:rsidRPr="004A48F8" w:rsidRDefault="00F47A30" w:rsidP="00F47A30">
      <w:pPr>
        <w:pStyle w:val="BodyCopy"/>
        <w:rPr>
          <w:color w:val="000000" w:themeColor="text1"/>
        </w:rPr>
      </w:pPr>
      <w:r w:rsidRPr="004A48F8">
        <w:rPr>
          <w:color w:val="000000" w:themeColor="text1"/>
        </w:rPr>
        <w:t>Only an approved assessor is authorised to complete the Observation Checklist.</w:t>
      </w:r>
    </w:p>
    <w:p w:rsidR="00F47A30" w:rsidRPr="004A48F8" w:rsidRDefault="00F47A30" w:rsidP="00F47A30">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F47A30" w:rsidRPr="004A48F8" w:rsidRDefault="00F47A30" w:rsidP="00F47A30">
      <w:pPr>
        <w:pStyle w:val="BodyCopy"/>
        <w:rPr>
          <w:color w:val="000000" w:themeColor="text1"/>
        </w:rPr>
      </w:pPr>
      <w:r w:rsidRPr="004A48F8">
        <w:rPr>
          <w:color w:val="000000" w:themeColor="text1"/>
        </w:rPr>
        <w:t xml:space="preserve">To complete the Observation Checklist the Assessor must: </w:t>
      </w:r>
    </w:p>
    <w:p w:rsidR="00F47A30" w:rsidRPr="004A48F8" w:rsidRDefault="00F47A30" w:rsidP="00F47A30">
      <w:pPr>
        <w:pStyle w:val="Bullet1"/>
        <w:ind w:left="357" w:hanging="357"/>
        <w:rPr>
          <w:color w:val="000000" w:themeColor="text1"/>
        </w:rPr>
      </w:pPr>
      <w:r w:rsidRPr="004A48F8">
        <w:rPr>
          <w:color w:val="000000" w:themeColor="text1"/>
        </w:rPr>
        <w:t>Insert name of candidate</w:t>
      </w:r>
    </w:p>
    <w:p w:rsidR="00F47A30" w:rsidRPr="004A48F8" w:rsidRDefault="00F47A30" w:rsidP="00F47A30">
      <w:pPr>
        <w:pStyle w:val="Bullet1"/>
        <w:ind w:left="357" w:hanging="357"/>
        <w:rPr>
          <w:color w:val="000000" w:themeColor="text1"/>
        </w:rPr>
      </w:pPr>
      <w:r w:rsidRPr="004A48F8">
        <w:rPr>
          <w:color w:val="000000" w:themeColor="text1"/>
        </w:rPr>
        <w:t>Insert assessor name</w:t>
      </w:r>
    </w:p>
    <w:p w:rsidR="00F47A30" w:rsidRPr="004A48F8" w:rsidRDefault="00F47A30" w:rsidP="00F47A30">
      <w:pPr>
        <w:pStyle w:val="Bullet1"/>
        <w:ind w:left="357" w:hanging="357"/>
        <w:rPr>
          <w:color w:val="000000" w:themeColor="text1"/>
        </w:rPr>
      </w:pPr>
      <w:r w:rsidRPr="004A48F8">
        <w:rPr>
          <w:color w:val="000000" w:themeColor="text1"/>
        </w:rPr>
        <w:t>Insert identify of location where observations are being undertaken</w:t>
      </w:r>
    </w:p>
    <w:p w:rsidR="00F47A30" w:rsidRPr="004A48F8" w:rsidRDefault="00F47A30" w:rsidP="00F47A30">
      <w:pPr>
        <w:pStyle w:val="Bullet1"/>
        <w:ind w:left="357" w:hanging="357"/>
        <w:rPr>
          <w:color w:val="000000" w:themeColor="text1"/>
        </w:rPr>
      </w:pPr>
      <w:r w:rsidRPr="004A48F8">
        <w:rPr>
          <w:color w:val="000000" w:themeColor="text1"/>
        </w:rPr>
        <w:t>Insert date/s of observations – may be single date or multiple dates</w:t>
      </w:r>
    </w:p>
    <w:p w:rsidR="00F47A30" w:rsidRPr="004A48F8" w:rsidRDefault="00F47A30" w:rsidP="00F47A30">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F47A30" w:rsidRPr="004A48F8" w:rsidRDefault="00F47A30" w:rsidP="00F47A30">
      <w:pPr>
        <w:pStyle w:val="Bullet1"/>
        <w:ind w:left="357" w:hanging="357"/>
        <w:rPr>
          <w:color w:val="000000" w:themeColor="text1"/>
        </w:rPr>
      </w:pPr>
      <w:r w:rsidRPr="004A48F8">
        <w:rPr>
          <w:color w:val="000000" w:themeColor="text1"/>
        </w:rPr>
        <w:t>Provide written (and verbal) feedback to candidate – as/if appropriate</w:t>
      </w:r>
    </w:p>
    <w:p w:rsidR="00F47A30" w:rsidRPr="004A48F8" w:rsidRDefault="00F47A30" w:rsidP="00F47A30">
      <w:pPr>
        <w:pStyle w:val="Bullet1"/>
        <w:ind w:left="357" w:hanging="357"/>
        <w:rPr>
          <w:color w:val="000000" w:themeColor="text1"/>
        </w:rPr>
      </w:pPr>
      <w:r w:rsidRPr="004A48F8">
        <w:rPr>
          <w:color w:val="000000" w:themeColor="text1"/>
        </w:rPr>
        <w:t>Sign and date the form</w:t>
      </w:r>
    </w:p>
    <w:p w:rsidR="00F47A30" w:rsidRPr="004A48F8" w:rsidRDefault="00F47A30" w:rsidP="00F47A30">
      <w:pPr>
        <w:pStyle w:val="Bullet1"/>
        <w:ind w:left="357" w:hanging="357"/>
        <w:rPr>
          <w:color w:val="000000" w:themeColor="text1"/>
        </w:rPr>
      </w:pPr>
      <w:r w:rsidRPr="004A48F8">
        <w:rPr>
          <w:color w:val="000000" w:themeColor="text1"/>
        </w:rPr>
        <w:t>Present form to candidate for them to sign and date</w:t>
      </w:r>
    </w:p>
    <w:p w:rsidR="00F47A30" w:rsidRPr="004A48F8" w:rsidRDefault="00F47A30" w:rsidP="00F47A30">
      <w:pPr>
        <w:pStyle w:val="Bullet1"/>
        <w:ind w:left="357" w:hanging="357"/>
        <w:rPr>
          <w:color w:val="000000" w:themeColor="text1"/>
        </w:rPr>
      </w:pPr>
      <w:r w:rsidRPr="004A48F8">
        <w:rPr>
          <w:color w:val="000000" w:themeColor="text1"/>
        </w:rPr>
        <w:t>Transcribe results/details to Competency Recording Sheet for candidate</w:t>
      </w:r>
    </w:p>
    <w:p w:rsidR="00F47A30" w:rsidRPr="004A48F8" w:rsidRDefault="00F47A30" w:rsidP="00F47A30">
      <w:pPr>
        <w:pStyle w:val="Bullet1"/>
        <w:ind w:left="357" w:hanging="357"/>
        <w:rPr>
          <w:color w:val="000000" w:themeColor="text1"/>
        </w:rPr>
      </w:pPr>
      <w:r w:rsidRPr="004A48F8">
        <w:rPr>
          <w:color w:val="000000" w:themeColor="text1"/>
        </w:rPr>
        <w:t>Forward/file Observation Checklist.</w:t>
      </w:r>
    </w:p>
    <w:p w:rsidR="00F47A30" w:rsidRPr="004A48F8" w:rsidRDefault="00F47A30" w:rsidP="00F47A30">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F47A30" w:rsidRPr="00561BCC" w:rsidRDefault="00F47A30" w:rsidP="00F47A30">
      <w:pPr>
        <w:pStyle w:val="BodyCopyBold0"/>
        <w:rPr>
          <w:i/>
        </w:rPr>
      </w:pPr>
      <w:r w:rsidRPr="00561BCC">
        <w:rPr>
          <w:i/>
        </w:rPr>
        <w:t>Specifications for Third Party Statement</w:t>
      </w:r>
    </w:p>
    <w:p w:rsidR="00F47A30" w:rsidRPr="004A48F8" w:rsidRDefault="00F47A30" w:rsidP="00F47A30">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F47A30" w:rsidRPr="004A48F8" w:rsidRDefault="00F47A30" w:rsidP="00F47A30">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F47A30" w:rsidRPr="004A48F8" w:rsidRDefault="00F47A30" w:rsidP="00F47A30">
      <w:pPr>
        <w:pStyle w:val="BodyCopy"/>
        <w:rPr>
          <w:color w:val="000000" w:themeColor="text1"/>
        </w:rPr>
      </w:pPr>
      <w:r w:rsidRPr="004A48F8">
        <w:rPr>
          <w:color w:val="000000" w:themeColor="text1"/>
        </w:rPr>
        <w:t>This may be their Supervisor, the venue manager, the Department Manager or similar.</w:t>
      </w:r>
    </w:p>
    <w:p w:rsidR="00F47A30" w:rsidRDefault="00F47A30" w:rsidP="00F47A30">
      <w:pPr>
        <w:rPr>
          <w:rFonts w:ascii="Helvetica" w:eastAsia="Calibri" w:hAnsi="Helvetica" w:cs="Calibri"/>
          <w:noProof/>
          <w:color w:val="000000" w:themeColor="text1"/>
          <w:szCs w:val="16"/>
          <w:lang w:eastAsia="ar-SA"/>
        </w:rPr>
      </w:pPr>
      <w:r>
        <w:rPr>
          <w:color w:val="000000" w:themeColor="text1"/>
        </w:rPr>
        <w:br w:type="page"/>
      </w:r>
    </w:p>
    <w:p w:rsidR="00F47A30" w:rsidRPr="004A48F8" w:rsidRDefault="00F47A30" w:rsidP="00F47A30">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F47A30" w:rsidRPr="004A48F8" w:rsidRDefault="00F47A30" w:rsidP="00F47A30">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F47A30" w:rsidRPr="004A48F8" w:rsidRDefault="00F47A30" w:rsidP="00F47A30">
      <w:pPr>
        <w:pStyle w:val="BodyCopy"/>
        <w:rPr>
          <w:color w:val="000000" w:themeColor="text1"/>
        </w:rPr>
      </w:pPr>
      <w:r w:rsidRPr="004A48F8">
        <w:rPr>
          <w:color w:val="000000" w:themeColor="text1"/>
        </w:rPr>
        <w:t xml:space="preserve">To complete the Third Party Verification Statement the Assessor must: </w:t>
      </w:r>
    </w:p>
    <w:p w:rsidR="00F47A30" w:rsidRPr="004A48F8" w:rsidRDefault="00F47A30" w:rsidP="00F47A30">
      <w:pPr>
        <w:pStyle w:val="Bullet1"/>
        <w:ind w:left="357" w:hanging="357"/>
        <w:rPr>
          <w:color w:val="000000" w:themeColor="text1"/>
        </w:rPr>
      </w:pPr>
      <w:r w:rsidRPr="004A48F8">
        <w:rPr>
          <w:color w:val="000000" w:themeColor="text1"/>
        </w:rPr>
        <w:t>Insert candidate name</w:t>
      </w:r>
    </w:p>
    <w:p w:rsidR="00F47A30" w:rsidRPr="004A48F8" w:rsidRDefault="00F47A30" w:rsidP="00F47A30">
      <w:pPr>
        <w:pStyle w:val="Bullet1"/>
        <w:ind w:left="357" w:hanging="357"/>
        <w:rPr>
          <w:color w:val="000000" w:themeColor="text1"/>
        </w:rPr>
      </w:pPr>
      <w:r w:rsidRPr="004A48F8">
        <w:rPr>
          <w:color w:val="000000" w:themeColor="text1"/>
        </w:rPr>
        <w:t>Insert name and contact details of the Third Party</w:t>
      </w:r>
    </w:p>
    <w:p w:rsidR="00F47A30" w:rsidRPr="004A48F8" w:rsidRDefault="00F47A30" w:rsidP="00F47A30">
      <w:pPr>
        <w:pStyle w:val="Bullet1"/>
        <w:ind w:left="357" w:hanging="357"/>
        <w:rPr>
          <w:color w:val="000000" w:themeColor="text1"/>
        </w:rPr>
      </w:pPr>
      <w:r w:rsidRPr="004A48F8">
        <w:rPr>
          <w:color w:val="000000" w:themeColor="text1"/>
        </w:rPr>
        <w:t>Tick the box to indicate the relationship of the Third Party to the candidate</w:t>
      </w:r>
    </w:p>
    <w:p w:rsidR="00F47A30" w:rsidRPr="004A48F8" w:rsidRDefault="00F47A30" w:rsidP="00F47A30">
      <w:pPr>
        <w:pStyle w:val="Bullet1"/>
        <w:ind w:left="357" w:hanging="357"/>
        <w:rPr>
          <w:color w:val="000000" w:themeColor="text1"/>
        </w:rPr>
      </w:pPr>
      <w:r w:rsidRPr="004A48F8">
        <w:rPr>
          <w:color w:val="000000" w:themeColor="text1"/>
        </w:rPr>
        <w:t>Present the partially completed form to the Third Party for them to finalise</w:t>
      </w:r>
    </w:p>
    <w:p w:rsidR="00F47A30" w:rsidRPr="004A48F8" w:rsidRDefault="00F47A30" w:rsidP="00F47A30">
      <w:pPr>
        <w:pStyle w:val="Bullet1"/>
        <w:ind w:left="357" w:hanging="357"/>
        <w:rPr>
          <w:color w:val="000000" w:themeColor="text1"/>
        </w:rPr>
      </w:pPr>
      <w:r w:rsidRPr="004A48F8">
        <w:rPr>
          <w:color w:val="000000" w:themeColor="text1"/>
        </w:rPr>
        <w:t xml:space="preserve">Collect the completed form from the Third Party </w:t>
      </w:r>
    </w:p>
    <w:p w:rsidR="00F47A30" w:rsidRPr="004A48F8" w:rsidRDefault="00F47A30" w:rsidP="00F47A30">
      <w:pPr>
        <w:pStyle w:val="Bullet1"/>
        <w:ind w:left="357" w:hanging="357"/>
        <w:rPr>
          <w:color w:val="000000" w:themeColor="text1"/>
        </w:rPr>
      </w:pPr>
      <w:r w:rsidRPr="004A48F8">
        <w:rPr>
          <w:color w:val="000000" w:themeColor="text1"/>
        </w:rPr>
        <w:t>Transcribe results/details to Competency Recording Sheet for candidate</w:t>
      </w:r>
    </w:p>
    <w:p w:rsidR="00F47A30" w:rsidRPr="004A48F8" w:rsidRDefault="00F47A30" w:rsidP="00F47A30">
      <w:pPr>
        <w:pStyle w:val="Bullet1"/>
        <w:ind w:left="357" w:hanging="357"/>
        <w:rPr>
          <w:color w:val="000000" w:themeColor="text1"/>
        </w:rPr>
      </w:pPr>
      <w:r w:rsidRPr="004A48F8">
        <w:rPr>
          <w:color w:val="000000" w:themeColor="text1"/>
        </w:rPr>
        <w:t>Forward/file Third Party Statement.</w:t>
      </w:r>
    </w:p>
    <w:p w:rsidR="00F47A30" w:rsidRPr="004A48F8" w:rsidRDefault="00F47A30" w:rsidP="00F47A30">
      <w:pPr>
        <w:pStyle w:val="BodyCopy"/>
        <w:rPr>
          <w:color w:val="000000" w:themeColor="text1"/>
        </w:rPr>
      </w:pPr>
      <w:r w:rsidRPr="004A48F8">
        <w:rPr>
          <w:color w:val="000000" w:themeColor="text1"/>
        </w:rPr>
        <w:t>The Third Party must:</w:t>
      </w:r>
    </w:p>
    <w:p w:rsidR="00F47A30" w:rsidRPr="004A48F8" w:rsidRDefault="00F47A30" w:rsidP="00F47A30">
      <w:pPr>
        <w:pStyle w:val="Bullet1"/>
        <w:ind w:left="357" w:hanging="357"/>
        <w:rPr>
          <w:color w:val="000000" w:themeColor="text1"/>
        </w:rPr>
      </w:pPr>
      <w:r w:rsidRPr="004A48F8">
        <w:rPr>
          <w:color w:val="000000" w:themeColor="text1"/>
        </w:rPr>
        <w:t>Record their belief regarding candidate ability/competency as either:</w:t>
      </w:r>
    </w:p>
    <w:p w:rsidR="00F47A30" w:rsidRPr="004A48F8" w:rsidRDefault="00F47A30" w:rsidP="00F47A30">
      <w:pPr>
        <w:pStyle w:val="Bullet2"/>
        <w:ind w:left="717" w:hanging="360"/>
        <w:rPr>
          <w:color w:val="000000" w:themeColor="text1"/>
          <w:lang w:val="en-AU"/>
        </w:rPr>
      </w:pPr>
      <w:r w:rsidRPr="004A48F8">
        <w:rPr>
          <w:color w:val="000000" w:themeColor="text1"/>
          <w:lang w:val="en-AU"/>
        </w:rPr>
        <w:t>Pass Competent = Yes</w:t>
      </w:r>
    </w:p>
    <w:p w:rsidR="00F47A30" w:rsidRPr="004A48F8" w:rsidRDefault="00F47A30" w:rsidP="00F47A30">
      <w:pPr>
        <w:pStyle w:val="Bullet2"/>
        <w:ind w:left="717" w:hanging="360"/>
        <w:rPr>
          <w:color w:val="000000" w:themeColor="text1"/>
          <w:lang w:val="en-AU"/>
        </w:rPr>
      </w:pPr>
      <w:r w:rsidRPr="004A48F8">
        <w:rPr>
          <w:color w:val="000000" w:themeColor="text1"/>
          <w:lang w:val="en-AU"/>
        </w:rPr>
        <w:t>Not Yet Competent = No</w:t>
      </w:r>
    </w:p>
    <w:p w:rsidR="00F47A30" w:rsidRPr="004A48F8" w:rsidRDefault="00F47A30" w:rsidP="00F47A30">
      <w:pPr>
        <w:pStyle w:val="Bullet2"/>
        <w:ind w:left="717" w:hanging="360"/>
        <w:rPr>
          <w:color w:val="000000" w:themeColor="text1"/>
          <w:lang w:val="en-AU"/>
        </w:rPr>
      </w:pPr>
      <w:r w:rsidRPr="004A48F8">
        <w:rPr>
          <w:color w:val="000000" w:themeColor="text1"/>
          <w:lang w:val="en-AU"/>
        </w:rPr>
        <w:t>Unsure about whether candidate is competent or not = Not Sure</w:t>
      </w:r>
    </w:p>
    <w:p w:rsidR="00F47A30" w:rsidRPr="004A48F8" w:rsidRDefault="00F47A30" w:rsidP="00F47A30">
      <w:pPr>
        <w:pStyle w:val="Bullet1"/>
        <w:ind w:left="357" w:hanging="357"/>
        <w:rPr>
          <w:color w:val="000000" w:themeColor="text1"/>
        </w:rPr>
      </w:pPr>
      <w:r w:rsidRPr="004A48F8">
        <w:rPr>
          <w:color w:val="000000" w:themeColor="text1"/>
        </w:rPr>
        <w:t>Meet briefly with the assessor to discuss and/or clarify the form.</w:t>
      </w:r>
    </w:p>
    <w:p w:rsidR="00F47A30" w:rsidRPr="004A48F8" w:rsidRDefault="00F47A30" w:rsidP="00F47A30">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F47A30" w:rsidRPr="004A48F8" w:rsidRDefault="00F47A30" w:rsidP="00F47A30">
      <w:pPr>
        <w:pStyle w:val="BodyCopy"/>
        <w:rPr>
          <w:color w:val="000000" w:themeColor="text1"/>
        </w:rPr>
      </w:pPr>
      <w:r w:rsidRPr="004A48F8">
        <w:rPr>
          <w:color w:val="000000" w:themeColor="text1"/>
        </w:rPr>
        <w:t>A separate Third Party Statement is required for each Competency Unit undertaken by the candidate.</w:t>
      </w:r>
    </w:p>
    <w:p w:rsidR="00F47A30" w:rsidRDefault="00F47A30" w:rsidP="00F47A30"/>
    <w:p w:rsidR="00176087" w:rsidRPr="00AE4E56" w:rsidRDefault="00176087" w:rsidP="00176087">
      <w:pPr>
        <w:rPr>
          <w:rFonts w:ascii="Helvetica" w:hAnsi="Helvetica" w:cs="Helvetica"/>
          <w:lang w:eastAsia="en-US"/>
        </w:rPr>
      </w:pPr>
    </w:p>
    <w:p w:rsidR="00176087" w:rsidRPr="00AE4E56" w:rsidRDefault="00176087" w:rsidP="00176087">
      <w:pPr>
        <w:rPr>
          <w:rFonts w:ascii="Helvetica" w:hAnsi="Helvetica" w:cs="Helvetica"/>
          <w:lang w:eastAsia="en-US"/>
        </w:rPr>
        <w:sectPr w:rsidR="00176087" w:rsidRPr="00AE4E56" w:rsidSect="004C47A7">
          <w:headerReference w:type="even" r:id="rId24"/>
          <w:headerReference w:type="default" r:id="rId25"/>
          <w:footerReference w:type="even" r:id="rId26"/>
          <w:footerReference w:type="default" r:id="rId27"/>
          <w:pgSz w:w="11906" w:h="16838"/>
          <w:pgMar w:top="1440" w:right="1440" w:bottom="1440" w:left="1440" w:header="709" w:footer="325" w:gutter="0"/>
          <w:pgNumType w:start="1"/>
          <w:cols w:space="708"/>
          <w:docGrid w:linePitch="360"/>
        </w:sectPr>
      </w:pPr>
    </w:p>
    <w:p w:rsidR="0089117D" w:rsidRPr="00AE4E56" w:rsidRDefault="0089117D" w:rsidP="00753ECF">
      <w:pPr>
        <w:pStyle w:val="Heading1"/>
        <w:rPr>
          <w:rFonts w:cs="Helvetica"/>
          <w:lang w:val="en-AU"/>
        </w:rPr>
      </w:pPr>
      <w:bookmarkStart w:id="13" w:name="_Toc376438308"/>
      <w:r w:rsidRPr="00AE4E56">
        <w:rPr>
          <w:rFonts w:cs="Helvetica"/>
          <w:lang w:val="en-AU"/>
        </w:rPr>
        <w:lastRenderedPageBreak/>
        <w:t>Competency Standard</w:t>
      </w:r>
      <w:bookmarkEnd w:id="13"/>
    </w:p>
    <w:tbl>
      <w:tblPr>
        <w:tblW w:w="14175" w:type="dxa"/>
        <w:tblLook w:val="01E0" w:firstRow="1" w:lastRow="1" w:firstColumn="1" w:lastColumn="1" w:noHBand="0" w:noVBand="0"/>
      </w:tblPr>
      <w:tblGrid>
        <w:gridCol w:w="4880"/>
        <w:gridCol w:w="4003"/>
        <w:gridCol w:w="986"/>
        <w:gridCol w:w="1027"/>
        <w:gridCol w:w="3279"/>
      </w:tblGrid>
      <w:tr w:rsidR="00E2665B" w:rsidRPr="00AE4E56" w:rsidTr="00F47A30">
        <w:tc>
          <w:tcPr>
            <w:tcW w:w="11088" w:type="dxa"/>
            <w:gridSpan w:val="4"/>
            <w:tcBorders>
              <w:top w:val="single" w:sz="4" w:space="0" w:color="auto"/>
              <w:left w:val="single" w:sz="4" w:space="0" w:color="auto"/>
              <w:bottom w:val="single" w:sz="6" w:space="0" w:color="auto"/>
              <w:right w:val="single" w:sz="4" w:space="0" w:color="auto"/>
            </w:tcBorders>
          </w:tcPr>
          <w:p w:rsidR="00E2665B" w:rsidRPr="00AE4E56" w:rsidRDefault="00E2665B" w:rsidP="00010146">
            <w:pPr>
              <w:pStyle w:val="TableText"/>
              <w:rPr>
                <w:rFonts w:cs="Helvetica"/>
              </w:rPr>
            </w:pPr>
            <w:r w:rsidRPr="00AE4E56">
              <w:rPr>
                <w:rFonts w:cs="Helvetica"/>
                <w:b/>
              </w:rPr>
              <w:t xml:space="preserve">UNIT TITLE: </w:t>
            </w:r>
            <w:r w:rsidRPr="00AE4E56">
              <w:rPr>
                <w:rFonts w:cs="Helvetica"/>
                <w:caps/>
              </w:rPr>
              <w:t>Apply standard safety procedures for handling foodstuffs</w:t>
            </w:r>
          </w:p>
        </w:tc>
        <w:tc>
          <w:tcPr>
            <w:tcW w:w="3337" w:type="dxa"/>
            <w:tcBorders>
              <w:top w:val="single" w:sz="4" w:space="0" w:color="auto"/>
              <w:left w:val="single" w:sz="4" w:space="0" w:color="auto"/>
              <w:bottom w:val="single" w:sz="6" w:space="0" w:color="auto"/>
              <w:right w:val="single" w:sz="4" w:space="0" w:color="auto"/>
            </w:tcBorders>
          </w:tcPr>
          <w:p w:rsidR="00E2665B" w:rsidRPr="00AE4E56" w:rsidRDefault="00E2665B" w:rsidP="00010146">
            <w:pPr>
              <w:pStyle w:val="TableText"/>
              <w:rPr>
                <w:rFonts w:cs="Helvetica"/>
              </w:rPr>
            </w:pPr>
            <w:r w:rsidRPr="00AE4E56">
              <w:rPr>
                <w:rFonts w:cs="Helvetica"/>
                <w:b/>
              </w:rPr>
              <w:t xml:space="preserve">NOMINAL HOURS: </w:t>
            </w:r>
            <w:r w:rsidRPr="00AE4E56">
              <w:rPr>
                <w:rFonts w:cs="Helvetica"/>
              </w:rPr>
              <w:t>45</w:t>
            </w:r>
          </w:p>
        </w:tc>
      </w:tr>
      <w:tr w:rsidR="00E2665B" w:rsidRPr="00AE4E56" w:rsidTr="00F47A30">
        <w:tc>
          <w:tcPr>
            <w:tcW w:w="14425" w:type="dxa"/>
            <w:gridSpan w:val="5"/>
            <w:tcBorders>
              <w:top w:val="single" w:sz="6" w:space="0" w:color="auto"/>
              <w:left w:val="single" w:sz="4" w:space="0" w:color="auto"/>
              <w:bottom w:val="single" w:sz="4" w:space="0" w:color="auto"/>
              <w:right w:val="single" w:sz="4" w:space="0" w:color="auto"/>
            </w:tcBorders>
          </w:tcPr>
          <w:p w:rsidR="00E2665B" w:rsidRPr="00AE4E56" w:rsidRDefault="00E2665B" w:rsidP="00010146">
            <w:pPr>
              <w:pStyle w:val="TableText"/>
              <w:rPr>
                <w:rFonts w:cs="Helvetica"/>
                <w:b/>
              </w:rPr>
            </w:pPr>
            <w:r w:rsidRPr="00AE4E56">
              <w:rPr>
                <w:rFonts w:cs="Helvetica"/>
                <w:b/>
              </w:rPr>
              <w:t xml:space="preserve">UNIT NUMBER: </w:t>
            </w:r>
            <w:r w:rsidRPr="00AE4E56">
              <w:rPr>
                <w:rFonts w:cs="Helvetica"/>
              </w:rPr>
              <w:t>D1.HRS.CL1.02</w:t>
            </w:r>
          </w:p>
        </w:tc>
      </w:tr>
      <w:tr w:rsidR="00E2665B" w:rsidRPr="00AE4E56" w:rsidTr="00F47A30">
        <w:tc>
          <w:tcPr>
            <w:tcW w:w="14425" w:type="dxa"/>
            <w:gridSpan w:val="5"/>
            <w:tcBorders>
              <w:top w:val="single" w:sz="6" w:space="0" w:color="auto"/>
              <w:left w:val="single" w:sz="4" w:space="0" w:color="auto"/>
              <w:bottom w:val="single" w:sz="4" w:space="0" w:color="auto"/>
              <w:right w:val="single" w:sz="4" w:space="0" w:color="auto"/>
            </w:tcBorders>
          </w:tcPr>
          <w:p w:rsidR="00E2665B" w:rsidRPr="00AE4E56" w:rsidRDefault="00E2665B" w:rsidP="00010146">
            <w:pPr>
              <w:autoSpaceDE w:val="0"/>
              <w:autoSpaceDN w:val="0"/>
              <w:adjustRightInd w:val="0"/>
              <w:spacing w:before="60" w:after="120"/>
              <w:rPr>
                <w:rFonts w:ascii="Helvetica" w:hAnsi="Helvetica" w:cs="Helvetica"/>
              </w:rPr>
            </w:pPr>
            <w:r w:rsidRPr="00AE4E56">
              <w:rPr>
                <w:rFonts w:ascii="Helvetica" w:hAnsi="Helvetica" w:cs="Helvetica"/>
                <w:b/>
              </w:rPr>
              <w:t>UNIT DESCRIPTOR:</w:t>
            </w:r>
            <w:r w:rsidRPr="00AE4E56">
              <w:rPr>
                <w:rFonts w:ascii="Helvetica" w:hAnsi="Helvetica" w:cs="Helvetica"/>
              </w:rPr>
              <w:t xml:space="preserve"> This unit deals with the skills and knowledge required to apply standard safety procedures for handling foodstuffs in a range of settings within the in the hotel and travel industries workplace context</w:t>
            </w:r>
          </w:p>
        </w:tc>
      </w:tr>
      <w:tr w:rsidR="00E2665B"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2665B" w:rsidRPr="00AE4E56" w:rsidRDefault="00E2665B" w:rsidP="00010146">
            <w:pPr>
              <w:pStyle w:val="TableTextBold"/>
              <w:rPr>
                <w:rFonts w:cs="Helvetica"/>
              </w:rPr>
            </w:pPr>
            <w:r w:rsidRPr="00AE4E56">
              <w:rPr>
                <w:rFonts w:cs="Helvetica"/>
              </w:rPr>
              <w:t>ELEMENTS AND PERFORMANCE CRITERIA</w:t>
            </w:r>
          </w:p>
        </w:tc>
        <w:tc>
          <w:tcPr>
            <w:tcW w:w="9457" w:type="dxa"/>
            <w:gridSpan w:val="4"/>
            <w:tcBorders>
              <w:top w:val="single" w:sz="4" w:space="0" w:color="auto"/>
              <w:bottom w:val="single" w:sz="4" w:space="0" w:color="auto"/>
            </w:tcBorders>
          </w:tcPr>
          <w:p w:rsidR="00E2665B" w:rsidRPr="00AE4E56" w:rsidRDefault="00E2665B" w:rsidP="00010146">
            <w:pPr>
              <w:pStyle w:val="TableTextBold"/>
              <w:rPr>
                <w:rFonts w:cs="Helvetica"/>
              </w:rPr>
            </w:pPr>
            <w:r w:rsidRPr="00AE4E56">
              <w:rPr>
                <w:rFonts w:cs="Helvetica"/>
              </w:rPr>
              <w:t>UNIT VARIABLE AND ASSESSMENT GUIDE</w:t>
            </w:r>
          </w:p>
        </w:tc>
      </w:tr>
      <w:tr w:rsidR="00BE31A4"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BE31A4" w:rsidRPr="00AE4E56" w:rsidRDefault="00BE31A4" w:rsidP="00BE31A4">
            <w:pPr>
              <w:pStyle w:val="TableTextBold"/>
              <w:rPr>
                <w:rFonts w:cs="Helvetica"/>
              </w:rPr>
            </w:pPr>
            <w:r w:rsidRPr="00AE4E56">
              <w:rPr>
                <w:rFonts w:cs="Helvetica"/>
              </w:rPr>
              <w:t>Element 1: Identify hazards and risks</w:t>
            </w:r>
          </w:p>
          <w:p w:rsidR="00BE31A4" w:rsidRPr="00AE4E56" w:rsidRDefault="00BE31A4" w:rsidP="00BE31A4">
            <w:pPr>
              <w:numPr>
                <w:ilvl w:val="1"/>
                <w:numId w:val="20"/>
              </w:numPr>
              <w:spacing w:before="80" w:after="120" w:line="240" w:lineRule="auto"/>
              <w:ind w:left="374" w:hanging="374"/>
              <w:rPr>
                <w:rFonts w:ascii="Helvetica" w:hAnsi="Helvetica" w:cs="Helvetica"/>
              </w:rPr>
            </w:pPr>
            <w:r w:rsidRPr="00AE4E56">
              <w:rPr>
                <w:rFonts w:ascii="Helvetica" w:hAnsi="Helvetica" w:cs="Helvetica"/>
              </w:rPr>
              <w:t xml:space="preserve">Identify key </w:t>
            </w:r>
            <w:r w:rsidRPr="00AE4E56">
              <w:rPr>
                <w:rFonts w:ascii="Helvetica" w:hAnsi="Helvetica" w:cs="Helvetica"/>
                <w:i/>
              </w:rPr>
              <w:t>hazards and risks</w:t>
            </w:r>
            <w:r w:rsidRPr="00AE4E56">
              <w:rPr>
                <w:rFonts w:ascii="Helvetica" w:hAnsi="Helvetica" w:cs="Helvetica"/>
              </w:rPr>
              <w:t xml:space="preserve"> associated with the individual work role </w:t>
            </w:r>
          </w:p>
          <w:p w:rsidR="00BE31A4" w:rsidRPr="00AE4E56" w:rsidRDefault="00BE31A4" w:rsidP="00BE31A4">
            <w:pPr>
              <w:numPr>
                <w:ilvl w:val="1"/>
                <w:numId w:val="20"/>
              </w:numPr>
              <w:spacing w:before="80" w:after="120" w:line="240" w:lineRule="auto"/>
              <w:ind w:left="374" w:hanging="374"/>
              <w:rPr>
                <w:rFonts w:ascii="Helvetica" w:hAnsi="Helvetica" w:cs="Helvetica"/>
                <w:b/>
              </w:rPr>
            </w:pPr>
            <w:r w:rsidRPr="00AE4E56">
              <w:rPr>
                <w:rFonts w:ascii="Helvetica" w:hAnsi="Helvetica" w:cs="Helvetica"/>
              </w:rPr>
              <w:t>Check own work area to identify hazards and risks</w:t>
            </w:r>
          </w:p>
          <w:p w:rsidR="00BE31A4" w:rsidRPr="00AE4E56" w:rsidRDefault="00BE31A4" w:rsidP="00BE31A4">
            <w:pPr>
              <w:pStyle w:val="TableTextBold"/>
              <w:rPr>
                <w:rFonts w:cs="Helvetica"/>
              </w:rPr>
            </w:pPr>
            <w:r w:rsidRPr="00AE4E56">
              <w:rPr>
                <w:rFonts w:cs="Helvetica"/>
              </w:rPr>
              <w:t>Element 2: Follow enterprise hygiene standards, procedures and practices</w:t>
            </w:r>
          </w:p>
          <w:p w:rsidR="00BE31A4" w:rsidRPr="00AE4E56" w:rsidRDefault="00BE31A4" w:rsidP="00BE31A4">
            <w:pPr>
              <w:numPr>
                <w:ilvl w:val="1"/>
                <w:numId w:val="21"/>
              </w:numPr>
              <w:spacing w:before="80" w:after="120" w:line="240" w:lineRule="auto"/>
              <w:ind w:left="374" w:hanging="374"/>
              <w:rPr>
                <w:rFonts w:ascii="Helvetica" w:hAnsi="Helvetica" w:cs="Helvetica"/>
              </w:rPr>
            </w:pPr>
            <w:r w:rsidRPr="00AE4E56">
              <w:rPr>
                <w:rFonts w:ascii="Helvetica" w:hAnsi="Helvetica" w:cs="Helvetica"/>
              </w:rPr>
              <w:t>Implement required personal hygiene practices</w:t>
            </w:r>
          </w:p>
          <w:p w:rsidR="00BE31A4" w:rsidRPr="00AE4E56" w:rsidRDefault="00BE31A4" w:rsidP="00BE31A4">
            <w:pPr>
              <w:numPr>
                <w:ilvl w:val="1"/>
                <w:numId w:val="21"/>
              </w:numPr>
              <w:spacing w:before="80" w:after="120" w:line="240" w:lineRule="auto"/>
              <w:ind w:left="374" w:hanging="374"/>
              <w:rPr>
                <w:rFonts w:ascii="Helvetica" w:hAnsi="Helvetica" w:cs="Helvetica"/>
              </w:rPr>
            </w:pPr>
            <w:r w:rsidRPr="00AE4E56">
              <w:rPr>
                <w:rFonts w:ascii="Helvetica" w:hAnsi="Helvetica" w:cs="Helvetica"/>
              </w:rPr>
              <w:t>Maintain clothing to meet work area standards</w:t>
            </w:r>
          </w:p>
          <w:p w:rsidR="00BE31A4" w:rsidRPr="00AE4E56" w:rsidRDefault="00BE31A4" w:rsidP="00BE31A4">
            <w:pPr>
              <w:numPr>
                <w:ilvl w:val="1"/>
                <w:numId w:val="21"/>
              </w:numPr>
              <w:spacing w:before="80" w:after="120" w:line="240" w:lineRule="auto"/>
              <w:ind w:left="374" w:hanging="374"/>
              <w:rPr>
                <w:rFonts w:ascii="Helvetica" w:hAnsi="Helvetica" w:cs="Helvetica"/>
              </w:rPr>
            </w:pPr>
            <w:r w:rsidRPr="00AE4E56">
              <w:rPr>
                <w:rFonts w:ascii="Helvetica" w:hAnsi="Helvetica" w:cs="Helvetica"/>
              </w:rPr>
              <w:t>Follow</w:t>
            </w:r>
            <w:r w:rsidRPr="00AE4E56">
              <w:rPr>
                <w:rFonts w:ascii="Helvetica" w:hAnsi="Helvetica" w:cs="Helvetica"/>
                <w:i/>
              </w:rPr>
              <w:t xml:space="preserve"> hygiene procedures</w:t>
            </w:r>
            <w:r w:rsidRPr="00AE4E56">
              <w:rPr>
                <w:rFonts w:ascii="Helvetica" w:hAnsi="Helvetica" w:cs="Helvetica"/>
              </w:rPr>
              <w:t xml:space="preserve"> in accordance with enterprise requirements</w:t>
            </w:r>
          </w:p>
          <w:p w:rsidR="00E26EB3" w:rsidRPr="00AE4E56" w:rsidRDefault="00E26EB3" w:rsidP="00BE31A4">
            <w:pPr>
              <w:pStyle w:val="TableTextBold"/>
              <w:rPr>
                <w:rFonts w:cs="Helvetica"/>
              </w:rPr>
            </w:pPr>
          </w:p>
          <w:p w:rsidR="00E26EB3" w:rsidRPr="00AE4E56" w:rsidRDefault="00E26EB3" w:rsidP="00BE31A4">
            <w:pPr>
              <w:pStyle w:val="TableTextBold"/>
              <w:rPr>
                <w:rFonts w:cs="Helvetica"/>
              </w:rPr>
            </w:pPr>
          </w:p>
          <w:p w:rsidR="00E26EB3" w:rsidRPr="00AE4E56" w:rsidRDefault="00E26EB3" w:rsidP="00BE31A4">
            <w:pPr>
              <w:pStyle w:val="TableTextBold"/>
              <w:rPr>
                <w:rFonts w:cs="Helvetica"/>
              </w:rPr>
            </w:pPr>
          </w:p>
          <w:p w:rsidR="00BE31A4" w:rsidRPr="00AE4E56" w:rsidRDefault="00BE31A4" w:rsidP="00BE31A4">
            <w:pPr>
              <w:pStyle w:val="TableTextBold"/>
              <w:rPr>
                <w:rFonts w:cs="Helvetica"/>
              </w:rPr>
            </w:pPr>
            <w:r w:rsidRPr="00AE4E56">
              <w:rPr>
                <w:rFonts w:cs="Helvetica"/>
              </w:rPr>
              <w:lastRenderedPageBreak/>
              <w:t>Element 3: Handle and store foodstuffs</w:t>
            </w:r>
          </w:p>
          <w:p w:rsidR="00E26EB3" w:rsidRPr="00AE4E56" w:rsidRDefault="00BE31A4" w:rsidP="00BE31A4">
            <w:pPr>
              <w:numPr>
                <w:ilvl w:val="1"/>
                <w:numId w:val="22"/>
              </w:numPr>
              <w:spacing w:before="80" w:after="120" w:line="240" w:lineRule="auto"/>
              <w:ind w:left="374" w:hanging="374"/>
              <w:rPr>
                <w:rFonts w:ascii="Helvetica" w:hAnsi="Helvetica" w:cs="Helvetica"/>
              </w:rPr>
            </w:pPr>
            <w:r w:rsidRPr="00AE4E56">
              <w:rPr>
                <w:rFonts w:ascii="Helvetica" w:hAnsi="Helvetica" w:cs="Helvetica"/>
              </w:rPr>
              <w:t>Handle and store</w:t>
            </w:r>
            <w:r w:rsidRPr="00AE4E56">
              <w:rPr>
                <w:rFonts w:ascii="Helvetica" w:hAnsi="Helvetica" w:cs="Helvetica"/>
                <w:i/>
              </w:rPr>
              <w:t xml:space="preserve"> foodstuffs</w:t>
            </w:r>
            <w:r w:rsidRPr="00AE4E56">
              <w:rPr>
                <w:rFonts w:ascii="Helvetica" w:hAnsi="Helvetica" w:cs="Helvetica"/>
              </w:rPr>
              <w:t xml:space="preserve"> according to enterprise guidelines</w:t>
            </w:r>
          </w:p>
          <w:p w:rsidR="00BE31A4" w:rsidRPr="00AE4E56" w:rsidRDefault="00BE31A4" w:rsidP="00BE31A4">
            <w:pPr>
              <w:numPr>
                <w:ilvl w:val="1"/>
                <w:numId w:val="22"/>
              </w:numPr>
              <w:spacing w:before="80" w:after="120" w:line="240" w:lineRule="auto"/>
              <w:ind w:left="374" w:hanging="374"/>
              <w:rPr>
                <w:rFonts w:ascii="Helvetica" w:hAnsi="Helvetica" w:cs="Helvetica"/>
              </w:rPr>
            </w:pPr>
            <w:r w:rsidRPr="00AE4E56">
              <w:rPr>
                <w:rFonts w:ascii="Helvetica" w:hAnsi="Helvetica" w:cs="Helvetica"/>
              </w:rPr>
              <w:t xml:space="preserve">Handle and store foodstuffs in a manner that avoids damage and </w:t>
            </w:r>
            <w:r w:rsidRPr="00AE4E56">
              <w:rPr>
                <w:rFonts w:ascii="Helvetica" w:hAnsi="Helvetica" w:cs="Helvetica"/>
                <w:i/>
              </w:rPr>
              <w:t>contamination</w:t>
            </w:r>
            <w:r w:rsidRPr="00AE4E56">
              <w:rPr>
                <w:rFonts w:ascii="Helvetica" w:hAnsi="Helvetica" w:cs="Helvetica"/>
              </w:rPr>
              <w:t xml:space="preserve">, meets hygiene standards, and maintains quality </w:t>
            </w:r>
          </w:p>
          <w:p w:rsidR="00BE31A4" w:rsidRPr="00AE4E56" w:rsidRDefault="00BE31A4" w:rsidP="00BE31A4">
            <w:pPr>
              <w:numPr>
                <w:ilvl w:val="1"/>
                <w:numId w:val="22"/>
              </w:numPr>
              <w:spacing w:before="80" w:after="120" w:line="240" w:lineRule="auto"/>
              <w:ind w:left="374" w:hanging="374"/>
              <w:rPr>
                <w:rFonts w:ascii="Helvetica" w:hAnsi="Helvetica" w:cs="Helvetica"/>
              </w:rPr>
            </w:pPr>
            <w:r w:rsidRPr="00AE4E56">
              <w:rPr>
                <w:rFonts w:ascii="Helvetica" w:hAnsi="Helvetica" w:cs="Helvetica"/>
              </w:rPr>
              <w:t xml:space="preserve">Store foodstuffs at the correct temperature </w:t>
            </w:r>
          </w:p>
          <w:p w:rsidR="00BE31A4" w:rsidRPr="00AE4E56" w:rsidRDefault="00BE31A4" w:rsidP="00BE31A4">
            <w:pPr>
              <w:pStyle w:val="TableTextBold"/>
              <w:rPr>
                <w:rFonts w:cs="Helvetica"/>
              </w:rPr>
            </w:pPr>
            <w:r w:rsidRPr="00AE4E56">
              <w:rPr>
                <w:rFonts w:cs="Helvetica"/>
              </w:rPr>
              <w:t>Element 4: Follow food safety program</w:t>
            </w:r>
          </w:p>
          <w:p w:rsidR="00BE31A4" w:rsidRPr="00AE4E56" w:rsidRDefault="00BE31A4" w:rsidP="00BE31A4">
            <w:pPr>
              <w:numPr>
                <w:ilvl w:val="1"/>
                <w:numId w:val="23"/>
              </w:numPr>
              <w:spacing w:before="80" w:after="120" w:line="240" w:lineRule="auto"/>
              <w:ind w:left="374" w:hanging="374"/>
              <w:rPr>
                <w:rFonts w:ascii="Helvetica" w:hAnsi="Helvetica" w:cs="Helvetica"/>
              </w:rPr>
            </w:pPr>
            <w:r w:rsidRPr="00AE4E56">
              <w:rPr>
                <w:rFonts w:ascii="Helvetica" w:hAnsi="Helvetica" w:cs="Helvetica"/>
              </w:rPr>
              <w:t>Ensure work activities conform with the enterprise food safety program</w:t>
            </w:r>
          </w:p>
          <w:p w:rsidR="00BE31A4" w:rsidRPr="00AE4E56" w:rsidRDefault="00BE31A4" w:rsidP="00BE31A4">
            <w:pPr>
              <w:numPr>
                <w:ilvl w:val="1"/>
                <w:numId w:val="23"/>
              </w:numPr>
              <w:spacing w:before="80" w:after="120" w:line="240" w:lineRule="auto"/>
              <w:ind w:left="374" w:hanging="374"/>
              <w:rPr>
                <w:rFonts w:ascii="Helvetica" w:hAnsi="Helvetica" w:cs="Helvetica"/>
              </w:rPr>
            </w:pPr>
            <w:r w:rsidRPr="00AE4E56">
              <w:rPr>
                <w:rFonts w:ascii="Helvetica" w:hAnsi="Helvetica" w:cs="Helvetica"/>
              </w:rPr>
              <w:t>Identify and monitor areas of risk in individual work area</w:t>
            </w:r>
          </w:p>
          <w:p w:rsidR="00BE31A4" w:rsidRPr="00AE4E56" w:rsidRDefault="00BE31A4" w:rsidP="00BE31A4">
            <w:pPr>
              <w:numPr>
                <w:ilvl w:val="1"/>
                <w:numId w:val="23"/>
              </w:numPr>
              <w:spacing w:before="80" w:after="120" w:line="240" w:lineRule="auto"/>
              <w:ind w:left="374" w:hanging="374"/>
              <w:rPr>
                <w:rFonts w:ascii="Helvetica" w:hAnsi="Helvetica" w:cs="Helvetica"/>
              </w:rPr>
            </w:pPr>
            <w:r w:rsidRPr="00AE4E56">
              <w:rPr>
                <w:rFonts w:ascii="Helvetica" w:hAnsi="Helvetica" w:cs="Helvetica"/>
              </w:rPr>
              <w:t>Take corrective actions within individual scope of responsibilities to minimise risk in accordance with the enterprise food safety program</w:t>
            </w:r>
          </w:p>
          <w:p w:rsidR="00BE31A4" w:rsidRPr="00AE4E56" w:rsidRDefault="00BE31A4" w:rsidP="00BE31A4">
            <w:pPr>
              <w:numPr>
                <w:ilvl w:val="1"/>
                <w:numId w:val="23"/>
              </w:numPr>
              <w:spacing w:before="80" w:after="120" w:line="240" w:lineRule="auto"/>
              <w:ind w:left="374" w:hanging="374"/>
              <w:rPr>
                <w:rFonts w:ascii="Helvetica" w:hAnsi="Helvetica" w:cs="Helvetica"/>
              </w:rPr>
            </w:pPr>
            <w:r w:rsidRPr="00AE4E56">
              <w:rPr>
                <w:rFonts w:ascii="Helvetica" w:hAnsi="Helvetica" w:cs="Helvetica"/>
              </w:rPr>
              <w:t xml:space="preserve">Report risks beyond the control of the individual to the </w:t>
            </w:r>
            <w:r w:rsidRPr="00AE4E56">
              <w:rPr>
                <w:rFonts w:ascii="Helvetica" w:hAnsi="Helvetica" w:cs="Helvetica"/>
                <w:i/>
                <w:iCs/>
              </w:rPr>
              <w:t>appropriate person(s)</w:t>
            </w:r>
          </w:p>
          <w:p w:rsidR="00BE31A4" w:rsidRPr="00AE4E56" w:rsidRDefault="00BE31A4" w:rsidP="00BE31A4">
            <w:pPr>
              <w:numPr>
                <w:ilvl w:val="1"/>
                <w:numId w:val="23"/>
              </w:numPr>
              <w:spacing w:before="80" w:after="120" w:line="240" w:lineRule="auto"/>
              <w:ind w:left="374" w:hanging="374"/>
              <w:rPr>
                <w:rFonts w:ascii="Helvetica" w:hAnsi="Helvetica" w:cs="Helvetica"/>
              </w:rPr>
            </w:pPr>
            <w:r w:rsidRPr="00AE4E56">
              <w:rPr>
                <w:rFonts w:ascii="Helvetica" w:hAnsi="Helvetica" w:cs="Helvetica"/>
                <w:iCs/>
              </w:rPr>
              <w:t>Complete</w:t>
            </w:r>
            <w:r w:rsidRPr="00AE4E56">
              <w:rPr>
                <w:rFonts w:ascii="Helvetica" w:hAnsi="Helvetica" w:cs="Helvetica"/>
                <w:i/>
                <w:iCs/>
              </w:rPr>
              <w:t xml:space="preserve"> records </w:t>
            </w:r>
            <w:r w:rsidRPr="00AE4E56">
              <w:rPr>
                <w:rFonts w:ascii="Helvetica" w:hAnsi="Helvetica" w:cs="Helvetica"/>
              </w:rPr>
              <w:t>according to enterprise requirements and work responsibility</w:t>
            </w:r>
          </w:p>
        </w:tc>
        <w:tc>
          <w:tcPr>
            <w:tcW w:w="9457" w:type="dxa"/>
            <w:gridSpan w:val="4"/>
            <w:tcBorders>
              <w:top w:val="single" w:sz="4" w:space="0" w:color="auto"/>
              <w:bottom w:val="single" w:sz="4" w:space="0" w:color="auto"/>
            </w:tcBorders>
          </w:tcPr>
          <w:p w:rsidR="00BE31A4" w:rsidRPr="00AE4E56" w:rsidRDefault="00BE31A4" w:rsidP="00BE31A4">
            <w:pPr>
              <w:pStyle w:val="TableTextBold"/>
              <w:rPr>
                <w:rFonts w:cs="Helvetica"/>
              </w:rPr>
            </w:pPr>
            <w:r w:rsidRPr="00AE4E56">
              <w:rPr>
                <w:rFonts w:cs="Helvetica"/>
              </w:rPr>
              <w:lastRenderedPageBreak/>
              <w:t>Unit Variables</w:t>
            </w:r>
          </w:p>
          <w:p w:rsidR="00BE31A4" w:rsidRPr="00AE4E56" w:rsidRDefault="00BE31A4" w:rsidP="00BE31A4">
            <w:pPr>
              <w:pStyle w:val="TableText"/>
              <w:rPr>
                <w:rFonts w:cs="Helvetica"/>
              </w:rPr>
            </w:pPr>
            <w:r w:rsidRPr="00AE4E56">
              <w:rPr>
                <w:rFonts w:cs="Helvetica"/>
              </w:rPr>
              <w:t xml:space="preserve">The Unit Variables provide advice to interpret the scope and context of this unit of competence, allowing for differences between enterprises and workplaces. It relates to the unit as a whole and facilitates holistic assessment </w:t>
            </w:r>
          </w:p>
          <w:p w:rsidR="00BE31A4" w:rsidRPr="00AE4E56" w:rsidRDefault="00BE31A4" w:rsidP="00BE31A4">
            <w:pPr>
              <w:pStyle w:val="TableText"/>
              <w:rPr>
                <w:rFonts w:cs="Helvetica"/>
              </w:rPr>
            </w:pPr>
            <w:r w:rsidRPr="00AE4E56">
              <w:rPr>
                <w:rFonts w:cs="Helvetica"/>
              </w:rPr>
              <w:t>This unit applies to standard safety procedures for handling foodstuffs within the labour divisions of the hotel and travel industries and may include:</w:t>
            </w:r>
          </w:p>
          <w:p w:rsidR="00BE31A4" w:rsidRPr="00AE4E56" w:rsidRDefault="00BE31A4" w:rsidP="00BE31A4">
            <w:pPr>
              <w:numPr>
                <w:ilvl w:val="0"/>
                <w:numId w:val="24"/>
              </w:numPr>
              <w:spacing w:before="60" w:after="120" w:line="240" w:lineRule="auto"/>
              <w:rPr>
                <w:rFonts w:ascii="Helvetica" w:hAnsi="Helvetica" w:cs="Helvetica"/>
              </w:rPr>
            </w:pPr>
            <w:r w:rsidRPr="00AE4E56">
              <w:rPr>
                <w:rFonts w:ascii="Helvetica" w:hAnsi="Helvetica" w:cs="Helvetica"/>
              </w:rPr>
              <w:t>Food and Beverage Service</w:t>
            </w:r>
          </w:p>
          <w:p w:rsidR="00BE31A4" w:rsidRPr="00AE4E56" w:rsidRDefault="00BE31A4" w:rsidP="00BE31A4">
            <w:pPr>
              <w:numPr>
                <w:ilvl w:val="0"/>
                <w:numId w:val="24"/>
              </w:numPr>
              <w:spacing w:before="60" w:after="120" w:line="240" w:lineRule="auto"/>
              <w:ind w:left="357" w:hanging="357"/>
              <w:rPr>
                <w:rFonts w:ascii="Helvetica" w:hAnsi="Helvetica" w:cs="Helvetica"/>
              </w:rPr>
            </w:pPr>
            <w:r w:rsidRPr="00AE4E56">
              <w:rPr>
                <w:rFonts w:ascii="Helvetica" w:hAnsi="Helvetica" w:cs="Helvetica"/>
              </w:rPr>
              <w:t>Food Production.</w:t>
            </w:r>
          </w:p>
          <w:p w:rsidR="00BE31A4" w:rsidRPr="00AE4E56" w:rsidRDefault="00BE31A4" w:rsidP="00BE31A4">
            <w:pPr>
              <w:pStyle w:val="TableText"/>
              <w:rPr>
                <w:rFonts w:cs="Helvetica"/>
              </w:rPr>
            </w:pPr>
            <w:r w:rsidRPr="00AE4E56">
              <w:rPr>
                <w:rFonts w:cs="Helvetica"/>
                <w:i/>
              </w:rPr>
              <w:t>Hazards and risks</w:t>
            </w:r>
            <w:r w:rsidRPr="00AE4E56">
              <w:rPr>
                <w:rFonts w:cs="Helvetica"/>
              </w:rPr>
              <w:t xml:space="preserve"> may include:</w:t>
            </w:r>
          </w:p>
          <w:p w:rsidR="00BE31A4" w:rsidRPr="00F47A30" w:rsidRDefault="00BE31A4" w:rsidP="00F47A30">
            <w:pPr>
              <w:pStyle w:val="TableBullet1"/>
            </w:pPr>
            <w:r w:rsidRPr="00F47A30">
              <w:t>Biological hazards, such as bacteria, moulds, yeast, other organic matter and contaminants</w:t>
            </w:r>
          </w:p>
          <w:p w:rsidR="00BE31A4" w:rsidRPr="00F47A30" w:rsidRDefault="00BE31A4" w:rsidP="00F47A30">
            <w:pPr>
              <w:pStyle w:val="TableBullet1"/>
            </w:pPr>
            <w:r w:rsidRPr="00F47A30">
              <w:t>Physical hazards, including broken glass, metal, plastic, foreign matter, dirt, etc</w:t>
            </w:r>
          </w:p>
          <w:p w:rsidR="00BE31A4" w:rsidRPr="00F47A30" w:rsidRDefault="00BE31A4" w:rsidP="00F47A30">
            <w:pPr>
              <w:pStyle w:val="TableBullet1"/>
            </w:pPr>
            <w:r w:rsidRPr="00F47A30">
              <w:t>Chemical hazards, such as additives, chemicals and natural poisons</w:t>
            </w:r>
          </w:p>
          <w:p w:rsidR="00BE31A4" w:rsidRPr="00F47A30" w:rsidRDefault="00BE31A4" w:rsidP="00F47A30">
            <w:pPr>
              <w:pStyle w:val="TableBullet1"/>
            </w:pPr>
            <w:r w:rsidRPr="00F47A30">
              <w:t>Hygiene, such as personal habits, illness, clothing and cleanliness of self, work area and equipment.</w:t>
            </w:r>
            <w:r w:rsidR="00F47A30">
              <w:br/>
            </w:r>
          </w:p>
          <w:p w:rsidR="00BE31A4" w:rsidRPr="00AE4E56" w:rsidRDefault="00BE31A4" w:rsidP="00BE31A4">
            <w:pPr>
              <w:pStyle w:val="TableText"/>
              <w:rPr>
                <w:rFonts w:cs="Helvetica"/>
              </w:rPr>
            </w:pPr>
            <w:r w:rsidRPr="00AE4E56">
              <w:rPr>
                <w:rFonts w:cs="Helvetica"/>
                <w:i/>
              </w:rPr>
              <w:lastRenderedPageBreak/>
              <w:t>Hygiene procedures</w:t>
            </w:r>
            <w:r w:rsidRPr="00AE4E56">
              <w:rPr>
                <w:rFonts w:cs="Helvetica"/>
              </w:rPr>
              <w:t xml:space="preserve"> may include enterprise procedures covering:</w:t>
            </w:r>
          </w:p>
          <w:p w:rsidR="00BE31A4" w:rsidRPr="00AE4E56" w:rsidRDefault="00BE31A4" w:rsidP="00BE31A4">
            <w:pPr>
              <w:pStyle w:val="TableBullet1"/>
              <w:rPr>
                <w:rFonts w:cs="Helvetica"/>
              </w:rPr>
            </w:pPr>
            <w:r w:rsidRPr="00AE4E56">
              <w:rPr>
                <w:rFonts w:cs="Helvetica"/>
              </w:rPr>
              <w:t>Personal habits/hygiene</w:t>
            </w:r>
          </w:p>
          <w:p w:rsidR="00BE31A4" w:rsidRPr="00AE4E56" w:rsidRDefault="00BE31A4" w:rsidP="00BE31A4">
            <w:pPr>
              <w:pStyle w:val="TableBullet1"/>
              <w:rPr>
                <w:rFonts w:cs="Helvetica"/>
              </w:rPr>
            </w:pPr>
            <w:r w:rsidRPr="00AE4E56">
              <w:rPr>
                <w:rFonts w:cs="Helvetica"/>
              </w:rPr>
              <w:t>Using protective clothing</w:t>
            </w:r>
          </w:p>
          <w:p w:rsidR="00BE31A4" w:rsidRPr="00AE4E56" w:rsidRDefault="00BE31A4" w:rsidP="00BE31A4">
            <w:pPr>
              <w:pStyle w:val="TableBullet1"/>
              <w:rPr>
                <w:rFonts w:cs="Helvetica"/>
              </w:rPr>
            </w:pPr>
            <w:r w:rsidRPr="00AE4E56">
              <w:rPr>
                <w:rFonts w:cs="Helvetica"/>
              </w:rPr>
              <w:t>Equipment/work area</w:t>
            </w:r>
          </w:p>
          <w:p w:rsidR="00BE31A4" w:rsidRPr="00AE4E56" w:rsidRDefault="00BE31A4" w:rsidP="00BE31A4">
            <w:pPr>
              <w:pStyle w:val="TableBullet1"/>
              <w:rPr>
                <w:rFonts w:cs="Helvetica"/>
              </w:rPr>
            </w:pPr>
            <w:r w:rsidRPr="00AE4E56">
              <w:rPr>
                <w:rFonts w:cs="Helvetica"/>
              </w:rPr>
              <w:t>Product contamination/cross contamination.</w:t>
            </w:r>
          </w:p>
          <w:p w:rsidR="00BE31A4" w:rsidRPr="00AE4E56" w:rsidRDefault="00BE31A4" w:rsidP="00BE31A4">
            <w:pPr>
              <w:pStyle w:val="TableText"/>
              <w:rPr>
                <w:rFonts w:cs="Helvetica"/>
              </w:rPr>
            </w:pPr>
            <w:r w:rsidRPr="00AE4E56">
              <w:rPr>
                <w:rFonts w:cs="Helvetica"/>
                <w:i/>
              </w:rPr>
              <w:t>Foodstuffs</w:t>
            </w:r>
            <w:r w:rsidRPr="00AE4E56">
              <w:rPr>
                <w:rFonts w:cs="Helvetica"/>
                <w:b/>
              </w:rPr>
              <w:t xml:space="preserve"> </w:t>
            </w:r>
            <w:r w:rsidRPr="00AE4E56">
              <w:rPr>
                <w:rFonts w:cs="Helvetica"/>
              </w:rPr>
              <w:t>may include:</w:t>
            </w:r>
          </w:p>
          <w:p w:rsidR="00BE31A4" w:rsidRPr="00AE4E56" w:rsidRDefault="00BE31A4" w:rsidP="00BE31A4">
            <w:pPr>
              <w:pStyle w:val="TableBullet1"/>
              <w:rPr>
                <w:rFonts w:cs="Helvetica"/>
              </w:rPr>
            </w:pPr>
            <w:r w:rsidRPr="00AE4E56">
              <w:rPr>
                <w:rFonts w:cs="Helvetica"/>
              </w:rPr>
              <w:t>Meat, such as beef, pork, lamb and chicken</w:t>
            </w:r>
          </w:p>
          <w:p w:rsidR="00BE31A4" w:rsidRPr="00AE4E56" w:rsidRDefault="00BE31A4" w:rsidP="00BE31A4">
            <w:pPr>
              <w:pStyle w:val="TableBullet1"/>
              <w:rPr>
                <w:rFonts w:cs="Helvetica"/>
              </w:rPr>
            </w:pPr>
            <w:r w:rsidRPr="00AE4E56">
              <w:rPr>
                <w:rFonts w:cs="Helvetica"/>
              </w:rPr>
              <w:t>Fish and shellfish</w:t>
            </w:r>
          </w:p>
          <w:p w:rsidR="00BE31A4" w:rsidRPr="00AE4E56" w:rsidRDefault="00BE31A4" w:rsidP="00BE31A4">
            <w:pPr>
              <w:pStyle w:val="TableBullet1"/>
              <w:rPr>
                <w:rFonts w:cs="Helvetica"/>
              </w:rPr>
            </w:pPr>
            <w:r w:rsidRPr="00AE4E56">
              <w:rPr>
                <w:rFonts w:cs="Helvetica"/>
              </w:rPr>
              <w:t>Commodities, including fresh, dried and preserved</w:t>
            </w:r>
          </w:p>
          <w:p w:rsidR="00BE31A4" w:rsidRPr="00AE4E56" w:rsidRDefault="00BE31A4" w:rsidP="00BE31A4">
            <w:pPr>
              <w:pStyle w:val="TableBullet1"/>
              <w:rPr>
                <w:rFonts w:cs="Helvetica"/>
              </w:rPr>
            </w:pPr>
            <w:r w:rsidRPr="00AE4E56">
              <w:rPr>
                <w:rFonts w:cs="Helvetica"/>
              </w:rPr>
              <w:t>Cooked and raw product</w:t>
            </w:r>
          </w:p>
          <w:p w:rsidR="00BE31A4" w:rsidRPr="00AE4E56" w:rsidRDefault="00BE31A4" w:rsidP="00BE31A4">
            <w:pPr>
              <w:pStyle w:val="TableBullet1"/>
              <w:rPr>
                <w:rFonts w:cs="Helvetica"/>
              </w:rPr>
            </w:pPr>
            <w:r w:rsidRPr="00AE4E56">
              <w:rPr>
                <w:rFonts w:cs="Helvetica"/>
              </w:rPr>
              <w:t>Fruits and vegetables</w:t>
            </w:r>
          </w:p>
          <w:p w:rsidR="00BE31A4" w:rsidRPr="00AE4E56" w:rsidRDefault="00BE31A4" w:rsidP="00BE31A4">
            <w:pPr>
              <w:pStyle w:val="TableBullet1"/>
              <w:rPr>
                <w:rFonts w:cs="Helvetica"/>
              </w:rPr>
            </w:pPr>
            <w:r w:rsidRPr="00AE4E56">
              <w:rPr>
                <w:rFonts w:cs="Helvetica"/>
              </w:rPr>
              <w:t>Dry goods</w:t>
            </w:r>
          </w:p>
          <w:p w:rsidR="00BE31A4" w:rsidRPr="00AE4E56" w:rsidRDefault="00BE31A4" w:rsidP="00BE31A4">
            <w:pPr>
              <w:pStyle w:val="TableBullet1"/>
              <w:rPr>
                <w:rFonts w:cs="Helvetica"/>
              </w:rPr>
            </w:pPr>
            <w:r w:rsidRPr="00AE4E56">
              <w:rPr>
                <w:rFonts w:cs="Helvetica"/>
              </w:rPr>
              <w:t xml:space="preserve">Frozen foods </w:t>
            </w:r>
          </w:p>
          <w:p w:rsidR="00BE31A4" w:rsidRPr="00AE4E56" w:rsidRDefault="00BE31A4" w:rsidP="00BE31A4">
            <w:pPr>
              <w:pStyle w:val="TableBullet1"/>
              <w:rPr>
                <w:rFonts w:cs="Helvetica"/>
              </w:rPr>
            </w:pPr>
            <w:r w:rsidRPr="00AE4E56">
              <w:rPr>
                <w:rFonts w:cs="Helvetica"/>
              </w:rPr>
              <w:t>Pre-prepared food products.</w:t>
            </w:r>
          </w:p>
          <w:p w:rsidR="00BE31A4" w:rsidRPr="00AE4E56" w:rsidRDefault="00BE31A4" w:rsidP="00BE31A4">
            <w:pPr>
              <w:pStyle w:val="TableText"/>
              <w:rPr>
                <w:rFonts w:cs="Helvetica"/>
              </w:rPr>
            </w:pPr>
            <w:r w:rsidRPr="00AE4E56">
              <w:rPr>
                <w:rFonts w:cs="Helvetica"/>
                <w:i/>
              </w:rPr>
              <w:t>Contamination</w:t>
            </w:r>
            <w:r w:rsidRPr="00AE4E56">
              <w:rPr>
                <w:rFonts w:cs="Helvetica"/>
                <w:b/>
              </w:rPr>
              <w:t xml:space="preserve"> </w:t>
            </w:r>
            <w:r w:rsidRPr="00AE4E56">
              <w:rPr>
                <w:rFonts w:cs="Helvetica"/>
              </w:rPr>
              <w:t>may include:</w:t>
            </w:r>
          </w:p>
          <w:p w:rsidR="00BE31A4" w:rsidRPr="00AE4E56" w:rsidRDefault="00BE31A4" w:rsidP="00BE31A4">
            <w:pPr>
              <w:pStyle w:val="TableBullet1"/>
              <w:rPr>
                <w:rFonts w:cs="Helvetica"/>
              </w:rPr>
            </w:pPr>
            <w:r w:rsidRPr="00AE4E56">
              <w:rPr>
                <w:rFonts w:cs="Helvetica"/>
              </w:rPr>
              <w:t xml:space="preserve">Cross contamination when a cooked product is contaminated by contact with a raw product </w:t>
            </w:r>
          </w:p>
          <w:p w:rsidR="00BE31A4" w:rsidRPr="00AE4E56" w:rsidRDefault="00BE31A4" w:rsidP="00BE31A4">
            <w:pPr>
              <w:pStyle w:val="TableBullet1"/>
              <w:rPr>
                <w:rFonts w:cs="Helvetica"/>
              </w:rPr>
            </w:pPr>
            <w:r w:rsidRPr="00AE4E56">
              <w:rPr>
                <w:rFonts w:cs="Helvetica"/>
              </w:rPr>
              <w:t>Edible product contaminated by waste</w:t>
            </w:r>
          </w:p>
          <w:p w:rsidR="00BE31A4" w:rsidRPr="00AE4E56" w:rsidRDefault="00BE31A4" w:rsidP="00BE31A4">
            <w:pPr>
              <w:pStyle w:val="TableBullet1"/>
              <w:rPr>
                <w:rFonts w:cs="Helvetica"/>
              </w:rPr>
            </w:pPr>
            <w:r w:rsidRPr="00AE4E56">
              <w:rPr>
                <w:rFonts w:cs="Helvetica"/>
              </w:rPr>
              <w:t>Biological contamination, such as bacteria, moulds, yeast, other organic matter and contaminants</w:t>
            </w:r>
          </w:p>
          <w:p w:rsidR="00BE31A4" w:rsidRPr="00AE4E56" w:rsidRDefault="00BE31A4" w:rsidP="00BE31A4">
            <w:pPr>
              <w:pStyle w:val="TableBullet1"/>
              <w:rPr>
                <w:rFonts w:cs="Helvetica"/>
              </w:rPr>
            </w:pPr>
            <w:r w:rsidRPr="00AE4E56">
              <w:rPr>
                <w:rFonts w:cs="Helvetica"/>
              </w:rPr>
              <w:t>Physical contamination, including broken glass, metal, plastic, foreign matter, dirt</w:t>
            </w:r>
          </w:p>
          <w:p w:rsidR="00BE31A4" w:rsidRPr="00AE4E56" w:rsidRDefault="00BE31A4" w:rsidP="00BE31A4">
            <w:pPr>
              <w:pStyle w:val="TableBullet1"/>
              <w:rPr>
                <w:rFonts w:cs="Helvetica"/>
              </w:rPr>
            </w:pPr>
            <w:r w:rsidRPr="00AE4E56">
              <w:rPr>
                <w:rFonts w:cs="Helvetica"/>
              </w:rPr>
              <w:t>Chemical contamination, such as additives, chemicals and natural poisons.</w:t>
            </w:r>
            <w:r w:rsidR="00F47A30">
              <w:rPr>
                <w:rFonts w:cs="Helvetica"/>
              </w:rPr>
              <w:br/>
            </w:r>
          </w:p>
          <w:p w:rsidR="00BE31A4" w:rsidRPr="00AE4E56" w:rsidRDefault="00BE31A4" w:rsidP="00BE31A4">
            <w:pPr>
              <w:pStyle w:val="TableText"/>
              <w:rPr>
                <w:rFonts w:cs="Helvetica"/>
                <w:caps/>
              </w:rPr>
            </w:pPr>
            <w:r w:rsidRPr="00AE4E56">
              <w:rPr>
                <w:rFonts w:cs="Helvetica"/>
                <w:i/>
              </w:rPr>
              <w:t>Appropriate persons</w:t>
            </w:r>
            <w:r w:rsidRPr="00AE4E56">
              <w:rPr>
                <w:rFonts w:cs="Helvetica"/>
              </w:rPr>
              <w:t xml:space="preserve"> may include:</w:t>
            </w:r>
          </w:p>
          <w:p w:rsidR="00BE31A4" w:rsidRPr="00AE4E56" w:rsidRDefault="00BE31A4" w:rsidP="00BE31A4">
            <w:pPr>
              <w:pStyle w:val="TableBullet1"/>
              <w:rPr>
                <w:rFonts w:cs="Helvetica"/>
              </w:rPr>
            </w:pPr>
            <w:r w:rsidRPr="00AE4E56">
              <w:rPr>
                <w:rFonts w:cs="Helvetica"/>
              </w:rPr>
              <w:lastRenderedPageBreak/>
              <w:t>Supervisors</w:t>
            </w:r>
          </w:p>
          <w:p w:rsidR="00BE31A4" w:rsidRPr="00AE4E56" w:rsidRDefault="00BE31A4" w:rsidP="00BE31A4">
            <w:pPr>
              <w:pStyle w:val="TableBullet1"/>
              <w:rPr>
                <w:rFonts w:cs="Helvetica"/>
              </w:rPr>
            </w:pPr>
            <w:r w:rsidRPr="00AE4E56">
              <w:rPr>
                <w:rFonts w:cs="Helvetica"/>
              </w:rPr>
              <w:t>Managers</w:t>
            </w:r>
          </w:p>
          <w:p w:rsidR="00BE31A4" w:rsidRPr="00AE4E56" w:rsidRDefault="00BE31A4" w:rsidP="00BE31A4">
            <w:pPr>
              <w:pStyle w:val="TableBullet1"/>
              <w:rPr>
                <w:rFonts w:cs="Helvetica"/>
              </w:rPr>
            </w:pPr>
            <w:r w:rsidRPr="00AE4E56">
              <w:rPr>
                <w:rFonts w:cs="Helvetica"/>
              </w:rPr>
              <w:t>Local authorities.</w:t>
            </w:r>
          </w:p>
          <w:p w:rsidR="00BE31A4" w:rsidRPr="00AE4E56" w:rsidRDefault="00BE31A4" w:rsidP="00BE31A4">
            <w:pPr>
              <w:pStyle w:val="TableText"/>
              <w:rPr>
                <w:rFonts w:cs="Helvetica"/>
              </w:rPr>
            </w:pPr>
            <w:r w:rsidRPr="00AE4E56">
              <w:rPr>
                <w:rFonts w:cs="Helvetica"/>
                <w:i/>
              </w:rPr>
              <w:t xml:space="preserve">Records </w:t>
            </w:r>
            <w:r w:rsidRPr="00AE4E56">
              <w:rPr>
                <w:rFonts w:cs="Helvetica"/>
              </w:rPr>
              <w:t>may include:</w:t>
            </w:r>
          </w:p>
          <w:p w:rsidR="00BE31A4" w:rsidRPr="00AE4E56" w:rsidRDefault="00BE31A4" w:rsidP="00BE31A4">
            <w:pPr>
              <w:pStyle w:val="TableBullet1"/>
              <w:rPr>
                <w:rFonts w:cs="Helvetica"/>
              </w:rPr>
            </w:pPr>
            <w:r w:rsidRPr="00AE4E56">
              <w:rPr>
                <w:rFonts w:cs="Helvetica"/>
              </w:rPr>
              <w:t>Temperature charts</w:t>
            </w:r>
          </w:p>
          <w:p w:rsidR="00BE31A4" w:rsidRPr="00AE4E56" w:rsidRDefault="00BE31A4" w:rsidP="00BE31A4">
            <w:pPr>
              <w:pStyle w:val="TableBullet1"/>
              <w:rPr>
                <w:rFonts w:cs="Helvetica"/>
              </w:rPr>
            </w:pPr>
            <w:r w:rsidRPr="00AE4E56">
              <w:rPr>
                <w:rFonts w:cs="Helvetica"/>
              </w:rPr>
              <w:t>Delivery information</w:t>
            </w:r>
          </w:p>
          <w:p w:rsidR="00BE31A4" w:rsidRPr="00AE4E56" w:rsidRDefault="00BE31A4" w:rsidP="00BE31A4">
            <w:pPr>
              <w:pStyle w:val="TableBullet1"/>
              <w:rPr>
                <w:rFonts w:cs="Helvetica"/>
              </w:rPr>
            </w:pPr>
            <w:r w:rsidRPr="00AE4E56">
              <w:rPr>
                <w:rFonts w:cs="Helvetica"/>
              </w:rPr>
              <w:t>Storage information</w:t>
            </w:r>
          </w:p>
          <w:p w:rsidR="00BE31A4" w:rsidRPr="00AE4E56" w:rsidRDefault="00BE31A4" w:rsidP="00BE31A4">
            <w:pPr>
              <w:pStyle w:val="TableBullet1"/>
              <w:rPr>
                <w:rFonts w:cs="Helvetica"/>
              </w:rPr>
            </w:pPr>
            <w:r w:rsidRPr="00AE4E56">
              <w:rPr>
                <w:rFonts w:cs="Helvetica"/>
              </w:rPr>
              <w:t>First In First Out (FIFO)</w:t>
            </w:r>
          </w:p>
          <w:p w:rsidR="00BE31A4" w:rsidRPr="00AE4E56" w:rsidRDefault="00BE31A4" w:rsidP="00BE31A4">
            <w:pPr>
              <w:pStyle w:val="TableBullet1"/>
              <w:rPr>
                <w:rFonts w:cs="Helvetica"/>
                <w:i/>
              </w:rPr>
            </w:pPr>
            <w:r w:rsidRPr="00AE4E56">
              <w:rPr>
                <w:rFonts w:cs="Helvetica"/>
              </w:rPr>
              <w:t>Use by dates.</w:t>
            </w:r>
          </w:p>
          <w:p w:rsidR="00BE31A4" w:rsidRPr="00AE4E56" w:rsidRDefault="00BE31A4" w:rsidP="00BE31A4">
            <w:pPr>
              <w:pStyle w:val="TableTextBold"/>
              <w:rPr>
                <w:rFonts w:cs="Helvetica"/>
              </w:rPr>
            </w:pPr>
            <w:r w:rsidRPr="00AE4E56">
              <w:rPr>
                <w:rFonts w:cs="Helvetica"/>
              </w:rPr>
              <w:t>Assessment Guide</w:t>
            </w:r>
          </w:p>
          <w:p w:rsidR="00BE31A4" w:rsidRPr="00AE4E56" w:rsidRDefault="00BE31A4" w:rsidP="00BE31A4">
            <w:pPr>
              <w:pStyle w:val="TableText"/>
              <w:rPr>
                <w:rFonts w:cs="Helvetica"/>
              </w:rPr>
            </w:pPr>
            <w:r w:rsidRPr="00AE4E56">
              <w:rPr>
                <w:rFonts w:cs="Helvetica"/>
              </w:rPr>
              <w:t>The following skills and knowledge must be assessed as part of this unit:</w:t>
            </w:r>
          </w:p>
          <w:p w:rsidR="00BE31A4" w:rsidRPr="00AE4E56" w:rsidRDefault="00BE31A4" w:rsidP="00BE31A4">
            <w:pPr>
              <w:pStyle w:val="TableBullet1"/>
              <w:rPr>
                <w:rFonts w:cs="Helvetica"/>
              </w:rPr>
            </w:pPr>
            <w:r w:rsidRPr="00AE4E56">
              <w:rPr>
                <w:rFonts w:cs="Helvetica"/>
              </w:rPr>
              <w:t>Knowledge of the enterprise’s policies and procedures in regard to complying with the enterprise food safety program</w:t>
            </w:r>
          </w:p>
          <w:p w:rsidR="00BE31A4" w:rsidRPr="00AE4E56" w:rsidRDefault="00BE31A4" w:rsidP="00BE31A4">
            <w:pPr>
              <w:pStyle w:val="TableBullet1"/>
              <w:rPr>
                <w:rFonts w:cs="Helvetica"/>
              </w:rPr>
            </w:pPr>
            <w:r w:rsidRPr="00AE4E56">
              <w:rPr>
                <w:rFonts w:cs="Helvetica"/>
              </w:rPr>
              <w:t>Understanding the basic principles of food safety</w:t>
            </w:r>
          </w:p>
          <w:p w:rsidR="00BE31A4" w:rsidRPr="00AE4E56" w:rsidRDefault="00BE31A4" w:rsidP="00BE31A4">
            <w:pPr>
              <w:pStyle w:val="TableBullet1"/>
              <w:rPr>
                <w:rFonts w:cs="Helvetica"/>
              </w:rPr>
            </w:pPr>
            <w:r w:rsidRPr="00AE4E56">
              <w:rPr>
                <w:rFonts w:cs="Helvetica"/>
              </w:rPr>
              <w:t>Demonstrated ability to follow food safety procedures when moving food between locations</w:t>
            </w:r>
          </w:p>
          <w:p w:rsidR="00BE31A4" w:rsidRPr="00AE4E56" w:rsidRDefault="00BE31A4" w:rsidP="00BE31A4">
            <w:pPr>
              <w:pStyle w:val="TableBullet1"/>
              <w:rPr>
                <w:rFonts w:cs="Helvetica"/>
              </w:rPr>
            </w:pPr>
            <w:r w:rsidRPr="00AE4E56">
              <w:rPr>
                <w:rFonts w:cs="Helvetica"/>
              </w:rPr>
              <w:t>Demonstrated ability to use storage equipment.</w:t>
            </w:r>
          </w:p>
          <w:p w:rsidR="00BE31A4" w:rsidRPr="00AE4E56" w:rsidRDefault="00BE31A4" w:rsidP="00BE31A4">
            <w:pPr>
              <w:pStyle w:val="TableTextBold"/>
              <w:rPr>
                <w:rFonts w:cs="Helvetica"/>
              </w:rPr>
            </w:pPr>
            <w:r w:rsidRPr="00AE4E56">
              <w:rPr>
                <w:rFonts w:cs="Helvetica"/>
              </w:rPr>
              <w:t xml:space="preserve">Linkages to other units </w:t>
            </w:r>
          </w:p>
          <w:p w:rsidR="00BE31A4" w:rsidRPr="00AE4E56" w:rsidRDefault="00BE31A4" w:rsidP="00BE31A4">
            <w:pPr>
              <w:pStyle w:val="TableBullet1"/>
              <w:rPr>
                <w:rFonts w:cs="Helvetica"/>
              </w:rPr>
            </w:pPr>
            <w:r w:rsidRPr="00AE4E56">
              <w:rPr>
                <w:rFonts w:cs="Helvetica"/>
              </w:rPr>
              <w:t>Comply with workplace hygiene procedures</w:t>
            </w:r>
          </w:p>
          <w:p w:rsidR="00BE31A4" w:rsidRPr="00AE4E56" w:rsidRDefault="00BE31A4" w:rsidP="00BE31A4">
            <w:pPr>
              <w:pStyle w:val="TableBullet1"/>
              <w:rPr>
                <w:rFonts w:cs="Helvetica"/>
              </w:rPr>
            </w:pPr>
            <w:r w:rsidRPr="00AE4E56">
              <w:rPr>
                <w:rFonts w:cs="Helvetica"/>
              </w:rPr>
              <w:t>Receive and store kitchen supplies and food stock</w:t>
            </w:r>
          </w:p>
          <w:p w:rsidR="00BE31A4" w:rsidRPr="00AE4E56" w:rsidRDefault="00BE31A4" w:rsidP="00BE31A4">
            <w:pPr>
              <w:pStyle w:val="TableBullet1"/>
              <w:rPr>
                <w:rFonts w:cs="Helvetica"/>
              </w:rPr>
            </w:pPr>
            <w:r w:rsidRPr="00AE4E56">
              <w:rPr>
                <w:rFonts w:cs="Helvetica"/>
              </w:rPr>
              <w:t>Maintain strategies for safe storage of prepared foods</w:t>
            </w:r>
          </w:p>
          <w:p w:rsidR="00BE31A4" w:rsidRPr="00AE4E56" w:rsidRDefault="00BE31A4" w:rsidP="00BE31A4">
            <w:pPr>
              <w:pStyle w:val="TableBullet1"/>
              <w:rPr>
                <w:rFonts w:cs="Helvetica"/>
              </w:rPr>
            </w:pPr>
            <w:r w:rsidRPr="00AE4E56">
              <w:rPr>
                <w:rFonts w:cs="Helvetica"/>
              </w:rPr>
              <w:t>Receive and store stock.</w:t>
            </w:r>
          </w:p>
          <w:p w:rsidR="00BE31A4" w:rsidRPr="00AE4E56" w:rsidRDefault="00BE31A4" w:rsidP="00BE31A4">
            <w:pPr>
              <w:pStyle w:val="TableTextBold"/>
              <w:rPr>
                <w:rFonts w:cs="Helvetica"/>
              </w:rPr>
            </w:pPr>
            <w:r w:rsidRPr="00AE4E56">
              <w:rPr>
                <w:rFonts w:cs="Helvetica"/>
              </w:rPr>
              <w:t>Critical Aspects of Assessment</w:t>
            </w:r>
          </w:p>
          <w:p w:rsidR="00BE31A4" w:rsidRPr="00AE4E56" w:rsidRDefault="00BE31A4" w:rsidP="00BE31A4">
            <w:pPr>
              <w:pStyle w:val="TableText"/>
              <w:spacing w:after="100"/>
              <w:rPr>
                <w:rFonts w:cs="Helvetica"/>
              </w:rPr>
            </w:pPr>
            <w:r w:rsidRPr="00AE4E56">
              <w:rPr>
                <w:rFonts w:cs="Helvetica"/>
              </w:rPr>
              <w:lastRenderedPageBreak/>
              <w:t>Evidence of the following is essential:</w:t>
            </w:r>
          </w:p>
          <w:p w:rsidR="00BE31A4" w:rsidRPr="00AE4E56" w:rsidRDefault="00BE31A4" w:rsidP="00BE31A4">
            <w:pPr>
              <w:pStyle w:val="TableBullet1"/>
              <w:spacing w:after="100"/>
              <w:rPr>
                <w:rFonts w:cs="Helvetica"/>
              </w:rPr>
            </w:pPr>
            <w:r w:rsidRPr="00AE4E56">
              <w:rPr>
                <w:rFonts w:cs="Helvetica"/>
              </w:rPr>
              <w:t>Demonstrated ability to inspect the work area to identify common foodstuff safety hazards/risks</w:t>
            </w:r>
          </w:p>
          <w:p w:rsidR="00BE31A4" w:rsidRPr="00AE4E56" w:rsidRDefault="00BE31A4" w:rsidP="00BE31A4">
            <w:pPr>
              <w:pStyle w:val="TableBullet1"/>
              <w:spacing w:after="100"/>
              <w:rPr>
                <w:rFonts w:cs="Helvetica"/>
              </w:rPr>
            </w:pPr>
            <w:r w:rsidRPr="00AE4E56">
              <w:rPr>
                <w:rFonts w:cs="Helvetica"/>
              </w:rPr>
              <w:t>Demonstrated ability to maintain personal hygiene and conduct to minim</w:t>
            </w:r>
            <w:r w:rsidR="00806010" w:rsidRPr="00AE4E56">
              <w:rPr>
                <w:rFonts w:cs="Helvetica"/>
              </w:rPr>
              <w:t>is</w:t>
            </w:r>
            <w:r w:rsidRPr="00AE4E56">
              <w:rPr>
                <w:rFonts w:cs="Helvetica"/>
              </w:rPr>
              <w:t xml:space="preserve">e risk to food products </w:t>
            </w:r>
          </w:p>
          <w:p w:rsidR="00BE31A4" w:rsidRPr="00AE4E56" w:rsidRDefault="00BE31A4" w:rsidP="00BE31A4">
            <w:pPr>
              <w:pStyle w:val="TableBullet1"/>
              <w:spacing w:after="100"/>
              <w:rPr>
                <w:rFonts w:cs="Helvetica"/>
              </w:rPr>
            </w:pPr>
            <w:r w:rsidRPr="00AE4E56">
              <w:rPr>
                <w:rFonts w:cs="Helvetica"/>
              </w:rPr>
              <w:t>Knowledge of handling and storing foodstuffs.</w:t>
            </w:r>
          </w:p>
          <w:p w:rsidR="00BE31A4" w:rsidRPr="00AE4E56" w:rsidRDefault="00BE31A4" w:rsidP="00BE31A4">
            <w:pPr>
              <w:pStyle w:val="TableTextBold"/>
              <w:rPr>
                <w:rFonts w:cs="Helvetica"/>
              </w:rPr>
            </w:pPr>
            <w:r w:rsidRPr="00AE4E56">
              <w:rPr>
                <w:rFonts w:cs="Helvetica"/>
              </w:rPr>
              <w:t>Context of Assessment</w:t>
            </w:r>
          </w:p>
          <w:p w:rsidR="00BE31A4" w:rsidRPr="00AE4E56" w:rsidRDefault="00BE31A4" w:rsidP="00BE31A4">
            <w:pPr>
              <w:pStyle w:val="TableBullet1"/>
              <w:rPr>
                <w:rFonts w:cs="Helvetica"/>
              </w:rPr>
            </w:pPr>
            <w:r w:rsidRPr="00AE4E56">
              <w:rPr>
                <w:rFonts w:cs="Helvetica"/>
              </w:rPr>
              <w:t>This unit may be assessed on or off the job</w:t>
            </w:r>
          </w:p>
          <w:p w:rsidR="00BE31A4" w:rsidRPr="00AE4E56" w:rsidRDefault="00BE31A4" w:rsidP="00BE31A4">
            <w:pPr>
              <w:pStyle w:val="TableBullet1"/>
              <w:rPr>
                <w:rFonts w:cs="Helvetica"/>
              </w:rPr>
            </w:pPr>
            <w:r w:rsidRPr="00AE4E56">
              <w:rPr>
                <w:rFonts w:cs="Helvetica"/>
              </w:rPr>
              <w:t>Assessment should include practical demonstration either in the workplace or through a simulation activity, supported by a range of methods to assess underpinning knowledge</w:t>
            </w:r>
          </w:p>
          <w:p w:rsidR="00BE31A4" w:rsidRPr="00AE4E56" w:rsidRDefault="00BE31A4" w:rsidP="00BE31A4">
            <w:pPr>
              <w:pStyle w:val="TableBullet1"/>
              <w:rPr>
                <w:rFonts w:cs="Helvetica"/>
              </w:rPr>
            </w:pPr>
            <w:r w:rsidRPr="00AE4E56">
              <w:rPr>
                <w:rFonts w:cs="Helvetica"/>
              </w:rPr>
              <w:t>Assessment must relate to the individual’s work area or area of responsibility.</w:t>
            </w:r>
          </w:p>
          <w:p w:rsidR="00BE31A4" w:rsidRPr="00AE4E56" w:rsidRDefault="00BE31A4" w:rsidP="00BE31A4">
            <w:pPr>
              <w:pStyle w:val="TableTextBold"/>
              <w:rPr>
                <w:rFonts w:cs="Helvetica"/>
              </w:rPr>
            </w:pPr>
            <w:r w:rsidRPr="00AE4E56">
              <w:rPr>
                <w:rFonts w:cs="Helvetica"/>
              </w:rPr>
              <w:t>Resource Implications</w:t>
            </w:r>
          </w:p>
          <w:p w:rsidR="00BE31A4" w:rsidRPr="00AE4E56" w:rsidRDefault="00BE31A4" w:rsidP="00BE31A4">
            <w:pPr>
              <w:pStyle w:val="TableText"/>
              <w:rPr>
                <w:rFonts w:cs="Helvetica"/>
              </w:rPr>
            </w:pPr>
            <w:r w:rsidRPr="00AE4E56">
              <w:rPr>
                <w:rFonts w:cs="Helvetica"/>
              </w:rPr>
              <w:t>Training and assessment to include access to a real or simulated workplace and workplace documents and access to workplace standards, procedures, policies, guidelines, tools and equipment.</w:t>
            </w:r>
          </w:p>
          <w:p w:rsidR="00BE31A4" w:rsidRPr="00AE4E56" w:rsidRDefault="00BE31A4" w:rsidP="00BE31A4">
            <w:pPr>
              <w:pStyle w:val="TableTextBold"/>
              <w:rPr>
                <w:rFonts w:cs="Helvetica"/>
              </w:rPr>
            </w:pPr>
            <w:r w:rsidRPr="00AE4E56">
              <w:rPr>
                <w:rFonts w:cs="Helvetica"/>
              </w:rPr>
              <w:t>Assessment Methods</w:t>
            </w:r>
          </w:p>
          <w:p w:rsidR="00BE31A4" w:rsidRPr="00AE4E56" w:rsidRDefault="00BE31A4" w:rsidP="00BE31A4">
            <w:pPr>
              <w:pStyle w:val="TableText"/>
              <w:rPr>
                <w:rFonts w:cs="Helvetica"/>
              </w:rPr>
            </w:pPr>
            <w:r w:rsidRPr="00AE4E56">
              <w:rPr>
                <w:rFonts w:cs="Helvetica"/>
              </w:rPr>
              <w:t>The following methods may be used to assess competency for this unit:</w:t>
            </w:r>
          </w:p>
          <w:p w:rsidR="00BE31A4" w:rsidRPr="00AE4E56" w:rsidRDefault="00BE31A4" w:rsidP="00BE31A4">
            <w:pPr>
              <w:pStyle w:val="TableBullet1"/>
              <w:rPr>
                <w:rFonts w:cs="Helvetica"/>
              </w:rPr>
            </w:pPr>
            <w:r w:rsidRPr="00AE4E56">
              <w:rPr>
                <w:rFonts w:cs="Helvetica"/>
              </w:rPr>
              <w:t>Case studies</w:t>
            </w:r>
          </w:p>
          <w:p w:rsidR="00BE31A4" w:rsidRPr="00AE4E56" w:rsidRDefault="00BE31A4" w:rsidP="00BE31A4">
            <w:pPr>
              <w:pStyle w:val="TableBullet1"/>
              <w:rPr>
                <w:rFonts w:cs="Helvetica"/>
              </w:rPr>
            </w:pPr>
            <w:r w:rsidRPr="00AE4E56">
              <w:rPr>
                <w:rFonts w:cs="Helvetica"/>
              </w:rPr>
              <w:t>Observation of practical candidate performance</w:t>
            </w:r>
          </w:p>
          <w:p w:rsidR="00BE31A4" w:rsidRPr="00AE4E56" w:rsidRDefault="00BE31A4" w:rsidP="00BE31A4">
            <w:pPr>
              <w:pStyle w:val="TableBullet1"/>
              <w:rPr>
                <w:rFonts w:cs="Helvetica"/>
              </w:rPr>
            </w:pPr>
            <w:r w:rsidRPr="00AE4E56">
              <w:rPr>
                <w:rFonts w:cs="Helvetica"/>
              </w:rPr>
              <w:t>Oral and written questions</w:t>
            </w:r>
          </w:p>
          <w:p w:rsidR="00BE31A4" w:rsidRPr="00AE4E56" w:rsidRDefault="00BE31A4" w:rsidP="00BE31A4">
            <w:pPr>
              <w:pStyle w:val="TableBullet1"/>
              <w:rPr>
                <w:rFonts w:cs="Helvetica"/>
              </w:rPr>
            </w:pPr>
            <w:r w:rsidRPr="00AE4E56">
              <w:rPr>
                <w:rFonts w:cs="Helvetica"/>
              </w:rPr>
              <w:t>Portfolio evidence</w:t>
            </w:r>
          </w:p>
          <w:p w:rsidR="00BE31A4" w:rsidRPr="00AE4E56" w:rsidRDefault="00BE31A4" w:rsidP="00BE31A4">
            <w:pPr>
              <w:pStyle w:val="TableBullet1"/>
              <w:rPr>
                <w:rFonts w:cs="Helvetica"/>
              </w:rPr>
            </w:pPr>
            <w:r w:rsidRPr="00AE4E56">
              <w:rPr>
                <w:rFonts w:cs="Helvetica"/>
              </w:rPr>
              <w:t>Problem solving</w:t>
            </w:r>
          </w:p>
          <w:p w:rsidR="00E26EB3" w:rsidRPr="00AE4E56" w:rsidRDefault="00BE31A4" w:rsidP="00F47A30">
            <w:pPr>
              <w:pStyle w:val="TableBullet1"/>
              <w:rPr>
                <w:rFonts w:cs="Helvetica"/>
              </w:rPr>
            </w:pPr>
            <w:r w:rsidRPr="00AE4E56">
              <w:rPr>
                <w:rFonts w:cs="Helvetica"/>
              </w:rPr>
              <w:t>Role plays</w:t>
            </w:r>
          </w:p>
        </w:tc>
      </w:tr>
      <w:tr w:rsidR="00F47A30"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F47A30" w:rsidRPr="00AE4E56" w:rsidRDefault="00F47A30" w:rsidP="00BE31A4">
            <w:pPr>
              <w:pStyle w:val="TableTextBold"/>
              <w:rPr>
                <w:rFonts w:cs="Helvetica"/>
              </w:rPr>
            </w:pPr>
          </w:p>
        </w:tc>
        <w:tc>
          <w:tcPr>
            <w:tcW w:w="9457" w:type="dxa"/>
            <w:gridSpan w:val="4"/>
            <w:tcBorders>
              <w:top w:val="single" w:sz="4" w:space="0" w:color="auto"/>
              <w:bottom w:val="single" w:sz="4" w:space="0" w:color="auto"/>
            </w:tcBorders>
          </w:tcPr>
          <w:p w:rsidR="00F47A30" w:rsidRPr="00AE4E56" w:rsidRDefault="00F47A30" w:rsidP="00F47A30">
            <w:pPr>
              <w:pStyle w:val="TableBullet1"/>
              <w:rPr>
                <w:rFonts w:cs="Helvetica"/>
              </w:rPr>
            </w:pPr>
            <w:r w:rsidRPr="00AE4E56">
              <w:rPr>
                <w:rFonts w:cs="Helvetica"/>
              </w:rPr>
              <w:t>Third party reports completed by a supervisor</w:t>
            </w:r>
          </w:p>
          <w:p w:rsidR="00F47A30" w:rsidRPr="00AE4E56" w:rsidRDefault="00F47A30" w:rsidP="00F47A30">
            <w:pPr>
              <w:pStyle w:val="TableBullet1"/>
              <w:rPr>
                <w:rFonts w:cs="Helvetica"/>
              </w:rPr>
            </w:pPr>
            <w:r w:rsidRPr="00AE4E56">
              <w:rPr>
                <w:rFonts w:cs="Helvetica"/>
              </w:rPr>
              <w:lastRenderedPageBreak/>
              <w:t>Project and assignment work.</w:t>
            </w:r>
          </w:p>
          <w:p w:rsidR="00F47A30" w:rsidRPr="00AE4E56" w:rsidRDefault="00F47A30" w:rsidP="00F47A30">
            <w:pPr>
              <w:pStyle w:val="TableTextBold"/>
              <w:rPr>
                <w:rFonts w:cs="Helvetica"/>
              </w:rPr>
            </w:pPr>
            <w:r w:rsidRPr="00AE4E56">
              <w:rPr>
                <w:rFonts w:cs="Helvetica"/>
              </w:rPr>
              <w:t>Key Competencies in this Unit</w:t>
            </w:r>
          </w:p>
          <w:p w:rsidR="00F47A30" w:rsidRPr="00AE4E56" w:rsidRDefault="00F47A30" w:rsidP="00F47A30">
            <w:pPr>
              <w:pStyle w:val="TableText"/>
              <w:rPr>
                <w:rFonts w:cs="Helvetica"/>
                <w:i/>
              </w:rPr>
            </w:pPr>
            <w:r w:rsidRPr="00AE4E56">
              <w:rPr>
                <w:rFonts w:cs="Helvetica"/>
                <w:i/>
              </w:rPr>
              <w:t>Level 1 = competence to undertake tasks effectively</w:t>
            </w:r>
          </w:p>
          <w:p w:rsidR="00F47A30" w:rsidRPr="00AE4E56" w:rsidRDefault="00F47A30" w:rsidP="00F47A30">
            <w:pPr>
              <w:pStyle w:val="TableText"/>
              <w:rPr>
                <w:rFonts w:cs="Helvetica"/>
                <w:i/>
              </w:rPr>
            </w:pPr>
            <w:r w:rsidRPr="00AE4E56">
              <w:rPr>
                <w:rFonts w:cs="Helvetica"/>
                <w:i/>
              </w:rPr>
              <w:t>Level 2 = competence to manage tasks</w:t>
            </w:r>
          </w:p>
          <w:p w:rsidR="00F47A30" w:rsidRPr="00AE4E56" w:rsidRDefault="00F47A30" w:rsidP="00F47A30">
            <w:pPr>
              <w:pStyle w:val="TableTextBold"/>
              <w:rPr>
                <w:rFonts w:cs="Helvetica"/>
              </w:rPr>
            </w:pPr>
            <w:r w:rsidRPr="00AE4E56">
              <w:rPr>
                <w:rFonts w:cs="Helvetica"/>
                <w:b w:val="0"/>
                <w:i/>
              </w:rPr>
              <w:t>Level 3 = competence to use concepts for evaluating and reshaping tasks</w:t>
            </w:r>
          </w:p>
        </w:tc>
      </w:tr>
      <w:tr w:rsidR="007A20B1"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val="restart"/>
            <w:tcBorders>
              <w:top w:val="nil"/>
              <w:bottom w:val="nil"/>
            </w:tcBorders>
          </w:tcPr>
          <w:p w:rsidR="007A20B1" w:rsidRPr="00AE4E56" w:rsidRDefault="007A20B1" w:rsidP="00010146">
            <w:pPr>
              <w:pStyle w:val="TableTextBold"/>
              <w:rPr>
                <w:rFonts w:cs="Helvetica"/>
              </w:rPr>
            </w:pPr>
          </w:p>
        </w:tc>
        <w:tc>
          <w:tcPr>
            <w:tcW w:w="4071" w:type="dxa"/>
            <w:tcBorders>
              <w:top w:val="single" w:sz="4" w:space="0" w:color="auto"/>
            </w:tcBorders>
          </w:tcPr>
          <w:p w:rsidR="007A20B1" w:rsidRPr="00AE4E56" w:rsidRDefault="007A20B1" w:rsidP="00010146">
            <w:pPr>
              <w:pStyle w:val="TableTextBold"/>
              <w:rPr>
                <w:rFonts w:cs="Helvetica"/>
              </w:rPr>
            </w:pPr>
            <w:r w:rsidRPr="00AE4E56">
              <w:rPr>
                <w:rFonts w:cs="Helvetica"/>
              </w:rPr>
              <w:t>Key Competencies</w:t>
            </w:r>
          </w:p>
        </w:tc>
        <w:tc>
          <w:tcPr>
            <w:tcW w:w="992" w:type="dxa"/>
            <w:tcBorders>
              <w:top w:val="single" w:sz="4" w:space="0" w:color="auto"/>
            </w:tcBorders>
          </w:tcPr>
          <w:p w:rsidR="007A20B1" w:rsidRPr="00AE4E56" w:rsidRDefault="007A20B1" w:rsidP="00010146">
            <w:pPr>
              <w:pStyle w:val="TableTextBold"/>
              <w:jc w:val="center"/>
              <w:rPr>
                <w:rFonts w:cs="Helvetica"/>
              </w:rPr>
            </w:pPr>
            <w:r w:rsidRPr="00AE4E56">
              <w:rPr>
                <w:rFonts w:cs="Helvetica"/>
              </w:rPr>
              <w:t>Level</w:t>
            </w:r>
          </w:p>
        </w:tc>
        <w:tc>
          <w:tcPr>
            <w:tcW w:w="4394" w:type="dxa"/>
            <w:gridSpan w:val="2"/>
            <w:tcBorders>
              <w:top w:val="single" w:sz="4" w:space="0" w:color="auto"/>
            </w:tcBorders>
          </w:tcPr>
          <w:p w:rsidR="007A20B1" w:rsidRPr="00AE4E56" w:rsidRDefault="007A20B1" w:rsidP="00010146">
            <w:pPr>
              <w:pStyle w:val="TableTextBold"/>
              <w:rPr>
                <w:rFonts w:cs="Helvetica"/>
              </w:rPr>
            </w:pPr>
            <w:r w:rsidRPr="00AE4E56">
              <w:rPr>
                <w:rFonts w:cs="Helvetica"/>
              </w:rPr>
              <w:t>Examples</w:t>
            </w:r>
          </w:p>
        </w:tc>
      </w:tr>
      <w:tr w:rsidR="007A20B1"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Borders>
              <w:bottom w:val="nil"/>
            </w:tcBorders>
          </w:tcPr>
          <w:p w:rsidR="007A20B1" w:rsidRPr="00AE4E56" w:rsidRDefault="007A20B1" w:rsidP="00010146">
            <w:pPr>
              <w:pStyle w:val="TableTextBold"/>
              <w:rPr>
                <w:rFonts w:cs="Helvetica"/>
              </w:rPr>
            </w:pPr>
          </w:p>
        </w:tc>
        <w:tc>
          <w:tcPr>
            <w:tcW w:w="4071" w:type="dxa"/>
          </w:tcPr>
          <w:p w:rsidR="007A20B1" w:rsidRPr="00AE4E56" w:rsidRDefault="007A20B1" w:rsidP="00010146">
            <w:pPr>
              <w:pStyle w:val="TableText"/>
              <w:rPr>
                <w:rFonts w:cs="Helvetica"/>
              </w:rPr>
            </w:pPr>
            <w:r w:rsidRPr="00AE4E56">
              <w:rPr>
                <w:rFonts w:cs="Helvetica"/>
              </w:rPr>
              <w:t>Collecting, organising and analysing information</w:t>
            </w:r>
          </w:p>
        </w:tc>
        <w:tc>
          <w:tcPr>
            <w:tcW w:w="992" w:type="dxa"/>
          </w:tcPr>
          <w:p w:rsidR="007A20B1" w:rsidRPr="00AE4E56" w:rsidRDefault="007A20B1" w:rsidP="00010146">
            <w:pPr>
              <w:pStyle w:val="TableText"/>
              <w:jc w:val="center"/>
              <w:rPr>
                <w:rFonts w:cs="Helvetica"/>
              </w:rPr>
            </w:pPr>
            <w:r w:rsidRPr="00AE4E56">
              <w:rPr>
                <w:rFonts w:cs="Helvetica"/>
              </w:rPr>
              <w:t>1</w:t>
            </w:r>
          </w:p>
        </w:tc>
        <w:tc>
          <w:tcPr>
            <w:tcW w:w="4394" w:type="dxa"/>
            <w:gridSpan w:val="2"/>
          </w:tcPr>
          <w:p w:rsidR="007A20B1" w:rsidRPr="00AE4E56" w:rsidRDefault="007A20B1" w:rsidP="00010146">
            <w:pPr>
              <w:pStyle w:val="TableText"/>
              <w:rPr>
                <w:rFonts w:cs="Helvetica"/>
              </w:rPr>
            </w:pPr>
            <w:r w:rsidRPr="00AE4E56">
              <w:rPr>
                <w:rFonts w:cs="Helvetica"/>
              </w:rPr>
              <w:t>Interpret procedures correctly</w:t>
            </w:r>
          </w:p>
        </w:tc>
      </w:tr>
      <w:tr w:rsidR="007A20B1"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Borders>
              <w:bottom w:val="nil"/>
            </w:tcBorders>
          </w:tcPr>
          <w:p w:rsidR="007A20B1" w:rsidRPr="00AE4E56" w:rsidRDefault="007A20B1" w:rsidP="00010146">
            <w:pPr>
              <w:pStyle w:val="TableTextBold"/>
              <w:rPr>
                <w:rFonts w:cs="Helvetica"/>
              </w:rPr>
            </w:pPr>
          </w:p>
        </w:tc>
        <w:tc>
          <w:tcPr>
            <w:tcW w:w="4071" w:type="dxa"/>
          </w:tcPr>
          <w:p w:rsidR="007A20B1" w:rsidRPr="00AE4E56" w:rsidRDefault="007A20B1" w:rsidP="00010146">
            <w:pPr>
              <w:pStyle w:val="TableText"/>
              <w:rPr>
                <w:rFonts w:cs="Helvetica"/>
              </w:rPr>
            </w:pPr>
            <w:r w:rsidRPr="00AE4E56">
              <w:rPr>
                <w:rFonts w:cs="Helvetica"/>
              </w:rPr>
              <w:t>Communicating ideas and information</w:t>
            </w:r>
          </w:p>
        </w:tc>
        <w:tc>
          <w:tcPr>
            <w:tcW w:w="992" w:type="dxa"/>
          </w:tcPr>
          <w:p w:rsidR="007A20B1" w:rsidRPr="00AE4E56" w:rsidRDefault="00E26EB3" w:rsidP="00010146">
            <w:pPr>
              <w:pStyle w:val="TableText"/>
              <w:jc w:val="center"/>
              <w:rPr>
                <w:rFonts w:cs="Helvetica"/>
              </w:rPr>
            </w:pPr>
            <w:r w:rsidRPr="00AE4E56">
              <w:rPr>
                <w:rFonts w:cs="Helvetica"/>
              </w:rPr>
              <w:t>1</w:t>
            </w:r>
          </w:p>
        </w:tc>
        <w:tc>
          <w:tcPr>
            <w:tcW w:w="4394" w:type="dxa"/>
            <w:gridSpan w:val="2"/>
          </w:tcPr>
          <w:p w:rsidR="007A20B1" w:rsidRPr="00AE4E56" w:rsidRDefault="007A20B1" w:rsidP="00010146">
            <w:pPr>
              <w:pStyle w:val="TableText"/>
              <w:rPr>
                <w:rFonts w:cs="Helvetica"/>
              </w:rPr>
            </w:pPr>
            <w:r w:rsidRPr="00AE4E56">
              <w:rPr>
                <w:rFonts w:cs="Helvetica"/>
                <w:lang w:eastAsia="en-US"/>
              </w:rPr>
              <w:t>Share information with other staff</w:t>
            </w:r>
          </w:p>
        </w:tc>
      </w:tr>
      <w:tr w:rsidR="007A20B1"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Borders>
              <w:bottom w:val="nil"/>
            </w:tcBorders>
          </w:tcPr>
          <w:p w:rsidR="007A20B1" w:rsidRPr="00AE4E56" w:rsidRDefault="007A20B1" w:rsidP="00010146">
            <w:pPr>
              <w:pStyle w:val="TableTextBold"/>
              <w:rPr>
                <w:rFonts w:cs="Helvetica"/>
              </w:rPr>
            </w:pPr>
          </w:p>
        </w:tc>
        <w:tc>
          <w:tcPr>
            <w:tcW w:w="4071" w:type="dxa"/>
          </w:tcPr>
          <w:p w:rsidR="007A20B1" w:rsidRPr="00AE4E56" w:rsidRDefault="007A20B1" w:rsidP="00010146">
            <w:pPr>
              <w:pStyle w:val="TableText"/>
              <w:rPr>
                <w:rFonts w:cs="Helvetica"/>
              </w:rPr>
            </w:pPr>
            <w:r w:rsidRPr="00AE4E56">
              <w:rPr>
                <w:rFonts w:cs="Helvetica"/>
              </w:rPr>
              <w:t>Planning and organising activities</w:t>
            </w:r>
          </w:p>
        </w:tc>
        <w:tc>
          <w:tcPr>
            <w:tcW w:w="992" w:type="dxa"/>
          </w:tcPr>
          <w:p w:rsidR="007A20B1" w:rsidRPr="00AE4E56" w:rsidRDefault="007A20B1" w:rsidP="00010146">
            <w:pPr>
              <w:pStyle w:val="TableText"/>
              <w:jc w:val="center"/>
              <w:rPr>
                <w:rFonts w:cs="Helvetica"/>
              </w:rPr>
            </w:pPr>
            <w:r w:rsidRPr="00AE4E56">
              <w:rPr>
                <w:rFonts w:cs="Helvetica"/>
              </w:rPr>
              <w:t>1</w:t>
            </w:r>
          </w:p>
        </w:tc>
        <w:tc>
          <w:tcPr>
            <w:tcW w:w="4394" w:type="dxa"/>
            <w:gridSpan w:val="2"/>
          </w:tcPr>
          <w:p w:rsidR="007A20B1" w:rsidRPr="00AE4E56" w:rsidRDefault="007A20B1" w:rsidP="00010146">
            <w:pPr>
              <w:pStyle w:val="TableText"/>
              <w:rPr>
                <w:rFonts w:cs="Helvetica"/>
                <w:lang w:eastAsia="en-US"/>
              </w:rPr>
            </w:pPr>
            <w:r w:rsidRPr="00AE4E56">
              <w:rPr>
                <w:rFonts w:cs="Helvetica"/>
              </w:rPr>
              <w:t>Prioritise actions</w:t>
            </w:r>
          </w:p>
        </w:tc>
      </w:tr>
      <w:tr w:rsidR="007A20B1"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Borders>
              <w:bottom w:val="nil"/>
            </w:tcBorders>
          </w:tcPr>
          <w:p w:rsidR="007A20B1" w:rsidRPr="00AE4E56" w:rsidRDefault="007A20B1" w:rsidP="00010146">
            <w:pPr>
              <w:pStyle w:val="TableTextBold"/>
              <w:rPr>
                <w:rFonts w:cs="Helvetica"/>
              </w:rPr>
            </w:pPr>
          </w:p>
        </w:tc>
        <w:tc>
          <w:tcPr>
            <w:tcW w:w="4071" w:type="dxa"/>
          </w:tcPr>
          <w:p w:rsidR="007A20B1" w:rsidRPr="00AE4E56" w:rsidRDefault="007A20B1" w:rsidP="00010146">
            <w:pPr>
              <w:pStyle w:val="TableText"/>
              <w:rPr>
                <w:rFonts w:cs="Helvetica"/>
              </w:rPr>
            </w:pPr>
            <w:r w:rsidRPr="00AE4E56">
              <w:rPr>
                <w:rFonts w:cs="Helvetica"/>
              </w:rPr>
              <w:t>Working with others and in teams</w:t>
            </w:r>
          </w:p>
        </w:tc>
        <w:tc>
          <w:tcPr>
            <w:tcW w:w="992" w:type="dxa"/>
          </w:tcPr>
          <w:p w:rsidR="007A20B1" w:rsidRPr="00AE4E56" w:rsidRDefault="007A20B1" w:rsidP="00010146">
            <w:pPr>
              <w:pStyle w:val="TableText"/>
              <w:jc w:val="center"/>
              <w:rPr>
                <w:rFonts w:cs="Helvetica"/>
              </w:rPr>
            </w:pPr>
            <w:r w:rsidRPr="00AE4E56">
              <w:rPr>
                <w:rFonts w:cs="Helvetica"/>
              </w:rPr>
              <w:t>1</w:t>
            </w:r>
          </w:p>
        </w:tc>
        <w:tc>
          <w:tcPr>
            <w:tcW w:w="4394" w:type="dxa"/>
            <w:gridSpan w:val="2"/>
          </w:tcPr>
          <w:p w:rsidR="007A20B1" w:rsidRPr="00AE4E56" w:rsidRDefault="007A20B1" w:rsidP="00010146">
            <w:pPr>
              <w:pStyle w:val="TableText"/>
              <w:rPr>
                <w:rFonts w:cs="Helvetica"/>
              </w:rPr>
            </w:pPr>
            <w:r w:rsidRPr="00AE4E56">
              <w:rPr>
                <w:rFonts w:cs="Helvetica"/>
              </w:rPr>
              <w:t>Identify and minimise hazards</w:t>
            </w:r>
          </w:p>
        </w:tc>
      </w:tr>
      <w:tr w:rsidR="007A20B1"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Borders>
              <w:bottom w:val="nil"/>
            </w:tcBorders>
          </w:tcPr>
          <w:p w:rsidR="007A20B1" w:rsidRPr="00AE4E56" w:rsidRDefault="007A20B1" w:rsidP="00010146">
            <w:pPr>
              <w:pStyle w:val="TableTextBold"/>
              <w:rPr>
                <w:rFonts w:cs="Helvetica"/>
              </w:rPr>
            </w:pPr>
          </w:p>
        </w:tc>
        <w:tc>
          <w:tcPr>
            <w:tcW w:w="4071" w:type="dxa"/>
          </w:tcPr>
          <w:p w:rsidR="007A20B1" w:rsidRPr="00AE4E56" w:rsidRDefault="007A20B1" w:rsidP="00010146">
            <w:pPr>
              <w:pStyle w:val="TableText"/>
              <w:rPr>
                <w:rFonts w:cs="Helvetica"/>
              </w:rPr>
            </w:pPr>
            <w:r w:rsidRPr="00AE4E56">
              <w:rPr>
                <w:rFonts w:cs="Helvetica"/>
              </w:rPr>
              <w:t>Using mathematical ideas and techniques</w:t>
            </w:r>
          </w:p>
        </w:tc>
        <w:tc>
          <w:tcPr>
            <w:tcW w:w="992" w:type="dxa"/>
          </w:tcPr>
          <w:p w:rsidR="007A20B1" w:rsidRPr="00AE4E56" w:rsidRDefault="007A20B1" w:rsidP="00010146">
            <w:pPr>
              <w:pStyle w:val="TableText"/>
              <w:jc w:val="center"/>
              <w:rPr>
                <w:rFonts w:cs="Helvetica"/>
              </w:rPr>
            </w:pPr>
            <w:r w:rsidRPr="00AE4E56">
              <w:rPr>
                <w:rFonts w:cs="Helvetica"/>
              </w:rPr>
              <w:t>-</w:t>
            </w:r>
          </w:p>
        </w:tc>
        <w:tc>
          <w:tcPr>
            <w:tcW w:w="4394" w:type="dxa"/>
            <w:gridSpan w:val="2"/>
          </w:tcPr>
          <w:p w:rsidR="007A20B1" w:rsidRPr="00AE4E56" w:rsidRDefault="007A20B1" w:rsidP="00010146">
            <w:pPr>
              <w:pStyle w:val="TableText"/>
              <w:rPr>
                <w:rFonts w:cs="Helvetica"/>
              </w:rPr>
            </w:pPr>
          </w:p>
        </w:tc>
      </w:tr>
      <w:tr w:rsidR="007A20B1"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Borders>
              <w:bottom w:val="nil"/>
            </w:tcBorders>
          </w:tcPr>
          <w:p w:rsidR="007A20B1" w:rsidRPr="00AE4E56" w:rsidRDefault="007A20B1" w:rsidP="00010146">
            <w:pPr>
              <w:pStyle w:val="TableTextBold"/>
              <w:rPr>
                <w:rFonts w:cs="Helvetica"/>
              </w:rPr>
            </w:pPr>
          </w:p>
        </w:tc>
        <w:tc>
          <w:tcPr>
            <w:tcW w:w="4071" w:type="dxa"/>
          </w:tcPr>
          <w:p w:rsidR="007A20B1" w:rsidRPr="00AE4E56" w:rsidRDefault="007A20B1" w:rsidP="00010146">
            <w:pPr>
              <w:pStyle w:val="TableText"/>
              <w:rPr>
                <w:rFonts w:cs="Helvetica"/>
              </w:rPr>
            </w:pPr>
            <w:r w:rsidRPr="00AE4E56">
              <w:rPr>
                <w:rFonts w:cs="Helvetica"/>
              </w:rPr>
              <w:t>Solving problems</w:t>
            </w:r>
          </w:p>
        </w:tc>
        <w:tc>
          <w:tcPr>
            <w:tcW w:w="992" w:type="dxa"/>
          </w:tcPr>
          <w:p w:rsidR="007A20B1" w:rsidRPr="00AE4E56" w:rsidRDefault="007A20B1" w:rsidP="00010146">
            <w:pPr>
              <w:pStyle w:val="TableText"/>
              <w:jc w:val="center"/>
              <w:rPr>
                <w:rFonts w:cs="Helvetica"/>
              </w:rPr>
            </w:pPr>
            <w:r w:rsidRPr="00AE4E56">
              <w:rPr>
                <w:rFonts w:cs="Helvetica"/>
              </w:rPr>
              <w:t>1</w:t>
            </w:r>
          </w:p>
        </w:tc>
        <w:tc>
          <w:tcPr>
            <w:tcW w:w="4394" w:type="dxa"/>
            <w:gridSpan w:val="2"/>
          </w:tcPr>
          <w:p w:rsidR="007A20B1" w:rsidRPr="00AE4E56" w:rsidRDefault="007A20B1" w:rsidP="00010146">
            <w:pPr>
              <w:pStyle w:val="TableText"/>
              <w:rPr>
                <w:rFonts w:cs="Helvetica"/>
              </w:rPr>
            </w:pPr>
            <w:r w:rsidRPr="00AE4E56">
              <w:rPr>
                <w:rFonts w:cs="Helvetica"/>
              </w:rPr>
              <w:t>Use relevant enterprise procedures to resolve problems</w:t>
            </w:r>
          </w:p>
        </w:tc>
      </w:tr>
      <w:tr w:rsidR="00E2665B" w:rsidRPr="00AE4E56" w:rsidTr="00F47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2665B" w:rsidRPr="00AE4E56" w:rsidRDefault="00E2665B" w:rsidP="00010146">
            <w:pPr>
              <w:pStyle w:val="TableTextBold"/>
              <w:rPr>
                <w:rFonts w:cs="Helvetica"/>
              </w:rPr>
            </w:pPr>
          </w:p>
        </w:tc>
        <w:tc>
          <w:tcPr>
            <w:tcW w:w="4071" w:type="dxa"/>
          </w:tcPr>
          <w:p w:rsidR="00E2665B" w:rsidRPr="00AE4E56" w:rsidRDefault="00E2665B" w:rsidP="00010146">
            <w:pPr>
              <w:pStyle w:val="TableText"/>
              <w:rPr>
                <w:rFonts w:cs="Helvetica"/>
              </w:rPr>
            </w:pPr>
            <w:r w:rsidRPr="00AE4E56">
              <w:rPr>
                <w:rFonts w:cs="Helvetica"/>
              </w:rPr>
              <w:t>Using technology</w:t>
            </w:r>
          </w:p>
        </w:tc>
        <w:tc>
          <w:tcPr>
            <w:tcW w:w="992" w:type="dxa"/>
          </w:tcPr>
          <w:p w:rsidR="00E2665B" w:rsidRPr="00AE4E56" w:rsidRDefault="00E2665B" w:rsidP="00010146">
            <w:pPr>
              <w:pStyle w:val="TableText"/>
              <w:jc w:val="center"/>
              <w:rPr>
                <w:rFonts w:cs="Helvetica"/>
              </w:rPr>
            </w:pPr>
            <w:r w:rsidRPr="00AE4E56">
              <w:rPr>
                <w:rFonts w:cs="Helvetica"/>
              </w:rPr>
              <w:t>1</w:t>
            </w:r>
          </w:p>
        </w:tc>
        <w:tc>
          <w:tcPr>
            <w:tcW w:w="4394" w:type="dxa"/>
            <w:gridSpan w:val="2"/>
          </w:tcPr>
          <w:p w:rsidR="00E2665B" w:rsidRPr="00AE4E56" w:rsidRDefault="00E2665B" w:rsidP="00010146">
            <w:pPr>
              <w:pStyle w:val="TableText"/>
              <w:rPr>
                <w:rFonts w:cs="Helvetica"/>
              </w:rPr>
            </w:pPr>
            <w:r w:rsidRPr="00AE4E56">
              <w:rPr>
                <w:rFonts w:cs="Helvetica"/>
              </w:rPr>
              <w:t>Use temperature recording equipment</w:t>
            </w:r>
          </w:p>
        </w:tc>
      </w:tr>
    </w:tbl>
    <w:p w:rsidR="0089117D" w:rsidRPr="00AE4E56" w:rsidRDefault="0089117D" w:rsidP="00CB282A">
      <w:pPr>
        <w:pStyle w:val="TableText"/>
        <w:rPr>
          <w:rFonts w:cs="Helvetica"/>
          <w:szCs w:val="24"/>
          <w:lang w:eastAsia="en-US"/>
        </w:rPr>
      </w:pPr>
      <w:r w:rsidRPr="00AE4E56">
        <w:rPr>
          <w:rFonts w:cs="Helvetica"/>
        </w:rPr>
        <w:br w:type="page"/>
      </w:r>
    </w:p>
    <w:p w:rsidR="0089117D" w:rsidRPr="00AE4E56" w:rsidRDefault="0089117D" w:rsidP="0089117D">
      <w:pPr>
        <w:pStyle w:val="BodyCopy"/>
        <w:rPr>
          <w:rFonts w:cs="Helvetica"/>
          <w:lang w:val="en-AU"/>
        </w:rPr>
      </w:pPr>
    </w:p>
    <w:p w:rsidR="0089117D" w:rsidRDefault="0089117D" w:rsidP="0089117D">
      <w:pPr>
        <w:rPr>
          <w:rFonts w:ascii="Helvetica" w:hAnsi="Helvetica" w:cs="Helvetica"/>
          <w:lang w:eastAsia="en-US"/>
        </w:rPr>
      </w:pPr>
    </w:p>
    <w:p w:rsidR="00F47A30" w:rsidRDefault="00F47A30" w:rsidP="0089117D">
      <w:pPr>
        <w:rPr>
          <w:rFonts w:ascii="Helvetica" w:hAnsi="Helvetica" w:cs="Helvetica"/>
          <w:lang w:eastAsia="en-US"/>
        </w:rPr>
      </w:pPr>
    </w:p>
    <w:p w:rsidR="00F47A30" w:rsidRDefault="00F47A30" w:rsidP="0089117D">
      <w:pPr>
        <w:rPr>
          <w:rFonts w:ascii="Helvetica" w:hAnsi="Helvetica" w:cs="Helvetica"/>
          <w:lang w:eastAsia="en-US"/>
        </w:rPr>
      </w:pPr>
    </w:p>
    <w:p w:rsidR="00F47A30" w:rsidRPr="00AE4E56" w:rsidRDefault="00F47A30" w:rsidP="0089117D">
      <w:pPr>
        <w:rPr>
          <w:rFonts w:ascii="Helvetica" w:hAnsi="Helvetica" w:cs="Helvetica"/>
          <w:lang w:eastAsia="en-US"/>
        </w:rPr>
        <w:sectPr w:rsidR="00F47A30" w:rsidRPr="00AE4E56" w:rsidSect="004C47A7">
          <w:headerReference w:type="even" r:id="rId28"/>
          <w:headerReference w:type="default" r:id="rId29"/>
          <w:footerReference w:type="even" r:id="rId30"/>
          <w:footerReference w:type="default" r:id="rId31"/>
          <w:pgSz w:w="16838" w:h="11906" w:orient="landscape"/>
          <w:pgMar w:top="1440" w:right="1440" w:bottom="1440" w:left="1440" w:header="709" w:footer="351" w:gutter="0"/>
          <w:cols w:space="708"/>
          <w:docGrid w:linePitch="360"/>
        </w:sectPr>
      </w:pPr>
    </w:p>
    <w:p w:rsidR="00753ECF" w:rsidRPr="00AE4E56" w:rsidRDefault="00753ECF" w:rsidP="00753ECF">
      <w:pPr>
        <w:pStyle w:val="Heading1"/>
        <w:rPr>
          <w:rFonts w:cs="Helvetica"/>
          <w:lang w:val="en-AU"/>
        </w:rPr>
      </w:pPr>
      <w:bookmarkStart w:id="14" w:name="_Toc376438309"/>
      <w:r w:rsidRPr="00AE4E56">
        <w:rPr>
          <w:rFonts w:cs="Helvetica"/>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AE4E56" w:rsidTr="00753ECF">
        <w:trPr>
          <w:trHeight w:val="510"/>
        </w:trPr>
        <w:tc>
          <w:tcPr>
            <w:tcW w:w="2369" w:type="dxa"/>
            <w:shd w:val="clear" w:color="auto" w:fill="D9D9D9" w:themeFill="background1" w:themeFillShade="D9"/>
          </w:tcPr>
          <w:p w:rsidR="00753ECF" w:rsidRPr="00AE4E56" w:rsidRDefault="00753ECF" w:rsidP="00753ECF">
            <w:pPr>
              <w:pStyle w:val="TableTextBold"/>
              <w:rPr>
                <w:rFonts w:cs="Helvetica"/>
              </w:rPr>
            </w:pPr>
            <w:r w:rsidRPr="00AE4E56">
              <w:rPr>
                <w:rFonts w:cs="Helvetica"/>
              </w:rPr>
              <w:t>Student name</w:t>
            </w:r>
          </w:p>
        </w:tc>
        <w:tc>
          <w:tcPr>
            <w:tcW w:w="6845" w:type="dxa"/>
          </w:tcPr>
          <w:p w:rsidR="00753ECF" w:rsidRPr="00AE4E56" w:rsidRDefault="00753ECF" w:rsidP="00753ECF">
            <w:pPr>
              <w:pStyle w:val="TableText"/>
              <w:rPr>
                <w:rFonts w:cs="Helvetica"/>
              </w:rPr>
            </w:pPr>
          </w:p>
        </w:tc>
      </w:tr>
      <w:tr w:rsidR="00753ECF" w:rsidRPr="00AE4E56" w:rsidTr="00753ECF">
        <w:trPr>
          <w:trHeight w:val="510"/>
        </w:trPr>
        <w:tc>
          <w:tcPr>
            <w:tcW w:w="2369" w:type="dxa"/>
            <w:shd w:val="clear" w:color="auto" w:fill="D9D9D9" w:themeFill="background1" w:themeFillShade="D9"/>
          </w:tcPr>
          <w:p w:rsidR="00753ECF" w:rsidRPr="00AE4E56" w:rsidRDefault="00753ECF" w:rsidP="00753ECF">
            <w:pPr>
              <w:pStyle w:val="TableTextBold"/>
              <w:rPr>
                <w:rFonts w:cs="Helvetica"/>
              </w:rPr>
            </w:pPr>
            <w:r w:rsidRPr="00AE4E56">
              <w:rPr>
                <w:rFonts w:cs="Helvetica"/>
              </w:rPr>
              <w:t>Assessor name</w:t>
            </w:r>
          </w:p>
        </w:tc>
        <w:tc>
          <w:tcPr>
            <w:tcW w:w="6845" w:type="dxa"/>
          </w:tcPr>
          <w:p w:rsidR="00753ECF" w:rsidRPr="00AE4E56" w:rsidRDefault="00753ECF" w:rsidP="00753ECF">
            <w:pPr>
              <w:pStyle w:val="TableText"/>
              <w:rPr>
                <w:rFonts w:cs="Helvetica"/>
              </w:rPr>
            </w:pPr>
          </w:p>
        </w:tc>
      </w:tr>
      <w:tr w:rsidR="00753ECF" w:rsidRPr="00AE4E56" w:rsidTr="00753ECF">
        <w:trPr>
          <w:trHeight w:val="510"/>
        </w:trPr>
        <w:tc>
          <w:tcPr>
            <w:tcW w:w="2369" w:type="dxa"/>
            <w:shd w:val="clear" w:color="auto" w:fill="D9D9D9" w:themeFill="background1" w:themeFillShade="D9"/>
          </w:tcPr>
          <w:p w:rsidR="00753ECF" w:rsidRPr="00AE4E56" w:rsidRDefault="00753ECF" w:rsidP="00753ECF">
            <w:pPr>
              <w:pStyle w:val="TableTextBold"/>
              <w:rPr>
                <w:rFonts w:cs="Helvetica"/>
              </w:rPr>
            </w:pPr>
            <w:r w:rsidRPr="00AE4E56">
              <w:rPr>
                <w:rFonts w:cs="Helvetica"/>
              </w:rPr>
              <w:t>Location/venue</w:t>
            </w:r>
          </w:p>
        </w:tc>
        <w:tc>
          <w:tcPr>
            <w:tcW w:w="6845" w:type="dxa"/>
          </w:tcPr>
          <w:p w:rsidR="00753ECF" w:rsidRPr="00AE4E56" w:rsidRDefault="00753ECF" w:rsidP="00753ECF">
            <w:pPr>
              <w:pStyle w:val="TableText"/>
              <w:rPr>
                <w:rFonts w:cs="Helvetica"/>
              </w:rPr>
            </w:pPr>
          </w:p>
        </w:tc>
      </w:tr>
      <w:tr w:rsidR="00753ECF" w:rsidRPr="00AE4E56" w:rsidTr="00753ECF">
        <w:trPr>
          <w:trHeight w:val="510"/>
        </w:trPr>
        <w:tc>
          <w:tcPr>
            <w:tcW w:w="2369" w:type="dxa"/>
            <w:shd w:val="clear" w:color="auto" w:fill="D9D9D9" w:themeFill="background1" w:themeFillShade="D9"/>
          </w:tcPr>
          <w:p w:rsidR="00753ECF" w:rsidRPr="00AE4E56" w:rsidRDefault="00753ECF" w:rsidP="00753ECF">
            <w:pPr>
              <w:pStyle w:val="TableTextBold"/>
              <w:rPr>
                <w:rFonts w:cs="Helvetica"/>
              </w:rPr>
            </w:pPr>
            <w:r w:rsidRPr="00AE4E56">
              <w:rPr>
                <w:rFonts w:cs="Helvetica"/>
              </w:rPr>
              <w:t>Unit of competency</w:t>
            </w:r>
          </w:p>
        </w:tc>
        <w:tc>
          <w:tcPr>
            <w:tcW w:w="6845" w:type="dxa"/>
          </w:tcPr>
          <w:p w:rsidR="00753ECF" w:rsidRPr="00AE4E56" w:rsidRDefault="006E7F63" w:rsidP="007075B8">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2036725"/>
                <w:placeholder>
                  <w:docPart w:val="0468A9CF9BA140A5ABF7805AD01BCC0F"/>
                </w:placeholder>
              </w:sdtPr>
              <w:sdtEndPr/>
              <w:sdtContent>
                <w:r w:rsidR="00F038D0" w:rsidRPr="00AE4E56">
                  <w:rPr>
                    <w:rFonts w:cs="Helvetica"/>
                  </w:rPr>
                  <w:t>Apply standard safety procedures for handling foodstuff</w:t>
                </w:r>
              </w:sdtContent>
            </w:sdt>
            <w:r>
              <w:rPr>
                <w:rFonts w:cs="Helvetica"/>
              </w:rPr>
              <w:fldChar w:fldCharType="end"/>
            </w:r>
          </w:p>
          <w:p w:rsidR="007075B8" w:rsidRPr="00AE4E56" w:rsidRDefault="00EE7388" w:rsidP="00EE7388">
            <w:pPr>
              <w:pStyle w:val="TableText"/>
              <w:rPr>
                <w:rFonts w:cs="Helvetica"/>
              </w:rPr>
            </w:pPr>
            <w:r w:rsidRPr="00AE4E56">
              <w:rPr>
                <w:rFonts w:cs="Helvetica"/>
              </w:rPr>
              <w:t>D1.HRS.CL1.02</w:t>
            </w:r>
          </w:p>
        </w:tc>
      </w:tr>
      <w:tr w:rsidR="00753ECF" w:rsidRPr="00AE4E56" w:rsidTr="00753ECF">
        <w:trPr>
          <w:trHeight w:val="510"/>
        </w:trPr>
        <w:tc>
          <w:tcPr>
            <w:tcW w:w="2369" w:type="dxa"/>
            <w:shd w:val="clear" w:color="auto" w:fill="D9D9D9" w:themeFill="background1" w:themeFillShade="D9"/>
          </w:tcPr>
          <w:p w:rsidR="00753ECF" w:rsidRPr="00AE4E56" w:rsidRDefault="00753ECF" w:rsidP="00753ECF">
            <w:pPr>
              <w:pStyle w:val="TableTextBold"/>
              <w:rPr>
                <w:rFonts w:cs="Helvetica"/>
              </w:rPr>
            </w:pPr>
            <w:r w:rsidRPr="00AE4E56">
              <w:rPr>
                <w:rFonts w:cs="Helvetica"/>
              </w:rPr>
              <w:t>Instructions</w:t>
            </w:r>
          </w:p>
        </w:tc>
        <w:tc>
          <w:tcPr>
            <w:tcW w:w="6845" w:type="dxa"/>
          </w:tcPr>
          <w:p w:rsidR="00753ECF" w:rsidRPr="00AE4E56" w:rsidRDefault="00753ECF" w:rsidP="00753ECF">
            <w:pPr>
              <w:pStyle w:val="Numbering"/>
              <w:rPr>
                <w:rFonts w:cs="Helvetica"/>
              </w:rPr>
            </w:pPr>
            <w:r w:rsidRPr="00AE4E56">
              <w:rPr>
                <w:rFonts w:cs="Helvetica"/>
              </w:rPr>
              <w:t>Ask student questions from the attached list to confirm knowledge, as necessary</w:t>
            </w:r>
          </w:p>
          <w:p w:rsidR="00753ECF" w:rsidRPr="00AE4E56" w:rsidRDefault="00753ECF" w:rsidP="00F47A30">
            <w:pPr>
              <w:pStyle w:val="Numbering"/>
            </w:pPr>
            <w:r w:rsidRPr="00AE4E56">
              <w:t>Place tick in boxes to reflect student achievement (</w:t>
            </w:r>
            <w:r w:rsidR="00F47A30" w:rsidRPr="00F47A30">
              <w:rPr>
                <w:rFonts w:cs="Helvetica"/>
              </w:rPr>
              <w:t>Pass Competen</w:t>
            </w:r>
            <w:r w:rsidRPr="00AE4E56">
              <w:t>t ‘</w:t>
            </w:r>
            <w:r w:rsidR="00F47A30">
              <w:t>P</w:t>
            </w:r>
            <w:r w:rsidRPr="00AE4E56">
              <w:t>C’ or N</w:t>
            </w:r>
            <w:r w:rsidR="008C3B41" w:rsidRPr="00AE4E56">
              <w:t>o</w:t>
            </w:r>
            <w:r w:rsidRPr="00AE4E56">
              <w:t>t Yet Competent ‘NYC’)</w:t>
            </w:r>
          </w:p>
          <w:p w:rsidR="00753ECF" w:rsidRPr="00AE4E56" w:rsidRDefault="00753ECF" w:rsidP="00753ECF">
            <w:pPr>
              <w:pStyle w:val="Numbering"/>
              <w:rPr>
                <w:rFonts w:cs="Helvetica"/>
              </w:rPr>
            </w:pPr>
            <w:r w:rsidRPr="00AE4E56">
              <w:rPr>
                <w:rFonts w:cs="Helvetica"/>
              </w:rPr>
              <w:t>Write short-form student answer in the space provided for each question.</w:t>
            </w:r>
          </w:p>
        </w:tc>
      </w:tr>
    </w:tbl>
    <w:p w:rsidR="00753ECF" w:rsidRPr="00AE4E56" w:rsidRDefault="00753ECF" w:rsidP="00753ECF">
      <w:pPr>
        <w:pStyle w:val="TableText"/>
        <w:rPr>
          <w:rFonts w:cs="Helvetica"/>
        </w:rPr>
      </w:pPr>
    </w:p>
    <w:tbl>
      <w:tblPr>
        <w:tblStyle w:val="TableGrid"/>
        <w:tblW w:w="9214" w:type="dxa"/>
        <w:tblLayout w:type="fixed"/>
        <w:tblLook w:val="04A0" w:firstRow="1" w:lastRow="0" w:firstColumn="1" w:lastColumn="0" w:noHBand="0" w:noVBand="1"/>
      </w:tblPr>
      <w:tblGrid>
        <w:gridCol w:w="7763"/>
        <w:gridCol w:w="725"/>
        <w:gridCol w:w="726"/>
      </w:tblGrid>
      <w:tr w:rsidR="00753ECF" w:rsidRPr="00AE4E56" w:rsidTr="00E26EB3">
        <w:trPr>
          <w:trHeight w:val="418"/>
          <w:tblHeader/>
        </w:trPr>
        <w:tc>
          <w:tcPr>
            <w:tcW w:w="7763" w:type="dxa"/>
            <w:vMerge w:val="restart"/>
            <w:shd w:val="clear" w:color="auto" w:fill="D9D9D9" w:themeFill="background1" w:themeFillShade="D9"/>
            <w:vAlign w:val="center"/>
          </w:tcPr>
          <w:p w:rsidR="00753ECF" w:rsidRPr="00AE4E56" w:rsidRDefault="00753ECF" w:rsidP="00753ECF">
            <w:pPr>
              <w:pStyle w:val="TableTextBold"/>
              <w:rPr>
                <w:rFonts w:cs="Helvetica"/>
              </w:rPr>
            </w:pPr>
            <w:r w:rsidRPr="00AE4E56">
              <w:rPr>
                <w:rFonts w:cs="Helvetica"/>
              </w:rPr>
              <w:t>Questions</w:t>
            </w:r>
          </w:p>
        </w:tc>
        <w:tc>
          <w:tcPr>
            <w:tcW w:w="1451" w:type="dxa"/>
            <w:gridSpan w:val="2"/>
            <w:shd w:val="clear" w:color="auto" w:fill="D9D9D9" w:themeFill="background1" w:themeFillShade="D9"/>
            <w:vAlign w:val="center"/>
          </w:tcPr>
          <w:p w:rsidR="00753ECF" w:rsidRPr="00AE4E56" w:rsidRDefault="00753ECF" w:rsidP="00E26EB3">
            <w:pPr>
              <w:pStyle w:val="TableTextBold"/>
              <w:spacing w:before="0" w:after="0"/>
              <w:jc w:val="center"/>
              <w:rPr>
                <w:rFonts w:cs="Helvetica"/>
              </w:rPr>
            </w:pPr>
            <w:r w:rsidRPr="00AE4E56">
              <w:rPr>
                <w:rFonts w:cs="Helvetica"/>
              </w:rPr>
              <w:t>Response</w:t>
            </w:r>
          </w:p>
        </w:tc>
      </w:tr>
      <w:tr w:rsidR="00753ECF" w:rsidRPr="00AE4E56" w:rsidTr="00E26EB3">
        <w:trPr>
          <w:trHeight w:val="411"/>
          <w:tblHeader/>
        </w:trPr>
        <w:tc>
          <w:tcPr>
            <w:tcW w:w="7763" w:type="dxa"/>
            <w:vMerge/>
          </w:tcPr>
          <w:p w:rsidR="00753ECF" w:rsidRPr="00AE4E56" w:rsidRDefault="00753ECF" w:rsidP="00753ECF">
            <w:pPr>
              <w:pStyle w:val="TableText"/>
              <w:rPr>
                <w:rFonts w:cs="Helvetica"/>
              </w:rPr>
            </w:pPr>
          </w:p>
        </w:tc>
        <w:tc>
          <w:tcPr>
            <w:tcW w:w="725" w:type="dxa"/>
            <w:shd w:val="clear" w:color="auto" w:fill="D9D9D9" w:themeFill="background1" w:themeFillShade="D9"/>
            <w:vAlign w:val="center"/>
          </w:tcPr>
          <w:p w:rsidR="00753ECF" w:rsidRPr="00AE4E56" w:rsidRDefault="00F47A30" w:rsidP="00E26EB3">
            <w:pPr>
              <w:pStyle w:val="TableTextBold"/>
              <w:spacing w:before="0" w:after="0"/>
              <w:jc w:val="center"/>
              <w:rPr>
                <w:rFonts w:cs="Helvetica"/>
              </w:rPr>
            </w:pPr>
            <w:r>
              <w:rPr>
                <w:rFonts w:cs="Helvetica"/>
              </w:rPr>
              <w:t>P</w:t>
            </w:r>
            <w:r w:rsidR="00753ECF" w:rsidRPr="00AE4E56">
              <w:rPr>
                <w:rFonts w:cs="Helvetica"/>
              </w:rPr>
              <w:t>C</w:t>
            </w:r>
          </w:p>
        </w:tc>
        <w:tc>
          <w:tcPr>
            <w:tcW w:w="726" w:type="dxa"/>
            <w:shd w:val="clear" w:color="auto" w:fill="D9D9D9" w:themeFill="background1" w:themeFillShade="D9"/>
            <w:vAlign w:val="center"/>
          </w:tcPr>
          <w:p w:rsidR="00753ECF" w:rsidRPr="00AE4E56" w:rsidRDefault="00753ECF" w:rsidP="00E26EB3">
            <w:pPr>
              <w:pStyle w:val="TableTextBold"/>
              <w:spacing w:before="0" w:after="0"/>
              <w:jc w:val="center"/>
              <w:rPr>
                <w:rFonts w:cs="Helvetica"/>
              </w:rPr>
            </w:pPr>
            <w:r w:rsidRPr="00AE4E56">
              <w:rPr>
                <w:rFonts w:cs="Helvetica"/>
              </w:rPr>
              <w:t>NYC</w:t>
            </w:r>
          </w:p>
        </w:tc>
      </w:tr>
      <w:tr w:rsidR="00753ECF" w:rsidRPr="00AE4E56" w:rsidTr="00753ECF">
        <w:trPr>
          <w:trHeight w:val="3402"/>
        </w:trPr>
        <w:tc>
          <w:tcPr>
            <w:tcW w:w="7763" w:type="dxa"/>
          </w:tcPr>
          <w:p w:rsidR="00753ECF" w:rsidRPr="00AE4E56" w:rsidRDefault="00F038D0" w:rsidP="00F038D0">
            <w:pPr>
              <w:pStyle w:val="Tablelist"/>
              <w:numPr>
                <w:ilvl w:val="0"/>
                <w:numId w:val="3"/>
              </w:numPr>
              <w:rPr>
                <w:rFonts w:cs="Helvetica"/>
                <w:lang w:val="en-AU"/>
              </w:rPr>
            </w:pPr>
            <w:r w:rsidRPr="00AE4E56">
              <w:rPr>
                <w:rFonts w:cs="Helvetica"/>
                <w:lang w:val="en-AU"/>
              </w:rPr>
              <w:t>Give an example of ‘biological’ food safety hazards, physical’ food safety hazards and ‘chemical’ food safety hazards which may exist in the workplace.</w:t>
            </w:r>
          </w:p>
        </w:tc>
        <w:tc>
          <w:tcPr>
            <w:tcW w:w="725" w:type="dxa"/>
          </w:tcPr>
          <w:p w:rsidR="00753ECF" w:rsidRPr="00AE4E56" w:rsidRDefault="00753ECF" w:rsidP="006D69DB">
            <w:pPr>
              <w:pStyle w:val="Checkbox"/>
              <w:rPr>
                <w:rFonts w:cs="Helvetica"/>
                <w:lang w:val="en-AU"/>
              </w:rPr>
            </w:pPr>
          </w:p>
        </w:tc>
        <w:tc>
          <w:tcPr>
            <w:tcW w:w="726" w:type="dxa"/>
          </w:tcPr>
          <w:p w:rsidR="00753ECF" w:rsidRPr="00AE4E56" w:rsidRDefault="00753ECF" w:rsidP="006D69DB">
            <w:pPr>
              <w:pStyle w:val="Checkbox"/>
              <w:rPr>
                <w:rFonts w:cs="Helvetica"/>
                <w:lang w:val="en-AU"/>
              </w:rPr>
            </w:pPr>
          </w:p>
        </w:tc>
      </w:tr>
      <w:tr w:rsidR="00753ECF" w:rsidRPr="00AE4E56" w:rsidTr="007075B8">
        <w:trPr>
          <w:trHeight w:val="3402"/>
        </w:trPr>
        <w:tc>
          <w:tcPr>
            <w:tcW w:w="7763" w:type="dxa"/>
          </w:tcPr>
          <w:p w:rsidR="00753ECF" w:rsidRPr="00AE4E56" w:rsidRDefault="00C150FF" w:rsidP="00C150FF">
            <w:pPr>
              <w:pStyle w:val="Tablelist"/>
              <w:numPr>
                <w:ilvl w:val="0"/>
                <w:numId w:val="2"/>
              </w:numPr>
              <w:ind w:left="357" w:hanging="357"/>
              <w:rPr>
                <w:rFonts w:cs="Helvetica"/>
                <w:lang w:val="en-AU"/>
              </w:rPr>
            </w:pPr>
            <w:r w:rsidRPr="00AE4E56">
              <w:rPr>
                <w:rFonts w:cs="Helvetica"/>
                <w:lang w:val="en-AU"/>
              </w:rPr>
              <w:t>Would you do to check your own work area in order to identify food safety hazards/risks?</w:t>
            </w:r>
          </w:p>
        </w:tc>
        <w:tc>
          <w:tcPr>
            <w:tcW w:w="725" w:type="dxa"/>
          </w:tcPr>
          <w:p w:rsidR="00753ECF" w:rsidRPr="00AE4E56" w:rsidRDefault="00753ECF" w:rsidP="006D69DB">
            <w:pPr>
              <w:pStyle w:val="Checkbox"/>
              <w:rPr>
                <w:rFonts w:cs="Helvetica"/>
                <w:lang w:val="en-AU"/>
              </w:rPr>
            </w:pPr>
          </w:p>
        </w:tc>
        <w:tc>
          <w:tcPr>
            <w:tcW w:w="726" w:type="dxa"/>
          </w:tcPr>
          <w:p w:rsidR="00753ECF" w:rsidRPr="00AE4E56" w:rsidRDefault="00753ECF" w:rsidP="006D69DB">
            <w:pPr>
              <w:pStyle w:val="Checkbox"/>
              <w:rPr>
                <w:rFonts w:cs="Helvetica"/>
                <w:lang w:val="en-AU"/>
              </w:rPr>
            </w:pPr>
          </w:p>
        </w:tc>
      </w:tr>
      <w:tr w:rsidR="00753ECF" w:rsidRPr="00AE4E56" w:rsidTr="00FC456C">
        <w:trPr>
          <w:trHeight w:val="3969"/>
        </w:trPr>
        <w:tc>
          <w:tcPr>
            <w:tcW w:w="7763" w:type="dxa"/>
          </w:tcPr>
          <w:p w:rsidR="00753ECF" w:rsidRPr="00AE4E56" w:rsidRDefault="00C150FF" w:rsidP="00C150FF">
            <w:pPr>
              <w:pStyle w:val="Tablelist"/>
              <w:numPr>
                <w:ilvl w:val="0"/>
                <w:numId w:val="2"/>
              </w:numPr>
              <w:ind w:left="357" w:hanging="357"/>
              <w:rPr>
                <w:rFonts w:cs="Helvetica"/>
                <w:lang w:val="en-AU"/>
              </w:rPr>
            </w:pPr>
            <w:r w:rsidRPr="00AE4E56">
              <w:rPr>
                <w:rFonts w:cs="Helvetica"/>
                <w:lang w:val="en-AU"/>
              </w:rPr>
              <w:lastRenderedPageBreak/>
              <w:t>What personal hygiene practices would you implement at work to ensure/maintain food safety?</w:t>
            </w:r>
          </w:p>
        </w:tc>
        <w:tc>
          <w:tcPr>
            <w:tcW w:w="725" w:type="dxa"/>
          </w:tcPr>
          <w:p w:rsidR="00753ECF" w:rsidRPr="00AE4E56" w:rsidRDefault="00753ECF" w:rsidP="006D69DB">
            <w:pPr>
              <w:pStyle w:val="Checkbox"/>
              <w:rPr>
                <w:rFonts w:cs="Helvetica"/>
                <w:lang w:val="en-AU"/>
              </w:rPr>
            </w:pPr>
          </w:p>
        </w:tc>
        <w:tc>
          <w:tcPr>
            <w:tcW w:w="726" w:type="dxa"/>
          </w:tcPr>
          <w:p w:rsidR="00753ECF" w:rsidRPr="00AE4E56" w:rsidRDefault="00753ECF" w:rsidP="006D69DB">
            <w:pPr>
              <w:pStyle w:val="Checkbox"/>
              <w:rPr>
                <w:rFonts w:cs="Helvetica"/>
                <w:lang w:val="en-AU"/>
              </w:rPr>
            </w:pPr>
          </w:p>
        </w:tc>
      </w:tr>
      <w:tr w:rsidR="00753ECF" w:rsidRPr="00AE4E56" w:rsidTr="00FC456C">
        <w:trPr>
          <w:trHeight w:val="3969"/>
        </w:trPr>
        <w:tc>
          <w:tcPr>
            <w:tcW w:w="7763" w:type="dxa"/>
          </w:tcPr>
          <w:p w:rsidR="00753ECF" w:rsidRPr="00AE4E56" w:rsidRDefault="00C150FF" w:rsidP="00C150FF">
            <w:pPr>
              <w:pStyle w:val="Tablelist"/>
              <w:numPr>
                <w:ilvl w:val="0"/>
                <w:numId w:val="3"/>
              </w:numPr>
              <w:rPr>
                <w:rFonts w:cs="Helvetica"/>
                <w:lang w:val="en-AU"/>
              </w:rPr>
            </w:pPr>
            <w:r w:rsidRPr="00AE4E56">
              <w:rPr>
                <w:rFonts w:cs="Helvetica"/>
                <w:lang w:val="en-AU"/>
              </w:rPr>
              <w:t>What requirements/standards apply to clothing worn in food areas?</w:t>
            </w:r>
          </w:p>
        </w:tc>
        <w:tc>
          <w:tcPr>
            <w:tcW w:w="725" w:type="dxa"/>
          </w:tcPr>
          <w:p w:rsidR="00753ECF" w:rsidRPr="00AE4E56" w:rsidRDefault="00753ECF" w:rsidP="006D69DB">
            <w:pPr>
              <w:pStyle w:val="Checkbox"/>
              <w:rPr>
                <w:rFonts w:cs="Helvetica"/>
                <w:lang w:val="en-AU"/>
              </w:rPr>
            </w:pPr>
          </w:p>
        </w:tc>
        <w:tc>
          <w:tcPr>
            <w:tcW w:w="726" w:type="dxa"/>
          </w:tcPr>
          <w:p w:rsidR="00753ECF" w:rsidRPr="00AE4E56" w:rsidRDefault="00753ECF" w:rsidP="006D69DB">
            <w:pPr>
              <w:pStyle w:val="Checkbox"/>
              <w:rPr>
                <w:rFonts w:cs="Helvetica"/>
                <w:lang w:val="en-AU"/>
              </w:rPr>
            </w:pPr>
          </w:p>
        </w:tc>
      </w:tr>
      <w:tr w:rsidR="00753ECF" w:rsidRPr="00AE4E56" w:rsidTr="00FC456C">
        <w:trPr>
          <w:trHeight w:val="3969"/>
        </w:trPr>
        <w:tc>
          <w:tcPr>
            <w:tcW w:w="7763" w:type="dxa"/>
          </w:tcPr>
          <w:p w:rsidR="00753ECF" w:rsidRPr="00AE4E56" w:rsidRDefault="00C150FF" w:rsidP="00C150FF">
            <w:pPr>
              <w:pStyle w:val="Tablelist"/>
              <w:numPr>
                <w:ilvl w:val="0"/>
                <w:numId w:val="2"/>
              </w:numPr>
              <w:ind w:left="357" w:hanging="357"/>
              <w:rPr>
                <w:rFonts w:cs="Helvetica"/>
                <w:lang w:val="en-AU"/>
              </w:rPr>
            </w:pPr>
            <w:r w:rsidRPr="00AE4E56">
              <w:rPr>
                <w:rFonts w:cs="Helvetica"/>
                <w:lang w:val="en-AU"/>
              </w:rPr>
              <w:t>Identify four actions you could take in the workplace to protect against cross-contamination.</w:t>
            </w:r>
          </w:p>
        </w:tc>
        <w:tc>
          <w:tcPr>
            <w:tcW w:w="725" w:type="dxa"/>
          </w:tcPr>
          <w:p w:rsidR="00753ECF" w:rsidRPr="00AE4E56" w:rsidRDefault="00753ECF" w:rsidP="006D69DB">
            <w:pPr>
              <w:pStyle w:val="Checkbox"/>
              <w:rPr>
                <w:rFonts w:cs="Helvetica"/>
                <w:lang w:val="en-AU"/>
              </w:rPr>
            </w:pPr>
          </w:p>
        </w:tc>
        <w:tc>
          <w:tcPr>
            <w:tcW w:w="726" w:type="dxa"/>
          </w:tcPr>
          <w:p w:rsidR="00753ECF" w:rsidRPr="00AE4E56" w:rsidRDefault="00753ECF" w:rsidP="006D69DB">
            <w:pPr>
              <w:pStyle w:val="Checkbox"/>
              <w:rPr>
                <w:rFonts w:cs="Helvetica"/>
                <w:lang w:val="en-AU"/>
              </w:rPr>
            </w:pPr>
          </w:p>
        </w:tc>
      </w:tr>
      <w:tr w:rsidR="00753ECF" w:rsidRPr="00AE4E56" w:rsidTr="00FC456C">
        <w:trPr>
          <w:trHeight w:val="3969"/>
        </w:trPr>
        <w:tc>
          <w:tcPr>
            <w:tcW w:w="7763" w:type="dxa"/>
          </w:tcPr>
          <w:p w:rsidR="00753ECF" w:rsidRPr="00AE4E56" w:rsidRDefault="00C150FF" w:rsidP="00753ECF">
            <w:pPr>
              <w:pStyle w:val="Tablelist"/>
              <w:numPr>
                <w:ilvl w:val="0"/>
                <w:numId w:val="2"/>
              </w:numPr>
              <w:ind w:left="357" w:hanging="357"/>
              <w:rPr>
                <w:rFonts w:cs="Helvetica"/>
                <w:lang w:val="en-AU"/>
              </w:rPr>
            </w:pPr>
            <w:r w:rsidRPr="00AE4E56">
              <w:rPr>
                <w:rFonts w:cs="Helvetica"/>
                <w:lang w:val="en-AU"/>
              </w:rPr>
              <w:lastRenderedPageBreak/>
              <w:t>What enterprise guidelines apply to the handling and storing of foodstuffs?</w:t>
            </w:r>
          </w:p>
        </w:tc>
        <w:tc>
          <w:tcPr>
            <w:tcW w:w="725" w:type="dxa"/>
          </w:tcPr>
          <w:p w:rsidR="00753ECF" w:rsidRPr="00AE4E56" w:rsidRDefault="00753ECF" w:rsidP="006D69DB">
            <w:pPr>
              <w:pStyle w:val="Checkbox"/>
              <w:rPr>
                <w:rFonts w:cs="Helvetica"/>
                <w:lang w:val="en-AU"/>
              </w:rPr>
            </w:pPr>
          </w:p>
        </w:tc>
        <w:tc>
          <w:tcPr>
            <w:tcW w:w="726" w:type="dxa"/>
          </w:tcPr>
          <w:p w:rsidR="00753ECF" w:rsidRPr="00AE4E56" w:rsidRDefault="00753ECF" w:rsidP="006D69DB">
            <w:pPr>
              <w:pStyle w:val="Checkbox"/>
              <w:rPr>
                <w:rFonts w:cs="Helvetica"/>
                <w:lang w:val="en-AU"/>
              </w:rPr>
            </w:pPr>
          </w:p>
        </w:tc>
      </w:tr>
      <w:tr w:rsidR="00753ECF" w:rsidRPr="00AE4E56" w:rsidTr="00FC456C">
        <w:trPr>
          <w:trHeight w:val="3969"/>
        </w:trPr>
        <w:tc>
          <w:tcPr>
            <w:tcW w:w="7763" w:type="dxa"/>
          </w:tcPr>
          <w:p w:rsidR="00753ECF" w:rsidRPr="00AE4E56" w:rsidRDefault="00C150FF" w:rsidP="00753ECF">
            <w:pPr>
              <w:pStyle w:val="Tablelist"/>
              <w:numPr>
                <w:ilvl w:val="0"/>
                <w:numId w:val="3"/>
              </w:numPr>
              <w:rPr>
                <w:rFonts w:cs="Helvetica"/>
                <w:lang w:val="en-AU"/>
              </w:rPr>
            </w:pPr>
            <w:r w:rsidRPr="00AE4E56">
              <w:rPr>
                <w:rFonts w:cs="Helvetica"/>
                <w:lang w:val="en-AU"/>
              </w:rPr>
              <w:t>How would you store raw meat and cooked meat to protect it from contamination and maintain its quality?</w:t>
            </w:r>
          </w:p>
        </w:tc>
        <w:tc>
          <w:tcPr>
            <w:tcW w:w="725" w:type="dxa"/>
          </w:tcPr>
          <w:p w:rsidR="00753ECF" w:rsidRPr="00AE4E56" w:rsidRDefault="00753ECF" w:rsidP="00753ECF">
            <w:pPr>
              <w:pStyle w:val="Checkbox"/>
              <w:rPr>
                <w:rFonts w:cs="Helvetica"/>
                <w:lang w:val="en-AU"/>
              </w:rPr>
            </w:pPr>
          </w:p>
        </w:tc>
        <w:tc>
          <w:tcPr>
            <w:tcW w:w="726" w:type="dxa"/>
          </w:tcPr>
          <w:p w:rsidR="00753ECF" w:rsidRPr="00AE4E56" w:rsidRDefault="00753ECF" w:rsidP="00753ECF">
            <w:pPr>
              <w:pStyle w:val="Checkbox"/>
              <w:rPr>
                <w:rFonts w:cs="Helvetica"/>
                <w:lang w:val="en-AU"/>
              </w:rPr>
            </w:pPr>
          </w:p>
        </w:tc>
      </w:tr>
      <w:tr w:rsidR="00753ECF" w:rsidRPr="00AE4E56" w:rsidTr="00FC456C">
        <w:trPr>
          <w:trHeight w:val="3969"/>
        </w:trPr>
        <w:tc>
          <w:tcPr>
            <w:tcW w:w="7763" w:type="dxa"/>
          </w:tcPr>
          <w:p w:rsidR="00753ECF" w:rsidRPr="00AE4E56" w:rsidRDefault="00C150FF" w:rsidP="00C150FF">
            <w:pPr>
              <w:pStyle w:val="Tablelist"/>
              <w:numPr>
                <w:ilvl w:val="0"/>
                <w:numId w:val="2"/>
              </w:numPr>
              <w:ind w:left="357" w:hanging="357"/>
              <w:rPr>
                <w:rFonts w:cs="Helvetica"/>
                <w:lang w:val="en-AU"/>
              </w:rPr>
            </w:pPr>
            <w:r w:rsidRPr="00AE4E56">
              <w:rPr>
                <w:rFonts w:cs="Helvetica"/>
                <w:lang w:val="en-AU"/>
              </w:rPr>
              <w:t>In what temperature range would you store meat, fish, chicken and dairy products to optimise food safety?</w:t>
            </w:r>
          </w:p>
        </w:tc>
        <w:tc>
          <w:tcPr>
            <w:tcW w:w="725" w:type="dxa"/>
          </w:tcPr>
          <w:p w:rsidR="00753ECF" w:rsidRPr="00AE4E56" w:rsidRDefault="00753ECF" w:rsidP="00753ECF">
            <w:pPr>
              <w:pStyle w:val="Checkbox"/>
              <w:rPr>
                <w:rFonts w:cs="Helvetica"/>
                <w:lang w:val="en-AU"/>
              </w:rPr>
            </w:pPr>
          </w:p>
        </w:tc>
        <w:tc>
          <w:tcPr>
            <w:tcW w:w="726" w:type="dxa"/>
          </w:tcPr>
          <w:p w:rsidR="00753ECF" w:rsidRPr="00AE4E56" w:rsidRDefault="00753ECF" w:rsidP="00753ECF">
            <w:pPr>
              <w:pStyle w:val="Checkbox"/>
              <w:rPr>
                <w:rFonts w:cs="Helvetica"/>
                <w:lang w:val="en-AU"/>
              </w:rPr>
            </w:pPr>
          </w:p>
        </w:tc>
      </w:tr>
      <w:tr w:rsidR="00753ECF" w:rsidRPr="00AE4E56" w:rsidTr="00FC456C">
        <w:trPr>
          <w:trHeight w:val="3969"/>
        </w:trPr>
        <w:tc>
          <w:tcPr>
            <w:tcW w:w="7763" w:type="dxa"/>
          </w:tcPr>
          <w:p w:rsidR="00753ECF" w:rsidRPr="00AE4E56" w:rsidRDefault="00C150FF" w:rsidP="00C150FF">
            <w:pPr>
              <w:pStyle w:val="Tablelist"/>
              <w:numPr>
                <w:ilvl w:val="0"/>
                <w:numId w:val="2"/>
              </w:numPr>
              <w:ind w:left="357" w:hanging="357"/>
              <w:rPr>
                <w:rFonts w:cs="Helvetica"/>
                <w:lang w:val="en-AU"/>
              </w:rPr>
            </w:pPr>
            <w:r w:rsidRPr="00AE4E56">
              <w:rPr>
                <w:rFonts w:cs="Helvetica"/>
                <w:lang w:val="en-AU"/>
              </w:rPr>
              <w:lastRenderedPageBreak/>
              <w:t>How can you determine the requirements of a workplace food safety program?</w:t>
            </w:r>
          </w:p>
        </w:tc>
        <w:tc>
          <w:tcPr>
            <w:tcW w:w="725" w:type="dxa"/>
          </w:tcPr>
          <w:p w:rsidR="00753ECF" w:rsidRPr="00AE4E56" w:rsidRDefault="00753ECF" w:rsidP="00753ECF">
            <w:pPr>
              <w:pStyle w:val="Checkbox"/>
              <w:rPr>
                <w:rFonts w:cs="Helvetica"/>
                <w:lang w:val="en-AU"/>
              </w:rPr>
            </w:pPr>
          </w:p>
        </w:tc>
        <w:tc>
          <w:tcPr>
            <w:tcW w:w="726" w:type="dxa"/>
          </w:tcPr>
          <w:p w:rsidR="00753ECF" w:rsidRPr="00AE4E56" w:rsidRDefault="00753ECF" w:rsidP="00753ECF">
            <w:pPr>
              <w:pStyle w:val="Checkbox"/>
              <w:rPr>
                <w:rFonts w:cs="Helvetica"/>
                <w:lang w:val="en-AU"/>
              </w:rPr>
            </w:pPr>
          </w:p>
        </w:tc>
      </w:tr>
      <w:tr w:rsidR="00753ECF" w:rsidRPr="00AE4E56" w:rsidTr="00FC456C">
        <w:trPr>
          <w:trHeight w:val="3969"/>
        </w:trPr>
        <w:tc>
          <w:tcPr>
            <w:tcW w:w="7763" w:type="dxa"/>
          </w:tcPr>
          <w:p w:rsidR="00753ECF" w:rsidRPr="00AE4E56" w:rsidRDefault="00C150FF" w:rsidP="007075B8">
            <w:pPr>
              <w:pStyle w:val="Tablelist"/>
              <w:numPr>
                <w:ilvl w:val="0"/>
                <w:numId w:val="3"/>
              </w:numPr>
              <w:rPr>
                <w:rFonts w:cs="Helvetica"/>
                <w:lang w:val="en-AU"/>
              </w:rPr>
            </w:pPr>
            <w:r w:rsidRPr="00AE4E56">
              <w:rPr>
                <w:rFonts w:cs="Helvetica"/>
                <w:lang w:val="en-AU"/>
              </w:rPr>
              <w:t>Why is it necessary/important for you to identify food safety risks/hazards in your personal work space?</w:t>
            </w:r>
          </w:p>
        </w:tc>
        <w:tc>
          <w:tcPr>
            <w:tcW w:w="725" w:type="dxa"/>
          </w:tcPr>
          <w:p w:rsidR="00753ECF" w:rsidRPr="00AE4E56" w:rsidRDefault="00753ECF" w:rsidP="00753ECF">
            <w:pPr>
              <w:pStyle w:val="Checkbox"/>
              <w:rPr>
                <w:rFonts w:cs="Helvetica"/>
                <w:lang w:val="en-AU"/>
              </w:rPr>
            </w:pPr>
          </w:p>
        </w:tc>
        <w:tc>
          <w:tcPr>
            <w:tcW w:w="726" w:type="dxa"/>
          </w:tcPr>
          <w:p w:rsidR="00753ECF" w:rsidRPr="00AE4E56" w:rsidRDefault="00753ECF" w:rsidP="00753ECF">
            <w:pPr>
              <w:pStyle w:val="Checkbox"/>
              <w:rPr>
                <w:rFonts w:cs="Helvetica"/>
                <w:lang w:val="en-AU"/>
              </w:rPr>
            </w:pPr>
          </w:p>
        </w:tc>
      </w:tr>
      <w:tr w:rsidR="00753ECF" w:rsidRPr="00AE4E56" w:rsidTr="00FC456C">
        <w:trPr>
          <w:trHeight w:val="3969"/>
        </w:trPr>
        <w:tc>
          <w:tcPr>
            <w:tcW w:w="7763" w:type="dxa"/>
          </w:tcPr>
          <w:p w:rsidR="00753ECF" w:rsidRPr="00AE4E56" w:rsidRDefault="00C150FF" w:rsidP="00C150FF">
            <w:pPr>
              <w:pStyle w:val="Tablelist"/>
              <w:numPr>
                <w:ilvl w:val="0"/>
                <w:numId w:val="2"/>
              </w:numPr>
              <w:ind w:left="357" w:hanging="357"/>
              <w:rPr>
                <w:rFonts w:cs="Helvetica"/>
                <w:lang w:val="en-AU"/>
              </w:rPr>
            </w:pPr>
            <w:r w:rsidRPr="00AE4E56">
              <w:rPr>
                <w:rFonts w:cs="Helvetica"/>
                <w:lang w:val="en-AU"/>
              </w:rPr>
              <w:t>You have identified meat in your workplace which has been contaminated in some way: what action would you take in relation to this?</w:t>
            </w:r>
          </w:p>
        </w:tc>
        <w:tc>
          <w:tcPr>
            <w:tcW w:w="725" w:type="dxa"/>
          </w:tcPr>
          <w:p w:rsidR="00753ECF" w:rsidRPr="00AE4E56" w:rsidRDefault="00753ECF" w:rsidP="00753ECF">
            <w:pPr>
              <w:pStyle w:val="Checkbox"/>
              <w:rPr>
                <w:rFonts w:cs="Helvetica"/>
                <w:lang w:val="en-AU"/>
              </w:rPr>
            </w:pPr>
          </w:p>
        </w:tc>
        <w:tc>
          <w:tcPr>
            <w:tcW w:w="726" w:type="dxa"/>
          </w:tcPr>
          <w:p w:rsidR="00753ECF" w:rsidRPr="00AE4E56" w:rsidRDefault="00753ECF" w:rsidP="00753ECF">
            <w:pPr>
              <w:pStyle w:val="Checkbox"/>
              <w:rPr>
                <w:rFonts w:cs="Helvetica"/>
                <w:lang w:val="en-AU"/>
              </w:rPr>
            </w:pPr>
          </w:p>
        </w:tc>
      </w:tr>
      <w:tr w:rsidR="00753ECF" w:rsidRPr="00AE4E56" w:rsidTr="00FC456C">
        <w:trPr>
          <w:trHeight w:val="3969"/>
        </w:trPr>
        <w:tc>
          <w:tcPr>
            <w:tcW w:w="7763" w:type="dxa"/>
          </w:tcPr>
          <w:p w:rsidR="00753ECF" w:rsidRPr="00AE4E56" w:rsidRDefault="00C150FF" w:rsidP="00F35B2C">
            <w:pPr>
              <w:pStyle w:val="Tablelist"/>
              <w:numPr>
                <w:ilvl w:val="0"/>
                <w:numId w:val="2"/>
              </w:numPr>
              <w:ind w:left="357" w:hanging="357"/>
              <w:rPr>
                <w:rFonts w:cs="Helvetica"/>
                <w:lang w:val="en-AU"/>
              </w:rPr>
            </w:pPr>
            <w:r w:rsidRPr="00AE4E56">
              <w:rPr>
                <w:rFonts w:cs="Helvetica"/>
                <w:lang w:val="en-AU"/>
              </w:rPr>
              <w:lastRenderedPageBreak/>
              <w:t xml:space="preserve">What are/may be workplace requirements for reporting </w:t>
            </w:r>
            <w:r w:rsidR="00F35B2C" w:rsidRPr="00AE4E56">
              <w:rPr>
                <w:rFonts w:cs="Helvetica"/>
                <w:lang w:val="en-AU"/>
              </w:rPr>
              <w:t>identified food safety risks?</w:t>
            </w:r>
          </w:p>
        </w:tc>
        <w:tc>
          <w:tcPr>
            <w:tcW w:w="725" w:type="dxa"/>
          </w:tcPr>
          <w:p w:rsidR="00753ECF" w:rsidRPr="00AE4E56" w:rsidRDefault="00753ECF" w:rsidP="00753ECF">
            <w:pPr>
              <w:pStyle w:val="Checkbox"/>
              <w:rPr>
                <w:rFonts w:cs="Helvetica"/>
                <w:lang w:val="en-AU"/>
              </w:rPr>
            </w:pPr>
          </w:p>
        </w:tc>
        <w:tc>
          <w:tcPr>
            <w:tcW w:w="726" w:type="dxa"/>
          </w:tcPr>
          <w:p w:rsidR="00753ECF" w:rsidRPr="00AE4E56" w:rsidRDefault="00753ECF" w:rsidP="00753ECF">
            <w:pPr>
              <w:pStyle w:val="Checkbox"/>
              <w:rPr>
                <w:rFonts w:cs="Helvetica"/>
                <w:lang w:val="en-AU"/>
              </w:rPr>
            </w:pPr>
          </w:p>
        </w:tc>
      </w:tr>
      <w:tr w:rsidR="00753ECF" w:rsidRPr="00AE4E56" w:rsidTr="00FC456C">
        <w:trPr>
          <w:trHeight w:val="3969"/>
        </w:trPr>
        <w:tc>
          <w:tcPr>
            <w:tcW w:w="7763" w:type="dxa"/>
          </w:tcPr>
          <w:p w:rsidR="00753ECF" w:rsidRPr="00AE4E56" w:rsidRDefault="00F35B2C" w:rsidP="007075B8">
            <w:pPr>
              <w:pStyle w:val="Tablelist"/>
              <w:numPr>
                <w:ilvl w:val="0"/>
                <w:numId w:val="3"/>
              </w:numPr>
              <w:rPr>
                <w:rFonts w:cs="Helvetica"/>
                <w:lang w:val="en-AU"/>
              </w:rPr>
            </w:pPr>
            <w:r w:rsidRPr="00AE4E56">
              <w:rPr>
                <w:rFonts w:cs="Helvetica"/>
                <w:lang w:val="en-AU"/>
              </w:rPr>
              <w:t>What records need to be competed at work in order to document food safety activities?</w:t>
            </w:r>
          </w:p>
        </w:tc>
        <w:tc>
          <w:tcPr>
            <w:tcW w:w="725" w:type="dxa"/>
          </w:tcPr>
          <w:p w:rsidR="00753ECF" w:rsidRPr="00AE4E56" w:rsidRDefault="00753ECF" w:rsidP="00753ECF">
            <w:pPr>
              <w:pStyle w:val="Checkbox"/>
              <w:rPr>
                <w:rFonts w:cs="Helvetica"/>
                <w:lang w:val="en-AU"/>
              </w:rPr>
            </w:pPr>
          </w:p>
        </w:tc>
        <w:tc>
          <w:tcPr>
            <w:tcW w:w="726" w:type="dxa"/>
          </w:tcPr>
          <w:p w:rsidR="00753ECF" w:rsidRPr="00AE4E56" w:rsidRDefault="00753ECF" w:rsidP="00753ECF">
            <w:pPr>
              <w:pStyle w:val="Checkbox"/>
              <w:rPr>
                <w:rFonts w:cs="Helvetica"/>
                <w:lang w:val="en-AU"/>
              </w:rPr>
            </w:pPr>
          </w:p>
        </w:tc>
      </w:tr>
    </w:tbl>
    <w:p w:rsidR="00BE31A4" w:rsidRPr="00AE4E56" w:rsidRDefault="00BE31A4">
      <w:pPr>
        <w:rPr>
          <w:rFonts w:ascii="Helvetica" w:eastAsiaTheme="majorEastAsia" w:hAnsi="Helvetica" w:cs="Times New Roman"/>
          <w:szCs w:val="24"/>
          <w:lang w:eastAsia="en-US"/>
        </w:rPr>
      </w:pPr>
      <w:r w:rsidRPr="00AE4E56">
        <w:rPr>
          <w:rFonts w:ascii="Helvetica" w:eastAsiaTheme="majorEastAsia" w:hAnsi="Helvetica"/>
        </w:rPr>
        <w:br w:type="page"/>
      </w:r>
    </w:p>
    <w:p w:rsidR="00BE31A4" w:rsidRPr="00F47A30" w:rsidRDefault="00BE31A4" w:rsidP="00F47A30">
      <w:pPr>
        <w:pStyle w:val="BodyCopy"/>
        <w:rPr>
          <w:rFonts w:eastAsiaTheme="majorEastAsia"/>
        </w:rPr>
      </w:pPr>
    </w:p>
    <w:p w:rsidR="00BE31A4" w:rsidRPr="00F47A30" w:rsidRDefault="00BE31A4" w:rsidP="00F47A30">
      <w:pPr>
        <w:pStyle w:val="BodyCopy"/>
      </w:pPr>
    </w:p>
    <w:p w:rsidR="00F47A30" w:rsidRPr="00F47A30" w:rsidRDefault="00F47A30" w:rsidP="00F47A30">
      <w:pPr>
        <w:pStyle w:val="BodyCopy"/>
      </w:pPr>
    </w:p>
    <w:p w:rsidR="00F47A30" w:rsidRPr="00F47A30" w:rsidRDefault="00F47A30" w:rsidP="00F47A30">
      <w:pPr>
        <w:rPr>
          <w:lang w:eastAsia="en-US"/>
        </w:rPr>
        <w:sectPr w:rsidR="00F47A30" w:rsidRPr="00F47A30" w:rsidSect="004C47A7">
          <w:headerReference w:type="even" r:id="rId32"/>
          <w:headerReference w:type="default" r:id="rId33"/>
          <w:footerReference w:type="even" r:id="rId34"/>
          <w:footerReference w:type="default" r:id="rId35"/>
          <w:pgSz w:w="11906" w:h="16838"/>
          <w:pgMar w:top="1440" w:right="1440" w:bottom="1440" w:left="1440" w:header="708" w:footer="324" w:gutter="0"/>
          <w:cols w:space="708"/>
          <w:docGrid w:linePitch="360"/>
        </w:sectPr>
      </w:pPr>
    </w:p>
    <w:p w:rsidR="006D69DB" w:rsidRPr="00AE4E56" w:rsidRDefault="006D69DB" w:rsidP="006D69DB">
      <w:pPr>
        <w:pStyle w:val="Heading1"/>
        <w:rPr>
          <w:rFonts w:cs="Helvetica"/>
          <w:lang w:val="en-AU"/>
        </w:rPr>
      </w:pPr>
      <w:bookmarkStart w:id="15" w:name="_Toc376438310"/>
      <w:r w:rsidRPr="00AE4E56">
        <w:rPr>
          <w:rFonts w:cs="Helvetica"/>
          <w:lang w:val="en-AU"/>
        </w:rPr>
        <w:lastRenderedPageBreak/>
        <w:t>Written Questions</w:t>
      </w:r>
      <w:bookmarkEnd w:id="15"/>
    </w:p>
    <w:p w:rsidR="00B378C2" w:rsidRPr="00AE4E56" w:rsidRDefault="006E7F63"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2036726"/>
          <w:placeholder>
            <w:docPart w:val="1C037E8B467B4C82A500C01BE05EFA1E"/>
          </w:placeholder>
        </w:sdtPr>
        <w:sdtEndPr/>
        <w:sdtContent>
          <w:r w:rsidR="00F038D0" w:rsidRPr="00AE4E56">
            <w:rPr>
              <w:rFonts w:cs="Helvetica"/>
            </w:rPr>
            <w:t>Apply standard safety procedures for handling foodstuff</w:t>
          </w:r>
        </w:sdtContent>
      </w:sdt>
      <w:r>
        <w:rPr>
          <w:rFonts w:cs="Helvetica"/>
        </w:rPr>
        <w:fldChar w:fldCharType="end"/>
      </w:r>
      <w:r w:rsidR="00B378C2" w:rsidRPr="00AE4E56">
        <w:rPr>
          <w:rFonts w:cs="Helvetica"/>
          <w:lang w:eastAsia="en-US"/>
        </w:rPr>
        <w:t xml:space="preserve"> –</w:t>
      </w:r>
      <w:r w:rsidR="00743DD4" w:rsidRPr="00AE4E56">
        <w:rPr>
          <w:rFonts w:cs="Helvetica"/>
          <w:lang w:eastAsia="en-US"/>
        </w:rPr>
        <w:t xml:space="preserve"> </w:t>
      </w:r>
      <w:r w:rsidR="00EE7388" w:rsidRPr="00AE4E56">
        <w:rPr>
          <w:rFonts w:cs="Helvetica"/>
        </w:rPr>
        <w:t>D1.HRS.CL1.02</w:t>
      </w:r>
    </w:p>
    <w:p w:rsidR="006D69DB" w:rsidRPr="00AE4E56" w:rsidRDefault="006D69DB" w:rsidP="006D69DB">
      <w:pPr>
        <w:pStyle w:val="BodyCopy"/>
        <w:spacing w:after="360"/>
        <w:rPr>
          <w:rFonts w:cs="Helvetica"/>
          <w:b/>
          <w:lang w:val="en-AU"/>
        </w:rPr>
      </w:pPr>
      <w:r w:rsidRPr="00AE4E56">
        <w:rPr>
          <w:rFonts w:cs="Helvetica"/>
          <w:b/>
          <w:lang w:val="en-AU"/>
        </w:rPr>
        <w:t>Student Name: ____________________________________________________________</w:t>
      </w:r>
    </w:p>
    <w:p w:rsidR="006D69DB" w:rsidRPr="00AE4E56" w:rsidRDefault="006D69DB" w:rsidP="006D69DB">
      <w:pPr>
        <w:pStyle w:val="BodyCopy"/>
        <w:rPr>
          <w:rFonts w:cs="Helvetica"/>
          <w:lang w:val="en-AU"/>
        </w:rPr>
      </w:pPr>
      <w:r w:rsidRPr="00AE4E56">
        <w:rPr>
          <w:rFonts w:cs="Helvetica"/>
          <w:lang w:val="en-AU"/>
        </w:rPr>
        <w:t>Answer all the following questions and submit to your Trainer.</w:t>
      </w:r>
    </w:p>
    <w:p w:rsidR="006D69DB" w:rsidRPr="00AE4E56" w:rsidRDefault="00DD4FE4" w:rsidP="006D69DB">
      <w:pPr>
        <w:pStyle w:val="ActivityNumbered"/>
        <w:rPr>
          <w:rFonts w:cs="Helvetica"/>
          <w:lang w:val="en-AU"/>
        </w:rPr>
      </w:pPr>
      <w:r w:rsidRPr="00AE4E56">
        <w:rPr>
          <w:rFonts w:cs="Helvetica"/>
          <w:lang w:val="en-AU"/>
        </w:rPr>
        <w:t>Name three standard ways to identify key food safety hazards and risks in the workplace.</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DD4FE4" w:rsidP="006D69DB">
      <w:pPr>
        <w:pStyle w:val="ActivityNumbered"/>
        <w:rPr>
          <w:rFonts w:cs="Helvetica"/>
          <w:lang w:val="en-AU"/>
        </w:rPr>
      </w:pPr>
      <w:r w:rsidRPr="00AE4E56">
        <w:rPr>
          <w:rFonts w:cs="Helvetica"/>
          <w:lang w:val="en-AU"/>
        </w:rPr>
        <w:t>What are the three classifications of contamination which present the potential for food hazards?</w:t>
      </w:r>
    </w:p>
    <w:p w:rsidR="00B378C2" w:rsidRPr="00AE4E56" w:rsidRDefault="00B378C2" w:rsidP="00B378C2">
      <w:pPr>
        <w:pStyle w:val="ActivityRulesInsertTab"/>
        <w:rPr>
          <w:rFonts w:cs="Helvetica"/>
        </w:rPr>
      </w:pPr>
      <w:r w:rsidRPr="00AE4E56">
        <w:rPr>
          <w:rFonts w:cs="Helvetica"/>
        </w:rPr>
        <w:tab/>
      </w:r>
    </w:p>
    <w:p w:rsidR="00B378C2" w:rsidRPr="00AE4E56" w:rsidRDefault="00B378C2" w:rsidP="00B378C2">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010146" w:rsidP="006D69DB">
      <w:pPr>
        <w:pStyle w:val="ActivityNumbered"/>
        <w:rPr>
          <w:rFonts w:cs="Helvetica"/>
          <w:lang w:val="en-AU"/>
        </w:rPr>
      </w:pPr>
      <w:r w:rsidRPr="00AE4E56">
        <w:rPr>
          <w:rFonts w:cs="Helvetica"/>
          <w:lang w:val="en-AU"/>
        </w:rPr>
        <w:t>Give three examples of checking processes which may be implemented to check personal work area to identify food safety hazards and risks.</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010146" w:rsidP="006D69DB">
      <w:pPr>
        <w:pStyle w:val="ActivityNumbered"/>
        <w:rPr>
          <w:rFonts w:cs="Helvetica"/>
          <w:lang w:val="en-AU"/>
        </w:rPr>
      </w:pPr>
      <w:r w:rsidRPr="00AE4E56">
        <w:rPr>
          <w:rFonts w:cs="Helvetica"/>
          <w:lang w:val="en-AU"/>
        </w:rPr>
        <w:t>Describe five required personal hygiene practices for food handlers.</w:t>
      </w:r>
    </w:p>
    <w:p w:rsidR="006D69DB" w:rsidRPr="00AE4E56" w:rsidRDefault="006D69DB" w:rsidP="006D69DB">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B378C2" w:rsidRPr="00AE4E56" w:rsidRDefault="00B378C2">
      <w:pPr>
        <w:rPr>
          <w:rFonts w:ascii="Helvetica" w:eastAsia="Calibri" w:hAnsi="Helvetica" w:cs="Helvetica"/>
          <w:szCs w:val="16"/>
          <w:lang w:eastAsia="ar-SA"/>
        </w:rPr>
      </w:pPr>
      <w:r w:rsidRPr="00AE4E56">
        <w:rPr>
          <w:rFonts w:ascii="Helvetica" w:hAnsi="Helvetica" w:cs="Helvetica"/>
        </w:rPr>
        <w:lastRenderedPageBreak/>
        <w:br w:type="page"/>
      </w:r>
    </w:p>
    <w:p w:rsidR="006D69DB" w:rsidRPr="00AE4E56" w:rsidRDefault="00010146" w:rsidP="006D69DB">
      <w:pPr>
        <w:pStyle w:val="ActivityNumbered"/>
        <w:rPr>
          <w:rFonts w:cs="Helvetica"/>
          <w:lang w:val="en-AU"/>
        </w:rPr>
      </w:pPr>
      <w:r w:rsidRPr="00AE4E56">
        <w:rPr>
          <w:rFonts w:cs="Helvetica"/>
          <w:lang w:val="en-AU"/>
        </w:rPr>
        <w:lastRenderedPageBreak/>
        <w:t>List six occasions when food handlers must wash their hands.</w:t>
      </w:r>
    </w:p>
    <w:p w:rsidR="006D69DB" w:rsidRPr="00AE4E56" w:rsidRDefault="006D69DB" w:rsidP="006D69DB">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010146" w:rsidP="006D69DB">
      <w:pPr>
        <w:pStyle w:val="ActivityNumbered"/>
        <w:rPr>
          <w:rFonts w:cs="Helvetica"/>
          <w:lang w:val="en-AU"/>
        </w:rPr>
      </w:pPr>
      <w:r w:rsidRPr="00AE4E56">
        <w:rPr>
          <w:rFonts w:cs="Helvetica"/>
          <w:lang w:val="en-AU"/>
        </w:rPr>
        <w:t>Describe how food handlers should wash and dry their hands</w:t>
      </w:r>
      <w:r w:rsidR="0055382F" w:rsidRPr="00AE4E56">
        <w:rPr>
          <w:rFonts w:cs="Helvetica"/>
          <w:lang w:val="en-AU"/>
        </w:rPr>
        <w:t>.</w:t>
      </w:r>
    </w:p>
    <w:p w:rsidR="006D69DB" w:rsidRPr="00AE4E56" w:rsidRDefault="006D69DB" w:rsidP="006D69DB">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010146" w:rsidRPr="00AE4E56" w:rsidRDefault="00010146" w:rsidP="00010146">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55382F" w:rsidP="006D69DB">
      <w:pPr>
        <w:pStyle w:val="ActivityNumbered"/>
        <w:rPr>
          <w:rFonts w:cs="Helvetica"/>
          <w:lang w:val="en-AU"/>
        </w:rPr>
      </w:pPr>
      <w:r w:rsidRPr="00AE4E56">
        <w:rPr>
          <w:rFonts w:cs="Helvetica"/>
          <w:lang w:val="en-AU"/>
        </w:rPr>
        <w:t>Describe five requirements to ensure you are wearing clothing to meet work area standards.</w:t>
      </w:r>
    </w:p>
    <w:p w:rsidR="006D69DB" w:rsidRPr="00AE4E56" w:rsidRDefault="006D69DB" w:rsidP="006D69DB">
      <w:pPr>
        <w:pStyle w:val="ActivityRulesInsertTab"/>
        <w:rPr>
          <w:rFonts w:cs="Helvetica"/>
        </w:rPr>
      </w:pPr>
      <w:r w:rsidRPr="00AE4E56">
        <w:rPr>
          <w:rFonts w:cs="Helvetica"/>
        </w:rPr>
        <w:tab/>
      </w:r>
    </w:p>
    <w:p w:rsidR="0055382F" w:rsidRPr="00AE4E56" w:rsidRDefault="0055382F" w:rsidP="0055382F">
      <w:pPr>
        <w:pStyle w:val="ActivityRulesInsertTab"/>
        <w:rPr>
          <w:rFonts w:cs="Helvetica"/>
        </w:rPr>
      </w:pPr>
      <w:r w:rsidRPr="00AE4E56">
        <w:rPr>
          <w:rFonts w:cs="Helvetica"/>
        </w:rPr>
        <w:tab/>
      </w:r>
    </w:p>
    <w:p w:rsidR="0055382F" w:rsidRPr="00AE4E56" w:rsidRDefault="0055382F" w:rsidP="0055382F">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55382F" w:rsidRPr="00AE4E56" w:rsidRDefault="0055382F">
      <w:pPr>
        <w:rPr>
          <w:rFonts w:ascii="Helvetica" w:eastAsia="Calibri" w:hAnsi="Helvetica" w:cs="Helvetica"/>
          <w:szCs w:val="16"/>
          <w:lang w:eastAsia="ar-SA"/>
        </w:rPr>
      </w:pPr>
      <w:r w:rsidRPr="00AE4E56">
        <w:rPr>
          <w:rFonts w:ascii="Helvetica" w:hAnsi="Helvetica" w:cs="Helvetica"/>
        </w:rPr>
        <w:br w:type="page"/>
      </w:r>
    </w:p>
    <w:p w:rsidR="006D69DB" w:rsidRPr="00AE4E56" w:rsidRDefault="0055382F" w:rsidP="006D69DB">
      <w:pPr>
        <w:pStyle w:val="ActivityNumbered"/>
        <w:rPr>
          <w:rFonts w:cs="Helvetica"/>
          <w:lang w:val="en-AU"/>
        </w:rPr>
      </w:pPr>
      <w:r w:rsidRPr="00AE4E56">
        <w:rPr>
          <w:rFonts w:cs="Helvetica"/>
          <w:lang w:val="en-AU"/>
        </w:rPr>
        <w:lastRenderedPageBreak/>
        <w:t>Give an example of ‘direct contamination’ of food/food surfaces and an example of ‘indirect contamination’ of food/food surfaces.</w:t>
      </w:r>
    </w:p>
    <w:p w:rsidR="006D69DB" w:rsidRPr="00AE4E56" w:rsidRDefault="006D69DB" w:rsidP="006D69DB">
      <w:pPr>
        <w:pStyle w:val="ActivityRulesInsertTab"/>
        <w:rPr>
          <w:rFonts w:cs="Helvetica"/>
        </w:rPr>
      </w:pPr>
      <w:r w:rsidRPr="00AE4E56">
        <w:rPr>
          <w:rFonts w:cs="Helvetica"/>
        </w:rPr>
        <w:tab/>
      </w:r>
    </w:p>
    <w:p w:rsidR="0055382F" w:rsidRPr="00AE4E56" w:rsidRDefault="0055382F" w:rsidP="0055382F">
      <w:pPr>
        <w:pStyle w:val="ActivityRulesInsertTab"/>
        <w:rPr>
          <w:rFonts w:cs="Helvetica"/>
        </w:rPr>
      </w:pPr>
      <w:r w:rsidRPr="00AE4E56">
        <w:rPr>
          <w:rFonts w:cs="Helvetica"/>
        </w:rPr>
        <w:tab/>
      </w:r>
    </w:p>
    <w:p w:rsidR="0055382F" w:rsidRPr="00AE4E56" w:rsidRDefault="0055382F" w:rsidP="0055382F">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D438AC" w:rsidP="006D69DB">
      <w:pPr>
        <w:pStyle w:val="ActivityNumbered"/>
        <w:rPr>
          <w:rFonts w:cs="Helvetica"/>
          <w:lang w:val="en-AU"/>
        </w:rPr>
      </w:pPr>
      <w:r w:rsidRPr="00AE4E56">
        <w:rPr>
          <w:rFonts w:cs="Helvetica"/>
          <w:lang w:val="en-AU"/>
        </w:rPr>
        <w:t>Why should raw, high-risk food never be stored above cooked/ready-to-eat food?</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D438AC" w:rsidP="006D69DB">
      <w:pPr>
        <w:pStyle w:val="ActivityNumbered"/>
        <w:rPr>
          <w:rFonts w:cs="Helvetica"/>
          <w:lang w:val="en-AU"/>
        </w:rPr>
      </w:pPr>
      <w:r w:rsidRPr="00AE4E56">
        <w:rPr>
          <w:rFonts w:cs="Helvetica"/>
          <w:lang w:val="en-AU"/>
        </w:rPr>
        <w:t>How often should food equipment and areas be cleaned to help prevent cross contamination?</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D438AC" w:rsidP="006D69DB">
      <w:pPr>
        <w:pStyle w:val="ActivityNumbered"/>
        <w:rPr>
          <w:rFonts w:cs="Helvetica"/>
          <w:lang w:val="en-AU"/>
        </w:rPr>
      </w:pPr>
      <w:r w:rsidRPr="00AE4E56">
        <w:rPr>
          <w:rFonts w:cs="Helvetica"/>
          <w:lang w:val="en-AU"/>
        </w:rPr>
        <w:t>List three methods/techniques which can be used to help prevent direct contact between bare hands and food.</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D438AC" w:rsidP="006D69DB">
      <w:pPr>
        <w:pStyle w:val="ActivityNumbered"/>
        <w:rPr>
          <w:rFonts w:cs="Helvetica"/>
          <w:lang w:val="en-AU"/>
        </w:rPr>
      </w:pPr>
      <w:r w:rsidRPr="00AE4E56">
        <w:rPr>
          <w:rFonts w:cs="Helvetica"/>
          <w:lang w:val="en-AU"/>
        </w:rPr>
        <w:t>List six requirements for the use/wearing of disposable gloves by food handlers.</w:t>
      </w:r>
    </w:p>
    <w:p w:rsidR="006D69DB" w:rsidRPr="00AE4E56" w:rsidRDefault="006D69DB" w:rsidP="006D69DB">
      <w:pPr>
        <w:pStyle w:val="ActivityRulesInsertTab"/>
        <w:rPr>
          <w:rFonts w:cs="Helvetica"/>
        </w:rPr>
      </w:pPr>
      <w:r w:rsidRPr="00AE4E56">
        <w:rPr>
          <w:rFonts w:cs="Helvetica"/>
        </w:rPr>
        <w:tab/>
      </w:r>
    </w:p>
    <w:p w:rsidR="00D438AC" w:rsidRPr="00AE4E56" w:rsidRDefault="00D438AC" w:rsidP="00D438AC">
      <w:pPr>
        <w:pStyle w:val="ActivityRulesInsertTab"/>
        <w:rPr>
          <w:rFonts w:cs="Helvetica"/>
        </w:rPr>
      </w:pPr>
      <w:r w:rsidRPr="00AE4E56">
        <w:rPr>
          <w:rFonts w:cs="Helvetica"/>
        </w:rPr>
        <w:tab/>
      </w:r>
    </w:p>
    <w:p w:rsidR="00D438AC" w:rsidRPr="00AE4E56" w:rsidRDefault="00D438AC" w:rsidP="00D438AC">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D438AC" w:rsidRPr="00AE4E56" w:rsidRDefault="00D438AC">
      <w:pPr>
        <w:rPr>
          <w:rFonts w:ascii="Helvetica" w:eastAsia="Calibri" w:hAnsi="Helvetica" w:cs="Helvetica"/>
          <w:szCs w:val="16"/>
          <w:lang w:eastAsia="ar-SA"/>
        </w:rPr>
      </w:pPr>
      <w:r w:rsidRPr="00AE4E56">
        <w:rPr>
          <w:rFonts w:ascii="Helvetica" w:hAnsi="Helvetica" w:cs="Helvetica"/>
        </w:rPr>
        <w:br w:type="page"/>
      </w:r>
    </w:p>
    <w:p w:rsidR="006D69DB" w:rsidRPr="00AE4E56" w:rsidRDefault="00D438AC" w:rsidP="006D69DB">
      <w:pPr>
        <w:pStyle w:val="ActivityNumbered"/>
        <w:rPr>
          <w:rFonts w:cs="Helvetica"/>
          <w:lang w:val="en-AU"/>
        </w:rPr>
      </w:pPr>
      <w:r w:rsidRPr="00AE4E56">
        <w:rPr>
          <w:rFonts w:cs="Helvetica"/>
          <w:lang w:val="en-AU"/>
        </w:rPr>
        <w:lastRenderedPageBreak/>
        <w:t>Describe five standard safe food handling requirements in relation to food storage.</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D438AC" w:rsidRPr="00AE4E56" w:rsidRDefault="00D438AC" w:rsidP="00D438AC">
      <w:pPr>
        <w:pStyle w:val="ActivityRulesInsertTab"/>
        <w:rPr>
          <w:rFonts w:cs="Helvetica"/>
        </w:rPr>
      </w:pPr>
      <w:r w:rsidRPr="00AE4E56">
        <w:rPr>
          <w:rFonts w:cs="Helvetica"/>
        </w:rPr>
        <w:tab/>
      </w:r>
    </w:p>
    <w:p w:rsidR="00D438AC" w:rsidRPr="00AE4E56" w:rsidRDefault="00D438AC" w:rsidP="00D438AC">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455789" w:rsidP="006D69DB">
      <w:pPr>
        <w:pStyle w:val="ActivityNumbered"/>
        <w:rPr>
          <w:rFonts w:cs="Helvetica"/>
          <w:lang w:val="en-AU"/>
        </w:rPr>
      </w:pPr>
      <w:r w:rsidRPr="00AE4E56">
        <w:rPr>
          <w:rFonts w:cs="Helvetica"/>
          <w:lang w:val="en-AU"/>
        </w:rPr>
        <w:t>Identify five safe food handling requirements in relation to food receipt.</w:t>
      </w:r>
    </w:p>
    <w:p w:rsidR="006D69DB" w:rsidRPr="00AE4E56" w:rsidRDefault="006D69DB" w:rsidP="006D69DB">
      <w:pPr>
        <w:pStyle w:val="ActivityRulesInsertTab"/>
        <w:rPr>
          <w:rFonts w:cs="Helvetica"/>
        </w:rPr>
      </w:pPr>
      <w:r w:rsidRPr="00AE4E56">
        <w:rPr>
          <w:rFonts w:cs="Helvetica"/>
        </w:rPr>
        <w:tab/>
      </w:r>
    </w:p>
    <w:p w:rsidR="00455789" w:rsidRPr="00AE4E56" w:rsidRDefault="00455789" w:rsidP="00455789">
      <w:pPr>
        <w:pStyle w:val="ActivityRulesInsertTab"/>
        <w:rPr>
          <w:rFonts w:cs="Helvetica"/>
        </w:rPr>
      </w:pPr>
      <w:r w:rsidRPr="00AE4E56">
        <w:rPr>
          <w:rFonts w:cs="Helvetica"/>
        </w:rPr>
        <w:tab/>
      </w:r>
    </w:p>
    <w:p w:rsidR="00455789" w:rsidRPr="00AE4E56" w:rsidRDefault="00455789" w:rsidP="00455789">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455789" w:rsidP="006D69DB">
      <w:pPr>
        <w:pStyle w:val="ActivityNumbered"/>
        <w:rPr>
          <w:rFonts w:cs="Helvetica"/>
          <w:lang w:val="en-AU"/>
        </w:rPr>
      </w:pPr>
      <w:r w:rsidRPr="00AE4E56">
        <w:rPr>
          <w:rFonts w:cs="Helvetica"/>
          <w:lang w:val="en-AU"/>
        </w:rPr>
        <w:t>What is the Temperature Range of the Temperature Danger Zone?</w:t>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455789" w:rsidP="006D69DB">
      <w:pPr>
        <w:pStyle w:val="ActivityNumbered"/>
        <w:rPr>
          <w:rFonts w:cs="Helvetica"/>
          <w:lang w:val="en-AU"/>
        </w:rPr>
      </w:pPr>
      <w:r w:rsidRPr="00AE4E56">
        <w:rPr>
          <w:rFonts w:cs="Helvetica"/>
          <w:lang w:val="en-AU"/>
        </w:rPr>
        <w:t>Explain the ‘2/4 rule.</w:t>
      </w:r>
    </w:p>
    <w:p w:rsidR="006D69DB" w:rsidRPr="00AE4E56" w:rsidRDefault="006D69DB" w:rsidP="006D69DB">
      <w:pPr>
        <w:pStyle w:val="ActivityRulesInsertTab"/>
        <w:rPr>
          <w:rFonts w:cs="Helvetica"/>
        </w:rPr>
      </w:pPr>
      <w:r w:rsidRPr="00AE4E56">
        <w:rPr>
          <w:rFonts w:cs="Helvetica"/>
        </w:rPr>
        <w:tab/>
      </w:r>
    </w:p>
    <w:p w:rsidR="00455789" w:rsidRPr="00AE4E56" w:rsidRDefault="00455789" w:rsidP="00455789">
      <w:pPr>
        <w:pStyle w:val="ActivityRulesInsertTab"/>
        <w:rPr>
          <w:rFonts w:cs="Helvetica"/>
        </w:rPr>
      </w:pPr>
      <w:r w:rsidRPr="00AE4E56">
        <w:rPr>
          <w:rFonts w:cs="Helvetica"/>
        </w:rPr>
        <w:tab/>
      </w:r>
    </w:p>
    <w:p w:rsidR="00455789" w:rsidRPr="00AE4E56" w:rsidRDefault="00455789" w:rsidP="00455789">
      <w:pPr>
        <w:pStyle w:val="ActivityRulesInsertTab"/>
        <w:rPr>
          <w:rFonts w:cs="Helvetica"/>
        </w:rPr>
      </w:pPr>
      <w:r w:rsidRPr="00AE4E56">
        <w:rPr>
          <w:rFonts w:cs="Helvetica"/>
        </w:rPr>
        <w:tab/>
      </w:r>
    </w:p>
    <w:p w:rsidR="00455789" w:rsidRPr="00AE4E56" w:rsidRDefault="00455789" w:rsidP="00455789">
      <w:pPr>
        <w:pStyle w:val="ActivityRulesInsertTab"/>
        <w:rPr>
          <w:rFonts w:cs="Helvetica"/>
        </w:rPr>
      </w:pPr>
      <w:r w:rsidRPr="00AE4E56">
        <w:rPr>
          <w:rFonts w:cs="Helvetica"/>
        </w:rPr>
        <w:tab/>
      </w:r>
    </w:p>
    <w:p w:rsidR="00455789" w:rsidRPr="00AE4E56" w:rsidRDefault="00455789" w:rsidP="00455789">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455789" w:rsidRPr="00AE4E56" w:rsidRDefault="00455789">
      <w:pPr>
        <w:rPr>
          <w:rFonts w:ascii="Helvetica" w:eastAsia="Calibri" w:hAnsi="Helvetica" w:cs="Helvetica"/>
          <w:szCs w:val="16"/>
          <w:lang w:eastAsia="ar-SA"/>
        </w:rPr>
      </w:pPr>
      <w:r w:rsidRPr="00AE4E56">
        <w:rPr>
          <w:rFonts w:ascii="Helvetica" w:hAnsi="Helvetica" w:cs="Helvetica"/>
        </w:rPr>
        <w:br w:type="page"/>
      </w:r>
    </w:p>
    <w:p w:rsidR="006D69DB" w:rsidRPr="00AE4E56" w:rsidRDefault="00455789" w:rsidP="006D69DB">
      <w:pPr>
        <w:pStyle w:val="ActivityNumbered"/>
        <w:rPr>
          <w:rFonts w:cs="Helvetica"/>
          <w:lang w:val="en-AU"/>
        </w:rPr>
      </w:pPr>
      <w:r w:rsidRPr="00AE4E56">
        <w:rPr>
          <w:rFonts w:cs="Helvetica"/>
          <w:lang w:val="en-AU"/>
        </w:rPr>
        <w:lastRenderedPageBreak/>
        <w:t>Explain the two-step rule for cooling hot food.</w:t>
      </w:r>
    </w:p>
    <w:p w:rsidR="006D69DB" w:rsidRPr="00AE4E56" w:rsidRDefault="006D69DB" w:rsidP="006D69DB">
      <w:pPr>
        <w:pStyle w:val="ActivityRulesInsertTab"/>
        <w:rPr>
          <w:rFonts w:cs="Helvetica"/>
        </w:rPr>
      </w:pPr>
      <w:r w:rsidRPr="00AE4E56">
        <w:rPr>
          <w:rFonts w:cs="Helvetica"/>
        </w:rPr>
        <w:tab/>
      </w:r>
    </w:p>
    <w:p w:rsidR="00455789" w:rsidRPr="00AE4E56" w:rsidRDefault="00455789" w:rsidP="00455789">
      <w:pPr>
        <w:pStyle w:val="ActivityRulesInsertTab"/>
        <w:rPr>
          <w:rFonts w:cs="Helvetica"/>
        </w:rPr>
      </w:pPr>
      <w:r w:rsidRPr="00AE4E56">
        <w:rPr>
          <w:rFonts w:cs="Helvetica"/>
        </w:rPr>
        <w:tab/>
      </w:r>
    </w:p>
    <w:p w:rsidR="00455789" w:rsidRPr="00AE4E56" w:rsidRDefault="00455789" w:rsidP="00455789">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455789" w:rsidP="006D69DB">
      <w:pPr>
        <w:pStyle w:val="ActivityNumbered"/>
        <w:rPr>
          <w:rFonts w:cs="Helvetica"/>
          <w:lang w:val="en-AU"/>
        </w:rPr>
      </w:pPr>
      <w:r w:rsidRPr="00AE4E56">
        <w:rPr>
          <w:rFonts w:cs="Helvetica"/>
          <w:lang w:val="en-AU"/>
        </w:rPr>
        <w:t>What are the only three ways to safely thaw frozen food?</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455789" w:rsidP="006D69DB">
      <w:pPr>
        <w:pStyle w:val="ActivityNumbered"/>
        <w:rPr>
          <w:rFonts w:cs="Helvetica"/>
          <w:lang w:val="en-AU"/>
        </w:rPr>
      </w:pPr>
      <w:r w:rsidRPr="00AE4E56">
        <w:rPr>
          <w:rFonts w:cs="Helvetica"/>
          <w:lang w:val="en-AU"/>
        </w:rPr>
        <w:t>At what temperature should food refrigerators and cool rooms operate at?</w:t>
      </w:r>
    </w:p>
    <w:p w:rsidR="006D69DB" w:rsidRPr="00AE4E56" w:rsidRDefault="006D69DB" w:rsidP="006D69DB">
      <w:pPr>
        <w:pStyle w:val="ActivityRulesInsertTab"/>
        <w:rPr>
          <w:rFonts w:cs="Helvetica"/>
        </w:rPr>
      </w:pPr>
      <w:r w:rsidRPr="00AE4E56">
        <w:rPr>
          <w:rFonts w:cs="Helvetica"/>
        </w:rPr>
        <w:tab/>
      </w:r>
    </w:p>
    <w:p w:rsidR="00B378C2" w:rsidRPr="00AE4E56" w:rsidRDefault="00B378C2"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t>What is the name of the standard procedure for rotation of foodstuffs?</w:t>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t>What is the temperature range for dry goods stores?</w:t>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t>At what temperature should food freezers operate at?</w:t>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t>What are the three elements of an effective pest control program?</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1F4823" w:rsidRPr="00AE4E56" w:rsidRDefault="001F4823">
      <w:pPr>
        <w:rPr>
          <w:rFonts w:ascii="Helvetica" w:eastAsia="Calibri" w:hAnsi="Helvetica" w:cs="Helvetica"/>
          <w:bCs/>
          <w:szCs w:val="16"/>
          <w:lang w:eastAsia="ar-SA"/>
        </w:rPr>
      </w:pPr>
      <w:r w:rsidRPr="00AE4E56">
        <w:rPr>
          <w:rFonts w:ascii="Helvetica" w:hAnsi="Helvetica" w:cs="Helvetica"/>
          <w:bCs/>
        </w:rPr>
        <w:br w:type="page"/>
      </w:r>
    </w:p>
    <w:p w:rsidR="006D69DB" w:rsidRPr="00AE4E56" w:rsidRDefault="001F4823" w:rsidP="006D69DB">
      <w:pPr>
        <w:pStyle w:val="ActivityNumbered"/>
        <w:rPr>
          <w:rFonts w:cs="Helvetica"/>
          <w:lang w:val="en-AU"/>
        </w:rPr>
      </w:pPr>
      <w:r w:rsidRPr="00AE4E56">
        <w:rPr>
          <w:rFonts w:cs="Helvetica"/>
          <w:bCs/>
          <w:lang w:val="en-AU"/>
        </w:rPr>
        <w:lastRenderedPageBreak/>
        <w:t>List four requirements for the handling of garbage within the kitchen.</w:t>
      </w:r>
    </w:p>
    <w:p w:rsidR="006D69DB" w:rsidRPr="00AE4E56" w:rsidRDefault="006D69DB" w:rsidP="006D69DB">
      <w:pPr>
        <w:pStyle w:val="ActivityRulesInsertTab"/>
        <w:rPr>
          <w:rFonts w:cs="Helvetica"/>
        </w:rPr>
      </w:pPr>
      <w:r w:rsidRPr="00AE4E56">
        <w:rPr>
          <w:rFonts w:cs="Helvetica"/>
        </w:rPr>
        <w:tab/>
      </w:r>
    </w:p>
    <w:p w:rsidR="001F4823" w:rsidRPr="00AE4E56" w:rsidRDefault="001F4823" w:rsidP="001F4823">
      <w:pPr>
        <w:pStyle w:val="ActivityRulesInsertTab"/>
        <w:rPr>
          <w:rFonts w:cs="Helvetica"/>
        </w:rPr>
      </w:pPr>
      <w:r w:rsidRPr="00AE4E56">
        <w:rPr>
          <w:rFonts w:cs="Helvetica"/>
        </w:rPr>
        <w:tab/>
      </w:r>
    </w:p>
    <w:p w:rsidR="001F4823" w:rsidRPr="00AE4E56" w:rsidRDefault="001F4823" w:rsidP="001F4823">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t>Give five examples of ‘poor organisational practices’ which may compromise requirements of a venue FSP.</w:t>
      </w:r>
    </w:p>
    <w:p w:rsidR="006D69DB" w:rsidRPr="00AE4E56" w:rsidRDefault="006D69DB" w:rsidP="006D69DB">
      <w:pPr>
        <w:pStyle w:val="ActivityRulesInsertTab"/>
        <w:rPr>
          <w:rFonts w:cs="Helvetica"/>
        </w:rPr>
      </w:pPr>
      <w:r w:rsidRPr="00AE4E56">
        <w:rPr>
          <w:rFonts w:cs="Helvetica"/>
        </w:rPr>
        <w:tab/>
      </w:r>
    </w:p>
    <w:p w:rsidR="001F4823" w:rsidRPr="00AE4E56" w:rsidRDefault="001F4823" w:rsidP="001F4823">
      <w:pPr>
        <w:pStyle w:val="ActivityRulesInsertTab"/>
        <w:rPr>
          <w:rFonts w:cs="Helvetica"/>
        </w:rPr>
      </w:pPr>
      <w:r w:rsidRPr="00AE4E56">
        <w:rPr>
          <w:rFonts w:cs="Helvetica"/>
        </w:rPr>
        <w:tab/>
      </w:r>
    </w:p>
    <w:p w:rsidR="001F4823" w:rsidRPr="00AE4E56" w:rsidRDefault="001F4823" w:rsidP="001F4823">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t>Describe six adverse impacts on a business of failing to implement required food safety practices.</w:t>
      </w:r>
    </w:p>
    <w:p w:rsidR="006D69DB" w:rsidRPr="00AE4E56" w:rsidRDefault="006D69DB" w:rsidP="006D69DB">
      <w:pPr>
        <w:pStyle w:val="ActivityRulesInsertTab"/>
        <w:rPr>
          <w:rFonts w:cs="Helvetica"/>
        </w:rPr>
      </w:pPr>
      <w:r w:rsidRPr="00AE4E56">
        <w:rPr>
          <w:rFonts w:cs="Helvetica"/>
        </w:rPr>
        <w:tab/>
      </w:r>
    </w:p>
    <w:p w:rsidR="001F4823" w:rsidRPr="00AE4E56" w:rsidRDefault="001F4823" w:rsidP="001F4823">
      <w:pPr>
        <w:pStyle w:val="ActivityRulesInsertTab"/>
        <w:rPr>
          <w:rFonts w:cs="Helvetica"/>
        </w:rPr>
      </w:pPr>
      <w:r w:rsidRPr="00AE4E56">
        <w:rPr>
          <w:rFonts w:cs="Helvetica"/>
        </w:rPr>
        <w:tab/>
      </w:r>
    </w:p>
    <w:p w:rsidR="001F4823" w:rsidRPr="00AE4E56" w:rsidRDefault="001F4823" w:rsidP="001F4823">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t>Describe five possible Corrective Actions which may need to be taken to address identified out of control situations in relation to the preparation of food.</w:t>
      </w:r>
    </w:p>
    <w:p w:rsidR="006D69DB" w:rsidRPr="00AE4E56" w:rsidRDefault="006D69DB" w:rsidP="006D69DB">
      <w:pPr>
        <w:pStyle w:val="ActivityRulesInsertTab"/>
        <w:rPr>
          <w:rFonts w:cs="Helvetica"/>
        </w:rPr>
      </w:pPr>
      <w:r w:rsidRPr="00AE4E56">
        <w:rPr>
          <w:rFonts w:cs="Helvetica"/>
        </w:rPr>
        <w:tab/>
      </w:r>
    </w:p>
    <w:p w:rsidR="001F4823" w:rsidRPr="00AE4E56" w:rsidRDefault="001F4823" w:rsidP="001F4823">
      <w:pPr>
        <w:pStyle w:val="ActivityRulesInsertTab"/>
        <w:rPr>
          <w:rFonts w:cs="Helvetica"/>
        </w:rPr>
      </w:pPr>
      <w:r w:rsidRPr="00AE4E56">
        <w:rPr>
          <w:rFonts w:cs="Helvetica"/>
        </w:rPr>
        <w:tab/>
      </w:r>
    </w:p>
    <w:p w:rsidR="001F4823" w:rsidRPr="00AE4E56" w:rsidRDefault="001F4823" w:rsidP="001F4823">
      <w:pPr>
        <w:pStyle w:val="ActivityRulesInsertTab"/>
        <w:rPr>
          <w:rFonts w:cs="Helvetica"/>
        </w:rPr>
      </w:pPr>
      <w:r w:rsidRPr="00AE4E56">
        <w:rPr>
          <w:rFonts w:cs="Helvetica"/>
        </w:rPr>
        <w:tab/>
      </w:r>
    </w:p>
    <w:p w:rsidR="00B378C2" w:rsidRPr="00AE4E56" w:rsidRDefault="00B378C2" w:rsidP="006D69DB">
      <w:pPr>
        <w:pStyle w:val="ActivityRulesInsertTab"/>
        <w:rPr>
          <w:rFonts w:cs="Helvetica"/>
        </w:rPr>
      </w:pPr>
      <w:r w:rsidRPr="00AE4E56">
        <w:rPr>
          <w:rFonts w:cs="Helvetica"/>
        </w:rPr>
        <w:tab/>
      </w:r>
    </w:p>
    <w:p w:rsidR="00B378C2" w:rsidRPr="00AE4E56" w:rsidRDefault="00B378C2" w:rsidP="006D69DB">
      <w:pPr>
        <w:pStyle w:val="ActivityRulesInsertTab"/>
        <w:rPr>
          <w:rFonts w:cs="Helvetica"/>
        </w:rPr>
      </w:pPr>
      <w:r w:rsidRPr="00AE4E56">
        <w:rPr>
          <w:rFonts w:cs="Helvetica"/>
        </w:rPr>
        <w:tab/>
      </w:r>
    </w:p>
    <w:p w:rsidR="00B378C2" w:rsidRPr="00AE4E56" w:rsidRDefault="00B378C2"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lastRenderedPageBreak/>
        <w:t>Describe three possible Corrective Actions which may need to be taken to address identified out of control situations in relation to the reheating of food.</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t>Identify three ‘appropriate persons’ to whom reports about food safety risks should/could be reported.</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1F4823" w:rsidP="006D69DB">
      <w:pPr>
        <w:pStyle w:val="ActivityNumbered"/>
        <w:rPr>
          <w:rFonts w:cs="Helvetica"/>
          <w:lang w:val="en-AU"/>
        </w:rPr>
      </w:pPr>
      <w:r w:rsidRPr="00AE4E56">
        <w:rPr>
          <w:rFonts w:cs="Helvetica"/>
          <w:lang w:val="en-AU"/>
        </w:rPr>
        <w:t>Identify three acceptable ways of making a food safety/risk report.</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E26EB3">
      <w:pPr>
        <w:pStyle w:val="ActivityRulesInsertTab"/>
        <w:spacing w:after="240"/>
        <w:rPr>
          <w:rFonts w:cs="Helvetica"/>
        </w:rPr>
      </w:pPr>
      <w:r w:rsidRPr="00AE4E56">
        <w:rPr>
          <w:rFonts w:cs="Helvetica"/>
        </w:rPr>
        <w:tab/>
      </w:r>
    </w:p>
    <w:p w:rsidR="006D69DB" w:rsidRPr="00AE4E56" w:rsidRDefault="00B85797" w:rsidP="006D69DB">
      <w:pPr>
        <w:pStyle w:val="ActivityNumbered"/>
        <w:rPr>
          <w:rFonts w:cs="Helvetica"/>
          <w:lang w:val="en-AU"/>
        </w:rPr>
      </w:pPr>
      <w:r w:rsidRPr="00AE4E56">
        <w:rPr>
          <w:rFonts w:cs="Helvetica"/>
          <w:lang w:val="en-AU"/>
        </w:rPr>
        <w:t>Identify five possible food safety records a FSP may require you to keep.</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B85797" w:rsidP="006D69DB">
      <w:pPr>
        <w:pStyle w:val="ActivityNumbered"/>
        <w:rPr>
          <w:rFonts w:cs="Helvetica"/>
          <w:lang w:val="en-AU"/>
        </w:rPr>
      </w:pPr>
      <w:r w:rsidRPr="00AE4E56">
        <w:rPr>
          <w:rFonts w:cs="Helvetica"/>
          <w:lang w:val="en-AU"/>
        </w:rPr>
        <w:t>What is the role of a ‘</w:t>
      </w:r>
      <w:r w:rsidRPr="00AE4E56">
        <w:rPr>
          <w:rFonts w:cs="Helvetica"/>
          <w:bCs/>
          <w:lang w:val="en-AU"/>
        </w:rPr>
        <w:t>Cold Storage Temperature Log’?</w:t>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6D69DB" w:rsidRPr="00AE4E56" w:rsidRDefault="006D69DB" w:rsidP="006D69DB">
      <w:pPr>
        <w:pStyle w:val="ActivityRulesInsertTab"/>
        <w:rPr>
          <w:rFonts w:cs="Helvetica"/>
        </w:rPr>
      </w:pPr>
      <w:r w:rsidRPr="00AE4E56">
        <w:rPr>
          <w:rFonts w:cs="Helvetica"/>
        </w:rPr>
        <w:tab/>
      </w:r>
    </w:p>
    <w:p w:rsidR="00B378C2" w:rsidRPr="00AE4E56" w:rsidRDefault="00B378C2" w:rsidP="00E26EB3">
      <w:pPr>
        <w:pStyle w:val="ActivityRulesInsertTab"/>
        <w:spacing w:after="240"/>
        <w:rPr>
          <w:rFonts w:cs="Helvetica"/>
        </w:rPr>
      </w:pPr>
      <w:r w:rsidRPr="00AE4E56">
        <w:rPr>
          <w:rFonts w:cs="Helvetica"/>
        </w:rPr>
        <w:tab/>
      </w:r>
    </w:p>
    <w:p w:rsidR="00035F31" w:rsidRPr="00AE4E56" w:rsidRDefault="006D69DB" w:rsidP="00035F31">
      <w:pPr>
        <w:pStyle w:val="ActivityBottom"/>
        <w:rPr>
          <w:rFonts w:ascii="Helvetica" w:hAnsi="Helvetica" w:cs="Helvetica"/>
          <w:noProof w:val="0"/>
          <w:lang w:val="en-AU"/>
        </w:rPr>
      </w:pPr>
      <w:r w:rsidRPr="00AE4E56">
        <w:rPr>
          <w:rFonts w:ascii="Helvetica" w:hAnsi="Helvetica" w:cs="Helvetica"/>
          <w:noProof w:val="0"/>
          <w:lang w:val="en-AU"/>
        </w:rPr>
        <w:tab/>
      </w:r>
    </w:p>
    <w:p w:rsidR="006D69DB" w:rsidRPr="00AE4E56" w:rsidRDefault="006D69DB" w:rsidP="006D69DB">
      <w:pPr>
        <w:rPr>
          <w:rFonts w:ascii="Helvetica" w:hAnsi="Helvetica" w:cs="Helvetica"/>
          <w:lang w:eastAsia="en-US"/>
        </w:rPr>
      </w:pPr>
    </w:p>
    <w:p w:rsidR="00035F31" w:rsidRPr="00AE4E56" w:rsidRDefault="00035F31" w:rsidP="006D69DB">
      <w:pPr>
        <w:rPr>
          <w:rFonts w:ascii="Helvetica" w:hAnsi="Helvetica" w:cs="Helvetica"/>
          <w:lang w:eastAsia="en-US"/>
        </w:rPr>
        <w:sectPr w:rsidR="00035F31" w:rsidRPr="00AE4E56" w:rsidSect="004C47A7">
          <w:headerReference w:type="even" r:id="rId36"/>
          <w:headerReference w:type="default" r:id="rId37"/>
          <w:pgSz w:w="11906" w:h="16838"/>
          <w:pgMar w:top="1440" w:right="1440" w:bottom="1440" w:left="1440" w:header="708" w:footer="324" w:gutter="0"/>
          <w:cols w:space="708"/>
          <w:docGrid w:linePitch="360"/>
        </w:sectPr>
      </w:pPr>
    </w:p>
    <w:p w:rsidR="006D69DB" w:rsidRPr="00AE4E56" w:rsidRDefault="006D69DB" w:rsidP="006D69DB">
      <w:pPr>
        <w:pStyle w:val="Heading1"/>
        <w:rPr>
          <w:rFonts w:cs="Helvetica"/>
          <w:lang w:val="en-AU"/>
        </w:rPr>
      </w:pPr>
      <w:bookmarkStart w:id="16" w:name="_Toc376438311"/>
      <w:r w:rsidRPr="00AE4E56">
        <w:rPr>
          <w:rFonts w:cs="Helvetica"/>
          <w:lang w:val="en-AU"/>
        </w:rPr>
        <w:lastRenderedPageBreak/>
        <w:t>Answers to Written Questions</w:t>
      </w:r>
      <w:bookmarkEnd w:id="16"/>
    </w:p>
    <w:p w:rsidR="00B378C2" w:rsidRPr="00AE4E56" w:rsidRDefault="006E7F63"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2036727"/>
          <w:placeholder>
            <w:docPart w:val="52E6D29C672C4E5C98BCF0F61C7961F2"/>
          </w:placeholder>
        </w:sdtPr>
        <w:sdtEndPr/>
        <w:sdtContent>
          <w:r w:rsidR="00F038D0" w:rsidRPr="00AE4E56">
            <w:rPr>
              <w:rFonts w:cs="Helvetica"/>
            </w:rPr>
            <w:t>Apply standard safety procedures for handling foodstuff</w:t>
          </w:r>
        </w:sdtContent>
      </w:sdt>
      <w:r>
        <w:rPr>
          <w:rFonts w:cs="Helvetica"/>
        </w:rPr>
        <w:fldChar w:fldCharType="end"/>
      </w:r>
      <w:r w:rsidR="00B378C2" w:rsidRPr="00AE4E56">
        <w:rPr>
          <w:rFonts w:cs="Helvetica"/>
          <w:lang w:eastAsia="en-US"/>
        </w:rPr>
        <w:t xml:space="preserve"> –</w:t>
      </w:r>
      <w:r w:rsidR="00743DD4" w:rsidRPr="00AE4E56">
        <w:rPr>
          <w:rFonts w:cs="Helvetica"/>
          <w:lang w:eastAsia="en-US"/>
        </w:rPr>
        <w:t xml:space="preserve"> </w:t>
      </w:r>
      <w:r w:rsidR="00EE7388" w:rsidRPr="00AE4E56">
        <w:rPr>
          <w:rFonts w:cs="Helvetica"/>
        </w:rPr>
        <w:t>D1.HRS.CL1.02</w:t>
      </w:r>
    </w:p>
    <w:p w:rsidR="006D69DB" w:rsidRPr="00AE4E56" w:rsidRDefault="006D69DB" w:rsidP="006D69DB">
      <w:pPr>
        <w:pStyle w:val="BodyCopy"/>
        <w:spacing w:after="240"/>
        <w:rPr>
          <w:rFonts w:cs="Helvetica"/>
          <w:lang w:val="en-AU"/>
        </w:rPr>
      </w:pPr>
      <w:r w:rsidRPr="00AE4E56">
        <w:rPr>
          <w:rFonts w:cs="Helvetica"/>
          <w:lang w:val="en-AU"/>
        </w:rPr>
        <w:t>The following are model answers only – Trainers/Assessors must use discretion when determining whether or not an answer provided by a Student is acceptable or not.</w:t>
      </w:r>
    </w:p>
    <w:p w:rsidR="006D69DB" w:rsidRPr="00AE4E56" w:rsidRDefault="00DD4FE4" w:rsidP="000D7A1F">
      <w:pPr>
        <w:pStyle w:val="ActivityNumberedBold"/>
        <w:rPr>
          <w:rFonts w:cs="Helvetica"/>
          <w:lang w:val="en-AU"/>
        </w:rPr>
      </w:pPr>
      <w:r w:rsidRPr="00AE4E56">
        <w:rPr>
          <w:rFonts w:cs="Helvetica"/>
          <w:lang w:val="en-AU"/>
        </w:rPr>
        <w:t>Name three standard ways to identify key food safety hazards and risks in the workplace</w:t>
      </w:r>
    </w:p>
    <w:p w:rsidR="00DD4FE4" w:rsidRPr="00AE4E56" w:rsidRDefault="00E26EB3" w:rsidP="00E26EB3">
      <w:pPr>
        <w:pStyle w:val="ActivityBullet1"/>
      </w:pPr>
      <w:r w:rsidRPr="00AE4E56">
        <w:t>Personal observation</w:t>
      </w:r>
    </w:p>
    <w:p w:rsidR="00DD4FE4" w:rsidRPr="00AE4E56" w:rsidRDefault="00DD4FE4" w:rsidP="00E26EB3">
      <w:pPr>
        <w:pStyle w:val="ActivityBullet1"/>
      </w:pPr>
      <w:r w:rsidRPr="00AE4E56">
        <w:t>As a result of personal exper</w:t>
      </w:r>
      <w:r w:rsidR="00E26EB3" w:rsidRPr="00AE4E56">
        <w:t>ience with items and situations</w:t>
      </w:r>
    </w:p>
    <w:p w:rsidR="00DD4FE4" w:rsidRPr="00AE4E56" w:rsidRDefault="00DD4FE4" w:rsidP="00E26EB3">
      <w:pPr>
        <w:pStyle w:val="ActivityBullet1"/>
      </w:pPr>
      <w:r w:rsidRPr="00AE4E56">
        <w:t>Analysis of food safet</w:t>
      </w:r>
      <w:r w:rsidR="00E26EB3" w:rsidRPr="00AE4E56">
        <w:t>y records, documents and logs</w:t>
      </w:r>
    </w:p>
    <w:p w:rsidR="00DD4FE4" w:rsidRPr="00AE4E56" w:rsidRDefault="00DD4FE4" w:rsidP="00E26EB3">
      <w:pPr>
        <w:pStyle w:val="ActivityBullet1"/>
      </w:pPr>
      <w:r w:rsidRPr="00AE4E56">
        <w:t>Conducting regular and scheduled workplace inspections and checks.</w:t>
      </w:r>
    </w:p>
    <w:p w:rsidR="006D69DB" w:rsidRPr="00AE4E56" w:rsidRDefault="00DD4FE4" w:rsidP="000D7A1F">
      <w:pPr>
        <w:pStyle w:val="ActivityNumberedBold"/>
        <w:rPr>
          <w:rFonts w:cs="Helvetica"/>
          <w:lang w:val="en-AU"/>
        </w:rPr>
      </w:pPr>
      <w:r w:rsidRPr="00AE4E56">
        <w:rPr>
          <w:rFonts w:cs="Helvetica"/>
          <w:lang w:val="en-AU"/>
        </w:rPr>
        <w:t>What are the three classifications of contamination which present the potential for food hazards?</w:t>
      </w:r>
    </w:p>
    <w:p w:rsidR="00B378C2" w:rsidRPr="00AE4E56" w:rsidRDefault="00DD4FE4" w:rsidP="00E26EB3">
      <w:pPr>
        <w:pStyle w:val="ActivityBullet1"/>
      </w:pPr>
      <w:r w:rsidRPr="00AE4E56">
        <w:t>Microbiological contamination</w:t>
      </w:r>
    </w:p>
    <w:p w:rsidR="00DD4FE4" w:rsidRPr="00AE4E56" w:rsidRDefault="00DD4FE4" w:rsidP="00E26EB3">
      <w:pPr>
        <w:pStyle w:val="ActivityBullet1"/>
      </w:pPr>
      <w:r w:rsidRPr="00AE4E56">
        <w:t>Chemical contamination</w:t>
      </w:r>
    </w:p>
    <w:p w:rsidR="00DD4FE4" w:rsidRPr="00AE4E56" w:rsidRDefault="00DD4FE4" w:rsidP="00E26EB3">
      <w:pPr>
        <w:pStyle w:val="ActivityBullet1"/>
      </w:pPr>
      <w:r w:rsidRPr="00AE4E56">
        <w:t>Physical contamination</w:t>
      </w:r>
      <w:r w:rsidR="00E26EB3" w:rsidRPr="00AE4E56">
        <w:t>.</w:t>
      </w:r>
    </w:p>
    <w:p w:rsidR="006D69DB" w:rsidRPr="00AE4E56" w:rsidRDefault="00010146" w:rsidP="000D7A1F">
      <w:pPr>
        <w:pStyle w:val="ActivityNumberedBold"/>
        <w:rPr>
          <w:rFonts w:cs="Helvetica"/>
          <w:lang w:val="en-AU"/>
        </w:rPr>
      </w:pPr>
      <w:r w:rsidRPr="00AE4E56">
        <w:rPr>
          <w:rFonts w:cs="Helvetica"/>
          <w:lang w:val="en-AU"/>
        </w:rPr>
        <w:t>Give three examples of checking processes which may be implemented to check personal work area to identif</w:t>
      </w:r>
      <w:r w:rsidR="009C1E03" w:rsidRPr="00AE4E56">
        <w:rPr>
          <w:rFonts w:cs="Helvetica"/>
          <w:lang w:val="en-AU"/>
        </w:rPr>
        <w:t>y food safety hazards and risks</w:t>
      </w:r>
    </w:p>
    <w:p w:rsidR="00010146" w:rsidRPr="00AE4E56" w:rsidRDefault="00010146" w:rsidP="00E26EB3">
      <w:pPr>
        <w:pStyle w:val="ActivityBullet1"/>
      </w:pPr>
      <w:r w:rsidRPr="00AE4E56">
        <w:t>Inspecting the work area prior to commencing work</w:t>
      </w:r>
    </w:p>
    <w:p w:rsidR="00010146" w:rsidRPr="00AE4E56" w:rsidRDefault="00010146" w:rsidP="00E26EB3">
      <w:pPr>
        <w:pStyle w:val="ActivityBullet1"/>
      </w:pPr>
      <w:r w:rsidRPr="00AE4E56">
        <w:t>Following the requirements of any workplace-specific checklists which may be provided to guide</w:t>
      </w:r>
    </w:p>
    <w:p w:rsidR="00010146" w:rsidRPr="00AE4E56" w:rsidRDefault="00010146" w:rsidP="00E26EB3">
      <w:pPr>
        <w:pStyle w:val="ActivityBullet1"/>
      </w:pPr>
      <w:r w:rsidRPr="00AE4E56">
        <w:t xml:space="preserve">Monitoring work on an ongoing basis </w:t>
      </w:r>
    </w:p>
    <w:p w:rsidR="00010146" w:rsidRPr="00AE4E56" w:rsidRDefault="00010146" w:rsidP="00E26EB3">
      <w:pPr>
        <w:pStyle w:val="ActivityBullet1"/>
      </w:pPr>
      <w:r w:rsidRPr="00AE4E56">
        <w:t>Verifying safety of food to be used</w:t>
      </w:r>
    </w:p>
    <w:p w:rsidR="00010146" w:rsidRPr="00AE4E56" w:rsidRDefault="00010146" w:rsidP="00E26EB3">
      <w:pPr>
        <w:pStyle w:val="ActivityBullet1"/>
      </w:pPr>
      <w:r w:rsidRPr="00AE4E56">
        <w:t xml:space="preserve">Observing food handling practices of colleagues </w:t>
      </w:r>
    </w:p>
    <w:p w:rsidR="00010146" w:rsidRPr="00AE4E56" w:rsidRDefault="00010146" w:rsidP="00E26EB3">
      <w:pPr>
        <w:pStyle w:val="ActivityBullet1"/>
      </w:pPr>
      <w:r w:rsidRPr="00AE4E56">
        <w:t>Testing equipment.</w:t>
      </w:r>
    </w:p>
    <w:p w:rsidR="00010146" w:rsidRPr="00AE4E56" w:rsidRDefault="00010146" w:rsidP="00E26EB3">
      <w:pPr>
        <w:pStyle w:val="BodyCopy"/>
        <w:rPr>
          <w:rFonts w:eastAsia="Calibri"/>
          <w:szCs w:val="16"/>
          <w:lang w:val="en-AU"/>
        </w:rPr>
      </w:pPr>
      <w:r w:rsidRPr="00AE4E56">
        <w:rPr>
          <w:lang w:val="en-AU"/>
        </w:rPr>
        <w:br w:type="page"/>
      </w:r>
    </w:p>
    <w:p w:rsidR="006D69DB" w:rsidRPr="00AE4E56" w:rsidRDefault="00010146" w:rsidP="000D7A1F">
      <w:pPr>
        <w:pStyle w:val="ActivityNumberedBold"/>
        <w:rPr>
          <w:rFonts w:cs="Helvetica"/>
          <w:lang w:val="en-AU"/>
        </w:rPr>
      </w:pPr>
      <w:r w:rsidRPr="00AE4E56">
        <w:rPr>
          <w:rFonts w:cs="Helvetica"/>
          <w:lang w:val="en-AU"/>
        </w:rPr>
        <w:lastRenderedPageBreak/>
        <w:t>Describe five required personal hygiene practices for food handlers</w:t>
      </w:r>
    </w:p>
    <w:p w:rsidR="00010146" w:rsidRPr="00AE4E56" w:rsidRDefault="00010146" w:rsidP="00E26EB3">
      <w:pPr>
        <w:pStyle w:val="ActivityBullet1"/>
      </w:pPr>
      <w:r w:rsidRPr="00AE4E56">
        <w:t>Avoid to</w:t>
      </w:r>
      <w:r w:rsidR="00E26EB3" w:rsidRPr="00AE4E56">
        <w:t>uching food with the bare hands</w:t>
      </w:r>
    </w:p>
    <w:p w:rsidR="00010146" w:rsidRPr="00AE4E56" w:rsidRDefault="00010146" w:rsidP="00E26EB3">
      <w:pPr>
        <w:pStyle w:val="ActivityBullet1"/>
      </w:pPr>
      <w:r w:rsidRPr="00AE4E56">
        <w:t>Avoid touching fo</w:t>
      </w:r>
      <w:r w:rsidR="00E26EB3" w:rsidRPr="00AE4E56">
        <w:t>od surfaces with the bare hands</w:t>
      </w:r>
    </w:p>
    <w:p w:rsidR="00010146" w:rsidRPr="00AE4E56" w:rsidRDefault="00010146" w:rsidP="00E26EB3">
      <w:pPr>
        <w:pStyle w:val="ActivityBullet1"/>
      </w:pPr>
      <w:r w:rsidRPr="00AE4E56">
        <w:t>No jewellery</w:t>
      </w:r>
      <w:r w:rsidR="00E26EB3" w:rsidRPr="00AE4E56">
        <w:t xml:space="preserve"> to be worn on hands and wrists</w:t>
      </w:r>
    </w:p>
    <w:p w:rsidR="00010146" w:rsidRPr="00AE4E56" w:rsidRDefault="00010146" w:rsidP="00E26EB3">
      <w:pPr>
        <w:pStyle w:val="ActivityBullet1"/>
      </w:pPr>
      <w:r w:rsidRPr="00AE4E56">
        <w:t>Facial hair m</w:t>
      </w:r>
      <w:r w:rsidR="00E26EB3" w:rsidRPr="00AE4E56">
        <w:t>ust be kept neat and controlled</w:t>
      </w:r>
    </w:p>
    <w:p w:rsidR="00010146" w:rsidRPr="00AE4E56" w:rsidRDefault="00E26EB3" w:rsidP="00E26EB3">
      <w:pPr>
        <w:pStyle w:val="ActivityBullet1"/>
      </w:pPr>
      <w:r w:rsidRPr="00AE4E56">
        <w:t>Long hair must be tied back</w:t>
      </w:r>
    </w:p>
    <w:p w:rsidR="00010146" w:rsidRPr="00AE4E56" w:rsidRDefault="00010146" w:rsidP="00E26EB3">
      <w:pPr>
        <w:pStyle w:val="ActivityBullet1"/>
      </w:pPr>
      <w:r w:rsidRPr="00AE4E56">
        <w:t>Beard snood to be worn</w:t>
      </w:r>
    </w:p>
    <w:p w:rsidR="00010146" w:rsidRPr="00AE4E56" w:rsidRDefault="00010146" w:rsidP="00E26EB3">
      <w:pPr>
        <w:pStyle w:val="ActivityBullet1"/>
      </w:pPr>
      <w:r w:rsidRPr="00AE4E56">
        <w:t>Fingernails must be shor</w:t>
      </w:r>
      <w:r w:rsidR="00E26EB3" w:rsidRPr="00AE4E56">
        <w:t>t, clean and free of polish</w:t>
      </w:r>
    </w:p>
    <w:p w:rsidR="00010146" w:rsidRPr="00AE4E56" w:rsidRDefault="00010146" w:rsidP="00E26EB3">
      <w:pPr>
        <w:pStyle w:val="ActivityBullet1"/>
      </w:pPr>
      <w:r w:rsidRPr="00AE4E56">
        <w:t>Fingernail decorations and artificial nails are prohibited</w:t>
      </w:r>
    </w:p>
    <w:p w:rsidR="00010146" w:rsidRPr="00AE4E56" w:rsidRDefault="00E26EB3" w:rsidP="00E26EB3">
      <w:pPr>
        <w:pStyle w:val="ActivityBullet1"/>
      </w:pPr>
      <w:r w:rsidRPr="00AE4E56">
        <w:t>Clothing must be clean</w:t>
      </w:r>
    </w:p>
    <w:p w:rsidR="00010146" w:rsidRPr="00AE4E56" w:rsidRDefault="00010146" w:rsidP="00E26EB3">
      <w:pPr>
        <w:pStyle w:val="ActivityBullet1"/>
      </w:pPr>
      <w:r w:rsidRPr="00AE4E56">
        <w:t>It is not permitted to wear ‘food han</w:t>
      </w:r>
      <w:r w:rsidR="00E26EB3" w:rsidRPr="00AE4E56">
        <w:t>dling’ clothes to and from work</w:t>
      </w:r>
    </w:p>
    <w:p w:rsidR="00010146" w:rsidRPr="00AE4E56" w:rsidRDefault="00010146" w:rsidP="00E26EB3">
      <w:pPr>
        <w:pStyle w:val="ActivityBullet1"/>
      </w:pPr>
      <w:r w:rsidRPr="00AE4E56">
        <w:t>Refraining from smoking or c</w:t>
      </w:r>
      <w:r w:rsidR="00E26EB3" w:rsidRPr="00AE4E56">
        <w:t>hewing tobacco in any food area</w:t>
      </w:r>
    </w:p>
    <w:p w:rsidR="00010146" w:rsidRPr="00AE4E56" w:rsidRDefault="00010146" w:rsidP="00E26EB3">
      <w:pPr>
        <w:pStyle w:val="ActivityBullet1"/>
      </w:pPr>
      <w:r w:rsidRPr="00AE4E56">
        <w:t>Staying away from work when</w:t>
      </w:r>
      <w:r w:rsidR="00E26EB3" w:rsidRPr="00AE4E56">
        <w:t xml:space="preserve"> suffering cold or flu symptoms</w:t>
      </w:r>
    </w:p>
    <w:p w:rsidR="00010146" w:rsidRPr="00AE4E56" w:rsidRDefault="00010146" w:rsidP="00E26EB3">
      <w:pPr>
        <w:pStyle w:val="ActivityBullet1"/>
      </w:pPr>
      <w:r w:rsidRPr="00AE4E56">
        <w:t>Food handlers with any communicable disease must not deal with food until they receive a certificate from a doctor stating as a food handler they are cleared to work with food</w:t>
      </w:r>
    </w:p>
    <w:p w:rsidR="00010146" w:rsidRPr="00AE4E56" w:rsidRDefault="00010146" w:rsidP="00E26EB3">
      <w:pPr>
        <w:pStyle w:val="ActivityBullet1"/>
      </w:pPr>
      <w:r w:rsidRPr="00AE4E56">
        <w:t>Refraining from spitting in any food area</w:t>
      </w:r>
    </w:p>
    <w:p w:rsidR="00010146" w:rsidRPr="00AE4E56" w:rsidRDefault="00010146" w:rsidP="00E26EB3">
      <w:pPr>
        <w:pStyle w:val="ActivityBullet1"/>
      </w:pPr>
      <w:r w:rsidRPr="00AE4E56">
        <w:t>Avoiding tasting of food with a spoon and then returning the utensil to the food</w:t>
      </w:r>
    </w:p>
    <w:p w:rsidR="00010146" w:rsidRPr="00AE4E56" w:rsidRDefault="00010146" w:rsidP="00E26EB3">
      <w:pPr>
        <w:pStyle w:val="ActivityBullet1"/>
      </w:pPr>
      <w:r w:rsidRPr="00AE4E56">
        <w:t xml:space="preserve">Wearing a sweat band </w:t>
      </w:r>
    </w:p>
    <w:p w:rsidR="00010146" w:rsidRPr="00AE4E56" w:rsidRDefault="00010146" w:rsidP="00E26EB3">
      <w:pPr>
        <w:pStyle w:val="ActivityBullet1"/>
      </w:pPr>
      <w:r w:rsidRPr="00AE4E56">
        <w:t xml:space="preserve">Covering all cuts and sores with approved waterproof dressings and bandages </w:t>
      </w:r>
    </w:p>
    <w:p w:rsidR="00010146" w:rsidRPr="00AE4E56" w:rsidRDefault="00010146" w:rsidP="00E26EB3">
      <w:pPr>
        <w:pStyle w:val="ActivityBullet1"/>
      </w:pPr>
      <w:r w:rsidRPr="00AE4E56">
        <w:t xml:space="preserve">Not blowing with the breath into a bag to be used to wrap food </w:t>
      </w:r>
    </w:p>
    <w:p w:rsidR="00010146" w:rsidRPr="00AE4E56" w:rsidRDefault="00010146" w:rsidP="00E26EB3">
      <w:pPr>
        <w:pStyle w:val="ActivityBullet1"/>
      </w:pPr>
      <w:r w:rsidRPr="00AE4E56">
        <w:t>Not wetting fingers to assist with separating sheets of wrapping paper when packaging take away foods</w:t>
      </w:r>
    </w:p>
    <w:p w:rsidR="00010146" w:rsidRPr="00AE4E56" w:rsidRDefault="00E26EB3" w:rsidP="00E26EB3">
      <w:pPr>
        <w:pStyle w:val="ActivityBullet1"/>
      </w:pPr>
      <w:r w:rsidRPr="00AE4E56">
        <w:t>Not touching any</w:t>
      </w:r>
      <w:r w:rsidR="00010146" w:rsidRPr="00AE4E56">
        <w:t xml:space="preserve">body opening </w:t>
      </w:r>
    </w:p>
    <w:p w:rsidR="00010146" w:rsidRPr="00AE4E56" w:rsidRDefault="00010146" w:rsidP="00E26EB3">
      <w:pPr>
        <w:pStyle w:val="ActivityBullet1"/>
      </w:pPr>
      <w:r w:rsidRPr="00AE4E56">
        <w:t>Hands must be washed properly.</w:t>
      </w:r>
    </w:p>
    <w:p w:rsidR="00010146" w:rsidRPr="00AE4E56" w:rsidRDefault="00010146" w:rsidP="00E26EB3">
      <w:pPr>
        <w:pStyle w:val="BodyCopy"/>
        <w:rPr>
          <w:rFonts w:eastAsia="Calibri"/>
          <w:szCs w:val="16"/>
          <w:lang w:val="en-AU"/>
        </w:rPr>
      </w:pPr>
      <w:r w:rsidRPr="00AE4E56">
        <w:rPr>
          <w:lang w:val="en-AU"/>
        </w:rPr>
        <w:br w:type="page"/>
      </w:r>
    </w:p>
    <w:p w:rsidR="006D69DB" w:rsidRPr="00AE4E56" w:rsidRDefault="00010146" w:rsidP="000D7A1F">
      <w:pPr>
        <w:pStyle w:val="ActivityNumberedBold"/>
        <w:rPr>
          <w:rFonts w:cs="Helvetica"/>
          <w:lang w:val="en-AU"/>
        </w:rPr>
      </w:pPr>
      <w:r w:rsidRPr="00AE4E56">
        <w:rPr>
          <w:rFonts w:cs="Helvetica"/>
          <w:lang w:val="en-AU"/>
        </w:rPr>
        <w:lastRenderedPageBreak/>
        <w:t>List six occasions when food handlers must wash their hands</w:t>
      </w:r>
    </w:p>
    <w:p w:rsidR="00010146" w:rsidRPr="00AE4E56" w:rsidRDefault="00010146" w:rsidP="00E26EB3">
      <w:pPr>
        <w:pStyle w:val="ActivityBullet1"/>
      </w:pPr>
      <w:r w:rsidRPr="00AE4E56">
        <w:t>Any time the hands are likely to be a source of contamination:</w:t>
      </w:r>
    </w:p>
    <w:p w:rsidR="00010146" w:rsidRPr="00AE4E56" w:rsidRDefault="00010146" w:rsidP="00E26EB3">
      <w:pPr>
        <w:pStyle w:val="ActivityBullet2"/>
        <w:rPr>
          <w:lang w:val="en-AU"/>
        </w:rPr>
      </w:pPr>
      <w:r w:rsidRPr="00AE4E56">
        <w:rPr>
          <w:lang w:val="en-AU"/>
        </w:rPr>
        <w:t>After handling rubbish/garbage and before handling food or food contact surfaces</w:t>
      </w:r>
    </w:p>
    <w:p w:rsidR="00010146" w:rsidRPr="00AE4E56" w:rsidRDefault="00010146" w:rsidP="00E26EB3">
      <w:pPr>
        <w:pStyle w:val="ActivityBullet2"/>
        <w:rPr>
          <w:lang w:val="en-AU"/>
        </w:rPr>
      </w:pPr>
      <w:r w:rsidRPr="00AE4E56">
        <w:rPr>
          <w:lang w:val="en-AU"/>
        </w:rPr>
        <w:t>After undertaking cleaning duties and before handling food or food contact surfaces</w:t>
      </w:r>
    </w:p>
    <w:p w:rsidR="00010146" w:rsidRPr="00AE4E56" w:rsidRDefault="00010146" w:rsidP="00E26EB3">
      <w:pPr>
        <w:pStyle w:val="ActivityBullet2"/>
        <w:rPr>
          <w:lang w:val="en-AU"/>
        </w:rPr>
      </w:pPr>
      <w:r w:rsidRPr="00AE4E56">
        <w:rPr>
          <w:lang w:val="en-AU"/>
        </w:rPr>
        <w:t>After handling animals and before handling food or food contact surfaces</w:t>
      </w:r>
    </w:p>
    <w:p w:rsidR="00010146" w:rsidRPr="00AE4E56" w:rsidRDefault="00010146" w:rsidP="00E26EB3">
      <w:pPr>
        <w:pStyle w:val="ActivityBullet2"/>
        <w:rPr>
          <w:lang w:val="en-AU"/>
        </w:rPr>
      </w:pPr>
      <w:r w:rsidRPr="00AE4E56">
        <w:rPr>
          <w:lang w:val="en-AU"/>
        </w:rPr>
        <w:t>After changing a baby’s nappy and before handling food or food contact surfaces</w:t>
      </w:r>
    </w:p>
    <w:p w:rsidR="00010146" w:rsidRPr="00AE4E56" w:rsidRDefault="00010146" w:rsidP="00E26EB3">
      <w:pPr>
        <w:pStyle w:val="ActivityBullet2"/>
        <w:rPr>
          <w:lang w:val="en-AU"/>
        </w:rPr>
      </w:pPr>
      <w:r w:rsidRPr="00AE4E56">
        <w:rPr>
          <w:lang w:val="en-AU"/>
        </w:rPr>
        <w:t>After accepting a delivery of food into the premises and before handling food or food contact surfaces</w:t>
      </w:r>
    </w:p>
    <w:p w:rsidR="00010146" w:rsidRPr="00AE4E56" w:rsidRDefault="00010146" w:rsidP="00E26EB3">
      <w:pPr>
        <w:pStyle w:val="ActivityBullet2"/>
        <w:rPr>
          <w:lang w:val="en-AU"/>
        </w:rPr>
      </w:pPr>
      <w:r w:rsidRPr="00AE4E56">
        <w:rPr>
          <w:lang w:val="en-AU"/>
        </w:rPr>
        <w:t>After handling money and before handling food or food contact surfaces</w:t>
      </w:r>
    </w:p>
    <w:p w:rsidR="00010146" w:rsidRPr="00AE4E56" w:rsidRDefault="00010146" w:rsidP="00E26EB3">
      <w:pPr>
        <w:pStyle w:val="ActivityBullet2"/>
        <w:rPr>
          <w:lang w:val="en-AU"/>
        </w:rPr>
      </w:pPr>
      <w:r w:rsidRPr="00AE4E56">
        <w:rPr>
          <w:lang w:val="en-AU"/>
        </w:rPr>
        <w:t>In between handling raw food (meat, fish or chicken) and handling other foods such as cooked and/or ready-to-eat food</w:t>
      </w:r>
    </w:p>
    <w:p w:rsidR="00010146" w:rsidRPr="00AE4E56" w:rsidRDefault="00010146" w:rsidP="00E26EB3">
      <w:pPr>
        <w:pStyle w:val="ActivityBullet1"/>
      </w:pPr>
      <w:r w:rsidRPr="00AE4E56">
        <w:t xml:space="preserve">Before they start their food handling duties </w:t>
      </w:r>
    </w:p>
    <w:p w:rsidR="00010146" w:rsidRPr="00AE4E56" w:rsidRDefault="00010146" w:rsidP="00E26EB3">
      <w:pPr>
        <w:pStyle w:val="ActivityBullet1"/>
      </w:pPr>
      <w:r w:rsidRPr="00AE4E56">
        <w:t>Immediately after engaging in nominated activities:</w:t>
      </w:r>
    </w:p>
    <w:p w:rsidR="00010146" w:rsidRPr="00AE4E56" w:rsidRDefault="00010146" w:rsidP="00E26EB3">
      <w:pPr>
        <w:pStyle w:val="ActivityBullet2"/>
        <w:rPr>
          <w:lang w:val="en-AU"/>
        </w:rPr>
      </w:pPr>
      <w:r w:rsidRPr="00AE4E56">
        <w:rPr>
          <w:lang w:val="en-AU"/>
        </w:rPr>
        <w:t>Smoking – including using tobacco products</w:t>
      </w:r>
    </w:p>
    <w:p w:rsidR="00010146" w:rsidRPr="00AE4E56" w:rsidRDefault="00010146" w:rsidP="00E26EB3">
      <w:pPr>
        <w:pStyle w:val="ActivityBullet2"/>
        <w:rPr>
          <w:lang w:val="en-AU"/>
        </w:rPr>
      </w:pPr>
      <w:r w:rsidRPr="00AE4E56">
        <w:rPr>
          <w:lang w:val="en-AU"/>
        </w:rPr>
        <w:t>Coughing or sneezing</w:t>
      </w:r>
    </w:p>
    <w:p w:rsidR="00010146" w:rsidRPr="00AE4E56" w:rsidRDefault="00010146" w:rsidP="00E26EB3">
      <w:pPr>
        <w:pStyle w:val="ActivityBullet2"/>
        <w:rPr>
          <w:lang w:val="en-AU"/>
        </w:rPr>
      </w:pPr>
      <w:r w:rsidRPr="00AE4E56">
        <w:rPr>
          <w:lang w:val="en-AU"/>
        </w:rPr>
        <w:t>Using a handkerchief or nasal tissue – which includes blowing the nose</w:t>
      </w:r>
    </w:p>
    <w:p w:rsidR="00010146" w:rsidRPr="00AE4E56" w:rsidRDefault="00010146" w:rsidP="00E26EB3">
      <w:pPr>
        <w:pStyle w:val="ActivityBullet2"/>
        <w:rPr>
          <w:lang w:val="en-AU"/>
        </w:rPr>
      </w:pPr>
      <w:r w:rsidRPr="00AE4E56">
        <w:rPr>
          <w:lang w:val="en-AU"/>
        </w:rPr>
        <w:t>Eating or drinking</w:t>
      </w:r>
    </w:p>
    <w:p w:rsidR="00010146" w:rsidRPr="00AE4E56" w:rsidRDefault="00010146" w:rsidP="00E26EB3">
      <w:pPr>
        <w:pStyle w:val="ActivityBullet2"/>
        <w:rPr>
          <w:lang w:val="en-AU"/>
        </w:rPr>
      </w:pPr>
      <w:r w:rsidRPr="00AE4E56">
        <w:rPr>
          <w:lang w:val="en-AU"/>
        </w:rPr>
        <w:t xml:space="preserve">Touching hair, scalp, mouth, nose, ears, </w:t>
      </w:r>
      <w:r w:rsidR="00E26EB3" w:rsidRPr="00AE4E56">
        <w:rPr>
          <w:lang w:val="en-AU"/>
        </w:rPr>
        <w:t>anybody opening or any wound</w:t>
      </w:r>
    </w:p>
    <w:p w:rsidR="00010146" w:rsidRPr="00AE4E56" w:rsidRDefault="00010146" w:rsidP="00E26EB3">
      <w:pPr>
        <w:pStyle w:val="ActivityBullet1"/>
      </w:pPr>
      <w:r w:rsidRPr="00AE4E56">
        <w:t>After an</w:t>
      </w:r>
      <w:r w:rsidR="00E26EB3" w:rsidRPr="00AE4E56">
        <w:t>y absence from the work station</w:t>
      </w:r>
    </w:p>
    <w:p w:rsidR="00B378C2" w:rsidRPr="00AE4E56" w:rsidRDefault="00010146" w:rsidP="00E26EB3">
      <w:pPr>
        <w:pStyle w:val="ActivityBullet1"/>
      </w:pPr>
      <w:r w:rsidRPr="00AE4E56">
        <w:t>Immediately after using the toilet and before handling food or food contact surfaces</w:t>
      </w:r>
      <w:r w:rsidR="0055382F" w:rsidRPr="00AE4E56">
        <w:t>.</w:t>
      </w:r>
    </w:p>
    <w:p w:rsidR="006D69DB" w:rsidRPr="00AE4E56" w:rsidRDefault="0055382F" w:rsidP="000D7A1F">
      <w:pPr>
        <w:pStyle w:val="ActivityNumberedBold"/>
        <w:rPr>
          <w:rFonts w:cs="Helvetica"/>
          <w:lang w:val="en-AU"/>
        </w:rPr>
      </w:pPr>
      <w:r w:rsidRPr="00AE4E56">
        <w:rPr>
          <w:rFonts w:cs="Helvetica"/>
          <w:lang w:val="en-AU"/>
        </w:rPr>
        <w:t xml:space="preserve">Describe how food handlers </w:t>
      </w:r>
      <w:r w:rsidR="009C1E03" w:rsidRPr="00AE4E56">
        <w:rPr>
          <w:rFonts w:cs="Helvetica"/>
          <w:lang w:val="en-AU"/>
        </w:rPr>
        <w:t>should wash and dry their hands</w:t>
      </w:r>
    </w:p>
    <w:p w:rsidR="0055382F" w:rsidRPr="00AE4E56" w:rsidRDefault="0055382F" w:rsidP="00E26EB3">
      <w:pPr>
        <w:pStyle w:val="ActivityBullet1"/>
      </w:pPr>
      <w:r w:rsidRPr="00AE4E56">
        <w:t>Rinse off visible and easy to remove dirt</w:t>
      </w:r>
    </w:p>
    <w:p w:rsidR="0055382F" w:rsidRPr="00AE4E56" w:rsidRDefault="0055382F" w:rsidP="00E26EB3">
      <w:pPr>
        <w:pStyle w:val="ActivityBullet1"/>
      </w:pPr>
      <w:r w:rsidRPr="00AE4E56">
        <w:t>Apply soap/detergent</w:t>
      </w:r>
    </w:p>
    <w:p w:rsidR="0055382F" w:rsidRPr="00AE4E56" w:rsidRDefault="0055382F" w:rsidP="00E26EB3">
      <w:pPr>
        <w:pStyle w:val="ActivityBullet1"/>
      </w:pPr>
      <w:r w:rsidRPr="00AE4E56">
        <w:t>Wash hands for at least 20 seconds:</w:t>
      </w:r>
    </w:p>
    <w:p w:rsidR="0055382F" w:rsidRPr="00AE4E56" w:rsidRDefault="0055382F" w:rsidP="00E26EB3">
      <w:pPr>
        <w:pStyle w:val="ActivityBullet2"/>
        <w:rPr>
          <w:lang w:val="en-AU"/>
        </w:rPr>
      </w:pPr>
      <w:r w:rsidRPr="00AE4E56">
        <w:rPr>
          <w:lang w:val="en-AU"/>
        </w:rPr>
        <w:t>Thoroughly and vigorously massage the soap into the folds and creases of the hands and wrists</w:t>
      </w:r>
    </w:p>
    <w:p w:rsidR="0055382F" w:rsidRPr="00AE4E56" w:rsidRDefault="0055382F" w:rsidP="00E26EB3">
      <w:pPr>
        <w:pStyle w:val="ActivityBullet2"/>
        <w:rPr>
          <w:lang w:val="en-AU"/>
        </w:rPr>
      </w:pPr>
      <w:r w:rsidRPr="00AE4E56">
        <w:rPr>
          <w:lang w:val="en-AU"/>
        </w:rPr>
        <w:t>Clean under the fingernails</w:t>
      </w:r>
    </w:p>
    <w:p w:rsidR="0055382F" w:rsidRPr="00AE4E56" w:rsidRDefault="0055382F" w:rsidP="00E26EB3">
      <w:pPr>
        <w:pStyle w:val="ActivityBullet1"/>
      </w:pPr>
      <w:r w:rsidRPr="00AE4E56">
        <w:t>Rinse soap from hands</w:t>
      </w:r>
    </w:p>
    <w:p w:rsidR="0055382F" w:rsidRPr="00AE4E56" w:rsidRDefault="0055382F" w:rsidP="00E26EB3">
      <w:pPr>
        <w:pStyle w:val="ActivityBullet1"/>
      </w:pPr>
      <w:r w:rsidRPr="00AE4E56">
        <w:t>Thoroughly dry hands – the preferred method of drying hands is to:</w:t>
      </w:r>
    </w:p>
    <w:p w:rsidR="0055382F" w:rsidRPr="00AE4E56" w:rsidRDefault="0055382F" w:rsidP="00E26EB3">
      <w:pPr>
        <w:pStyle w:val="ActivityBullet2"/>
        <w:rPr>
          <w:lang w:val="en-AU"/>
        </w:rPr>
      </w:pPr>
      <w:r w:rsidRPr="00AE4E56">
        <w:rPr>
          <w:lang w:val="en-AU"/>
        </w:rPr>
        <w:t>Shake off excess water, Dry with paper towel</w:t>
      </w:r>
    </w:p>
    <w:p w:rsidR="0055382F" w:rsidRPr="00AE4E56" w:rsidRDefault="0055382F" w:rsidP="00E26EB3">
      <w:pPr>
        <w:pStyle w:val="ActivityBullet2"/>
        <w:rPr>
          <w:lang w:val="en-AU"/>
        </w:rPr>
      </w:pPr>
      <w:r w:rsidRPr="00AE4E56">
        <w:rPr>
          <w:lang w:val="en-AU"/>
        </w:rPr>
        <w:t>Finish with hot air dryer.</w:t>
      </w:r>
    </w:p>
    <w:p w:rsidR="00E26EB3" w:rsidRPr="00AE4E56" w:rsidRDefault="00E26EB3" w:rsidP="00E26EB3">
      <w:pPr>
        <w:pStyle w:val="BodyCopy"/>
        <w:rPr>
          <w:rFonts w:eastAsia="Calibri"/>
          <w:szCs w:val="16"/>
          <w:lang w:val="en-AU"/>
        </w:rPr>
      </w:pPr>
      <w:r w:rsidRPr="00AE4E56">
        <w:rPr>
          <w:lang w:val="en-AU"/>
        </w:rPr>
        <w:br w:type="page"/>
      </w:r>
    </w:p>
    <w:p w:rsidR="006D69DB" w:rsidRPr="00AE4E56" w:rsidRDefault="0055382F" w:rsidP="000D7A1F">
      <w:pPr>
        <w:pStyle w:val="ActivityNumberedBold"/>
        <w:rPr>
          <w:rFonts w:cs="Helvetica"/>
          <w:lang w:val="en-AU"/>
        </w:rPr>
      </w:pPr>
      <w:r w:rsidRPr="00AE4E56">
        <w:rPr>
          <w:rFonts w:cs="Helvetica"/>
          <w:lang w:val="en-AU"/>
        </w:rPr>
        <w:lastRenderedPageBreak/>
        <w:t>Describe five requirements to ensure you are wearing cloth</w:t>
      </w:r>
      <w:r w:rsidR="009C1E03" w:rsidRPr="00AE4E56">
        <w:rPr>
          <w:rFonts w:cs="Helvetica"/>
          <w:lang w:val="en-AU"/>
        </w:rPr>
        <w:t>ing to meet work area standards</w:t>
      </w:r>
    </w:p>
    <w:p w:rsidR="0055382F" w:rsidRPr="00AE4E56" w:rsidRDefault="0055382F" w:rsidP="00E26EB3">
      <w:pPr>
        <w:pStyle w:val="ActivityBullet1"/>
      </w:pPr>
      <w:r w:rsidRPr="00AE4E56">
        <w:t>Protective clothing and equipment worn/used by food handlers must be clean</w:t>
      </w:r>
    </w:p>
    <w:p w:rsidR="0055382F" w:rsidRPr="00AE4E56" w:rsidRDefault="0055382F" w:rsidP="00E26EB3">
      <w:pPr>
        <w:pStyle w:val="ActivityBullet1"/>
      </w:pPr>
      <w:r w:rsidRPr="00AE4E56">
        <w:t xml:space="preserve">Food handlers are legally obliged to ensure their clothing does not contaminate food or food-related equipment, utensils or surfaces </w:t>
      </w:r>
    </w:p>
    <w:p w:rsidR="0055382F" w:rsidRPr="00AE4E56" w:rsidRDefault="0055382F" w:rsidP="00E26EB3">
      <w:pPr>
        <w:pStyle w:val="ActivityBullet1"/>
      </w:pPr>
      <w:r w:rsidRPr="00AE4E56">
        <w:t xml:space="preserve">Clothing that becomes dirty and a risk to food must be changed </w:t>
      </w:r>
    </w:p>
    <w:p w:rsidR="0055382F" w:rsidRPr="00AE4E56" w:rsidRDefault="0055382F" w:rsidP="00E26EB3">
      <w:pPr>
        <w:pStyle w:val="ActivityBullet1"/>
      </w:pPr>
      <w:r w:rsidRPr="00AE4E56">
        <w:t>Outer clothing needs to be changed when it has become soiled as a result of handling exposed (that is, not packaged) high risk raw food and there is then a need to handle exposed ready-to-eat food</w:t>
      </w:r>
    </w:p>
    <w:p w:rsidR="00B378C2" w:rsidRPr="00AE4E56" w:rsidRDefault="0055382F" w:rsidP="00E26EB3">
      <w:pPr>
        <w:pStyle w:val="ActivityBullet1"/>
      </w:pPr>
      <w:r w:rsidRPr="00AE4E56">
        <w:t>Protective clothing such as aprons, overalls, hats, gloves and other outer protective clothing/equipment should be rem</w:t>
      </w:r>
      <w:r w:rsidR="00E26EB3" w:rsidRPr="00AE4E56">
        <w:t>oved before visiting the toilet</w:t>
      </w:r>
    </w:p>
    <w:p w:rsidR="0055382F" w:rsidRPr="00AE4E56" w:rsidRDefault="00E26EB3" w:rsidP="00E26EB3">
      <w:pPr>
        <w:pStyle w:val="ActivityBullet1"/>
      </w:pPr>
      <w:r w:rsidRPr="00AE4E56">
        <w:t>Avoid loose-fitting clothes</w:t>
      </w:r>
    </w:p>
    <w:p w:rsidR="0055382F" w:rsidRPr="00AE4E56" w:rsidRDefault="0055382F" w:rsidP="00E26EB3">
      <w:pPr>
        <w:pStyle w:val="ActivityBullet1"/>
      </w:pPr>
      <w:r w:rsidRPr="00AE4E56">
        <w:t>Wear clean clothes to work daily</w:t>
      </w:r>
    </w:p>
    <w:p w:rsidR="0055382F" w:rsidRPr="00AE4E56" w:rsidRDefault="0055382F" w:rsidP="00E26EB3">
      <w:pPr>
        <w:pStyle w:val="ActivityBullet1"/>
      </w:pPr>
      <w:r w:rsidRPr="00AE4E56">
        <w:t>Have a change of clothes available at work</w:t>
      </w:r>
    </w:p>
    <w:p w:rsidR="0055382F" w:rsidRPr="00AE4E56" w:rsidRDefault="0055382F" w:rsidP="00E26EB3">
      <w:pPr>
        <w:pStyle w:val="ActivityBullet1"/>
      </w:pPr>
      <w:r w:rsidRPr="00AE4E56">
        <w:t>Do not wear food handling clothes to and from work</w:t>
      </w:r>
    </w:p>
    <w:p w:rsidR="0055382F" w:rsidRPr="00AE4E56" w:rsidRDefault="0055382F" w:rsidP="00E26EB3">
      <w:pPr>
        <w:pStyle w:val="ActivityBullet1"/>
      </w:pPr>
      <w:r w:rsidRPr="00AE4E56">
        <w:t>Wear pro</w:t>
      </w:r>
      <w:r w:rsidR="00E26EB3" w:rsidRPr="00AE4E56">
        <w:t>tective clothing such as aprons</w:t>
      </w:r>
    </w:p>
    <w:p w:rsidR="0055382F" w:rsidRPr="00AE4E56" w:rsidRDefault="0055382F" w:rsidP="00E26EB3">
      <w:pPr>
        <w:pStyle w:val="ActivityBullet1"/>
      </w:pPr>
      <w:r w:rsidRPr="00AE4E56">
        <w:t>Ensure buttons o</w:t>
      </w:r>
      <w:r w:rsidR="00E26EB3" w:rsidRPr="00AE4E56">
        <w:t>n food handling clothes are not</w:t>
      </w:r>
    </w:p>
    <w:p w:rsidR="0055382F" w:rsidRPr="00AE4E56" w:rsidRDefault="0055382F" w:rsidP="00E26EB3">
      <w:pPr>
        <w:pStyle w:val="ActivityBullet1"/>
      </w:pPr>
      <w:r w:rsidRPr="00AE4E56">
        <w:t>Avoid adding brooches, name tags, clips, pins to clothes – unless they are securely fastened and unable to fall off</w:t>
      </w:r>
      <w:r w:rsidR="00E26EB3" w:rsidRPr="00AE4E56">
        <w:t>.</w:t>
      </w:r>
    </w:p>
    <w:p w:rsidR="006D69DB" w:rsidRPr="00AE4E56" w:rsidRDefault="0055382F" w:rsidP="000D7A1F">
      <w:pPr>
        <w:pStyle w:val="ActivityNumberedBold"/>
        <w:rPr>
          <w:rFonts w:cs="Helvetica"/>
          <w:lang w:val="en-AU"/>
        </w:rPr>
      </w:pPr>
      <w:r w:rsidRPr="00AE4E56">
        <w:rPr>
          <w:rFonts w:cs="Helvetica"/>
          <w:lang w:val="en-AU"/>
        </w:rPr>
        <w:t>Give an example of ‘direct contamination’ of food/food surfaces and an example of ‘indirect contamination’ of food/food surfaces</w:t>
      </w:r>
    </w:p>
    <w:p w:rsidR="0055382F" w:rsidRPr="00AE4E56" w:rsidRDefault="0055382F" w:rsidP="00E26EB3">
      <w:pPr>
        <w:pStyle w:val="ActivityText"/>
      </w:pPr>
      <w:r w:rsidRPr="00AE4E56">
        <w:t>Direct:</w:t>
      </w:r>
    </w:p>
    <w:p w:rsidR="00B378C2" w:rsidRPr="00AE4E56" w:rsidRDefault="0055382F" w:rsidP="00E26EB3">
      <w:pPr>
        <w:pStyle w:val="ActivityBullet1"/>
        <w:rPr>
          <w:lang w:eastAsia="ar-SA"/>
        </w:rPr>
      </w:pPr>
      <w:r w:rsidRPr="00AE4E56">
        <w:t>Sneezing, coughing directly onto food/surfaces</w:t>
      </w:r>
    </w:p>
    <w:p w:rsidR="0055382F" w:rsidRPr="00AE4E56" w:rsidRDefault="0055382F" w:rsidP="00E26EB3">
      <w:pPr>
        <w:pStyle w:val="ActivityBullet1"/>
        <w:rPr>
          <w:lang w:eastAsia="ar-SA"/>
        </w:rPr>
      </w:pPr>
      <w:r w:rsidRPr="00AE4E56">
        <w:t>Cutting raw high risk food with knife &amp; then using it to cut cooked/ready-to-eat food without cleaning in between</w:t>
      </w:r>
    </w:p>
    <w:p w:rsidR="0055382F" w:rsidRPr="00AE4E56" w:rsidRDefault="0055382F" w:rsidP="00E26EB3">
      <w:pPr>
        <w:pStyle w:val="ActivityBullet1"/>
        <w:spacing w:after="240"/>
        <w:rPr>
          <w:lang w:eastAsia="ar-SA"/>
        </w:rPr>
      </w:pPr>
      <w:r w:rsidRPr="00AE4E56">
        <w:t>Cutting raw high risk food on a chopping board and then using it to cut cooked/ready-to-eat food without cleaning in between</w:t>
      </w:r>
      <w:r w:rsidR="00E26EB3" w:rsidRPr="00AE4E56">
        <w:t>.</w:t>
      </w:r>
    </w:p>
    <w:p w:rsidR="0055382F" w:rsidRPr="00AE4E56" w:rsidRDefault="0055382F" w:rsidP="00E26EB3">
      <w:pPr>
        <w:pStyle w:val="ActivityText"/>
        <w:rPr>
          <w:lang w:eastAsia="ar-SA"/>
        </w:rPr>
      </w:pPr>
      <w:r w:rsidRPr="00AE4E56">
        <w:t>Indirect</w:t>
      </w:r>
      <w:r w:rsidR="00D438AC" w:rsidRPr="00AE4E56">
        <w:t>:</w:t>
      </w:r>
    </w:p>
    <w:p w:rsidR="0055382F" w:rsidRPr="00AE4E56" w:rsidRDefault="00D438AC" w:rsidP="00E26EB3">
      <w:pPr>
        <w:pStyle w:val="ActivityBullet1"/>
        <w:spacing w:after="240"/>
        <w:rPr>
          <w:lang w:eastAsia="ar-SA"/>
        </w:rPr>
      </w:pPr>
      <w:r w:rsidRPr="00AE4E56">
        <w:t>Sneezing, coughing into hands and then using those hands to prepare food.</w:t>
      </w:r>
    </w:p>
    <w:p w:rsidR="006D69DB" w:rsidRPr="00AE4E56" w:rsidRDefault="00D438AC" w:rsidP="000D7A1F">
      <w:pPr>
        <w:pStyle w:val="ActivityNumberedBold"/>
        <w:rPr>
          <w:rFonts w:cs="Helvetica"/>
          <w:lang w:val="en-AU"/>
        </w:rPr>
      </w:pPr>
      <w:r w:rsidRPr="00AE4E56">
        <w:rPr>
          <w:rFonts w:cs="Helvetica"/>
          <w:lang w:val="en-AU"/>
        </w:rPr>
        <w:t>Why should raw, high-risk food never be stored above cooked/ready-to-eat food?</w:t>
      </w:r>
    </w:p>
    <w:p w:rsidR="00B378C2" w:rsidRPr="00AE4E56" w:rsidRDefault="00D438AC" w:rsidP="00B378C2">
      <w:pPr>
        <w:pStyle w:val="ActivityText"/>
        <w:rPr>
          <w:rFonts w:cs="Helvetica"/>
          <w:lang w:eastAsia="ar-SA"/>
        </w:rPr>
      </w:pPr>
      <w:r w:rsidRPr="00AE4E56">
        <w:rPr>
          <w:rFonts w:cs="Helvetica"/>
        </w:rPr>
        <w:t>To prevent cross contamination by blood/juice dripping onto the products below.</w:t>
      </w:r>
    </w:p>
    <w:p w:rsidR="006D69DB" w:rsidRPr="00AE4E56" w:rsidRDefault="00D438AC" w:rsidP="000D7A1F">
      <w:pPr>
        <w:pStyle w:val="ActivityNumberedBold"/>
        <w:rPr>
          <w:rFonts w:cs="Helvetica"/>
          <w:lang w:val="en-AU"/>
        </w:rPr>
      </w:pPr>
      <w:r w:rsidRPr="00AE4E56">
        <w:rPr>
          <w:rFonts w:cs="Helvetica"/>
          <w:lang w:val="en-AU"/>
        </w:rPr>
        <w:t>How often should food equipment and areas be cleaned to help prevent cross contamination?</w:t>
      </w:r>
    </w:p>
    <w:p w:rsidR="00B378C2" w:rsidRPr="00AE4E56" w:rsidRDefault="00D438AC" w:rsidP="00E26EB3">
      <w:pPr>
        <w:pStyle w:val="ActivityBullet1"/>
      </w:pPr>
      <w:r w:rsidRPr="00AE4E56">
        <w:t>At the end of each session</w:t>
      </w:r>
    </w:p>
    <w:p w:rsidR="00D438AC" w:rsidRPr="00AE4E56" w:rsidRDefault="00D438AC" w:rsidP="00E26EB3">
      <w:pPr>
        <w:pStyle w:val="ActivityBullet1"/>
      </w:pPr>
      <w:r w:rsidRPr="00AE4E56">
        <w:t>At least every four hours.</w:t>
      </w:r>
    </w:p>
    <w:p w:rsidR="00D438AC" w:rsidRPr="00AE4E56" w:rsidRDefault="00D438AC" w:rsidP="00E26EB3">
      <w:pPr>
        <w:pStyle w:val="BodyCopy"/>
        <w:rPr>
          <w:rFonts w:eastAsia="Calibri"/>
          <w:szCs w:val="16"/>
          <w:lang w:val="en-AU"/>
        </w:rPr>
      </w:pPr>
      <w:r w:rsidRPr="00AE4E56">
        <w:rPr>
          <w:lang w:val="en-AU"/>
        </w:rPr>
        <w:br w:type="page"/>
      </w:r>
    </w:p>
    <w:p w:rsidR="006D69DB" w:rsidRPr="00AE4E56" w:rsidRDefault="00D438AC" w:rsidP="000D7A1F">
      <w:pPr>
        <w:pStyle w:val="ActivityNumberedBold"/>
        <w:rPr>
          <w:rFonts w:cs="Helvetica"/>
          <w:lang w:val="en-AU"/>
        </w:rPr>
      </w:pPr>
      <w:r w:rsidRPr="00AE4E56">
        <w:rPr>
          <w:rFonts w:cs="Helvetica"/>
          <w:lang w:val="en-AU"/>
        </w:rPr>
        <w:lastRenderedPageBreak/>
        <w:t>List three methods/techniques which can be used to help prevent direct contact between bare hands and food</w:t>
      </w:r>
    </w:p>
    <w:p w:rsidR="00D438AC" w:rsidRPr="00AE4E56" w:rsidRDefault="00D438AC" w:rsidP="00E26EB3">
      <w:pPr>
        <w:pStyle w:val="ActivityBullet1"/>
      </w:pPr>
      <w:r w:rsidRPr="00AE4E56">
        <w:t xml:space="preserve">Wearing disposable gloves – and changing them as required </w:t>
      </w:r>
    </w:p>
    <w:p w:rsidR="00D438AC" w:rsidRPr="00AE4E56" w:rsidRDefault="00D438AC" w:rsidP="00E26EB3">
      <w:pPr>
        <w:pStyle w:val="ActivityBullet1"/>
      </w:pPr>
      <w:r w:rsidRPr="00AE4E56">
        <w:t xml:space="preserve">Using utensils (tongs, spatulas, forks, spoons) instead of bare hands to handle ready-to-eat food </w:t>
      </w:r>
    </w:p>
    <w:p w:rsidR="00D438AC" w:rsidRPr="00AE4E56" w:rsidRDefault="00D438AC" w:rsidP="00E26EB3">
      <w:pPr>
        <w:pStyle w:val="ActivityBullet1"/>
      </w:pPr>
      <w:r w:rsidRPr="00AE4E56">
        <w:t>Using paper (tissue) to act as a barrier between ready-to-eat foods and bare hands.</w:t>
      </w:r>
    </w:p>
    <w:p w:rsidR="006D69DB" w:rsidRPr="00AE4E56" w:rsidRDefault="00D438AC" w:rsidP="000D7A1F">
      <w:pPr>
        <w:pStyle w:val="ActivityNumberedBold"/>
        <w:rPr>
          <w:rFonts w:cs="Helvetica"/>
          <w:lang w:val="en-AU"/>
        </w:rPr>
      </w:pPr>
      <w:r w:rsidRPr="00AE4E56">
        <w:rPr>
          <w:rFonts w:cs="Helvetica"/>
          <w:lang w:val="en-AU"/>
        </w:rPr>
        <w:t>List six requirements for the use/wearing of disposable gloves by food handlers</w:t>
      </w:r>
    </w:p>
    <w:p w:rsidR="00D438AC" w:rsidRPr="00AE4E56" w:rsidRDefault="00D438AC" w:rsidP="00E26EB3">
      <w:pPr>
        <w:pStyle w:val="ActivityBullet1"/>
      </w:pPr>
      <w:r w:rsidRPr="00AE4E56">
        <w:t>Change gloves immediately they are ripped/torn</w:t>
      </w:r>
    </w:p>
    <w:p w:rsidR="00D438AC" w:rsidRPr="00AE4E56" w:rsidRDefault="00D438AC" w:rsidP="00E26EB3">
      <w:pPr>
        <w:pStyle w:val="ActivityBullet1"/>
      </w:pPr>
      <w:r w:rsidRPr="00AE4E56">
        <w:t>Change gloves between handling raw and cooked, ready-to-eat foods</w:t>
      </w:r>
    </w:p>
    <w:p w:rsidR="00D438AC" w:rsidRPr="00AE4E56" w:rsidRDefault="00D438AC" w:rsidP="00E26EB3">
      <w:pPr>
        <w:pStyle w:val="ActivityBullet1"/>
      </w:pPr>
      <w:r w:rsidRPr="00AE4E56">
        <w:t>Change gloves every hour regardless</w:t>
      </w:r>
    </w:p>
    <w:p w:rsidR="00D438AC" w:rsidRPr="00AE4E56" w:rsidRDefault="00D438AC" w:rsidP="00E26EB3">
      <w:pPr>
        <w:pStyle w:val="ActivityBullet1"/>
      </w:pPr>
      <w:r w:rsidRPr="00AE4E56">
        <w:t>If handling money do not use gloved hand to handle food</w:t>
      </w:r>
    </w:p>
    <w:p w:rsidR="00D438AC" w:rsidRPr="00AE4E56" w:rsidRDefault="00D438AC" w:rsidP="00E26EB3">
      <w:pPr>
        <w:pStyle w:val="ActivityBullet1"/>
      </w:pPr>
      <w:r w:rsidRPr="00AE4E56">
        <w:t>If changing gloves during service ensure they are not taken off over food/food surfaces if the gloves contain powder as the powder may provide a source of contamination</w:t>
      </w:r>
    </w:p>
    <w:p w:rsidR="00D438AC" w:rsidRPr="00AE4E56" w:rsidRDefault="00D438AC" w:rsidP="00E26EB3">
      <w:pPr>
        <w:pStyle w:val="ActivityBullet1"/>
      </w:pPr>
      <w:r w:rsidRPr="00AE4E56">
        <w:t>Do not try to put on gloves that have already been used</w:t>
      </w:r>
    </w:p>
    <w:p w:rsidR="00D438AC" w:rsidRPr="00AE4E56" w:rsidRDefault="00D438AC" w:rsidP="00E26EB3">
      <w:pPr>
        <w:pStyle w:val="ActivityBullet1"/>
      </w:pPr>
      <w:r w:rsidRPr="00AE4E56">
        <w:t>Do not turn gloves inside out and try to wear them again</w:t>
      </w:r>
    </w:p>
    <w:p w:rsidR="00D438AC" w:rsidRPr="00AE4E56" w:rsidRDefault="00D438AC" w:rsidP="00E26EB3">
      <w:pPr>
        <w:pStyle w:val="ActivityBullet1"/>
      </w:pPr>
      <w:r w:rsidRPr="00AE4E56">
        <w:t>Change gloves whenever they become contaminated from whatever source – raw food, blood, sneezing, chemicals, scratching the face, handling rubbish</w:t>
      </w:r>
    </w:p>
    <w:p w:rsidR="00B378C2" w:rsidRPr="00AE4E56" w:rsidRDefault="00D438AC" w:rsidP="00E26EB3">
      <w:pPr>
        <w:pStyle w:val="ActivityBullet1"/>
      </w:pPr>
      <w:r w:rsidRPr="00AE4E56">
        <w:t>Whenever required to wash hands, gloves should be changed.</w:t>
      </w:r>
    </w:p>
    <w:p w:rsidR="006D69DB" w:rsidRPr="00AE4E56" w:rsidRDefault="00D438AC" w:rsidP="000D7A1F">
      <w:pPr>
        <w:pStyle w:val="ActivityNumberedBold"/>
        <w:rPr>
          <w:rFonts w:cs="Helvetica"/>
          <w:lang w:val="en-AU"/>
        </w:rPr>
      </w:pPr>
      <w:r w:rsidRPr="00AE4E56">
        <w:rPr>
          <w:rFonts w:cs="Helvetica"/>
          <w:lang w:val="en-AU"/>
        </w:rPr>
        <w:t>Describe five standard safe food handling requireme</w:t>
      </w:r>
      <w:r w:rsidR="009C1E03" w:rsidRPr="00AE4E56">
        <w:rPr>
          <w:rFonts w:cs="Helvetica"/>
          <w:lang w:val="en-AU"/>
        </w:rPr>
        <w:t>nts in relation to food storage</w:t>
      </w:r>
    </w:p>
    <w:p w:rsidR="00D438AC" w:rsidRPr="00AE4E56" w:rsidRDefault="00D438AC" w:rsidP="00E26EB3">
      <w:pPr>
        <w:pStyle w:val="ActivityBullet1"/>
      </w:pPr>
      <w:r w:rsidRPr="00AE4E56">
        <w:t>Use food grade materials to store food susceptible to contamination – such as stainless steel</w:t>
      </w:r>
    </w:p>
    <w:p w:rsidR="00D438AC" w:rsidRPr="00AE4E56" w:rsidRDefault="00D438AC" w:rsidP="00E26EB3">
      <w:pPr>
        <w:pStyle w:val="ActivityBullet1"/>
      </w:pPr>
      <w:r w:rsidRPr="00AE4E56">
        <w:t>Cover food that is in storage to protect it from contamination</w:t>
      </w:r>
    </w:p>
    <w:p w:rsidR="00D438AC" w:rsidRPr="00AE4E56" w:rsidRDefault="00D438AC" w:rsidP="00E26EB3">
      <w:pPr>
        <w:pStyle w:val="ActivityBullet1"/>
      </w:pPr>
      <w:r w:rsidRPr="00AE4E56">
        <w:t xml:space="preserve">Rotate stock to ensure it is used in the correct sequence </w:t>
      </w:r>
    </w:p>
    <w:p w:rsidR="00D438AC" w:rsidRPr="00AE4E56" w:rsidRDefault="00D438AC" w:rsidP="00E26EB3">
      <w:pPr>
        <w:pStyle w:val="ActivityBullet1"/>
      </w:pPr>
      <w:r w:rsidRPr="00AE4E56">
        <w:t>Keep all storage areas and equipment clean</w:t>
      </w:r>
    </w:p>
    <w:p w:rsidR="00D438AC" w:rsidRPr="00AE4E56" w:rsidRDefault="00D438AC" w:rsidP="00E26EB3">
      <w:pPr>
        <w:pStyle w:val="ActivityBullet1"/>
      </w:pPr>
      <w:r w:rsidRPr="00AE4E56">
        <w:t xml:space="preserve">Never store food (including packaged food) directly on the floor </w:t>
      </w:r>
    </w:p>
    <w:p w:rsidR="00D438AC" w:rsidRPr="00AE4E56" w:rsidRDefault="00D438AC" w:rsidP="00E26EB3">
      <w:pPr>
        <w:pStyle w:val="ActivityBullet1"/>
      </w:pPr>
      <w:r w:rsidRPr="00AE4E56">
        <w:t>Ensure pests and rodents are excluded from food storage areas.</w:t>
      </w:r>
    </w:p>
    <w:p w:rsidR="00455789" w:rsidRPr="00AE4E56" w:rsidRDefault="00455789">
      <w:pPr>
        <w:rPr>
          <w:rFonts w:ascii="Helvetica" w:eastAsia="Calibri" w:hAnsi="Helvetica" w:cs="Helvetica"/>
          <w:b/>
          <w:szCs w:val="16"/>
          <w:lang w:eastAsia="ar-SA"/>
        </w:rPr>
      </w:pPr>
      <w:r w:rsidRPr="00AE4E56">
        <w:rPr>
          <w:rFonts w:ascii="Helvetica" w:hAnsi="Helvetica" w:cs="Helvetica"/>
        </w:rPr>
        <w:br w:type="page"/>
      </w:r>
    </w:p>
    <w:p w:rsidR="006D69DB" w:rsidRPr="00AE4E56" w:rsidRDefault="00455789" w:rsidP="000D7A1F">
      <w:pPr>
        <w:pStyle w:val="ActivityNumberedBold"/>
        <w:rPr>
          <w:rFonts w:cs="Helvetica"/>
          <w:lang w:val="en-AU"/>
        </w:rPr>
      </w:pPr>
      <w:r w:rsidRPr="00AE4E56">
        <w:rPr>
          <w:rFonts w:cs="Helvetica"/>
          <w:lang w:val="en-AU"/>
        </w:rPr>
        <w:lastRenderedPageBreak/>
        <w:t>Identify five safe food handling requirements in relation to food receipt</w:t>
      </w:r>
    </w:p>
    <w:p w:rsidR="00455789" w:rsidRPr="00AE4E56" w:rsidRDefault="00455789" w:rsidP="00E26EB3">
      <w:pPr>
        <w:pStyle w:val="ActivityBullet1"/>
      </w:pPr>
      <w:r w:rsidRPr="00AE4E56">
        <w:t xml:space="preserve">The food is free from visible contamination </w:t>
      </w:r>
    </w:p>
    <w:p w:rsidR="00455789" w:rsidRPr="00AE4E56" w:rsidRDefault="00455789" w:rsidP="00E26EB3">
      <w:pPr>
        <w:pStyle w:val="ActivityBullet1"/>
      </w:pPr>
      <w:r w:rsidRPr="00AE4E56">
        <w:t xml:space="preserve">The use-by dates of the food are acceptable </w:t>
      </w:r>
    </w:p>
    <w:p w:rsidR="00455789" w:rsidRPr="00AE4E56" w:rsidRDefault="00455789" w:rsidP="00E26EB3">
      <w:pPr>
        <w:pStyle w:val="ActivityBullet1"/>
      </w:pPr>
      <w:r w:rsidRPr="00AE4E56">
        <w:t xml:space="preserve">Inspect the food delivery vehicle </w:t>
      </w:r>
    </w:p>
    <w:p w:rsidR="00455789" w:rsidRPr="00AE4E56" w:rsidRDefault="00455789" w:rsidP="00E26EB3">
      <w:pPr>
        <w:pStyle w:val="ActivityBullet1"/>
      </w:pPr>
      <w:r w:rsidRPr="00AE4E56">
        <w:t xml:space="preserve">Check the practices of the delivery driver </w:t>
      </w:r>
    </w:p>
    <w:p w:rsidR="00455789" w:rsidRPr="00AE4E56" w:rsidRDefault="00455789" w:rsidP="00E26EB3">
      <w:pPr>
        <w:pStyle w:val="ActivityBullet1"/>
      </w:pPr>
      <w:r w:rsidRPr="00AE4E56">
        <w:t xml:space="preserve">Ensure someone is at the premises to receive the food </w:t>
      </w:r>
    </w:p>
    <w:p w:rsidR="00455789" w:rsidRPr="00AE4E56" w:rsidRDefault="00455789" w:rsidP="00E26EB3">
      <w:pPr>
        <w:pStyle w:val="ActivityBullet1"/>
      </w:pPr>
      <w:r w:rsidRPr="00AE4E56">
        <w:t xml:space="preserve">Check the temperature of the food in accordance with the requirements of the FSP using a properly calibrated thermometer </w:t>
      </w:r>
    </w:p>
    <w:p w:rsidR="00455789" w:rsidRPr="00AE4E56" w:rsidRDefault="00455789" w:rsidP="00E26EB3">
      <w:pPr>
        <w:pStyle w:val="ActivityBullet1"/>
      </w:pPr>
      <w:r w:rsidRPr="00AE4E56">
        <w:t xml:space="preserve">Check all packaged food is properly labelled with the name of the supplier, manufacturer or vendor </w:t>
      </w:r>
    </w:p>
    <w:p w:rsidR="00455789" w:rsidRPr="00AE4E56" w:rsidRDefault="00455789" w:rsidP="00E26EB3">
      <w:pPr>
        <w:pStyle w:val="ActivityBullet1"/>
      </w:pPr>
      <w:r w:rsidRPr="00AE4E56">
        <w:t>Store all deliveries as soon as possible after they have been delivered and checked.</w:t>
      </w:r>
    </w:p>
    <w:p w:rsidR="006D69DB" w:rsidRPr="00AE4E56" w:rsidRDefault="00455789" w:rsidP="000D7A1F">
      <w:pPr>
        <w:pStyle w:val="ActivityNumberedBold"/>
        <w:rPr>
          <w:rFonts w:cs="Helvetica"/>
          <w:lang w:val="en-AU"/>
        </w:rPr>
      </w:pPr>
      <w:r w:rsidRPr="00AE4E56">
        <w:rPr>
          <w:rFonts w:cs="Helvetica"/>
          <w:lang w:val="en-AU"/>
        </w:rPr>
        <w:t>What is the Temperature Range of the Temperature Danger Zone</w:t>
      </w:r>
      <w:r w:rsidR="009C1E03" w:rsidRPr="00AE4E56">
        <w:rPr>
          <w:rFonts w:cs="Helvetica"/>
          <w:lang w:val="en-AU"/>
        </w:rPr>
        <w:t>?</w:t>
      </w:r>
    </w:p>
    <w:p w:rsidR="00B378C2" w:rsidRPr="00AE4E56" w:rsidRDefault="00455789" w:rsidP="00E26EB3">
      <w:pPr>
        <w:pStyle w:val="ActivityText"/>
      </w:pPr>
      <w:r w:rsidRPr="00AE4E56">
        <w:t>The range is 5ºC to 60ºC.</w:t>
      </w:r>
    </w:p>
    <w:p w:rsidR="006D69DB" w:rsidRPr="00AE4E56" w:rsidRDefault="00455789" w:rsidP="000D7A1F">
      <w:pPr>
        <w:pStyle w:val="ActivityNumberedBold"/>
        <w:rPr>
          <w:rFonts w:cs="Helvetica"/>
          <w:lang w:val="en-AU"/>
        </w:rPr>
      </w:pPr>
      <w:r w:rsidRPr="00AE4E56">
        <w:rPr>
          <w:rFonts w:cs="Helvetica"/>
          <w:lang w:val="en-AU"/>
        </w:rPr>
        <w:t>Explain the ‘2/4 rule</w:t>
      </w:r>
    </w:p>
    <w:p w:rsidR="00455789" w:rsidRPr="00AE4E56" w:rsidRDefault="00455789" w:rsidP="00E26EB3">
      <w:pPr>
        <w:pStyle w:val="ActivityText"/>
      </w:pPr>
      <w:r w:rsidRPr="00AE4E56">
        <w:t>The 2/4 rule states:</w:t>
      </w:r>
    </w:p>
    <w:p w:rsidR="00455789" w:rsidRPr="00AE4E56" w:rsidRDefault="00455789" w:rsidP="00E26EB3">
      <w:pPr>
        <w:pStyle w:val="ActivityBullet1"/>
      </w:pPr>
      <w:r w:rsidRPr="00AE4E56">
        <w:t xml:space="preserve">Potentially hazardous foods which have been in the Temperature Danger Zone for four hours (or more) must be discarded/thrown out </w:t>
      </w:r>
    </w:p>
    <w:p w:rsidR="00455789" w:rsidRPr="00AE4E56" w:rsidRDefault="00455789" w:rsidP="00E26EB3">
      <w:pPr>
        <w:pStyle w:val="ActivityBullet1"/>
      </w:pPr>
      <w:r w:rsidRPr="00AE4E56">
        <w:t>Potentially hazardous foods that have been in the Temperature Danger Zone for two hours can be refrigerated and then returned to the Temperature Danger Zone for another two hours, maximum</w:t>
      </w:r>
    </w:p>
    <w:p w:rsidR="00455789" w:rsidRPr="00AE4E56" w:rsidRDefault="00455789" w:rsidP="00E26EB3">
      <w:pPr>
        <w:pStyle w:val="ActivityBullet1"/>
      </w:pPr>
      <w:r w:rsidRPr="00AE4E56">
        <w:t>When high risk food has been in the Temperature Danger Zone for two hours it must be cooked or eaten within the next two hours or thrown out.</w:t>
      </w:r>
    </w:p>
    <w:p w:rsidR="00B378C2" w:rsidRPr="00AE4E56" w:rsidRDefault="00455789" w:rsidP="00E26EB3">
      <w:pPr>
        <w:pStyle w:val="ActivityText"/>
      </w:pPr>
      <w:r w:rsidRPr="00AE4E56">
        <w:t>There are no exceptions to this rule.</w:t>
      </w:r>
    </w:p>
    <w:p w:rsidR="006D69DB" w:rsidRPr="00AE4E56" w:rsidRDefault="00455789" w:rsidP="000D7A1F">
      <w:pPr>
        <w:pStyle w:val="ActivityNumberedBold"/>
        <w:rPr>
          <w:rFonts w:cs="Helvetica"/>
          <w:lang w:val="en-AU"/>
        </w:rPr>
      </w:pPr>
      <w:r w:rsidRPr="00AE4E56">
        <w:rPr>
          <w:rFonts w:cs="Helvetica"/>
          <w:lang w:val="en-AU"/>
        </w:rPr>
        <w:t>Explain the two</w:t>
      </w:r>
      <w:r w:rsidR="009C1E03" w:rsidRPr="00AE4E56">
        <w:rPr>
          <w:rFonts w:cs="Helvetica"/>
          <w:lang w:val="en-AU"/>
        </w:rPr>
        <w:t>-step rule for cooling hot food</w:t>
      </w:r>
    </w:p>
    <w:p w:rsidR="00455789" w:rsidRPr="00AE4E56" w:rsidRDefault="00455789" w:rsidP="00455789">
      <w:pPr>
        <w:pStyle w:val="ActivityText"/>
        <w:rPr>
          <w:rFonts w:cs="Helvetica"/>
          <w:bCs/>
        </w:rPr>
      </w:pPr>
      <w:r w:rsidRPr="00AE4E56">
        <w:rPr>
          <w:rFonts w:cs="Helvetica"/>
          <w:bCs/>
        </w:rPr>
        <w:t>It states:</w:t>
      </w:r>
    </w:p>
    <w:p w:rsidR="00455789" w:rsidRPr="00AE4E56" w:rsidRDefault="00614309" w:rsidP="00E26EB3">
      <w:pPr>
        <w:pStyle w:val="ActivityBullet1"/>
      </w:pPr>
      <w:r w:rsidRPr="00AE4E56">
        <w:t xml:space="preserve">Step 1: </w:t>
      </w:r>
      <w:r w:rsidR="00455789" w:rsidRPr="00AE4E56">
        <w:t>Cool hot food down from 60°C to 21°C within two hours of removing the food from the st</w:t>
      </w:r>
      <w:r w:rsidR="00E26EB3" w:rsidRPr="00AE4E56">
        <w:t>ove, oven or other cooking unit</w:t>
      </w:r>
    </w:p>
    <w:p w:rsidR="00455789" w:rsidRPr="00AE4E56" w:rsidRDefault="00614309" w:rsidP="00E26EB3">
      <w:pPr>
        <w:pStyle w:val="ActivityBullet1"/>
      </w:pPr>
      <w:r w:rsidRPr="00AE4E56">
        <w:t xml:space="preserve">Step 2: </w:t>
      </w:r>
      <w:r w:rsidR="00455789" w:rsidRPr="00AE4E56">
        <w:t>Once the food has reached 21°C it should be placed into a refrigerator/cool room, and then cooled to 5°C (or bel</w:t>
      </w:r>
      <w:r w:rsidR="00E26EB3" w:rsidRPr="00AE4E56">
        <w:t>ow) within a further four hours</w:t>
      </w:r>
      <w:r w:rsidRPr="00AE4E56">
        <w:t>.</w:t>
      </w:r>
    </w:p>
    <w:p w:rsidR="00455789" w:rsidRPr="00AE4E56" w:rsidRDefault="00455789" w:rsidP="00614309">
      <w:pPr>
        <w:pStyle w:val="ActivityText"/>
      </w:pPr>
      <w:r w:rsidRPr="00AE4E56">
        <w:t>If the cooling of high risk food does not meet these criteria, the food must be thrown out.</w:t>
      </w:r>
    </w:p>
    <w:p w:rsidR="006D69DB" w:rsidRPr="00AE4E56" w:rsidRDefault="00455789" w:rsidP="000D7A1F">
      <w:pPr>
        <w:pStyle w:val="ActivityNumberedBold"/>
        <w:rPr>
          <w:rFonts w:cs="Helvetica"/>
          <w:lang w:val="en-AU"/>
        </w:rPr>
      </w:pPr>
      <w:r w:rsidRPr="00AE4E56">
        <w:rPr>
          <w:rFonts w:cs="Helvetica"/>
          <w:lang w:val="en-AU"/>
        </w:rPr>
        <w:t>What are the only three ways to safely thaw frozen food?</w:t>
      </w:r>
    </w:p>
    <w:p w:rsidR="00B378C2" w:rsidRPr="00AE4E56" w:rsidRDefault="00455789" w:rsidP="00614309">
      <w:pPr>
        <w:pStyle w:val="ActivityBullet1"/>
      </w:pPr>
      <w:r w:rsidRPr="00AE4E56">
        <w:t>Under refrigeration</w:t>
      </w:r>
    </w:p>
    <w:p w:rsidR="00455789" w:rsidRPr="00AE4E56" w:rsidRDefault="00455789" w:rsidP="00614309">
      <w:pPr>
        <w:pStyle w:val="ActivityBullet1"/>
      </w:pPr>
      <w:r w:rsidRPr="00AE4E56">
        <w:t>In microwave</w:t>
      </w:r>
    </w:p>
    <w:p w:rsidR="00455789" w:rsidRPr="00AE4E56" w:rsidRDefault="00455789" w:rsidP="00614309">
      <w:pPr>
        <w:pStyle w:val="ActivityBullet1"/>
      </w:pPr>
      <w:r w:rsidRPr="00AE4E56">
        <w:t>Under cold running water.</w:t>
      </w:r>
    </w:p>
    <w:p w:rsidR="006D69DB" w:rsidRPr="00AE4E56" w:rsidRDefault="00455789" w:rsidP="000D7A1F">
      <w:pPr>
        <w:pStyle w:val="ActivityNumberedBold"/>
        <w:rPr>
          <w:rFonts w:cs="Helvetica"/>
          <w:lang w:val="en-AU"/>
        </w:rPr>
      </w:pPr>
      <w:r w:rsidRPr="00AE4E56">
        <w:rPr>
          <w:rFonts w:cs="Helvetica"/>
          <w:lang w:val="en-AU"/>
        </w:rPr>
        <w:lastRenderedPageBreak/>
        <w:t>At what temperature should food refrigerators and cool rooms operate at?</w:t>
      </w:r>
    </w:p>
    <w:p w:rsidR="00B378C2" w:rsidRPr="00AE4E56" w:rsidRDefault="00455789" w:rsidP="00614309">
      <w:pPr>
        <w:pStyle w:val="ActivityText"/>
      </w:pPr>
      <w:r w:rsidRPr="00AE4E56">
        <w:t>At or below 5</w:t>
      </w:r>
      <w:r w:rsidRPr="00AE4E56">
        <w:rPr>
          <w:rFonts w:cs="Arial"/>
        </w:rPr>
        <w:t>˚</w:t>
      </w:r>
      <w:r w:rsidRPr="00AE4E56">
        <w:rPr>
          <w:rFonts w:cs="Helvetica"/>
        </w:rPr>
        <w:t>C.</w:t>
      </w:r>
    </w:p>
    <w:p w:rsidR="006D69DB" w:rsidRPr="00AE4E56" w:rsidRDefault="001F4823" w:rsidP="000D7A1F">
      <w:pPr>
        <w:pStyle w:val="ActivityNumberedBold"/>
        <w:rPr>
          <w:rFonts w:cs="Helvetica"/>
          <w:lang w:val="en-AU"/>
        </w:rPr>
      </w:pPr>
      <w:r w:rsidRPr="00AE4E56">
        <w:rPr>
          <w:rFonts w:cs="Helvetica"/>
          <w:lang w:val="en-AU"/>
        </w:rPr>
        <w:t>What is the name of the standard procedure for rotation of foodstuffs?</w:t>
      </w:r>
    </w:p>
    <w:p w:rsidR="00B378C2" w:rsidRPr="00AE4E56" w:rsidRDefault="001F4823" w:rsidP="00614309">
      <w:pPr>
        <w:pStyle w:val="ActivityText"/>
      </w:pPr>
      <w:r w:rsidRPr="00AE4E56">
        <w:t>First In First Out.</w:t>
      </w:r>
    </w:p>
    <w:p w:rsidR="006D69DB" w:rsidRPr="00AE4E56" w:rsidRDefault="001F4823" w:rsidP="000D7A1F">
      <w:pPr>
        <w:pStyle w:val="ActivityNumberedBold"/>
        <w:rPr>
          <w:rFonts w:cs="Helvetica"/>
          <w:lang w:val="en-AU"/>
        </w:rPr>
      </w:pPr>
      <w:r w:rsidRPr="00AE4E56">
        <w:rPr>
          <w:rFonts w:cs="Helvetica"/>
          <w:lang w:val="en-AU"/>
        </w:rPr>
        <w:t>What is the temperature range for dry goods stores?</w:t>
      </w:r>
    </w:p>
    <w:p w:rsidR="00B378C2" w:rsidRPr="00AE4E56" w:rsidRDefault="001F4823" w:rsidP="00614309">
      <w:pPr>
        <w:pStyle w:val="ActivityText"/>
      </w:pPr>
      <w:r w:rsidRPr="00AE4E56">
        <w:t>15°C to 20°C.</w:t>
      </w:r>
    </w:p>
    <w:p w:rsidR="006D69DB" w:rsidRPr="00AE4E56" w:rsidRDefault="001F4823" w:rsidP="000D7A1F">
      <w:pPr>
        <w:pStyle w:val="ActivityNumberedBold"/>
        <w:rPr>
          <w:rFonts w:cs="Helvetica"/>
          <w:lang w:val="en-AU"/>
        </w:rPr>
      </w:pPr>
      <w:r w:rsidRPr="00AE4E56">
        <w:rPr>
          <w:rFonts w:cs="Helvetica"/>
          <w:lang w:val="en-AU"/>
        </w:rPr>
        <w:t>At what temperature should food freezers operate at?</w:t>
      </w:r>
    </w:p>
    <w:p w:rsidR="00B378C2" w:rsidRPr="00AE4E56" w:rsidRDefault="001F4823" w:rsidP="00614309">
      <w:pPr>
        <w:pStyle w:val="ActivityText"/>
      </w:pPr>
      <w:r w:rsidRPr="00AE4E56">
        <w:t>At or below minus 15°C.</w:t>
      </w:r>
    </w:p>
    <w:p w:rsidR="006D69DB" w:rsidRPr="00AE4E56" w:rsidRDefault="001F4823" w:rsidP="000D7A1F">
      <w:pPr>
        <w:pStyle w:val="ActivityNumberedBold"/>
        <w:rPr>
          <w:rFonts w:cs="Helvetica"/>
          <w:lang w:val="en-AU"/>
        </w:rPr>
      </w:pPr>
      <w:r w:rsidRPr="00AE4E56">
        <w:rPr>
          <w:rFonts w:cs="Helvetica"/>
          <w:lang w:val="en-AU"/>
        </w:rPr>
        <w:t>What are the three elements of an effective pest control program?</w:t>
      </w:r>
    </w:p>
    <w:p w:rsidR="001F4823" w:rsidRPr="00AE4E56" w:rsidRDefault="001F4823" w:rsidP="00614309">
      <w:pPr>
        <w:pStyle w:val="ActivityBullet1"/>
      </w:pPr>
      <w:r w:rsidRPr="00AE4E56">
        <w:t>Physical exclusion of pests –</w:t>
      </w:r>
      <w:r w:rsidR="00614309" w:rsidRPr="00AE4E56">
        <w:t xml:space="preserve"> also known as ‘Build them out’</w:t>
      </w:r>
    </w:p>
    <w:p w:rsidR="001F4823" w:rsidRPr="00AE4E56" w:rsidRDefault="001F4823" w:rsidP="00614309">
      <w:pPr>
        <w:pStyle w:val="ActivityBullet1"/>
      </w:pPr>
      <w:r w:rsidRPr="00AE4E56">
        <w:t>Chemical and mechanical control –</w:t>
      </w:r>
      <w:r w:rsidR="00614309" w:rsidRPr="00AE4E56">
        <w:t xml:space="preserve"> also known as ‘Chase them out’</w:t>
      </w:r>
    </w:p>
    <w:p w:rsidR="001F4823" w:rsidRPr="00AE4E56" w:rsidRDefault="001F4823" w:rsidP="00614309">
      <w:pPr>
        <w:pStyle w:val="ActivityBullet1"/>
      </w:pPr>
      <w:r w:rsidRPr="00AE4E56">
        <w:t>Sound housekeeping practices – also known as ‘Starve them out’.</w:t>
      </w:r>
    </w:p>
    <w:p w:rsidR="006D69DB" w:rsidRPr="00AE4E56" w:rsidRDefault="001F4823" w:rsidP="000D7A1F">
      <w:pPr>
        <w:pStyle w:val="ActivityNumberedBold"/>
        <w:rPr>
          <w:rFonts w:cs="Helvetica"/>
          <w:lang w:val="en-AU"/>
        </w:rPr>
      </w:pPr>
      <w:r w:rsidRPr="00AE4E56">
        <w:rPr>
          <w:rFonts w:cs="Helvetica"/>
          <w:bCs/>
          <w:lang w:val="en-AU"/>
        </w:rPr>
        <w:t>List four requirements for the handling of garbage within the kitchen</w:t>
      </w:r>
    </w:p>
    <w:p w:rsidR="001F4823" w:rsidRPr="00AE4E56" w:rsidRDefault="001F4823" w:rsidP="00614309">
      <w:pPr>
        <w:pStyle w:val="ActivityBullet1"/>
      </w:pPr>
      <w:r w:rsidRPr="00AE4E56">
        <w:t>Wear disposable gloves when handling garbage</w:t>
      </w:r>
    </w:p>
    <w:p w:rsidR="001F4823" w:rsidRPr="00AE4E56" w:rsidRDefault="001F4823" w:rsidP="00614309">
      <w:pPr>
        <w:pStyle w:val="ActivityBullet1"/>
      </w:pPr>
      <w:r w:rsidRPr="00AE4E56">
        <w:t>Wash hands after handling garbage or bins.</w:t>
      </w:r>
    </w:p>
    <w:p w:rsidR="001F4823" w:rsidRPr="00AE4E56" w:rsidRDefault="001F4823" w:rsidP="00614309">
      <w:pPr>
        <w:pStyle w:val="ActivityBullet1"/>
      </w:pPr>
      <w:r w:rsidRPr="00AE4E56">
        <w:t>Emptying internal bins regularly</w:t>
      </w:r>
    </w:p>
    <w:p w:rsidR="001F4823" w:rsidRPr="00AE4E56" w:rsidRDefault="001F4823" w:rsidP="00614309">
      <w:pPr>
        <w:pStyle w:val="ActivityBullet1"/>
      </w:pPr>
      <w:r w:rsidRPr="00AE4E56">
        <w:t>Emptying bins when three-quarters full – and not waiting until they are full/overflowing</w:t>
      </w:r>
    </w:p>
    <w:p w:rsidR="001F4823" w:rsidRPr="00AE4E56" w:rsidRDefault="001F4823" w:rsidP="00614309">
      <w:pPr>
        <w:pStyle w:val="ActivityBullet1"/>
      </w:pPr>
      <w:r w:rsidRPr="00AE4E56">
        <w:t>Always emptying internal bins at the end-of-shifts/session</w:t>
      </w:r>
    </w:p>
    <w:p w:rsidR="001F4823" w:rsidRPr="00AE4E56" w:rsidRDefault="001F4823" w:rsidP="00614309">
      <w:pPr>
        <w:pStyle w:val="ActivityBullet1"/>
      </w:pPr>
      <w:r w:rsidRPr="00AE4E56">
        <w:t>Using bin liners</w:t>
      </w:r>
    </w:p>
    <w:p w:rsidR="001F4823" w:rsidRPr="00AE4E56" w:rsidRDefault="001F4823" w:rsidP="00614309">
      <w:pPr>
        <w:pStyle w:val="ActivityBullet1"/>
      </w:pPr>
      <w:r w:rsidRPr="00AE4E56">
        <w:t>Cleaning in and around bins</w:t>
      </w:r>
    </w:p>
    <w:p w:rsidR="001F4823" w:rsidRPr="00AE4E56" w:rsidRDefault="001F4823" w:rsidP="00614309">
      <w:pPr>
        <w:pStyle w:val="ActivityBullet1"/>
      </w:pPr>
      <w:r w:rsidRPr="00AE4E56">
        <w:t>Cleaning bins at the end of each shift/session – using detergent and hot water.</w:t>
      </w:r>
    </w:p>
    <w:p w:rsidR="001F4823" w:rsidRPr="00AE4E56" w:rsidRDefault="001F4823" w:rsidP="00614309">
      <w:pPr>
        <w:pStyle w:val="BodyCopy"/>
        <w:rPr>
          <w:rFonts w:eastAsia="Calibri"/>
          <w:szCs w:val="16"/>
          <w:lang w:val="en-AU" w:eastAsia="ar-SA"/>
        </w:rPr>
      </w:pPr>
      <w:r w:rsidRPr="00AE4E56">
        <w:rPr>
          <w:lang w:val="en-AU"/>
        </w:rPr>
        <w:br w:type="page"/>
      </w:r>
    </w:p>
    <w:p w:rsidR="006D69DB" w:rsidRPr="00AE4E56" w:rsidRDefault="001F4823" w:rsidP="000D7A1F">
      <w:pPr>
        <w:pStyle w:val="ActivityNumberedBold"/>
        <w:rPr>
          <w:rFonts w:cs="Helvetica"/>
          <w:lang w:val="en-AU"/>
        </w:rPr>
      </w:pPr>
      <w:r w:rsidRPr="00AE4E56">
        <w:rPr>
          <w:rFonts w:cs="Helvetica"/>
          <w:lang w:val="en-AU"/>
        </w:rPr>
        <w:lastRenderedPageBreak/>
        <w:t>Give five examples of ‘poor organisational practices’ which may comprom</w:t>
      </w:r>
      <w:r w:rsidR="009C1E03" w:rsidRPr="00AE4E56">
        <w:rPr>
          <w:rFonts w:cs="Helvetica"/>
          <w:lang w:val="en-AU"/>
        </w:rPr>
        <w:t>ise requirements of a venue FSP</w:t>
      </w:r>
    </w:p>
    <w:p w:rsidR="001F4823" w:rsidRPr="00AE4E56" w:rsidRDefault="001F4823" w:rsidP="00614309">
      <w:pPr>
        <w:pStyle w:val="ActivityBullet1"/>
      </w:pPr>
      <w:r w:rsidRPr="00AE4E56">
        <w:t>Poor personal hygiene practices</w:t>
      </w:r>
    </w:p>
    <w:p w:rsidR="001F4823" w:rsidRPr="00AE4E56" w:rsidRDefault="001F4823" w:rsidP="00614309">
      <w:pPr>
        <w:pStyle w:val="ActivityBullet1"/>
      </w:pPr>
      <w:r w:rsidRPr="00AE4E56">
        <w:t>Poor food handling practices that may result in the contamination of food</w:t>
      </w:r>
    </w:p>
    <w:p w:rsidR="001F4823" w:rsidRPr="00AE4E56" w:rsidRDefault="001F4823" w:rsidP="00614309">
      <w:pPr>
        <w:pStyle w:val="ActivityBullet1"/>
      </w:pPr>
      <w:r w:rsidRPr="00AE4E56">
        <w:t>Poor cleaning practices that may result in cross contamination of food and other items including food preparation equipment, utensils and surfaces</w:t>
      </w:r>
    </w:p>
    <w:p w:rsidR="001F4823" w:rsidRPr="00AE4E56" w:rsidRDefault="001F4823" w:rsidP="00614309">
      <w:pPr>
        <w:pStyle w:val="ActivityBullet1"/>
      </w:pPr>
      <w:r w:rsidRPr="00AE4E56">
        <w:t>Practices that are inconsistent with the FSP for the premises</w:t>
      </w:r>
    </w:p>
    <w:p w:rsidR="001F4823" w:rsidRPr="00AE4E56" w:rsidRDefault="001F4823" w:rsidP="00614309">
      <w:pPr>
        <w:pStyle w:val="ActivityBullet1"/>
      </w:pPr>
      <w:r w:rsidRPr="00AE4E56">
        <w:t>Implementation and continuation of food handling practices that are out-dated by virtue of their failure to align with changing workplace conditions and food handling activities</w:t>
      </w:r>
    </w:p>
    <w:p w:rsidR="001F4823" w:rsidRPr="00AE4E56" w:rsidRDefault="001F4823" w:rsidP="00614309">
      <w:pPr>
        <w:pStyle w:val="ActivityBullet1"/>
      </w:pPr>
      <w:r w:rsidRPr="00AE4E56">
        <w:t xml:space="preserve">Use of equipment and utensils that are broken, damaged or </w:t>
      </w:r>
      <w:r w:rsidR="00F8224A" w:rsidRPr="00AE4E56">
        <w:t>otherwise</w:t>
      </w:r>
      <w:r w:rsidRPr="00AE4E56">
        <w:t xml:space="preserve"> failing to operate or function as intended</w:t>
      </w:r>
    </w:p>
    <w:p w:rsidR="00B378C2" w:rsidRPr="00AE4E56" w:rsidRDefault="001F4823" w:rsidP="00614309">
      <w:pPr>
        <w:pStyle w:val="ActivityBullet1"/>
      </w:pPr>
      <w:r w:rsidRPr="00AE4E56">
        <w:t>Employment of staff who have not received the necessary and appropriate training to allow them to work effectively with the required skills and knowledge.</w:t>
      </w:r>
    </w:p>
    <w:p w:rsidR="006D69DB" w:rsidRPr="00AE4E56" w:rsidRDefault="001F4823" w:rsidP="000D7A1F">
      <w:pPr>
        <w:pStyle w:val="ActivityNumberedBold"/>
        <w:rPr>
          <w:rFonts w:cs="Helvetica"/>
          <w:lang w:val="en-AU"/>
        </w:rPr>
      </w:pPr>
      <w:r w:rsidRPr="00AE4E56">
        <w:rPr>
          <w:rFonts w:cs="Helvetica"/>
          <w:lang w:val="en-AU"/>
        </w:rPr>
        <w:t>Describe six adverse impacts on a business of failing to implement</w:t>
      </w:r>
      <w:r w:rsidR="009C1E03" w:rsidRPr="00AE4E56">
        <w:rPr>
          <w:rFonts w:cs="Helvetica"/>
          <w:lang w:val="en-AU"/>
        </w:rPr>
        <w:t xml:space="preserve"> required food safety practices</w:t>
      </w:r>
    </w:p>
    <w:p w:rsidR="001F4823" w:rsidRPr="00AE4E56" w:rsidRDefault="001F4823" w:rsidP="00614309">
      <w:pPr>
        <w:pStyle w:val="ActivityBullet1"/>
      </w:pPr>
      <w:r w:rsidRPr="00AE4E56">
        <w:t xml:space="preserve">They may be fined by the authorities </w:t>
      </w:r>
    </w:p>
    <w:p w:rsidR="001F4823" w:rsidRPr="00AE4E56" w:rsidRDefault="001F4823" w:rsidP="00614309">
      <w:pPr>
        <w:pStyle w:val="ActivityBullet1"/>
      </w:pPr>
      <w:r w:rsidRPr="00AE4E56">
        <w:t xml:space="preserve">The authorities may temporarily close the business down </w:t>
      </w:r>
    </w:p>
    <w:p w:rsidR="001F4823" w:rsidRPr="00AE4E56" w:rsidRDefault="001F4823" w:rsidP="00614309">
      <w:pPr>
        <w:pStyle w:val="ActivityBullet1"/>
      </w:pPr>
      <w:r w:rsidRPr="00AE4E56">
        <w:t xml:space="preserve">Gaol for the owner or staff </w:t>
      </w:r>
    </w:p>
    <w:p w:rsidR="001F4823" w:rsidRPr="00AE4E56" w:rsidRDefault="001F4823" w:rsidP="00614309">
      <w:pPr>
        <w:pStyle w:val="ActivityBullet1"/>
      </w:pPr>
      <w:r w:rsidRPr="00AE4E56">
        <w:t xml:space="preserve">Being sued by customers </w:t>
      </w:r>
    </w:p>
    <w:p w:rsidR="001F4823" w:rsidRPr="00AE4E56" w:rsidRDefault="001F4823" w:rsidP="00614309">
      <w:pPr>
        <w:pStyle w:val="ActivityBullet1"/>
      </w:pPr>
      <w:r w:rsidRPr="00AE4E56">
        <w:t xml:space="preserve">Bad media exposure </w:t>
      </w:r>
    </w:p>
    <w:p w:rsidR="001F4823" w:rsidRPr="00AE4E56" w:rsidRDefault="001F4823" w:rsidP="00614309">
      <w:pPr>
        <w:pStyle w:val="ActivityBullet1"/>
      </w:pPr>
      <w:r w:rsidRPr="00AE4E56">
        <w:t xml:space="preserve">Permanent closure of the business </w:t>
      </w:r>
    </w:p>
    <w:p w:rsidR="001F4823" w:rsidRPr="00AE4E56" w:rsidRDefault="001F4823" w:rsidP="00614309">
      <w:pPr>
        <w:pStyle w:val="ActivityBullet1"/>
      </w:pPr>
      <w:r w:rsidRPr="00AE4E56">
        <w:t>Loss of jobs for staff.</w:t>
      </w:r>
    </w:p>
    <w:p w:rsidR="006D69DB" w:rsidRPr="00AE4E56" w:rsidRDefault="001F4823" w:rsidP="000D7A1F">
      <w:pPr>
        <w:pStyle w:val="ActivityNumberedBold"/>
        <w:rPr>
          <w:rFonts w:cs="Helvetica"/>
          <w:lang w:val="en-AU"/>
        </w:rPr>
      </w:pPr>
      <w:r w:rsidRPr="00AE4E56">
        <w:rPr>
          <w:rFonts w:cs="Helvetica"/>
          <w:lang w:val="en-AU"/>
        </w:rPr>
        <w:t>Describe five possible Corrective Actions which may need to be taken to address identified out of control situations in rela</w:t>
      </w:r>
      <w:r w:rsidR="009C1E03" w:rsidRPr="00AE4E56">
        <w:rPr>
          <w:rFonts w:cs="Helvetica"/>
          <w:lang w:val="en-AU"/>
        </w:rPr>
        <w:t>tion to the preparation of food</w:t>
      </w:r>
    </w:p>
    <w:p w:rsidR="001F4823" w:rsidRPr="00AE4E56" w:rsidRDefault="001F4823" w:rsidP="00614309">
      <w:pPr>
        <w:pStyle w:val="ActivityBullet1"/>
      </w:pPr>
      <w:r w:rsidRPr="00AE4E56">
        <w:t xml:space="preserve">Supply sufficient time and resources to facilitate compliance with correct food handling practices </w:t>
      </w:r>
    </w:p>
    <w:p w:rsidR="001F4823" w:rsidRPr="00AE4E56" w:rsidRDefault="001F4823" w:rsidP="00614309">
      <w:pPr>
        <w:pStyle w:val="ActivityBullet1"/>
      </w:pPr>
      <w:r w:rsidRPr="00AE4E56">
        <w:t>Put up signs to prompt/remind staff of correct/safe food handling practices</w:t>
      </w:r>
    </w:p>
    <w:p w:rsidR="001F4823" w:rsidRPr="00AE4E56" w:rsidRDefault="001F4823" w:rsidP="00614309">
      <w:pPr>
        <w:pStyle w:val="ActivityBullet1"/>
      </w:pPr>
      <w:r w:rsidRPr="00AE4E56">
        <w:t xml:space="preserve">Revamp preparation procedures and practices so as to minimise time food spends in the Temperature Danger Zone </w:t>
      </w:r>
    </w:p>
    <w:p w:rsidR="001F4823" w:rsidRPr="00AE4E56" w:rsidRDefault="001F4823" w:rsidP="00614309">
      <w:pPr>
        <w:pStyle w:val="ActivityBullet1"/>
      </w:pPr>
      <w:r w:rsidRPr="00AE4E56">
        <w:t xml:space="preserve">Improve stock rotation procedures </w:t>
      </w:r>
    </w:p>
    <w:p w:rsidR="001F4823" w:rsidRPr="00AE4E56" w:rsidRDefault="001F4823" w:rsidP="00614309">
      <w:pPr>
        <w:pStyle w:val="ActivityBullet1"/>
      </w:pPr>
      <w:r w:rsidRPr="00AE4E56">
        <w:t>Apply the ‘2/4 rule’</w:t>
      </w:r>
    </w:p>
    <w:p w:rsidR="001F4823" w:rsidRPr="00AE4E56" w:rsidRDefault="001F4823" w:rsidP="00614309">
      <w:pPr>
        <w:pStyle w:val="ActivityBullet1"/>
      </w:pPr>
      <w:r w:rsidRPr="00AE4E56">
        <w:t xml:space="preserve">Change cloths/swabs regularly </w:t>
      </w:r>
    </w:p>
    <w:p w:rsidR="001F4823" w:rsidRPr="00AE4E56" w:rsidRDefault="001F4823" w:rsidP="00614309">
      <w:pPr>
        <w:pStyle w:val="ActivityBullet1"/>
      </w:pPr>
      <w:r w:rsidRPr="00AE4E56">
        <w:t xml:space="preserve">Monitor the performance of individual staff members in relation to food preparation-food safety issues, and suggest improvements to practice where this is deemed necessary </w:t>
      </w:r>
    </w:p>
    <w:p w:rsidR="001F4823" w:rsidRPr="00AE4E56" w:rsidRDefault="001F4823" w:rsidP="00614309">
      <w:pPr>
        <w:pStyle w:val="ActivityBullet1"/>
      </w:pPr>
      <w:r w:rsidRPr="00AE4E56">
        <w:t>Train staff as required.</w:t>
      </w:r>
    </w:p>
    <w:p w:rsidR="00614309" w:rsidRPr="00AE4E56" w:rsidRDefault="00614309">
      <w:pPr>
        <w:rPr>
          <w:rFonts w:ascii="Helvetica" w:eastAsia="Times New Roman" w:hAnsi="Helvetica" w:cs="Helvetica"/>
          <w:szCs w:val="24"/>
          <w:lang w:eastAsia="ar-SA"/>
        </w:rPr>
      </w:pPr>
      <w:r w:rsidRPr="00AE4E56">
        <w:rPr>
          <w:rFonts w:ascii="Helvetica" w:eastAsia="Times New Roman" w:hAnsi="Helvetica" w:cs="Helvetica"/>
          <w:szCs w:val="24"/>
          <w:lang w:eastAsia="ar-SA"/>
        </w:rPr>
        <w:br w:type="page"/>
      </w:r>
    </w:p>
    <w:p w:rsidR="006D69DB" w:rsidRPr="00AE4E56" w:rsidRDefault="001F4823" w:rsidP="000D7A1F">
      <w:pPr>
        <w:pStyle w:val="ActivityNumberedBold"/>
        <w:rPr>
          <w:rFonts w:cs="Helvetica"/>
          <w:lang w:val="en-AU"/>
        </w:rPr>
      </w:pPr>
      <w:r w:rsidRPr="00AE4E56">
        <w:rPr>
          <w:rFonts w:cs="Helvetica"/>
          <w:lang w:val="en-AU"/>
        </w:rPr>
        <w:lastRenderedPageBreak/>
        <w:t>Describe three possible Corrective Actions which may need to be taken to address identified out of control situations in re</w:t>
      </w:r>
      <w:r w:rsidR="009C1E03" w:rsidRPr="00AE4E56">
        <w:rPr>
          <w:rFonts w:cs="Helvetica"/>
          <w:lang w:val="en-AU"/>
        </w:rPr>
        <w:t>lation to the reheating of food</w:t>
      </w:r>
    </w:p>
    <w:p w:rsidR="001F4823" w:rsidRPr="00AE4E56" w:rsidRDefault="001F4823" w:rsidP="00614309">
      <w:pPr>
        <w:pStyle w:val="ActivityBullet1"/>
      </w:pPr>
      <w:r w:rsidRPr="00AE4E56">
        <w:t>Revamp re-heating procedures to ensure 70°C for two minutes or higher is attained, and display/holding protocols ensure 60°C or higher is maintained</w:t>
      </w:r>
    </w:p>
    <w:p w:rsidR="001F4823" w:rsidRPr="00AE4E56" w:rsidRDefault="001F4823" w:rsidP="00614309">
      <w:pPr>
        <w:pStyle w:val="ActivityBullet1"/>
      </w:pPr>
      <w:r w:rsidRPr="00AE4E56">
        <w:t>Alter re-heating practices to re-heat quicker and/or in smaller quantities</w:t>
      </w:r>
    </w:p>
    <w:p w:rsidR="001F4823" w:rsidRPr="00AE4E56" w:rsidRDefault="001F4823" w:rsidP="00614309">
      <w:pPr>
        <w:pStyle w:val="ActivityBullet1"/>
      </w:pPr>
      <w:r w:rsidRPr="00AE4E56">
        <w:t>Throw out re-heated food that fails to reach a core temperature of 70°C or higher for at least two minutes</w:t>
      </w:r>
    </w:p>
    <w:p w:rsidR="00B378C2" w:rsidRPr="00AE4E56" w:rsidRDefault="001F4823" w:rsidP="00614309">
      <w:pPr>
        <w:pStyle w:val="ActivityBullet1"/>
      </w:pPr>
      <w:r w:rsidRPr="00AE4E56">
        <w:t>Train staff – as required</w:t>
      </w:r>
      <w:r w:rsidR="00614309" w:rsidRPr="00AE4E56">
        <w:t>.</w:t>
      </w:r>
    </w:p>
    <w:p w:rsidR="006D69DB" w:rsidRPr="00AE4E56" w:rsidRDefault="001F4823" w:rsidP="000D7A1F">
      <w:pPr>
        <w:pStyle w:val="ActivityNumberedBold"/>
        <w:rPr>
          <w:rFonts w:cs="Helvetica"/>
          <w:lang w:val="en-AU"/>
        </w:rPr>
      </w:pPr>
      <w:r w:rsidRPr="00AE4E56">
        <w:rPr>
          <w:rFonts w:cs="Helvetica"/>
          <w:lang w:val="en-AU"/>
        </w:rPr>
        <w:t>Identify three ‘appropriate persons’ to whom reports about food safety</w:t>
      </w:r>
      <w:r w:rsidR="009C1E03" w:rsidRPr="00AE4E56">
        <w:rPr>
          <w:rFonts w:cs="Helvetica"/>
          <w:lang w:val="en-AU"/>
        </w:rPr>
        <w:t xml:space="preserve"> risks should/could be reported</w:t>
      </w:r>
    </w:p>
    <w:p w:rsidR="001F4823" w:rsidRPr="00AE4E56" w:rsidRDefault="001F4823" w:rsidP="00614309">
      <w:pPr>
        <w:pStyle w:val="ActivityBullet1"/>
      </w:pPr>
      <w:r w:rsidRPr="00AE4E56">
        <w:t>The Food Safety Supervisor</w:t>
      </w:r>
    </w:p>
    <w:p w:rsidR="001F4823" w:rsidRPr="00AE4E56" w:rsidRDefault="001F4823" w:rsidP="00614309">
      <w:pPr>
        <w:pStyle w:val="ActivityBullet1"/>
      </w:pPr>
      <w:r w:rsidRPr="00AE4E56">
        <w:t>A department or shift supervisor</w:t>
      </w:r>
    </w:p>
    <w:p w:rsidR="001F4823" w:rsidRPr="00AE4E56" w:rsidRDefault="001F4823" w:rsidP="00614309">
      <w:pPr>
        <w:pStyle w:val="ActivityBullet1"/>
      </w:pPr>
      <w:r w:rsidRPr="00AE4E56">
        <w:t>The department or venue manager</w:t>
      </w:r>
    </w:p>
    <w:p w:rsidR="001F4823" w:rsidRPr="00AE4E56" w:rsidRDefault="001F4823" w:rsidP="00614309">
      <w:pPr>
        <w:pStyle w:val="ActivityBullet1"/>
      </w:pPr>
      <w:r w:rsidRPr="00AE4E56">
        <w:t>The owner</w:t>
      </w:r>
    </w:p>
    <w:p w:rsidR="001F4823" w:rsidRPr="00AE4E56" w:rsidRDefault="001F4823" w:rsidP="00614309">
      <w:pPr>
        <w:pStyle w:val="ActivityBullet1"/>
      </w:pPr>
      <w:r w:rsidRPr="00AE4E56">
        <w:t>Any member of the establishment food safety team/committee (where one exists)</w:t>
      </w:r>
    </w:p>
    <w:p w:rsidR="001F4823" w:rsidRPr="00AE4E56" w:rsidRDefault="001F4823" w:rsidP="00614309">
      <w:pPr>
        <w:pStyle w:val="ActivityBullet1"/>
      </w:pPr>
      <w:r w:rsidRPr="00AE4E56">
        <w:t>Head office.</w:t>
      </w:r>
    </w:p>
    <w:p w:rsidR="006D69DB" w:rsidRPr="00AE4E56" w:rsidRDefault="001F4823" w:rsidP="000D7A1F">
      <w:pPr>
        <w:pStyle w:val="ActivityNumberedBold"/>
        <w:rPr>
          <w:rFonts w:cs="Helvetica"/>
          <w:lang w:val="en-AU"/>
        </w:rPr>
      </w:pPr>
      <w:r w:rsidRPr="00AE4E56">
        <w:rPr>
          <w:rFonts w:cs="Helvetica"/>
          <w:lang w:val="en-AU"/>
        </w:rPr>
        <w:t>Identify three acceptable ways of m</w:t>
      </w:r>
      <w:r w:rsidR="009C1E03" w:rsidRPr="00AE4E56">
        <w:rPr>
          <w:rFonts w:cs="Helvetica"/>
          <w:lang w:val="en-AU"/>
        </w:rPr>
        <w:t>aking a food safety/risk report</w:t>
      </w:r>
    </w:p>
    <w:p w:rsidR="001F4823" w:rsidRPr="00AE4E56" w:rsidRDefault="001F4823" w:rsidP="00614309">
      <w:pPr>
        <w:pStyle w:val="ActivityBullet1"/>
      </w:pPr>
      <w:r w:rsidRPr="00AE4E56">
        <w:t>Verbally – face-to-face</w:t>
      </w:r>
    </w:p>
    <w:p w:rsidR="001F4823" w:rsidRPr="00AE4E56" w:rsidRDefault="001F4823" w:rsidP="00614309">
      <w:pPr>
        <w:pStyle w:val="ActivityBullet1"/>
      </w:pPr>
      <w:r w:rsidRPr="00AE4E56">
        <w:t>Via the telephone</w:t>
      </w:r>
    </w:p>
    <w:p w:rsidR="001F4823" w:rsidRPr="00AE4E56" w:rsidRDefault="001F4823" w:rsidP="00614309">
      <w:pPr>
        <w:pStyle w:val="ActivityBullet1"/>
      </w:pPr>
      <w:r w:rsidRPr="00AE4E56">
        <w:t>Using e-mail</w:t>
      </w:r>
    </w:p>
    <w:p w:rsidR="00B378C2" w:rsidRPr="00AE4E56" w:rsidRDefault="001F4823" w:rsidP="00614309">
      <w:pPr>
        <w:pStyle w:val="ActivityBullet1"/>
      </w:pPr>
      <w:r w:rsidRPr="00AE4E56">
        <w:t>Completing nominated food safety reports forms</w:t>
      </w:r>
      <w:r w:rsidR="00614309" w:rsidRPr="00AE4E56">
        <w:t>.</w:t>
      </w:r>
    </w:p>
    <w:p w:rsidR="006D69DB" w:rsidRPr="00AE4E56" w:rsidRDefault="00B85797" w:rsidP="000D7A1F">
      <w:pPr>
        <w:pStyle w:val="ActivityNumberedBold"/>
        <w:rPr>
          <w:rFonts w:cs="Helvetica"/>
          <w:lang w:val="en-AU"/>
        </w:rPr>
      </w:pPr>
      <w:r w:rsidRPr="00AE4E56">
        <w:rPr>
          <w:rFonts w:cs="Helvetica"/>
          <w:lang w:val="en-AU"/>
        </w:rPr>
        <w:t>Identify five possible food safety record</w:t>
      </w:r>
      <w:r w:rsidR="009C1E03" w:rsidRPr="00AE4E56">
        <w:rPr>
          <w:rFonts w:cs="Helvetica"/>
          <w:lang w:val="en-AU"/>
        </w:rPr>
        <w:t>s a FSP may require you to keep</w:t>
      </w:r>
    </w:p>
    <w:p w:rsidR="00B85797" w:rsidRPr="00AE4E56" w:rsidRDefault="00B85797" w:rsidP="00614309">
      <w:pPr>
        <w:pStyle w:val="ActivityBullet1"/>
      </w:pPr>
      <w:r w:rsidRPr="00AE4E56">
        <w:t xml:space="preserve">Approved Food Suppliers List </w:t>
      </w:r>
    </w:p>
    <w:p w:rsidR="00B85797" w:rsidRPr="00AE4E56" w:rsidRDefault="00B85797" w:rsidP="00614309">
      <w:pPr>
        <w:pStyle w:val="ActivityBullet1"/>
      </w:pPr>
      <w:r w:rsidRPr="00AE4E56">
        <w:t xml:space="preserve">Goods Receiving Form </w:t>
      </w:r>
    </w:p>
    <w:p w:rsidR="00B85797" w:rsidRPr="00AE4E56" w:rsidRDefault="00B85797" w:rsidP="00614309">
      <w:pPr>
        <w:pStyle w:val="ActivityBullet1"/>
      </w:pPr>
      <w:r w:rsidRPr="00AE4E56">
        <w:t xml:space="preserve">Goods rejected Form </w:t>
      </w:r>
    </w:p>
    <w:p w:rsidR="00B85797" w:rsidRPr="00AE4E56" w:rsidRDefault="00B85797" w:rsidP="00614309">
      <w:pPr>
        <w:pStyle w:val="ActivityBullet1"/>
      </w:pPr>
      <w:r w:rsidRPr="00AE4E56">
        <w:t xml:space="preserve">Cold Storage Temperature Log </w:t>
      </w:r>
    </w:p>
    <w:p w:rsidR="00B85797" w:rsidRPr="00AE4E56" w:rsidRDefault="00B85797" w:rsidP="00614309">
      <w:pPr>
        <w:pStyle w:val="ActivityBullet1"/>
      </w:pPr>
      <w:r w:rsidRPr="00AE4E56">
        <w:t xml:space="preserve">Ready To Eat Food On Display Log </w:t>
      </w:r>
    </w:p>
    <w:p w:rsidR="00B85797" w:rsidRPr="00AE4E56" w:rsidRDefault="00B85797" w:rsidP="00614309">
      <w:pPr>
        <w:pStyle w:val="ActivityBullet1"/>
      </w:pPr>
      <w:r w:rsidRPr="00AE4E56">
        <w:t xml:space="preserve">Hot Display Temperature Log </w:t>
      </w:r>
    </w:p>
    <w:p w:rsidR="00B85797" w:rsidRPr="00AE4E56" w:rsidRDefault="00B85797" w:rsidP="00614309">
      <w:pPr>
        <w:pStyle w:val="ActivityBullet1"/>
      </w:pPr>
      <w:r w:rsidRPr="00AE4E56">
        <w:t xml:space="preserve">Cold Display Temperature Log </w:t>
      </w:r>
    </w:p>
    <w:p w:rsidR="00B85797" w:rsidRPr="00AE4E56" w:rsidRDefault="00B85797" w:rsidP="00614309">
      <w:pPr>
        <w:pStyle w:val="ActivityBullet1"/>
      </w:pPr>
      <w:r w:rsidRPr="00AE4E56">
        <w:t xml:space="preserve">Equipment Calibration Log </w:t>
      </w:r>
    </w:p>
    <w:p w:rsidR="00B85797" w:rsidRPr="00AE4E56" w:rsidRDefault="00B85797" w:rsidP="00614309">
      <w:pPr>
        <w:pStyle w:val="ActivityBullet1"/>
      </w:pPr>
      <w:r w:rsidRPr="00AE4E56">
        <w:t xml:space="preserve">Internal Review – Process temperature Log </w:t>
      </w:r>
    </w:p>
    <w:p w:rsidR="00B85797" w:rsidRPr="00AE4E56" w:rsidRDefault="00B85797" w:rsidP="00614309">
      <w:pPr>
        <w:pStyle w:val="ActivityBullet1"/>
      </w:pPr>
      <w:r w:rsidRPr="00AE4E56">
        <w:t>Corrective Actions form.</w:t>
      </w:r>
    </w:p>
    <w:p w:rsidR="006D69DB" w:rsidRPr="00AE4E56" w:rsidRDefault="00B85797" w:rsidP="000D7A1F">
      <w:pPr>
        <w:pStyle w:val="ActivityNumberedBold"/>
        <w:rPr>
          <w:rFonts w:cs="Helvetica"/>
          <w:lang w:val="en-AU"/>
        </w:rPr>
      </w:pPr>
      <w:r w:rsidRPr="00AE4E56">
        <w:rPr>
          <w:rFonts w:cs="Helvetica"/>
          <w:lang w:val="en-AU"/>
        </w:rPr>
        <w:t>What is the role of a ‘</w:t>
      </w:r>
      <w:r w:rsidRPr="00AE4E56">
        <w:rPr>
          <w:rFonts w:cs="Helvetica"/>
          <w:bCs/>
          <w:lang w:val="en-AU"/>
        </w:rPr>
        <w:t>Cold Storage Temperature Log’?</w:t>
      </w:r>
    </w:p>
    <w:p w:rsidR="00B378C2" w:rsidRPr="00AE4E56" w:rsidRDefault="00B85797" w:rsidP="00614309">
      <w:pPr>
        <w:pStyle w:val="ActivityText"/>
      </w:pPr>
      <w:r w:rsidRPr="00AE4E56">
        <w:t>To record daily temperatures of fridges, freezers and cool rooms</w:t>
      </w:r>
      <w:r w:rsidR="00614309" w:rsidRPr="00AE4E56">
        <w:t>.</w:t>
      </w:r>
    </w:p>
    <w:p w:rsidR="00B378C2" w:rsidRPr="00AE4E56" w:rsidRDefault="00B378C2" w:rsidP="00614309">
      <w:pPr>
        <w:pStyle w:val="BodyCopy"/>
        <w:rPr>
          <w:lang w:val="en-AU"/>
        </w:rPr>
      </w:pPr>
    </w:p>
    <w:p w:rsidR="0089117D" w:rsidRPr="00AE4E56" w:rsidRDefault="0089117D" w:rsidP="00B378C2">
      <w:pPr>
        <w:pStyle w:val="ActivityBullet1"/>
        <w:numPr>
          <w:ilvl w:val="0"/>
          <w:numId w:val="0"/>
        </w:numPr>
        <w:spacing w:after="60"/>
        <w:ind w:left="924" w:hanging="357"/>
        <w:rPr>
          <w:rFonts w:cs="Helvetica"/>
        </w:rPr>
        <w:sectPr w:rsidR="0089117D" w:rsidRPr="00AE4E56" w:rsidSect="004C47A7">
          <w:headerReference w:type="even" r:id="rId38"/>
          <w:headerReference w:type="default" r:id="rId39"/>
          <w:pgSz w:w="11906" w:h="16838"/>
          <w:pgMar w:top="1440" w:right="1440" w:bottom="1440" w:left="1440" w:header="708" w:footer="466" w:gutter="0"/>
          <w:cols w:space="708"/>
          <w:docGrid w:linePitch="360"/>
        </w:sectPr>
      </w:pPr>
    </w:p>
    <w:p w:rsidR="00F82243" w:rsidRPr="00AE4E56" w:rsidRDefault="00F82243" w:rsidP="00F82243">
      <w:pPr>
        <w:pStyle w:val="Heading1"/>
        <w:rPr>
          <w:rFonts w:cs="Helvetica"/>
          <w:lang w:val="en-AU"/>
        </w:rPr>
      </w:pPr>
      <w:bookmarkStart w:id="17" w:name="_Toc376438312"/>
      <w:r w:rsidRPr="00AE4E56">
        <w:rPr>
          <w:rFonts w:cs="Helvetica"/>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AE4E56" w:rsidTr="00F82243">
        <w:tc>
          <w:tcPr>
            <w:tcW w:w="2660" w:type="dxa"/>
            <w:shd w:val="clear" w:color="auto" w:fill="D9D9D9" w:themeFill="background1" w:themeFillShade="D9"/>
          </w:tcPr>
          <w:p w:rsidR="00F82243" w:rsidRPr="00AE4E56" w:rsidRDefault="00F82243" w:rsidP="00F82243">
            <w:pPr>
              <w:pStyle w:val="TableTextBold"/>
              <w:rPr>
                <w:rFonts w:cs="Helvetica"/>
              </w:rPr>
            </w:pPr>
            <w:r w:rsidRPr="00AE4E56">
              <w:rPr>
                <w:rFonts w:cs="Helvetica"/>
              </w:rPr>
              <w:t>Student name</w:t>
            </w:r>
          </w:p>
        </w:tc>
        <w:tc>
          <w:tcPr>
            <w:tcW w:w="6582" w:type="dxa"/>
          </w:tcPr>
          <w:p w:rsidR="00F82243" w:rsidRPr="00AE4E56" w:rsidRDefault="00F82243" w:rsidP="00F82243">
            <w:pPr>
              <w:pStyle w:val="TableText"/>
              <w:rPr>
                <w:rFonts w:cs="Helvetica"/>
              </w:rPr>
            </w:pPr>
          </w:p>
        </w:tc>
      </w:tr>
      <w:tr w:rsidR="00F82243" w:rsidRPr="00AE4E56" w:rsidTr="00F82243">
        <w:tc>
          <w:tcPr>
            <w:tcW w:w="2660" w:type="dxa"/>
            <w:shd w:val="clear" w:color="auto" w:fill="D9D9D9" w:themeFill="background1" w:themeFillShade="D9"/>
          </w:tcPr>
          <w:p w:rsidR="00F82243" w:rsidRPr="00AE4E56" w:rsidRDefault="00F82243" w:rsidP="00F82243">
            <w:pPr>
              <w:pStyle w:val="TableTextBold"/>
              <w:rPr>
                <w:rFonts w:cs="Helvetica"/>
              </w:rPr>
            </w:pPr>
            <w:r w:rsidRPr="00AE4E56">
              <w:rPr>
                <w:rFonts w:cs="Helvetica"/>
              </w:rPr>
              <w:t>Assessor name</w:t>
            </w:r>
          </w:p>
        </w:tc>
        <w:tc>
          <w:tcPr>
            <w:tcW w:w="6582" w:type="dxa"/>
          </w:tcPr>
          <w:p w:rsidR="00F82243" w:rsidRPr="00AE4E56" w:rsidRDefault="00F82243" w:rsidP="00F82243">
            <w:pPr>
              <w:pStyle w:val="TableText"/>
              <w:rPr>
                <w:rFonts w:cs="Helvetica"/>
              </w:rPr>
            </w:pPr>
          </w:p>
        </w:tc>
      </w:tr>
      <w:tr w:rsidR="00F82243" w:rsidRPr="00AE4E56" w:rsidTr="00F82243">
        <w:tc>
          <w:tcPr>
            <w:tcW w:w="2660" w:type="dxa"/>
            <w:shd w:val="clear" w:color="auto" w:fill="D9D9D9" w:themeFill="background1" w:themeFillShade="D9"/>
          </w:tcPr>
          <w:p w:rsidR="00F82243" w:rsidRPr="00AE4E56" w:rsidRDefault="00F82243" w:rsidP="00F82243">
            <w:pPr>
              <w:pStyle w:val="TableTextBold"/>
              <w:rPr>
                <w:rFonts w:cs="Helvetica"/>
              </w:rPr>
            </w:pPr>
            <w:r w:rsidRPr="00AE4E56">
              <w:rPr>
                <w:rFonts w:cs="Helvetica"/>
              </w:rPr>
              <w:t>Location/venue</w:t>
            </w:r>
          </w:p>
        </w:tc>
        <w:tc>
          <w:tcPr>
            <w:tcW w:w="6582" w:type="dxa"/>
          </w:tcPr>
          <w:p w:rsidR="00F82243" w:rsidRPr="00AE4E56" w:rsidRDefault="00F82243" w:rsidP="00F82243">
            <w:pPr>
              <w:pStyle w:val="TableText"/>
              <w:rPr>
                <w:rFonts w:cs="Helvetica"/>
              </w:rPr>
            </w:pPr>
          </w:p>
        </w:tc>
      </w:tr>
      <w:tr w:rsidR="00F82243" w:rsidRPr="00AE4E56" w:rsidTr="00F82243">
        <w:tc>
          <w:tcPr>
            <w:tcW w:w="2660" w:type="dxa"/>
            <w:shd w:val="clear" w:color="auto" w:fill="D9D9D9" w:themeFill="background1" w:themeFillShade="D9"/>
          </w:tcPr>
          <w:p w:rsidR="00F82243" w:rsidRPr="00AE4E56" w:rsidRDefault="00F82243" w:rsidP="00F82243">
            <w:pPr>
              <w:pStyle w:val="TableTextBold"/>
              <w:rPr>
                <w:rFonts w:cs="Helvetica"/>
              </w:rPr>
            </w:pPr>
            <w:r w:rsidRPr="00AE4E56">
              <w:rPr>
                <w:rFonts w:cs="Helvetica"/>
              </w:rPr>
              <w:t>Unit of competency</w:t>
            </w:r>
          </w:p>
        </w:tc>
        <w:tc>
          <w:tcPr>
            <w:tcW w:w="6582" w:type="dxa"/>
          </w:tcPr>
          <w:p w:rsidR="00F82243" w:rsidRPr="00AE4E56" w:rsidRDefault="006E7F63" w:rsidP="00F82243">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2036728"/>
                <w:placeholder>
                  <w:docPart w:val="89A17D319118470EA1E6C5AE931A24DF"/>
                </w:placeholder>
              </w:sdtPr>
              <w:sdtEndPr/>
              <w:sdtContent>
                <w:r w:rsidR="00F038D0" w:rsidRPr="00AE4E56">
                  <w:rPr>
                    <w:rFonts w:cs="Helvetica"/>
                  </w:rPr>
                  <w:t>Apply standard safety procedures for handling foodstuff</w:t>
                </w:r>
              </w:sdtContent>
            </w:sdt>
            <w:r>
              <w:rPr>
                <w:rFonts w:cs="Helvetica"/>
              </w:rPr>
              <w:fldChar w:fldCharType="end"/>
            </w:r>
          </w:p>
          <w:p w:rsidR="00E53A21" w:rsidRPr="00AE4E56" w:rsidRDefault="00E20096" w:rsidP="00E20096">
            <w:pPr>
              <w:pStyle w:val="TableText"/>
              <w:rPr>
                <w:rFonts w:cs="Helvetica"/>
              </w:rPr>
            </w:pPr>
            <w:r w:rsidRPr="00AE4E56">
              <w:rPr>
                <w:rFonts w:cs="Helvetica"/>
              </w:rPr>
              <w:t>D1.HRS.CL1.02</w:t>
            </w:r>
          </w:p>
        </w:tc>
      </w:tr>
      <w:tr w:rsidR="00F82243" w:rsidRPr="00AE4E56" w:rsidTr="00F82243">
        <w:tc>
          <w:tcPr>
            <w:tcW w:w="2660" w:type="dxa"/>
            <w:shd w:val="clear" w:color="auto" w:fill="D9D9D9" w:themeFill="background1" w:themeFillShade="D9"/>
          </w:tcPr>
          <w:p w:rsidR="00F82243" w:rsidRPr="00AE4E56" w:rsidRDefault="00F82243" w:rsidP="00F82243">
            <w:pPr>
              <w:pStyle w:val="TableTextBold"/>
              <w:rPr>
                <w:rFonts w:cs="Helvetica"/>
                <w:highlight w:val="yellow"/>
              </w:rPr>
            </w:pPr>
            <w:r w:rsidRPr="00AE4E56">
              <w:rPr>
                <w:rFonts w:cs="Helvetica"/>
              </w:rPr>
              <w:t>Dates of observation</w:t>
            </w:r>
          </w:p>
        </w:tc>
        <w:tc>
          <w:tcPr>
            <w:tcW w:w="6582" w:type="dxa"/>
          </w:tcPr>
          <w:p w:rsidR="00F82243" w:rsidRPr="00AE4E56" w:rsidRDefault="00F82243" w:rsidP="00F82243">
            <w:pPr>
              <w:pStyle w:val="TableText"/>
              <w:rPr>
                <w:rFonts w:cs="Helvetica"/>
              </w:rPr>
            </w:pPr>
          </w:p>
        </w:tc>
      </w:tr>
      <w:tr w:rsidR="00F82243" w:rsidRPr="00AE4E56" w:rsidTr="00F82243">
        <w:tc>
          <w:tcPr>
            <w:tcW w:w="2660" w:type="dxa"/>
            <w:shd w:val="clear" w:color="auto" w:fill="D9D9D9" w:themeFill="background1" w:themeFillShade="D9"/>
          </w:tcPr>
          <w:p w:rsidR="00F82243" w:rsidRPr="00AE4E56" w:rsidRDefault="00F82243" w:rsidP="00F82243">
            <w:pPr>
              <w:pStyle w:val="TableTextBold"/>
              <w:rPr>
                <w:rFonts w:cs="Helvetica"/>
              </w:rPr>
            </w:pPr>
            <w:r w:rsidRPr="00AE4E56">
              <w:rPr>
                <w:rFonts w:cs="Helvetica"/>
              </w:rPr>
              <w:t>Instructions</w:t>
            </w:r>
          </w:p>
        </w:tc>
        <w:tc>
          <w:tcPr>
            <w:tcW w:w="6582" w:type="dxa"/>
          </w:tcPr>
          <w:p w:rsidR="00F82243" w:rsidRPr="00AE4E56" w:rsidRDefault="00F82243" w:rsidP="00251A79">
            <w:pPr>
              <w:pStyle w:val="Tablelist"/>
              <w:numPr>
                <w:ilvl w:val="0"/>
                <w:numId w:val="10"/>
              </w:numPr>
              <w:rPr>
                <w:rFonts w:cs="Helvetica"/>
                <w:lang w:val="en-AU" w:eastAsia="en-AU"/>
              </w:rPr>
            </w:pPr>
            <w:r w:rsidRPr="00AE4E56">
              <w:rPr>
                <w:rFonts w:cs="Helvetica"/>
                <w:lang w:val="en-AU" w:eastAsia="en-AU"/>
              </w:rPr>
              <w:t>Over a period of time observe the student completing each of the following tasks:</w:t>
            </w:r>
          </w:p>
          <w:p w:rsidR="00E20096" w:rsidRPr="00AE4E56" w:rsidRDefault="00E20096" w:rsidP="00743DD4">
            <w:pPr>
              <w:pStyle w:val="TableAlph"/>
              <w:rPr>
                <w:rFonts w:cs="Helvetica"/>
                <w:szCs w:val="22"/>
              </w:rPr>
            </w:pPr>
            <w:r w:rsidRPr="00AE4E56">
              <w:rPr>
                <w:rFonts w:cs="Helvetica"/>
              </w:rPr>
              <w:t>Identify hazards and risks</w:t>
            </w:r>
          </w:p>
          <w:p w:rsidR="00E20096" w:rsidRPr="00AE4E56" w:rsidRDefault="00E20096" w:rsidP="00743DD4">
            <w:pPr>
              <w:pStyle w:val="TableAlph"/>
              <w:rPr>
                <w:rFonts w:cs="Helvetica"/>
                <w:szCs w:val="22"/>
              </w:rPr>
            </w:pPr>
            <w:r w:rsidRPr="00AE4E56">
              <w:rPr>
                <w:rFonts w:cs="Helvetica"/>
              </w:rPr>
              <w:t>Follow enterprise hygiene standards, procedures and practices</w:t>
            </w:r>
          </w:p>
          <w:p w:rsidR="00E20096" w:rsidRPr="00AE4E56" w:rsidRDefault="00E20096" w:rsidP="00743DD4">
            <w:pPr>
              <w:pStyle w:val="TableAlph"/>
              <w:rPr>
                <w:rFonts w:cs="Helvetica"/>
                <w:szCs w:val="22"/>
              </w:rPr>
            </w:pPr>
            <w:r w:rsidRPr="00AE4E56">
              <w:rPr>
                <w:rFonts w:cs="Helvetica"/>
              </w:rPr>
              <w:t>Handle and store foodstuffs</w:t>
            </w:r>
          </w:p>
          <w:p w:rsidR="00743DD4" w:rsidRPr="00AE4E56" w:rsidRDefault="00E20096" w:rsidP="00743DD4">
            <w:pPr>
              <w:pStyle w:val="TableAlph"/>
              <w:rPr>
                <w:rFonts w:cs="Helvetica"/>
                <w:szCs w:val="22"/>
              </w:rPr>
            </w:pPr>
            <w:r w:rsidRPr="00AE4E56">
              <w:rPr>
                <w:rFonts w:cs="Helvetica"/>
              </w:rPr>
              <w:t>Follow food safety program</w:t>
            </w:r>
          </w:p>
          <w:p w:rsidR="00F82243" w:rsidRPr="00AE4E56" w:rsidRDefault="00F82243" w:rsidP="00251A79">
            <w:pPr>
              <w:pStyle w:val="Tablelist"/>
              <w:numPr>
                <w:ilvl w:val="0"/>
                <w:numId w:val="10"/>
              </w:numPr>
              <w:ind w:left="357" w:hanging="357"/>
              <w:rPr>
                <w:rFonts w:cs="Helvetica"/>
                <w:lang w:val="en-AU" w:eastAsia="en-AU"/>
              </w:rPr>
            </w:pPr>
            <w:r w:rsidRPr="00AE4E56">
              <w:rPr>
                <w:rFonts w:cs="Helvetica"/>
                <w:lang w:val="en-AU" w:eastAsia="en-AU"/>
              </w:rPr>
              <w:t>Enter the date on which the tasks were undertaken</w:t>
            </w:r>
          </w:p>
          <w:p w:rsidR="00F82243" w:rsidRPr="00AE4E56" w:rsidRDefault="00F82243" w:rsidP="00251A79">
            <w:pPr>
              <w:pStyle w:val="Tablelist"/>
              <w:numPr>
                <w:ilvl w:val="0"/>
                <w:numId w:val="10"/>
              </w:numPr>
              <w:ind w:left="357" w:hanging="357"/>
              <w:rPr>
                <w:rFonts w:cs="Helvetica"/>
                <w:lang w:val="en-AU"/>
              </w:rPr>
            </w:pPr>
            <w:r w:rsidRPr="00AE4E56">
              <w:rPr>
                <w:rFonts w:cs="Helvetica"/>
                <w:lang w:val="en-AU" w:eastAsia="en-AU"/>
              </w:rPr>
              <w:t>Place a tick in the box to show they completed each aspect of the task to the standard expected in the enterprise</w:t>
            </w:r>
          </w:p>
          <w:p w:rsidR="00F82243" w:rsidRPr="00AE4E56" w:rsidRDefault="00F82243" w:rsidP="00251A79">
            <w:pPr>
              <w:pStyle w:val="Tablelist"/>
              <w:numPr>
                <w:ilvl w:val="0"/>
                <w:numId w:val="10"/>
              </w:numPr>
              <w:ind w:left="357" w:hanging="357"/>
              <w:rPr>
                <w:rFonts w:cs="Helvetica"/>
                <w:lang w:val="en-AU"/>
              </w:rPr>
            </w:pPr>
            <w:r w:rsidRPr="00AE4E56">
              <w:rPr>
                <w:rFonts w:cs="Helvetica"/>
                <w:lang w:val="en-AU" w:eastAsia="en-AU"/>
              </w:rPr>
              <w:t>Complete the feedback sections of the form, if required.</w:t>
            </w:r>
          </w:p>
        </w:tc>
      </w:tr>
    </w:tbl>
    <w:p w:rsidR="006D69DB" w:rsidRPr="00AE4E56" w:rsidRDefault="006D69DB" w:rsidP="00464EF6">
      <w:pPr>
        <w:pStyle w:val="BodyCopy"/>
        <w:spacing w:before="0" w:after="0"/>
        <w:rPr>
          <w:rFonts w:cs="Helvetica"/>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AE4E56" w:rsidTr="00464EF6">
        <w:trPr>
          <w:trHeight w:val="227"/>
          <w:tblHeader/>
        </w:trPr>
        <w:tc>
          <w:tcPr>
            <w:tcW w:w="7905" w:type="dxa"/>
            <w:shd w:val="clear" w:color="auto" w:fill="D9D9D9" w:themeFill="background1" w:themeFillShade="D9"/>
          </w:tcPr>
          <w:p w:rsidR="00F82243" w:rsidRPr="00AE4E56" w:rsidRDefault="00F82243" w:rsidP="00F82243">
            <w:pPr>
              <w:pStyle w:val="TableTextBold"/>
              <w:rPr>
                <w:rFonts w:cs="Helvetica"/>
              </w:rPr>
            </w:pPr>
            <w:r w:rsidRPr="00AE4E56">
              <w:rPr>
                <w:rFonts w:cs="Helvetica"/>
              </w:rPr>
              <w:t>Did the candidate</w:t>
            </w:r>
          </w:p>
        </w:tc>
        <w:tc>
          <w:tcPr>
            <w:tcW w:w="637" w:type="dxa"/>
            <w:shd w:val="clear" w:color="auto" w:fill="D9D9D9" w:themeFill="background1" w:themeFillShade="D9"/>
            <w:vAlign w:val="center"/>
          </w:tcPr>
          <w:p w:rsidR="00F82243" w:rsidRPr="00AE4E56" w:rsidRDefault="00F82243" w:rsidP="00464EF6">
            <w:pPr>
              <w:pStyle w:val="TableTextBold"/>
              <w:jc w:val="center"/>
              <w:rPr>
                <w:rFonts w:cs="Helvetica"/>
              </w:rPr>
            </w:pPr>
            <w:r w:rsidRPr="00AE4E56">
              <w:rPr>
                <w:rFonts w:cs="Helvetica"/>
              </w:rPr>
              <w:t>Yes</w:t>
            </w:r>
          </w:p>
        </w:tc>
        <w:tc>
          <w:tcPr>
            <w:tcW w:w="638" w:type="dxa"/>
            <w:shd w:val="clear" w:color="auto" w:fill="D9D9D9" w:themeFill="background1" w:themeFillShade="D9"/>
            <w:vAlign w:val="center"/>
          </w:tcPr>
          <w:p w:rsidR="00F82243" w:rsidRPr="00AE4E56" w:rsidRDefault="00F82243" w:rsidP="00464EF6">
            <w:pPr>
              <w:pStyle w:val="TableTextBold"/>
              <w:jc w:val="center"/>
              <w:rPr>
                <w:rFonts w:cs="Helvetica"/>
              </w:rPr>
            </w:pPr>
            <w:r w:rsidRPr="00AE4E56">
              <w:rPr>
                <w:rFonts w:cs="Helvetica"/>
              </w:rPr>
              <w:t>No</w:t>
            </w:r>
          </w:p>
        </w:tc>
      </w:tr>
      <w:tr w:rsidR="00F82243" w:rsidRPr="00AE4E56" w:rsidTr="00F82243">
        <w:trPr>
          <w:trHeight w:val="227"/>
        </w:trPr>
        <w:tc>
          <w:tcPr>
            <w:tcW w:w="9180" w:type="dxa"/>
            <w:gridSpan w:val="3"/>
            <w:shd w:val="clear" w:color="auto" w:fill="D9D9D9" w:themeFill="background1" w:themeFillShade="D9"/>
          </w:tcPr>
          <w:p w:rsidR="00F82243" w:rsidRPr="00AE4E56" w:rsidRDefault="00F82243" w:rsidP="005D09B0">
            <w:pPr>
              <w:pStyle w:val="TableTextBold"/>
              <w:rPr>
                <w:rFonts w:cs="Helvetica"/>
              </w:rPr>
            </w:pPr>
            <w:r w:rsidRPr="00AE4E56">
              <w:rPr>
                <w:rFonts w:cs="Helvetica"/>
              </w:rPr>
              <w:t xml:space="preserve">Element 1: </w:t>
            </w:r>
            <w:r w:rsidR="00E20096" w:rsidRPr="00AE4E56">
              <w:rPr>
                <w:rFonts w:cs="Helvetica"/>
              </w:rPr>
              <w:t>Identify hazards and risks</w:t>
            </w:r>
          </w:p>
        </w:tc>
      </w:tr>
      <w:tr w:rsidR="00E20096" w:rsidRPr="00AE4E56" w:rsidTr="00E20096">
        <w:trPr>
          <w:trHeight w:val="227"/>
        </w:trPr>
        <w:tc>
          <w:tcPr>
            <w:tcW w:w="7905" w:type="dxa"/>
            <w:vAlign w:val="center"/>
          </w:tcPr>
          <w:p w:rsidR="00E20096" w:rsidRPr="00AE4E56" w:rsidRDefault="00E20096" w:rsidP="00E20096">
            <w:pPr>
              <w:pStyle w:val="TableText"/>
              <w:rPr>
                <w:rFonts w:cs="Helvetica"/>
              </w:rPr>
            </w:pPr>
            <w:r w:rsidRPr="00AE4E56">
              <w:rPr>
                <w:rFonts w:cs="Helvetica"/>
                <w:szCs w:val="22"/>
              </w:rPr>
              <w:t xml:space="preserve">Identify key hazards and risks associated with the individual work role </w:t>
            </w:r>
          </w:p>
        </w:tc>
        <w:tc>
          <w:tcPr>
            <w:tcW w:w="637" w:type="dxa"/>
            <w:vAlign w:val="center"/>
          </w:tcPr>
          <w:p w:rsidR="00E20096" w:rsidRPr="00AE4E56" w:rsidRDefault="00E20096" w:rsidP="00E20096">
            <w:pPr>
              <w:pStyle w:val="Checkbox"/>
              <w:ind w:left="473" w:hanging="360"/>
              <w:jc w:val="center"/>
              <w:rPr>
                <w:rFonts w:cs="Helvetica"/>
                <w:lang w:val="en-AU"/>
              </w:rPr>
            </w:pPr>
          </w:p>
        </w:tc>
        <w:tc>
          <w:tcPr>
            <w:tcW w:w="638" w:type="dxa"/>
            <w:vAlign w:val="center"/>
          </w:tcPr>
          <w:p w:rsidR="00E20096" w:rsidRPr="00AE4E56" w:rsidRDefault="00E20096" w:rsidP="00E20096">
            <w:pPr>
              <w:pStyle w:val="Checkbox"/>
              <w:ind w:left="473" w:hanging="360"/>
              <w:jc w:val="center"/>
              <w:rPr>
                <w:rFonts w:cs="Helvetica"/>
                <w:lang w:val="en-AU"/>
              </w:rPr>
            </w:pPr>
          </w:p>
        </w:tc>
      </w:tr>
      <w:tr w:rsidR="00E20096" w:rsidRPr="00AE4E56" w:rsidTr="00E20096">
        <w:trPr>
          <w:trHeight w:val="227"/>
        </w:trPr>
        <w:tc>
          <w:tcPr>
            <w:tcW w:w="7905" w:type="dxa"/>
            <w:vAlign w:val="center"/>
          </w:tcPr>
          <w:p w:rsidR="00E20096" w:rsidRPr="00AE4E56" w:rsidRDefault="00E20096" w:rsidP="00E20096">
            <w:pPr>
              <w:pStyle w:val="TableText"/>
              <w:rPr>
                <w:rFonts w:cs="Helvetica"/>
              </w:rPr>
            </w:pPr>
            <w:r w:rsidRPr="00AE4E56">
              <w:rPr>
                <w:rFonts w:cs="Helvetica"/>
                <w:szCs w:val="22"/>
              </w:rPr>
              <w:t>Check own work area to identify hazards and risks</w:t>
            </w:r>
          </w:p>
        </w:tc>
        <w:tc>
          <w:tcPr>
            <w:tcW w:w="637" w:type="dxa"/>
            <w:vAlign w:val="center"/>
          </w:tcPr>
          <w:p w:rsidR="00E20096" w:rsidRPr="00AE4E56" w:rsidRDefault="00E20096" w:rsidP="00E20096">
            <w:pPr>
              <w:pStyle w:val="Checkbox"/>
              <w:ind w:left="473" w:hanging="360"/>
              <w:jc w:val="center"/>
              <w:rPr>
                <w:rFonts w:cs="Helvetica"/>
                <w:lang w:val="en-AU"/>
              </w:rPr>
            </w:pPr>
          </w:p>
        </w:tc>
        <w:tc>
          <w:tcPr>
            <w:tcW w:w="638" w:type="dxa"/>
            <w:vAlign w:val="center"/>
          </w:tcPr>
          <w:p w:rsidR="00E20096" w:rsidRPr="00AE4E56" w:rsidRDefault="00E20096" w:rsidP="00E20096">
            <w:pPr>
              <w:pStyle w:val="Checkbox"/>
              <w:ind w:left="473" w:hanging="360"/>
              <w:jc w:val="center"/>
              <w:rPr>
                <w:rFonts w:cs="Helvetica"/>
                <w:lang w:val="en-AU"/>
              </w:rPr>
            </w:pPr>
          </w:p>
        </w:tc>
      </w:tr>
      <w:tr w:rsidR="00F82243" w:rsidRPr="00AE4E56" w:rsidTr="00F82243">
        <w:trPr>
          <w:trHeight w:val="227"/>
        </w:trPr>
        <w:tc>
          <w:tcPr>
            <w:tcW w:w="9180" w:type="dxa"/>
            <w:gridSpan w:val="3"/>
            <w:shd w:val="clear" w:color="auto" w:fill="D9D9D9" w:themeFill="background1" w:themeFillShade="D9"/>
          </w:tcPr>
          <w:p w:rsidR="00F82243" w:rsidRPr="00AE4E56" w:rsidRDefault="00F82243" w:rsidP="005D09B0">
            <w:pPr>
              <w:pStyle w:val="TableTextBold"/>
              <w:keepNext/>
              <w:rPr>
                <w:rFonts w:cs="Helvetica"/>
              </w:rPr>
            </w:pPr>
            <w:r w:rsidRPr="00AE4E56">
              <w:rPr>
                <w:rFonts w:cs="Helvetica"/>
              </w:rPr>
              <w:t xml:space="preserve">Element 2: </w:t>
            </w:r>
            <w:r w:rsidR="00E20096" w:rsidRPr="00AE4E56">
              <w:rPr>
                <w:rFonts w:cs="Helvetica"/>
              </w:rPr>
              <w:t>Follow enterprise hygiene standards, procedures and practices</w:t>
            </w:r>
          </w:p>
        </w:tc>
      </w:tr>
      <w:tr w:rsidR="00E20096" w:rsidRPr="00AE4E56" w:rsidTr="00E20096">
        <w:trPr>
          <w:trHeight w:val="227"/>
        </w:trPr>
        <w:tc>
          <w:tcPr>
            <w:tcW w:w="7905" w:type="dxa"/>
            <w:vAlign w:val="center"/>
          </w:tcPr>
          <w:p w:rsidR="00E20096" w:rsidRPr="00AE4E56" w:rsidRDefault="00E20096" w:rsidP="00E20096">
            <w:pPr>
              <w:pStyle w:val="TableText"/>
              <w:rPr>
                <w:rFonts w:cs="Helvetica"/>
              </w:rPr>
            </w:pPr>
            <w:r w:rsidRPr="00AE4E56">
              <w:rPr>
                <w:rFonts w:cs="Helvetica"/>
              </w:rPr>
              <w:t>Implement required personal hygiene practices</w:t>
            </w:r>
          </w:p>
        </w:tc>
        <w:tc>
          <w:tcPr>
            <w:tcW w:w="637" w:type="dxa"/>
            <w:vAlign w:val="center"/>
          </w:tcPr>
          <w:p w:rsidR="00E20096" w:rsidRPr="00AE4E56" w:rsidRDefault="00E20096" w:rsidP="00E20096">
            <w:pPr>
              <w:pStyle w:val="Checkbox"/>
              <w:keepNext/>
              <w:ind w:left="473" w:hanging="360"/>
              <w:jc w:val="center"/>
              <w:rPr>
                <w:rFonts w:cs="Helvetica"/>
                <w:lang w:val="en-AU"/>
              </w:rPr>
            </w:pPr>
          </w:p>
        </w:tc>
        <w:tc>
          <w:tcPr>
            <w:tcW w:w="638" w:type="dxa"/>
            <w:vAlign w:val="center"/>
          </w:tcPr>
          <w:p w:rsidR="00E20096" w:rsidRPr="00AE4E56" w:rsidRDefault="00E20096" w:rsidP="00E20096">
            <w:pPr>
              <w:pStyle w:val="Checkbox"/>
              <w:keepNext/>
              <w:ind w:left="473" w:hanging="360"/>
              <w:jc w:val="center"/>
              <w:rPr>
                <w:rFonts w:cs="Helvetica"/>
                <w:lang w:val="en-AU"/>
              </w:rPr>
            </w:pPr>
          </w:p>
        </w:tc>
      </w:tr>
      <w:tr w:rsidR="00E20096" w:rsidRPr="00AE4E56" w:rsidTr="00E20096">
        <w:trPr>
          <w:trHeight w:val="227"/>
        </w:trPr>
        <w:tc>
          <w:tcPr>
            <w:tcW w:w="7905" w:type="dxa"/>
            <w:vAlign w:val="center"/>
          </w:tcPr>
          <w:p w:rsidR="00E20096" w:rsidRPr="00AE4E56" w:rsidRDefault="00E20096" w:rsidP="00E20096">
            <w:pPr>
              <w:pStyle w:val="TableText"/>
              <w:rPr>
                <w:rFonts w:cs="Helvetica"/>
              </w:rPr>
            </w:pPr>
            <w:r w:rsidRPr="00AE4E56">
              <w:rPr>
                <w:rFonts w:cs="Helvetica"/>
              </w:rPr>
              <w:t>Maintain clothing to meet work area standards</w:t>
            </w:r>
          </w:p>
        </w:tc>
        <w:tc>
          <w:tcPr>
            <w:tcW w:w="637" w:type="dxa"/>
            <w:vAlign w:val="center"/>
          </w:tcPr>
          <w:p w:rsidR="00E20096" w:rsidRPr="00AE4E56" w:rsidRDefault="00E20096" w:rsidP="00E20096">
            <w:pPr>
              <w:pStyle w:val="Checkbox"/>
              <w:keepNext/>
              <w:ind w:left="473" w:hanging="360"/>
              <w:jc w:val="center"/>
              <w:rPr>
                <w:rFonts w:cs="Helvetica"/>
                <w:lang w:val="en-AU"/>
              </w:rPr>
            </w:pPr>
          </w:p>
        </w:tc>
        <w:tc>
          <w:tcPr>
            <w:tcW w:w="638" w:type="dxa"/>
            <w:vAlign w:val="center"/>
          </w:tcPr>
          <w:p w:rsidR="00E20096" w:rsidRPr="00AE4E56" w:rsidRDefault="00E20096" w:rsidP="00E20096">
            <w:pPr>
              <w:pStyle w:val="Checkbox"/>
              <w:keepNext/>
              <w:ind w:left="473" w:hanging="360"/>
              <w:jc w:val="center"/>
              <w:rPr>
                <w:rFonts w:cs="Helvetica"/>
                <w:lang w:val="en-AU"/>
              </w:rPr>
            </w:pPr>
          </w:p>
        </w:tc>
      </w:tr>
      <w:tr w:rsidR="00E20096" w:rsidRPr="00AE4E56" w:rsidTr="00E20096">
        <w:trPr>
          <w:trHeight w:val="227"/>
        </w:trPr>
        <w:tc>
          <w:tcPr>
            <w:tcW w:w="7905" w:type="dxa"/>
            <w:vAlign w:val="center"/>
          </w:tcPr>
          <w:p w:rsidR="00E20096" w:rsidRPr="00AE4E56" w:rsidRDefault="00E20096" w:rsidP="00E20096">
            <w:pPr>
              <w:pStyle w:val="TableText"/>
              <w:rPr>
                <w:rFonts w:cs="Helvetica"/>
              </w:rPr>
            </w:pPr>
            <w:r w:rsidRPr="00AE4E56">
              <w:rPr>
                <w:rFonts w:cs="Helvetica"/>
              </w:rPr>
              <w:t>Follow hygiene procedures in accordance with enterprise requirements</w:t>
            </w:r>
          </w:p>
        </w:tc>
        <w:tc>
          <w:tcPr>
            <w:tcW w:w="637" w:type="dxa"/>
            <w:vAlign w:val="center"/>
          </w:tcPr>
          <w:p w:rsidR="00E20096" w:rsidRPr="00AE4E56" w:rsidRDefault="00E20096" w:rsidP="00E20096">
            <w:pPr>
              <w:pStyle w:val="Checkbox"/>
              <w:keepNext/>
              <w:ind w:left="473" w:hanging="360"/>
              <w:jc w:val="center"/>
              <w:rPr>
                <w:rFonts w:cs="Helvetica"/>
                <w:lang w:val="en-AU"/>
              </w:rPr>
            </w:pPr>
          </w:p>
        </w:tc>
        <w:tc>
          <w:tcPr>
            <w:tcW w:w="638" w:type="dxa"/>
            <w:vAlign w:val="center"/>
          </w:tcPr>
          <w:p w:rsidR="00E20096" w:rsidRPr="00AE4E56" w:rsidRDefault="00E20096" w:rsidP="00E20096">
            <w:pPr>
              <w:pStyle w:val="Checkbox"/>
              <w:keepNext/>
              <w:ind w:left="473" w:hanging="360"/>
              <w:jc w:val="center"/>
              <w:rPr>
                <w:rFonts w:cs="Helvetica"/>
                <w:lang w:val="en-AU"/>
              </w:rPr>
            </w:pPr>
          </w:p>
        </w:tc>
      </w:tr>
      <w:tr w:rsidR="00F82243" w:rsidRPr="00AE4E56" w:rsidTr="00F82243">
        <w:tc>
          <w:tcPr>
            <w:tcW w:w="9180" w:type="dxa"/>
            <w:gridSpan w:val="3"/>
            <w:shd w:val="clear" w:color="auto" w:fill="D9D9D9" w:themeFill="background1" w:themeFillShade="D9"/>
          </w:tcPr>
          <w:p w:rsidR="00F82243" w:rsidRPr="00AE4E56" w:rsidRDefault="00F82243" w:rsidP="00E20096">
            <w:pPr>
              <w:pStyle w:val="TableTextBold"/>
              <w:keepNext/>
              <w:rPr>
                <w:rFonts w:cs="Helvetica"/>
              </w:rPr>
            </w:pPr>
            <w:r w:rsidRPr="00AE4E56">
              <w:rPr>
                <w:rFonts w:cs="Helvetica"/>
              </w:rPr>
              <w:lastRenderedPageBreak/>
              <w:t xml:space="preserve">Element 3: </w:t>
            </w:r>
            <w:r w:rsidR="00E20096" w:rsidRPr="00AE4E56">
              <w:rPr>
                <w:rFonts w:cs="Helvetica"/>
              </w:rPr>
              <w:t>Handle and store foodstuffs</w:t>
            </w:r>
          </w:p>
        </w:tc>
      </w:tr>
      <w:tr w:rsidR="00E20096" w:rsidRPr="00AE4E56" w:rsidTr="00E20096">
        <w:tc>
          <w:tcPr>
            <w:tcW w:w="7905" w:type="dxa"/>
            <w:vAlign w:val="center"/>
          </w:tcPr>
          <w:p w:rsidR="00E20096" w:rsidRPr="00AE4E56" w:rsidRDefault="00E20096" w:rsidP="00E20096">
            <w:pPr>
              <w:pStyle w:val="TableText"/>
              <w:keepNext/>
              <w:rPr>
                <w:rFonts w:cs="Helvetica"/>
              </w:rPr>
            </w:pPr>
            <w:r w:rsidRPr="00AE4E56">
              <w:rPr>
                <w:rFonts w:cs="Helvetica"/>
                <w:szCs w:val="22"/>
              </w:rPr>
              <w:t>Handle and store foodstuffs according to enterprise guidelines</w:t>
            </w:r>
          </w:p>
        </w:tc>
        <w:tc>
          <w:tcPr>
            <w:tcW w:w="637" w:type="dxa"/>
            <w:vAlign w:val="center"/>
          </w:tcPr>
          <w:p w:rsidR="00E20096" w:rsidRPr="00AE4E56" w:rsidRDefault="00E20096" w:rsidP="00E20096">
            <w:pPr>
              <w:pStyle w:val="Checkbox"/>
              <w:keepNext/>
              <w:ind w:left="473" w:hanging="360"/>
              <w:jc w:val="center"/>
              <w:rPr>
                <w:rFonts w:cs="Helvetica"/>
                <w:lang w:val="en-AU"/>
              </w:rPr>
            </w:pPr>
          </w:p>
        </w:tc>
        <w:tc>
          <w:tcPr>
            <w:tcW w:w="638" w:type="dxa"/>
            <w:vAlign w:val="center"/>
          </w:tcPr>
          <w:p w:rsidR="00E20096" w:rsidRPr="00AE4E56" w:rsidRDefault="00E20096" w:rsidP="00E20096">
            <w:pPr>
              <w:pStyle w:val="Checkbox"/>
              <w:keepNext/>
              <w:ind w:left="473" w:hanging="360"/>
              <w:jc w:val="center"/>
              <w:rPr>
                <w:rFonts w:cs="Helvetica"/>
                <w:lang w:val="en-AU"/>
              </w:rPr>
            </w:pPr>
          </w:p>
        </w:tc>
      </w:tr>
      <w:tr w:rsidR="00E20096" w:rsidRPr="00AE4E56" w:rsidTr="00E20096">
        <w:tc>
          <w:tcPr>
            <w:tcW w:w="7905" w:type="dxa"/>
            <w:vAlign w:val="center"/>
          </w:tcPr>
          <w:p w:rsidR="00E20096" w:rsidRPr="00AE4E56" w:rsidRDefault="00E20096" w:rsidP="00E20096">
            <w:pPr>
              <w:pStyle w:val="TableText"/>
              <w:rPr>
                <w:rFonts w:cs="Helvetica"/>
              </w:rPr>
            </w:pPr>
            <w:r w:rsidRPr="00AE4E56">
              <w:rPr>
                <w:rFonts w:cs="Helvetica"/>
                <w:szCs w:val="22"/>
              </w:rPr>
              <w:t xml:space="preserve">Handle and store foodstuffs in a manner that avoids damage and contamination, meets hygiene standards, and maintains quality </w:t>
            </w:r>
          </w:p>
        </w:tc>
        <w:tc>
          <w:tcPr>
            <w:tcW w:w="637" w:type="dxa"/>
            <w:vAlign w:val="center"/>
          </w:tcPr>
          <w:p w:rsidR="00E20096" w:rsidRPr="00AE4E56" w:rsidRDefault="00E20096" w:rsidP="00E20096">
            <w:pPr>
              <w:pStyle w:val="Checkbox"/>
              <w:ind w:left="473" w:hanging="360"/>
              <w:jc w:val="center"/>
              <w:rPr>
                <w:rFonts w:cs="Helvetica"/>
                <w:lang w:val="en-AU"/>
              </w:rPr>
            </w:pPr>
          </w:p>
        </w:tc>
        <w:tc>
          <w:tcPr>
            <w:tcW w:w="638" w:type="dxa"/>
            <w:vAlign w:val="center"/>
          </w:tcPr>
          <w:p w:rsidR="00E20096" w:rsidRPr="00AE4E56" w:rsidRDefault="00E20096" w:rsidP="00E20096">
            <w:pPr>
              <w:pStyle w:val="Checkbox"/>
              <w:ind w:left="473" w:hanging="360"/>
              <w:jc w:val="center"/>
              <w:rPr>
                <w:rFonts w:cs="Helvetica"/>
                <w:lang w:val="en-AU"/>
              </w:rPr>
            </w:pPr>
          </w:p>
        </w:tc>
      </w:tr>
      <w:tr w:rsidR="00E20096" w:rsidRPr="00AE4E56" w:rsidTr="00E20096">
        <w:tc>
          <w:tcPr>
            <w:tcW w:w="7905" w:type="dxa"/>
            <w:vAlign w:val="center"/>
          </w:tcPr>
          <w:p w:rsidR="00E20096" w:rsidRPr="00AE4E56" w:rsidRDefault="00E20096" w:rsidP="00E20096">
            <w:pPr>
              <w:pStyle w:val="TableText"/>
              <w:rPr>
                <w:rFonts w:cs="Helvetica"/>
              </w:rPr>
            </w:pPr>
            <w:r w:rsidRPr="00AE4E56">
              <w:rPr>
                <w:rFonts w:cs="Helvetica"/>
                <w:szCs w:val="22"/>
              </w:rPr>
              <w:t xml:space="preserve">Store foodstuffs at the correct temperature </w:t>
            </w:r>
          </w:p>
        </w:tc>
        <w:tc>
          <w:tcPr>
            <w:tcW w:w="637" w:type="dxa"/>
            <w:vAlign w:val="center"/>
          </w:tcPr>
          <w:p w:rsidR="00E20096" w:rsidRPr="00AE4E56" w:rsidRDefault="00E20096" w:rsidP="00E20096">
            <w:pPr>
              <w:pStyle w:val="Checkbox"/>
              <w:ind w:left="473" w:hanging="360"/>
              <w:jc w:val="center"/>
              <w:rPr>
                <w:rFonts w:cs="Helvetica"/>
                <w:lang w:val="en-AU"/>
              </w:rPr>
            </w:pPr>
          </w:p>
        </w:tc>
        <w:tc>
          <w:tcPr>
            <w:tcW w:w="638" w:type="dxa"/>
            <w:vAlign w:val="center"/>
          </w:tcPr>
          <w:p w:rsidR="00E20096" w:rsidRPr="00AE4E56" w:rsidRDefault="00E20096" w:rsidP="00E20096">
            <w:pPr>
              <w:pStyle w:val="Checkbox"/>
              <w:ind w:left="473" w:hanging="360"/>
              <w:jc w:val="center"/>
              <w:rPr>
                <w:rFonts w:cs="Helvetica"/>
                <w:lang w:val="en-AU"/>
              </w:rPr>
            </w:pPr>
          </w:p>
        </w:tc>
      </w:tr>
      <w:tr w:rsidR="00F82243" w:rsidRPr="00AE4E56" w:rsidTr="00F82243">
        <w:tc>
          <w:tcPr>
            <w:tcW w:w="9180" w:type="dxa"/>
            <w:gridSpan w:val="3"/>
            <w:shd w:val="clear" w:color="auto" w:fill="D9D9D9" w:themeFill="background1" w:themeFillShade="D9"/>
          </w:tcPr>
          <w:p w:rsidR="00F82243" w:rsidRPr="00AE4E56" w:rsidRDefault="00F82243" w:rsidP="005D09B0">
            <w:pPr>
              <w:pStyle w:val="TableTextBold"/>
              <w:rPr>
                <w:rFonts w:cs="Helvetica"/>
              </w:rPr>
            </w:pPr>
            <w:r w:rsidRPr="00AE4E56">
              <w:rPr>
                <w:rFonts w:cs="Helvetica"/>
              </w:rPr>
              <w:t xml:space="preserve">Element 4: </w:t>
            </w:r>
            <w:r w:rsidR="00E20096" w:rsidRPr="00AE4E56">
              <w:rPr>
                <w:rFonts w:cs="Helvetica"/>
              </w:rPr>
              <w:t>Follow food safety program</w:t>
            </w:r>
          </w:p>
        </w:tc>
      </w:tr>
      <w:tr w:rsidR="00E20096" w:rsidRPr="00AE4E56" w:rsidTr="00E20096">
        <w:tc>
          <w:tcPr>
            <w:tcW w:w="7905" w:type="dxa"/>
            <w:vAlign w:val="center"/>
          </w:tcPr>
          <w:p w:rsidR="00E20096" w:rsidRPr="00AE4E56" w:rsidRDefault="00E20096" w:rsidP="00E20096">
            <w:pPr>
              <w:pStyle w:val="TableText"/>
              <w:rPr>
                <w:rFonts w:cs="Helvetica"/>
              </w:rPr>
            </w:pPr>
            <w:r w:rsidRPr="00AE4E56">
              <w:rPr>
                <w:rFonts w:cs="Helvetica"/>
              </w:rPr>
              <w:t>Ensure work activities conform with the enterprise food safety program</w:t>
            </w:r>
          </w:p>
        </w:tc>
        <w:tc>
          <w:tcPr>
            <w:tcW w:w="637" w:type="dxa"/>
            <w:vAlign w:val="center"/>
          </w:tcPr>
          <w:p w:rsidR="00E20096" w:rsidRPr="00AE4E56" w:rsidRDefault="00E20096" w:rsidP="00E20096">
            <w:pPr>
              <w:pStyle w:val="Checkbox"/>
              <w:ind w:left="473" w:hanging="360"/>
              <w:jc w:val="center"/>
              <w:rPr>
                <w:rFonts w:cs="Helvetica"/>
                <w:lang w:val="en-AU"/>
              </w:rPr>
            </w:pPr>
          </w:p>
        </w:tc>
        <w:tc>
          <w:tcPr>
            <w:tcW w:w="638" w:type="dxa"/>
            <w:vAlign w:val="center"/>
          </w:tcPr>
          <w:p w:rsidR="00E20096" w:rsidRPr="00AE4E56" w:rsidRDefault="00E20096" w:rsidP="00E20096">
            <w:pPr>
              <w:pStyle w:val="Checkbox"/>
              <w:ind w:left="473" w:hanging="360"/>
              <w:jc w:val="center"/>
              <w:rPr>
                <w:rFonts w:cs="Helvetica"/>
                <w:lang w:val="en-AU"/>
              </w:rPr>
            </w:pPr>
          </w:p>
        </w:tc>
      </w:tr>
      <w:tr w:rsidR="00E20096" w:rsidRPr="00AE4E56" w:rsidTr="00E20096">
        <w:tc>
          <w:tcPr>
            <w:tcW w:w="7905" w:type="dxa"/>
            <w:vAlign w:val="center"/>
          </w:tcPr>
          <w:p w:rsidR="00E20096" w:rsidRPr="00AE4E56" w:rsidRDefault="00E20096" w:rsidP="00E20096">
            <w:pPr>
              <w:pStyle w:val="TableText"/>
              <w:rPr>
                <w:rFonts w:cs="Helvetica"/>
              </w:rPr>
            </w:pPr>
            <w:r w:rsidRPr="00AE4E56">
              <w:rPr>
                <w:rFonts w:cs="Helvetica"/>
              </w:rPr>
              <w:t>Identify and monitor areas of risk in individual work area</w:t>
            </w:r>
          </w:p>
        </w:tc>
        <w:tc>
          <w:tcPr>
            <w:tcW w:w="637" w:type="dxa"/>
            <w:vAlign w:val="center"/>
          </w:tcPr>
          <w:p w:rsidR="00E20096" w:rsidRPr="00AE4E56" w:rsidRDefault="00E20096" w:rsidP="00E20096">
            <w:pPr>
              <w:pStyle w:val="Checkbox"/>
              <w:ind w:left="473" w:hanging="360"/>
              <w:jc w:val="center"/>
              <w:rPr>
                <w:rFonts w:cs="Helvetica"/>
                <w:lang w:val="en-AU"/>
              </w:rPr>
            </w:pPr>
          </w:p>
        </w:tc>
        <w:tc>
          <w:tcPr>
            <w:tcW w:w="638" w:type="dxa"/>
            <w:vAlign w:val="center"/>
          </w:tcPr>
          <w:p w:rsidR="00E20096" w:rsidRPr="00AE4E56" w:rsidRDefault="00E20096" w:rsidP="00E20096">
            <w:pPr>
              <w:pStyle w:val="Checkbox"/>
              <w:ind w:left="473" w:hanging="360"/>
              <w:jc w:val="center"/>
              <w:rPr>
                <w:rFonts w:cs="Helvetica"/>
                <w:lang w:val="en-AU"/>
              </w:rPr>
            </w:pPr>
          </w:p>
        </w:tc>
      </w:tr>
      <w:tr w:rsidR="00E20096" w:rsidRPr="00AE4E56" w:rsidTr="00E20096">
        <w:tc>
          <w:tcPr>
            <w:tcW w:w="7905" w:type="dxa"/>
            <w:vAlign w:val="center"/>
          </w:tcPr>
          <w:p w:rsidR="00E20096" w:rsidRPr="00AE4E56" w:rsidRDefault="00E20096" w:rsidP="00E20096">
            <w:pPr>
              <w:pStyle w:val="TableText"/>
              <w:rPr>
                <w:rFonts w:cs="Helvetica"/>
              </w:rPr>
            </w:pPr>
            <w:r w:rsidRPr="00AE4E56">
              <w:rPr>
                <w:rFonts w:cs="Helvetica"/>
              </w:rPr>
              <w:t>Take corrective actions within individual scope of responsibilities to minimise risk in accordance with the enterprise food safety program</w:t>
            </w:r>
          </w:p>
        </w:tc>
        <w:tc>
          <w:tcPr>
            <w:tcW w:w="637" w:type="dxa"/>
            <w:vAlign w:val="center"/>
          </w:tcPr>
          <w:p w:rsidR="00E20096" w:rsidRPr="00AE4E56" w:rsidRDefault="00E20096" w:rsidP="00E20096">
            <w:pPr>
              <w:pStyle w:val="Checkbox"/>
              <w:ind w:left="473" w:hanging="360"/>
              <w:jc w:val="center"/>
              <w:rPr>
                <w:rFonts w:cs="Helvetica"/>
                <w:lang w:val="en-AU"/>
              </w:rPr>
            </w:pPr>
          </w:p>
        </w:tc>
        <w:tc>
          <w:tcPr>
            <w:tcW w:w="638" w:type="dxa"/>
            <w:vAlign w:val="center"/>
          </w:tcPr>
          <w:p w:rsidR="00E20096" w:rsidRPr="00AE4E56" w:rsidRDefault="00E20096" w:rsidP="00E20096">
            <w:pPr>
              <w:pStyle w:val="Checkbox"/>
              <w:ind w:left="473" w:hanging="360"/>
              <w:jc w:val="center"/>
              <w:rPr>
                <w:rFonts w:cs="Helvetica"/>
                <w:lang w:val="en-AU"/>
              </w:rPr>
            </w:pPr>
          </w:p>
        </w:tc>
      </w:tr>
      <w:tr w:rsidR="00E20096" w:rsidRPr="00AE4E56" w:rsidTr="00E20096">
        <w:tc>
          <w:tcPr>
            <w:tcW w:w="7905" w:type="dxa"/>
            <w:vAlign w:val="center"/>
          </w:tcPr>
          <w:p w:rsidR="00E20096" w:rsidRPr="00AE4E56" w:rsidRDefault="00E20096" w:rsidP="00E20096">
            <w:pPr>
              <w:pStyle w:val="TableText"/>
              <w:rPr>
                <w:rFonts w:cs="Helvetica"/>
              </w:rPr>
            </w:pPr>
            <w:r w:rsidRPr="00AE4E56">
              <w:rPr>
                <w:rFonts w:cs="Helvetica"/>
              </w:rPr>
              <w:t>Report risks beyond the control of the individual to the appropriate person(s)</w:t>
            </w:r>
          </w:p>
        </w:tc>
        <w:tc>
          <w:tcPr>
            <w:tcW w:w="637" w:type="dxa"/>
            <w:vAlign w:val="center"/>
          </w:tcPr>
          <w:p w:rsidR="00E20096" w:rsidRPr="00AE4E56" w:rsidRDefault="00E20096" w:rsidP="00E20096">
            <w:pPr>
              <w:pStyle w:val="Checkbox"/>
              <w:ind w:left="473" w:hanging="360"/>
              <w:jc w:val="center"/>
              <w:rPr>
                <w:rFonts w:cs="Helvetica"/>
                <w:lang w:val="en-AU"/>
              </w:rPr>
            </w:pPr>
          </w:p>
        </w:tc>
        <w:tc>
          <w:tcPr>
            <w:tcW w:w="638" w:type="dxa"/>
            <w:vAlign w:val="center"/>
          </w:tcPr>
          <w:p w:rsidR="00E20096" w:rsidRPr="00AE4E56" w:rsidRDefault="00E20096" w:rsidP="00E20096">
            <w:pPr>
              <w:pStyle w:val="Checkbox"/>
              <w:ind w:left="473" w:hanging="360"/>
              <w:jc w:val="center"/>
              <w:rPr>
                <w:rFonts w:cs="Helvetica"/>
                <w:lang w:val="en-AU"/>
              </w:rPr>
            </w:pPr>
          </w:p>
        </w:tc>
      </w:tr>
      <w:tr w:rsidR="00E20096" w:rsidRPr="00AE4E56" w:rsidTr="00E20096">
        <w:tc>
          <w:tcPr>
            <w:tcW w:w="7905" w:type="dxa"/>
            <w:vAlign w:val="center"/>
          </w:tcPr>
          <w:p w:rsidR="00E20096" w:rsidRPr="00AE4E56" w:rsidRDefault="00E20096" w:rsidP="00E20096">
            <w:pPr>
              <w:pStyle w:val="TableText"/>
              <w:rPr>
                <w:rFonts w:cs="Helvetica"/>
              </w:rPr>
            </w:pPr>
            <w:r w:rsidRPr="00AE4E56">
              <w:rPr>
                <w:rFonts w:cs="Helvetica"/>
              </w:rPr>
              <w:t>Complete records according to enterprise requirements and work responsibility</w:t>
            </w:r>
          </w:p>
        </w:tc>
        <w:tc>
          <w:tcPr>
            <w:tcW w:w="637" w:type="dxa"/>
            <w:vAlign w:val="center"/>
          </w:tcPr>
          <w:p w:rsidR="00E20096" w:rsidRPr="00AE4E56" w:rsidRDefault="00E20096" w:rsidP="00E20096">
            <w:pPr>
              <w:pStyle w:val="Checkbox"/>
              <w:ind w:left="473" w:hanging="360"/>
              <w:jc w:val="center"/>
              <w:rPr>
                <w:rFonts w:cs="Helvetica"/>
                <w:lang w:val="en-AU"/>
              </w:rPr>
            </w:pPr>
          </w:p>
        </w:tc>
        <w:tc>
          <w:tcPr>
            <w:tcW w:w="638" w:type="dxa"/>
            <w:vAlign w:val="center"/>
          </w:tcPr>
          <w:p w:rsidR="00E20096" w:rsidRPr="00AE4E56" w:rsidRDefault="00E20096" w:rsidP="00E20096">
            <w:pPr>
              <w:pStyle w:val="Checkbox"/>
              <w:ind w:left="473" w:hanging="360"/>
              <w:jc w:val="center"/>
              <w:rPr>
                <w:rFonts w:cs="Helvetica"/>
                <w:lang w:val="en-AU"/>
              </w:rPr>
            </w:pPr>
          </w:p>
        </w:tc>
      </w:tr>
      <w:tr w:rsidR="007933F0" w:rsidRPr="00AE4E56" w:rsidTr="00E20096">
        <w:tc>
          <w:tcPr>
            <w:tcW w:w="7905" w:type="dxa"/>
            <w:shd w:val="clear" w:color="auto" w:fill="D9D9D9" w:themeFill="background1" w:themeFillShade="D9"/>
            <w:vAlign w:val="center"/>
          </w:tcPr>
          <w:p w:rsidR="007933F0" w:rsidRPr="00AE4E56" w:rsidRDefault="007933F0" w:rsidP="00E53A21">
            <w:pPr>
              <w:pStyle w:val="TableTextBold"/>
              <w:rPr>
                <w:rFonts w:cs="Helvetica"/>
              </w:rPr>
            </w:pPr>
            <w:r w:rsidRPr="00AE4E56">
              <w:rPr>
                <w:rFonts w:cs="Helvetica"/>
              </w:rPr>
              <w:t>Did the student’s overall performance meet the standard?</w:t>
            </w:r>
          </w:p>
        </w:tc>
        <w:tc>
          <w:tcPr>
            <w:tcW w:w="637" w:type="dxa"/>
            <w:shd w:val="clear" w:color="auto" w:fill="D9D9D9" w:themeFill="background1" w:themeFillShade="D9"/>
            <w:vAlign w:val="center"/>
          </w:tcPr>
          <w:p w:rsidR="007933F0" w:rsidRPr="00AE4E56" w:rsidRDefault="007933F0" w:rsidP="00E20096">
            <w:pPr>
              <w:pStyle w:val="Checkbox"/>
              <w:ind w:left="473" w:hanging="360"/>
              <w:jc w:val="center"/>
              <w:rPr>
                <w:rFonts w:cs="Helvetica"/>
                <w:lang w:val="en-AU"/>
              </w:rPr>
            </w:pPr>
          </w:p>
        </w:tc>
        <w:tc>
          <w:tcPr>
            <w:tcW w:w="638" w:type="dxa"/>
            <w:shd w:val="clear" w:color="auto" w:fill="D9D9D9" w:themeFill="background1" w:themeFillShade="D9"/>
            <w:vAlign w:val="center"/>
          </w:tcPr>
          <w:p w:rsidR="007933F0" w:rsidRPr="00AE4E56" w:rsidRDefault="007933F0" w:rsidP="00E20096">
            <w:pPr>
              <w:pStyle w:val="Checkbox"/>
              <w:ind w:left="473" w:hanging="360"/>
              <w:jc w:val="center"/>
              <w:rPr>
                <w:rFonts w:cs="Helvetica"/>
                <w:lang w:val="en-AU"/>
              </w:rPr>
            </w:pPr>
          </w:p>
        </w:tc>
      </w:tr>
    </w:tbl>
    <w:p w:rsidR="00F82243" w:rsidRPr="00AE4E56" w:rsidRDefault="00F82243">
      <w:pPr>
        <w:rPr>
          <w:rFonts w:ascii="Helvetica" w:eastAsia="Times New Roman" w:hAnsi="Helvetica" w:cs="Helvetica"/>
          <w:szCs w:val="24"/>
          <w:lang w:eastAsia="en-US"/>
        </w:rPr>
      </w:pPr>
      <w:r w:rsidRPr="00AE4E56">
        <w:rPr>
          <w:rFonts w:ascii="Helvetica" w:hAnsi="Helvetica" w:cs="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AE4E56"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E4E56" w:rsidRDefault="00F82243" w:rsidP="00F82243">
            <w:pPr>
              <w:pStyle w:val="TableTextBold"/>
              <w:rPr>
                <w:rFonts w:cs="Helvetica"/>
              </w:rPr>
            </w:pPr>
            <w:r w:rsidRPr="00AE4E56">
              <w:rPr>
                <w:rFonts w:cs="Helvetica"/>
              </w:rPr>
              <w:lastRenderedPageBreak/>
              <w:t>Feedback to student and trainer/assessor</w:t>
            </w:r>
          </w:p>
        </w:tc>
      </w:tr>
      <w:tr w:rsidR="00F82243" w:rsidRPr="00AE4E56" w:rsidTr="00743DD4">
        <w:trPr>
          <w:cantSplit/>
          <w:trHeight w:val="3686"/>
        </w:trPr>
        <w:tc>
          <w:tcPr>
            <w:tcW w:w="9214" w:type="dxa"/>
            <w:gridSpan w:val="4"/>
            <w:tcBorders>
              <w:top w:val="single" w:sz="4" w:space="0" w:color="auto"/>
              <w:bottom w:val="single" w:sz="4" w:space="0" w:color="auto"/>
            </w:tcBorders>
          </w:tcPr>
          <w:p w:rsidR="00F82243" w:rsidRPr="00AE4E56" w:rsidRDefault="00F82243" w:rsidP="00F82243">
            <w:pPr>
              <w:pStyle w:val="TableTextBold"/>
              <w:rPr>
                <w:rFonts w:cs="Helvetica"/>
              </w:rPr>
            </w:pPr>
            <w:r w:rsidRPr="00AE4E56">
              <w:rPr>
                <w:rFonts w:cs="Helvetica"/>
              </w:rPr>
              <w:t>Strengths:</w:t>
            </w:r>
          </w:p>
        </w:tc>
      </w:tr>
      <w:tr w:rsidR="00F82243" w:rsidRPr="00AE4E56" w:rsidTr="00743DD4">
        <w:trPr>
          <w:cantSplit/>
          <w:trHeight w:val="3686"/>
        </w:trPr>
        <w:tc>
          <w:tcPr>
            <w:tcW w:w="9214" w:type="dxa"/>
            <w:gridSpan w:val="4"/>
            <w:tcBorders>
              <w:top w:val="single" w:sz="4" w:space="0" w:color="auto"/>
              <w:bottom w:val="single" w:sz="4" w:space="0" w:color="auto"/>
            </w:tcBorders>
          </w:tcPr>
          <w:p w:rsidR="00F82243" w:rsidRPr="00AE4E56" w:rsidRDefault="00F82243" w:rsidP="00F82243">
            <w:pPr>
              <w:pStyle w:val="TableTextBold"/>
              <w:rPr>
                <w:rFonts w:cs="Helvetica"/>
              </w:rPr>
            </w:pPr>
            <w:r w:rsidRPr="00AE4E56">
              <w:rPr>
                <w:rFonts w:cs="Helvetica"/>
              </w:rPr>
              <w:t>Improvements needed:</w:t>
            </w:r>
          </w:p>
        </w:tc>
      </w:tr>
      <w:tr w:rsidR="00F82243" w:rsidRPr="00AE4E56"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E4E56" w:rsidRDefault="00F82243" w:rsidP="00F82243">
            <w:pPr>
              <w:pStyle w:val="TableTextBold"/>
              <w:rPr>
                <w:rFonts w:cs="Helvetica"/>
              </w:rPr>
            </w:pPr>
            <w:r w:rsidRPr="00AE4E56">
              <w:rPr>
                <w:rFonts w:cs="Helvetica"/>
              </w:rPr>
              <w:t>General comments:</w:t>
            </w:r>
          </w:p>
        </w:tc>
      </w:tr>
      <w:tr w:rsidR="00F82243" w:rsidRPr="00AE4E56"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AE4E56" w:rsidRDefault="00F82243" w:rsidP="00E20096">
            <w:pPr>
              <w:pStyle w:val="TableTextBold"/>
              <w:spacing w:before="120"/>
              <w:rPr>
                <w:rFonts w:cs="Helvetica"/>
              </w:rPr>
            </w:pPr>
            <w:r w:rsidRPr="00AE4E56">
              <w:rPr>
                <w:rFonts w:cs="Helvetica"/>
              </w:rPr>
              <w:t>Candidate signature</w:t>
            </w:r>
          </w:p>
        </w:tc>
        <w:tc>
          <w:tcPr>
            <w:tcW w:w="3543" w:type="dxa"/>
            <w:tcBorders>
              <w:top w:val="single" w:sz="4" w:space="0" w:color="auto"/>
              <w:bottom w:val="single" w:sz="4" w:space="0" w:color="auto"/>
            </w:tcBorders>
            <w:vAlign w:val="center"/>
          </w:tcPr>
          <w:p w:rsidR="00F82243" w:rsidRPr="00AE4E56" w:rsidRDefault="00F82243" w:rsidP="00E20096">
            <w:pPr>
              <w:pStyle w:val="TableTextBold"/>
              <w:spacing w:before="120"/>
              <w:rPr>
                <w:rFonts w:cs="Helvetica"/>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E4E56" w:rsidRDefault="00F82243" w:rsidP="00E20096">
            <w:pPr>
              <w:pStyle w:val="TableTextBold"/>
              <w:spacing w:before="120"/>
              <w:rPr>
                <w:rFonts w:cs="Helvetica"/>
              </w:rPr>
            </w:pPr>
            <w:r w:rsidRPr="00AE4E56">
              <w:rPr>
                <w:rFonts w:cs="Helvetica"/>
              </w:rPr>
              <w:t>Date</w:t>
            </w:r>
          </w:p>
        </w:tc>
        <w:tc>
          <w:tcPr>
            <w:tcW w:w="1845" w:type="dxa"/>
            <w:tcBorders>
              <w:top w:val="single" w:sz="4" w:space="0" w:color="auto"/>
              <w:bottom w:val="single" w:sz="4" w:space="0" w:color="auto"/>
            </w:tcBorders>
            <w:vAlign w:val="center"/>
          </w:tcPr>
          <w:p w:rsidR="00F82243" w:rsidRPr="00AE4E56" w:rsidRDefault="00F82243" w:rsidP="00E20096">
            <w:pPr>
              <w:pStyle w:val="TableTextBold"/>
              <w:spacing w:before="120"/>
              <w:rPr>
                <w:rFonts w:cs="Helvetica"/>
              </w:rPr>
            </w:pPr>
          </w:p>
        </w:tc>
      </w:tr>
      <w:tr w:rsidR="00F82243" w:rsidRPr="00AE4E56"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AE4E56" w:rsidRDefault="00F82243" w:rsidP="00E20096">
            <w:pPr>
              <w:pStyle w:val="TableTextBold"/>
              <w:spacing w:before="120"/>
              <w:rPr>
                <w:rFonts w:cs="Helvetica"/>
              </w:rPr>
            </w:pPr>
            <w:r w:rsidRPr="00AE4E56">
              <w:rPr>
                <w:rFonts w:cs="Helvetica"/>
              </w:rPr>
              <w:t>Assessor signature</w:t>
            </w:r>
          </w:p>
        </w:tc>
        <w:tc>
          <w:tcPr>
            <w:tcW w:w="3543" w:type="dxa"/>
            <w:tcBorders>
              <w:top w:val="single" w:sz="4" w:space="0" w:color="auto"/>
            </w:tcBorders>
            <w:vAlign w:val="center"/>
          </w:tcPr>
          <w:p w:rsidR="00F82243" w:rsidRPr="00AE4E56" w:rsidRDefault="00F82243" w:rsidP="00E20096">
            <w:pPr>
              <w:pStyle w:val="TableTextBold"/>
              <w:spacing w:before="120"/>
              <w:rPr>
                <w:rFonts w:cs="Helvetica"/>
              </w:rPr>
            </w:pPr>
          </w:p>
        </w:tc>
        <w:tc>
          <w:tcPr>
            <w:tcW w:w="1134" w:type="dxa"/>
            <w:tcBorders>
              <w:top w:val="single" w:sz="4" w:space="0" w:color="auto"/>
            </w:tcBorders>
            <w:shd w:val="clear" w:color="auto" w:fill="D9D9D9" w:themeFill="background1" w:themeFillShade="D9"/>
            <w:vAlign w:val="center"/>
          </w:tcPr>
          <w:p w:rsidR="00F82243" w:rsidRPr="00AE4E56" w:rsidRDefault="00F82243" w:rsidP="00E20096">
            <w:pPr>
              <w:pStyle w:val="TableTextBold"/>
              <w:spacing w:before="120"/>
              <w:rPr>
                <w:rFonts w:cs="Helvetica"/>
              </w:rPr>
            </w:pPr>
            <w:r w:rsidRPr="00AE4E56">
              <w:rPr>
                <w:rFonts w:cs="Helvetica"/>
              </w:rPr>
              <w:t>Date</w:t>
            </w:r>
          </w:p>
        </w:tc>
        <w:tc>
          <w:tcPr>
            <w:tcW w:w="1845" w:type="dxa"/>
            <w:tcBorders>
              <w:top w:val="single" w:sz="4" w:space="0" w:color="auto"/>
            </w:tcBorders>
            <w:vAlign w:val="center"/>
          </w:tcPr>
          <w:p w:rsidR="00F82243" w:rsidRPr="00AE4E56" w:rsidRDefault="00F82243" w:rsidP="00E20096">
            <w:pPr>
              <w:pStyle w:val="TableTextBold"/>
              <w:spacing w:before="120"/>
              <w:rPr>
                <w:rFonts w:cs="Helvetica"/>
              </w:rPr>
            </w:pPr>
          </w:p>
        </w:tc>
      </w:tr>
    </w:tbl>
    <w:p w:rsidR="0089117D" w:rsidRPr="00AE4E56" w:rsidRDefault="0089117D" w:rsidP="00F82243">
      <w:pPr>
        <w:pStyle w:val="BodyCopy"/>
        <w:rPr>
          <w:rFonts w:cs="Helvetica"/>
          <w:lang w:val="en-AU"/>
        </w:rPr>
      </w:pPr>
    </w:p>
    <w:p w:rsidR="0089117D" w:rsidRPr="00AE4E56" w:rsidRDefault="0089117D">
      <w:pPr>
        <w:rPr>
          <w:rFonts w:ascii="Helvetica" w:eastAsia="Times New Roman" w:hAnsi="Helvetica" w:cs="Helvetica"/>
          <w:szCs w:val="24"/>
          <w:lang w:eastAsia="en-US"/>
        </w:rPr>
      </w:pPr>
      <w:r w:rsidRPr="00AE4E56">
        <w:rPr>
          <w:rFonts w:ascii="Helvetica" w:hAnsi="Helvetica" w:cs="Helvetica"/>
        </w:rPr>
        <w:br w:type="page"/>
      </w:r>
    </w:p>
    <w:p w:rsidR="00E070AE" w:rsidRPr="00AE4E56" w:rsidRDefault="00E070AE" w:rsidP="00F82243">
      <w:pPr>
        <w:pStyle w:val="BodyCopy"/>
        <w:rPr>
          <w:rFonts w:cs="Helvetica"/>
          <w:lang w:val="en-AU"/>
        </w:rPr>
      </w:pPr>
    </w:p>
    <w:p w:rsidR="0089117D" w:rsidRPr="00AE4E56" w:rsidRDefault="0089117D" w:rsidP="00F82243">
      <w:pPr>
        <w:pStyle w:val="BodyCopy"/>
        <w:rPr>
          <w:rFonts w:cs="Helvetica"/>
          <w:lang w:val="en-AU"/>
        </w:rPr>
        <w:sectPr w:rsidR="0089117D" w:rsidRPr="00AE4E56" w:rsidSect="004C47A7">
          <w:headerReference w:type="even" r:id="rId40"/>
          <w:headerReference w:type="default" r:id="rId41"/>
          <w:pgSz w:w="11906" w:h="16838"/>
          <w:pgMar w:top="1440" w:right="1440" w:bottom="1440" w:left="1440" w:header="708" w:footer="324" w:gutter="0"/>
          <w:cols w:space="708"/>
          <w:docGrid w:linePitch="360"/>
        </w:sectPr>
      </w:pPr>
    </w:p>
    <w:p w:rsidR="00E070AE" w:rsidRPr="00AE4E56" w:rsidRDefault="00E070AE" w:rsidP="00E070AE">
      <w:pPr>
        <w:pStyle w:val="Heading1"/>
        <w:rPr>
          <w:rFonts w:cs="Helvetica"/>
          <w:lang w:val="en-AU"/>
        </w:rPr>
      </w:pPr>
      <w:bookmarkStart w:id="18" w:name="_Toc376438313"/>
      <w:r w:rsidRPr="00AE4E56">
        <w:rPr>
          <w:rFonts w:cs="Helvetica"/>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AE4E56" w:rsidTr="00464EF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4E56" w:rsidRDefault="00E070AE" w:rsidP="00E070AE">
            <w:pPr>
              <w:pStyle w:val="TableTextBold"/>
              <w:rPr>
                <w:rFonts w:cs="Helvetica"/>
              </w:rPr>
            </w:pPr>
            <w:r w:rsidRPr="00AE4E56">
              <w:rPr>
                <w:rFonts w:cs="Helvetica"/>
              </w:rPr>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TableText"/>
              <w:rPr>
                <w:rFonts w:cs="Helvetica"/>
              </w:rPr>
            </w:pPr>
          </w:p>
        </w:tc>
      </w:tr>
      <w:tr w:rsidR="00E070AE" w:rsidRPr="00AE4E56" w:rsidTr="00464EF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4E56" w:rsidRDefault="00E070AE" w:rsidP="00E070AE">
            <w:pPr>
              <w:pStyle w:val="TableTextBold"/>
              <w:rPr>
                <w:rFonts w:cs="Helvetica"/>
              </w:rPr>
            </w:pPr>
            <w:r w:rsidRPr="00AE4E56">
              <w:rPr>
                <w:rFonts w:cs="Helvetica"/>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TableText"/>
              <w:rPr>
                <w:rFonts w:cs="Helvetica"/>
              </w:rPr>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AE4E56" w:rsidRDefault="00E070AE" w:rsidP="00E070AE">
            <w:pPr>
              <w:pStyle w:val="TableTextBold"/>
              <w:rPr>
                <w:rFonts w:cs="Helvetica"/>
              </w:rPr>
            </w:pPr>
            <w:r w:rsidRPr="00AE4E56">
              <w:rPr>
                <w:rFonts w:cs="Helvetica"/>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TableText"/>
              <w:rPr>
                <w:rFonts w:cs="Helvetica"/>
              </w:rPr>
            </w:pPr>
          </w:p>
        </w:tc>
      </w:tr>
      <w:tr w:rsidR="00E070AE" w:rsidRPr="00AE4E56" w:rsidTr="00464EF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AE4E56" w:rsidRDefault="00E070AE" w:rsidP="00E070AE">
            <w:pPr>
              <w:pStyle w:val="TableTextBold"/>
              <w:rPr>
                <w:rFonts w:cs="Helvetica"/>
                <w:i/>
                <w:sz w:val="16"/>
              </w:rPr>
            </w:pPr>
            <w:r w:rsidRPr="00AE4E56">
              <w:rPr>
                <w:rFonts w:cs="Helvetica"/>
              </w:rPr>
              <w:t>Relationship to student:</w:t>
            </w:r>
          </w:p>
        </w:tc>
        <w:tc>
          <w:tcPr>
            <w:tcW w:w="1474" w:type="dxa"/>
            <w:tcBorders>
              <w:top w:val="single" w:sz="4" w:space="0" w:color="auto"/>
              <w:left w:val="single" w:sz="4" w:space="0" w:color="auto"/>
              <w:bottom w:val="nil"/>
              <w:right w:val="nil"/>
            </w:tcBorders>
          </w:tcPr>
          <w:p w:rsidR="00E070AE" w:rsidRPr="00AE4E56" w:rsidRDefault="00E070AE" w:rsidP="00E070AE">
            <w:pPr>
              <w:pStyle w:val="boxbullet"/>
              <w:rPr>
                <w:rFonts w:cs="Helvetica"/>
                <w:sz w:val="20"/>
                <w:lang w:val="en-AU"/>
              </w:rPr>
            </w:pPr>
            <w:r w:rsidRPr="00AE4E56">
              <w:rPr>
                <w:rFonts w:cs="Helvetica"/>
                <w:sz w:val="20"/>
                <w:lang w:val="en-AU"/>
              </w:rPr>
              <w:t>Employer</w:t>
            </w:r>
          </w:p>
        </w:tc>
        <w:tc>
          <w:tcPr>
            <w:tcW w:w="1754" w:type="dxa"/>
            <w:tcBorders>
              <w:top w:val="single" w:sz="4" w:space="0" w:color="auto"/>
              <w:left w:val="nil"/>
              <w:bottom w:val="nil"/>
              <w:right w:val="nil"/>
            </w:tcBorders>
          </w:tcPr>
          <w:p w:rsidR="00E070AE" w:rsidRPr="00AE4E56" w:rsidRDefault="00E070AE" w:rsidP="00E070AE">
            <w:pPr>
              <w:pStyle w:val="boxbullet"/>
              <w:rPr>
                <w:rFonts w:cs="Helvetica"/>
                <w:sz w:val="20"/>
                <w:lang w:val="en-AU"/>
              </w:rPr>
            </w:pPr>
            <w:r w:rsidRPr="00AE4E56">
              <w:rPr>
                <w:rFonts w:cs="Helvetica"/>
                <w:sz w:val="20"/>
                <w:lang w:val="en-AU"/>
              </w:rPr>
              <w:t>Supervisor</w:t>
            </w:r>
          </w:p>
        </w:tc>
        <w:tc>
          <w:tcPr>
            <w:tcW w:w="1757" w:type="dxa"/>
            <w:gridSpan w:val="5"/>
            <w:tcBorders>
              <w:top w:val="single" w:sz="4" w:space="0" w:color="auto"/>
              <w:left w:val="nil"/>
              <w:bottom w:val="nil"/>
              <w:right w:val="nil"/>
            </w:tcBorders>
          </w:tcPr>
          <w:p w:rsidR="00E070AE" w:rsidRPr="00AE4E56" w:rsidRDefault="00E070AE" w:rsidP="00E070AE">
            <w:pPr>
              <w:pStyle w:val="boxbullet"/>
              <w:rPr>
                <w:rFonts w:cs="Helvetica"/>
                <w:sz w:val="20"/>
                <w:lang w:val="en-AU"/>
              </w:rPr>
            </w:pPr>
            <w:r w:rsidRPr="00AE4E56">
              <w:rPr>
                <w:rFonts w:cs="Helvetica"/>
                <w:sz w:val="20"/>
                <w:lang w:val="en-AU"/>
              </w:rPr>
              <w:t>Colleague</w:t>
            </w:r>
          </w:p>
        </w:tc>
        <w:tc>
          <w:tcPr>
            <w:tcW w:w="1823" w:type="dxa"/>
            <w:gridSpan w:val="3"/>
            <w:tcBorders>
              <w:top w:val="single" w:sz="4" w:space="0" w:color="auto"/>
              <w:left w:val="nil"/>
              <w:bottom w:val="nil"/>
              <w:right w:val="single" w:sz="4" w:space="0" w:color="auto"/>
            </w:tcBorders>
          </w:tcPr>
          <w:p w:rsidR="00E070AE" w:rsidRPr="00AE4E56" w:rsidRDefault="00E070AE" w:rsidP="00E070AE">
            <w:pPr>
              <w:pStyle w:val="boxbullet"/>
              <w:rPr>
                <w:rFonts w:cs="Helvetica"/>
                <w:sz w:val="20"/>
                <w:lang w:val="en-AU"/>
              </w:rPr>
            </w:pPr>
            <w:r w:rsidRPr="00AE4E56">
              <w:rPr>
                <w:rFonts w:cs="Helvetica"/>
                <w:sz w:val="20"/>
                <w:lang w:val="en-AU"/>
              </w:rPr>
              <w:t>Other</w:t>
            </w:r>
          </w:p>
        </w:tc>
      </w:tr>
      <w:tr w:rsidR="00E070AE" w:rsidRPr="00AE4E56" w:rsidTr="00464EF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AE4E56" w:rsidRDefault="00E070AE" w:rsidP="00E070AE">
            <w:pPr>
              <w:pStyle w:val="TableTextBold"/>
              <w:rPr>
                <w:rFonts w:cs="Helvetica"/>
              </w:rPr>
            </w:pPr>
          </w:p>
        </w:tc>
        <w:tc>
          <w:tcPr>
            <w:tcW w:w="6808" w:type="dxa"/>
            <w:gridSpan w:val="10"/>
            <w:tcBorders>
              <w:top w:val="nil"/>
              <w:left w:val="single" w:sz="4" w:space="0" w:color="auto"/>
              <w:bottom w:val="single" w:sz="4" w:space="0" w:color="auto"/>
              <w:right w:val="single" w:sz="4" w:space="0" w:color="auto"/>
            </w:tcBorders>
          </w:tcPr>
          <w:p w:rsidR="00E070AE" w:rsidRPr="00AE4E56" w:rsidRDefault="00E070AE" w:rsidP="00E070AE">
            <w:pPr>
              <w:pStyle w:val="TableText"/>
              <w:rPr>
                <w:rFonts w:cs="Helvetica"/>
                <w:i/>
                <w:sz w:val="16"/>
                <w:szCs w:val="16"/>
              </w:rPr>
            </w:pPr>
            <w:r w:rsidRPr="00AE4E56">
              <w:rPr>
                <w:rFonts w:cs="Helvetica"/>
                <w:i/>
                <w:sz w:val="16"/>
                <w:szCs w:val="16"/>
              </w:rPr>
              <w:t>Please specify:_______________________________________________</w:t>
            </w:r>
          </w:p>
          <w:p w:rsidR="00E070AE" w:rsidRPr="00AE4E56" w:rsidRDefault="00E070AE" w:rsidP="00E070AE">
            <w:pPr>
              <w:pStyle w:val="TableText"/>
              <w:rPr>
                <w:rFonts w:cs="Helvetica"/>
                <w:sz w:val="16"/>
                <w:szCs w:val="16"/>
              </w:rPr>
            </w:pPr>
            <w:r w:rsidRPr="00AE4E56">
              <w:rPr>
                <w:rFonts w:cs="Helvetica"/>
                <w:i/>
                <w:sz w:val="16"/>
                <w:szCs w:val="16"/>
              </w:rPr>
              <w:t>Please do not complete the form if you are a relative, close friend or have a conflict of interest]</w:t>
            </w:r>
          </w:p>
        </w:tc>
      </w:tr>
      <w:tr w:rsidR="00E070AE" w:rsidRPr="00AE4E56" w:rsidTr="00464EF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4E56" w:rsidRDefault="00E070AE" w:rsidP="00E070AE">
            <w:pPr>
              <w:pStyle w:val="TableTextBold"/>
              <w:rPr>
                <w:rFonts w:cs="Helvetica"/>
              </w:rPr>
            </w:pPr>
            <w:r w:rsidRPr="00AE4E56">
              <w:rPr>
                <w:rFonts w:cs="Helvetica"/>
              </w:rPr>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E4E56" w:rsidRDefault="006E7F63" w:rsidP="00E070AE">
            <w:pPr>
              <w:pStyle w:val="TableText"/>
              <w:rPr>
                <w:rFonts w:cs="Helvetica"/>
                <w:highlight w:val="green"/>
              </w:rPr>
            </w:pPr>
            <w:r>
              <w:fldChar w:fldCharType="begin"/>
            </w:r>
            <w:r>
              <w:instrText xml:space="preserve"> REF  UnitName  \* MERGEFORMAT </w:instrText>
            </w:r>
            <w:r>
              <w:fldChar w:fldCharType="separate"/>
            </w:r>
            <w:sdt>
              <w:sdtPr>
                <w:rPr>
                  <w:rFonts w:cs="Helvetica"/>
                </w:rPr>
                <w:alias w:val="Unit Name"/>
                <w:tag w:val="Unit Name"/>
                <w:id w:val="2036729"/>
                <w:placeholder>
                  <w:docPart w:val="AADE7C0238DF4C47AECD3BE96E998534"/>
                </w:placeholder>
              </w:sdtPr>
              <w:sdtEndPr/>
              <w:sdtContent>
                <w:r w:rsidR="00F038D0" w:rsidRPr="00AE4E56">
                  <w:rPr>
                    <w:rFonts w:cs="Helvetica"/>
                  </w:rPr>
                  <w:t>Apply standard safety procedures for handling foodstuff</w:t>
                </w:r>
              </w:sdtContent>
            </w:sdt>
            <w:r>
              <w:rPr>
                <w:rFonts w:cs="Helvetica"/>
              </w:rPr>
              <w:fldChar w:fldCharType="end"/>
            </w:r>
          </w:p>
          <w:p w:rsidR="00E070AE" w:rsidRPr="00AE4E56" w:rsidRDefault="00E20096" w:rsidP="00E20096">
            <w:pPr>
              <w:pStyle w:val="TableText"/>
              <w:rPr>
                <w:rFonts w:cs="Helvetica"/>
                <w:highlight w:val="green"/>
              </w:rPr>
            </w:pPr>
            <w:r w:rsidRPr="00AE4E56">
              <w:rPr>
                <w:rFonts w:cs="Helvetica"/>
              </w:rPr>
              <w:t>D1.HRS.CL1.02</w:t>
            </w:r>
          </w:p>
        </w:tc>
      </w:tr>
      <w:tr w:rsidR="00E070AE" w:rsidRPr="00AE4E56"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TableText"/>
              <w:rPr>
                <w:rFonts w:cs="Helvetica"/>
              </w:rPr>
            </w:pPr>
            <w:r w:rsidRPr="00AE4E56">
              <w:rPr>
                <w:rFonts w:cs="Helvetica"/>
              </w:rPr>
              <w:t>The student is being assessed against industry competency standards and we are seeking your support in the judgement of their competence.</w:t>
            </w:r>
          </w:p>
          <w:p w:rsidR="00E070AE" w:rsidRPr="00AE4E56" w:rsidRDefault="00E070AE" w:rsidP="00E070AE">
            <w:pPr>
              <w:pStyle w:val="TableText"/>
              <w:rPr>
                <w:rFonts w:cs="Helvetica"/>
              </w:rPr>
            </w:pPr>
            <w:r w:rsidRPr="00AE4E56">
              <w:rPr>
                <w:rFonts w:cs="Helvetica"/>
              </w:rPr>
              <w:t>Please answer these questions as a record of their performance while working with you.  Thank you for your time.</w:t>
            </w:r>
          </w:p>
        </w:tc>
      </w:tr>
      <w:tr w:rsidR="00E070AE" w:rsidRPr="00AE4E56"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E4E56" w:rsidRDefault="00E070AE" w:rsidP="00E070AE">
            <w:pPr>
              <w:pStyle w:val="TableTextBold"/>
              <w:rPr>
                <w:rFonts w:cs="Helvetica"/>
              </w:rPr>
            </w:pPr>
            <w:r w:rsidRPr="00AE4E56">
              <w:rPr>
                <w:rFonts w:cs="Helvetica"/>
              </w:rPr>
              <w:t>Do you believe the trainee has demonstrated the following skills?</w:t>
            </w:r>
          </w:p>
          <w:p w:rsidR="00E070AE" w:rsidRPr="00AE4E56" w:rsidRDefault="00E070AE" w:rsidP="00E070AE">
            <w:pPr>
              <w:pStyle w:val="TableText"/>
              <w:rPr>
                <w:rFonts w:cs="Helvetica"/>
                <w:i/>
                <w:sz w:val="16"/>
                <w:szCs w:val="16"/>
              </w:rPr>
            </w:pPr>
            <w:r w:rsidRPr="00AE4E56">
              <w:rPr>
                <w:rFonts w:cs="Helvetica"/>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E4E56" w:rsidRDefault="00E070AE" w:rsidP="00E070AE">
            <w:pPr>
              <w:pStyle w:val="TableText"/>
              <w:jc w:val="center"/>
              <w:rPr>
                <w:rFonts w:cs="Helvetica"/>
                <w:b/>
              </w:rPr>
            </w:pPr>
            <w:r w:rsidRPr="00AE4E56">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E4E56" w:rsidRDefault="00E070AE" w:rsidP="00E070AE">
            <w:pPr>
              <w:pStyle w:val="TableText"/>
              <w:jc w:val="center"/>
              <w:rPr>
                <w:rFonts w:cs="Helvetica"/>
                <w:b/>
              </w:rPr>
            </w:pPr>
            <w:r w:rsidRPr="00AE4E56">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E4E56" w:rsidRDefault="00E070AE" w:rsidP="00E070AE">
            <w:pPr>
              <w:pStyle w:val="TableText"/>
              <w:jc w:val="center"/>
              <w:rPr>
                <w:rFonts w:cs="Helvetica"/>
                <w:b/>
              </w:rPr>
            </w:pPr>
            <w:r w:rsidRPr="00AE4E56">
              <w:rPr>
                <w:rFonts w:cs="Helvetica"/>
                <w:b/>
              </w:rPr>
              <w:t>Not sure</w:t>
            </w:r>
          </w:p>
        </w:tc>
      </w:tr>
      <w:tr w:rsidR="00E070AE" w:rsidRPr="00AE4E5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E4E56" w:rsidRDefault="00F038D0" w:rsidP="00F038D0">
            <w:pPr>
              <w:pStyle w:val="TableText"/>
              <w:rPr>
                <w:rFonts w:eastAsiaTheme="minorHAnsi" w:cs="Helvetica"/>
              </w:rPr>
            </w:pPr>
            <w:r w:rsidRPr="00AE4E56">
              <w:rPr>
                <w:rFonts w:eastAsiaTheme="minorHAnsi" w:cs="Helvetica"/>
              </w:rPr>
              <w:t>Identifies workplace food safety hazards and risks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r>
      <w:tr w:rsidR="00E070AE" w:rsidRPr="00AE4E5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E4E56" w:rsidRDefault="00F038D0" w:rsidP="00E070AE">
            <w:pPr>
              <w:pStyle w:val="TableText"/>
              <w:rPr>
                <w:rFonts w:eastAsiaTheme="minorHAnsi" w:cs="Helvetica"/>
              </w:rPr>
            </w:pPr>
            <w:r w:rsidRPr="00AE4E56">
              <w:rPr>
                <w:rFonts w:eastAsiaTheme="minorHAnsi" w:cs="Helvetica"/>
              </w:rPr>
              <w:t>Adheres to required personal hygiene practices and protocols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r>
      <w:tr w:rsidR="00E070AE" w:rsidRPr="00AE4E5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E4E56" w:rsidRDefault="00F038D0" w:rsidP="00E070AE">
            <w:pPr>
              <w:pStyle w:val="TableText"/>
              <w:rPr>
                <w:rFonts w:eastAsiaTheme="minorHAnsi" w:cs="Helvetica"/>
              </w:rPr>
            </w:pPr>
            <w:r w:rsidRPr="00AE4E56">
              <w:rPr>
                <w:rFonts w:eastAsiaTheme="minorHAnsi" w:cs="Helvetica"/>
              </w:rPr>
              <w:t>Handles and stores foods in a safe manner</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r>
      <w:tr w:rsidR="00E070AE" w:rsidRPr="00AE4E5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E4E56" w:rsidRDefault="00F038D0" w:rsidP="00F038D0">
            <w:pPr>
              <w:pStyle w:val="TableText"/>
              <w:rPr>
                <w:rFonts w:eastAsiaTheme="minorHAnsi" w:cs="Helvetica"/>
              </w:rPr>
            </w:pPr>
            <w:r w:rsidRPr="00AE4E56">
              <w:rPr>
                <w:rFonts w:eastAsiaTheme="minorHAnsi" w:cs="Helvetica"/>
              </w:rPr>
              <w:t>Works with food in accordance with applicable food safety program</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r>
      <w:tr w:rsidR="00E070AE" w:rsidRPr="00AE4E5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E4E56" w:rsidRDefault="00F038D0" w:rsidP="00E070AE">
            <w:pPr>
              <w:pStyle w:val="TableText"/>
              <w:rPr>
                <w:rFonts w:eastAsiaTheme="minorHAnsi" w:cs="Helvetica"/>
              </w:rPr>
            </w:pPr>
            <w:r w:rsidRPr="00AE4E56">
              <w:rPr>
                <w:rFonts w:eastAsiaTheme="minorHAnsi" w:cs="Helvetica"/>
              </w:rPr>
              <w:t>Identifies and addresses food safety risk in individual work area</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r>
      <w:tr w:rsidR="00E070AE" w:rsidRPr="00AE4E5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E4E56" w:rsidRDefault="00F038D0" w:rsidP="00F038D0">
            <w:pPr>
              <w:pStyle w:val="TableText"/>
              <w:rPr>
                <w:rFonts w:eastAsiaTheme="minorHAnsi" w:cs="Helvetica"/>
              </w:rPr>
            </w:pPr>
            <w:r w:rsidRPr="00AE4E56">
              <w:rPr>
                <w:rFonts w:eastAsiaTheme="minorHAnsi" w:cs="Helvetica"/>
              </w:rPr>
              <w:t>Reports food safety risk to appropriate person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r>
      <w:tr w:rsidR="00E070AE" w:rsidRPr="00AE4E5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E4E56" w:rsidRDefault="00F038D0" w:rsidP="00E070AE">
            <w:pPr>
              <w:pStyle w:val="TableText"/>
              <w:rPr>
                <w:rFonts w:eastAsiaTheme="minorHAnsi" w:cs="Helvetica"/>
              </w:rPr>
            </w:pPr>
            <w:r w:rsidRPr="00AE4E56">
              <w:rPr>
                <w:rFonts w:eastAsiaTheme="minorHAnsi" w:cs="Helvetica"/>
              </w:rPr>
              <w:t>Completes necessary food safety records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E4E56" w:rsidRDefault="00E070AE" w:rsidP="00E070AE">
            <w:pPr>
              <w:pStyle w:val="Checkbox"/>
              <w:rPr>
                <w:rFonts w:cs="Helvetica"/>
                <w:lang w:val="en-AU"/>
              </w:rPr>
            </w:pPr>
          </w:p>
        </w:tc>
      </w:tr>
      <w:tr w:rsidR="00E070AE" w:rsidRPr="00AE4E56"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4E56" w:rsidRDefault="00E070AE" w:rsidP="00ED257F">
            <w:pPr>
              <w:pStyle w:val="TableTextBold"/>
              <w:keepNext/>
              <w:rPr>
                <w:rFonts w:cs="Helvetica"/>
              </w:rPr>
            </w:pPr>
            <w:r w:rsidRPr="00AE4E56">
              <w:rPr>
                <w:rFonts w:cs="Helvetica"/>
              </w:rPr>
              <w:lastRenderedPageBreak/>
              <w:t>Comments/feedback from Third Party to Trainer/Assessor:</w:t>
            </w:r>
          </w:p>
        </w:tc>
      </w:tr>
      <w:tr w:rsidR="00E070AE" w:rsidRPr="00AE4E56"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AE4E56" w:rsidRDefault="00E070AE" w:rsidP="00ED257F">
            <w:pPr>
              <w:pStyle w:val="TableText"/>
              <w:keepNext/>
              <w:rPr>
                <w:rFonts w:cs="Helvetica"/>
                <w:b/>
              </w:rPr>
            </w:pPr>
          </w:p>
        </w:tc>
      </w:tr>
      <w:tr w:rsidR="00E070AE" w:rsidRPr="00AE4E56"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AE4E56" w:rsidRDefault="00E070AE" w:rsidP="00E20096">
            <w:pPr>
              <w:pStyle w:val="TableTextBold"/>
              <w:spacing w:before="120"/>
              <w:rPr>
                <w:rFonts w:cs="Helvetica"/>
              </w:rPr>
            </w:pPr>
            <w:r w:rsidRPr="00AE4E56">
              <w:rPr>
                <w:rFonts w:cs="Helvetica"/>
              </w:rPr>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AE4E56" w:rsidRDefault="00E070AE" w:rsidP="00E20096">
            <w:pPr>
              <w:pStyle w:val="TableTextBold"/>
              <w:spacing w:before="120"/>
              <w:rPr>
                <w:rFonts w:cs="Helvetica"/>
              </w:rPr>
            </w:pPr>
            <w:r w:rsidRPr="00AE4E56">
              <w:rPr>
                <w:rFonts w:cs="Helvetica"/>
              </w:rPr>
              <w:t>Date:</w:t>
            </w:r>
          </w:p>
        </w:tc>
      </w:tr>
      <w:tr w:rsidR="00E070AE" w:rsidRPr="00AE4E56"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4E56" w:rsidRDefault="00E070AE" w:rsidP="00E20096">
            <w:pPr>
              <w:pStyle w:val="TableTextBold"/>
              <w:spacing w:before="120"/>
              <w:rPr>
                <w:rFonts w:cs="Helvetica"/>
              </w:rPr>
            </w:pPr>
            <w:r w:rsidRPr="00AE4E56">
              <w:rPr>
                <w:rFonts w:cs="Helvetica"/>
              </w:rPr>
              <w:t>Send to:</w:t>
            </w:r>
          </w:p>
        </w:tc>
      </w:tr>
    </w:tbl>
    <w:p w:rsidR="00E070AE" w:rsidRPr="00AE4E56" w:rsidRDefault="00E070AE" w:rsidP="00F82243">
      <w:pPr>
        <w:pStyle w:val="BodyCopy"/>
        <w:rPr>
          <w:rFonts w:cs="Helvetica"/>
          <w:lang w:val="en-AU"/>
        </w:rPr>
        <w:sectPr w:rsidR="00E070AE" w:rsidRPr="00AE4E56" w:rsidSect="004C47A7">
          <w:headerReference w:type="even" r:id="rId42"/>
          <w:headerReference w:type="default" r:id="rId43"/>
          <w:pgSz w:w="11906" w:h="16838"/>
          <w:pgMar w:top="1440" w:right="1440" w:bottom="1440" w:left="1440" w:header="708" w:footer="324" w:gutter="0"/>
          <w:cols w:space="708"/>
          <w:docGrid w:linePitch="360"/>
        </w:sectPr>
      </w:pPr>
    </w:p>
    <w:p w:rsidR="00E070AE" w:rsidRPr="00AE4E56" w:rsidRDefault="00E070AE" w:rsidP="00E070AE">
      <w:pPr>
        <w:pStyle w:val="Heading1"/>
        <w:rPr>
          <w:rFonts w:cs="Helvetica"/>
          <w:lang w:val="en-AU"/>
        </w:rPr>
      </w:pPr>
      <w:bookmarkStart w:id="19" w:name="_Toc376438314"/>
      <w:r w:rsidRPr="00AE4E56">
        <w:rPr>
          <w:rFonts w:cs="Helvetica"/>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AE4E56" w:rsidTr="009900B5">
        <w:tc>
          <w:tcPr>
            <w:tcW w:w="3510" w:type="dxa"/>
            <w:shd w:val="clear" w:color="auto" w:fill="D9D9D9" w:themeFill="background1" w:themeFillShade="D9"/>
          </w:tcPr>
          <w:p w:rsidR="009900B5" w:rsidRPr="00AE4E56" w:rsidRDefault="009900B5" w:rsidP="009900B5">
            <w:pPr>
              <w:pStyle w:val="TableTextBold"/>
              <w:rPr>
                <w:rFonts w:cs="Helvetica"/>
                <w:szCs w:val="24"/>
              </w:rPr>
            </w:pPr>
            <w:r w:rsidRPr="00AE4E56">
              <w:rPr>
                <w:rFonts w:cs="Helvetica"/>
                <w:szCs w:val="24"/>
              </w:rPr>
              <w:t>Name of Student</w:t>
            </w:r>
          </w:p>
        </w:tc>
        <w:tc>
          <w:tcPr>
            <w:tcW w:w="10665" w:type="dxa"/>
            <w:gridSpan w:val="2"/>
          </w:tcPr>
          <w:p w:rsidR="009900B5" w:rsidRPr="00AE4E56" w:rsidRDefault="009900B5" w:rsidP="009900B5">
            <w:pPr>
              <w:pStyle w:val="TableText"/>
              <w:rPr>
                <w:rFonts w:cs="Helvetica"/>
              </w:rPr>
            </w:pPr>
          </w:p>
        </w:tc>
      </w:tr>
      <w:tr w:rsidR="009900B5" w:rsidRPr="00AE4E56" w:rsidTr="009900B5">
        <w:tc>
          <w:tcPr>
            <w:tcW w:w="3510" w:type="dxa"/>
            <w:shd w:val="clear" w:color="auto" w:fill="D9D9D9" w:themeFill="background1" w:themeFillShade="D9"/>
          </w:tcPr>
          <w:p w:rsidR="009900B5" w:rsidRPr="00AE4E56" w:rsidRDefault="009900B5" w:rsidP="009900B5">
            <w:pPr>
              <w:pStyle w:val="TableTextBold"/>
              <w:rPr>
                <w:rFonts w:cs="Helvetica"/>
                <w:szCs w:val="24"/>
              </w:rPr>
            </w:pPr>
            <w:r w:rsidRPr="00AE4E56">
              <w:rPr>
                <w:rFonts w:cs="Helvetica"/>
                <w:szCs w:val="24"/>
              </w:rPr>
              <w:t>Name of Assessor/s</w:t>
            </w:r>
          </w:p>
        </w:tc>
        <w:tc>
          <w:tcPr>
            <w:tcW w:w="10665" w:type="dxa"/>
            <w:gridSpan w:val="2"/>
          </w:tcPr>
          <w:p w:rsidR="009900B5" w:rsidRPr="00AE4E56" w:rsidRDefault="009900B5" w:rsidP="009900B5">
            <w:pPr>
              <w:pStyle w:val="TableText"/>
              <w:rPr>
                <w:rFonts w:cs="Helvetica"/>
              </w:rPr>
            </w:pPr>
          </w:p>
        </w:tc>
      </w:tr>
      <w:tr w:rsidR="009900B5" w:rsidRPr="00AE4E56" w:rsidTr="009900B5">
        <w:tc>
          <w:tcPr>
            <w:tcW w:w="3510" w:type="dxa"/>
            <w:shd w:val="clear" w:color="auto" w:fill="D9D9D9" w:themeFill="background1" w:themeFillShade="D9"/>
          </w:tcPr>
          <w:p w:rsidR="009900B5" w:rsidRPr="00AE4E56" w:rsidRDefault="009900B5" w:rsidP="009900B5">
            <w:pPr>
              <w:pStyle w:val="TableTextBold"/>
              <w:rPr>
                <w:rFonts w:cs="Helvetica"/>
                <w:szCs w:val="24"/>
              </w:rPr>
            </w:pPr>
            <w:r w:rsidRPr="00AE4E56">
              <w:rPr>
                <w:rFonts w:cs="Helvetica"/>
                <w:szCs w:val="24"/>
              </w:rPr>
              <w:t>Unit of Competency</w:t>
            </w:r>
          </w:p>
        </w:tc>
        <w:tc>
          <w:tcPr>
            <w:tcW w:w="6096" w:type="dxa"/>
          </w:tcPr>
          <w:p w:rsidR="009900B5" w:rsidRPr="00AE4E56" w:rsidRDefault="006E7F63" w:rsidP="009900B5">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2036730"/>
                <w:placeholder>
                  <w:docPart w:val="449217DEE8E84F8FB22BEC02479D7539"/>
                </w:placeholder>
              </w:sdtPr>
              <w:sdtEndPr/>
              <w:sdtContent>
                <w:r w:rsidR="00F038D0" w:rsidRPr="00AE4E56">
                  <w:rPr>
                    <w:rFonts w:cs="Helvetica"/>
                  </w:rPr>
                  <w:t>Apply standard safety procedures for handling foodstuff</w:t>
                </w:r>
              </w:sdtContent>
            </w:sdt>
            <w:r>
              <w:rPr>
                <w:rFonts w:cs="Helvetica"/>
              </w:rPr>
              <w:fldChar w:fldCharType="end"/>
            </w:r>
          </w:p>
        </w:tc>
        <w:tc>
          <w:tcPr>
            <w:tcW w:w="4569" w:type="dxa"/>
          </w:tcPr>
          <w:p w:rsidR="009900B5" w:rsidRPr="00AE4E56" w:rsidRDefault="00E20096" w:rsidP="00E20096">
            <w:pPr>
              <w:pStyle w:val="TableText"/>
              <w:rPr>
                <w:rFonts w:cs="Helvetica"/>
              </w:rPr>
            </w:pPr>
            <w:r w:rsidRPr="00AE4E56">
              <w:rPr>
                <w:rFonts w:cs="Helvetica"/>
              </w:rPr>
              <w:t>D1.HRS.CL1.02</w:t>
            </w:r>
          </w:p>
        </w:tc>
      </w:tr>
      <w:tr w:rsidR="009900B5" w:rsidRPr="00AE4E56" w:rsidTr="009900B5">
        <w:tc>
          <w:tcPr>
            <w:tcW w:w="3510" w:type="dxa"/>
            <w:shd w:val="clear" w:color="auto" w:fill="D9D9D9" w:themeFill="background1" w:themeFillShade="D9"/>
          </w:tcPr>
          <w:p w:rsidR="009900B5" w:rsidRPr="00AE4E56" w:rsidRDefault="009900B5" w:rsidP="009900B5">
            <w:pPr>
              <w:pStyle w:val="TableTextBold"/>
              <w:rPr>
                <w:rFonts w:cs="Helvetica"/>
                <w:szCs w:val="24"/>
              </w:rPr>
            </w:pPr>
            <w:r w:rsidRPr="00AE4E56">
              <w:rPr>
                <w:rFonts w:cs="Helvetica"/>
                <w:szCs w:val="24"/>
              </w:rPr>
              <w:t>Date assessment commenced</w:t>
            </w:r>
          </w:p>
        </w:tc>
        <w:tc>
          <w:tcPr>
            <w:tcW w:w="10665" w:type="dxa"/>
            <w:gridSpan w:val="2"/>
          </w:tcPr>
          <w:p w:rsidR="009900B5" w:rsidRPr="00AE4E56" w:rsidRDefault="009900B5" w:rsidP="009900B5">
            <w:pPr>
              <w:pStyle w:val="TableText"/>
              <w:rPr>
                <w:rFonts w:cs="Helvetica"/>
              </w:rPr>
            </w:pPr>
          </w:p>
        </w:tc>
      </w:tr>
      <w:tr w:rsidR="009900B5" w:rsidRPr="00AE4E56" w:rsidTr="009900B5">
        <w:tc>
          <w:tcPr>
            <w:tcW w:w="3510" w:type="dxa"/>
            <w:shd w:val="clear" w:color="auto" w:fill="D9D9D9" w:themeFill="background1" w:themeFillShade="D9"/>
          </w:tcPr>
          <w:p w:rsidR="009900B5" w:rsidRPr="00AE4E56" w:rsidRDefault="009900B5" w:rsidP="009900B5">
            <w:pPr>
              <w:pStyle w:val="TableTextBold"/>
              <w:rPr>
                <w:rFonts w:cs="Helvetica"/>
                <w:szCs w:val="24"/>
              </w:rPr>
            </w:pPr>
            <w:r w:rsidRPr="00AE4E56">
              <w:rPr>
                <w:rFonts w:cs="Helvetica"/>
                <w:szCs w:val="24"/>
              </w:rPr>
              <w:t>Date assessment finalised</w:t>
            </w:r>
          </w:p>
        </w:tc>
        <w:tc>
          <w:tcPr>
            <w:tcW w:w="10665" w:type="dxa"/>
            <w:gridSpan w:val="2"/>
          </w:tcPr>
          <w:p w:rsidR="009900B5" w:rsidRPr="00AE4E56" w:rsidRDefault="009900B5" w:rsidP="009900B5">
            <w:pPr>
              <w:pStyle w:val="TableText"/>
              <w:rPr>
                <w:rFonts w:cs="Helvetica"/>
              </w:rPr>
            </w:pPr>
          </w:p>
        </w:tc>
      </w:tr>
      <w:tr w:rsidR="009900B5" w:rsidRPr="00AE4E56" w:rsidTr="009900B5">
        <w:tc>
          <w:tcPr>
            <w:tcW w:w="3510" w:type="dxa"/>
            <w:shd w:val="clear" w:color="auto" w:fill="D9D9D9" w:themeFill="background1" w:themeFillShade="D9"/>
          </w:tcPr>
          <w:p w:rsidR="009900B5" w:rsidRPr="00AE4E56" w:rsidRDefault="009900B5" w:rsidP="009900B5">
            <w:pPr>
              <w:pStyle w:val="TableTextBold"/>
              <w:rPr>
                <w:rFonts w:cs="Helvetica"/>
                <w:szCs w:val="24"/>
              </w:rPr>
            </w:pPr>
            <w:r w:rsidRPr="00AE4E56">
              <w:rPr>
                <w:rFonts w:cs="Helvetica"/>
              </w:rPr>
              <w:t>Assessment decision</w:t>
            </w:r>
          </w:p>
        </w:tc>
        <w:tc>
          <w:tcPr>
            <w:tcW w:w="10665" w:type="dxa"/>
            <w:gridSpan w:val="2"/>
          </w:tcPr>
          <w:p w:rsidR="009900B5" w:rsidRPr="00AE4E56" w:rsidRDefault="00F47A30" w:rsidP="00B378C2">
            <w:pPr>
              <w:pStyle w:val="TableText"/>
              <w:rPr>
                <w:rFonts w:cs="Helvetica"/>
                <w:b/>
                <w:szCs w:val="24"/>
              </w:rPr>
            </w:pPr>
            <w:r w:rsidRPr="00F47A30">
              <w:rPr>
                <w:rFonts w:cs="Helvetica"/>
              </w:rPr>
              <w:t>Pass Competen</w:t>
            </w:r>
            <w:r w:rsidR="009900B5" w:rsidRPr="00AE4E56">
              <w:rPr>
                <w:rFonts w:cs="Helvetica"/>
              </w:rPr>
              <w:t>t / Not Yet Competent (Circle one)</w:t>
            </w:r>
          </w:p>
        </w:tc>
      </w:tr>
      <w:tr w:rsidR="009900B5" w:rsidRPr="00AE4E56" w:rsidTr="009900B5">
        <w:trPr>
          <w:trHeight w:val="2268"/>
        </w:trPr>
        <w:tc>
          <w:tcPr>
            <w:tcW w:w="3510" w:type="dxa"/>
            <w:shd w:val="clear" w:color="auto" w:fill="D9D9D9" w:themeFill="background1" w:themeFillShade="D9"/>
          </w:tcPr>
          <w:p w:rsidR="009900B5" w:rsidRPr="00AE4E56" w:rsidRDefault="009900B5" w:rsidP="009900B5">
            <w:pPr>
              <w:pStyle w:val="TableTextBold"/>
              <w:rPr>
                <w:rFonts w:cs="Helvetica"/>
              </w:rPr>
            </w:pPr>
            <w:r w:rsidRPr="00AE4E56">
              <w:rPr>
                <w:rFonts w:cs="Helvetica"/>
              </w:rPr>
              <w:t>Follow up action required</w:t>
            </w:r>
          </w:p>
          <w:p w:rsidR="009900B5" w:rsidRPr="00AE4E56" w:rsidRDefault="009900B5" w:rsidP="00B378C2">
            <w:pPr>
              <w:pStyle w:val="TableText"/>
              <w:rPr>
                <w:rFonts w:cs="Helvetica"/>
              </w:rPr>
            </w:pPr>
            <w:r w:rsidRPr="00AE4E56">
              <w:rPr>
                <w:rFonts w:cs="Helvetica"/>
              </w:rPr>
              <w:t>(Insert additional work and assessment required to achieve competency)</w:t>
            </w:r>
          </w:p>
        </w:tc>
        <w:tc>
          <w:tcPr>
            <w:tcW w:w="10665" w:type="dxa"/>
            <w:gridSpan w:val="2"/>
          </w:tcPr>
          <w:p w:rsidR="009900B5" w:rsidRPr="00AE4E56" w:rsidRDefault="009900B5" w:rsidP="00B378C2">
            <w:pPr>
              <w:pStyle w:val="TableText"/>
              <w:rPr>
                <w:rFonts w:cs="Helvetica"/>
                <w:b/>
                <w:szCs w:val="24"/>
              </w:rPr>
            </w:pPr>
          </w:p>
        </w:tc>
      </w:tr>
      <w:tr w:rsidR="009900B5" w:rsidRPr="00AE4E56" w:rsidTr="009900B5">
        <w:trPr>
          <w:trHeight w:val="2268"/>
        </w:trPr>
        <w:tc>
          <w:tcPr>
            <w:tcW w:w="3510" w:type="dxa"/>
            <w:shd w:val="clear" w:color="auto" w:fill="D9D9D9" w:themeFill="background1" w:themeFillShade="D9"/>
          </w:tcPr>
          <w:p w:rsidR="009900B5" w:rsidRPr="00AE4E56" w:rsidRDefault="009900B5" w:rsidP="009900B5">
            <w:pPr>
              <w:pStyle w:val="TableTextBold"/>
              <w:rPr>
                <w:rFonts w:cs="Helvetica"/>
              </w:rPr>
            </w:pPr>
            <w:r w:rsidRPr="00AE4E56">
              <w:rPr>
                <w:rFonts w:cs="Helvetica"/>
              </w:rPr>
              <w:t>Comments/observations by assessor/s</w:t>
            </w:r>
          </w:p>
        </w:tc>
        <w:tc>
          <w:tcPr>
            <w:tcW w:w="10665" w:type="dxa"/>
            <w:gridSpan w:val="2"/>
          </w:tcPr>
          <w:p w:rsidR="009900B5" w:rsidRPr="00AE4E56" w:rsidRDefault="009900B5" w:rsidP="00B378C2">
            <w:pPr>
              <w:pStyle w:val="TableText"/>
              <w:rPr>
                <w:rFonts w:cs="Helvetica"/>
                <w:b/>
                <w:szCs w:val="24"/>
              </w:rPr>
            </w:pPr>
          </w:p>
        </w:tc>
      </w:tr>
    </w:tbl>
    <w:p w:rsidR="009900B5" w:rsidRPr="00AE4E56" w:rsidRDefault="009900B5">
      <w:pPr>
        <w:rPr>
          <w:rFonts w:ascii="Helvetica" w:hAnsi="Helvetica" w:cs="Helvetica"/>
        </w:rPr>
      </w:pPr>
      <w:r w:rsidRPr="00AE4E56">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AE4E56" w:rsidTr="00F1496E">
        <w:trPr>
          <w:tblHeader/>
        </w:trPr>
        <w:tc>
          <w:tcPr>
            <w:tcW w:w="14175" w:type="dxa"/>
            <w:gridSpan w:val="13"/>
            <w:tcBorders>
              <w:top w:val="nil"/>
              <w:left w:val="nil"/>
              <w:right w:val="nil"/>
            </w:tcBorders>
            <w:shd w:val="clear" w:color="auto" w:fill="auto"/>
            <w:vAlign w:val="center"/>
          </w:tcPr>
          <w:p w:rsidR="00F1496E" w:rsidRPr="00AE4E56" w:rsidRDefault="00F1496E" w:rsidP="00F1496E">
            <w:pPr>
              <w:pStyle w:val="TableText"/>
              <w:rPr>
                <w:rFonts w:cs="Helvetica"/>
              </w:rPr>
            </w:pPr>
            <w:r w:rsidRPr="00AE4E56">
              <w:rPr>
                <w:rFonts w:cs="Helvetica"/>
              </w:rPr>
              <w:lastRenderedPageBreak/>
              <w:t>Place a tick (</w:t>
            </w:r>
            <w:r w:rsidRPr="00AE4E56">
              <w:rPr>
                <w:rFonts w:cs="Helvetica"/>
              </w:rPr>
              <w:sym w:font="Wingdings" w:char="F0FC"/>
            </w:r>
            <w:r w:rsidRPr="00AE4E56">
              <w:rPr>
                <w:rFonts w:cs="Helvetica"/>
              </w:rPr>
              <w:t>) in the column to reflect evidence obtained to determine Competency of the student for each Performance Criteria.</w:t>
            </w:r>
          </w:p>
        </w:tc>
      </w:tr>
      <w:tr w:rsidR="009900B5" w:rsidRPr="00AE4E56" w:rsidTr="00BD1FB3">
        <w:trPr>
          <w:tblHeader/>
        </w:trPr>
        <w:tc>
          <w:tcPr>
            <w:tcW w:w="5495" w:type="dxa"/>
            <w:shd w:val="clear" w:color="auto" w:fill="D9D9D9" w:themeFill="background1" w:themeFillShade="D9"/>
            <w:vAlign w:val="center"/>
          </w:tcPr>
          <w:p w:rsidR="009900B5" w:rsidRPr="00AE4E56" w:rsidRDefault="009900B5" w:rsidP="009900B5">
            <w:pPr>
              <w:pStyle w:val="TableTextBold"/>
              <w:rPr>
                <w:rFonts w:cs="Helvetica"/>
              </w:rPr>
            </w:pPr>
            <w:r w:rsidRPr="00AE4E56">
              <w:rPr>
                <w:rFonts w:cs="Helvetica"/>
              </w:rPr>
              <w:t>Element &amp; Performance Criteria</w:t>
            </w:r>
          </w:p>
        </w:tc>
        <w:tc>
          <w:tcPr>
            <w:tcW w:w="1693" w:type="dxa"/>
            <w:shd w:val="clear" w:color="auto" w:fill="D9D9D9" w:themeFill="background1" w:themeFillShade="D9"/>
            <w:vAlign w:val="center"/>
          </w:tcPr>
          <w:p w:rsidR="009900B5" w:rsidRPr="00AE4E56" w:rsidRDefault="009900B5" w:rsidP="009900B5">
            <w:pPr>
              <w:pStyle w:val="TableTextBold"/>
              <w:jc w:val="center"/>
              <w:rPr>
                <w:rFonts w:cs="Helvetica"/>
              </w:rPr>
            </w:pPr>
            <w:r w:rsidRPr="00AE4E56">
              <w:rPr>
                <w:rFonts w:cs="Helvetica"/>
              </w:rPr>
              <w:t>Observation of skills</w:t>
            </w:r>
          </w:p>
        </w:tc>
        <w:tc>
          <w:tcPr>
            <w:tcW w:w="1417" w:type="dxa"/>
            <w:gridSpan w:val="2"/>
            <w:shd w:val="clear" w:color="auto" w:fill="D9D9D9" w:themeFill="background1" w:themeFillShade="D9"/>
            <w:vAlign w:val="center"/>
          </w:tcPr>
          <w:p w:rsidR="009900B5" w:rsidRPr="00AE4E56" w:rsidRDefault="009900B5" w:rsidP="009900B5">
            <w:pPr>
              <w:pStyle w:val="TableTextBold"/>
              <w:jc w:val="center"/>
              <w:rPr>
                <w:rFonts w:cs="Helvetica"/>
              </w:rPr>
            </w:pPr>
            <w:r w:rsidRPr="00AE4E56">
              <w:rPr>
                <w:rFonts w:cs="Helvetica"/>
              </w:rPr>
              <w:t>3rd Party Statement</w:t>
            </w:r>
          </w:p>
        </w:tc>
        <w:tc>
          <w:tcPr>
            <w:tcW w:w="1426" w:type="dxa"/>
            <w:gridSpan w:val="2"/>
            <w:shd w:val="clear" w:color="auto" w:fill="D9D9D9" w:themeFill="background1" w:themeFillShade="D9"/>
            <w:vAlign w:val="center"/>
          </w:tcPr>
          <w:p w:rsidR="009900B5" w:rsidRPr="00AE4E56" w:rsidRDefault="009900B5" w:rsidP="009900B5">
            <w:pPr>
              <w:pStyle w:val="TableTextBold"/>
              <w:jc w:val="center"/>
              <w:rPr>
                <w:rFonts w:cs="Helvetica"/>
              </w:rPr>
            </w:pPr>
            <w:r w:rsidRPr="00AE4E56">
              <w:rPr>
                <w:rFonts w:cs="Helvetica"/>
              </w:rPr>
              <w:t>Oral Questions</w:t>
            </w:r>
          </w:p>
        </w:tc>
        <w:tc>
          <w:tcPr>
            <w:tcW w:w="1417" w:type="dxa"/>
            <w:gridSpan w:val="2"/>
            <w:shd w:val="clear" w:color="auto" w:fill="D9D9D9" w:themeFill="background1" w:themeFillShade="D9"/>
            <w:vAlign w:val="center"/>
          </w:tcPr>
          <w:p w:rsidR="009900B5" w:rsidRPr="00AE4E56" w:rsidRDefault="009900B5" w:rsidP="009900B5">
            <w:pPr>
              <w:pStyle w:val="TableTextBold"/>
              <w:jc w:val="center"/>
              <w:rPr>
                <w:rFonts w:cs="Helvetica"/>
              </w:rPr>
            </w:pPr>
            <w:r w:rsidRPr="00AE4E56">
              <w:rPr>
                <w:rFonts w:cs="Helvetica"/>
              </w:rPr>
              <w:t>Written Questions</w:t>
            </w:r>
          </w:p>
        </w:tc>
        <w:tc>
          <w:tcPr>
            <w:tcW w:w="1418" w:type="dxa"/>
            <w:gridSpan w:val="4"/>
            <w:shd w:val="clear" w:color="auto" w:fill="D9D9D9" w:themeFill="background1" w:themeFillShade="D9"/>
            <w:vAlign w:val="center"/>
          </w:tcPr>
          <w:p w:rsidR="009900B5" w:rsidRPr="00AE4E56" w:rsidRDefault="009900B5" w:rsidP="009900B5">
            <w:pPr>
              <w:pStyle w:val="TableTextBold"/>
              <w:jc w:val="center"/>
              <w:rPr>
                <w:rFonts w:cs="Helvetica"/>
              </w:rPr>
            </w:pPr>
            <w:r w:rsidRPr="00AE4E56">
              <w:rPr>
                <w:rFonts w:cs="Helvetica"/>
              </w:rPr>
              <w:t>Work Projects</w:t>
            </w:r>
          </w:p>
        </w:tc>
        <w:tc>
          <w:tcPr>
            <w:tcW w:w="1309" w:type="dxa"/>
            <w:shd w:val="clear" w:color="auto" w:fill="D9D9D9" w:themeFill="background1" w:themeFillShade="D9"/>
            <w:vAlign w:val="center"/>
          </w:tcPr>
          <w:p w:rsidR="009900B5" w:rsidRPr="00AE4E56" w:rsidRDefault="009900B5" w:rsidP="009900B5">
            <w:pPr>
              <w:pStyle w:val="TableTextBold"/>
              <w:jc w:val="center"/>
              <w:rPr>
                <w:rFonts w:cs="Helvetica"/>
              </w:rPr>
            </w:pPr>
            <w:r w:rsidRPr="00AE4E56">
              <w:rPr>
                <w:rFonts w:cs="Helvetica"/>
              </w:rPr>
              <w:t>Other</w:t>
            </w:r>
          </w:p>
        </w:tc>
      </w:tr>
      <w:tr w:rsidR="009900B5" w:rsidRPr="00AE4E56" w:rsidTr="009900B5">
        <w:tc>
          <w:tcPr>
            <w:tcW w:w="5495" w:type="dxa"/>
            <w:shd w:val="clear" w:color="auto" w:fill="D9D9D9" w:themeFill="background1" w:themeFillShade="D9"/>
          </w:tcPr>
          <w:p w:rsidR="009900B5" w:rsidRPr="00AE4E56" w:rsidRDefault="009900B5" w:rsidP="00F1496E">
            <w:pPr>
              <w:pStyle w:val="TableTextBold"/>
              <w:rPr>
                <w:rFonts w:cs="Helvetica"/>
              </w:rPr>
            </w:pPr>
            <w:r w:rsidRPr="00AE4E56">
              <w:rPr>
                <w:rFonts w:cs="Helvetica"/>
              </w:rPr>
              <w:t xml:space="preserve">Element 1: </w:t>
            </w:r>
            <w:r w:rsidR="00E20096" w:rsidRPr="00AE4E56">
              <w:rPr>
                <w:rFonts w:cs="Helvetica"/>
              </w:rPr>
              <w:t>Identify hazards and risks</w:t>
            </w:r>
          </w:p>
        </w:tc>
        <w:tc>
          <w:tcPr>
            <w:tcW w:w="1693" w:type="dxa"/>
            <w:shd w:val="clear" w:color="auto" w:fill="000000" w:themeFill="text1"/>
            <w:vAlign w:val="center"/>
          </w:tcPr>
          <w:p w:rsidR="009900B5" w:rsidRPr="00AE4E56" w:rsidRDefault="009900B5" w:rsidP="00B378C2">
            <w:pPr>
              <w:pStyle w:val="TableText"/>
              <w:spacing w:before="60" w:after="60"/>
              <w:jc w:val="center"/>
              <w:rPr>
                <w:rFonts w:cs="Helvetica"/>
              </w:rPr>
            </w:pPr>
          </w:p>
        </w:tc>
        <w:tc>
          <w:tcPr>
            <w:tcW w:w="1417" w:type="dxa"/>
            <w:gridSpan w:val="2"/>
            <w:shd w:val="clear" w:color="auto" w:fill="000000" w:themeFill="text1"/>
            <w:vAlign w:val="center"/>
          </w:tcPr>
          <w:p w:rsidR="009900B5" w:rsidRPr="00AE4E56" w:rsidRDefault="009900B5" w:rsidP="00B378C2">
            <w:pPr>
              <w:pStyle w:val="TableText"/>
              <w:spacing w:before="60" w:after="60"/>
              <w:jc w:val="center"/>
              <w:rPr>
                <w:rFonts w:cs="Helvetica"/>
              </w:rPr>
            </w:pPr>
          </w:p>
        </w:tc>
        <w:tc>
          <w:tcPr>
            <w:tcW w:w="1426" w:type="dxa"/>
            <w:gridSpan w:val="2"/>
            <w:shd w:val="clear" w:color="auto" w:fill="000000" w:themeFill="text1"/>
            <w:vAlign w:val="center"/>
          </w:tcPr>
          <w:p w:rsidR="009900B5" w:rsidRPr="00AE4E56" w:rsidRDefault="009900B5" w:rsidP="00B378C2">
            <w:pPr>
              <w:pStyle w:val="TableText"/>
              <w:spacing w:before="60" w:after="60"/>
              <w:jc w:val="center"/>
              <w:rPr>
                <w:rFonts w:cs="Helvetica"/>
              </w:rPr>
            </w:pPr>
          </w:p>
        </w:tc>
        <w:tc>
          <w:tcPr>
            <w:tcW w:w="1417" w:type="dxa"/>
            <w:gridSpan w:val="2"/>
            <w:shd w:val="clear" w:color="auto" w:fill="000000" w:themeFill="text1"/>
            <w:vAlign w:val="center"/>
          </w:tcPr>
          <w:p w:rsidR="009900B5" w:rsidRPr="00AE4E56" w:rsidRDefault="009900B5" w:rsidP="00B378C2">
            <w:pPr>
              <w:pStyle w:val="TableText"/>
              <w:spacing w:before="60" w:after="60"/>
              <w:jc w:val="center"/>
              <w:rPr>
                <w:rFonts w:cs="Helvetica"/>
              </w:rPr>
            </w:pPr>
          </w:p>
        </w:tc>
        <w:tc>
          <w:tcPr>
            <w:tcW w:w="1418" w:type="dxa"/>
            <w:gridSpan w:val="4"/>
            <w:shd w:val="clear" w:color="auto" w:fill="000000" w:themeFill="text1"/>
            <w:vAlign w:val="center"/>
          </w:tcPr>
          <w:p w:rsidR="009900B5" w:rsidRPr="00AE4E56" w:rsidRDefault="009900B5" w:rsidP="00B378C2">
            <w:pPr>
              <w:pStyle w:val="TableText"/>
              <w:spacing w:before="60" w:after="60"/>
              <w:jc w:val="center"/>
              <w:rPr>
                <w:rFonts w:cs="Helvetica"/>
              </w:rPr>
            </w:pPr>
          </w:p>
        </w:tc>
        <w:tc>
          <w:tcPr>
            <w:tcW w:w="1309" w:type="dxa"/>
            <w:shd w:val="clear" w:color="auto" w:fill="000000" w:themeFill="text1"/>
            <w:vAlign w:val="center"/>
          </w:tcPr>
          <w:p w:rsidR="009900B5" w:rsidRPr="00AE4E56" w:rsidRDefault="009900B5" w:rsidP="00B378C2">
            <w:pPr>
              <w:pStyle w:val="TableText"/>
              <w:spacing w:before="60" w:after="60"/>
              <w:jc w:val="center"/>
              <w:rPr>
                <w:rFonts w:cs="Helvetica"/>
              </w:rPr>
            </w:pPr>
          </w:p>
        </w:tc>
      </w:tr>
      <w:tr w:rsidR="00E20096" w:rsidRPr="00AE4E56" w:rsidTr="009900B5">
        <w:tc>
          <w:tcPr>
            <w:tcW w:w="5495" w:type="dxa"/>
            <w:vAlign w:val="center"/>
          </w:tcPr>
          <w:p w:rsidR="00E20096" w:rsidRPr="00AE4E56" w:rsidRDefault="00E20096" w:rsidP="00010146">
            <w:pPr>
              <w:pStyle w:val="TableText"/>
              <w:rPr>
                <w:rFonts w:cs="Helvetica"/>
              </w:rPr>
            </w:pPr>
            <w:r w:rsidRPr="00AE4E56">
              <w:rPr>
                <w:rFonts w:cs="Helvetica"/>
                <w:szCs w:val="22"/>
              </w:rPr>
              <w:t xml:space="preserve">Identify key hazards and risks associated with the individual work role </w:t>
            </w:r>
          </w:p>
        </w:tc>
        <w:tc>
          <w:tcPr>
            <w:tcW w:w="1693" w:type="dxa"/>
            <w:vAlign w:val="center"/>
          </w:tcPr>
          <w:p w:rsidR="00E20096" w:rsidRPr="00AE4E56" w:rsidRDefault="00E20096" w:rsidP="00B378C2">
            <w:pPr>
              <w:pStyle w:val="TableText"/>
              <w:spacing w:before="60" w:after="60"/>
              <w:jc w:val="center"/>
              <w:rPr>
                <w:rFonts w:cs="Helvetica"/>
              </w:rPr>
            </w:pPr>
          </w:p>
        </w:tc>
        <w:tc>
          <w:tcPr>
            <w:tcW w:w="1417" w:type="dxa"/>
            <w:gridSpan w:val="2"/>
            <w:vAlign w:val="center"/>
          </w:tcPr>
          <w:p w:rsidR="00E20096" w:rsidRPr="00AE4E56" w:rsidRDefault="00E20096" w:rsidP="00B378C2">
            <w:pPr>
              <w:pStyle w:val="TableText"/>
              <w:spacing w:before="60" w:after="60"/>
              <w:jc w:val="center"/>
              <w:rPr>
                <w:rFonts w:cs="Helvetica"/>
              </w:rPr>
            </w:pPr>
          </w:p>
        </w:tc>
        <w:tc>
          <w:tcPr>
            <w:tcW w:w="1426" w:type="dxa"/>
            <w:gridSpan w:val="2"/>
            <w:vAlign w:val="center"/>
          </w:tcPr>
          <w:p w:rsidR="00E20096" w:rsidRPr="00AE4E56" w:rsidRDefault="00E20096" w:rsidP="00B378C2">
            <w:pPr>
              <w:pStyle w:val="TableText"/>
              <w:spacing w:before="60" w:after="60"/>
              <w:jc w:val="center"/>
              <w:rPr>
                <w:rFonts w:cs="Helvetica"/>
              </w:rPr>
            </w:pPr>
          </w:p>
        </w:tc>
        <w:tc>
          <w:tcPr>
            <w:tcW w:w="1417" w:type="dxa"/>
            <w:gridSpan w:val="2"/>
            <w:vAlign w:val="center"/>
          </w:tcPr>
          <w:p w:rsidR="00E20096" w:rsidRPr="00AE4E56" w:rsidRDefault="00E20096" w:rsidP="00B378C2">
            <w:pPr>
              <w:pStyle w:val="TableText"/>
              <w:spacing w:before="60" w:after="60"/>
              <w:jc w:val="center"/>
              <w:rPr>
                <w:rFonts w:cs="Helvetica"/>
              </w:rPr>
            </w:pPr>
          </w:p>
        </w:tc>
        <w:tc>
          <w:tcPr>
            <w:tcW w:w="1418" w:type="dxa"/>
            <w:gridSpan w:val="4"/>
            <w:vAlign w:val="center"/>
          </w:tcPr>
          <w:p w:rsidR="00E20096" w:rsidRPr="00AE4E56" w:rsidRDefault="00E20096" w:rsidP="00B378C2">
            <w:pPr>
              <w:pStyle w:val="TableText"/>
              <w:spacing w:before="60" w:after="60"/>
              <w:jc w:val="center"/>
              <w:rPr>
                <w:rFonts w:cs="Helvetica"/>
              </w:rPr>
            </w:pPr>
          </w:p>
        </w:tc>
        <w:tc>
          <w:tcPr>
            <w:tcW w:w="1309" w:type="dxa"/>
            <w:vAlign w:val="center"/>
          </w:tcPr>
          <w:p w:rsidR="00E20096" w:rsidRPr="00AE4E56" w:rsidRDefault="00E20096" w:rsidP="00B378C2">
            <w:pPr>
              <w:pStyle w:val="TableText"/>
              <w:spacing w:before="60" w:after="60"/>
              <w:jc w:val="center"/>
              <w:rPr>
                <w:rFonts w:cs="Helvetica"/>
              </w:rPr>
            </w:pPr>
          </w:p>
        </w:tc>
      </w:tr>
      <w:tr w:rsidR="00E20096" w:rsidRPr="00AE4E56" w:rsidTr="009900B5">
        <w:tc>
          <w:tcPr>
            <w:tcW w:w="5495" w:type="dxa"/>
            <w:vAlign w:val="center"/>
          </w:tcPr>
          <w:p w:rsidR="00E20096" w:rsidRPr="00AE4E56" w:rsidRDefault="00E20096" w:rsidP="00010146">
            <w:pPr>
              <w:pStyle w:val="TableText"/>
              <w:rPr>
                <w:rFonts w:cs="Helvetica"/>
              </w:rPr>
            </w:pPr>
            <w:r w:rsidRPr="00AE4E56">
              <w:rPr>
                <w:rFonts w:cs="Helvetica"/>
                <w:szCs w:val="22"/>
              </w:rPr>
              <w:t>Check own work area to identify hazards and risks</w:t>
            </w:r>
          </w:p>
        </w:tc>
        <w:tc>
          <w:tcPr>
            <w:tcW w:w="1693" w:type="dxa"/>
            <w:vAlign w:val="center"/>
          </w:tcPr>
          <w:p w:rsidR="00E20096" w:rsidRPr="00AE4E56" w:rsidRDefault="00E20096" w:rsidP="00B378C2">
            <w:pPr>
              <w:pStyle w:val="TableText"/>
              <w:spacing w:before="60" w:after="60"/>
              <w:jc w:val="center"/>
              <w:rPr>
                <w:rFonts w:cs="Helvetica"/>
              </w:rPr>
            </w:pPr>
          </w:p>
        </w:tc>
        <w:tc>
          <w:tcPr>
            <w:tcW w:w="1417" w:type="dxa"/>
            <w:gridSpan w:val="2"/>
            <w:vAlign w:val="center"/>
          </w:tcPr>
          <w:p w:rsidR="00E20096" w:rsidRPr="00AE4E56" w:rsidRDefault="00E20096" w:rsidP="00B378C2">
            <w:pPr>
              <w:pStyle w:val="TableText"/>
              <w:spacing w:before="60" w:after="60"/>
              <w:jc w:val="center"/>
              <w:rPr>
                <w:rFonts w:cs="Helvetica"/>
              </w:rPr>
            </w:pPr>
          </w:p>
        </w:tc>
        <w:tc>
          <w:tcPr>
            <w:tcW w:w="1426" w:type="dxa"/>
            <w:gridSpan w:val="2"/>
            <w:vAlign w:val="center"/>
          </w:tcPr>
          <w:p w:rsidR="00E20096" w:rsidRPr="00AE4E56" w:rsidRDefault="00E20096" w:rsidP="00B378C2">
            <w:pPr>
              <w:pStyle w:val="TableText"/>
              <w:spacing w:before="60" w:after="60"/>
              <w:jc w:val="center"/>
              <w:rPr>
                <w:rFonts w:cs="Helvetica"/>
              </w:rPr>
            </w:pPr>
          </w:p>
        </w:tc>
        <w:tc>
          <w:tcPr>
            <w:tcW w:w="1417" w:type="dxa"/>
            <w:gridSpan w:val="2"/>
            <w:vAlign w:val="center"/>
          </w:tcPr>
          <w:p w:rsidR="00E20096" w:rsidRPr="00AE4E56" w:rsidRDefault="00E20096" w:rsidP="00B378C2">
            <w:pPr>
              <w:pStyle w:val="TableText"/>
              <w:spacing w:before="60" w:after="60"/>
              <w:jc w:val="center"/>
              <w:rPr>
                <w:rFonts w:cs="Helvetica"/>
              </w:rPr>
            </w:pPr>
          </w:p>
        </w:tc>
        <w:tc>
          <w:tcPr>
            <w:tcW w:w="1418" w:type="dxa"/>
            <w:gridSpan w:val="4"/>
            <w:vAlign w:val="center"/>
          </w:tcPr>
          <w:p w:rsidR="00E20096" w:rsidRPr="00AE4E56" w:rsidRDefault="00E20096" w:rsidP="00B378C2">
            <w:pPr>
              <w:pStyle w:val="TableText"/>
              <w:spacing w:before="60" w:after="60"/>
              <w:jc w:val="center"/>
              <w:rPr>
                <w:rFonts w:cs="Helvetica"/>
              </w:rPr>
            </w:pPr>
          </w:p>
        </w:tc>
        <w:tc>
          <w:tcPr>
            <w:tcW w:w="1309" w:type="dxa"/>
            <w:vAlign w:val="center"/>
          </w:tcPr>
          <w:p w:rsidR="00E20096" w:rsidRPr="00AE4E56" w:rsidRDefault="00E20096" w:rsidP="00B378C2">
            <w:pPr>
              <w:pStyle w:val="TableText"/>
              <w:spacing w:before="60" w:after="60"/>
              <w:jc w:val="center"/>
              <w:rPr>
                <w:rFonts w:cs="Helvetica"/>
              </w:rPr>
            </w:pPr>
          </w:p>
        </w:tc>
      </w:tr>
      <w:tr w:rsidR="009900B5" w:rsidRPr="00AE4E56" w:rsidTr="009900B5">
        <w:tc>
          <w:tcPr>
            <w:tcW w:w="5495" w:type="dxa"/>
            <w:shd w:val="clear" w:color="auto" w:fill="D9D9D9" w:themeFill="background1" w:themeFillShade="D9"/>
          </w:tcPr>
          <w:p w:rsidR="009900B5" w:rsidRPr="00AE4E56" w:rsidRDefault="009900B5" w:rsidP="00F1496E">
            <w:pPr>
              <w:pStyle w:val="TableTextBold"/>
              <w:rPr>
                <w:rFonts w:cs="Helvetica"/>
              </w:rPr>
            </w:pPr>
            <w:r w:rsidRPr="00AE4E56">
              <w:rPr>
                <w:rFonts w:cs="Helvetica"/>
              </w:rPr>
              <w:t xml:space="preserve">Element 2: </w:t>
            </w:r>
            <w:r w:rsidR="00E20096" w:rsidRPr="00AE4E56">
              <w:rPr>
                <w:rFonts w:cs="Helvetica"/>
              </w:rPr>
              <w:t>Follow enterprise hygiene standards, procedures and practices</w:t>
            </w:r>
          </w:p>
        </w:tc>
        <w:tc>
          <w:tcPr>
            <w:tcW w:w="1693" w:type="dxa"/>
            <w:shd w:val="clear" w:color="auto" w:fill="000000" w:themeFill="text1"/>
          </w:tcPr>
          <w:p w:rsidR="009900B5" w:rsidRPr="00AE4E56" w:rsidRDefault="009900B5" w:rsidP="00B378C2">
            <w:pPr>
              <w:pStyle w:val="TableText"/>
              <w:rPr>
                <w:rFonts w:cs="Helvetica"/>
              </w:rPr>
            </w:pPr>
          </w:p>
        </w:tc>
        <w:tc>
          <w:tcPr>
            <w:tcW w:w="1417" w:type="dxa"/>
            <w:gridSpan w:val="2"/>
            <w:shd w:val="clear" w:color="auto" w:fill="000000" w:themeFill="text1"/>
          </w:tcPr>
          <w:p w:rsidR="009900B5" w:rsidRPr="00AE4E56" w:rsidRDefault="009900B5" w:rsidP="00B378C2">
            <w:pPr>
              <w:pStyle w:val="TableText"/>
              <w:rPr>
                <w:rFonts w:cs="Helvetica"/>
              </w:rPr>
            </w:pPr>
          </w:p>
        </w:tc>
        <w:tc>
          <w:tcPr>
            <w:tcW w:w="1426" w:type="dxa"/>
            <w:gridSpan w:val="2"/>
            <w:shd w:val="clear" w:color="auto" w:fill="000000" w:themeFill="text1"/>
          </w:tcPr>
          <w:p w:rsidR="009900B5" w:rsidRPr="00AE4E56" w:rsidRDefault="009900B5" w:rsidP="00B378C2">
            <w:pPr>
              <w:pStyle w:val="TableText"/>
              <w:rPr>
                <w:rFonts w:cs="Helvetica"/>
              </w:rPr>
            </w:pPr>
          </w:p>
        </w:tc>
        <w:tc>
          <w:tcPr>
            <w:tcW w:w="1426" w:type="dxa"/>
            <w:gridSpan w:val="3"/>
            <w:shd w:val="clear" w:color="auto" w:fill="000000" w:themeFill="text1"/>
          </w:tcPr>
          <w:p w:rsidR="009900B5" w:rsidRPr="00AE4E56" w:rsidRDefault="009900B5" w:rsidP="00B378C2">
            <w:pPr>
              <w:pStyle w:val="TableText"/>
              <w:rPr>
                <w:rFonts w:cs="Helvetica"/>
              </w:rPr>
            </w:pPr>
          </w:p>
        </w:tc>
        <w:tc>
          <w:tcPr>
            <w:tcW w:w="1409" w:type="dxa"/>
            <w:gridSpan w:val="3"/>
            <w:shd w:val="clear" w:color="auto" w:fill="000000" w:themeFill="text1"/>
          </w:tcPr>
          <w:p w:rsidR="009900B5" w:rsidRPr="00AE4E56" w:rsidRDefault="009900B5" w:rsidP="00B378C2">
            <w:pPr>
              <w:pStyle w:val="TableText"/>
              <w:rPr>
                <w:rFonts w:cs="Helvetica"/>
              </w:rPr>
            </w:pPr>
          </w:p>
        </w:tc>
        <w:tc>
          <w:tcPr>
            <w:tcW w:w="1309" w:type="dxa"/>
            <w:shd w:val="clear" w:color="auto" w:fill="000000" w:themeFill="text1"/>
          </w:tcPr>
          <w:p w:rsidR="009900B5" w:rsidRPr="00AE4E56" w:rsidRDefault="009900B5" w:rsidP="00B378C2">
            <w:pPr>
              <w:pStyle w:val="TableText"/>
              <w:rPr>
                <w:rFonts w:cs="Helvetica"/>
              </w:rPr>
            </w:pPr>
          </w:p>
        </w:tc>
      </w:tr>
      <w:tr w:rsidR="00E20096" w:rsidRPr="00AE4E56" w:rsidTr="009900B5">
        <w:tc>
          <w:tcPr>
            <w:tcW w:w="5495" w:type="dxa"/>
            <w:vAlign w:val="center"/>
          </w:tcPr>
          <w:p w:rsidR="00E20096" w:rsidRPr="00AE4E56" w:rsidRDefault="00E20096" w:rsidP="00010146">
            <w:pPr>
              <w:pStyle w:val="TableText"/>
              <w:rPr>
                <w:rFonts w:cs="Helvetica"/>
              </w:rPr>
            </w:pPr>
            <w:r w:rsidRPr="00AE4E56">
              <w:rPr>
                <w:rFonts w:cs="Helvetica"/>
              </w:rPr>
              <w:t>Implement required personal hygiene practices</w:t>
            </w:r>
          </w:p>
        </w:tc>
        <w:tc>
          <w:tcPr>
            <w:tcW w:w="1693" w:type="dxa"/>
          </w:tcPr>
          <w:p w:rsidR="00E20096" w:rsidRPr="00AE4E56" w:rsidRDefault="00E20096" w:rsidP="00B378C2">
            <w:pPr>
              <w:pStyle w:val="TableText"/>
              <w:rPr>
                <w:rFonts w:cs="Helvetica"/>
              </w:rPr>
            </w:pPr>
          </w:p>
        </w:tc>
        <w:tc>
          <w:tcPr>
            <w:tcW w:w="1417" w:type="dxa"/>
            <w:gridSpan w:val="2"/>
          </w:tcPr>
          <w:p w:rsidR="00E20096" w:rsidRPr="00AE4E56" w:rsidRDefault="00E20096" w:rsidP="00B378C2">
            <w:pPr>
              <w:pStyle w:val="TableText"/>
              <w:rPr>
                <w:rFonts w:cs="Helvetica"/>
              </w:rPr>
            </w:pPr>
          </w:p>
        </w:tc>
        <w:tc>
          <w:tcPr>
            <w:tcW w:w="1426" w:type="dxa"/>
            <w:gridSpan w:val="2"/>
          </w:tcPr>
          <w:p w:rsidR="00E20096" w:rsidRPr="00AE4E56" w:rsidRDefault="00E20096" w:rsidP="00B378C2">
            <w:pPr>
              <w:pStyle w:val="TableText"/>
              <w:rPr>
                <w:rFonts w:cs="Helvetica"/>
              </w:rPr>
            </w:pPr>
          </w:p>
        </w:tc>
        <w:tc>
          <w:tcPr>
            <w:tcW w:w="1426" w:type="dxa"/>
            <w:gridSpan w:val="3"/>
          </w:tcPr>
          <w:p w:rsidR="00E20096" w:rsidRPr="00AE4E56" w:rsidRDefault="00E20096" w:rsidP="00B378C2">
            <w:pPr>
              <w:pStyle w:val="TableText"/>
              <w:rPr>
                <w:rFonts w:cs="Helvetica"/>
              </w:rPr>
            </w:pPr>
          </w:p>
        </w:tc>
        <w:tc>
          <w:tcPr>
            <w:tcW w:w="1409" w:type="dxa"/>
            <w:gridSpan w:val="3"/>
          </w:tcPr>
          <w:p w:rsidR="00E20096" w:rsidRPr="00AE4E56" w:rsidRDefault="00E20096" w:rsidP="00B378C2">
            <w:pPr>
              <w:pStyle w:val="TableText"/>
              <w:rPr>
                <w:rFonts w:cs="Helvetica"/>
              </w:rPr>
            </w:pPr>
          </w:p>
        </w:tc>
        <w:tc>
          <w:tcPr>
            <w:tcW w:w="1309" w:type="dxa"/>
          </w:tcPr>
          <w:p w:rsidR="00E20096" w:rsidRPr="00AE4E56" w:rsidRDefault="00E20096" w:rsidP="00B378C2">
            <w:pPr>
              <w:pStyle w:val="TableText"/>
              <w:rPr>
                <w:rFonts w:cs="Helvetica"/>
              </w:rPr>
            </w:pPr>
          </w:p>
        </w:tc>
      </w:tr>
      <w:tr w:rsidR="00E20096" w:rsidRPr="00AE4E56" w:rsidTr="009900B5">
        <w:tc>
          <w:tcPr>
            <w:tcW w:w="5495" w:type="dxa"/>
            <w:vAlign w:val="center"/>
          </w:tcPr>
          <w:p w:rsidR="00E20096" w:rsidRPr="00AE4E56" w:rsidRDefault="00E20096" w:rsidP="00010146">
            <w:pPr>
              <w:pStyle w:val="TableText"/>
              <w:rPr>
                <w:rFonts w:cs="Helvetica"/>
              </w:rPr>
            </w:pPr>
            <w:r w:rsidRPr="00AE4E56">
              <w:rPr>
                <w:rFonts w:cs="Helvetica"/>
              </w:rPr>
              <w:t>Maintain clothing to meet work area standards</w:t>
            </w:r>
          </w:p>
        </w:tc>
        <w:tc>
          <w:tcPr>
            <w:tcW w:w="1693" w:type="dxa"/>
          </w:tcPr>
          <w:p w:rsidR="00E20096" w:rsidRPr="00AE4E56" w:rsidRDefault="00E20096" w:rsidP="00B378C2">
            <w:pPr>
              <w:pStyle w:val="TableText"/>
              <w:rPr>
                <w:rFonts w:cs="Helvetica"/>
              </w:rPr>
            </w:pPr>
          </w:p>
        </w:tc>
        <w:tc>
          <w:tcPr>
            <w:tcW w:w="1417" w:type="dxa"/>
            <w:gridSpan w:val="2"/>
          </w:tcPr>
          <w:p w:rsidR="00E20096" w:rsidRPr="00AE4E56" w:rsidRDefault="00E20096" w:rsidP="00B378C2">
            <w:pPr>
              <w:pStyle w:val="TableText"/>
              <w:rPr>
                <w:rFonts w:cs="Helvetica"/>
              </w:rPr>
            </w:pPr>
          </w:p>
        </w:tc>
        <w:tc>
          <w:tcPr>
            <w:tcW w:w="1426" w:type="dxa"/>
            <w:gridSpan w:val="2"/>
          </w:tcPr>
          <w:p w:rsidR="00E20096" w:rsidRPr="00AE4E56" w:rsidRDefault="00E20096" w:rsidP="00B378C2">
            <w:pPr>
              <w:pStyle w:val="TableText"/>
              <w:rPr>
                <w:rFonts w:cs="Helvetica"/>
              </w:rPr>
            </w:pPr>
          </w:p>
        </w:tc>
        <w:tc>
          <w:tcPr>
            <w:tcW w:w="1426" w:type="dxa"/>
            <w:gridSpan w:val="3"/>
          </w:tcPr>
          <w:p w:rsidR="00E20096" w:rsidRPr="00AE4E56" w:rsidRDefault="00E20096" w:rsidP="00B378C2">
            <w:pPr>
              <w:pStyle w:val="TableText"/>
              <w:rPr>
                <w:rFonts w:cs="Helvetica"/>
              </w:rPr>
            </w:pPr>
          </w:p>
        </w:tc>
        <w:tc>
          <w:tcPr>
            <w:tcW w:w="1409" w:type="dxa"/>
            <w:gridSpan w:val="3"/>
          </w:tcPr>
          <w:p w:rsidR="00E20096" w:rsidRPr="00AE4E56" w:rsidRDefault="00E20096" w:rsidP="00B378C2">
            <w:pPr>
              <w:pStyle w:val="TableText"/>
              <w:rPr>
                <w:rFonts w:cs="Helvetica"/>
              </w:rPr>
            </w:pPr>
          </w:p>
        </w:tc>
        <w:tc>
          <w:tcPr>
            <w:tcW w:w="1309" w:type="dxa"/>
          </w:tcPr>
          <w:p w:rsidR="00E20096" w:rsidRPr="00AE4E56" w:rsidRDefault="00E20096" w:rsidP="00B378C2">
            <w:pPr>
              <w:pStyle w:val="TableText"/>
              <w:rPr>
                <w:rFonts w:cs="Helvetica"/>
              </w:rPr>
            </w:pPr>
          </w:p>
        </w:tc>
      </w:tr>
      <w:tr w:rsidR="00E20096" w:rsidRPr="00AE4E56" w:rsidTr="009900B5">
        <w:tc>
          <w:tcPr>
            <w:tcW w:w="5495" w:type="dxa"/>
            <w:vAlign w:val="center"/>
          </w:tcPr>
          <w:p w:rsidR="00E20096" w:rsidRPr="00AE4E56" w:rsidRDefault="00E20096" w:rsidP="00010146">
            <w:pPr>
              <w:pStyle w:val="TableText"/>
              <w:rPr>
                <w:rFonts w:cs="Helvetica"/>
              </w:rPr>
            </w:pPr>
            <w:r w:rsidRPr="00AE4E56">
              <w:rPr>
                <w:rFonts w:cs="Helvetica"/>
              </w:rPr>
              <w:t>Follow hygiene procedures in accordance with enterprise requirements</w:t>
            </w:r>
          </w:p>
        </w:tc>
        <w:tc>
          <w:tcPr>
            <w:tcW w:w="1693" w:type="dxa"/>
          </w:tcPr>
          <w:p w:rsidR="00E20096" w:rsidRPr="00AE4E56" w:rsidRDefault="00E20096" w:rsidP="00B378C2">
            <w:pPr>
              <w:pStyle w:val="TableText"/>
              <w:rPr>
                <w:rFonts w:cs="Helvetica"/>
              </w:rPr>
            </w:pPr>
          </w:p>
        </w:tc>
        <w:tc>
          <w:tcPr>
            <w:tcW w:w="1417" w:type="dxa"/>
            <w:gridSpan w:val="2"/>
          </w:tcPr>
          <w:p w:rsidR="00E20096" w:rsidRPr="00AE4E56" w:rsidRDefault="00E20096" w:rsidP="00B378C2">
            <w:pPr>
              <w:pStyle w:val="TableText"/>
              <w:rPr>
                <w:rFonts w:cs="Helvetica"/>
              </w:rPr>
            </w:pPr>
          </w:p>
        </w:tc>
        <w:tc>
          <w:tcPr>
            <w:tcW w:w="1426" w:type="dxa"/>
            <w:gridSpan w:val="2"/>
          </w:tcPr>
          <w:p w:rsidR="00E20096" w:rsidRPr="00AE4E56" w:rsidRDefault="00E20096" w:rsidP="00B378C2">
            <w:pPr>
              <w:pStyle w:val="TableText"/>
              <w:rPr>
                <w:rFonts w:cs="Helvetica"/>
              </w:rPr>
            </w:pPr>
          </w:p>
        </w:tc>
        <w:tc>
          <w:tcPr>
            <w:tcW w:w="1426" w:type="dxa"/>
            <w:gridSpan w:val="3"/>
          </w:tcPr>
          <w:p w:rsidR="00E20096" w:rsidRPr="00AE4E56" w:rsidRDefault="00E20096" w:rsidP="00B378C2">
            <w:pPr>
              <w:pStyle w:val="TableText"/>
              <w:rPr>
                <w:rFonts w:cs="Helvetica"/>
              </w:rPr>
            </w:pPr>
          </w:p>
        </w:tc>
        <w:tc>
          <w:tcPr>
            <w:tcW w:w="1409" w:type="dxa"/>
            <w:gridSpan w:val="3"/>
          </w:tcPr>
          <w:p w:rsidR="00E20096" w:rsidRPr="00AE4E56" w:rsidRDefault="00E20096" w:rsidP="00B378C2">
            <w:pPr>
              <w:pStyle w:val="TableText"/>
              <w:rPr>
                <w:rFonts w:cs="Helvetica"/>
              </w:rPr>
            </w:pPr>
          </w:p>
        </w:tc>
        <w:tc>
          <w:tcPr>
            <w:tcW w:w="1309" w:type="dxa"/>
          </w:tcPr>
          <w:p w:rsidR="00E20096" w:rsidRPr="00AE4E56" w:rsidRDefault="00E20096" w:rsidP="00B378C2">
            <w:pPr>
              <w:pStyle w:val="TableText"/>
              <w:rPr>
                <w:rFonts w:cs="Helvetica"/>
              </w:rPr>
            </w:pPr>
          </w:p>
        </w:tc>
      </w:tr>
      <w:tr w:rsidR="009900B5" w:rsidRPr="00AE4E56" w:rsidTr="00BD1FB3">
        <w:tc>
          <w:tcPr>
            <w:tcW w:w="5495" w:type="dxa"/>
            <w:shd w:val="clear" w:color="auto" w:fill="D9D9D9" w:themeFill="background1" w:themeFillShade="D9"/>
          </w:tcPr>
          <w:p w:rsidR="009900B5" w:rsidRPr="00AE4E56" w:rsidRDefault="009900B5" w:rsidP="00F1496E">
            <w:pPr>
              <w:pStyle w:val="TableTextBold"/>
              <w:keepNext/>
              <w:rPr>
                <w:rFonts w:cs="Helvetica"/>
              </w:rPr>
            </w:pPr>
            <w:r w:rsidRPr="00AE4E56">
              <w:rPr>
                <w:rFonts w:cs="Helvetica"/>
              </w:rPr>
              <w:t xml:space="preserve">Element 3: </w:t>
            </w:r>
            <w:r w:rsidR="00E20096" w:rsidRPr="00AE4E56">
              <w:rPr>
                <w:rFonts w:cs="Helvetica"/>
              </w:rPr>
              <w:t>Handle and store foodstuffs</w:t>
            </w:r>
          </w:p>
        </w:tc>
        <w:tc>
          <w:tcPr>
            <w:tcW w:w="1723" w:type="dxa"/>
            <w:gridSpan w:val="2"/>
            <w:shd w:val="clear" w:color="auto" w:fill="000000" w:themeFill="text1"/>
          </w:tcPr>
          <w:p w:rsidR="009900B5" w:rsidRPr="00AE4E56" w:rsidRDefault="009900B5" w:rsidP="00CE564B">
            <w:pPr>
              <w:pStyle w:val="TableText"/>
              <w:keepNext/>
              <w:rPr>
                <w:rFonts w:cs="Helvetica"/>
              </w:rPr>
            </w:pPr>
          </w:p>
        </w:tc>
        <w:tc>
          <w:tcPr>
            <w:tcW w:w="1411" w:type="dxa"/>
            <w:gridSpan w:val="2"/>
            <w:shd w:val="clear" w:color="auto" w:fill="000000" w:themeFill="text1"/>
          </w:tcPr>
          <w:p w:rsidR="009900B5" w:rsidRPr="00AE4E56" w:rsidRDefault="009900B5" w:rsidP="00CE564B">
            <w:pPr>
              <w:pStyle w:val="TableText"/>
              <w:keepNext/>
              <w:rPr>
                <w:rFonts w:cs="Helvetica"/>
              </w:rPr>
            </w:pPr>
          </w:p>
        </w:tc>
        <w:tc>
          <w:tcPr>
            <w:tcW w:w="1424" w:type="dxa"/>
            <w:gridSpan w:val="2"/>
            <w:shd w:val="clear" w:color="auto" w:fill="000000" w:themeFill="text1"/>
          </w:tcPr>
          <w:p w:rsidR="009900B5" w:rsidRPr="00AE4E56" w:rsidRDefault="009900B5" w:rsidP="00CE564B">
            <w:pPr>
              <w:pStyle w:val="TableText"/>
              <w:keepNext/>
              <w:rPr>
                <w:rFonts w:cs="Helvetica"/>
              </w:rPr>
            </w:pPr>
          </w:p>
        </w:tc>
        <w:tc>
          <w:tcPr>
            <w:tcW w:w="1424" w:type="dxa"/>
            <w:gridSpan w:val="3"/>
            <w:shd w:val="clear" w:color="auto" w:fill="000000" w:themeFill="text1"/>
          </w:tcPr>
          <w:p w:rsidR="009900B5" w:rsidRPr="00AE4E56" w:rsidRDefault="009900B5" w:rsidP="00CE564B">
            <w:pPr>
              <w:pStyle w:val="TableText"/>
              <w:keepNext/>
              <w:rPr>
                <w:rFonts w:cs="Helvetica"/>
              </w:rPr>
            </w:pPr>
          </w:p>
        </w:tc>
        <w:tc>
          <w:tcPr>
            <w:tcW w:w="1351" w:type="dxa"/>
            <w:shd w:val="clear" w:color="auto" w:fill="000000" w:themeFill="text1"/>
          </w:tcPr>
          <w:p w:rsidR="009900B5" w:rsidRPr="00AE4E56" w:rsidRDefault="009900B5" w:rsidP="00CE564B">
            <w:pPr>
              <w:pStyle w:val="TableText"/>
              <w:keepNext/>
              <w:rPr>
                <w:rFonts w:cs="Helvetica"/>
              </w:rPr>
            </w:pPr>
          </w:p>
        </w:tc>
        <w:tc>
          <w:tcPr>
            <w:tcW w:w="1347" w:type="dxa"/>
            <w:gridSpan w:val="2"/>
            <w:shd w:val="clear" w:color="auto" w:fill="000000" w:themeFill="text1"/>
          </w:tcPr>
          <w:p w:rsidR="009900B5" w:rsidRPr="00AE4E56" w:rsidRDefault="009900B5" w:rsidP="00CE564B">
            <w:pPr>
              <w:pStyle w:val="TableText"/>
              <w:keepNext/>
              <w:rPr>
                <w:rFonts w:cs="Helvetica"/>
              </w:rPr>
            </w:pPr>
          </w:p>
        </w:tc>
      </w:tr>
      <w:tr w:rsidR="00E20096" w:rsidRPr="00AE4E56" w:rsidTr="00BD1FB3">
        <w:tc>
          <w:tcPr>
            <w:tcW w:w="5495" w:type="dxa"/>
            <w:vAlign w:val="center"/>
          </w:tcPr>
          <w:p w:rsidR="00E20096" w:rsidRPr="00AE4E56" w:rsidRDefault="00E20096" w:rsidP="00010146">
            <w:pPr>
              <w:pStyle w:val="TableText"/>
              <w:keepNext/>
              <w:rPr>
                <w:rFonts w:cs="Helvetica"/>
              </w:rPr>
            </w:pPr>
            <w:r w:rsidRPr="00AE4E56">
              <w:rPr>
                <w:rFonts w:cs="Helvetica"/>
                <w:szCs w:val="22"/>
              </w:rPr>
              <w:t>Handle and store foodstuffs according to enterprise guidelines</w:t>
            </w:r>
          </w:p>
        </w:tc>
        <w:tc>
          <w:tcPr>
            <w:tcW w:w="1723" w:type="dxa"/>
            <w:gridSpan w:val="2"/>
          </w:tcPr>
          <w:p w:rsidR="00E20096" w:rsidRPr="00AE4E56" w:rsidRDefault="00E20096" w:rsidP="00CE564B">
            <w:pPr>
              <w:pStyle w:val="TableText"/>
              <w:keepNext/>
              <w:rPr>
                <w:rFonts w:cs="Helvetica"/>
              </w:rPr>
            </w:pPr>
          </w:p>
        </w:tc>
        <w:tc>
          <w:tcPr>
            <w:tcW w:w="1411" w:type="dxa"/>
            <w:gridSpan w:val="2"/>
          </w:tcPr>
          <w:p w:rsidR="00E20096" w:rsidRPr="00AE4E56" w:rsidRDefault="00E20096" w:rsidP="00CE564B">
            <w:pPr>
              <w:pStyle w:val="TableText"/>
              <w:keepNext/>
              <w:rPr>
                <w:rFonts w:cs="Helvetica"/>
              </w:rPr>
            </w:pPr>
          </w:p>
        </w:tc>
        <w:tc>
          <w:tcPr>
            <w:tcW w:w="1424" w:type="dxa"/>
            <w:gridSpan w:val="2"/>
          </w:tcPr>
          <w:p w:rsidR="00E20096" w:rsidRPr="00AE4E56" w:rsidRDefault="00E20096" w:rsidP="00CE564B">
            <w:pPr>
              <w:pStyle w:val="TableText"/>
              <w:keepNext/>
              <w:rPr>
                <w:rFonts w:cs="Helvetica"/>
              </w:rPr>
            </w:pPr>
          </w:p>
        </w:tc>
        <w:tc>
          <w:tcPr>
            <w:tcW w:w="1424" w:type="dxa"/>
            <w:gridSpan w:val="3"/>
          </w:tcPr>
          <w:p w:rsidR="00E20096" w:rsidRPr="00AE4E56" w:rsidRDefault="00E20096" w:rsidP="00CE564B">
            <w:pPr>
              <w:pStyle w:val="TableText"/>
              <w:keepNext/>
              <w:rPr>
                <w:rFonts w:cs="Helvetica"/>
              </w:rPr>
            </w:pPr>
          </w:p>
        </w:tc>
        <w:tc>
          <w:tcPr>
            <w:tcW w:w="1351" w:type="dxa"/>
          </w:tcPr>
          <w:p w:rsidR="00E20096" w:rsidRPr="00AE4E56" w:rsidRDefault="00E20096" w:rsidP="00CE564B">
            <w:pPr>
              <w:pStyle w:val="TableText"/>
              <w:keepNext/>
              <w:rPr>
                <w:rFonts w:cs="Helvetica"/>
              </w:rPr>
            </w:pPr>
          </w:p>
        </w:tc>
        <w:tc>
          <w:tcPr>
            <w:tcW w:w="1347" w:type="dxa"/>
            <w:gridSpan w:val="2"/>
          </w:tcPr>
          <w:p w:rsidR="00E20096" w:rsidRPr="00AE4E56" w:rsidRDefault="00E20096" w:rsidP="00CE564B">
            <w:pPr>
              <w:pStyle w:val="TableText"/>
              <w:keepNext/>
              <w:rPr>
                <w:rFonts w:cs="Helvetica"/>
              </w:rPr>
            </w:pPr>
          </w:p>
        </w:tc>
      </w:tr>
      <w:tr w:rsidR="00E20096" w:rsidRPr="00AE4E56" w:rsidTr="00BD1FB3">
        <w:tc>
          <w:tcPr>
            <w:tcW w:w="5495" w:type="dxa"/>
            <w:vAlign w:val="center"/>
          </w:tcPr>
          <w:p w:rsidR="00E20096" w:rsidRPr="00AE4E56" w:rsidRDefault="00E20096" w:rsidP="00010146">
            <w:pPr>
              <w:pStyle w:val="TableText"/>
              <w:rPr>
                <w:rFonts w:cs="Helvetica"/>
              </w:rPr>
            </w:pPr>
            <w:r w:rsidRPr="00AE4E56">
              <w:rPr>
                <w:rFonts w:cs="Helvetica"/>
                <w:szCs w:val="22"/>
              </w:rPr>
              <w:t xml:space="preserve">Handle and store foodstuffs in a manner that avoids damage and contamination, meets hygiene standards, and maintains quality </w:t>
            </w:r>
          </w:p>
        </w:tc>
        <w:tc>
          <w:tcPr>
            <w:tcW w:w="1723" w:type="dxa"/>
            <w:gridSpan w:val="2"/>
          </w:tcPr>
          <w:p w:rsidR="00E20096" w:rsidRPr="00AE4E56" w:rsidRDefault="00E20096" w:rsidP="00B378C2">
            <w:pPr>
              <w:pStyle w:val="TableText"/>
              <w:rPr>
                <w:rFonts w:cs="Helvetica"/>
              </w:rPr>
            </w:pPr>
          </w:p>
        </w:tc>
        <w:tc>
          <w:tcPr>
            <w:tcW w:w="1411" w:type="dxa"/>
            <w:gridSpan w:val="2"/>
          </w:tcPr>
          <w:p w:rsidR="00E20096" w:rsidRPr="00AE4E56" w:rsidRDefault="00E20096" w:rsidP="00B378C2">
            <w:pPr>
              <w:pStyle w:val="TableText"/>
              <w:rPr>
                <w:rFonts w:cs="Helvetica"/>
              </w:rPr>
            </w:pPr>
          </w:p>
        </w:tc>
        <w:tc>
          <w:tcPr>
            <w:tcW w:w="1424" w:type="dxa"/>
            <w:gridSpan w:val="2"/>
          </w:tcPr>
          <w:p w:rsidR="00E20096" w:rsidRPr="00AE4E56" w:rsidRDefault="00E20096" w:rsidP="00B378C2">
            <w:pPr>
              <w:pStyle w:val="TableText"/>
              <w:rPr>
                <w:rFonts w:cs="Helvetica"/>
              </w:rPr>
            </w:pPr>
          </w:p>
        </w:tc>
        <w:tc>
          <w:tcPr>
            <w:tcW w:w="1424" w:type="dxa"/>
            <w:gridSpan w:val="3"/>
          </w:tcPr>
          <w:p w:rsidR="00E20096" w:rsidRPr="00AE4E56" w:rsidRDefault="00E20096" w:rsidP="00B378C2">
            <w:pPr>
              <w:pStyle w:val="TableText"/>
              <w:rPr>
                <w:rFonts w:cs="Helvetica"/>
              </w:rPr>
            </w:pPr>
          </w:p>
        </w:tc>
        <w:tc>
          <w:tcPr>
            <w:tcW w:w="1351" w:type="dxa"/>
          </w:tcPr>
          <w:p w:rsidR="00E20096" w:rsidRPr="00AE4E56" w:rsidRDefault="00E20096" w:rsidP="00B378C2">
            <w:pPr>
              <w:pStyle w:val="TableText"/>
              <w:rPr>
                <w:rFonts w:cs="Helvetica"/>
              </w:rPr>
            </w:pPr>
          </w:p>
        </w:tc>
        <w:tc>
          <w:tcPr>
            <w:tcW w:w="1347" w:type="dxa"/>
            <w:gridSpan w:val="2"/>
          </w:tcPr>
          <w:p w:rsidR="00E20096" w:rsidRPr="00AE4E56" w:rsidRDefault="00E20096" w:rsidP="00B378C2">
            <w:pPr>
              <w:pStyle w:val="TableText"/>
              <w:rPr>
                <w:rFonts w:cs="Helvetica"/>
              </w:rPr>
            </w:pPr>
          </w:p>
        </w:tc>
      </w:tr>
      <w:tr w:rsidR="00E20096" w:rsidRPr="00AE4E56" w:rsidTr="00BD1FB3">
        <w:tc>
          <w:tcPr>
            <w:tcW w:w="5495" w:type="dxa"/>
            <w:vAlign w:val="center"/>
          </w:tcPr>
          <w:p w:rsidR="00E20096" w:rsidRPr="00AE4E56" w:rsidRDefault="00E20096" w:rsidP="00010146">
            <w:pPr>
              <w:pStyle w:val="TableText"/>
              <w:rPr>
                <w:rFonts w:cs="Helvetica"/>
              </w:rPr>
            </w:pPr>
            <w:r w:rsidRPr="00AE4E56">
              <w:rPr>
                <w:rFonts w:cs="Helvetica"/>
                <w:szCs w:val="22"/>
              </w:rPr>
              <w:t xml:space="preserve">Store foodstuffs at the correct temperature </w:t>
            </w:r>
          </w:p>
        </w:tc>
        <w:tc>
          <w:tcPr>
            <w:tcW w:w="1723" w:type="dxa"/>
            <w:gridSpan w:val="2"/>
          </w:tcPr>
          <w:p w:rsidR="00E20096" w:rsidRPr="00AE4E56" w:rsidRDefault="00E20096" w:rsidP="00B378C2">
            <w:pPr>
              <w:pStyle w:val="TableText"/>
              <w:rPr>
                <w:rFonts w:cs="Helvetica"/>
              </w:rPr>
            </w:pPr>
          </w:p>
        </w:tc>
        <w:tc>
          <w:tcPr>
            <w:tcW w:w="1411" w:type="dxa"/>
            <w:gridSpan w:val="2"/>
          </w:tcPr>
          <w:p w:rsidR="00E20096" w:rsidRPr="00AE4E56" w:rsidRDefault="00E20096" w:rsidP="00B378C2">
            <w:pPr>
              <w:pStyle w:val="TableText"/>
              <w:rPr>
                <w:rFonts w:cs="Helvetica"/>
              </w:rPr>
            </w:pPr>
          </w:p>
        </w:tc>
        <w:tc>
          <w:tcPr>
            <w:tcW w:w="1424" w:type="dxa"/>
            <w:gridSpan w:val="2"/>
          </w:tcPr>
          <w:p w:rsidR="00E20096" w:rsidRPr="00AE4E56" w:rsidRDefault="00E20096" w:rsidP="00B378C2">
            <w:pPr>
              <w:pStyle w:val="TableText"/>
              <w:rPr>
                <w:rFonts w:cs="Helvetica"/>
              </w:rPr>
            </w:pPr>
          </w:p>
        </w:tc>
        <w:tc>
          <w:tcPr>
            <w:tcW w:w="1424" w:type="dxa"/>
            <w:gridSpan w:val="3"/>
          </w:tcPr>
          <w:p w:rsidR="00E20096" w:rsidRPr="00AE4E56" w:rsidRDefault="00E20096" w:rsidP="00B378C2">
            <w:pPr>
              <w:pStyle w:val="TableText"/>
              <w:rPr>
                <w:rFonts w:cs="Helvetica"/>
              </w:rPr>
            </w:pPr>
          </w:p>
        </w:tc>
        <w:tc>
          <w:tcPr>
            <w:tcW w:w="1351" w:type="dxa"/>
          </w:tcPr>
          <w:p w:rsidR="00E20096" w:rsidRPr="00AE4E56" w:rsidRDefault="00E20096" w:rsidP="00B378C2">
            <w:pPr>
              <w:pStyle w:val="TableText"/>
              <w:rPr>
                <w:rFonts w:cs="Helvetica"/>
              </w:rPr>
            </w:pPr>
          </w:p>
        </w:tc>
        <w:tc>
          <w:tcPr>
            <w:tcW w:w="1347" w:type="dxa"/>
            <w:gridSpan w:val="2"/>
          </w:tcPr>
          <w:p w:rsidR="00E20096" w:rsidRPr="00AE4E56" w:rsidRDefault="00E20096" w:rsidP="00B378C2">
            <w:pPr>
              <w:pStyle w:val="TableText"/>
              <w:rPr>
                <w:rFonts w:cs="Helvetica"/>
              </w:rPr>
            </w:pPr>
          </w:p>
        </w:tc>
      </w:tr>
    </w:tbl>
    <w:p w:rsidR="00464EF6" w:rsidRPr="00AE4E56" w:rsidRDefault="00464EF6">
      <w:pPr>
        <w:rPr>
          <w:rFonts w:ascii="Helvetica" w:hAnsi="Helvetica"/>
        </w:rPr>
      </w:pPr>
    </w:p>
    <w:p w:rsidR="00464EF6" w:rsidRPr="00AE4E56" w:rsidRDefault="00464EF6">
      <w:pPr>
        <w:rPr>
          <w:rFonts w:ascii="Helvetica" w:hAnsi="Helvetica"/>
        </w:rPr>
      </w:pPr>
      <w:r w:rsidRPr="00AE4E56">
        <w:rPr>
          <w:rFonts w:ascii="Helvetica" w:hAnsi="Helvetica"/>
        </w:rPr>
        <w:br w:type="page"/>
      </w:r>
    </w:p>
    <w:p w:rsidR="00464EF6" w:rsidRPr="00AE4E56" w:rsidRDefault="00464EF6" w:rsidP="00464EF6">
      <w:pPr>
        <w:pStyle w:val="BodyCopy"/>
        <w:rPr>
          <w:lang w:val="en-AU"/>
        </w:rPr>
      </w:pPr>
      <w:r w:rsidRPr="00AE4E56">
        <w:rPr>
          <w:lang w:val="en-AU"/>
        </w:rPr>
        <w:lastRenderedPageBreak/>
        <w:t>Place a tick (</w:t>
      </w:r>
      <w:r w:rsidRPr="00AE4E56">
        <w:rPr>
          <w:lang w:val="en-AU"/>
        </w:rPr>
        <w:sym w:font="Wingdings" w:char="F0FC"/>
      </w:r>
      <w:r w:rsidRPr="00AE4E56">
        <w:rPr>
          <w:lang w:val="en-AU"/>
        </w:rPr>
        <w:t>) in the column to reflect evidence obtained to determine Competency of the student for each Performance Criteria.</w:t>
      </w:r>
    </w:p>
    <w:tbl>
      <w:tblPr>
        <w:tblStyle w:val="TableGrid"/>
        <w:tblW w:w="5000" w:type="pct"/>
        <w:tblLayout w:type="fixed"/>
        <w:tblLook w:val="04A0" w:firstRow="1" w:lastRow="0" w:firstColumn="1" w:lastColumn="0" w:noHBand="0" w:noVBand="1"/>
      </w:tblPr>
      <w:tblGrid>
        <w:gridCol w:w="4077"/>
        <w:gridCol w:w="1371"/>
        <w:gridCol w:w="1688"/>
        <w:gridCol w:w="1477"/>
        <w:gridCol w:w="1338"/>
        <w:gridCol w:w="1497"/>
        <w:gridCol w:w="1318"/>
        <w:gridCol w:w="1408"/>
      </w:tblGrid>
      <w:tr w:rsidR="00464EF6" w:rsidRPr="00AE4E56" w:rsidTr="00933F06">
        <w:tc>
          <w:tcPr>
            <w:tcW w:w="5448" w:type="dxa"/>
            <w:gridSpan w:val="2"/>
            <w:shd w:val="clear" w:color="auto" w:fill="D9D9D9" w:themeFill="background1" w:themeFillShade="D9"/>
            <w:vAlign w:val="center"/>
          </w:tcPr>
          <w:p w:rsidR="00464EF6" w:rsidRPr="00AE4E56" w:rsidRDefault="00464EF6" w:rsidP="00464EF6">
            <w:pPr>
              <w:pStyle w:val="TableTextBold"/>
              <w:rPr>
                <w:rFonts w:cs="Helvetica"/>
              </w:rPr>
            </w:pPr>
            <w:r w:rsidRPr="00AE4E56">
              <w:rPr>
                <w:rFonts w:cs="Helvetica"/>
              </w:rPr>
              <w:t>Element &amp; Performance Criteria</w:t>
            </w:r>
          </w:p>
        </w:tc>
        <w:tc>
          <w:tcPr>
            <w:tcW w:w="1688" w:type="dxa"/>
            <w:shd w:val="clear" w:color="auto" w:fill="D9D9D9" w:themeFill="background1" w:themeFillShade="D9"/>
            <w:vAlign w:val="center"/>
          </w:tcPr>
          <w:p w:rsidR="00464EF6" w:rsidRPr="00AE4E56" w:rsidRDefault="00464EF6" w:rsidP="00464EF6">
            <w:pPr>
              <w:pStyle w:val="TableTextBold"/>
              <w:jc w:val="center"/>
              <w:rPr>
                <w:rFonts w:cs="Helvetica"/>
              </w:rPr>
            </w:pPr>
            <w:r w:rsidRPr="00AE4E56">
              <w:rPr>
                <w:rFonts w:cs="Helvetica"/>
              </w:rPr>
              <w:t>Observation of skills</w:t>
            </w:r>
          </w:p>
        </w:tc>
        <w:tc>
          <w:tcPr>
            <w:tcW w:w="1477" w:type="dxa"/>
            <w:shd w:val="clear" w:color="auto" w:fill="D9D9D9" w:themeFill="background1" w:themeFillShade="D9"/>
            <w:vAlign w:val="center"/>
          </w:tcPr>
          <w:p w:rsidR="00464EF6" w:rsidRPr="00AE4E56" w:rsidRDefault="00464EF6" w:rsidP="00464EF6">
            <w:pPr>
              <w:pStyle w:val="TableTextBold"/>
              <w:jc w:val="center"/>
              <w:rPr>
                <w:rFonts w:cs="Helvetica"/>
              </w:rPr>
            </w:pPr>
            <w:r w:rsidRPr="00AE4E56">
              <w:rPr>
                <w:rFonts w:cs="Helvetica"/>
              </w:rPr>
              <w:t>3rd Party Statement</w:t>
            </w:r>
          </w:p>
        </w:tc>
        <w:tc>
          <w:tcPr>
            <w:tcW w:w="1338" w:type="dxa"/>
            <w:shd w:val="clear" w:color="auto" w:fill="D9D9D9" w:themeFill="background1" w:themeFillShade="D9"/>
            <w:vAlign w:val="center"/>
          </w:tcPr>
          <w:p w:rsidR="00464EF6" w:rsidRPr="00AE4E56" w:rsidRDefault="00464EF6" w:rsidP="00464EF6">
            <w:pPr>
              <w:pStyle w:val="TableTextBold"/>
              <w:jc w:val="center"/>
              <w:rPr>
                <w:rFonts w:cs="Helvetica"/>
              </w:rPr>
            </w:pPr>
            <w:r w:rsidRPr="00AE4E56">
              <w:rPr>
                <w:rFonts w:cs="Helvetica"/>
              </w:rPr>
              <w:t>Oral Questions</w:t>
            </w:r>
          </w:p>
        </w:tc>
        <w:tc>
          <w:tcPr>
            <w:tcW w:w="1497" w:type="dxa"/>
            <w:shd w:val="clear" w:color="auto" w:fill="D9D9D9" w:themeFill="background1" w:themeFillShade="D9"/>
            <w:vAlign w:val="center"/>
          </w:tcPr>
          <w:p w:rsidR="00464EF6" w:rsidRPr="00AE4E56" w:rsidRDefault="00464EF6" w:rsidP="00464EF6">
            <w:pPr>
              <w:pStyle w:val="TableTextBold"/>
              <w:jc w:val="center"/>
              <w:rPr>
                <w:rFonts w:cs="Helvetica"/>
              </w:rPr>
            </w:pPr>
            <w:r w:rsidRPr="00AE4E56">
              <w:rPr>
                <w:rFonts w:cs="Helvetica"/>
              </w:rPr>
              <w:t>Written Questions</w:t>
            </w:r>
          </w:p>
        </w:tc>
        <w:tc>
          <w:tcPr>
            <w:tcW w:w="1318" w:type="dxa"/>
            <w:shd w:val="clear" w:color="auto" w:fill="D9D9D9" w:themeFill="background1" w:themeFillShade="D9"/>
            <w:vAlign w:val="center"/>
          </w:tcPr>
          <w:p w:rsidR="00464EF6" w:rsidRPr="00AE4E56" w:rsidRDefault="00464EF6" w:rsidP="00464EF6">
            <w:pPr>
              <w:pStyle w:val="TableTextBold"/>
              <w:jc w:val="center"/>
              <w:rPr>
                <w:rFonts w:cs="Helvetica"/>
              </w:rPr>
            </w:pPr>
            <w:r w:rsidRPr="00AE4E56">
              <w:rPr>
                <w:rFonts w:cs="Helvetica"/>
              </w:rPr>
              <w:t>Work Projects</w:t>
            </w:r>
          </w:p>
        </w:tc>
        <w:tc>
          <w:tcPr>
            <w:tcW w:w="1408" w:type="dxa"/>
            <w:shd w:val="clear" w:color="auto" w:fill="D9D9D9" w:themeFill="background1" w:themeFillShade="D9"/>
            <w:vAlign w:val="center"/>
          </w:tcPr>
          <w:p w:rsidR="00464EF6" w:rsidRPr="00AE4E56" w:rsidRDefault="00464EF6" w:rsidP="00464EF6">
            <w:pPr>
              <w:pStyle w:val="TableTextBold"/>
              <w:jc w:val="center"/>
              <w:rPr>
                <w:rFonts w:cs="Helvetica"/>
              </w:rPr>
            </w:pPr>
            <w:r w:rsidRPr="00AE4E56">
              <w:rPr>
                <w:rFonts w:cs="Helvetica"/>
              </w:rPr>
              <w:t>Other</w:t>
            </w:r>
          </w:p>
        </w:tc>
      </w:tr>
      <w:tr w:rsidR="009900B5" w:rsidRPr="00AE4E56" w:rsidTr="00933F06">
        <w:tc>
          <w:tcPr>
            <w:tcW w:w="5448" w:type="dxa"/>
            <w:gridSpan w:val="2"/>
            <w:shd w:val="clear" w:color="auto" w:fill="D9D9D9" w:themeFill="background1" w:themeFillShade="D9"/>
          </w:tcPr>
          <w:p w:rsidR="009900B5" w:rsidRPr="00AE4E56" w:rsidRDefault="009900B5" w:rsidP="00E2665B">
            <w:pPr>
              <w:pStyle w:val="TableTextBold"/>
              <w:keepNext/>
              <w:rPr>
                <w:rFonts w:cs="Helvetica"/>
              </w:rPr>
            </w:pPr>
            <w:r w:rsidRPr="00AE4E56">
              <w:rPr>
                <w:rFonts w:cs="Helvetica"/>
              </w:rPr>
              <w:t xml:space="preserve">Element 4: </w:t>
            </w:r>
            <w:r w:rsidR="00E20096" w:rsidRPr="00AE4E56">
              <w:rPr>
                <w:rFonts w:cs="Helvetica"/>
              </w:rPr>
              <w:t>Follow food safety program</w:t>
            </w:r>
          </w:p>
        </w:tc>
        <w:tc>
          <w:tcPr>
            <w:tcW w:w="1688" w:type="dxa"/>
            <w:shd w:val="clear" w:color="auto" w:fill="000000" w:themeFill="text1"/>
          </w:tcPr>
          <w:p w:rsidR="009900B5" w:rsidRPr="00AE4E56" w:rsidRDefault="009900B5" w:rsidP="00E2665B">
            <w:pPr>
              <w:pStyle w:val="TableText"/>
              <w:keepNext/>
              <w:rPr>
                <w:rFonts w:cs="Helvetica"/>
              </w:rPr>
            </w:pPr>
          </w:p>
        </w:tc>
        <w:tc>
          <w:tcPr>
            <w:tcW w:w="1477" w:type="dxa"/>
            <w:shd w:val="clear" w:color="auto" w:fill="000000" w:themeFill="text1"/>
          </w:tcPr>
          <w:p w:rsidR="009900B5" w:rsidRPr="00AE4E56" w:rsidRDefault="009900B5" w:rsidP="00E2665B">
            <w:pPr>
              <w:pStyle w:val="TableText"/>
              <w:keepNext/>
              <w:rPr>
                <w:rFonts w:cs="Helvetica"/>
              </w:rPr>
            </w:pPr>
          </w:p>
        </w:tc>
        <w:tc>
          <w:tcPr>
            <w:tcW w:w="1338" w:type="dxa"/>
            <w:shd w:val="clear" w:color="auto" w:fill="000000" w:themeFill="text1"/>
          </w:tcPr>
          <w:p w:rsidR="009900B5" w:rsidRPr="00AE4E56" w:rsidRDefault="009900B5" w:rsidP="00E2665B">
            <w:pPr>
              <w:pStyle w:val="TableText"/>
              <w:keepNext/>
              <w:rPr>
                <w:rFonts w:cs="Helvetica"/>
              </w:rPr>
            </w:pPr>
          </w:p>
        </w:tc>
        <w:tc>
          <w:tcPr>
            <w:tcW w:w="1497" w:type="dxa"/>
            <w:shd w:val="clear" w:color="auto" w:fill="000000" w:themeFill="text1"/>
          </w:tcPr>
          <w:p w:rsidR="009900B5" w:rsidRPr="00AE4E56" w:rsidRDefault="009900B5" w:rsidP="00E2665B">
            <w:pPr>
              <w:pStyle w:val="TableText"/>
              <w:keepNext/>
              <w:rPr>
                <w:rFonts w:cs="Helvetica"/>
              </w:rPr>
            </w:pPr>
          </w:p>
        </w:tc>
        <w:tc>
          <w:tcPr>
            <w:tcW w:w="1318" w:type="dxa"/>
            <w:shd w:val="clear" w:color="auto" w:fill="000000" w:themeFill="text1"/>
          </w:tcPr>
          <w:p w:rsidR="009900B5" w:rsidRPr="00AE4E56" w:rsidRDefault="009900B5" w:rsidP="00E2665B">
            <w:pPr>
              <w:pStyle w:val="TableText"/>
              <w:keepNext/>
              <w:rPr>
                <w:rFonts w:cs="Helvetica"/>
              </w:rPr>
            </w:pPr>
          </w:p>
        </w:tc>
        <w:tc>
          <w:tcPr>
            <w:tcW w:w="1408" w:type="dxa"/>
            <w:shd w:val="clear" w:color="auto" w:fill="000000" w:themeFill="text1"/>
          </w:tcPr>
          <w:p w:rsidR="009900B5" w:rsidRPr="00AE4E56" w:rsidRDefault="009900B5" w:rsidP="00E2665B">
            <w:pPr>
              <w:pStyle w:val="TableText"/>
              <w:keepNext/>
              <w:rPr>
                <w:rFonts w:cs="Helvetica"/>
              </w:rPr>
            </w:pPr>
          </w:p>
        </w:tc>
      </w:tr>
      <w:tr w:rsidR="00E20096" w:rsidRPr="00AE4E56" w:rsidTr="00933F06">
        <w:tc>
          <w:tcPr>
            <w:tcW w:w="5448" w:type="dxa"/>
            <w:gridSpan w:val="2"/>
            <w:vAlign w:val="center"/>
          </w:tcPr>
          <w:p w:rsidR="00E20096" w:rsidRPr="00AE4E56" w:rsidRDefault="00E20096" w:rsidP="00010146">
            <w:pPr>
              <w:pStyle w:val="TableText"/>
              <w:rPr>
                <w:rFonts w:cs="Helvetica"/>
              </w:rPr>
            </w:pPr>
            <w:r w:rsidRPr="00AE4E56">
              <w:rPr>
                <w:rFonts w:cs="Helvetica"/>
              </w:rPr>
              <w:t>Ensure work activities conform with the enterprise food safety program</w:t>
            </w:r>
          </w:p>
        </w:tc>
        <w:tc>
          <w:tcPr>
            <w:tcW w:w="1688" w:type="dxa"/>
          </w:tcPr>
          <w:p w:rsidR="00E20096" w:rsidRPr="00AE4E56" w:rsidRDefault="00E20096" w:rsidP="00B378C2">
            <w:pPr>
              <w:pStyle w:val="TableText"/>
              <w:rPr>
                <w:rFonts w:cs="Helvetica"/>
              </w:rPr>
            </w:pPr>
          </w:p>
        </w:tc>
        <w:tc>
          <w:tcPr>
            <w:tcW w:w="1477" w:type="dxa"/>
          </w:tcPr>
          <w:p w:rsidR="00E20096" w:rsidRPr="00AE4E56" w:rsidRDefault="00E20096" w:rsidP="00B378C2">
            <w:pPr>
              <w:pStyle w:val="TableText"/>
              <w:rPr>
                <w:rFonts w:cs="Helvetica"/>
              </w:rPr>
            </w:pPr>
          </w:p>
        </w:tc>
        <w:tc>
          <w:tcPr>
            <w:tcW w:w="1338" w:type="dxa"/>
          </w:tcPr>
          <w:p w:rsidR="00E20096" w:rsidRPr="00AE4E56" w:rsidRDefault="00E20096" w:rsidP="00B378C2">
            <w:pPr>
              <w:pStyle w:val="TableText"/>
              <w:rPr>
                <w:rFonts w:cs="Helvetica"/>
              </w:rPr>
            </w:pPr>
          </w:p>
        </w:tc>
        <w:tc>
          <w:tcPr>
            <w:tcW w:w="1497" w:type="dxa"/>
          </w:tcPr>
          <w:p w:rsidR="00E20096" w:rsidRPr="00AE4E56" w:rsidRDefault="00E20096" w:rsidP="00B378C2">
            <w:pPr>
              <w:pStyle w:val="TableText"/>
              <w:rPr>
                <w:rFonts w:cs="Helvetica"/>
              </w:rPr>
            </w:pPr>
          </w:p>
        </w:tc>
        <w:tc>
          <w:tcPr>
            <w:tcW w:w="1318" w:type="dxa"/>
          </w:tcPr>
          <w:p w:rsidR="00E20096" w:rsidRPr="00AE4E56" w:rsidRDefault="00E20096" w:rsidP="00B378C2">
            <w:pPr>
              <w:pStyle w:val="TableText"/>
              <w:rPr>
                <w:rFonts w:cs="Helvetica"/>
              </w:rPr>
            </w:pPr>
          </w:p>
        </w:tc>
        <w:tc>
          <w:tcPr>
            <w:tcW w:w="1408" w:type="dxa"/>
          </w:tcPr>
          <w:p w:rsidR="00E20096" w:rsidRPr="00AE4E56" w:rsidRDefault="00E20096" w:rsidP="00B378C2">
            <w:pPr>
              <w:pStyle w:val="TableText"/>
              <w:rPr>
                <w:rFonts w:cs="Helvetica"/>
              </w:rPr>
            </w:pPr>
          </w:p>
        </w:tc>
      </w:tr>
      <w:tr w:rsidR="00E20096" w:rsidRPr="00AE4E56" w:rsidTr="00933F06">
        <w:tc>
          <w:tcPr>
            <w:tcW w:w="5448" w:type="dxa"/>
            <w:gridSpan w:val="2"/>
            <w:vAlign w:val="center"/>
          </w:tcPr>
          <w:p w:rsidR="00E20096" w:rsidRPr="00AE4E56" w:rsidRDefault="00E20096" w:rsidP="00010146">
            <w:pPr>
              <w:pStyle w:val="TableText"/>
              <w:rPr>
                <w:rFonts w:cs="Helvetica"/>
              </w:rPr>
            </w:pPr>
            <w:r w:rsidRPr="00AE4E56">
              <w:rPr>
                <w:rFonts w:cs="Helvetica"/>
              </w:rPr>
              <w:t>Identify and monitor areas of risk in individual work area</w:t>
            </w:r>
          </w:p>
        </w:tc>
        <w:tc>
          <w:tcPr>
            <w:tcW w:w="1688" w:type="dxa"/>
          </w:tcPr>
          <w:p w:rsidR="00E20096" w:rsidRPr="00AE4E56" w:rsidRDefault="00E20096" w:rsidP="00B378C2">
            <w:pPr>
              <w:pStyle w:val="TableText"/>
              <w:rPr>
                <w:rFonts w:cs="Helvetica"/>
              </w:rPr>
            </w:pPr>
          </w:p>
        </w:tc>
        <w:tc>
          <w:tcPr>
            <w:tcW w:w="1477" w:type="dxa"/>
          </w:tcPr>
          <w:p w:rsidR="00E20096" w:rsidRPr="00AE4E56" w:rsidRDefault="00E20096" w:rsidP="00B378C2">
            <w:pPr>
              <w:pStyle w:val="TableText"/>
              <w:rPr>
                <w:rFonts w:cs="Helvetica"/>
              </w:rPr>
            </w:pPr>
          </w:p>
        </w:tc>
        <w:tc>
          <w:tcPr>
            <w:tcW w:w="1338" w:type="dxa"/>
          </w:tcPr>
          <w:p w:rsidR="00E20096" w:rsidRPr="00AE4E56" w:rsidRDefault="00E20096" w:rsidP="00B378C2">
            <w:pPr>
              <w:pStyle w:val="TableText"/>
              <w:rPr>
                <w:rFonts w:cs="Helvetica"/>
              </w:rPr>
            </w:pPr>
          </w:p>
        </w:tc>
        <w:tc>
          <w:tcPr>
            <w:tcW w:w="1497" w:type="dxa"/>
          </w:tcPr>
          <w:p w:rsidR="00E20096" w:rsidRPr="00AE4E56" w:rsidRDefault="00E20096" w:rsidP="00B378C2">
            <w:pPr>
              <w:pStyle w:val="TableText"/>
              <w:rPr>
                <w:rFonts w:cs="Helvetica"/>
              </w:rPr>
            </w:pPr>
          </w:p>
        </w:tc>
        <w:tc>
          <w:tcPr>
            <w:tcW w:w="1318" w:type="dxa"/>
          </w:tcPr>
          <w:p w:rsidR="00E20096" w:rsidRPr="00AE4E56" w:rsidRDefault="00E20096" w:rsidP="00B378C2">
            <w:pPr>
              <w:pStyle w:val="TableText"/>
              <w:rPr>
                <w:rFonts w:cs="Helvetica"/>
              </w:rPr>
            </w:pPr>
          </w:p>
        </w:tc>
        <w:tc>
          <w:tcPr>
            <w:tcW w:w="1408" w:type="dxa"/>
          </w:tcPr>
          <w:p w:rsidR="00E20096" w:rsidRPr="00AE4E56" w:rsidRDefault="00E20096" w:rsidP="00B378C2">
            <w:pPr>
              <w:pStyle w:val="TableText"/>
              <w:rPr>
                <w:rFonts w:cs="Helvetica"/>
              </w:rPr>
            </w:pPr>
          </w:p>
        </w:tc>
      </w:tr>
      <w:tr w:rsidR="00E20096" w:rsidRPr="00AE4E56" w:rsidTr="00933F06">
        <w:tc>
          <w:tcPr>
            <w:tcW w:w="5448" w:type="dxa"/>
            <w:gridSpan w:val="2"/>
            <w:vAlign w:val="center"/>
          </w:tcPr>
          <w:p w:rsidR="00E20096" w:rsidRPr="00AE4E56" w:rsidRDefault="00E20096" w:rsidP="00010146">
            <w:pPr>
              <w:pStyle w:val="TableText"/>
              <w:rPr>
                <w:rFonts w:cs="Helvetica"/>
              </w:rPr>
            </w:pPr>
            <w:r w:rsidRPr="00AE4E56">
              <w:rPr>
                <w:rFonts w:cs="Helvetica"/>
              </w:rPr>
              <w:t>Take corrective actions within individual scope of responsibilities to minimise risk in accordance with the enterprise food safety program</w:t>
            </w:r>
          </w:p>
        </w:tc>
        <w:tc>
          <w:tcPr>
            <w:tcW w:w="1688" w:type="dxa"/>
          </w:tcPr>
          <w:p w:rsidR="00E20096" w:rsidRPr="00AE4E56" w:rsidRDefault="00E20096" w:rsidP="00B378C2">
            <w:pPr>
              <w:pStyle w:val="TableText"/>
              <w:rPr>
                <w:rFonts w:cs="Helvetica"/>
              </w:rPr>
            </w:pPr>
          </w:p>
        </w:tc>
        <w:tc>
          <w:tcPr>
            <w:tcW w:w="1477" w:type="dxa"/>
          </w:tcPr>
          <w:p w:rsidR="00E20096" w:rsidRPr="00AE4E56" w:rsidRDefault="00E20096" w:rsidP="00B378C2">
            <w:pPr>
              <w:pStyle w:val="TableText"/>
              <w:rPr>
                <w:rFonts w:cs="Helvetica"/>
              </w:rPr>
            </w:pPr>
          </w:p>
        </w:tc>
        <w:tc>
          <w:tcPr>
            <w:tcW w:w="1338" w:type="dxa"/>
          </w:tcPr>
          <w:p w:rsidR="00E20096" w:rsidRPr="00AE4E56" w:rsidRDefault="00E20096" w:rsidP="00B378C2">
            <w:pPr>
              <w:pStyle w:val="TableText"/>
              <w:rPr>
                <w:rFonts w:cs="Helvetica"/>
              </w:rPr>
            </w:pPr>
          </w:p>
        </w:tc>
        <w:tc>
          <w:tcPr>
            <w:tcW w:w="1497" w:type="dxa"/>
          </w:tcPr>
          <w:p w:rsidR="00E20096" w:rsidRPr="00AE4E56" w:rsidRDefault="00E20096" w:rsidP="00B378C2">
            <w:pPr>
              <w:pStyle w:val="TableText"/>
              <w:rPr>
                <w:rFonts w:cs="Helvetica"/>
              </w:rPr>
            </w:pPr>
          </w:p>
        </w:tc>
        <w:tc>
          <w:tcPr>
            <w:tcW w:w="1318" w:type="dxa"/>
          </w:tcPr>
          <w:p w:rsidR="00E20096" w:rsidRPr="00AE4E56" w:rsidRDefault="00E20096" w:rsidP="00B378C2">
            <w:pPr>
              <w:pStyle w:val="TableText"/>
              <w:rPr>
                <w:rFonts w:cs="Helvetica"/>
              </w:rPr>
            </w:pPr>
          </w:p>
        </w:tc>
        <w:tc>
          <w:tcPr>
            <w:tcW w:w="1408" w:type="dxa"/>
          </w:tcPr>
          <w:p w:rsidR="00E20096" w:rsidRPr="00AE4E56" w:rsidRDefault="00E20096" w:rsidP="00B378C2">
            <w:pPr>
              <w:pStyle w:val="TableText"/>
              <w:rPr>
                <w:rFonts w:cs="Helvetica"/>
              </w:rPr>
            </w:pPr>
          </w:p>
        </w:tc>
      </w:tr>
      <w:tr w:rsidR="00E20096" w:rsidRPr="00AE4E56" w:rsidTr="00933F06">
        <w:tc>
          <w:tcPr>
            <w:tcW w:w="5448" w:type="dxa"/>
            <w:gridSpan w:val="2"/>
            <w:vAlign w:val="center"/>
          </w:tcPr>
          <w:p w:rsidR="00E20096" w:rsidRPr="00AE4E56" w:rsidRDefault="00E20096" w:rsidP="00010146">
            <w:pPr>
              <w:pStyle w:val="TableText"/>
              <w:rPr>
                <w:rFonts w:cs="Helvetica"/>
              </w:rPr>
            </w:pPr>
            <w:r w:rsidRPr="00AE4E56">
              <w:rPr>
                <w:rFonts w:cs="Helvetica"/>
              </w:rPr>
              <w:t>Report risks beyond the control of the individual to the appropriate person(s)</w:t>
            </w:r>
          </w:p>
        </w:tc>
        <w:tc>
          <w:tcPr>
            <w:tcW w:w="1688" w:type="dxa"/>
          </w:tcPr>
          <w:p w:rsidR="00E20096" w:rsidRPr="00AE4E56" w:rsidRDefault="00E20096" w:rsidP="00B378C2">
            <w:pPr>
              <w:pStyle w:val="TableText"/>
              <w:rPr>
                <w:rFonts w:cs="Helvetica"/>
              </w:rPr>
            </w:pPr>
          </w:p>
        </w:tc>
        <w:tc>
          <w:tcPr>
            <w:tcW w:w="1477" w:type="dxa"/>
          </w:tcPr>
          <w:p w:rsidR="00E20096" w:rsidRPr="00AE4E56" w:rsidRDefault="00E20096" w:rsidP="00B378C2">
            <w:pPr>
              <w:pStyle w:val="TableText"/>
              <w:rPr>
                <w:rFonts w:cs="Helvetica"/>
              </w:rPr>
            </w:pPr>
          </w:p>
        </w:tc>
        <w:tc>
          <w:tcPr>
            <w:tcW w:w="1338" w:type="dxa"/>
          </w:tcPr>
          <w:p w:rsidR="00E20096" w:rsidRPr="00AE4E56" w:rsidRDefault="00E20096" w:rsidP="00B378C2">
            <w:pPr>
              <w:pStyle w:val="TableText"/>
              <w:rPr>
                <w:rFonts w:cs="Helvetica"/>
              </w:rPr>
            </w:pPr>
          </w:p>
        </w:tc>
        <w:tc>
          <w:tcPr>
            <w:tcW w:w="1497" w:type="dxa"/>
          </w:tcPr>
          <w:p w:rsidR="00E20096" w:rsidRPr="00AE4E56" w:rsidRDefault="00E20096" w:rsidP="00B378C2">
            <w:pPr>
              <w:pStyle w:val="TableText"/>
              <w:rPr>
                <w:rFonts w:cs="Helvetica"/>
              </w:rPr>
            </w:pPr>
          </w:p>
        </w:tc>
        <w:tc>
          <w:tcPr>
            <w:tcW w:w="1318" w:type="dxa"/>
          </w:tcPr>
          <w:p w:rsidR="00E20096" w:rsidRPr="00AE4E56" w:rsidRDefault="00E20096" w:rsidP="00B378C2">
            <w:pPr>
              <w:pStyle w:val="TableText"/>
              <w:rPr>
                <w:rFonts w:cs="Helvetica"/>
              </w:rPr>
            </w:pPr>
          </w:p>
        </w:tc>
        <w:tc>
          <w:tcPr>
            <w:tcW w:w="1408" w:type="dxa"/>
          </w:tcPr>
          <w:p w:rsidR="00E20096" w:rsidRPr="00AE4E56" w:rsidRDefault="00E20096" w:rsidP="00B378C2">
            <w:pPr>
              <w:pStyle w:val="TableText"/>
              <w:rPr>
                <w:rFonts w:cs="Helvetica"/>
              </w:rPr>
            </w:pPr>
          </w:p>
        </w:tc>
      </w:tr>
      <w:tr w:rsidR="00E20096" w:rsidRPr="00AE4E56" w:rsidTr="00933F06">
        <w:tc>
          <w:tcPr>
            <w:tcW w:w="5448" w:type="dxa"/>
            <w:gridSpan w:val="2"/>
            <w:vAlign w:val="center"/>
          </w:tcPr>
          <w:p w:rsidR="00E20096" w:rsidRPr="00AE4E56" w:rsidRDefault="00E20096" w:rsidP="00010146">
            <w:pPr>
              <w:pStyle w:val="TableText"/>
              <w:rPr>
                <w:rFonts w:cs="Helvetica"/>
              </w:rPr>
            </w:pPr>
            <w:r w:rsidRPr="00AE4E56">
              <w:rPr>
                <w:rFonts w:cs="Helvetica"/>
              </w:rPr>
              <w:t>Complete records according to enterprise requirements and work responsibility</w:t>
            </w:r>
          </w:p>
        </w:tc>
        <w:tc>
          <w:tcPr>
            <w:tcW w:w="1688" w:type="dxa"/>
          </w:tcPr>
          <w:p w:rsidR="00E20096" w:rsidRPr="00AE4E56" w:rsidRDefault="00E20096" w:rsidP="00B378C2">
            <w:pPr>
              <w:pStyle w:val="TableText"/>
              <w:rPr>
                <w:rFonts w:cs="Helvetica"/>
              </w:rPr>
            </w:pPr>
          </w:p>
        </w:tc>
        <w:tc>
          <w:tcPr>
            <w:tcW w:w="1477" w:type="dxa"/>
          </w:tcPr>
          <w:p w:rsidR="00E20096" w:rsidRPr="00AE4E56" w:rsidRDefault="00E20096" w:rsidP="00B378C2">
            <w:pPr>
              <w:pStyle w:val="TableText"/>
              <w:rPr>
                <w:rFonts w:cs="Helvetica"/>
              </w:rPr>
            </w:pPr>
          </w:p>
        </w:tc>
        <w:tc>
          <w:tcPr>
            <w:tcW w:w="1338" w:type="dxa"/>
          </w:tcPr>
          <w:p w:rsidR="00E20096" w:rsidRPr="00AE4E56" w:rsidRDefault="00E20096" w:rsidP="00B378C2">
            <w:pPr>
              <w:pStyle w:val="TableText"/>
              <w:rPr>
                <w:rFonts w:cs="Helvetica"/>
              </w:rPr>
            </w:pPr>
          </w:p>
        </w:tc>
        <w:tc>
          <w:tcPr>
            <w:tcW w:w="1497" w:type="dxa"/>
          </w:tcPr>
          <w:p w:rsidR="00E20096" w:rsidRPr="00AE4E56" w:rsidRDefault="00E20096" w:rsidP="00B378C2">
            <w:pPr>
              <w:pStyle w:val="TableText"/>
              <w:rPr>
                <w:rFonts w:cs="Helvetica"/>
              </w:rPr>
            </w:pPr>
          </w:p>
        </w:tc>
        <w:tc>
          <w:tcPr>
            <w:tcW w:w="1318" w:type="dxa"/>
          </w:tcPr>
          <w:p w:rsidR="00E20096" w:rsidRPr="00AE4E56" w:rsidRDefault="00E20096" w:rsidP="00B378C2">
            <w:pPr>
              <w:pStyle w:val="TableText"/>
              <w:rPr>
                <w:rFonts w:cs="Helvetica"/>
              </w:rPr>
            </w:pPr>
          </w:p>
        </w:tc>
        <w:tc>
          <w:tcPr>
            <w:tcW w:w="1408" w:type="dxa"/>
          </w:tcPr>
          <w:p w:rsidR="00E20096" w:rsidRPr="00AE4E56" w:rsidRDefault="00E20096" w:rsidP="00B378C2">
            <w:pPr>
              <w:pStyle w:val="TableText"/>
              <w:rPr>
                <w:rFonts w:cs="Helvetica"/>
              </w:rPr>
            </w:pPr>
          </w:p>
        </w:tc>
      </w:tr>
      <w:tr w:rsidR="00933F06" w:rsidRPr="00AE4E56" w:rsidTr="00933F06">
        <w:tc>
          <w:tcPr>
            <w:tcW w:w="4077" w:type="dxa"/>
            <w:shd w:val="clear" w:color="auto" w:fill="D9D9D9" w:themeFill="background1" w:themeFillShade="D9"/>
            <w:vAlign w:val="center"/>
          </w:tcPr>
          <w:p w:rsidR="00933F06" w:rsidRPr="00AE4E56" w:rsidRDefault="00933F06" w:rsidP="00F8224A">
            <w:pPr>
              <w:pStyle w:val="TableTextBold"/>
              <w:spacing w:before="120"/>
              <w:rPr>
                <w:rFonts w:cs="Helvetica"/>
              </w:rPr>
            </w:pPr>
            <w:r w:rsidRPr="00AE4E56">
              <w:rPr>
                <w:rFonts w:cs="Helvetica"/>
              </w:rPr>
              <w:t>Candidate signature</w:t>
            </w:r>
          </w:p>
        </w:tc>
        <w:tc>
          <w:tcPr>
            <w:tcW w:w="4536" w:type="dxa"/>
            <w:gridSpan w:val="3"/>
            <w:vAlign w:val="center"/>
          </w:tcPr>
          <w:p w:rsidR="00933F06" w:rsidRPr="00AE4E56" w:rsidRDefault="00933F06" w:rsidP="00B378C2">
            <w:pPr>
              <w:pStyle w:val="TableText"/>
              <w:rPr>
                <w:rFonts w:cs="Helvetica"/>
              </w:rPr>
            </w:pPr>
          </w:p>
        </w:tc>
        <w:tc>
          <w:tcPr>
            <w:tcW w:w="2835" w:type="dxa"/>
            <w:gridSpan w:val="2"/>
            <w:shd w:val="clear" w:color="auto" w:fill="D9D9D9" w:themeFill="background1" w:themeFillShade="D9"/>
            <w:vAlign w:val="center"/>
          </w:tcPr>
          <w:p w:rsidR="00933F06" w:rsidRPr="00AE4E56" w:rsidRDefault="00933F06" w:rsidP="00F8224A">
            <w:pPr>
              <w:pStyle w:val="TableTextBold"/>
              <w:spacing w:before="120"/>
              <w:rPr>
                <w:rFonts w:cs="Helvetica"/>
              </w:rPr>
            </w:pPr>
            <w:r w:rsidRPr="00AE4E56">
              <w:rPr>
                <w:rFonts w:cs="Helvetica"/>
              </w:rPr>
              <w:t>Date</w:t>
            </w:r>
          </w:p>
        </w:tc>
        <w:tc>
          <w:tcPr>
            <w:tcW w:w="2726" w:type="dxa"/>
            <w:gridSpan w:val="2"/>
            <w:vAlign w:val="center"/>
          </w:tcPr>
          <w:p w:rsidR="00933F06" w:rsidRPr="00AE4E56" w:rsidRDefault="00933F06" w:rsidP="00B378C2">
            <w:pPr>
              <w:pStyle w:val="TableText"/>
              <w:rPr>
                <w:rFonts w:cs="Helvetica"/>
              </w:rPr>
            </w:pPr>
          </w:p>
        </w:tc>
      </w:tr>
      <w:tr w:rsidR="00933F06" w:rsidRPr="00AE4E56" w:rsidTr="00933F06">
        <w:tc>
          <w:tcPr>
            <w:tcW w:w="4077" w:type="dxa"/>
            <w:shd w:val="clear" w:color="auto" w:fill="D9D9D9" w:themeFill="background1" w:themeFillShade="D9"/>
            <w:vAlign w:val="center"/>
          </w:tcPr>
          <w:p w:rsidR="00933F06" w:rsidRPr="00AE4E56" w:rsidRDefault="00933F06" w:rsidP="00F8224A">
            <w:pPr>
              <w:pStyle w:val="TableTextBold"/>
              <w:spacing w:before="120"/>
              <w:rPr>
                <w:rFonts w:cs="Helvetica"/>
              </w:rPr>
            </w:pPr>
            <w:r w:rsidRPr="00AE4E56">
              <w:rPr>
                <w:rFonts w:cs="Helvetica"/>
              </w:rPr>
              <w:t>Assessor signature</w:t>
            </w:r>
          </w:p>
        </w:tc>
        <w:tc>
          <w:tcPr>
            <w:tcW w:w="4536" w:type="dxa"/>
            <w:gridSpan w:val="3"/>
            <w:vAlign w:val="center"/>
          </w:tcPr>
          <w:p w:rsidR="00933F06" w:rsidRPr="00AE4E56" w:rsidRDefault="00933F06" w:rsidP="00B378C2">
            <w:pPr>
              <w:pStyle w:val="TableText"/>
              <w:rPr>
                <w:rFonts w:cs="Helvetica"/>
              </w:rPr>
            </w:pPr>
          </w:p>
        </w:tc>
        <w:tc>
          <w:tcPr>
            <w:tcW w:w="2835" w:type="dxa"/>
            <w:gridSpan w:val="2"/>
            <w:shd w:val="clear" w:color="auto" w:fill="D9D9D9" w:themeFill="background1" w:themeFillShade="D9"/>
            <w:vAlign w:val="center"/>
          </w:tcPr>
          <w:p w:rsidR="00933F06" w:rsidRPr="00AE4E56" w:rsidRDefault="00933F06" w:rsidP="00F8224A">
            <w:pPr>
              <w:pStyle w:val="TableTextBold"/>
              <w:spacing w:before="120"/>
              <w:rPr>
                <w:rFonts w:cs="Helvetica"/>
              </w:rPr>
            </w:pPr>
            <w:r w:rsidRPr="00AE4E56">
              <w:rPr>
                <w:rFonts w:cs="Helvetica"/>
              </w:rPr>
              <w:t>Date</w:t>
            </w:r>
          </w:p>
        </w:tc>
        <w:tc>
          <w:tcPr>
            <w:tcW w:w="2726" w:type="dxa"/>
            <w:gridSpan w:val="2"/>
            <w:vAlign w:val="center"/>
          </w:tcPr>
          <w:p w:rsidR="00933F06" w:rsidRPr="00AE4E56" w:rsidRDefault="00933F06" w:rsidP="00B378C2">
            <w:pPr>
              <w:pStyle w:val="TableText"/>
              <w:rPr>
                <w:rFonts w:cs="Helvetica"/>
              </w:rPr>
            </w:pPr>
          </w:p>
        </w:tc>
      </w:tr>
    </w:tbl>
    <w:p w:rsidR="00CE564B" w:rsidRPr="00AE4E56" w:rsidRDefault="00CE564B" w:rsidP="00933F06">
      <w:pPr>
        <w:pStyle w:val="BodyCopy"/>
        <w:rPr>
          <w:lang w:val="en-AU"/>
        </w:rPr>
      </w:pPr>
      <w:r w:rsidRPr="00AE4E56">
        <w:rPr>
          <w:lang w:val="en-AU"/>
        </w:rPr>
        <w:br w:type="page"/>
      </w:r>
    </w:p>
    <w:p w:rsidR="0097587C" w:rsidRPr="00AE4E56" w:rsidRDefault="0097587C" w:rsidP="00F82243">
      <w:pPr>
        <w:pStyle w:val="BodyCopy"/>
        <w:rPr>
          <w:rFonts w:cs="Helvetica"/>
          <w:lang w:val="en-AU"/>
        </w:rPr>
      </w:pPr>
    </w:p>
    <w:p w:rsidR="0097587C" w:rsidRPr="00AE4E56" w:rsidRDefault="0097587C" w:rsidP="0097587C">
      <w:pPr>
        <w:rPr>
          <w:rFonts w:ascii="Helvetica" w:hAnsi="Helvetica" w:cs="Helvetica"/>
        </w:rPr>
        <w:sectPr w:rsidR="0097587C" w:rsidRPr="00AE4E56" w:rsidSect="004C47A7">
          <w:headerReference w:type="even" r:id="rId44"/>
          <w:headerReference w:type="default" r:id="rId45"/>
          <w:footerReference w:type="even" r:id="rId46"/>
          <w:footerReference w:type="default" r:id="rId47"/>
          <w:pgSz w:w="16838" w:h="11906" w:orient="landscape" w:code="9"/>
          <w:pgMar w:top="1440" w:right="1440" w:bottom="1440" w:left="1440" w:header="709" w:footer="351" w:gutter="0"/>
          <w:cols w:space="708"/>
          <w:docGrid w:linePitch="360"/>
        </w:sectPr>
      </w:pPr>
    </w:p>
    <w:p w:rsidR="0097587C" w:rsidRPr="00AE4E56" w:rsidRDefault="0097587C" w:rsidP="0097587C">
      <w:pPr>
        <w:rPr>
          <w:rFonts w:ascii="Helvetica" w:hAnsi="Helvetica" w:cs="Helvetica"/>
        </w:rPr>
        <w:sectPr w:rsidR="0097587C" w:rsidRPr="00AE4E56"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AE4E56" w:rsidRDefault="00D66456" w:rsidP="0097587C">
      <w:pPr>
        <w:rPr>
          <w:rFonts w:ascii="Helvetica" w:hAnsi="Helvetica" w:cs="Helvetica"/>
        </w:rPr>
      </w:pPr>
      <w:r w:rsidRPr="00AE4E56">
        <w:rPr>
          <w:rFonts w:ascii="Helvetica" w:hAnsi="Helvetica" w:cs="Helvetica"/>
          <w:noProof/>
          <w:lang w:val="en-US" w:eastAsia="en-US"/>
        </w:rPr>
        <w:lastRenderedPageBreak/>
        <w:drawing>
          <wp:anchor distT="0" distB="0" distL="114300" distR="114300" simplePos="0" relativeHeight="251694080" behindDoc="0" locked="0" layoutInCell="1" allowOverlap="1" wp14:anchorId="136CBB33" wp14:editId="4D5641AF">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AE4E56">
        <w:rPr>
          <w:rFonts w:ascii="Helvetica" w:hAnsi="Helvetica" w:cs="Helvetica"/>
          <w:noProof/>
          <w:lang w:val="en-US" w:eastAsia="en-US"/>
        </w:rPr>
        <w:drawing>
          <wp:anchor distT="0" distB="0" distL="114300" distR="114300" simplePos="0" relativeHeight="251695104" behindDoc="0" locked="0" layoutInCell="1" allowOverlap="1" wp14:anchorId="2E4F8D90" wp14:editId="3CF6943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AE4E56">
        <w:rPr>
          <w:rFonts w:ascii="Helvetica" w:hAnsi="Helvetica" w:cs="Helvetica"/>
          <w:noProof/>
          <w:lang w:val="en-US" w:eastAsia="en-US"/>
        </w:rPr>
        <w:drawing>
          <wp:anchor distT="0" distB="0" distL="114300" distR="114300" simplePos="0" relativeHeight="251693056" behindDoc="0" locked="0" layoutInCell="1" allowOverlap="1" wp14:anchorId="5A9FE78D" wp14:editId="4382FE90">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Pr>
          <w:rFonts w:ascii="Helvetica" w:hAnsi="Helvetica" w:cs="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C036E"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AE4E56"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7F63" w:rsidRPr="007075B8" w:rsidRDefault="006E7F63" w:rsidP="007075B8">
      <w:pPr>
        <w:spacing w:after="0" w:line="240" w:lineRule="auto"/>
      </w:pPr>
      <w:r>
        <w:separator/>
      </w:r>
    </w:p>
  </w:endnote>
  <w:endnote w:type="continuationSeparator" w:id="0">
    <w:p w:rsidR="006E7F63" w:rsidRPr="007075B8" w:rsidRDefault="006E7F6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C47A7" w:rsidRPr="007075B8" w:rsidTr="00C07A74">
      <w:tc>
        <w:tcPr>
          <w:tcW w:w="9242" w:type="dxa"/>
        </w:tcPr>
        <w:p w:rsidR="004C47A7" w:rsidRPr="007075B8" w:rsidRDefault="004C47A7" w:rsidP="007075B8">
          <w:pPr>
            <w:pStyle w:val="Footer-Left"/>
            <w:rPr>
              <w:rFonts w:eastAsiaTheme="majorEastAsia"/>
            </w:rPr>
          </w:pPr>
          <w:r w:rsidRPr="007075B8">
            <w:rPr>
              <w:rFonts w:eastAsiaTheme="majorEastAsia"/>
            </w:rPr>
            <w:t xml:space="preserve">© </w:t>
          </w:r>
          <w:r>
            <w:rPr>
              <w:rFonts w:eastAsiaTheme="majorEastAsia"/>
            </w:rPr>
            <w:t>ASEAN 2013</w:t>
          </w:r>
        </w:p>
        <w:p w:rsidR="004C47A7" w:rsidRPr="007075B8" w:rsidRDefault="004C47A7" w:rsidP="007075B8">
          <w:pPr>
            <w:pStyle w:val="Footer-Left"/>
          </w:pPr>
          <w:r>
            <w:t>Assessor</w:t>
          </w:r>
          <w:r w:rsidRPr="000D3B99">
            <w:t xml:space="preserve"> Manua</w:t>
          </w:r>
          <w:r>
            <w:t>l</w:t>
          </w:r>
        </w:p>
        <w:p w:rsidR="004C47A7" w:rsidRPr="007075B8" w:rsidRDefault="006E7F63" w:rsidP="007075B8">
          <w:pPr>
            <w:pStyle w:val="Footer-Left"/>
          </w:pPr>
          <w:r>
            <w:fldChar w:fldCharType="begin"/>
          </w:r>
          <w:r>
            <w:instrText xml:space="preserve"> REF  UnitName  \* MERGEFORMAT </w:instrText>
          </w:r>
          <w:r>
            <w:fldChar w:fldCharType="separate"/>
          </w:r>
          <w:sdt>
            <w:sdtPr>
              <w:alias w:val="Unit Name"/>
              <w:tag w:val="Unit Name"/>
              <w:id w:val="2036708"/>
              <w:placeholder>
                <w:docPart w:val="C1D700BC98DB450E83E831C4BEB7E07A"/>
              </w:placeholder>
            </w:sdtPr>
            <w:sdtEndPr>
              <w:rPr>
                <w:lang w:val="en-AU"/>
              </w:rPr>
            </w:sdtEndPr>
            <w:sdtContent>
              <w:r w:rsidR="004C47A7" w:rsidRPr="00B941AB">
                <w:t>Apply standard safety procedures for handling foodstuff</w:t>
              </w:r>
            </w:sdtContent>
          </w:sdt>
          <w:r>
            <w:rPr>
              <w:lang w:val="en-AU"/>
            </w:rPr>
            <w:fldChar w:fldCharType="end"/>
          </w:r>
        </w:p>
      </w:tc>
    </w:tr>
  </w:tbl>
  <w:p w:rsidR="004C47A7" w:rsidRDefault="004C47A7" w:rsidP="004C47A7">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C47A7" w:rsidTr="00C07A74">
      <w:tc>
        <w:tcPr>
          <w:tcW w:w="9242" w:type="dxa"/>
        </w:tcPr>
        <w:p w:rsidR="004C47A7" w:rsidRPr="000D3B99" w:rsidRDefault="004C47A7" w:rsidP="007075B8">
          <w:pPr>
            <w:pStyle w:val="Footer-Right"/>
            <w:rPr>
              <w:rFonts w:eastAsiaTheme="majorEastAsia"/>
            </w:rPr>
          </w:pPr>
          <w:r w:rsidRPr="000D3B99">
            <w:rPr>
              <w:rFonts w:eastAsiaTheme="majorEastAsia"/>
            </w:rPr>
            <w:t xml:space="preserve">© </w:t>
          </w:r>
          <w:r>
            <w:rPr>
              <w:rFonts w:eastAsiaTheme="majorEastAsia"/>
            </w:rPr>
            <w:t>ASEAN 2013</w:t>
          </w:r>
        </w:p>
        <w:p w:rsidR="004C47A7" w:rsidRDefault="004C47A7" w:rsidP="007075B8">
          <w:pPr>
            <w:pStyle w:val="Footer-Right"/>
          </w:pPr>
          <w:r>
            <w:t>Assessor</w:t>
          </w:r>
          <w:r w:rsidRPr="000D3B99">
            <w:t xml:space="preserve"> Manua</w:t>
          </w:r>
          <w:r>
            <w:t>l</w:t>
          </w:r>
        </w:p>
        <w:p w:rsidR="004C47A7" w:rsidRDefault="006E7F63" w:rsidP="00C07A74">
          <w:pPr>
            <w:pStyle w:val="Footer-Right"/>
          </w:pPr>
          <w:r>
            <w:fldChar w:fldCharType="begin"/>
          </w:r>
          <w:r>
            <w:instrText xml:space="preserve"> REF  UnitName  \* MERGEFORMAT </w:instrText>
          </w:r>
          <w:r>
            <w:fldChar w:fldCharType="separate"/>
          </w:r>
          <w:sdt>
            <w:sdtPr>
              <w:alias w:val="Unit Name"/>
              <w:tag w:val="Unit Name"/>
              <w:id w:val="2036710"/>
            </w:sdtPr>
            <w:sdtEndPr>
              <w:rPr>
                <w:lang w:val="en-AU"/>
              </w:rPr>
            </w:sdtEndPr>
            <w:sdtContent>
              <w:r w:rsidR="004C47A7" w:rsidRPr="00B941AB">
                <w:t>Apply standard safety procedures for handling foodstuff</w:t>
              </w:r>
            </w:sdtContent>
          </w:sdt>
          <w:r>
            <w:rPr>
              <w:lang w:val="en-AU"/>
            </w:rPr>
            <w:fldChar w:fldCharType="end"/>
          </w:r>
        </w:p>
      </w:tc>
    </w:tr>
  </w:tbl>
  <w:p w:rsidR="004C47A7" w:rsidRDefault="004C47A7" w:rsidP="004C47A7">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2"/>
      <w:gridCol w:w="8290"/>
    </w:tblGrid>
    <w:tr w:rsidR="004C47A7" w:rsidTr="00BE31A4">
      <w:trPr>
        <w:trHeight w:val="709"/>
      </w:trPr>
      <w:tc>
        <w:tcPr>
          <w:tcW w:w="959" w:type="dxa"/>
          <w:shd w:val="clear" w:color="auto" w:fill="E36C0A" w:themeFill="accent6" w:themeFillShade="BF"/>
          <w:vAlign w:val="center"/>
        </w:tcPr>
        <w:p w:rsidR="004C47A7" w:rsidRPr="007075B8" w:rsidRDefault="004C47A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71C35">
            <w:rPr>
              <w:noProof/>
              <w:color w:val="FFFFFF" w:themeColor="background1"/>
            </w:rPr>
            <w:t>10</w:t>
          </w:r>
          <w:r w:rsidRPr="007075B8">
            <w:rPr>
              <w:color w:val="FFFFFF" w:themeColor="background1"/>
            </w:rPr>
            <w:fldChar w:fldCharType="end"/>
          </w:r>
        </w:p>
      </w:tc>
      <w:tc>
        <w:tcPr>
          <w:tcW w:w="8373" w:type="dxa"/>
        </w:tcPr>
        <w:p w:rsidR="004C47A7" w:rsidRPr="000D3B99" w:rsidRDefault="004C47A7" w:rsidP="00CA32E3">
          <w:pPr>
            <w:pStyle w:val="Footer-Left"/>
            <w:rPr>
              <w:rFonts w:eastAsiaTheme="majorEastAsia"/>
            </w:rPr>
          </w:pPr>
          <w:r w:rsidRPr="000D3B99">
            <w:rPr>
              <w:rFonts w:eastAsiaTheme="majorEastAsia"/>
            </w:rPr>
            <w:t xml:space="preserve">© </w:t>
          </w:r>
          <w:r>
            <w:rPr>
              <w:rFonts w:eastAsiaTheme="majorEastAsia"/>
            </w:rPr>
            <w:t>ASEAN 2013</w:t>
          </w:r>
        </w:p>
        <w:p w:rsidR="004C47A7" w:rsidRDefault="004C47A7" w:rsidP="00CA32E3">
          <w:pPr>
            <w:pStyle w:val="Footer-Left"/>
          </w:pPr>
          <w:r>
            <w:t>Assessor Manual</w:t>
          </w:r>
        </w:p>
        <w:p w:rsidR="004C47A7" w:rsidRDefault="006E7F63" w:rsidP="00CA32E3">
          <w:pPr>
            <w:pStyle w:val="Footer-Left"/>
          </w:pPr>
          <w:r>
            <w:fldChar w:fldCharType="begin"/>
          </w:r>
          <w:r>
            <w:instrText xml:space="preserve"> REF  UnitName  \* MERGEFORMAT </w:instrText>
          </w:r>
          <w:r>
            <w:fldChar w:fldCharType="separate"/>
          </w:r>
          <w:sdt>
            <w:sdtPr>
              <w:alias w:val="Unit Name"/>
              <w:tag w:val="Unit Name"/>
              <w:id w:val="2036712"/>
            </w:sdtPr>
            <w:sdtEndPr>
              <w:rPr>
                <w:lang w:val="en-AU"/>
              </w:rPr>
            </w:sdtEndPr>
            <w:sdtContent>
              <w:r w:rsidR="004C47A7" w:rsidRPr="00B941AB">
                <w:t>Apply standard safety procedures for handling foodstuff</w:t>
              </w:r>
            </w:sdtContent>
          </w:sdt>
          <w:r>
            <w:rPr>
              <w:lang w:val="en-AU"/>
            </w:rPr>
            <w:fldChar w:fldCharType="end"/>
          </w:r>
        </w:p>
      </w:tc>
    </w:tr>
  </w:tbl>
  <w:p w:rsidR="004C47A7" w:rsidRDefault="004C47A7" w:rsidP="004C47A7">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43"/>
      <w:gridCol w:w="999"/>
    </w:tblGrid>
    <w:tr w:rsidR="004C47A7" w:rsidTr="00BE31A4">
      <w:trPr>
        <w:trHeight w:val="709"/>
      </w:trPr>
      <w:tc>
        <w:tcPr>
          <w:tcW w:w="7905" w:type="dxa"/>
        </w:tcPr>
        <w:p w:rsidR="004C47A7" w:rsidRPr="00CA32E3" w:rsidRDefault="004C47A7" w:rsidP="00CA32E3">
          <w:pPr>
            <w:pStyle w:val="Footer-Right"/>
            <w:rPr>
              <w:rFonts w:eastAsiaTheme="majorEastAsia"/>
            </w:rPr>
          </w:pPr>
          <w:r w:rsidRPr="00CA32E3">
            <w:rPr>
              <w:rFonts w:eastAsiaTheme="majorEastAsia"/>
            </w:rPr>
            <w:t xml:space="preserve">© </w:t>
          </w:r>
          <w:r>
            <w:rPr>
              <w:rFonts w:eastAsiaTheme="majorEastAsia"/>
            </w:rPr>
            <w:t>ASEAN 2013</w:t>
          </w:r>
        </w:p>
        <w:p w:rsidR="004C47A7" w:rsidRPr="00CA32E3" w:rsidRDefault="004C47A7" w:rsidP="00CA32E3">
          <w:pPr>
            <w:pStyle w:val="Footer-Right"/>
          </w:pPr>
          <w:r w:rsidRPr="00CA32E3">
            <w:t>Assessor Manual</w:t>
          </w:r>
        </w:p>
        <w:p w:rsidR="004C47A7" w:rsidRDefault="006E7F63" w:rsidP="00CA32E3">
          <w:pPr>
            <w:pStyle w:val="Footer-Right"/>
          </w:pPr>
          <w:r>
            <w:fldChar w:fldCharType="begin"/>
          </w:r>
          <w:r>
            <w:instrText xml:space="preserve"> REF  UnitName  \* MERGEFORMAT </w:instrText>
          </w:r>
          <w:r>
            <w:fldChar w:fldCharType="separate"/>
          </w:r>
          <w:sdt>
            <w:sdtPr>
              <w:alias w:val="Unit Name"/>
              <w:tag w:val="Unit Name"/>
              <w:id w:val="2036714"/>
            </w:sdtPr>
            <w:sdtEndPr>
              <w:rPr>
                <w:lang w:val="en-AU"/>
              </w:rPr>
            </w:sdtEndPr>
            <w:sdtContent>
              <w:r w:rsidR="004C47A7" w:rsidRPr="00B941AB">
                <w:t>Apply standard safety procedures for handling foodstuff</w:t>
              </w:r>
            </w:sdtContent>
          </w:sdt>
          <w:r>
            <w:rPr>
              <w:lang w:val="en-AU"/>
            </w:rPr>
            <w:fldChar w:fldCharType="end"/>
          </w:r>
        </w:p>
      </w:tc>
      <w:tc>
        <w:tcPr>
          <w:tcW w:w="958" w:type="dxa"/>
          <w:shd w:val="clear" w:color="auto" w:fill="E36C0A" w:themeFill="accent6" w:themeFillShade="BF"/>
          <w:vAlign w:val="center"/>
        </w:tcPr>
        <w:p w:rsidR="004C47A7" w:rsidRPr="00CA32E3" w:rsidRDefault="004C47A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71C35">
            <w:rPr>
              <w:noProof/>
              <w:color w:val="FFFFFF" w:themeColor="background1"/>
            </w:rPr>
            <w:t>9</w:t>
          </w:r>
          <w:r>
            <w:rPr>
              <w:color w:val="FFFFFF" w:themeColor="background1"/>
            </w:rPr>
            <w:fldChar w:fldCharType="end"/>
          </w:r>
        </w:p>
      </w:tc>
    </w:tr>
  </w:tbl>
  <w:p w:rsidR="004C47A7" w:rsidRDefault="004C47A7" w:rsidP="004C47A7">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13216"/>
    </w:tblGrid>
    <w:tr w:rsidR="004C47A7" w:rsidTr="00B143DF">
      <w:trPr>
        <w:trHeight w:val="709"/>
      </w:trPr>
      <w:tc>
        <w:tcPr>
          <w:tcW w:w="959" w:type="dxa"/>
          <w:shd w:val="clear" w:color="auto" w:fill="E36C0A" w:themeFill="accent6" w:themeFillShade="BF"/>
          <w:vAlign w:val="center"/>
        </w:tcPr>
        <w:p w:rsidR="004C47A7" w:rsidRPr="007075B8" w:rsidRDefault="004C47A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71C35">
            <w:rPr>
              <w:noProof/>
              <w:color w:val="FFFFFF" w:themeColor="background1"/>
            </w:rPr>
            <w:t>16</w:t>
          </w:r>
          <w:r w:rsidRPr="007075B8">
            <w:rPr>
              <w:color w:val="FFFFFF" w:themeColor="background1"/>
            </w:rPr>
            <w:fldChar w:fldCharType="end"/>
          </w:r>
        </w:p>
      </w:tc>
      <w:tc>
        <w:tcPr>
          <w:tcW w:w="13215" w:type="dxa"/>
        </w:tcPr>
        <w:p w:rsidR="004C47A7" w:rsidRPr="000D3B99" w:rsidRDefault="004C47A7" w:rsidP="00CA32E3">
          <w:pPr>
            <w:pStyle w:val="Footer-Left"/>
            <w:rPr>
              <w:rFonts w:eastAsiaTheme="majorEastAsia"/>
            </w:rPr>
          </w:pPr>
          <w:r w:rsidRPr="000D3B99">
            <w:rPr>
              <w:rFonts w:eastAsiaTheme="majorEastAsia"/>
            </w:rPr>
            <w:t xml:space="preserve">© </w:t>
          </w:r>
          <w:r>
            <w:rPr>
              <w:rFonts w:eastAsiaTheme="majorEastAsia"/>
            </w:rPr>
            <w:t>ASEAN 2013</w:t>
          </w:r>
        </w:p>
        <w:p w:rsidR="004C47A7" w:rsidRDefault="004C47A7" w:rsidP="00CA32E3">
          <w:pPr>
            <w:pStyle w:val="Footer-Left"/>
          </w:pPr>
          <w:r>
            <w:t>Assessor Manual</w:t>
          </w:r>
        </w:p>
        <w:p w:rsidR="004C47A7" w:rsidRDefault="006E7F63" w:rsidP="00CA32E3">
          <w:pPr>
            <w:pStyle w:val="Footer-Left"/>
          </w:pPr>
          <w:r>
            <w:fldChar w:fldCharType="begin"/>
          </w:r>
          <w:r>
            <w:instrText xml:space="preserve"> REF  UnitName  \* MERGEFORMAT </w:instrText>
          </w:r>
          <w:r>
            <w:fldChar w:fldCharType="separate"/>
          </w:r>
          <w:sdt>
            <w:sdtPr>
              <w:alias w:val="Unit Name"/>
              <w:tag w:val="Unit Name"/>
              <w:id w:val="2036716"/>
            </w:sdtPr>
            <w:sdtEndPr>
              <w:rPr>
                <w:lang w:val="en-AU"/>
              </w:rPr>
            </w:sdtEndPr>
            <w:sdtContent>
              <w:r w:rsidR="004C47A7" w:rsidRPr="00B941AB">
                <w:t>Apply standard safety procedures for handling foodstuff</w:t>
              </w:r>
            </w:sdtContent>
          </w:sdt>
          <w:r>
            <w:rPr>
              <w:lang w:val="en-AU"/>
            </w:rPr>
            <w:fldChar w:fldCharType="end"/>
          </w:r>
        </w:p>
      </w:tc>
    </w:tr>
  </w:tbl>
  <w:p w:rsidR="004C47A7" w:rsidRDefault="004C47A7" w:rsidP="004C47A7">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4C47A7" w:rsidTr="00B143DF">
      <w:trPr>
        <w:trHeight w:val="709"/>
      </w:trPr>
      <w:tc>
        <w:tcPr>
          <w:tcW w:w="13291" w:type="dxa"/>
        </w:tcPr>
        <w:p w:rsidR="004C47A7" w:rsidRPr="00CA32E3" w:rsidRDefault="004C47A7" w:rsidP="00CA32E3">
          <w:pPr>
            <w:pStyle w:val="Footer-Right"/>
            <w:rPr>
              <w:rFonts w:eastAsiaTheme="majorEastAsia"/>
            </w:rPr>
          </w:pPr>
          <w:r w:rsidRPr="00CA32E3">
            <w:rPr>
              <w:rFonts w:eastAsiaTheme="majorEastAsia"/>
            </w:rPr>
            <w:t xml:space="preserve">© </w:t>
          </w:r>
          <w:r>
            <w:rPr>
              <w:rFonts w:eastAsiaTheme="majorEastAsia"/>
            </w:rPr>
            <w:t>ASEAN 2013</w:t>
          </w:r>
        </w:p>
        <w:p w:rsidR="004C47A7" w:rsidRPr="00CA32E3" w:rsidRDefault="004C47A7" w:rsidP="00CA32E3">
          <w:pPr>
            <w:pStyle w:val="Footer-Right"/>
          </w:pPr>
          <w:r w:rsidRPr="00CA32E3">
            <w:t>Assessor Manual</w:t>
          </w:r>
        </w:p>
        <w:p w:rsidR="004C47A7" w:rsidRDefault="006E7F63" w:rsidP="00CA32E3">
          <w:pPr>
            <w:pStyle w:val="Footer-Right"/>
          </w:pPr>
          <w:r>
            <w:fldChar w:fldCharType="begin"/>
          </w:r>
          <w:r>
            <w:instrText xml:space="preserve"> REF  UnitName  \* MERGEFORMAT </w:instrText>
          </w:r>
          <w:r>
            <w:fldChar w:fldCharType="separate"/>
          </w:r>
          <w:sdt>
            <w:sdtPr>
              <w:alias w:val="Unit Name"/>
              <w:tag w:val="Unit Name"/>
              <w:id w:val="2036718"/>
            </w:sdtPr>
            <w:sdtEndPr>
              <w:rPr>
                <w:lang w:val="en-AU"/>
              </w:rPr>
            </w:sdtEndPr>
            <w:sdtContent>
              <w:r w:rsidR="004C47A7" w:rsidRPr="00B941AB">
                <w:t>Apply standard safety procedures for handling foodstuff</w:t>
              </w:r>
            </w:sdtContent>
          </w:sdt>
          <w:r>
            <w:rPr>
              <w:lang w:val="en-AU"/>
            </w:rPr>
            <w:fldChar w:fldCharType="end"/>
          </w:r>
        </w:p>
      </w:tc>
      <w:tc>
        <w:tcPr>
          <w:tcW w:w="958" w:type="dxa"/>
          <w:shd w:val="clear" w:color="auto" w:fill="E36C0A" w:themeFill="accent6" w:themeFillShade="BF"/>
          <w:vAlign w:val="center"/>
        </w:tcPr>
        <w:p w:rsidR="004C47A7" w:rsidRPr="00CA32E3" w:rsidRDefault="004C47A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71C35">
            <w:rPr>
              <w:noProof/>
              <w:color w:val="FFFFFF" w:themeColor="background1"/>
            </w:rPr>
            <w:t>11</w:t>
          </w:r>
          <w:r>
            <w:rPr>
              <w:color w:val="FFFFFF" w:themeColor="background1"/>
            </w:rPr>
            <w:fldChar w:fldCharType="end"/>
          </w:r>
        </w:p>
      </w:tc>
    </w:tr>
  </w:tbl>
  <w:p w:rsidR="004C47A7" w:rsidRDefault="004C47A7" w:rsidP="004C47A7">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8269"/>
    </w:tblGrid>
    <w:tr w:rsidR="004C47A7" w:rsidTr="00BE31A4">
      <w:trPr>
        <w:trHeight w:val="709"/>
      </w:trPr>
      <w:tc>
        <w:tcPr>
          <w:tcW w:w="958" w:type="dxa"/>
          <w:shd w:val="clear" w:color="auto" w:fill="E36C0A" w:themeFill="accent6" w:themeFillShade="BF"/>
          <w:vAlign w:val="center"/>
        </w:tcPr>
        <w:p w:rsidR="004C47A7" w:rsidRPr="007075B8" w:rsidRDefault="004C47A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71C35">
            <w:rPr>
              <w:noProof/>
              <w:color w:val="FFFFFF" w:themeColor="background1"/>
            </w:rPr>
            <w:t>44</w:t>
          </w:r>
          <w:r w:rsidRPr="007075B8">
            <w:rPr>
              <w:color w:val="FFFFFF" w:themeColor="background1"/>
            </w:rPr>
            <w:fldChar w:fldCharType="end"/>
          </w:r>
        </w:p>
      </w:tc>
      <w:tc>
        <w:tcPr>
          <w:tcW w:w="8141" w:type="dxa"/>
        </w:tcPr>
        <w:p w:rsidR="004C47A7" w:rsidRPr="000D3B99" w:rsidRDefault="004C47A7" w:rsidP="00CA32E3">
          <w:pPr>
            <w:pStyle w:val="Footer-Left"/>
            <w:rPr>
              <w:rFonts w:eastAsiaTheme="majorEastAsia"/>
            </w:rPr>
          </w:pPr>
          <w:r w:rsidRPr="000D3B99">
            <w:rPr>
              <w:rFonts w:eastAsiaTheme="majorEastAsia"/>
            </w:rPr>
            <w:t xml:space="preserve">© </w:t>
          </w:r>
          <w:r>
            <w:rPr>
              <w:rFonts w:eastAsiaTheme="majorEastAsia"/>
            </w:rPr>
            <w:t>ASEAN 2013</w:t>
          </w:r>
        </w:p>
        <w:p w:rsidR="004C47A7" w:rsidRDefault="004C47A7" w:rsidP="00CA32E3">
          <w:pPr>
            <w:pStyle w:val="Footer-Left"/>
          </w:pPr>
          <w:r>
            <w:t>Assessor Manual</w:t>
          </w:r>
        </w:p>
        <w:p w:rsidR="004C47A7" w:rsidRDefault="006E7F63" w:rsidP="00CA32E3">
          <w:pPr>
            <w:pStyle w:val="Footer-Left"/>
          </w:pPr>
          <w:r>
            <w:fldChar w:fldCharType="begin"/>
          </w:r>
          <w:r>
            <w:instrText xml:space="preserve"> REF  UnitName  \* MERGEFORMAT </w:instrText>
          </w:r>
          <w:r>
            <w:fldChar w:fldCharType="separate"/>
          </w:r>
          <w:sdt>
            <w:sdtPr>
              <w:alias w:val="Unit Name"/>
              <w:tag w:val="Unit Name"/>
              <w:id w:val="20039333"/>
            </w:sdtPr>
            <w:sdtEndPr>
              <w:rPr>
                <w:lang w:val="en-AU"/>
              </w:rPr>
            </w:sdtEndPr>
            <w:sdtContent>
              <w:r w:rsidR="004C47A7" w:rsidRPr="00B941AB">
                <w:t>Apply standard safety procedures for handling foodstuff</w:t>
              </w:r>
            </w:sdtContent>
          </w:sdt>
          <w:r>
            <w:rPr>
              <w:lang w:val="en-AU"/>
            </w:rPr>
            <w:fldChar w:fldCharType="end"/>
          </w:r>
        </w:p>
      </w:tc>
    </w:tr>
  </w:tbl>
  <w:p w:rsidR="004C47A7" w:rsidRDefault="004C47A7" w:rsidP="004C47A7">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8"/>
      <w:gridCol w:w="964"/>
    </w:tblGrid>
    <w:tr w:rsidR="004C47A7" w:rsidTr="00187FF5">
      <w:trPr>
        <w:trHeight w:val="709"/>
      </w:trPr>
      <w:tc>
        <w:tcPr>
          <w:tcW w:w="8188" w:type="dxa"/>
        </w:tcPr>
        <w:p w:rsidR="004C47A7" w:rsidRPr="00CA32E3" w:rsidRDefault="004C47A7" w:rsidP="00CA32E3">
          <w:pPr>
            <w:pStyle w:val="Footer-Right"/>
            <w:rPr>
              <w:rFonts w:eastAsiaTheme="majorEastAsia"/>
            </w:rPr>
          </w:pPr>
          <w:r w:rsidRPr="00CA32E3">
            <w:rPr>
              <w:rFonts w:eastAsiaTheme="majorEastAsia"/>
            </w:rPr>
            <w:t xml:space="preserve">© </w:t>
          </w:r>
          <w:r>
            <w:rPr>
              <w:rFonts w:eastAsiaTheme="majorEastAsia"/>
            </w:rPr>
            <w:t>ASEAN 2013</w:t>
          </w:r>
        </w:p>
        <w:p w:rsidR="004C47A7" w:rsidRPr="00CA32E3" w:rsidRDefault="004C47A7" w:rsidP="00CA32E3">
          <w:pPr>
            <w:pStyle w:val="Footer-Right"/>
          </w:pPr>
          <w:r w:rsidRPr="00CA32E3">
            <w:t>Assessor Manual</w:t>
          </w:r>
        </w:p>
        <w:p w:rsidR="004C47A7" w:rsidRDefault="006E7F63" w:rsidP="00CA32E3">
          <w:pPr>
            <w:pStyle w:val="Footer-Right"/>
          </w:pPr>
          <w:r>
            <w:fldChar w:fldCharType="begin"/>
          </w:r>
          <w:r>
            <w:instrText xml:space="preserve"> REF  UnitName  \* MERGEFORMAT </w:instrText>
          </w:r>
          <w:r>
            <w:fldChar w:fldCharType="separate"/>
          </w:r>
          <w:sdt>
            <w:sdtPr>
              <w:alias w:val="Unit Name"/>
              <w:tag w:val="Unit Name"/>
              <w:id w:val="27724313"/>
            </w:sdtPr>
            <w:sdtEndPr>
              <w:rPr>
                <w:lang w:val="en-AU"/>
              </w:rPr>
            </w:sdtEndPr>
            <w:sdtContent>
              <w:r w:rsidR="004C47A7" w:rsidRPr="00B941AB">
                <w:t>Apply standard safety procedures for handling foodstuff</w:t>
              </w:r>
            </w:sdtContent>
          </w:sdt>
          <w:r>
            <w:rPr>
              <w:lang w:val="en-AU"/>
            </w:rPr>
            <w:fldChar w:fldCharType="end"/>
          </w:r>
        </w:p>
      </w:tc>
      <w:tc>
        <w:tcPr>
          <w:tcW w:w="953" w:type="dxa"/>
          <w:shd w:val="clear" w:color="auto" w:fill="E36C0A" w:themeFill="accent6" w:themeFillShade="BF"/>
          <w:vAlign w:val="center"/>
        </w:tcPr>
        <w:p w:rsidR="004C47A7" w:rsidRPr="00CA32E3" w:rsidRDefault="004C47A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71C35">
            <w:rPr>
              <w:noProof/>
              <w:color w:val="FFFFFF" w:themeColor="background1"/>
            </w:rPr>
            <w:t>45</w:t>
          </w:r>
          <w:r>
            <w:rPr>
              <w:color w:val="FFFFFF" w:themeColor="background1"/>
            </w:rPr>
            <w:fldChar w:fldCharType="end"/>
          </w:r>
        </w:p>
      </w:tc>
    </w:tr>
  </w:tbl>
  <w:p w:rsidR="004C47A7" w:rsidRDefault="004C47A7" w:rsidP="004C47A7">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C47A7" w:rsidTr="00C07A74">
      <w:trPr>
        <w:trHeight w:val="709"/>
      </w:trPr>
      <w:tc>
        <w:tcPr>
          <w:tcW w:w="959" w:type="dxa"/>
          <w:shd w:val="clear" w:color="auto" w:fill="E36C0A" w:themeFill="accent6" w:themeFillShade="BF"/>
          <w:vAlign w:val="center"/>
        </w:tcPr>
        <w:p w:rsidR="004C47A7" w:rsidRPr="007075B8" w:rsidRDefault="004C47A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71C35">
            <w:rPr>
              <w:noProof/>
              <w:color w:val="FFFFFF" w:themeColor="background1"/>
            </w:rPr>
            <w:t>50</w:t>
          </w:r>
          <w:r w:rsidRPr="007075B8">
            <w:rPr>
              <w:color w:val="FFFFFF" w:themeColor="background1"/>
            </w:rPr>
            <w:fldChar w:fldCharType="end"/>
          </w:r>
        </w:p>
      </w:tc>
      <w:tc>
        <w:tcPr>
          <w:tcW w:w="12941" w:type="dxa"/>
        </w:tcPr>
        <w:p w:rsidR="004C47A7" w:rsidRPr="000D3B99" w:rsidRDefault="004C47A7" w:rsidP="00CA32E3">
          <w:pPr>
            <w:pStyle w:val="Footer-Left"/>
            <w:rPr>
              <w:rFonts w:eastAsiaTheme="majorEastAsia"/>
            </w:rPr>
          </w:pPr>
          <w:r w:rsidRPr="000D3B99">
            <w:rPr>
              <w:rFonts w:eastAsiaTheme="majorEastAsia"/>
            </w:rPr>
            <w:t xml:space="preserve">© </w:t>
          </w:r>
          <w:r>
            <w:rPr>
              <w:rFonts w:eastAsiaTheme="majorEastAsia"/>
            </w:rPr>
            <w:t>ASEAN 2013</w:t>
          </w:r>
        </w:p>
        <w:p w:rsidR="004C47A7" w:rsidRDefault="004C47A7" w:rsidP="00CA32E3">
          <w:pPr>
            <w:pStyle w:val="Footer-Left"/>
          </w:pPr>
          <w:r>
            <w:t>Assessor Manual</w:t>
          </w:r>
        </w:p>
        <w:p w:rsidR="004C47A7" w:rsidRDefault="006E7F63" w:rsidP="00CA32E3">
          <w:pPr>
            <w:pStyle w:val="Footer-Left"/>
          </w:pPr>
          <w:r>
            <w:fldChar w:fldCharType="begin"/>
          </w:r>
          <w:r>
            <w:instrText xml:space="preserve"> REF  UnitName  \* MERGEFORMAT </w:instrText>
          </w:r>
          <w:r>
            <w:fldChar w:fldCharType="separate"/>
          </w:r>
          <w:sdt>
            <w:sdtPr>
              <w:alias w:val="Unit Name"/>
              <w:tag w:val="Unit Name"/>
              <w:id w:val="2036723"/>
            </w:sdtPr>
            <w:sdtEndPr>
              <w:rPr>
                <w:lang w:val="en-AU"/>
              </w:rPr>
            </w:sdtEndPr>
            <w:sdtContent>
              <w:r w:rsidR="004C47A7" w:rsidRPr="00B941AB">
                <w:t>Apply standard safety procedures for handling foodstuff</w:t>
              </w:r>
            </w:sdtContent>
          </w:sdt>
          <w:r>
            <w:rPr>
              <w:lang w:val="en-AU"/>
            </w:rPr>
            <w:fldChar w:fldCharType="end"/>
          </w:r>
        </w:p>
      </w:tc>
    </w:tr>
  </w:tbl>
  <w:p w:rsidR="004C47A7" w:rsidRDefault="004C47A7" w:rsidP="004C47A7">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4C47A7" w:rsidTr="00C07A74">
      <w:trPr>
        <w:trHeight w:val="709"/>
      </w:trPr>
      <w:tc>
        <w:tcPr>
          <w:tcW w:w="13008" w:type="dxa"/>
        </w:tcPr>
        <w:p w:rsidR="004C47A7" w:rsidRPr="00CA32E3" w:rsidRDefault="004C47A7" w:rsidP="00CA32E3">
          <w:pPr>
            <w:pStyle w:val="Footer-Right"/>
            <w:rPr>
              <w:rFonts w:eastAsiaTheme="majorEastAsia"/>
            </w:rPr>
          </w:pPr>
          <w:r w:rsidRPr="00CA32E3">
            <w:rPr>
              <w:rFonts w:eastAsiaTheme="majorEastAsia"/>
            </w:rPr>
            <w:t xml:space="preserve">© </w:t>
          </w:r>
          <w:r>
            <w:rPr>
              <w:rFonts w:eastAsiaTheme="majorEastAsia"/>
            </w:rPr>
            <w:t>ASEAN 2013</w:t>
          </w:r>
        </w:p>
        <w:p w:rsidR="004C47A7" w:rsidRPr="00CA32E3" w:rsidRDefault="004C47A7" w:rsidP="00CA32E3">
          <w:pPr>
            <w:pStyle w:val="Footer-Right"/>
          </w:pPr>
          <w:r w:rsidRPr="00CA32E3">
            <w:t>Assessor Manual</w:t>
          </w:r>
        </w:p>
        <w:p w:rsidR="004C47A7" w:rsidRDefault="006E7F63" w:rsidP="00CA32E3">
          <w:pPr>
            <w:pStyle w:val="Footer-Right"/>
          </w:pPr>
          <w:r>
            <w:fldChar w:fldCharType="begin"/>
          </w:r>
          <w:r>
            <w:instrText xml:space="preserve"> REF  UnitName  \* MERGEFORMAT </w:instrText>
          </w:r>
          <w:r>
            <w:fldChar w:fldCharType="separate"/>
          </w:r>
          <w:sdt>
            <w:sdtPr>
              <w:alias w:val="Unit Name"/>
              <w:tag w:val="Unit Name"/>
              <w:id w:val="2036724"/>
            </w:sdtPr>
            <w:sdtEndPr>
              <w:rPr>
                <w:lang w:val="en-AU"/>
              </w:rPr>
            </w:sdtEndPr>
            <w:sdtContent>
              <w:r w:rsidR="004C47A7" w:rsidRPr="00B941AB">
                <w:t>Apply standard safety procedures for handling foodstuff</w:t>
              </w:r>
            </w:sdtContent>
          </w:sdt>
          <w:r>
            <w:rPr>
              <w:lang w:val="en-AU"/>
            </w:rPr>
            <w:fldChar w:fldCharType="end"/>
          </w:r>
        </w:p>
      </w:tc>
      <w:tc>
        <w:tcPr>
          <w:tcW w:w="992" w:type="dxa"/>
          <w:shd w:val="clear" w:color="auto" w:fill="E36C0A" w:themeFill="accent6" w:themeFillShade="BF"/>
          <w:vAlign w:val="center"/>
        </w:tcPr>
        <w:p w:rsidR="004C47A7" w:rsidRPr="00CA32E3" w:rsidRDefault="004C47A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71C35">
            <w:rPr>
              <w:noProof/>
              <w:color w:val="FFFFFF" w:themeColor="background1"/>
            </w:rPr>
            <w:t>49</w:t>
          </w:r>
          <w:r>
            <w:rPr>
              <w:color w:val="FFFFFF" w:themeColor="background1"/>
            </w:rPr>
            <w:fldChar w:fldCharType="end"/>
          </w:r>
        </w:p>
      </w:tc>
    </w:tr>
  </w:tbl>
  <w:p w:rsidR="004C47A7" w:rsidRDefault="004C47A7" w:rsidP="004C47A7">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7A7" w:rsidRDefault="004C47A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7A7" w:rsidRDefault="004C47A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7A7" w:rsidRDefault="004C47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7F63" w:rsidRPr="007075B8" w:rsidRDefault="006E7F63" w:rsidP="007075B8">
      <w:pPr>
        <w:spacing w:after="0" w:line="240" w:lineRule="auto"/>
      </w:pPr>
      <w:r>
        <w:separator/>
      </w:r>
    </w:p>
  </w:footnote>
  <w:footnote w:type="continuationSeparator" w:id="0">
    <w:p w:rsidR="006E7F63" w:rsidRPr="007075B8" w:rsidRDefault="006E7F6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4C47A7" w:rsidTr="004E1B78">
      <w:trPr>
        <w:trHeight w:val="567"/>
      </w:trPr>
      <w:tc>
        <w:tcPr>
          <w:tcW w:w="6237" w:type="dxa"/>
          <w:shd w:val="clear" w:color="auto" w:fill="E36C0A" w:themeFill="accent6" w:themeFillShade="BF"/>
          <w:vAlign w:val="center"/>
        </w:tcPr>
        <w:p w:rsidR="004C47A7" w:rsidRDefault="004C47A7" w:rsidP="00CA32E3">
          <w:pPr>
            <w:pStyle w:val="HeaderLeft"/>
          </w:pPr>
          <w:r>
            <w:t>Competency Based A</w:t>
          </w:r>
          <w:r w:rsidRPr="00E35E98">
            <w:t>ssessment</w:t>
          </w:r>
          <w:r>
            <w:t xml:space="preserve"> (CBA) – An introduction for assessors</w:t>
          </w:r>
        </w:p>
      </w:tc>
      <w:tc>
        <w:tcPr>
          <w:tcW w:w="2868" w:type="dxa"/>
          <w:vAlign w:val="center"/>
        </w:tcPr>
        <w:p w:rsidR="004C47A7" w:rsidRDefault="004C47A7" w:rsidP="00CA32E3">
          <w:pPr>
            <w:pStyle w:val="HeaderLeft"/>
          </w:pPr>
        </w:p>
      </w:tc>
    </w:tr>
  </w:tbl>
  <w:p w:rsidR="004C47A7" w:rsidRDefault="004C47A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4C47A7" w:rsidTr="004E1B78">
      <w:trPr>
        <w:trHeight w:val="567"/>
      </w:trPr>
      <w:tc>
        <w:tcPr>
          <w:tcW w:w="3085" w:type="dxa"/>
        </w:tcPr>
        <w:p w:rsidR="004C47A7" w:rsidRDefault="004C47A7">
          <w:pPr>
            <w:pStyle w:val="Header"/>
          </w:pPr>
        </w:p>
      </w:tc>
      <w:tc>
        <w:tcPr>
          <w:tcW w:w="6237" w:type="dxa"/>
          <w:shd w:val="clear" w:color="auto" w:fill="E36C0A" w:themeFill="accent6" w:themeFillShade="BF"/>
          <w:vAlign w:val="center"/>
        </w:tcPr>
        <w:p w:rsidR="004C47A7" w:rsidRDefault="004C47A7" w:rsidP="00CA32E3">
          <w:pPr>
            <w:pStyle w:val="HeaderRight"/>
          </w:pPr>
          <w:r>
            <w:t>Competency Based A</w:t>
          </w:r>
          <w:r w:rsidRPr="00E35E98">
            <w:t>ssessment</w:t>
          </w:r>
          <w:r>
            <w:t xml:space="preserve"> (CBA) – An introduction for assessors</w:t>
          </w:r>
        </w:p>
      </w:tc>
    </w:tr>
  </w:tbl>
  <w:p w:rsidR="004C47A7" w:rsidRDefault="004C47A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4C47A7" w:rsidTr="00C07A74">
      <w:trPr>
        <w:trHeight w:val="567"/>
      </w:trPr>
      <w:tc>
        <w:tcPr>
          <w:tcW w:w="2160" w:type="dxa"/>
          <w:shd w:val="clear" w:color="auto" w:fill="E36C0A" w:themeFill="accent6" w:themeFillShade="BF"/>
          <w:vAlign w:val="center"/>
        </w:tcPr>
        <w:p w:rsidR="004C47A7" w:rsidRDefault="004C47A7" w:rsidP="00CA32E3">
          <w:pPr>
            <w:pStyle w:val="HeaderLeft"/>
          </w:pPr>
          <w:r>
            <w:t>Competency Standard</w:t>
          </w:r>
        </w:p>
      </w:tc>
      <w:tc>
        <w:tcPr>
          <w:tcW w:w="11940" w:type="dxa"/>
          <w:vAlign w:val="center"/>
        </w:tcPr>
        <w:p w:rsidR="004C47A7" w:rsidRDefault="004C47A7" w:rsidP="00CA32E3">
          <w:pPr>
            <w:pStyle w:val="HeaderLeft"/>
          </w:pPr>
        </w:p>
      </w:tc>
    </w:tr>
  </w:tbl>
  <w:p w:rsidR="004C47A7" w:rsidRDefault="004C47A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C47A7" w:rsidTr="00743DD4">
      <w:trPr>
        <w:trHeight w:val="567"/>
      </w:trPr>
      <w:tc>
        <w:tcPr>
          <w:tcW w:w="12015" w:type="dxa"/>
        </w:tcPr>
        <w:p w:rsidR="004C47A7" w:rsidRDefault="004C47A7">
          <w:pPr>
            <w:pStyle w:val="Header"/>
          </w:pPr>
        </w:p>
      </w:tc>
      <w:tc>
        <w:tcPr>
          <w:tcW w:w="2160" w:type="dxa"/>
          <w:shd w:val="clear" w:color="auto" w:fill="E36C0A" w:themeFill="accent6" w:themeFillShade="BF"/>
          <w:vAlign w:val="center"/>
        </w:tcPr>
        <w:p w:rsidR="004C47A7" w:rsidRDefault="004C47A7" w:rsidP="00CA32E3">
          <w:pPr>
            <w:pStyle w:val="HeaderRight"/>
          </w:pPr>
          <w:r>
            <w:t>Competency Standard</w:t>
          </w:r>
        </w:p>
      </w:tc>
    </w:tr>
  </w:tbl>
  <w:p w:rsidR="004C47A7" w:rsidRDefault="004C47A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6"/>
      <w:gridCol w:w="7516"/>
    </w:tblGrid>
    <w:tr w:rsidR="004C47A7" w:rsidTr="00BE31A4">
      <w:trPr>
        <w:trHeight w:val="567"/>
      </w:trPr>
      <w:tc>
        <w:tcPr>
          <w:tcW w:w="1474" w:type="dxa"/>
          <w:shd w:val="clear" w:color="auto" w:fill="E36C0A" w:themeFill="accent6" w:themeFillShade="BF"/>
          <w:vAlign w:val="center"/>
        </w:tcPr>
        <w:p w:rsidR="004C47A7" w:rsidRDefault="004C47A7" w:rsidP="00CA32E3">
          <w:pPr>
            <w:pStyle w:val="HeaderLeft"/>
          </w:pPr>
          <w:r>
            <w:t>Oral Questions</w:t>
          </w:r>
        </w:p>
      </w:tc>
      <w:tc>
        <w:tcPr>
          <w:tcW w:w="7121" w:type="dxa"/>
          <w:vAlign w:val="center"/>
        </w:tcPr>
        <w:p w:rsidR="004C47A7" w:rsidRDefault="004C47A7" w:rsidP="00CA32E3">
          <w:pPr>
            <w:pStyle w:val="HeaderLeft"/>
          </w:pPr>
        </w:p>
      </w:tc>
    </w:tr>
  </w:tbl>
  <w:p w:rsidR="004C47A7" w:rsidRDefault="004C47A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78"/>
      <w:gridCol w:w="1494"/>
    </w:tblGrid>
    <w:tr w:rsidR="004C47A7" w:rsidTr="00BE31A4">
      <w:trPr>
        <w:trHeight w:val="567"/>
      </w:trPr>
      <w:tc>
        <w:tcPr>
          <w:tcW w:w="7479" w:type="dxa"/>
        </w:tcPr>
        <w:p w:rsidR="004C47A7" w:rsidRDefault="004C47A7">
          <w:pPr>
            <w:pStyle w:val="Header"/>
          </w:pPr>
        </w:p>
      </w:tc>
      <w:tc>
        <w:tcPr>
          <w:tcW w:w="1474" w:type="dxa"/>
          <w:shd w:val="clear" w:color="auto" w:fill="E36C0A" w:themeFill="accent6" w:themeFillShade="BF"/>
          <w:vAlign w:val="center"/>
        </w:tcPr>
        <w:p w:rsidR="004C47A7" w:rsidRDefault="004C47A7" w:rsidP="00CA32E3">
          <w:pPr>
            <w:pStyle w:val="HeaderRight"/>
          </w:pPr>
          <w:r>
            <w:t>Oral Questions</w:t>
          </w:r>
        </w:p>
      </w:tc>
    </w:tr>
  </w:tbl>
  <w:p w:rsidR="004C47A7" w:rsidRDefault="004C47A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4C47A7" w:rsidTr="00C07A74">
      <w:trPr>
        <w:trHeight w:val="567"/>
      </w:trPr>
      <w:tc>
        <w:tcPr>
          <w:tcW w:w="1747" w:type="dxa"/>
          <w:shd w:val="clear" w:color="auto" w:fill="E36C0A" w:themeFill="accent6" w:themeFillShade="BF"/>
          <w:vAlign w:val="center"/>
        </w:tcPr>
        <w:p w:rsidR="004C47A7" w:rsidRDefault="004C47A7" w:rsidP="00CA32E3">
          <w:pPr>
            <w:pStyle w:val="HeaderLeft"/>
          </w:pPr>
          <w:r>
            <w:t>Written Questions</w:t>
          </w:r>
        </w:p>
      </w:tc>
      <w:tc>
        <w:tcPr>
          <w:tcW w:w="7121" w:type="dxa"/>
          <w:vAlign w:val="center"/>
        </w:tcPr>
        <w:p w:rsidR="004C47A7" w:rsidRDefault="004C47A7" w:rsidP="00CA32E3">
          <w:pPr>
            <w:pStyle w:val="HeaderLeft"/>
          </w:pPr>
        </w:p>
      </w:tc>
    </w:tr>
  </w:tbl>
  <w:p w:rsidR="004C47A7" w:rsidRDefault="004C47A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4C47A7" w:rsidTr="008515CA">
      <w:trPr>
        <w:trHeight w:val="567"/>
      </w:trPr>
      <w:tc>
        <w:tcPr>
          <w:tcW w:w="7479" w:type="dxa"/>
        </w:tcPr>
        <w:p w:rsidR="004C47A7" w:rsidRDefault="004C47A7">
          <w:pPr>
            <w:pStyle w:val="Header"/>
          </w:pPr>
        </w:p>
      </w:tc>
      <w:tc>
        <w:tcPr>
          <w:tcW w:w="1735" w:type="dxa"/>
          <w:shd w:val="clear" w:color="auto" w:fill="E36C0A" w:themeFill="accent6" w:themeFillShade="BF"/>
          <w:vAlign w:val="center"/>
        </w:tcPr>
        <w:p w:rsidR="004C47A7" w:rsidRDefault="004C47A7" w:rsidP="00CA32E3">
          <w:pPr>
            <w:pStyle w:val="HeaderRight"/>
          </w:pPr>
          <w:r>
            <w:t>Written Questions</w:t>
          </w:r>
        </w:p>
      </w:tc>
    </w:tr>
  </w:tbl>
  <w:p w:rsidR="004C47A7" w:rsidRDefault="004C47A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4C47A7" w:rsidTr="008515CA">
      <w:trPr>
        <w:trHeight w:val="567"/>
      </w:trPr>
      <w:tc>
        <w:tcPr>
          <w:tcW w:w="2660" w:type="dxa"/>
          <w:shd w:val="clear" w:color="auto" w:fill="E36C0A" w:themeFill="accent6" w:themeFillShade="BF"/>
          <w:vAlign w:val="center"/>
        </w:tcPr>
        <w:p w:rsidR="004C47A7" w:rsidRDefault="004C47A7" w:rsidP="000D7A1F">
          <w:pPr>
            <w:pStyle w:val="HeaderLeft"/>
          </w:pPr>
          <w:r>
            <w:t>Answers to Written Questions</w:t>
          </w:r>
        </w:p>
      </w:tc>
      <w:tc>
        <w:tcPr>
          <w:tcW w:w="6554" w:type="dxa"/>
          <w:vAlign w:val="center"/>
        </w:tcPr>
        <w:p w:rsidR="004C47A7" w:rsidRDefault="004C47A7" w:rsidP="00CA32E3">
          <w:pPr>
            <w:pStyle w:val="HeaderLeft"/>
          </w:pPr>
        </w:p>
      </w:tc>
    </w:tr>
  </w:tbl>
  <w:p w:rsidR="004C47A7" w:rsidRDefault="004C47A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4C47A7" w:rsidTr="00C07A74">
      <w:trPr>
        <w:trHeight w:val="567"/>
      </w:trPr>
      <w:tc>
        <w:tcPr>
          <w:tcW w:w="6487" w:type="dxa"/>
        </w:tcPr>
        <w:p w:rsidR="004C47A7" w:rsidRDefault="004C47A7">
          <w:pPr>
            <w:pStyle w:val="Header"/>
          </w:pPr>
        </w:p>
      </w:tc>
      <w:tc>
        <w:tcPr>
          <w:tcW w:w="2659" w:type="dxa"/>
          <w:shd w:val="clear" w:color="auto" w:fill="E36C0A" w:themeFill="accent6" w:themeFillShade="BF"/>
          <w:vAlign w:val="center"/>
        </w:tcPr>
        <w:p w:rsidR="004C47A7" w:rsidRDefault="004C47A7" w:rsidP="000D7A1F">
          <w:pPr>
            <w:pStyle w:val="HeaderRight"/>
          </w:pPr>
          <w:r>
            <w:t>Answers to Written Questions</w:t>
          </w:r>
        </w:p>
      </w:tc>
    </w:tr>
  </w:tbl>
  <w:p w:rsidR="004C47A7" w:rsidRDefault="004C47A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4C47A7" w:rsidTr="00C07A74">
      <w:trPr>
        <w:trHeight w:val="567"/>
      </w:trPr>
      <w:tc>
        <w:tcPr>
          <w:tcW w:w="2019" w:type="dxa"/>
          <w:shd w:val="clear" w:color="auto" w:fill="E36C0A" w:themeFill="accent6" w:themeFillShade="BF"/>
          <w:vAlign w:val="center"/>
        </w:tcPr>
        <w:p w:rsidR="004C47A7" w:rsidRDefault="004C47A7" w:rsidP="000D7A1F">
          <w:pPr>
            <w:pStyle w:val="HeaderLeft"/>
          </w:pPr>
          <w:r>
            <w:t>Observation Checklist</w:t>
          </w:r>
        </w:p>
      </w:tc>
      <w:tc>
        <w:tcPr>
          <w:tcW w:w="7121" w:type="dxa"/>
          <w:vAlign w:val="center"/>
        </w:tcPr>
        <w:p w:rsidR="004C47A7" w:rsidRDefault="004C47A7" w:rsidP="00CA32E3">
          <w:pPr>
            <w:pStyle w:val="HeaderLeft"/>
          </w:pPr>
        </w:p>
      </w:tc>
    </w:tr>
  </w:tbl>
  <w:p w:rsidR="004C47A7" w:rsidRDefault="004C47A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4C47A7" w:rsidTr="008515CA">
      <w:trPr>
        <w:trHeight w:val="567"/>
      </w:trPr>
      <w:tc>
        <w:tcPr>
          <w:tcW w:w="7196" w:type="dxa"/>
        </w:tcPr>
        <w:p w:rsidR="004C47A7" w:rsidRDefault="004C47A7">
          <w:pPr>
            <w:pStyle w:val="Header"/>
          </w:pPr>
        </w:p>
      </w:tc>
      <w:tc>
        <w:tcPr>
          <w:tcW w:w="2018" w:type="dxa"/>
          <w:shd w:val="clear" w:color="auto" w:fill="E36C0A" w:themeFill="accent6" w:themeFillShade="BF"/>
          <w:vAlign w:val="center"/>
        </w:tcPr>
        <w:p w:rsidR="004C47A7" w:rsidRDefault="004C47A7" w:rsidP="000D7A1F">
          <w:pPr>
            <w:pStyle w:val="HeaderRight"/>
          </w:pPr>
          <w:r>
            <w:t>Observation Checklist</w:t>
          </w:r>
        </w:p>
      </w:tc>
    </w:tr>
  </w:tbl>
  <w:p w:rsidR="004C47A7" w:rsidRDefault="004C47A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4C47A7" w:rsidTr="00C07A74">
      <w:trPr>
        <w:trHeight w:val="567"/>
      </w:trPr>
      <w:tc>
        <w:tcPr>
          <w:tcW w:w="2019" w:type="dxa"/>
          <w:shd w:val="clear" w:color="auto" w:fill="E36C0A" w:themeFill="accent6" w:themeFillShade="BF"/>
          <w:vAlign w:val="center"/>
        </w:tcPr>
        <w:p w:rsidR="004C47A7" w:rsidRDefault="004C47A7" w:rsidP="000D7A1F">
          <w:pPr>
            <w:pStyle w:val="HeaderLeft"/>
          </w:pPr>
          <w:r>
            <w:t>Third Party Statement</w:t>
          </w:r>
        </w:p>
      </w:tc>
      <w:tc>
        <w:tcPr>
          <w:tcW w:w="7121" w:type="dxa"/>
          <w:vAlign w:val="center"/>
        </w:tcPr>
        <w:p w:rsidR="004C47A7" w:rsidRDefault="004C47A7" w:rsidP="00CA32E3">
          <w:pPr>
            <w:pStyle w:val="HeaderLeft"/>
          </w:pPr>
        </w:p>
      </w:tc>
    </w:tr>
  </w:tbl>
  <w:p w:rsidR="004C47A7" w:rsidRDefault="004C47A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4C47A7" w:rsidTr="008515CA">
      <w:trPr>
        <w:trHeight w:val="567"/>
      </w:trPr>
      <w:tc>
        <w:tcPr>
          <w:tcW w:w="7196" w:type="dxa"/>
        </w:tcPr>
        <w:p w:rsidR="004C47A7" w:rsidRDefault="004C47A7">
          <w:pPr>
            <w:pStyle w:val="Header"/>
          </w:pPr>
        </w:p>
      </w:tc>
      <w:tc>
        <w:tcPr>
          <w:tcW w:w="2018" w:type="dxa"/>
          <w:shd w:val="clear" w:color="auto" w:fill="E36C0A" w:themeFill="accent6" w:themeFillShade="BF"/>
          <w:vAlign w:val="center"/>
        </w:tcPr>
        <w:p w:rsidR="004C47A7" w:rsidRDefault="004C47A7" w:rsidP="000D7A1F">
          <w:pPr>
            <w:pStyle w:val="HeaderRight"/>
          </w:pPr>
          <w:r>
            <w:t>Third Party Statement</w:t>
          </w:r>
        </w:p>
      </w:tc>
    </w:tr>
  </w:tbl>
  <w:p w:rsidR="004C47A7" w:rsidRDefault="004C47A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4C47A7" w:rsidTr="0097587C">
      <w:trPr>
        <w:trHeight w:val="567"/>
      </w:trPr>
      <w:tc>
        <w:tcPr>
          <w:tcW w:w="2660" w:type="dxa"/>
          <w:shd w:val="clear" w:color="auto" w:fill="E36C0A" w:themeFill="accent6" w:themeFillShade="BF"/>
          <w:vAlign w:val="center"/>
        </w:tcPr>
        <w:p w:rsidR="004C47A7" w:rsidRDefault="004C47A7" w:rsidP="000D7A1F">
          <w:pPr>
            <w:pStyle w:val="HeaderLeft"/>
          </w:pPr>
          <w:r>
            <w:t>Competency Recording Sheet</w:t>
          </w:r>
        </w:p>
      </w:tc>
      <w:tc>
        <w:tcPr>
          <w:tcW w:w="11515" w:type="dxa"/>
          <w:vAlign w:val="center"/>
        </w:tcPr>
        <w:p w:rsidR="004C47A7" w:rsidRDefault="004C47A7" w:rsidP="00CA32E3">
          <w:pPr>
            <w:pStyle w:val="HeaderLeft"/>
          </w:pPr>
        </w:p>
      </w:tc>
    </w:tr>
  </w:tbl>
  <w:p w:rsidR="004C47A7" w:rsidRDefault="004C47A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4C47A7" w:rsidTr="0097587C">
      <w:trPr>
        <w:trHeight w:val="567"/>
      </w:trPr>
      <w:tc>
        <w:tcPr>
          <w:tcW w:w="11448" w:type="dxa"/>
        </w:tcPr>
        <w:p w:rsidR="004C47A7" w:rsidRDefault="004C47A7">
          <w:pPr>
            <w:pStyle w:val="Header"/>
          </w:pPr>
        </w:p>
      </w:tc>
      <w:tc>
        <w:tcPr>
          <w:tcW w:w="2727" w:type="dxa"/>
          <w:shd w:val="clear" w:color="auto" w:fill="E36C0A" w:themeFill="accent6" w:themeFillShade="BF"/>
          <w:vAlign w:val="center"/>
        </w:tcPr>
        <w:p w:rsidR="004C47A7" w:rsidRDefault="004C47A7" w:rsidP="000D7A1F">
          <w:pPr>
            <w:pStyle w:val="HeaderRight"/>
          </w:pPr>
          <w:r>
            <w:t>Competency Recording Sheet</w:t>
          </w:r>
        </w:p>
      </w:tc>
    </w:tr>
  </w:tbl>
  <w:p w:rsidR="004C47A7" w:rsidRDefault="004C47A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7A7" w:rsidRDefault="004C47A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7A7" w:rsidRDefault="004C47A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7A7" w:rsidRDefault="004C47A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DA494F"/>
    <w:multiLevelType w:val="multilevel"/>
    <w:tmpl w:val="4104BFE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1DA47348"/>
    <w:lvl w:ilvl="0" w:tplc="C3BA588E">
      <w:start w:val="1"/>
      <w:numFmt w:val="bullet"/>
      <w:pStyle w:val="Bullet1"/>
      <w:lvlText w:val=""/>
      <w:lvlJc w:val="left"/>
      <w:pPr>
        <w:ind w:left="360" w:hanging="360"/>
      </w:pPr>
      <w:rPr>
        <w:rFonts w:ascii="Symbol" w:hAnsi="Symbol" w:hint="default"/>
        <w:sz w:val="20"/>
      </w:rPr>
    </w:lvl>
    <w:lvl w:ilvl="1" w:tplc="0C090001">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2DF290C"/>
    <w:multiLevelType w:val="multilevel"/>
    <w:tmpl w:val="7EA049C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D296919"/>
    <w:multiLevelType w:val="multilevel"/>
    <w:tmpl w:val="135856A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EBA4A9F"/>
    <w:multiLevelType w:val="hybridMultilevel"/>
    <w:tmpl w:val="F1C81892"/>
    <w:lvl w:ilvl="0" w:tplc="3072D800">
      <w:start w:val="1"/>
      <w:numFmt w:val="decimal"/>
      <w:lvlText w:val="%1."/>
      <w:lvlJc w:val="left"/>
      <w:pPr>
        <w:tabs>
          <w:tab w:val="num" w:pos="360"/>
        </w:tabs>
        <w:ind w:left="360" w:hanging="360"/>
      </w:pPr>
    </w:lvl>
    <w:lvl w:ilvl="1" w:tplc="0C090003">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11">
    <w:nsid w:val="302072AC"/>
    <w:multiLevelType w:val="hybridMultilevel"/>
    <w:tmpl w:val="A620C0BC"/>
    <w:lvl w:ilvl="0" w:tplc="A8BE0918">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302F4A13"/>
    <w:multiLevelType w:val="hybridMultilevel"/>
    <w:tmpl w:val="37EE16F0"/>
    <w:lvl w:ilvl="0" w:tplc="CC988A42">
      <w:start w:val="1"/>
      <w:numFmt w:val="decimal"/>
      <w:lvlText w:val="%1."/>
      <w:lvlJc w:val="left"/>
      <w:pPr>
        <w:tabs>
          <w:tab w:val="num" w:pos="357"/>
        </w:tabs>
        <w:ind w:left="360" w:hanging="360"/>
      </w:pPr>
      <w:rPr>
        <w:rFonts w:hint="default"/>
      </w:rPr>
    </w:lvl>
    <w:lvl w:ilvl="1" w:tplc="7B445EEC" w:tentative="1">
      <w:start w:val="1"/>
      <w:numFmt w:val="lowerLetter"/>
      <w:lvlText w:val="%2."/>
      <w:lvlJc w:val="left"/>
      <w:pPr>
        <w:ind w:left="1080" w:hanging="360"/>
      </w:pPr>
    </w:lvl>
    <w:lvl w:ilvl="2" w:tplc="DFA44CF6" w:tentative="1">
      <w:start w:val="1"/>
      <w:numFmt w:val="lowerRoman"/>
      <w:lvlText w:val="%3."/>
      <w:lvlJc w:val="right"/>
      <w:pPr>
        <w:ind w:left="1800" w:hanging="180"/>
      </w:pPr>
    </w:lvl>
    <w:lvl w:ilvl="3" w:tplc="E9D2D65E" w:tentative="1">
      <w:start w:val="1"/>
      <w:numFmt w:val="decimal"/>
      <w:lvlText w:val="%4."/>
      <w:lvlJc w:val="left"/>
      <w:pPr>
        <w:ind w:left="2520" w:hanging="360"/>
      </w:pPr>
    </w:lvl>
    <w:lvl w:ilvl="4" w:tplc="53B25854" w:tentative="1">
      <w:start w:val="1"/>
      <w:numFmt w:val="lowerLetter"/>
      <w:lvlText w:val="%5."/>
      <w:lvlJc w:val="left"/>
      <w:pPr>
        <w:ind w:left="3240" w:hanging="360"/>
      </w:pPr>
    </w:lvl>
    <w:lvl w:ilvl="5" w:tplc="2592C744" w:tentative="1">
      <w:start w:val="1"/>
      <w:numFmt w:val="lowerRoman"/>
      <w:lvlText w:val="%6."/>
      <w:lvlJc w:val="right"/>
      <w:pPr>
        <w:ind w:left="3960" w:hanging="180"/>
      </w:pPr>
    </w:lvl>
    <w:lvl w:ilvl="6" w:tplc="0F160626" w:tentative="1">
      <w:start w:val="1"/>
      <w:numFmt w:val="decimal"/>
      <w:lvlText w:val="%7."/>
      <w:lvlJc w:val="left"/>
      <w:pPr>
        <w:ind w:left="4680" w:hanging="360"/>
      </w:pPr>
    </w:lvl>
    <w:lvl w:ilvl="7" w:tplc="26CA8D64" w:tentative="1">
      <w:start w:val="1"/>
      <w:numFmt w:val="lowerLetter"/>
      <w:lvlText w:val="%8."/>
      <w:lvlJc w:val="left"/>
      <w:pPr>
        <w:ind w:left="5400" w:hanging="360"/>
      </w:pPr>
    </w:lvl>
    <w:lvl w:ilvl="8" w:tplc="D1CACC1E" w:tentative="1">
      <w:start w:val="1"/>
      <w:numFmt w:val="lowerRoman"/>
      <w:lvlText w:val="%9."/>
      <w:lvlJc w:val="right"/>
      <w:pPr>
        <w:ind w:left="6120" w:hanging="180"/>
      </w:pPr>
    </w:lvl>
  </w:abstractNum>
  <w:abstractNum w:abstractNumId="13">
    <w:nsid w:val="37A442A0"/>
    <w:multiLevelType w:val="hybridMultilevel"/>
    <w:tmpl w:val="5A3AE43A"/>
    <w:lvl w:ilvl="0" w:tplc="0809000F">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4">
    <w:nsid w:val="48466035"/>
    <w:multiLevelType w:val="hybridMultilevel"/>
    <w:tmpl w:val="F4948C2A"/>
    <w:lvl w:ilvl="0" w:tplc="0C09000F">
      <w:start w:val="1"/>
      <w:numFmt w:val="bullet"/>
      <w:pStyle w:val="BodyBullet1"/>
      <w:lvlText w:val=""/>
      <w:lvlJc w:val="left"/>
      <w:pPr>
        <w:ind w:left="1418" w:hanging="360"/>
      </w:pPr>
      <w:rPr>
        <w:rFonts w:ascii="Symbol" w:hAnsi="Symbol" w:hint="default"/>
      </w:rPr>
    </w:lvl>
    <w:lvl w:ilvl="1" w:tplc="0C090019">
      <w:start w:val="1"/>
      <w:numFmt w:val="bullet"/>
      <w:lvlText w:val="o"/>
      <w:lvlJc w:val="left"/>
      <w:pPr>
        <w:tabs>
          <w:tab w:val="num" w:pos="4221"/>
        </w:tabs>
        <w:ind w:left="4221" w:hanging="360"/>
      </w:pPr>
      <w:rPr>
        <w:rFonts w:ascii="Courier New" w:hAnsi="Courier New" w:cs="Courier New" w:hint="default"/>
      </w:rPr>
    </w:lvl>
    <w:lvl w:ilvl="2" w:tplc="0C09001B">
      <w:start w:val="1"/>
      <w:numFmt w:val="bullet"/>
      <w:lvlText w:val=""/>
      <w:lvlJc w:val="left"/>
      <w:pPr>
        <w:tabs>
          <w:tab w:val="num" w:pos="4941"/>
        </w:tabs>
        <w:ind w:left="4941" w:hanging="360"/>
      </w:pPr>
      <w:rPr>
        <w:rFonts w:ascii="Wingdings" w:hAnsi="Wingdings" w:hint="default"/>
      </w:rPr>
    </w:lvl>
    <w:lvl w:ilvl="3" w:tplc="0C09000F" w:tentative="1">
      <w:start w:val="1"/>
      <w:numFmt w:val="bullet"/>
      <w:lvlText w:val=""/>
      <w:lvlJc w:val="left"/>
      <w:pPr>
        <w:tabs>
          <w:tab w:val="num" w:pos="5661"/>
        </w:tabs>
        <w:ind w:left="5661" w:hanging="360"/>
      </w:pPr>
      <w:rPr>
        <w:rFonts w:ascii="Symbol" w:hAnsi="Symbol" w:hint="default"/>
      </w:rPr>
    </w:lvl>
    <w:lvl w:ilvl="4" w:tplc="0C090019" w:tentative="1">
      <w:start w:val="1"/>
      <w:numFmt w:val="bullet"/>
      <w:lvlText w:val="o"/>
      <w:lvlJc w:val="left"/>
      <w:pPr>
        <w:tabs>
          <w:tab w:val="num" w:pos="6381"/>
        </w:tabs>
        <w:ind w:left="6381" w:hanging="360"/>
      </w:pPr>
      <w:rPr>
        <w:rFonts w:ascii="Courier New" w:hAnsi="Courier New" w:cs="Courier New" w:hint="default"/>
      </w:rPr>
    </w:lvl>
    <w:lvl w:ilvl="5" w:tplc="0C09001B" w:tentative="1">
      <w:start w:val="1"/>
      <w:numFmt w:val="bullet"/>
      <w:lvlText w:val=""/>
      <w:lvlJc w:val="left"/>
      <w:pPr>
        <w:tabs>
          <w:tab w:val="num" w:pos="7101"/>
        </w:tabs>
        <w:ind w:left="7101" w:hanging="360"/>
      </w:pPr>
      <w:rPr>
        <w:rFonts w:ascii="Wingdings" w:hAnsi="Wingdings" w:hint="default"/>
      </w:rPr>
    </w:lvl>
    <w:lvl w:ilvl="6" w:tplc="0C09000F" w:tentative="1">
      <w:start w:val="1"/>
      <w:numFmt w:val="bullet"/>
      <w:lvlText w:val=""/>
      <w:lvlJc w:val="left"/>
      <w:pPr>
        <w:tabs>
          <w:tab w:val="num" w:pos="7821"/>
        </w:tabs>
        <w:ind w:left="7821" w:hanging="360"/>
      </w:pPr>
      <w:rPr>
        <w:rFonts w:ascii="Symbol" w:hAnsi="Symbol" w:hint="default"/>
      </w:rPr>
    </w:lvl>
    <w:lvl w:ilvl="7" w:tplc="0C090019" w:tentative="1">
      <w:start w:val="1"/>
      <w:numFmt w:val="bullet"/>
      <w:lvlText w:val="o"/>
      <w:lvlJc w:val="left"/>
      <w:pPr>
        <w:tabs>
          <w:tab w:val="num" w:pos="8541"/>
        </w:tabs>
        <w:ind w:left="8541" w:hanging="360"/>
      </w:pPr>
      <w:rPr>
        <w:rFonts w:ascii="Courier New" w:hAnsi="Courier New" w:cs="Courier New" w:hint="default"/>
      </w:rPr>
    </w:lvl>
    <w:lvl w:ilvl="8" w:tplc="0C09001B" w:tentative="1">
      <w:start w:val="1"/>
      <w:numFmt w:val="bullet"/>
      <w:lvlText w:val=""/>
      <w:lvlJc w:val="left"/>
      <w:pPr>
        <w:tabs>
          <w:tab w:val="num" w:pos="9261"/>
        </w:tabs>
        <w:ind w:left="9261" w:hanging="360"/>
      </w:pPr>
      <w:rPr>
        <w:rFonts w:ascii="Wingdings" w:hAnsi="Wingdings" w:hint="default"/>
      </w:rPr>
    </w:lvl>
  </w:abstractNum>
  <w:abstractNum w:abstractNumId="15">
    <w:nsid w:val="4BE30151"/>
    <w:multiLevelType w:val="hybridMultilevel"/>
    <w:tmpl w:val="37EE16F0"/>
    <w:lvl w:ilvl="0" w:tplc="0409000F">
      <w:start w:val="1"/>
      <w:numFmt w:val="decimal"/>
      <w:lvlText w:val="%1."/>
      <w:lvlJc w:val="left"/>
      <w:pPr>
        <w:tabs>
          <w:tab w:val="num" w:pos="357"/>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F070AF2"/>
    <w:multiLevelType w:val="hybridMultilevel"/>
    <w:tmpl w:val="16AAE96A"/>
    <w:lvl w:ilvl="0" w:tplc="5C64C766">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55892166"/>
    <w:multiLevelType w:val="hybridMultilevel"/>
    <w:tmpl w:val="8626F888"/>
    <w:lvl w:ilvl="0" w:tplc="147066AC">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60A44D64"/>
    <w:multiLevelType w:val="multilevel"/>
    <w:tmpl w:val="32D464B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687E75AE"/>
    <w:multiLevelType w:val="hybridMultilevel"/>
    <w:tmpl w:val="D994B166"/>
    <w:lvl w:ilvl="0" w:tplc="4956BC60">
      <w:start w:val="1"/>
      <w:numFmt w:val="decimal"/>
      <w:pStyle w:val="Table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69AA7027"/>
    <w:multiLevelType w:val="hybridMultilevel"/>
    <w:tmpl w:val="A592625A"/>
    <w:lvl w:ilvl="0" w:tplc="1486D41A">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1">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nsid w:val="720A2F8F"/>
    <w:multiLevelType w:val="hybridMultilevel"/>
    <w:tmpl w:val="5E38151A"/>
    <w:lvl w:ilvl="0" w:tplc="2A14B086">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3">
    <w:nsid w:val="72AF65F4"/>
    <w:multiLevelType w:val="hybridMultilevel"/>
    <w:tmpl w:val="892266EC"/>
    <w:lvl w:ilvl="0" w:tplc="797E7BB8">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CD224606" w:tentative="1">
      <w:start w:val="1"/>
      <w:numFmt w:val="lowerLetter"/>
      <w:lvlText w:val="%2."/>
      <w:lvlJc w:val="left"/>
      <w:pPr>
        <w:ind w:left="1797" w:hanging="360"/>
      </w:pPr>
    </w:lvl>
    <w:lvl w:ilvl="2" w:tplc="D7F685F0" w:tentative="1">
      <w:start w:val="1"/>
      <w:numFmt w:val="lowerRoman"/>
      <w:lvlText w:val="%3."/>
      <w:lvlJc w:val="right"/>
      <w:pPr>
        <w:ind w:left="2517" w:hanging="180"/>
      </w:pPr>
    </w:lvl>
    <w:lvl w:ilvl="3" w:tplc="E3D6087C" w:tentative="1">
      <w:start w:val="1"/>
      <w:numFmt w:val="decimal"/>
      <w:lvlText w:val="%4."/>
      <w:lvlJc w:val="left"/>
      <w:pPr>
        <w:ind w:left="3237" w:hanging="360"/>
      </w:pPr>
    </w:lvl>
    <w:lvl w:ilvl="4" w:tplc="D722C548" w:tentative="1">
      <w:start w:val="1"/>
      <w:numFmt w:val="lowerLetter"/>
      <w:lvlText w:val="%5."/>
      <w:lvlJc w:val="left"/>
      <w:pPr>
        <w:ind w:left="3957" w:hanging="360"/>
      </w:pPr>
    </w:lvl>
    <w:lvl w:ilvl="5" w:tplc="E69C957E" w:tentative="1">
      <w:start w:val="1"/>
      <w:numFmt w:val="lowerRoman"/>
      <w:lvlText w:val="%6."/>
      <w:lvlJc w:val="right"/>
      <w:pPr>
        <w:ind w:left="4677" w:hanging="180"/>
      </w:pPr>
    </w:lvl>
    <w:lvl w:ilvl="6" w:tplc="B1F45546" w:tentative="1">
      <w:start w:val="1"/>
      <w:numFmt w:val="decimal"/>
      <w:lvlText w:val="%7."/>
      <w:lvlJc w:val="left"/>
      <w:pPr>
        <w:ind w:left="5397" w:hanging="360"/>
      </w:pPr>
    </w:lvl>
    <w:lvl w:ilvl="7" w:tplc="EDC4014A" w:tentative="1">
      <w:start w:val="1"/>
      <w:numFmt w:val="lowerLetter"/>
      <w:lvlText w:val="%8."/>
      <w:lvlJc w:val="left"/>
      <w:pPr>
        <w:ind w:left="6117" w:hanging="360"/>
      </w:pPr>
    </w:lvl>
    <w:lvl w:ilvl="8" w:tplc="DDF4998E" w:tentative="1">
      <w:start w:val="1"/>
      <w:numFmt w:val="lowerRoman"/>
      <w:lvlText w:val="%9."/>
      <w:lvlJc w:val="right"/>
      <w:pPr>
        <w:ind w:left="6837" w:hanging="180"/>
      </w:pPr>
    </w:lvl>
  </w:abstractNum>
  <w:abstractNum w:abstractNumId="2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6"/>
  </w:num>
  <w:num w:numId="2">
    <w:abstractNumId w:val="15"/>
  </w:num>
  <w:num w:numId="3">
    <w:abstractNumId w:val="15"/>
    <w:lvlOverride w:ilvl="0">
      <w:startOverride w:val="1"/>
    </w:lvlOverride>
  </w:num>
  <w:num w:numId="4">
    <w:abstractNumId w:val="4"/>
  </w:num>
  <w:num w:numId="5">
    <w:abstractNumId w:val="19"/>
  </w:num>
  <w:num w:numId="6">
    <w:abstractNumId w:val="23"/>
  </w:num>
  <w:num w:numId="7">
    <w:abstractNumId w:val="14"/>
  </w:num>
  <w:num w:numId="8">
    <w:abstractNumId w:val="11"/>
  </w:num>
  <w:num w:numId="9">
    <w:abstractNumId w:val="6"/>
  </w:num>
  <w:num w:numId="10">
    <w:abstractNumId w:val="12"/>
  </w:num>
  <w:num w:numId="11">
    <w:abstractNumId w:val="22"/>
  </w:num>
  <w:num w:numId="12">
    <w:abstractNumId w:val="24"/>
  </w:num>
  <w:num w:numId="13">
    <w:abstractNumId w:val="13"/>
  </w:num>
  <w:num w:numId="14">
    <w:abstractNumId w:val="20"/>
  </w:num>
  <w:num w:numId="15">
    <w:abstractNumId w:val="5"/>
  </w:num>
  <w:num w:numId="16">
    <w:abstractNumId w:val="17"/>
  </w:num>
  <w:num w:numId="17">
    <w:abstractNumId w:val="8"/>
  </w:num>
  <w:num w:numId="18">
    <w:abstractNumId w:val="1"/>
  </w:num>
  <w:num w:numId="19">
    <w:abstractNumId w:val="3"/>
  </w:num>
  <w:num w:numId="20">
    <w:abstractNumId w:val="9"/>
  </w:num>
  <w:num w:numId="21">
    <w:abstractNumId w:val="7"/>
  </w:num>
  <w:num w:numId="22">
    <w:abstractNumId w:val="2"/>
  </w:num>
  <w:num w:numId="23">
    <w:abstractNumId w:val="18"/>
  </w:num>
  <w:num w:numId="24">
    <w:abstractNumId w:val="10"/>
  </w:num>
  <w:num w:numId="25">
    <w:abstractNumId w:val="0"/>
  </w:num>
  <w:num w:numId="26">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1AB"/>
    <w:rsid w:val="00010146"/>
    <w:rsid w:val="00035F31"/>
    <w:rsid w:val="000D7A1F"/>
    <w:rsid w:val="00142019"/>
    <w:rsid w:val="0014491C"/>
    <w:rsid w:val="00176087"/>
    <w:rsid w:val="00187FF5"/>
    <w:rsid w:val="001C0003"/>
    <w:rsid w:val="001D6FCD"/>
    <w:rsid w:val="001E78EE"/>
    <w:rsid w:val="001F4823"/>
    <w:rsid w:val="00213B4C"/>
    <w:rsid w:val="00234A73"/>
    <w:rsid w:val="00251A79"/>
    <w:rsid w:val="00265021"/>
    <w:rsid w:val="002908F0"/>
    <w:rsid w:val="003A1AD2"/>
    <w:rsid w:val="003D43BE"/>
    <w:rsid w:val="0040076D"/>
    <w:rsid w:val="004406F4"/>
    <w:rsid w:val="00455789"/>
    <w:rsid w:val="00464EF6"/>
    <w:rsid w:val="00471C35"/>
    <w:rsid w:val="00480E89"/>
    <w:rsid w:val="004C0D86"/>
    <w:rsid w:val="004C47A7"/>
    <w:rsid w:val="004E1B78"/>
    <w:rsid w:val="00540599"/>
    <w:rsid w:val="0055382F"/>
    <w:rsid w:val="0057244C"/>
    <w:rsid w:val="00580CF7"/>
    <w:rsid w:val="00581DF5"/>
    <w:rsid w:val="005D09B0"/>
    <w:rsid w:val="00614309"/>
    <w:rsid w:val="00635BF6"/>
    <w:rsid w:val="00665157"/>
    <w:rsid w:val="006D69DB"/>
    <w:rsid w:val="006E7F63"/>
    <w:rsid w:val="007075B8"/>
    <w:rsid w:val="00743DD4"/>
    <w:rsid w:val="00753ECF"/>
    <w:rsid w:val="00762899"/>
    <w:rsid w:val="00780113"/>
    <w:rsid w:val="00787EA8"/>
    <w:rsid w:val="00791ABF"/>
    <w:rsid w:val="007933F0"/>
    <w:rsid w:val="007A20B1"/>
    <w:rsid w:val="007B4353"/>
    <w:rsid w:val="007F03DC"/>
    <w:rsid w:val="007F5DB8"/>
    <w:rsid w:val="008051AE"/>
    <w:rsid w:val="00806010"/>
    <w:rsid w:val="008515CA"/>
    <w:rsid w:val="0089117D"/>
    <w:rsid w:val="008A35E1"/>
    <w:rsid w:val="008C3B41"/>
    <w:rsid w:val="00914C1C"/>
    <w:rsid w:val="00933F06"/>
    <w:rsid w:val="00940763"/>
    <w:rsid w:val="00957DBE"/>
    <w:rsid w:val="00973700"/>
    <w:rsid w:val="0097587C"/>
    <w:rsid w:val="009843F8"/>
    <w:rsid w:val="009900B5"/>
    <w:rsid w:val="009B25DA"/>
    <w:rsid w:val="009C1E03"/>
    <w:rsid w:val="00A44542"/>
    <w:rsid w:val="00A44C66"/>
    <w:rsid w:val="00A47E55"/>
    <w:rsid w:val="00AA3FAB"/>
    <w:rsid w:val="00AB4721"/>
    <w:rsid w:val="00AE4E56"/>
    <w:rsid w:val="00B02710"/>
    <w:rsid w:val="00B143DF"/>
    <w:rsid w:val="00B378C2"/>
    <w:rsid w:val="00B44EC5"/>
    <w:rsid w:val="00B85797"/>
    <w:rsid w:val="00B941AB"/>
    <w:rsid w:val="00BD1FB3"/>
    <w:rsid w:val="00BE31A4"/>
    <w:rsid w:val="00BF7C2D"/>
    <w:rsid w:val="00C07A74"/>
    <w:rsid w:val="00C150FF"/>
    <w:rsid w:val="00C375EE"/>
    <w:rsid w:val="00C45B9A"/>
    <w:rsid w:val="00C76F30"/>
    <w:rsid w:val="00CA32E3"/>
    <w:rsid w:val="00CA68A1"/>
    <w:rsid w:val="00CB282A"/>
    <w:rsid w:val="00CC63BD"/>
    <w:rsid w:val="00CE3D0D"/>
    <w:rsid w:val="00CE564B"/>
    <w:rsid w:val="00D35214"/>
    <w:rsid w:val="00D400C7"/>
    <w:rsid w:val="00D438AC"/>
    <w:rsid w:val="00D5147F"/>
    <w:rsid w:val="00D66456"/>
    <w:rsid w:val="00D87679"/>
    <w:rsid w:val="00D95F47"/>
    <w:rsid w:val="00DD4FE4"/>
    <w:rsid w:val="00DF5096"/>
    <w:rsid w:val="00E070AE"/>
    <w:rsid w:val="00E20096"/>
    <w:rsid w:val="00E206DE"/>
    <w:rsid w:val="00E2665B"/>
    <w:rsid w:val="00E26EB3"/>
    <w:rsid w:val="00E44697"/>
    <w:rsid w:val="00E53A21"/>
    <w:rsid w:val="00E72304"/>
    <w:rsid w:val="00E83D01"/>
    <w:rsid w:val="00EB7F19"/>
    <w:rsid w:val="00ED257F"/>
    <w:rsid w:val="00EE3F2F"/>
    <w:rsid w:val="00EE7388"/>
    <w:rsid w:val="00F038D0"/>
    <w:rsid w:val="00F106C8"/>
    <w:rsid w:val="00F1496E"/>
    <w:rsid w:val="00F229D8"/>
    <w:rsid w:val="00F35B2C"/>
    <w:rsid w:val="00F47A30"/>
    <w:rsid w:val="00F82243"/>
    <w:rsid w:val="00F8224A"/>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EEAD05-D611-4097-BE00-95B03525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styleId="ListParagraph">
    <w:name w:val="List Paragraph"/>
    <w:basedOn w:val="Normal"/>
    <w:uiPriority w:val="34"/>
    <w:qFormat/>
    <w:rsid w:val="00E20096"/>
    <w:pPr>
      <w:ind w:left="720"/>
      <w:contextualSpacing/>
    </w:pPr>
  </w:style>
  <w:style w:type="paragraph" w:customStyle="1" w:styleId="Bullet3">
    <w:name w:val="Bullet 3"/>
    <w:basedOn w:val="Bullet2"/>
    <w:qFormat/>
    <w:rsid w:val="00455789"/>
    <w:pPr>
      <w:numPr>
        <w:numId w:val="25"/>
      </w:numPr>
      <w:spacing w:before="60"/>
    </w:pPr>
    <w:rPr>
      <w:lang w:eastAsia="en-AU"/>
    </w:rPr>
  </w:style>
  <w:style w:type="paragraph" w:customStyle="1" w:styleId="ActivityBullet2">
    <w:name w:val="Activity Bullet 2"/>
    <w:basedOn w:val="Bullet2"/>
    <w:qFormat/>
    <w:rsid w:val="00E26EB3"/>
    <w:pPr>
      <w:ind w:left="1281"/>
    </w:pPr>
  </w:style>
  <w:style w:type="paragraph" w:customStyle="1" w:styleId="AcknowledgementsImprintBold">
    <w:name w:val="Acknowledgements &amp; Imprint Bold"/>
    <w:basedOn w:val="AcknowledgementsImprint"/>
    <w:qFormat/>
    <w:rsid w:val="00D66456"/>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NH%20Template\CS%20AH\ASEAN_assessor_manual_template_03101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0B2725B61014190887A43918D1A1368"/>
        <w:category>
          <w:name w:val="General"/>
          <w:gallery w:val="placeholder"/>
        </w:category>
        <w:types>
          <w:type w:val="bbPlcHdr"/>
        </w:types>
        <w:behaviors>
          <w:behavior w:val="content"/>
        </w:behaviors>
        <w:guid w:val="{AAB9D800-8528-40C9-A559-7F52196858FF}"/>
      </w:docPartPr>
      <w:docPartBody>
        <w:p w:rsidR="002E5355" w:rsidRDefault="002E5355">
          <w:pPr>
            <w:pStyle w:val="D0B2725B61014190887A43918D1A1368"/>
          </w:pPr>
          <w:r w:rsidRPr="00246573">
            <w:rPr>
              <w:rStyle w:val="PlaceholderText"/>
            </w:rPr>
            <w:t>Click here to enter text.</w:t>
          </w:r>
        </w:p>
      </w:docPartBody>
    </w:docPart>
    <w:docPart>
      <w:docPartPr>
        <w:name w:val="A7DA773523DA47F98295C4CEB96A8421"/>
        <w:category>
          <w:name w:val="General"/>
          <w:gallery w:val="placeholder"/>
        </w:category>
        <w:types>
          <w:type w:val="bbPlcHdr"/>
        </w:types>
        <w:behaviors>
          <w:behavior w:val="content"/>
        </w:behaviors>
        <w:guid w:val="{C7211C68-00DD-4DE3-B525-D68B0318E5FE}"/>
      </w:docPartPr>
      <w:docPartBody>
        <w:p w:rsidR="002E5355" w:rsidRDefault="002E5355">
          <w:pPr>
            <w:pStyle w:val="A7DA773523DA47F98295C4CEB96A8421"/>
          </w:pPr>
          <w:r w:rsidRPr="00246573">
            <w:rPr>
              <w:rStyle w:val="PlaceholderText"/>
            </w:rPr>
            <w:t>Click here to enter text.</w:t>
          </w:r>
        </w:p>
      </w:docPartBody>
    </w:docPart>
    <w:docPart>
      <w:docPartPr>
        <w:name w:val="C1D700BC98DB450E83E831C4BEB7E07A"/>
        <w:category>
          <w:name w:val="General"/>
          <w:gallery w:val="placeholder"/>
        </w:category>
        <w:types>
          <w:type w:val="bbPlcHdr"/>
        </w:types>
        <w:behaviors>
          <w:behavior w:val="content"/>
        </w:behaviors>
        <w:guid w:val="{3EA3CA36-8F43-4640-972E-C27C8F3F3E77}"/>
      </w:docPartPr>
      <w:docPartBody>
        <w:p w:rsidR="000D5C4B" w:rsidRDefault="00117FF5" w:rsidP="00117FF5">
          <w:pPr>
            <w:pStyle w:val="C1D700BC98DB450E83E831C4BEB7E07A"/>
          </w:pPr>
          <w:r w:rsidRPr="00246573">
            <w:rPr>
              <w:rStyle w:val="PlaceholderText"/>
            </w:rPr>
            <w:t>Click here to enter text.</w:t>
          </w:r>
        </w:p>
      </w:docPartBody>
    </w:docPart>
    <w:docPart>
      <w:docPartPr>
        <w:name w:val="0468A9CF9BA140A5ABF7805AD01BCC0F"/>
        <w:category>
          <w:name w:val="General"/>
          <w:gallery w:val="placeholder"/>
        </w:category>
        <w:types>
          <w:type w:val="bbPlcHdr"/>
        </w:types>
        <w:behaviors>
          <w:behavior w:val="content"/>
        </w:behaviors>
        <w:guid w:val="{BC2BFAAD-CCAC-4D55-8A63-E3D0E124F542}"/>
      </w:docPartPr>
      <w:docPartBody>
        <w:p w:rsidR="000D5C4B" w:rsidRDefault="00117FF5" w:rsidP="00117FF5">
          <w:pPr>
            <w:pStyle w:val="0468A9CF9BA140A5ABF7805AD01BCC0F"/>
          </w:pPr>
          <w:r w:rsidRPr="00246573">
            <w:rPr>
              <w:rStyle w:val="PlaceholderText"/>
            </w:rPr>
            <w:t>Click here to enter text.</w:t>
          </w:r>
        </w:p>
      </w:docPartBody>
    </w:docPart>
    <w:docPart>
      <w:docPartPr>
        <w:name w:val="1C037E8B467B4C82A500C01BE05EFA1E"/>
        <w:category>
          <w:name w:val="General"/>
          <w:gallery w:val="placeholder"/>
        </w:category>
        <w:types>
          <w:type w:val="bbPlcHdr"/>
        </w:types>
        <w:behaviors>
          <w:behavior w:val="content"/>
        </w:behaviors>
        <w:guid w:val="{35CD6CEF-8DB9-4CF4-BA0B-E32A3C2F459B}"/>
      </w:docPartPr>
      <w:docPartBody>
        <w:p w:rsidR="000D5C4B" w:rsidRDefault="00117FF5" w:rsidP="00117FF5">
          <w:pPr>
            <w:pStyle w:val="1C037E8B467B4C82A500C01BE05EFA1E"/>
          </w:pPr>
          <w:r w:rsidRPr="00246573">
            <w:rPr>
              <w:rStyle w:val="PlaceholderText"/>
            </w:rPr>
            <w:t>Click here to enter text.</w:t>
          </w:r>
        </w:p>
      </w:docPartBody>
    </w:docPart>
    <w:docPart>
      <w:docPartPr>
        <w:name w:val="52E6D29C672C4E5C98BCF0F61C7961F2"/>
        <w:category>
          <w:name w:val="General"/>
          <w:gallery w:val="placeholder"/>
        </w:category>
        <w:types>
          <w:type w:val="bbPlcHdr"/>
        </w:types>
        <w:behaviors>
          <w:behavior w:val="content"/>
        </w:behaviors>
        <w:guid w:val="{E3AA31A5-B624-4AE0-9CF4-DFE1A8304BB4}"/>
      </w:docPartPr>
      <w:docPartBody>
        <w:p w:rsidR="000D5C4B" w:rsidRDefault="00117FF5" w:rsidP="00117FF5">
          <w:pPr>
            <w:pStyle w:val="52E6D29C672C4E5C98BCF0F61C7961F2"/>
          </w:pPr>
          <w:r w:rsidRPr="00246573">
            <w:rPr>
              <w:rStyle w:val="PlaceholderText"/>
            </w:rPr>
            <w:t>Click here to enter text.</w:t>
          </w:r>
        </w:p>
      </w:docPartBody>
    </w:docPart>
    <w:docPart>
      <w:docPartPr>
        <w:name w:val="89A17D319118470EA1E6C5AE931A24DF"/>
        <w:category>
          <w:name w:val="General"/>
          <w:gallery w:val="placeholder"/>
        </w:category>
        <w:types>
          <w:type w:val="bbPlcHdr"/>
        </w:types>
        <w:behaviors>
          <w:behavior w:val="content"/>
        </w:behaviors>
        <w:guid w:val="{0ABF3ECA-DBF8-4AC6-A447-028CC48F2A63}"/>
      </w:docPartPr>
      <w:docPartBody>
        <w:p w:rsidR="000D5C4B" w:rsidRDefault="00117FF5" w:rsidP="00117FF5">
          <w:pPr>
            <w:pStyle w:val="89A17D319118470EA1E6C5AE931A24DF"/>
          </w:pPr>
          <w:r w:rsidRPr="00246573">
            <w:rPr>
              <w:rStyle w:val="PlaceholderText"/>
            </w:rPr>
            <w:t>Click here to enter text.</w:t>
          </w:r>
        </w:p>
      </w:docPartBody>
    </w:docPart>
    <w:docPart>
      <w:docPartPr>
        <w:name w:val="AADE7C0238DF4C47AECD3BE96E998534"/>
        <w:category>
          <w:name w:val="General"/>
          <w:gallery w:val="placeholder"/>
        </w:category>
        <w:types>
          <w:type w:val="bbPlcHdr"/>
        </w:types>
        <w:behaviors>
          <w:behavior w:val="content"/>
        </w:behaviors>
        <w:guid w:val="{144BC677-D51F-4E7B-896C-9F646EA1AC1A}"/>
      </w:docPartPr>
      <w:docPartBody>
        <w:p w:rsidR="000D5C4B" w:rsidRDefault="00117FF5" w:rsidP="00117FF5">
          <w:pPr>
            <w:pStyle w:val="AADE7C0238DF4C47AECD3BE96E998534"/>
          </w:pPr>
          <w:r w:rsidRPr="00246573">
            <w:rPr>
              <w:rStyle w:val="PlaceholderText"/>
            </w:rPr>
            <w:t>Click here to enter text.</w:t>
          </w:r>
        </w:p>
      </w:docPartBody>
    </w:docPart>
    <w:docPart>
      <w:docPartPr>
        <w:name w:val="449217DEE8E84F8FB22BEC02479D7539"/>
        <w:category>
          <w:name w:val="General"/>
          <w:gallery w:val="placeholder"/>
        </w:category>
        <w:types>
          <w:type w:val="bbPlcHdr"/>
        </w:types>
        <w:behaviors>
          <w:behavior w:val="content"/>
        </w:behaviors>
        <w:guid w:val="{17ED9575-7701-4188-9C88-7E75B40448B9}"/>
      </w:docPartPr>
      <w:docPartBody>
        <w:p w:rsidR="000D5C4B" w:rsidRDefault="00117FF5" w:rsidP="00117FF5">
          <w:pPr>
            <w:pStyle w:val="449217DEE8E84F8FB22BEC02479D7539"/>
          </w:pPr>
          <w:r w:rsidRPr="00246573">
            <w:rPr>
              <w:rStyle w:val="PlaceholderText"/>
            </w:rPr>
            <w:t>Click here to enter text.</w:t>
          </w:r>
        </w:p>
      </w:docPartBody>
    </w:docPart>
    <w:docPart>
      <w:docPartPr>
        <w:name w:val="1D443F3A40904BE1873E77647809B5B3"/>
        <w:category>
          <w:name w:val="General"/>
          <w:gallery w:val="placeholder"/>
        </w:category>
        <w:types>
          <w:type w:val="bbPlcHdr"/>
        </w:types>
        <w:behaviors>
          <w:behavior w:val="content"/>
        </w:behaviors>
        <w:guid w:val="{7B8500C1-6F98-4470-B0C0-AA9A7FE9C97F}"/>
      </w:docPartPr>
      <w:docPartBody>
        <w:p w:rsidR="000D5C4B" w:rsidRDefault="00117FF5" w:rsidP="00117FF5">
          <w:pPr>
            <w:pStyle w:val="1D443F3A40904BE1873E77647809B5B3"/>
          </w:pPr>
          <w:r w:rsidRPr="00246573">
            <w:rPr>
              <w:rStyle w:val="PlaceholderText"/>
            </w:rPr>
            <w:t>Click here to enter text.</w:t>
          </w:r>
        </w:p>
      </w:docPartBody>
    </w:docPart>
    <w:docPart>
      <w:docPartPr>
        <w:name w:val="3C1C2770F1CE41428F6859AE32B21F17"/>
        <w:category>
          <w:name w:val="General"/>
          <w:gallery w:val="placeholder"/>
        </w:category>
        <w:types>
          <w:type w:val="bbPlcHdr"/>
        </w:types>
        <w:behaviors>
          <w:behavior w:val="content"/>
        </w:behaviors>
        <w:guid w:val="{8CC9989E-4EB6-42A8-AE3D-959E732CC145}"/>
      </w:docPartPr>
      <w:docPartBody>
        <w:p w:rsidR="000D5C4B" w:rsidRDefault="00117FF5" w:rsidP="00117FF5">
          <w:pPr>
            <w:pStyle w:val="3C1C2770F1CE41428F6859AE32B21F17"/>
          </w:pPr>
          <w:r w:rsidRPr="00246573">
            <w:rPr>
              <w:rStyle w:val="PlaceholderText"/>
            </w:rPr>
            <w:t>Click here to enter text.</w:t>
          </w:r>
        </w:p>
      </w:docPartBody>
    </w:docPart>
    <w:docPart>
      <w:docPartPr>
        <w:name w:val="8ECB62B80FA5443D8030CDD16B57DAAA"/>
        <w:category>
          <w:name w:val="General"/>
          <w:gallery w:val="placeholder"/>
        </w:category>
        <w:types>
          <w:type w:val="bbPlcHdr"/>
        </w:types>
        <w:behaviors>
          <w:behavior w:val="content"/>
        </w:behaviors>
        <w:guid w:val="{04575356-3CF4-418D-B4FB-E9F3340982ED}"/>
      </w:docPartPr>
      <w:docPartBody>
        <w:p w:rsidR="000D5C4B" w:rsidRDefault="00117FF5" w:rsidP="00117FF5">
          <w:pPr>
            <w:pStyle w:val="8ECB62B80FA5443D8030CDD16B57DAAA"/>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2E5355"/>
    <w:rsid w:val="000D5C4B"/>
    <w:rsid w:val="00117FF5"/>
    <w:rsid w:val="002E5355"/>
    <w:rsid w:val="0039427B"/>
    <w:rsid w:val="00456734"/>
    <w:rsid w:val="00A30A0E"/>
    <w:rsid w:val="00C37705"/>
    <w:rsid w:val="00D17834"/>
    <w:rsid w:val="00D56085"/>
    <w:rsid w:val="00F216A0"/>
    <w:rsid w:val="00FA12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16A0"/>
    <w:rPr>
      <w:color w:val="808080"/>
    </w:rPr>
  </w:style>
  <w:style w:type="paragraph" w:customStyle="1" w:styleId="D0B2725B61014190887A43918D1A1368">
    <w:name w:val="D0B2725B61014190887A43918D1A1368"/>
    <w:rsid w:val="00117FF5"/>
  </w:style>
  <w:style w:type="paragraph" w:customStyle="1" w:styleId="A7DA773523DA47F98295C4CEB96A8421">
    <w:name w:val="A7DA773523DA47F98295C4CEB96A8421"/>
    <w:rsid w:val="00117FF5"/>
  </w:style>
  <w:style w:type="paragraph" w:customStyle="1" w:styleId="1726D5D443C04E7F9961EFEBF146EDC6">
    <w:name w:val="1726D5D443C04E7F9961EFEBF146EDC6"/>
    <w:rsid w:val="00117FF5"/>
  </w:style>
  <w:style w:type="paragraph" w:customStyle="1" w:styleId="417853D790364BB2A1722DCEBC512808">
    <w:name w:val="417853D790364BB2A1722DCEBC512808"/>
    <w:rsid w:val="00117FF5"/>
  </w:style>
  <w:style w:type="paragraph" w:customStyle="1" w:styleId="27724B6CB03E4DD0A4CAA1E6A63A2F97">
    <w:name w:val="27724B6CB03E4DD0A4CAA1E6A63A2F97"/>
    <w:rsid w:val="00117FF5"/>
  </w:style>
  <w:style w:type="paragraph" w:customStyle="1" w:styleId="7902AA2BE62940038D4A3A2432D4ACA6">
    <w:name w:val="7902AA2BE62940038D4A3A2432D4ACA6"/>
    <w:rsid w:val="00117FF5"/>
  </w:style>
  <w:style w:type="paragraph" w:customStyle="1" w:styleId="1C2662E1B39D447FB290F9C7B703B691">
    <w:name w:val="1C2662E1B39D447FB290F9C7B703B691"/>
    <w:rsid w:val="00117FF5"/>
  </w:style>
  <w:style w:type="paragraph" w:customStyle="1" w:styleId="2656F83572AD4B0799BC766A8AB50567">
    <w:name w:val="2656F83572AD4B0799BC766A8AB50567"/>
    <w:rsid w:val="00117FF5"/>
  </w:style>
  <w:style w:type="paragraph" w:customStyle="1" w:styleId="7B6CE23699584D0B84365DC11C4CD9AC">
    <w:name w:val="7B6CE23699584D0B84365DC11C4CD9AC"/>
    <w:rsid w:val="00117FF5"/>
  </w:style>
  <w:style w:type="paragraph" w:customStyle="1" w:styleId="9CC211B79BBF499CB51B602E1C764C35">
    <w:name w:val="9CC211B79BBF499CB51B602E1C764C35"/>
    <w:rsid w:val="00117FF5"/>
  </w:style>
  <w:style w:type="paragraph" w:customStyle="1" w:styleId="0D76DAC0467C4EA9A528A776FBF19BFA">
    <w:name w:val="0D76DAC0467C4EA9A528A776FBF19BFA"/>
    <w:rsid w:val="00117FF5"/>
  </w:style>
  <w:style w:type="paragraph" w:customStyle="1" w:styleId="1693964D07E946DE9FA3E8BADFA9A070">
    <w:name w:val="1693964D07E946DE9FA3E8BADFA9A070"/>
    <w:rsid w:val="00117FF5"/>
  </w:style>
  <w:style w:type="paragraph" w:customStyle="1" w:styleId="941D6643F4614233BEAFB25D2F49B1E8">
    <w:name w:val="941D6643F4614233BEAFB25D2F49B1E8"/>
    <w:rsid w:val="00117FF5"/>
  </w:style>
  <w:style w:type="paragraph" w:customStyle="1" w:styleId="B880037E8C0244A095373F7DC160AD4B">
    <w:name w:val="B880037E8C0244A095373F7DC160AD4B"/>
    <w:rsid w:val="00117FF5"/>
  </w:style>
  <w:style w:type="paragraph" w:customStyle="1" w:styleId="44F3863F8BE849D9BBEF86655B3AC91F">
    <w:name w:val="44F3863F8BE849D9BBEF86655B3AC91F"/>
    <w:rsid w:val="00117FF5"/>
  </w:style>
  <w:style w:type="paragraph" w:customStyle="1" w:styleId="1F9218A24EE44EEDA300E3C36BF4D59B">
    <w:name w:val="1F9218A24EE44EEDA300E3C36BF4D59B"/>
    <w:rsid w:val="00117FF5"/>
  </w:style>
  <w:style w:type="paragraph" w:customStyle="1" w:styleId="DACA6E5D9F474EE7A22315BE670AC883">
    <w:name w:val="DACA6E5D9F474EE7A22315BE670AC883"/>
    <w:rsid w:val="00117FF5"/>
  </w:style>
  <w:style w:type="paragraph" w:customStyle="1" w:styleId="E8A4F04455D14A8686F024ADB78EAB26">
    <w:name w:val="E8A4F04455D14A8686F024ADB78EAB26"/>
    <w:rsid w:val="00117FF5"/>
  </w:style>
  <w:style w:type="paragraph" w:customStyle="1" w:styleId="BA85BA3FF36247C79970964A088FB07E">
    <w:name w:val="BA85BA3FF36247C79970964A088FB07E"/>
    <w:rsid w:val="00117FF5"/>
  </w:style>
  <w:style w:type="paragraph" w:customStyle="1" w:styleId="58CB970DF69A49ABBD91D4E5CD661ABA">
    <w:name w:val="58CB970DF69A49ABBD91D4E5CD661ABA"/>
    <w:rsid w:val="00117FF5"/>
  </w:style>
  <w:style w:type="paragraph" w:customStyle="1" w:styleId="3DA44D1C710543619C32629917A63389">
    <w:name w:val="3DA44D1C710543619C32629917A63389"/>
    <w:rsid w:val="00117FF5"/>
  </w:style>
  <w:style w:type="paragraph" w:customStyle="1" w:styleId="0518F51A01E54B68B004F1B038258DF5">
    <w:name w:val="0518F51A01E54B68B004F1B038258DF5"/>
    <w:rsid w:val="002E5355"/>
  </w:style>
  <w:style w:type="paragraph" w:customStyle="1" w:styleId="99A5964BCB4540CFA7A4C70DA0BC6CC8">
    <w:name w:val="99A5964BCB4540CFA7A4C70DA0BC6CC8"/>
    <w:rsid w:val="002E5355"/>
  </w:style>
  <w:style w:type="paragraph" w:customStyle="1" w:styleId="AABB2236A63F4ADABCDA98B977F8BFB9">
    <w:name w:val="AABB2236A63F4ADABCDA98B977F8BFB9"/>
    <w:rsid w:val="002E5355"/>
  </w:style>
  <w:style w:type="paragraph" w:customStyle="1" w:styleId="513F69A7C878488BA14E57365DE6A226">
    <w:name w:val="513F69A7C878488BA14E57365DE6A226"/>
    <w:rsid w:val="002E5355"/>
  </w:style>
  <w:style w:type="paragraph" w:customStyle="1" w:styleId="789114DC2C224B78BC008FB94AECDFE6">
    <w:name w:val="789114DC2C224B78BC008FB94AECDFE6"/>
    <w:rsid w:val="002E5355"/>
  </w:style>
  <w:style w:type="paragraph" w:customStyle="1" w:styleId="419D92DDB3844F16BE76F93662F81555">
    <w:name w:val="419D92DDB3844F16BE76F93662F81555"/>
    <w:rsid w:val="002E5355"/>
  </w:style>
  <w:style w:type="paragraph" w:customStyle="1" w:styleId="4C21A9367E484EE18B74E6710CA2DF39">
    <w:name w:val="4C21A9367E484EE18B74E6710CA2DF39"/>
    <w:rsid w:val="002E5355"/>
  </w:style>
  <w:style w:type="paragraph" w:customStyle="1" w:styleId="44EE1D6D8941468B92FD3FD7E3A5009E">
    <w:name w:val="44EE1D6D8941468B92FD3FD7E3A5009E"/>
    <w:rsid w:val="002E5355"/>
  </w:style>
  <w:style w:type="paragraph" w:customStyle="1" w:styleId="C40AD989F99D4E309A4B26045AD315A8">
    <w:name w:val="C40AD989F99D4E309A4B26045AD315A8"/>
    <w:rsid w:val="002E5355"/>
  </w:style>
  <w:style w:type="paragraph" w:customStyle="1" w:styleId="FED08D31B3F34941B3A5A0E4FAC43A6A">
    <w:name w:val="FED08D31B3F34941B3A5A0E4FAC43A6A"/>
    <w:rsid w:val="002E5355"/>
  </w:style>
  <w:style w:type="paragraph" w:customStyle="1" w:styleId="709CC9BCB777467A99C15030304BA3F2">
    <w:name w:val="709CC9BCB777467A99C15030304BA3F2"/>
    <w:rsid w:val="002E5355"/>
  </w:style>
  <w:style w:type="paragraph" w:customStyle="1" w:styleId="B9BAE6E6878846608275DE5AA212EA20">
    <w:name w:val="B9BAE6E6878846608275DE5AA212EA20"/>
    <w:rsid w:val="002E5355"/>
  </w:style>
  <w:style w:type="paragraph" w:customStyle="1" w:styleId="D86A6610278B41A190A7BDA23EE45CFE">
    <w:name w:val="D86A6610278B41A190A7BDA23EE45CFE"/>
    <w:rsid w:val="002E5355"/>
  </w:style>
  <w:style w:type="paragraph" w:customStyle="1" w:styleId="0690B3619C38494B804766743A28837B">
    <w:name w:val="0690B3619C38494B804766743A28837B"/>
    <w:rsid w:val="002E5355"/>
  </w:style>
  <w:style w:type="paragraph" w:customStyle="1" w:styleId="51FC176CCEE440F79173B58534AEA31A">
    <w:name w:val="51FC176CCEE440F79173B58534AEA31A"/>
    <w:rsid w:val="002E5355"/>
  </w:style>
  <w:style w:type="paragraph" w:customStyle="1" w:styleId="05188E50F651402BBD7E5A38ABD14C4F">
    <w:name w:val="05188E50F651402BBD7E5A38ABD14C4F"/>
    <w:rsid w:val="002E5355"/>
  </w:style>
  <w:style w:type="paragraph" w:customStyle="1" w:styleId="285C03EC993D4F52B1F610A212DFD6F5">
    <w:name w:val="285C03EC993D4F52B1F610A212DFD6F5"/>
    <w:rsid w:val="002E5355"/>
  </w:style>
  <w:style w:type="paragraph" w:customStyle="1" w:styleId="D05018C28564411F98BAE67D8A9E16FD">
    <w:name w:val="D05018C28564411F98BAE67D8A9E16FD"/>
    <w:rsid w:val="002E5355"/>
  </w:style>
  <w:style w:type="paragraph" w:customStyle="1" w:styleId="0272FCECAAAC42C7951C336A2A20E51F">
    <w:name w:val="0272FCECAAAC42C7951C336A2A20E51F"/>
    <w:rsid w:val="002E5355"/>
  </w:style>
  <w:style w:type="paragraph" w:customStyle="1" w:styleId="F00A232D78CF45CEA93FE31561DC8297">
    <w:name w:val="F00A232D78CF45CEA93FE31561DC8297"/>
    <w:rsid w:val="002E5355"/>
  </w:style>
  <w:style w:type="paragraph" w:customStyle="1" w:styleId="22FE9AFE81AE45459FBABFB0C86C71A8">
    <w:name w:val="22FE9AFE81AE45459FBABFB0C86C71A8"/>
    <w:rsid w:val="002E5355"/>
  </w:style>
  <w:style w:type="paragraph" w:customStyle="1" w:styleId="C02156F4F01F40E095BAD12596253726">
    <w:name w:val="C02156F4F01F40E095BAD12596253726"/>
    <w:rsid w:val="002E5355"/>
  </w:style>
  <w:style w:type="paragraph" w:customStyle="1" w:styleId="C36CD667BFA64A0FB1F696C09AF4F7F3">
    <w:name w:val="C36CD667BFA64A0FB1F696C09AF4F7F3"/>
    <w:rsid w:val="002E5355"/>
  </w:style>
  <w:style w:type="paragraph" w:customStyle="1" w:styleId="2711813DE99F4088AFE44FCF1DB1EAB1">
    <w:name w:val="2711813DE99F4088AFE44FCF1DB1EAB1"/>
    <w:rsid w:val="002E5355"/>
  </w:style>
  <w:style w:type="paragraph" w:customStyle="1" w:styleId="E179C7DF5E4A497B86BCF04A2593A912">
    <w:name w:val="E179C7DF5E4A497B86BCF04A2593A912"/>
    <w:rsid w:val="002E5355"/>
  </w:style>
  <w:style w:type="paragraph" w:customStyle="1" w:styleId="43C00FEFA0F847299BB98022FF0FC42D">
    <w:name w:val="43C00FEFA0F847299BB98022FF0FC42D"/>
    <w:rsid w:val="002E5355"/>
  </w:style>
  <w:style w:type="paragraph" w:customStyle="1" w:styleId="F19D7390636646E3BBB8080DC3F298D3">
    <w:name w:val="F19D7390636646E3BBB8080DC3F298D3"/>
    <w:rsid w:val="002E5355"/>
  </w:style>
  <w:style w:type="paragraph" w:customStyle="1" w:styleId="C59CE401680F40718C617721CB8AC85F">
    <w:name w:val="C59CE401680F40718C617721CB8AC85F"/>
    <w:rsid w:val="002E5355"/>
  </w:style>
  <w:style w:type="paragraph" w:customStyle="1" w:styleId="3DEFABD7E5A34537A03265E904AC633B">
    <w:name w:val="3DEFABD7E5A34537A03265E904AC633B"/>
    <w:rsid w:val="002E5355"/>
  </w:style>
  <w:style w:type="paragraph" w:customStyle="1" w:styleId="F6B457D471254002A91A565B766DE216">
    <w:name w:val="F6B457D471254002A91A565B766DE216"/>
    <w:rsid w:val="002E5355"/>
  </w:style>
  <w:style w:type="paragraph" w:customStyle="1" w:styleId="BD60AAA01B674454BD4AC4105985702D">
    <w:name w:val="BD60AAA01B674454BD4AC4105985702D"/>
    <w:rsid w:val="002E5355"/>
  </w:style>
  <w:style w:type="paragraph" w:customStyle="1" w:styleId="7116F7E70D044D6B9544DB4B784FE66E">
    <w:name w:val="7116F7E70D044D6B9544DB4B784FE66E"/>
    <w:rsid w:val="002E5355"/>
  </w:style>
  <w:style w:type="paragraph" w:customStyle="1" w:styleId="F57C65971EC145398894E9D679E15380">
    <w:name w:val="F57C65971EC145398894E9D679E15380"/>
    <w:rsid w:val="002E5355"/>
  </w:style>
  <w:style w:type="paragraph" w:customStyle="1" w:styleId="A2C66F1E1A744AE0ABF20515124258EC">
    <w:name w:val="A2C66F1E1A744AE0ABF20515124258EC"/>
    <w:rsid w:val="002E5355"/>
  </w:style>
  <w:style w:type="paragraph" w:customStyle="1" w:styleId="97633FD402D84D4C86EDA8B4B0119921">
    <w:name w:val="97633FD402D84D4C86EDA8B4B0119921"/>
    <w:rsid w:val="002E5355"/>
  </w:style>
  <w:style w:type="paragraph" w:customStyle="1" w:styleId="845FB01F4E15494782E396D4F540236B">
    <w:name w:val="845FB01F4E15494782E396D4F540236B"/>
    <w:rsid w:val="00117FF5"/>
  </w:style>
  <w:style w:type="paragraph" w:customStyle="1" w:styleId="11CD6FC31C864667A318C254FB3157A2">
    <w:name w:val="11CD6FC31C864667A318C254FB3157A2"/>
    <w:rsid w:val="00117FF5"/>
  </w:style>
  <w:style w:type="paragraph" w:customStyle="1" w:styleId="D2CA2A53334247179D1E5077CA0D3DAF">
    <w:name w:val="D2CA2A53334247179D1E5077CA0D3DAF"/>
    <w:rsid w:val="00117FF5"/>
  </w:style>
  <w:style w:type="paragraph" w:customStyle="1" w:styleId="8AF96D4812D74228A548D95309D9965D">
    <w:name w:val="8AF96D4812D74228A548D95309D9965D"/>
    <w:rsid w:val="00117FF5"/>
  </w:style>
  <w:style w:type="paragraph" w:customStyle="1" w:styleId="FA4E2DB6CF21456596903B2F32AB8739">
    <w:name w:val="FA4E2DB6CF21456596903B2F32AB8739"/>
    <w:rsid w:val="00117FF5"/>
  </w:style>
  <w:style w:type="paragraph" w:customStyle="1" w:styleId="E9897B175863493E857101D69CE64C29">
    <w:name w:val="E9897B175863493E857101D69CE64C29"/>
    <w:rsid w:val="00117FF5"/>
  </w:style>
  <w:style w:type="paragraph" w:customStyle="1" w:styleId="F6611A3539524DADB6F88ECBF1FCA37A">
    <w:name w:val="F6611A3539524DADB6F88ECBF1FCA37A"/>
    <w:rsid w:val="00117FF5"/>
  </w:style>
  <w:style w:type="paragraph" w:customStyle="1" w:styleId="6D980BD2B8C44E64AF3BAEE6C22C97E0">
    <w:name w:val="6D980BD2B8C44E64AF3BAEE6C22C97E0"/>
    <w:rsid w:val="00117FF5"/>
  </w:style>
  <w:style w:type="paragraph" w:customStyle="1" w:styleId="4C27DC99339648F0A417404E574E4D1B">
    <w:name w:val="4C27DC99339648F0A417404E574E4D1B"/>
    <w:rsid w:val="00117FF5"/>
  </w:style>
  <w:style w:type="paragraph" w:customStyle="1" w:styleId="F97B52FDC7C143D6AAD1BD01CE6739A4">
    <w:name w:val="F97B52FDC7C143D6AAD1BD01CE6739A4"/>
    <w:rsid w:val="00117FF5"/>
  </w:style>
  <w:style w:type="paragraph" w:customStyle="1" w:styleId="8DF1081C71AF4215BE3655B4FAC89136">
    <w:name w:val="8DF1081C71AF4215BE3655B4FAC89136"/>
    <w:rsid w:val="00117FF5"/>
  </w:style>
  <w:style w:type="paragraph" w:customStyle="1" w:styleId="BAD1C90BB49C412B81B1389B3F94E0CE">
    <w:name w:val="BAD1C90BB49C412B81B1389B3F94E0CE"/>
    <w:rsid w:val="00117FF5"/>
  </w:style>
  <w:style w:type="paragraph" w:customStyle="1" w:styleId="B1F3D778DE9E4C4E8CDCCB89B6326403">
    <w:name w:val="B1F3D778DE9E4C4E8CDCCB89B6326403"/>
    <w:rsid w:val="00117FF5"/>
  </w:style>
  <w:style w:type="paragraph" w:customStyle="1" w:styleId="AD615AA082D74938A64E3E87253A9E7C">
    <w:name w:val="AD615AA082D74938A64E3E87253A9E7C"/>
    <w:rsid w:val="00117FF5"/>
  </w:style>
  <w:style w:type="paragraph" w:customStyle="1" w:styleId="5AE0EF43F6E34B70940960C385F51764">
    <w:name w:val="5AE0EF43F6E34B70940960C385F51764"/>
    <w:rsid w:val="00117FF5"/>
  </w:style>
  <w:style w:type="paragraph" w:customStyle="1" w:styleId="CCBCA40ACB74449580DE12BDC75B5FE3">
    <w:name w:val="CCBCA40ACB74449580DE12BDC75B5FE3"/>
    <w:rsid w:val="00117FF5"/>
  </w:style>
  <w:style w:type="paragraph" w:customStyle="1" w:styleId="6CFBBAC5E4104F2F9E6CB14F97EFE84D">
    <w:name w:val="6CFBBAC5E4104F2F9E6CB14F97EFE84D"/>
    <w:rsid w:val="00117FF5"/>
  </w:style>
  <w:style w:type="paragraph" w:customStyle="1" w:styleId="9A6978ED8DFF47AABC5DA0DC52DA667A">
    <w:name w:val="9A6978ED8DFF47AABC5DA0DC52DA667A"/>
    <w:rsid w:val="00117FF5"/>
  </w:style>
  <w:style w:type="paragraph" w:customStyle="1" w:styleId="6F69CD9C35B14CD191AF16D43EBB917D">
    <w:name w:val="6F69CD9C35B14CD191AF16D43EBB917D"/>
    <w:rsid w:val="00117FF5"/>
  </w:style>
  <w:style w:type="paragraph" w:customStyle="1" w:styleId="26F6A6FF8A474EA48ED13071CE9887E9">
    <w:name w:val="26F6A6FF8A474EA48ED13071CE9887E9"/>
    <w:rsid w:val="00117FF5"/>
  </w:style>
  <w:style w:type="paragraph" w:customStyle="1" w:styleId="5643523D9E574D93A2D54B45EC1481C4">
    <w:name w:val="5643523D9E574D93A2D54B45EC1481C4"/>
    <w:rsid w:val="00117FF5"/>
  </w:style>
  <w:style w:type="paragraph" w:customStyle="1" w:styleId="96FC7E0DCC5D46D9BB962B6B9ECDA744">
    <w:name w:val="96FC7E0DCC5D46D9BB962B6B9ECDA744"/>
    <w:rsid w:val="00117FF5"/>
  </w:style>
  <w:style w:type="paragraph" w:customStyle="1" w:styleId="F79DEFCADF124DF2BB4A0EDC7A316B84">
    <w:name w:val="F79DEFCADF124DF2BB4A0EDC7A316B84"/>
    <w:rsid w:val="00117FF5"/>
  </w:style>
  <w:style w:type="paragraph" w:customStyle="1" w:styleId="12C2A18251A04D73817D08A2A95DB990">
    <w:name w:val="12C2A18251A04D73817D08A2A95DB990"/>
    <w:rsid w:val="00117FF5"/>
  </w:style>
  <w:style w:type="paragraph" w:customStyle="1" w:styleId="518B151BE0A94D56BF2E2F18B625B44A">
    <w:name w:val="518B151BE0A94D56BF2E2F18B625B44A"/>
    <w:rsid w:val="00117FF5"/>
  </w:style>
  <w:style w:type="paragraph" w:customStyle="1" w:styleId="D87239A42C384AA7ABDFC9593BD2A184">
    <w:name w:val="D87239A42C384AA7ABDFC9593BD2A184"/>
    <w:rsid w:val="00117FF5"/>
  </w:style>
  <w:style w:type="paragraph" w:customStyle="1" w:styleId="2B9C53D66FCA40D882DA130A135E8C98">
    <w:name w:val="2B9C53D66FCA40D882DA130A135E8C98"/>
    <w:rsid w:val="00117FF5"/>
  </w:style>
  <w:style w:type="paragraph" w:customStyle="1" w:styleId="DE027BA05C9D492495FD90AEEC889A8E">
    <w:name w:val="DE027BA05C9D492495FD90AEEC889A8E"/>
    <w:rsid w:val="00117FF5"/>
  </w:style>
  <w:style w:type="paragraph" w:customStyle="1" w:styleId="DFEFD953D815406D9E54F8954CAB8EEF">
    <w:name w:val="DFEFD953D815406D9E54F8954CAB8EEF"/>
    <w:rsid w:val="00117FF5"/>
  </w:style>
  <w:style w:type="paragraph" w:customStyle="1" w:styleId="E58E95C59E81411C96624B79E01FADAC">
    <w:name w:val="E58E95C59E81411C96624B79E01FADAC"/>
    <w:rsid w:val="00117FF5"/>
  </w:style>
  <w:style w:type="paragraph" w:customStyle="1" w:styleId="9716AFF5885341578CAE0D31B8D39FAE">
    <w:name w:val="9716AFF5885341578CAE0D31B8D39FAE"/>
    <w:rsid w:val="00117FF5"/>
  </w:style>
  <w:style w:type="paragraph" w:customStyle="1" w:styleId="82B072A38AD7441B993006DE964229EC">
    <w:name w:val="82B072A38AD7441B993006DE964229EC"/>
    <w:rsid w:val="00117FF5"/>
  </w:style>
  <w:style w:type="paragraph" w:customStyle="1" w:styleId="37B4B44C5A1144DEA7312D07DE07B16C">
    <w:name w:val="37B4B44C5A1144DEA7312D07DE07B16C"/>
    <w:rsid w:val="00117FF5"/>
  </w:style>
  <w:style w:type="paragraph" w:customStyle="1" w:styleId="1A3F375932CA4BF29B04B8FFED850C28">
    <w:name w:val="1A3F375932CA4BF29B04B8FFED850C28"/>
    <w:rsid w:val="00117FF5"/>
  </w:style>
  <w:style w:type="paragraph" w:customStyle="1" w:styleId="CBB4E10E989F42BEA3BA1C52688502C0">
    <w:name w:val="CBB4E10E989F42BEA3BA1C52688502C0"/>
    <w:rsid w:val="00117FF5"/>
  </w:style>
  <w:style w:type="paragraph" w:customStyle="1" w:styleId="5FEE7F0DC9194290B0DD4FDBD9383251">
    <w:name w:val="5FEE7F0DC9194290B0DD4FDBD9383251"/>
    <w:rsid w:val="00117FF5"/>
  </w:style>
  <w:style w:type="paragraph" w:customStyle="1" w:styleId="B04FE2E931F04F3EA33A01565E0DCB38">
    <w:name w:val="B04FE2E931F04F3EA33A01565E0DCB38"/>
    <w:rsid w:val="00117FF5"/>
  </w:style>
  <w:style w:type="paragraph" w:customStyle="1" w:styleId="A1A5EF76E5BC4D8EAACF6B4F5CBF2499">
    <w:name w:val="A1A5EF76E5BC4D8EAACF6B4F5CBF2499"/>
    <w:rsid w:val="00117FF5"/>
  </w:style>
  <w:style w:type="paragraph" w:customStyle="1" w:styleId="C1D700BC98DB450E83E831C4BEB7E07A">
    <w:name w:val="C1D700BC98DB450E83E831C4BEB7E07A"/>
    <w:rsid w:val="00117FF5"/>
  </w:style>
  <w:style w:type="paragraph" w:customStyle="1" w:styleId="7E07FCDE25C044A3AF6286EC9411C1CA">
    <w:name w:val="7E07FCDE25C044A3AF6286EC9411C1CA"/>
    <w:rsid w:val="00117FF5"/>
  </w:style>
  <w:style w:type="paragraph" w:customStyle="1" w:styleId="7AB61CA7BFCE40A98473C54A9B55796B">
    <w:name w:val="7AB61CA7BFCE40A98473C54A9B55796B"/>
    <w:rsid w:val="00117FF5"/>
  </w:style>
  <w:style w:type="paragraph" w:customStyle="1" w:styleId="B3C76ED76ABC493EA9BFBF0DAE03ACD3">
    <w:name w:val="B3C76ED76ABC493EA9BFBF0DAE03ACD3"/>
    <w:rsid w:val="00117FF5"/>
  </w:style>
  <w:style w:type="paragraph" w:customStyle="1" w:styleId="AC453E00E99740C7A99ACA095E657B10">
    <w:name w:val="AC453E00E99740C7A99ACA095E657B10"/>
    <w:rsid w:val="00117FF5"/>
  </w:style>
  <w:style w:type="paragraph" w:customStyle="1" w:styleId="04D69D36070C462D8F881A390366EC12">
    <w:name w:val="04D69D36070C462D8F881A390366EC12"/>
    <w:rsid w:val="00117FF5"/>
  </w:style>
  <w:style w:type="paragraph" w:customStyle="1" w:styleId="99B9E3450EF44A9FB9C03EFEFDBDA8CA">
    <w:name w:val="99B9E3450EF44A9FB9C03EFEFDBDA8CA"/>
    <w:rsid w:val="00117FF5"/>
  </w:style>
  <w:style w:type="paragraph" w:customStyle="1" w:styleId="89B82C4D495544CCA36A290522BCCD1F">
    <w:name w:val="89B82C4D495544CCA36A290522BCCD1F"/>
    <w:rsid w:val="00117FF5"/>
  </w:style>
  <w:style w:type="paragraph" w:customStyle="1" w:styleId="301BFB0DFA0247779C85163F1B3088EE">
    <w:name w:val="301BFB0DFA0247779C85163F1B3088EE"/>
    <w:rsid w:val="00117FF5"/>
  </w:style>
  <w:style w:type="paragraph" w:customStyle="1" w:styleId="7C23197BBD4A42B39F4A1A3F938DF831">
    <w:name w:val="7C23197BBD4A42B39F4A1A3F938DF831"/>
    <w:rsid w:val="00117FF5"/>
  </w:style>
  <w:style w:type="paragraph" w:customStyle="1" w:styleId="0468A9CF9BA140A5ABF7805AD01BCC0F">
    <w:name w:val="0468A9CF9BA140A5ABF7805AD01BCC0F"/>
    <w:rsid w:val="00117FF5"/>
  </w:style>
  <w:style w:type="paragraph" w:customStyle="1" w:styleId="1C037E8B467B4C82A500C01BE05EFA1E">
    <w:name w:val="1C037E8B467B4C82A500C01BE05EFA1E"/>
    <w:rsid w:val="00117FF5"/>
  </w:style>
  <w:style w:type="paragraph" w:customStyle="1" w:styleId="52E6D29C672C4E5C98BCF0F61C7961F2">
    <w:name w:val="52E6D29C672C4E5C98BCF0F61C7961F2"/>
    <w:rsid w:val="00117FF5"/>
  </w:style>
  <w:style w:type="paragraph" w:customStyle="1" w:styleId="89A17D319118470EA1E6C5AE931A24DF">
    <w:name w:val="89A17D319118470EA1E6C5AE931A24DF"/>
    <w:rsid w:val="00117FF5"/>
  </w:style>
  <w:style w:type="paragraph" w:customStyle="1" w:styleId="AADE7C0238DF4C47AECD3BE96E998534">
    <w:name w:val="AADE7C0238DF4C47AECD3BE96E998534"/>
    <w:rsid w:val="00117FF5"/>
  </w:style>
  <w:style w:type="paragraph" w:customStyle="1" w:styleId="449217DEE8E84F8FB22BEC02479D7539">
    <w:name w:val="449217DEE8E84F8FB22BEC02479D7539"/>
    <w:rsid w:val="00117FF5"/>
  </w:style>
  <w:style w:type="paragraph" w:customStyle="1" w:styleId="1D443F3A40904BE1873E77647809B5B3">
    <w:name w:val="1D443F3A40904BE1873E77647809B5B3"/>
    <w:rsid w:val="00117FF5"/>
  </w:style>
  <w:style w:type="paragraph" w:customStyle="1" w:styleId="3C1C2770F1CE41428F6859AE32B21F17">
    <w:name w:val="3C1C2770F1CE41428F6859AE32B21F17"/>
    <w:rsid w:val="00117FF5"/>
  </w:style>
  <w:style w:type="paragraph" w:customStyle="1" w:styleId="8ECB62B80FA5443D8030CDD16B57DAAA">
    <w:name w:val="8ECB62B80FA5443D8030CDD16B57DAAA"/>
    <w:rsid w:val="00117FF5"/>
  </w:style>
  <w:style w:type="paragraph" w:customStyle="1" w:styleId="8AA8D7B52D68499E9EF10F90DC3B7A90">
    <w:name w:val="8AA8D7B52D68499E9EF10F90DC3B7A90"/>
    <w:rsid w:val="00456734"/>
  </w:style>
  <w:style w:type="paragraph" w:customStyle="1" w:styleId="EC97A8F826FB4C18B285E326D3CCA671">
    <w:name w:val="EC97A8F826FB4C18B285E326D3CCA671"/>
    <w:rsid w:val="00F216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0B0053-1D01-4010-A47C-A0AF91AFA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ASEAN_assessor_manual_template_031012</Template>
  <TotalTime>0</TotalTime>
  <Pages>58</Pages>
  <Words>7910</Words>
  <Characters>45088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52893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2013-01-18T21:06:00Z</cp:lastPrinted>
  <dcterms:created xsi:type="dcterms:W3CDTF">2015-03-11T07:24:00Z</dcterms:created>
  <dcterms:modified xsi:type="dcterms:W3CDTF">2015-03-11T07:24:00Z</dcterms:modified>
</cp:coreProperties>
</file>