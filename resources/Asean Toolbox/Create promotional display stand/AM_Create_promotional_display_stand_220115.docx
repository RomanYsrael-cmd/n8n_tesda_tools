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4A72" w:rsidRPr="009904B1" w:rsidRDefault="0018383B">
      <w:pPr>
        <w:rPr>
          <w:rFonts w:ascii="Helvetica" w:hAnsi="Helvetica"/>
        </w:rPr>
      </w:pPr>
      <w:bookmarkStart w:id="0" w:name="_GoBack"/>
      <w:bookmarkEnd w:id="0"/>
      <w:r w:rsidRPr="009904B1">
        <w:rPr>
          <w:rFonts w:ascii="Helvetica" w:hAnsi="Helvetica"/>
          <w:noProof/>
          <w:lang w:val="en-US"/>
        </w:rPr>
        <mc:AlternateContent>
          <mc:Choice Requires="wps">
            <w:drawing>
              <wp:anchor distT="0" distB="0" distL="114300" distR="114300" simplePos="0" relativeHeight="251653120" behindDoc="0" locked="0" layoutInCell="1" allowOverlap="1">
                <wp:simplePos x="0" y="0"/>
                <wp:positionH relativeFrom="column">
                  <wp:posOffset>-1111885</wp:posOffset>
                </wp:positionH>
                <wp:positionV relativeFrom="paragraph">
                  <wp:posOffset>8187055</wp:posOffset>
                </wp:positionV>
                <wp:extent cx="7724775" cy="1830705"/>
                <wp:effectExtent l="0" t="0" r="9525" b="0"/>
                <wp:wrapNone/>
                <wp:docPr id="2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02E0A7"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" fillcolor="#5a5a5a [2109]" stroked="f"/>
            </w:pict>
          </mc:Fallback>
        </mc:AlternateContent>
      </w:r>
      <w:r w:rsidR="005724B1" w:rsidRPr="009904B1">
        <w:rPr>
          <w:rFonts w:ascii="Helvetica" w:hAnsi="Helvetica"/>
          <w:noProof/>
          <w:lang w:val="en-US"/>
        </w:rPr>
        <w:drawing>
          <wp:anchor distT="0" distB="0" distL="114300" distR="114300" simplePos="0" relativeHeight="251676672" behindDoc="0" locked="0" layoutInCell="1" allowOverlap="1">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8"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sidRPr="009904B1">
        <w:rPr>
          <w:rFonts w:ascii="Helvetica" w:hAnsi="Helvetica"/>
          <w:noProof/>
          <w:lang w:val="en-US"/>
        </w:rPr>
        <mc:AlternateContent>
          <mc:Choice Requires="wpg">
            <w:drawing>
              <wp:anchor distT="0" distB="0" distL="114300" distR="114300" simplePos="0" relativeHeight="251656192" behindDoc="0" locked="0" layoutInCell="1" allowOverlap="1">
                <wp:simplePos x="0" y="0"/>
                <wp:positionH relativeFrom="column">
                  <wp:posOffset>1062355</wp:posOffset>
                </wp:positionH>
                <wp:positionV relativeFrom="paragraph">
                  <wp:posOffset>8673465</wp:posOffset>
                </wp:positionV>
                <wp:extent cx="4087495" cy="716280"/>
                <wp:effectExtent l="0" t="0" r="0" b="7620"/>
                <wp:wrapSquare wrapText="bothSides"/>
                <wp:docPr id="11"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16280"/>
                          <a:chOff x="0" y="0"/>
                          <a:chExt cx="4087504" cy="716508"/>
                        </a:xfrm>
                      </wpg:grpSpPr>
                      <pic:pic xmlns:pic="http://schemas.openxmlformats.org/drawingml/2006/picture">
                        <pic:nvPicPr>
                          <pic:cNvPr id="12" name="Picture 11" descr="420px-Seal_of_ASEAN.svg.png"/>
                          <pic:cNvPicPr>
                            <a:picLocks noChangeAspect="1"/>
                          </pic:cNvPicPr>
                        </pic:nvPicPr>
                        <pic:blipFill>
                          <a:blip r:embed="rId9" cstate="print"/>
                          <a:stretch>
                            <a:fillRect/>
                          </a:stretch>
                        </pic:blipFill>
                        <pic:spPr>
                          <a:xfrm>
                            <a:off x="1323832" y="75063"/>
                            <a:ext cx="614150" cy="641445"/>
                          </a:xfrm>
                          <a:prstGeom prst="rect">
                            <a:avLst/>
                          </a:prstGeom>
                        </pic:spPr>
                      </pic:pic>
                      <pic:pic xmlns:pic="http://schemas.openxmlformats.org/drawingml/2006/picture">
                        <pic:nvPicPr>
                          <pic:cNvPr id="27" name="Picture 7" descr="Colour_Logo-lockup.png"/>
                          <pic:cNvPicPr>
                            <a:picLocks noChangeAspect="1"/>
                          </pic:cNvPicPr>
                        </pic:nvPicPr>
                        <pic:blipFill>
                          <a:blip r:embed="rId10" cstate="print"/>
                          <a:stretch>
                            <a:fillRect/>
                          </a:stretch>
                        </pic:blipFill>
                        <pic:spPr>
                          <a:xfrm>
                            <a:off x="1869743" y="0"/>
                            <a:ext cx="2217761" cy="716508"/>
                          </a:xfrm>
                          <a:prstGeom prst="rect">
                            <a:avLst/>
                          </a:prstGeom>
                        </pic:spPr>
                      </pic:pic>
                      <pic:pic xmlns:pic="http://schemas.openxmlformats.org/drawingml/2006/picture">
                        <pic:nvPicPr>
                          <pic:cNvPr id="25"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136478"/>
                            <a:ext cx="1269241"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4DD4B8CF" id="Group 3" o:spid="_x0000_s1026" style="position:absolute;margin-left:83.65pt;margin-top:682.95pt;width:321.85pt;height:56.4pt;z-index:251656192"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yZBmTBAAAA2wAAAA8AAABkcnMvZG93bnJldi54bWxET81qAjEQvhd8hzCCt5qsBynbzS5FVNpT&#10;rfoAw2a6P91MliTq2qdvCoXe5uP7naKa7CCu5EPnWEO2VCCIa2c6bjScT7vHJxAhIhscHJOGOwWo&#10;ytlDgblxN/6g6zE2IoVwyFFDG+OYSxnqliyGpRuJE/fpvMWYoG+k8XhL4XaQK6XW0mLHqaHFkTYt&#10;1V/Hi9Vw6Pf1duxUlh3e/UXd5elt+O61Xsynl2cQkab4L/5zv5o0fwW/v6QDZPk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yZBmTBAAAA2wAAAA8AAAAAAAAAAAAAAAAAnwIA&#10;AGRycy9kb3ducmV2LnhtbFBLBQYAAAAABAAEAPcAAACNAwAAAAA=&#10;">
                  <v:imagedata r:id="rId12"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3"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4" o:title=""/>
                  <v:path arrowok="t"/>
                </v:shape>
                <w10:wrap type="square"/>
              </v:group>
            </w:pict>
          </mc:Fallback>
        </mc:AlternateContent>
      </w:r>
      <w:r w:rsidRPr="009904B1">
        <w:rPr>
          <w:rFonts w:ascii="Helvetica" w:hAnsi="Helvetica"/>
          <w:noProof/>
          <w:lang w:val="en-US"/>
        </w:rPr>
        <mc:AlternateContent>
          <mc:Choice Requires="wps">
            <w:drawing>
              <wp:anchor distT="0" distB="0" distL="114300" distR="114300" simplePos="0" relativeHeight="251652095" behindDoc="0" locked="0" layoutInCell="1" allowOverlap="1">
                <wp:simplePos x="0" y="0"/>
                <wp:positionH relativeFrom="column">
                  <wp:posOffset>-1104265</wp:posOffset>
                </wp:positionH>
                <wp:positionV relativeFrom="paragraph">
                  <wp:posOffset>-918210</wp:posOffset>
                </wp:positionV>
                <wp:extent cx="7986395" cy="11001375"/>
                <wp:effectExtent l="0" t="0" r="14605" b="28575"/>
                <wp:wrapNone/>
                <wp:docPr id="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FE2BD3"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d2vT4CAAB0&#10;BAAADgAAAAAAAAAAAAAAAAAuAgAAZHJzL2Uyb0RvYy54bWxQSwECLQAUAAYACAAAACEAQp1LZOQA&#10;AAAPAQAADwAAAAAAAAAAAAAAAACYBAAAZHJzL2Rvd25yZXYueG1sUEsFBgAAAAAEAAQA8wAAAKkF&#10;AAAAAA==&#10;" fillcolor="#7f7f7f [1612]"/>
            </w:pict>
          </mc:Fallback>
        </mc:AlternateContent>
      </w:r>
      <w:r w:rsidRPr="009904B1">
        <w:rPr>
          <w:rFonts w:ascii="Helvetica" w:hAnsi="Helvetica"/>
          <w:noProof/>
          <w:lang w:val="en-US"/>
        </w:rPr>
        <mc:AlternateContent>
          <mc:Choice Requires="wpg">
            <w:drawing>
              <wp:anchor distT="0" distB="0" distL="114300" distR="114300" simplePos="0" relativeHeight="251674624" behindDoc="0" locked="0" layoutInCell="1" allowOverlap="1">
                <wp:simplePos x="0" y="0"/>
                <wp:positionH relativeFrom="column">
                  <wp:posOffset>-518795</wp:posOffset>
                </wp:positionH>
                <wp:positionV relativeFrom="paragraph">
                  <wp:posOffset>-5080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15998" w:rsidRPr="009343EE" w:rsidRDefault="00315438" w:rsidP="00785293">
                              <w:pPr>
                                <w:pStyle w:val="UnitNameCoverPage"/>
                              </w:pPr>
                              <w:r>
                                <w:fldChar w:fldCharType="begin"/>
                              </w:r>
                              <w:r>
                                <w:instrText xml:space="preserve"> REF  UnitName  \* MERGEFORMAT </w:instrText>
                              </w:r>
                              <w:r>
                                <w:fldChar w:fldCharType="separate"/>
                              </w:r>
                              <w:sdt>
                                <w:sdtPr>
                                  <w:alias w:val="Unit name "/>
                                  <w:tag w:val="Unit name "/>
                                  <w:id w:val="117347816"/>
                                  <w:placeholder>
                                    <w:docPart w:val="94FAE6A4EAA944E09B2B052FCEDFBE2E"/>
                                  </w:placeholder>
                                </w:sdtPr>
                                <w:sdtEndPr>
                                  <w:rPr>
                                    <w:highlight w:val="yellow"/>
                                  </w:rPr>
                                </w:sdtEndPr>
                                <w:sdtContent>
                                  <w:sdt>
                                    <w:sdtPr>
                                      <w:alias w:val="Unit Name"/>
                                      <w:tag w:val="Unit Name"/>
                                      <w:id w:val="1436710736"/>
                                      <w:placeholder>
                                        <w:docPart w:val="D425A03C96E74FBDA582D3AFD0956B4E"/>
                                      </w:placeholder>
                                    </w:sdtPr>
                                    <w:sdtEndPr/>
                                    <w:sdtContent>
                                      <w:r w:rsidR="0014224A" w:rsidRPr="009904B1">
                                        <w:t>Create promotional display stand</w:t>
                                      </w:r>
                                    </w:sdtContent>
                                  </w:sdt>
                                </w:sdtContent>
                              </w:sdt>
                              <w:r>
                                <w:rPr>
                                  <w:highlight w:val="yellow"/>
                                </w:rPr>
                                <w:fldChar w:fldCharType="end"/>
                              </w:r>
                            </w:p>
                            <w:p w:rsidR="00715998" w:rsidRDefault="00315438" w:rsidP="00607967">
                              <w:pPr>
                                <w:pStyle w:val="UnitCodeCoverPage"/>
                              </w:pPr>
                              <w:r>
                                <w:fldChar w:fldCharType="begin"/>
                              </w:r>
                              <w:r>
                                <w:instrText xml:space="preserve"> REF  UnitCode  \* MERGEFORMAT </w:instrText>
                              </w:r>
                              <w:r>
                                <w:fldChar w:fldCharType="separate"/>
                              </w:r>
                              <w:sdt>
                                <w:sdtPr>
                                  <w:alias w:val="Unit code"/>
                                  <w:tag w:val="Unit code"/>
                                  <w:id w:val="1485979131"/>
                                  <w:placeholder>
                                    <w:docPart w:val="C06D3E17D25E47D9AD045EB9B6F90791"/>
                                  </w:placeholder>
                                </w:sdtPr>
                                <w:sdtEndPr/>
                                <w:sdtContent>
                                  <w:r w:rsidR="0014224A" w:rsidRPr="009904B1">
                                    <w:t>D2.TTA.CL2.10</w:t>
                                  </w:r>
                                </w:sdtContent>
                              </w:sdt>
                              <w:r>
                                <w:fldChar w:fldCharType="end"/>
                              </w:r>
                            </w:p>
                            <w:p w:rsidR="00715998" w:rsidRPr="009343EE" w:rsidRDefault="00315438" w:rsidP="00607967">
                              <w:pPr>
                                <w:pStyle w:val="UnitCodeCoverPage"/>
                              </w:pPr>
                              <w:r>
                                <w:fldChar w:fldCharType="begin"/>
                              </w:r>
                              <w:r>
                                <w:instrText xml:space="preserve"> REF  AssessorManual  \* MERGEFORMAT </w:instrText>
                              </w:r>
                              <w:r>
                                <w:fldChar w:fldCharType="separate"/>
                              </w:r>
                              <w:sdt>
                                <w:sdtPr>
                                  <w:alias w:val="Assessor Manual"/>
                                  <w:tag w:val="Assessor Manual"/>
                                  <w:id w:val="-949391513"/>
                                  <w:placeholder>
                                    <w:docPart w:val="AD1D7E1564464088A97DEAF6AF160053"/>
                                  </w:placeholder>
                                </w:sdtPr>
                                <w:sdtEndPr/>
                                <w:sdtContent>
                                  <w:r w:rsidR="0014224A" w:rsidRPr="009904B1">
                                    <w:t>Assessor Manual</w:t>
                                  </w:r>
                                </w:sdtContent>
                              </w:sdt>
                              <w: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715998" w:rsidRDefault="00715998" w:rsidP="00785293">
                              <w:r>
                                <w:rPr>
                                  <w:noProof/>
                                  <w:lang w:val="en-US"/>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715998" w:rsidRPr="009343EE" w:rsidRDefault="00315438" w:rsidP="00785293">
                        <w:pPr>
                          <w:pStyle w:val="UnitNameCoverPage"/>
                        </w:pPr>
                        <w:r>
                          <w:fldChar w:fldCharType="begin"/>
                        </w:r>
                        <w:r>
                          <w:instrText xml:space="preserve"> REF  UnitName  \* MERGEFORMAT </w:instrText>
                        </w:r>
                        <w:r>
                          <w:fldChar w:fldCharType="separate"/>
                        </w:r>
                        <w:sdt>
                          <w:sdtPr>
                            <w:alias w:val="Unit name "/>
                            <w:tag w:val="Unit name "/>
                            <w:id w:val="117347816"/>
                            <w:placeholder>
                              <w:docPart w:val="94FAE6A4EAA944E09B2B052FCEDFBE2E"/>
                            </w:placeholder>
                          </w:sdtPr>
                          <w:sdtEndPr>
                            <w:rPr>
                              <w:highlight w:val="yellow"/>
                            </w:rPr>
                          </w:sdtEndPr>
                          <w:sdtContent>
                            <w:sdt>
                              <w:sdtPr>
                                <w:alias w:val="Unit Name"/>
                                <w:tag w:val="Unit Name"/>
                                <w:id w:val="1436710736"/>
                                <w:placeholder>
                                  <w:docPart w:val="D425A03C96E74FBDA582D3AFD0956B4E"/>
                                </w:placeholder>
                              </w:sdtPr>
                              <w:sdtEndPr/>
                              <w:sdtContent>
                                <w:r w:rsidR="0014224A" w:rsidRPr="009904B1">
                                  <w:t>Create promotional display stand</w:t>
                                </w:r>
                              </w:sdtContent>
                            </w:sdt>
                          </w:sdtContent>
                        </w:sdt>
                        <w:r>
                          <w:rPr>
                            <w:highlight w:val="yellow"/>
                          </w:rPr>
                          <w:fldChar w:fldCharType="end"/>
                        </w:r>
                      </w:p>
                      <w:p w:rsidR="00715998" w:rsidRDefault="00315438" w:rsidP="00607967">
                        <w:pPr>
                          <w:pStyle w:val="UnitCodeCoverPage"/>
                        </w:pPr>
                        <w:r>
                          <w:fldChar w:fldCharType="begin"/>
                        </w:r>
                        <w:r>
                          <w:instrText xml:space="preserve"> REF  UnitCode  \* MERGEFORMAT </w:instrText>
                        </w:r>
                        <w:r>
                          <w:fldChar w:fldCharType="separate"/>
                        </w:r>
                        <w:sdt>
                          <w:sdtPr>
                            <w:alias w:val="Unit code"/>
                            <w:tag w:val="Unit code"/>
                            <w:id w:val="1485979131"/>
                            <w:placeholder>
                              <w:docPart w:val="C06D3E17D25E47D9AD045EB9B6F90791"/>
                            </w:placeholder>
                          </w:sdtPr>
                          <w:sdtEndPr/>
                          <w:sdtContent>
                            <w:r w:rsidR="0014224A" w:rsidRPr="009904B1">
                              <w:t>D2.TTA.CL2.10</w:t>
                            </w:r>
                          </w:sdtContent>
                        </w:sdt>
                        <w:r>
                          <w:fldChar w:fldCharType="end"/>
                        </w:r>
                      </w:p>
                      <w:p w:rsidR="00715998" w:rsidRPr="009343EE" w:rsidRDefault="00315438" w:rsidP="00607967">
                        <w:pPr>
                          <w:pStyle w:val="UnitCodeCoverPage"/>
                        </w:pPr>
                        <w:r>
                          <w:fldChar w:fldCharType="begin"/>
                        </w:r>
                        <w:r>
                          <w:instrText xml:space="preserve"> REF  AssessorManual  \* MERGEFORMAT </w:instrText>
                        </w:r>
                        <w:r>
                          <w:fldChar w:fldCharType="separate"/>
                        </w:r>
                        <w:sdt>
                          <w:sdtPr>
                            <w:alias w:val="Assessor Manual"/>
                            <w:tag w:val="Assessor Manual"/>
                            <w:id w:val="-949391513"/>
                            <w:placeholder>
                              <w:docPart w:val="AD1D7E1564464088A97DEAF6AF160053"/>
                            </w:placeholder>
                          </w:sdtPr>
                          <w:sdtEndPr/>
                          <w:sdtContent>
                            <w:r w:rsidR="0014224A" w:rsidRPr="009904B1">
                              <w:t>Assessor Manual</w:t>
                            </w:r>
                          </w:sdtContent>
                        </w:sdt>
                        <w:r>
                          <w:fldChar w:fldCharType="end"/>
                        </w:r>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715998" w:rsidRDefault="00715998" w:rsidP="00785293">
                        <w:r>
                          <w:rPr>
                            <w:noProof/>
                            <w:lang w:val="en-US"/>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3F4A72" w:rsidRPr="009904B1">
        <w:rPr>
          <w:rFonts w:ascii="Helvetica" w:hAnsi="Helvetica"/>
        </w:rPr>
        <w:br w:type="page"/>
      </w:r>
    </w:p>
    <w:p w:rsidR="003F4A72" w:rsidRPr="009904B1" w:rsidRDefault="003F4A72">
      <w:pPr>
        <w:rPr>
          <w:rFonts w:ascii="Helvetica" w:hAnsi="Helvetica"/>
        </w:rPr>
      </w:pPr>
    </w:p>
    <w:p w:rsidR="003F4A72" w:rsidRPr="009904B1" w:rsidRDefault="003F4A72">
      <w:pPr>
        <w:rPr>
          <w:rFonts w:ascii="Helvetica" w:hAnsi="Helvetica"/>
        </w:rPr>
      </w:pPr>
    </w:p>
    <w:p w:rsidR="003F4A72" w:rsidRPr="009904B1" w:rsidRDefault="003F4A72">
      <w:pPr>
        <w:rPr>
          <w:rFonts w:ascii="Helvetica" w:hAnsi="Helvetica"/>
        </w:rPr>
      </w:pPr>
    </w:p>
    <w:p w:rsidR="003F4A72" w:rsidRPr="009904B1" w:rsidRDefault="003F4A72">
      <w:pPr>
        <w:rPr>
          <w:rFonts w:ascii="Helvetica" w:hAnsi="Helvetica"/>
        </w:rPr>
        <w:sectPr w:rsidR="003F4A72" w:rsidRPr="009904B1" w:rsidSect="002A472D">
          <w:pgSz w:w="11906" w:h="16838" w:code="9"/>
          <w:pgMar w:top="1440" w:right="1440" w:bottom="1440" w:left="1701" w:header="709" w:footer="709" w:gutter="0"/>
          <w:cols w:space="708"/>
          <w:docGrid w:linePitch="360"/>
        </w:sectPr>
      </w:pPr>
    </w:p>
    <w:bookmarkStart w:id="1" w:name="UnitName" w:displacedByCustomXml="next"/>
    <w:sdt>
      <w:sdtPr>
        <w:alias w:val="Unit name "/>
        <w:tag w:val="Unit name "/>
        <w:id w:val="-1349710054"/>
        <w:placeholder>
          <w:docPart w:val="460F61047E254C04839B40D9498EFC56"/>
        </w:placeholder>
      </w:sdtPr>
      <w:sdtEndPr>
        <w:rPr>
          <w:highlight w:val="yellow"/>
        </w:rPr>
      </w:sdtEndPr>
      <w:sdtContent>
        <w:p w:rsidR="000F0184" w:rsidRPr="009904B1" w:rsidRDefault="00315438" w:rsidP="000F0184">
          <w:pPr>
            <w:pStyle w:val="UnitNameTitlePage"/>
          </w:pPr>
          <w:sdt>
            <w:sdtPr>
              <w:alias w:val="Unit Name"/>
              <w:tag w:val="Unit Name"/>
              <w:id w:val="29370173"/>
              <w:placeholder>
                <w:docPart w:val="D3E5E3A478864A069D2D28BDD4F84ED7"/>
              </w:placeholder>
            </w:sdtPr>
            <w:sdtEndPr/>
            <w:sdtContent>
              <w:r w:rsidR="00607967" w:rsidRPr="009904B1">
                <w:t>Create promotional display stand</w:t>
              </w:r>
            </w:sdtContent>
          </w:sdt>
        </w:p>
      </w:sdtContent>
    </w:sdt>
    <w:bookmarkEnd w:id="1" w:displacedByCustomXml="prev"/>
    <w:bookmarkStart w:id="2" w:name="UnitCode" w:displacedByCustomXml="next"/>
    <w:sdt>
      <w:sdtPr>
        <w:alias w:val="Unit code"/>
        <w:tag w:val="Unit code"/>
        <w:id w:val="1867242621"/>
        <w:placeholder>
          <w:docPart w:val="460F61047E254C04839B40D9498EFC56"/>
        </w:placeholder>
      </w:sdtPr>
      <w:sdtEndPr/>
      <w:sdtContent>
        <w:p w:rsidR="000F0184" w:rsidRPr="009904B1" w:rsidRDefault="00607967" w:rsidP="000F0184">
          <w:pPr>
            <w:pStyle w:val="UnitCodeTitlePage"/>
          </w:pPr>
          <w:r w:rsidRPr="009904B1">
            <w:t>D2.TTA.CL2.10</w:t>
          </w:r>
        </w:p>
      </w:sdtContent>
    </w:sdt>
    <w:bookmarkEnd w:id="2" w:displacedByCustomXml="prev"/>
    <w:bookmarkStart w:id="3" w:name="AssessorManual" w:displacedByCustomXml="next"/>
    <w:sdt>
      <w:sdtPr>
        <w:alias w:val="Assessor Manual"/>
        <w:tag w:val="Assessor Manual"/>
        <w:id w:val="198362398"/>
        <w:placeholder>
          <w:docPart w:val="460F61047E254C04839B40D9498EFC56"/>
        </w:placeholder>
      </w:sdtPr>
      <w:sdtEndPr/>
      <w:sdtContent>
        <w:p w:rsidR="000F0184" w:rsidRPr="009904B1" w:rsidRDefault="00AF4220" w:rsidP="000F0184">
          <w:pPr>
            <w:pStyle w:val="UnitCodeTitlePage"/>
          </w:pPr>
          <w:r w:rsidRPr="009904B1">
            <w:t>Assessor Manual</w:t>
          </w:r>
        </w:p>
      </w:sdtContent>
    </w:sdt>
    <w:bookmarkEnd w:id="3" w:displacedByCustomXml="prev"/>
    <w:p w:rsidR="000F0184" w:rsidRPr="009904B1" w:rsidRDefault="0018383B" w:rsidP="000F0184">
      <w:pPr>
        <w:rPr>
          <w:rFonts w:ascii="Helvetica" w:hAnsi="Helvetica"/>
        </w:rPr>
      </w:pPr>
      <w:r w:rsidRPr="009904B1">
        <w:rPr>
          <w:rFonts w:ascii="Helvetica" w:hAnsi="Helvetica"/>
          <w:noProof/>
          <w:lang w:val="en-US"/>
        </w:rPr>
        <mc:AlternateContent>
          <mc:Choice Requires="wpg">
            <w:drawing>
              <wp:anchor distT="0" distB="0" distL="114300" distR="114300" simplePos="0" relativeHeight="251678720" behindDoc="0" locked="0" layoutInCell="1" allowOverlap="1">
                <wp:simplePos x="0" y="0"/>
                <wp:positionH relativeFrom="column">
                  <wp:posOffset>864235</wp:posOffset>
                </wp:positionH>
                <wp:positionV relativeFrom="paragraph">
                  <wp:posOffset>3858260</wp:posOffset>
                </wp:positionV>
                <wp:extent cx="4087495" cy="729615"/>
                <wp:effectExtent l="0" t="0" r="0" b="0"/>
                <wp:wrapSquare wrapText="bothSides"/>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29615"/>
                          <a:chOff x="0" y="0"/>
                          <a:chExt cx="4087504" cy="730155"/>
                        </a:xfrm>
                      </wpg:grpSpPr>
                      <pic:pic xmlns:pic="http://schemas.openxmlformats.org/drawingml/2006/picture">
                        <pic:nvPicPr>
                          <pic:cNvPr id="15" name="Picture 15" descr="420px-Seal_of_ASEAN.svg.png"/>
                          <pic:cNvPicPr>
                            <a:picLocks noChangeAspect="1"/>
                          </pic:cNvPicPr>
                        </pic:nvPicPr>
                        <pic:blipFill>
                          <a:blip r:embed="rId9" cstate="print"/>
                          <a:stretch>
                            <a:fillRect/>
                          </a:stretch>
                        </pic:blipFill>
                        <pic:spPr>
                          <a:xfrm>
                            <a:off x="1323833" y="88710"/>
                            <a:ext cx="614149" cy="641445"/>
                          </a:xfrm>
                          <a:prstGeom prst="rect">
                            <a:avLst/>
                          </a:prstGeom>
                        </pic:spPr>
                      </pic:pic>
                      <pic:pic xmlns:pic="http://schemas.openxmlformats.org/drawingml/2006/picture">
                        <pic:nvPicPr>
                          <pic:cNvPr id="16" name="Picture 7" descr="Colour_Logo-lockup.png"/>
                          <pic:cNvPicPr>
                            <a:picLocks noChangeAspect="1"/>
                          </pic:cNvPicPr>
                        </pic:nvPicPr>
                        <pic:blipFill>
                          <a:blip r:embed="rId10" cstate="print"/>
                          <a:stretch>
                            <a:fillRect/>
                          </a:stretch>
                        </pic:blipFill>
                        <pic:spPr>
                          <a:xfrm>
                            <a:off x="1869743" y="0"/>
                            <a:ext cx="2217761" cy="716507"/>
                          </a:xfrm>
                          <a:prstGeom prst="rect">
                            <a:avLst/>
                          </a:prstGeom>
                        </pic:spPr>
                      </pic:pic>
                      <pic:pic xmlns:pic="http://schemas.openxmlformats.org/drawingml/2006/picture">
                        <pic:nvPicPr>
                          <pic:cNvPr id="20"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136477"/>
                            <a:ext cx="1269242"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39470962" id="Group 4" o:spid="_x0000_s1026" style="position:absolute;margin-left:68.05pt;margin-top:303.8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">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2"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3"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4" o:title=""/>
                  <v:path arrowok="t"/>
                </v:shape>
                <w10:wrap type="square"/>
              </v:group>
            </w:pict>
          </mc:Fallback>
        </mc:AlternateContent>
      </w:r>
      <w:r w:rsidR="000F0184" w:rsidRPr="009904B1">
        <w:rPr>
          <w:rFonts w:ascii="Helvetica" w:hAnsi="Helvetica"/>
        </w:rPr>
        <w:t xml:space="preserve"> </w:t>
      </w:r>
      <w:r w:rsidR="000F0184" w:rsidRPr="009904B1">
        <w:rPr>
          <w:rFonts w:ascii="Helvetica" w:hAnsi="Helvetica"/>
        </w:rPr>
        <w:br w:type="page"/>
      </w:r>
    </w:p>
    <w:p w:rsidR="000F0184" w:rsidRPr="009904B1" w:rsidRDefault="0018383B" w:rsidP="000F0184">
      <w:pPr>
        <w:pStyle w:val="AcknowledgementsImprint"/>
        <w:rPr>
          <w:lang w:val="en-AU"/>
        </w:rPr>
      </w:pPr>
      <w:r w:rsidRPr="009904B1">
        <w:rPr>
          <w:noProof/>
          <w:lang w:val="en-US"/>
        </w:rPr>
        <w:lastRenderedPageBreak/>
        <mc:AlternateContent>
          <mc:Choice Requires="wpg">
            <w:drawing>
              <wp:anchor distT="0" distB="0" distL="114300" distR="114300" simplePos="0" relativeHeight="251662336" behindDoc="0" locked="0" layoutInCell="1" allowOverlap="1">
                <wp:simplePos x="0" y="0"/>
                <wp:positionH relativeFrom="column">
                  <wp:posOffset>368300</wp:posOffset>
                </wp:positionH>
                <wp:positionV relativeFrom="paragraph">
                  <wp:posOffset>-54610</wp:posOffset>
                </wp:positionV>
                <wp:extent cx="3016250" cy="546100"/>
                <wp:effectExtent l="0" t="0" r="0" b="0"/>
                <wp:wrapSquare wrapText="bothSides"/>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9" name="Picture 3" descr="420px-Seal_of_ASEAN.svg.png"/>
                          <pic:cNvPicPr>
                            <a:picLocks noChangeAspect="1"/>
                          </pic:cNvPicPr>
                        </pic:nvPicPr>
                        <pic:blipFill>
                          <a:blip r:embed="rId9" cstate="print"/>
                          <a:stretch>
                            <a:fillRect/>
                          </a:stretch>
                        </pic:blipFill>
                        <pic:spPr>
                          <a:xfrm>
                            <a:off x="928047" y="20472"/>
                            <a:ext cx="457200" cy="464023"/>
                          </a:xfrm>
                          <a:prstGeom prst="rect">
                            <a:avLst/>
                          </a:prstGeom>
                        </pic:spPr>
                      </pic:pic>
                      <pic:pic xmlns:pic="http://schemas.openxmlformats.org/drawingml/2006/picture">
                        <pic:nvPicPr>
                          <pic:cNvPr id="6" name="Picture 7" descr="Colour_Logo-lockup.png"/>
                          <pic:cNvPicPr>
                            <a:picLocks noChangeAspect="1"/>
                          </pic:cNvPicPr>
                        </pic:nvPicPr>
                        <pic:blipFill>
                          <a:blip r:embed="rId10" cstate="print"/>
                          <a:stretch>
                            <a:fillRect/>
                          </a:stretch>
                        </pic:blipFill>
                        <pic:spPr>
                          <a:xfrm>
                            <a:off x="1344304" y="0"/>
                            <a:ext cx="1671851" cy="545910"/>
                          </a:xfrm>
                          <a:prstGeom prst="rect">
                            <a:avLst/>
                          </a:prstGeom>
                        </pic:spPr>
                      </pic:pic>
                      <pic:pic xmlns:pic="http://schemas.openxmlformats.org/drawingml/2006/picture">
                        <pic:nvPicPr>
                          <pic:cNvPr id="3"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61415"/>
                            <a:ext cx="880280"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192CED09" id="Group 5" o:spid="_x0000_s1026" style="position:absolute;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2"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3"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noTf3EAAAA2gAAAA8AAABkcnMvZG93bnJldi54bWxEj0FrwkAUhO8F/8PyBG91YyyhRFeR0EIv&#10;QpN68fbMPpNo9m3IbpP477uFQo/DzHzDbPeTacVAvWssK1gtIxDEpdUNVwpOX+/PryCcR9bYWiYF&#10;D3Kw382etphqO3JOQ+ErESDsUlRQe9+lUrqyJoNuaTvi4F1tb9AH2VdS9zgGuGllHEWJNNhwWKix&#10;o6ym8l58GwVVfrlll5e3Uk/JrYiHz/MxO3VKLebTYQPC0+T/w3/tD61gDb9Xwg2Qux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noTf3EAAAA2gAAAA8AAAAAAAAAAAAAAAAA&#10;nwIAAGRycy9kb3ducmV2LnhtbFBLBQYAAAAABAAEAPcAAACQAwAAAAA=&#10;">
                  <v:imagedata r:id="rId14" o:title=""/>
                  <v:path arrowok="t"/>
                </v:shape>
                <w10:wrap type="square"/>
              </v:group>
            </w:pict>
          </mc:Fallback>
        </mc:AlternateContent>
      </w:r>
    </w:p>
    <w:p w:rsidR="000F0184" w:rsidRPr="009904B1"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9904B1" w:rsidTr="008B4AA7">
        <w:tc>
          <w:tcPr>
            <w:tcW w:w="6771" w:type="dxa"/>
            <w:gridSpan w:val="2"/>
          </w:tcPr>
          <w:p w:rsidR="000F0184" w:rsidRPr="009904B1" w:rsidRDefault="000F0184" w:rsidP="00607967">
            <w:pPr>
              <w:pStyle w:val="AcknowledgementsImprintBold"/>
              <w:ind w:left="0"/>
              <w:rPr>
                <w:lang w:val="en-AU"/>
              </w:rPr>
            </w:pPr>
            <w:r w:rsidRPr="009904B1">
              <w:rPr>
                <w:rStyle w:val="BodyCopyBold"/>
                <w:rFonts w:ascii="Helvetica" w:hAnsi="Helvetica"/>
                <w:lang w:val="en-AU"/>
              </w:rPr>
              <w:br/>
            </w:r>
            <w:r w:rsidRPr="009904B1">
              <w:rPr>
                <w:rStyle w:val="BodyCopyBold"/>
                <w:rFonts w:ascii="Helvetica" w:hAnsi="Helvetica"/>
                <w:lang w:val="en-AU"/>
              </w:rPr>
              <w:br/>
            </w:r>
            <w:r w:rsidRPr="009904B1">
              <w:rPr>
                <w:rStyle w:val="BodyCopyBold"/>
                <w:rFonts w:ascii="Helvetica" w:hAnsi="Helvetica"/>
                <w:lang w:val="en-AU"/>
              </w:rPr>
              <w:br/>
            </w:r>
            <w:r w:rsidRPr="009904B1">
              <w:rPr>
                <w:rStyle w:val="BodyCopyBold"/>
                <w:rFonts w:ascii="Helvetica" w:hAnsi="Helvetica" w:cs="Helvetica 45 Light"/>
                <w:b/>
                <w:bCs w:val="0"/>
                <w:lang w:val="en-AU"/>
              </w:rPr>
              <w:t>Project Base</w:t>
            </w:r>
          </w:p>
        </w:tc>
      </w:tr>
      <w:tr w:rsidR="000F0184" w:rsidRPr="009904B1" w:rsidTr="008B4AA7">
        <w:tc>
          <w:tcPr>
            <w:tcW w:w="6771" w:type="dxa"/>
            <w:gridSpan w:val="2"/>
          </w:tcPr>
          <w:p w:rsidR="000F0184" w:rsidRPr="009904B1" w:rsidRDefault="000F0184" w:rsidP="008B4AA7">
            <w:pPr>
              <w:pStyle w:val="AcknowledgementsImprint"/>
              <w:spacing w:before="0" w:after="0"/>
              <w:ind w:left="0"/>
              <w:rPr>
                <w:lang w:val="en-AU"/>
              </w:rPr>
            </w:pPr>
            <w:r w:rsidRPr="009904B1">
              <w:rPr>
                <w:lang w:val="en-AU"/>
              </w:rPr>
              <w:t>William Angliss Institute of TAFE</w:t>
            </w:r>
          </w:p>
        </w:tc>
      </w:tr>
      <w:tr w:rsidR="000F0184" w:rsidRPr="009904B1" w:rsidTr="008B4AA7">
        <w:tc>
          <w:tcPr>
            <w:tcW w:w="6771" w:type="dxa"/>
            <w:gridSpan w:val="2"/>
          </w:tcPr>
          <w:p w:rsidR="000F0184" w:rsidRPr="009904B1" w:rsidRDefault="000F0184" w:rsidP="008B4AA7">
            <w:pPr>
              <w:pStyle w:val="AcknowledgementsImprint"/>
              <w:spacing w:before="0" w:after="0"/>
              <w:ind w:left="0"/>
              <w:rPr>
                <w:lang w:val="en-AU"/>
              </w:rPr>
            </w:pPr>
            <w:r w:rsidRPr="009904B1">
              <w:rPr>
                <w:lang w:val="en-AU"/>
              </w:rPr>
              <w:t>555 La Trobe Street</w:t>
            </w:r>
          </w:p>
        </w:tc>
      </w:tr>
      <w:tr w:rsidR="000F0184" w:rsidRPr="009904B1" w:rsidTr="008B4AA7">
        <w:tc>
          <w:tcPr>
            <w:tcW w:w="6771" w:type="dxa"/>
            <w:gridSpan w:val="2"/>
          </w:tcPr>
          <w:p w:rsidR="000F0184" w:rsidRPr="009904B1" w:rsidRDefault="000F0184" w:rsidP="008B4AA7">
            <w:pPr>
              <w:pStyle w:val="AcknowledgementsImprint"/>
              <w:spacing w:before="0" w:after="0"/>
              <w:ind w:left="0"/>
              <w:rPr>
                <w:lang w:val="en-AU"/>
              </w:rPr>
            </w:pPr>
            <w:r w:rsidRPr="009904B1">
              <w:rPr>
                <w:lang w:val="en-AU"/>
              </w:rPr>
              <w:t>Melbourne 3000 Victoria</w:t>
            </w:r>
          </w:p>
        </w:tc>
      </w:tr>
      <w:tr w:rsidR="000F0184" w:rsidRPr="009904B1" w:rsidTr="008B4AA7">
        <w:tc>
          <w:tcPr>
            <w:tcW w:w="2376" w:type="dxa"/>
          </w:tcPr>
          <w:p w:rsidR="000F0184" w:rsidRPr="009904B1" w:rsidRDefault="000F0184" w:rsidP="008B4AA7">
            <w:pPr>
              <w:pStyle w:val="AcknowledgementsImprint"/>
              <w:spacing w:before="0" w:after="0"/>
              <w:ind w:left="0"/>
              <w:rPr>
                <w:lang w:val="en-AU"/>
              </w:rPr>
            </w:pPr>
            <w:r w:rsidRPr="009904B1">
              <w:rPr>
                <w:lang w:val="en-AU"/>
              </w:rPr>
              <w:t>Telephone:</w:t>
            </w:r>
          </w:p>
        </w:tc>
        <w:tc>
          <w:tcPr>
            <w:tcW w:w="4395" w:type="dxa"/>
          </w:tcPr>
          <w:p w:rsidR="000F0184" w:rsidRPr="009904B1" w:rsidRDefault="000F0184" w:rsidP="008B4AA7">
            <w:pPr>
              <w:pStyle w:val="AcknowledgementsImprint"/>
              <w:spacing w:before="0" w:after="0"/>
              <w:ind w:left="0"/>
              <w:rPr>
                <w:lang w:val="en-AU"/>
              </w:rPr>
            </w:pPr>
            <w:r w:rsidRPr="009904B1">
              <w:rPr>
                <w:lang w:val="en-AU"/>
              </w:rPr>
              <w:t>(03) 9606 2111</w:t>
            </w:r>
          </w:p>
        </w:tc>
      </w:tr>
      <w:tr w:rsidR="000F0184" w:rsidRPr="009904B1" w:rsidTr="008B4AA7">
        <w:tc>
          <w:tcPr>
            <w:tcW w:w="2376" w:type="dxa"/>
          </w:tcPr>
          <w:p w:rsidR="000F0184" w:rsidRPr="009904B1" w:rsidRDefault="000F0184" w:rsidP="008B4AA7">
            <w:pPr>
              <w:pStyle w:val="AcknowledgementsImprint"/>
              <w:spacing w:before="0" w:after="0"/>
              <w:ind w:left="0"/>
              <w:rPr>
                <w:lang w:val="en-AU"/>
              </w:rPr>
            </w:pPr>
            <w:r w:rsidRPr="009904B1">
              <w:rPr>
                <w:lang w:val="en-AU"/>
              </w:rPr>
              <w:t>Facsimile:</w:t>
            </w:r>
          </w:p>
        </w:tc>
        <w:tc>
          <w:tcPr>
            <w:tcW w:w="4395" w:type="dxa"/>
          </w:tcPr>
          <w:p w:rsidR="000F0184" w:rsidRPr="009904B1" w:rsidRDefault="000F0184" w:rsidP="008B4AA7">
            <w:pPr>
              <w:pStyle w:val="AcknowledgementsImprint"/>
              <w:spacing w:before="0" w:after="0"/>
              <w:ind w:left="0"/>
              <w:rPr>
                <w:lang w:val="en-AU"/>
              </w:rPr>
            </w:pPr>
            <w:r w:rsidRPr="009904B1">
              <w:rPr>
                <w:lang w:val="en-AU"/>
              </w:rPr>
              <w:t>(03) 9670 1330</w:t>
            </w:r>
          </w:p>
        </w:tc>
      </w:tr>
      <w:tr w:rsidR="000F0184" w:rsidRPr="009904B1" w:rsidTr="008B4AA7">
        <w:tc>
          <w:tcPr>
            <w:tcW w:w="6771" w:type="dxa"/>
            <w:gridSpan w:val="2"/>
          </w:tcPr>
          <w:p w:rsidR="000F0184" w:rsidRPr="009904B1" w:rsidRDefault="000F0184" w:rsidP="008B4AA7">
            <w:pPr>
              <w:pStyle w:val="AcknowledgementsImprintBold"/>
              <w:ind w:left="0"/>
              <w:jc w:val="both"/>
              <w:rPr>
                <w:lang w:val="en-AU"/>
              </w:rPr>
            </w:pPr>
            <w:r w:rsidRPr="009904B1">
              <w:rPr>
                <w:lang w:val="en-AU"/>
              </w:rPr>
              <w:t>Acknowledgements</w:t>
            </w:r>
          </w:p>
        </w:tc>
      </w:tr>
      <w:tr w:rsidR="000F0184" w:rsidRPr="009904B1" w:rsidTr="008B4AA7">
        <w:tc>
          <w:tcPr>
            <w:tcW w:w="2376" w:type="dxa"/>
          </w:tcPr>
          <w:p w:rsidR="000F0184" w:rsidRPr="009904B1" w:rsidRDefault="000F0184" w:rsidP="008B4AA7">
            <w:pPr>
              <w:pStyle w:val="AcknowledgementsImprint"/>
              <w:spacing w:before="0" w:after="0"/>
              <w:ind w:left="0"/>
              <w:rPr>
                <w:lang w:val="en-AU"/>
              </w:rPr>
            </w:pPr>
            <w:r w:rsidRPr="009904B1">
              <w:rPr>
                <w:lang w:val="en-AU"/>
              </w:rPr>
              <w:t>Project Director:</w:t>
            </w:r>
          </w:p>
        </w:tc>
        <w:tc>
          <w:tcPr>
            <w:tcW w:w="4395" w:type="dxa"/>
          </w:tcPr>
          <w:p w:rsidR="000F0184" w:rsidRPr="009904B1" w:rsidRDefault="000F0184" w:rsidP="008B4AA7">
            <w:pPr>
              <w:pStyle w:val="AcknowledgementsImprint"/>
              <w:spacing w:before="0" w:after="0"/>
              <w:ind w:left="0"/>
              <w:rPr>
                <w:lang w:val="en-AU"/>
              </w:rPr>
            </w:pPr>
            <w:r w:rsidRPr="009904B1">
              <w:rPr>
                <w:lang w:val="en-AU"/>
              </w:rPr>
              <w:t>Wayne Crosbie</w:t>
            </w:r>
          </w:p>
        </w:tc>
      </w:tr>
      <w:tr w:rsidR="000F0184" w:rsidRPr="009904B1" w:rsidTr="008B4AA7">
        <w:tc>
          <w:tcPr>
            <w:tcW w:w="2376" w:type="dxa"/>
          </w:tcPr>
          <w:p w:rsidR="000F0184" w:rsidRPr="009904B1" w:rsidRDefault="000F0184" w:rsidP="008B4AA7">
            <w:pPr>
              <w:pStyle w:val="AcknowledgementsImprint"/>
              <w:spacing w:before="0" w:after="0"/>
              <w:ind w:left="0"/>
              <w:rPr>
                <w:lang w:val="en-AU"/>
              </w:rPr>
            </w:pPr>
            <w:r w:rsidRPr="009904B1">
              <w:rPr>
                <w:lang w:val="en-AU"/>
              </w:rPr>
              <w:t>Project Manager</w:t>
            </w:r>
          </w:p>
        </w:tc>
        <w:tc>
          <w:tcPr>
            <w:tcW w:w="4395" w:type="dxa"/>
          </w:tcPr>
          <w:p w:rsidR="000F0184" w:rsidRPr="009904B1" w:rsidRDefault="00A01DF5" w:rsidP="008B4AA7">
            <w:pPr>
              <w:pStyle w:val="AcknowledgementsImprint"/>
              <w:spacing w:before="0" w:after="0"/>
              <w:ind w:left="0"/>
              <w:rPr>
                <w:lang w:val="en-AU"/>
              </w:rPr>
            </w:pPr>
            <w:r w:rsidRPr="009904B1">
              <w:rPr>
                <w:lang w:val="en-AU"/>
              </w:rPr>
              <w:t>Jim Irwin</w:t>
            </w:r>
          </w:p>
        </w:tc>
      </w:tr>
      <w:tr w:rsidR="000F0184" w:rsidRPr="009904B1" w:rsidTr="008B4AA7">
        <w:tc>
          <w:tcPr>
            <w:tcW w:w="2376" w:type="dxa"/>
          </w:tcPr>
          <w:p w:rsidR="000F0184" w:rsidRPr="009904B1" w:rsidRDefault="000F0184" w:rsidP="008B4AA7">
            <w:pPr>
              <w:pStyle w:val="AcknowledgementsImprint"/>
              <w:spacing w:before="0" w:after="0"/>
              <w:ind w:left="0"/>
              <w:rPr>
                <w:lang w:val="en-AU"/>
              </w:rPr>
            </w:pPr>
            <w:r w:rsidRPr="009904B1">
              <w:rPr>
                <w:lang w:val="en-AU"/>
              </w:rPr>
              <w:t>Chief Writer:</w:t>
            </w:r>
          </w:p>
        </w:tc>
        <w:tc>
          <w:tcPr>
            <w:tcW w:w="4395" w:type="dxa"/>
          </w:tcPr>
          <w:p w:rsidR="000F0184" w:rsidRPr="009904B1" w:rsidRDefault="000F0184" w:rsidP="008B4AA7">
            <w:pPr>
              <w:pStyle w:val="AcknowledgementsImprint"/>
              <w:spacing w:before="0" w:after="0"/>
              <w:ind w:left="0"/>
              <w:rPr>
                <w:lang w:val="en-AU"/>
              </w:rPr>
            </w:pPr>
            <w:r w:rsidRPr="009904B1">
              <w:rPr>
                <w:lang w:val="en-AU"/>
              </w:rPr>
              <w:t>Alan Hickman</w:t>
            </w:r>
          </w:p>
        </w:tc>
      </w:tr>
      <w:tr w:rsidR="000F0184" w:rsidRPr="009904B1" w:rsidTr="008B4AA7">
        <w:tc>
          <w:tcPr>
            <w:tcW w:w="2376" w:type="dxa"/>
          </w:tcPr>
          <w:p w:rsidR="000F0184" w:rsidRPr="009904B1" w:rsidRDefault="000F0184" w:rsidP="008B4AA7">
            <w:pPr>
              <w:pStyle w:val="AcknowledgementsImprint"/>
              <w:spacing w:before="0" w:after="0"/>
              <w:ind w:left="0"/>
              <w:rPr>
                <w:lang w:val="en-AU"/>
              </w:rPr>
            </w:pPr>
            <w:r w:rsidRPr="009904B1">
              <w:rPr>
                <w:lang w:val="en-AU"/>
              </w:rPr>
              <w:t>Subject Writer:</w:t>
            </w:r>
          </w:p>
        </w:tc>
        <w:tc>
          <w:tcPr>
            <w:tcW w:w="4395" w:type="dxa"/>
          </w:tcPr>
          <w:p w:rsidR="000F0184" w:rsidRPr="009904B1" w:rsidRDefault="00607967" w:rsidP="008B4AA7">
            <w:pPr>
              <w:pStyle w:val="AcknowledgementsImprint"/>
              <w:spacing w:before="0" w:after="0"/>
              <w:ind w:left="0"/>
              <w:rPr>
                <w:lang w:val="en-AU"/>
              </w:rPr>
            </w:pPr>
            <w:r w:rsidRPr="009904B1">
              <w:rPr>
                <w:lang w:val="en-AU"/>
              </w:rPr>
              <w:t>Alan Hickman</w:t>
            </w:r>
          </w:p>
        </w:tc>
      </w:tr>
      <w:tr w:rsidR="000F0184" w:rsidRPr="009904B1" w:rsidTr="008B4AA7">
        <w:tc>
          <w:tcPr>
            <w:tcW w:w="2376" w:type="dxa"/>
          </w:tcPr>
          <w:p w:rsidR="000F0184" w:rsidRPr="009904B1" w:rsidRDefault="000F0184" w:rsidP="008B4AA7">
            <w:pPr>
              <w:pStyle w:val="AcknowledgementsImprint"/>
              <w:spacing w:before="0" w:after="0"/>
              <w:ind w:left="0"/>
              <w:rPr>
                <w:lang w:val="en-AU"/>
              </w:rPr>
            </w:pPr>
            <w:r w:rsidRPr="009904B1">
              <w:rPr>
                <w:lang w:val="en-AU"/>
              </w:rPr>
              <w:t>Editor:</w:t>
            </w:r>
          </w:p>
        </w:tc>
        <w:tc>
          <w:tcPr>
            <w:tcW w:w="4395" w:type="dxa"/>
          </w:tcPr>
          <w:p w:rsidR="000F0184" w:rsidRPr="009904B1" w:rsidRDefault="00A01DF5" w:rsidP="008B4AA7">
            <w:pPr>
              <w:pStyle w:val="AcknowledgementsImprint"/>
              <w:spacing w:before="0" w:after="0"/>
              <w:ind w:left="0"/>
              <w:rPr>
                <w:lang w:val="en-AU"/>
              </w:rPr>
            </w:pPr>
            <w:r w:rsidRPr="009904B1">
              <w:rPr>
                <w:lang w:val="en-AU"/>
              </w:rPr>
              <w:t>Jim Irwin</w:t>
            </w:r>
          </w:p>
        </w:tc>
      </w:tr>
      <w:tr w:rsidR="000F0184" w:rsidRPr="009904B1" w:rsidTr="008B4AA7">
        <w:tc>
          <w:tcPr>
            <w:tcW w:w="2376" w:type="dxa"/>
          </w:tcPr>
          <w:p w:rsidR="000F0184" w:rsidRPr="009904B1" w:rsidRDefault="000F0184" w:rsidP="008B4AA7">
            <w:pPr>
              <w:pStyle w:val="AcknowledgementsImprint"/>
              <w:spacing w:before="0" w:after="0"/>
              <w:ind w:left="0"/>
              <w:rPr>
                <w:lang w:val="en-AU"/>
              </w:rPr>
            </w:pPr>
            <w:r w:rsidRPr="009904B1">
              <w:rPr>
                <w:lang w:val="en-AU"/>
              </w:rPr>
              <w:t>DTP/Production:</w:t>
            </w:r>
          </w:p>
        </w:tc>
        <w:tc>
          <w:tcPr>
            <w:tcW w:w="4395" w:type="dxa"/>
          </w:tcPr>
          <w:p w:rsidR="000F0184" w:rsidRPr="009904B1" w:rsidRDefault="000F0184" w:rsidP="008D5446">
            <w:pPr>
              <w:pStyle w:val="AcknowledgementsImprint"/>
              <w:spacing w:before="0" w:after="0"/>
              <w:ind w:left="0"/>
              <w:rPr>
                <w:lang w:val="en-AU"/>
              </w:rPr>
            </w:pPr>
            <w:r w:rsidRPr="009904B1">
              <w:rPr>
                <w:lang w:val="en-AU"/>
              </w:rPr>
              <w:t>Daniel Chee, Mai Vu</w:t>
            </w:r>
            <w:r w:rsidR="00605DDA" w:rsidRPr="009904B1">
              <w:rPr>
                <w:lang w:val="en-AU"/>
              </w:rPr>
              <w:t xml:space="preserve">, </w:t>
            </w:r>
            <w:r w:rsidR="008D5446" w:rsidRPr="009904B1">
              <w:rPr>
                <w:lang w:val="en-AU"/>
              </w:rPr>
              <w:t>Cindy Curran</w:t>
            </w:r>
          </w:p>
        </w:tc>
      </w:tr>
    </w:tbl>
    <w:p w:rsidR="000F0184" w:rsidRPr="009904B1" w:rsidRDefault="000F0184" w:rsidP="000F0184">
      <w:pPr>
        <w:pStyle w:val="BodyCopy-Introduction"/>
        <w:rPr>
          <w:noProof w:val="0"/>
        </w:rPr>
      </w:pPr>
    </w:p>
    <w:p w:rsidR="009B33F6" w:rsidRPr="009904B1" w:rsidRDefault="009B33F6" w:rsidP="009B33F6">
      <w:pPr>
        <w:pStyle w:val="AcknowledgementsImprint"/>
        <w:rPr>
          <w:lang w:val="en-AU"/>
        </w:rPr>
      </w:pPr>
      <w:r w:rsidRPr="009904B1">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9904B1" w:rsidRDefault="009B33F6" w:rsidP="009B33F6">
      <w:pPr>
        <w:pStyle w:val="AcknowledgementsImprint"/>
        <w:rPr>
          <w:lang w:val="en-AU"/>
        </w:rPr>
      </w:pPr>
      <w:r w:rsidRPr="009904B1">
        <w:rPr>
          <w:lang w:val="en-AU"/>
        </w:rPr>
        <w:t xml:space="preserve">The ASEAN Secretariat is based in Jakarta, Indonesia. </w:t>
      </w:r>
    </w:p>
    <w:p w:rsidR="009B33F6" w:rsidRPr="009904B1" w:rsidRDefault="009B33F6" w:rsidP="009B33F6">
      <w:pPr>
        <w:pStyle w:val="AcknowledgementsImprint"/>
        <w:rPr>
          <w:lang w:val="en-AU"/>
        </w:rPr>
      </w:pPr>
      <w:r w:rsidRPr="009904B1">
        <w:rPr>
          <w:lang w:val="en-AU"/>
        </w:rPr>
        <w:t xml:space="preserve">General Information on ASEAN appears online at the ASEAN Website: </w:t>
      </w:r>
      <w:hyperlink r:id="rId16" w:history="1">
        <w:r w:rsidRPr="009904B1">
          <w:rPr>
            <w:rStyle w:val="Hyperlink"/>
            <w:rFonts w:eastAsiaTheme="majorEastAsia"/>
            <w:lang w:val="en-AU"/>
          </w:rPr>
          <w:t>www.asean.org</w:t>
        </w:r>
      </w:hyperlink>
      <w:r w:rsidRPr="009904B1">
        <w:rPr>
          <w:lang w:val="en-AU"/>
        </w:rPr>
        <w:t>.</w:t>
      </w:r>
    </w:p>
    <w:p w:rsidR="009B33F6" w:rsidRPr="009904B1" w:rsidRDefault="009B33F6" w:rsidP="009B33F6">
      <w:pPr>
        <w:pStyle w:val="AcknowledgementsImprint"/>
        <w:rPr>
          <w:lang w:val="en-AU"/>
        </w:rPr>
      </w:pPr>
      <w:r w:rsidRPr="009904B1">
        <w:rPr>
          <w:lang w:val="en-AU"/>
        </w:rPr>
        <w:t>All text is produced by William Angliss Institute of TAFE for the ASEAN Project on “Toolbox Development for</w:t>
      </w:r>
      <w:r w:rsidR="00847FB6" w:rsidRPr="009904B1">
        <w:rPr>
          <w:lang w:val="en-AU"/>
        </w:rPr>
        <w:t xml:space="preserve"> Travel Agencies and Tour Operations</w:t>
      </w:r>
      <w:r w:rsidR="00AE4C5A" w:rsidRPr="009904B1">
        <w:rPr>
          <w:lang w:val="en-AU"/>
        </w:rPr>
        <w:t xml:space="preserve"> Divisions</w:t>
      </w:r>
      <w:r w:rsidRPr="009904B1">
        <w:rPr>
          <w:lang w:val="en-AU"/>
        </w:rPr>
        <w:t>”.</w:t>
      </w:r>
    </w:p>
    <w:p w:rsidR="009B33F6" w:rsidRPr="009904B1" w:rsidRDefault="009B33F6" w:rsidP="009B33F6">
      <w:pPr>
        <w:pStyle w:val="AcknowledgementsImprint"/>
        <w:rPr>
          <w:lang w:val="en-AU"/>
        </w:rPr>
      </w:pPr>
      <w:r w:rsidRPr="009904B1">
        <w:rPr>
          <w:lang w:val="en-AU"/>
        </w:rPr>
        <w:t>This publication is supported by the Australian Government’s aid program through the ASEAN-Australia Development Cooperation Program Phase II (AADCP II).</w:t>
      </w:r>
    </w:p>
    <w:p w:rsidR="009B33F6" w:rsidRPr="009904B1" w:rsidRDefault="009B33F6" w:rsidP="009B33F6">
      <w:pPr>
        <w:pStyle w:val="AcknowledgementsImprint"/>
        <w:rPr>
          <w:lang w:val="en-AU"/>
        </w:rPr>
      </w:pPr>
      <w:r w:rsidRPr="009904B1">
        <w:rPr>
          <w:lang w:val="en-AU"/>
        </w:rPr>
        <w:t>Copyright: Association of Sout</w:t>
      </w:r>
      <w:r w:rsidR="008D5446" w:rsidRPr="009904B1">
        <w:rPr>
          <w:lang w:val="en-AU"/>
        </w:rPr>
        <w:t>heast Asian Nations (ASEAN) 2015</w:t>
      </w:r>
      <w:r w:rsidRPr="009904B1">
        <w:rPr>
          <w:lang w:val="en-AU"/>
        </w:rPr>
        <w:t>.</w:t>
      </w:r>
    </w:p>
    <w:p w:rsidR="009B33F6" w:rsidRPr="009904B1" w:rsidRDefault="009B33F6" w:rsidP="009B33F6">
      <w:pPr>
        <w:pStyle w:val="AcknowledgementsImprint"/>
        <w:rPr>
          <w:lang w:val="en-AU"/>
        </w:rPr>
      </w:pPr>
      <w:r w:rsidRPr="009904B1">
        <w:rPr>
          <w:lang w:val="en-AU"/>
        </w:rPr>
        <w:t>All rights reserved.</w:t>
      </w:r>
    </w:p>
    <w:p w:rsidR="009B33F6" w:rsidRPr="009904B1" w:rsidRDefault="009B33F6" w:rsidP="009B33F6">
      <w:pPr>
        <w:pStyle w:val="AcknowledgementsImprintBold"/>
        <w:jc w:val="both"/>
        <w:rPr>
          <w:lang w:val="en-AU"/>
        </w:rPr>
      </w:pPr>
      <w:r w:rsidRPr="009904B1">
        <w:rPr>
          <w:lang w:val="en-AU"/>
        </w:rPr>
        <w:t>Disclaimer</w:t>
      </w:r>
    </w:p>
    <w:p w:rsidR="009B33F6" w:rsidRPr="009904B1" w:rsidRDefault="009B33F6" w:rsidP="009B33F6">
      <w:pPr>
        <w:pStyle w:val="AcknowledgementsImprint"/>
        <w:rPr>
          <w:lang w:val="en-AU"/>
        </w:rPr>
      </w:pPr>
      <w:r w:rsidRPr="009904B1">
        <w:rPr>
          <w:lang w:val="en-AU"/>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9904B1" w:rsidRDefault="009B33F6" w:rsidP="009B33F6">
      <w:pPr>
        <w:pStyle w:val="AcknowledgementsImprint"/>
        <w:rPr>
          <w:lang w:val="en-AU"/>
        </w:rPr>
      </w:pPr>
      <w:r w:rsidRPr="009904B1">
        <w:rPr>
          <w:lang w:val="en-AU"/>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9B33F6" w:rsidRPr="009904B1" w:rsidRDefault="009B33F6" w:rsidP="009B33F6">
      <w:pPr>
        <w:pStyle w:val="AcknowledgementsImprint"/>
        <w:rPr>
          <w:rStyle w:val="Hyperlink"/>
          <w:szCs w:val="18"/>
          <w:lang w:val="en-AU"/>
        </w:rPr>
      </w:pPr>
      <w:r w:rsidRPr="009904B1">
        <w:rPr>
          <w:lang w:val="en-AU"/>
        </w:rPr>
        <w:t xml:space="preserve">Additional images have been sourced from Flickr and SXC and are used under Creative Commons licence:  </w:t>
      </w:r>
      <w:hyperlink r:id="rId17" w:history="1">
        <w:r w:rsidRPr="009904B1">
          <w:rPr>
            <w:rStyle w:val="Hyperlink"/>
            <w:szCs w:val="18"/>
            <w:lang w:val="en-AU"/>
          </w:rPr>
          <w:t>http://creativecommons.org/licenses/by/2.0/deed.en</w:t>
        </w:r>
      </w:hyperlink>
    </w:p>
    <w:p w:rsidR="009B33F6" w:rsidRPr="009904B1" w:rsidRDefault="009B33F6" w:rsidP="009B33F6">
      <w:pPr>
        <w:pStyle w:val="AcknowledgementsImprint"/>
        <w:rPr>
          <w:lang w:val="en-AU"/>
        </w:rPr>
      </w:pPr>
      <w:r w:rsidRPr="009904B1">
        <w:rPr>
          <w:lang w:val="en-AU"/>
        </w:rPr>
        <w:t xml:space="preserve">File name: </w:t>
      </w:r>
      <w:r w:rsidR="00B03DC9" w:rsidRPr="009904B1">
        <w:rPr>
          <w:lang w:val="en-AU"/>
        </w:rPr>
        <w:fldChar w:fldCharType="begin"/>
      </w:r>
      <w:r w:rsidR="00B03DC9" w:rsidRPr="009904B1">
        <w:rPr>
          <w:lang w:val="en-AU"/>
        </w:rPr>
        <w:instrText xml:space="preserve"> FILENAME   \* MERGEFORMAT </w:instrText>
      </w:r>
      <w:r w:rsidR="00B03DC9" w:rsidRPr="009904B1">
        <w:rPr>
          <w:lang w:val="en-AU"/>
        </w:rPr>
        <w:fldChar w:fldCharType="separate"/>
      </w:r>
      <w:r w:rsidR="009904B1">
        <w:rPr>
          <w:noProof/>
          <w:lang w:val="en-AU"/>
        </w:rPr>
        <w:t>AM_Create_promotional_display_stand_220115</w:t>
      </w:r>
      <w:r w:rsidR="00B03DC9" w:rsidRPr="009904B1">
        <w:rPr>
          <w:lang w:val="en-AU"/>
        </w:rPr>
        <w:fldChar w:fldCharType="end"/>
      </w:r>
    </w:p>
    <w:p w:rsidR="009B33F6" w:rsidRPr="009904B1" w:rsidRDefault="009B33F6" w:rsidP="007C795B">
      <w:pPr>
        <w:pStyle w:val="AcknowledgementsImprint"/>
        <w:rPr>
          <w:lang w:val="en-AU"/>
        </w:rPr>
      </w:pPr>
    </w:p>
    <w:p w:rsidR="009B33F6" w:rsidRPr="009904B1" w:rsidRDefault="009B33F6" w:rsidP="007C795B">
      <w:pPr>
        <w:pStyle w:val="AcknowledgementsImprint"/>
        <w:rPr>
          <w:lang w:val="en-AU"/>
        </w:rPr>
        <w:sectPr w:rsidR="009B33F6" w:rsidRPr="009904B1" w:rsidSect="002A472D">
          <w:headerReference w:type="even" r:id="rId18"/>
          <w:headerReference w:type="default" r:id="rId19"/>
          <w:footerReference w:type="even" r:id="rId20"/>
          <w:footerReference w:type="default" r:id="rId21"/>
          <w:pgSz w:w="11906" w:h="16838" w:code="9"/>
          <w:pgMar w:top="1440" w:right="1440" w:bottom="1440" w:left="1701" w:header="709" w:footer="709" w:gutter="0"/>
          <w:cols w:space="708"/>
          <w:docGrid w:linePitch="360"/>
        </w:sectPr>
      </w:pPr>
    </w:p>
    <w:p w:rsidR="00C66768" w:rsidRPr="009904B1" w:rsidRDefault="0018383B">
      <w:pPr>
        <w:rPr>
          <w:rStyle w:val="BodyCopyBold"/>
          <w:rFonts w:ascii="Helvetica" w:hAnsi="Helvetica"/>
        </w:rPr>
      </w:pPr>
      <w:r w:rsidRPr="009904B1">
        <w:rPr>
          <w:rFonts w:ascii="Helvetica" w:hAnsi="Helvetica" w:cs="Helvetica 55 Roman"/>
          <w:b/>
          <w:bCs/>
          <w:noProof/>
          <w:lang w:val="en-US"/>
        </w:rPr>
        <w:lastRenderedPageBreak/>
        <mc:AlternateContent>
          <mc:Choice Requires="wpg">
            <w:drawing>
              <wp:anchor distT="0" distB="0" distL="114300" distR="114300" simplePos="0" relativeHeight="251666432" behindDoc="0" locked="0" layoutInCell="1" allowOverlap="1">
                <wp:simplePos x="0" y="0"/>
                <wp:positionH relativeFrom="column">
                  <wp:posOffset>107315</wp:posOffset>
                </wp:positionH>
                <wp:positionV relativeFrom="paragraph">
                  <wp:posOffset>116205</wp:posOffset>
                </wp:positionV>
                <wp:extent cx="3016250" cy="546100"/>
                <wp:effectExtent l="0" t="0" r="0" b="0"/>
                <wp:wrapSquare wrapText="bothSides"/>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 name="Picture 3" descr="420px-Seal_of_ASEAN.svg.png"/>
                          <pic:cNvPicPr>
                            <a:picLocks noChangeAspect="1"/>
                          </pic:cNvPicPr>
                        </pic:nvPicPr>
                        <pic:blipFill>
                          <a:blip r:embed="rId9" cstate="print"/>
                          <a:stretch>
                            <a:fillRect/>
                          </a:stretch>
                        </pic:blipFill>
                        <pic:spPr>
                          <a:xfrm>
                            <a:off x="928048" y="13648"/>
                            <a:ext cx="457200" cy="464024"/>
                          </a:xfrm>
                          <a:prstGeom prst="rect">
                            <a:avLst/>
                          </a:prstGeom>
                        </pic:spPr>
                      </pic:pic>
                      <pic:pic xmlns:pic="http://schemas.openxmlformats.org/drawingml/2006/picture">
                        <pic:nvPicPr>
                          <pic:cNvPr id="13" name="Picture 7" descr="Colour_Logo-lockup.png"/>
                          <pic:cNvPicPr>
                            <a:picLocks noChangeAspect="1"/>
                          </pic:cNvPicPr>
                        </pic:nvPicPr>
                        <pic:blipFill>
                          <a:blip r:embed="rId10" cstate="print"/>
                          <a:stretch>
                            <a:fillRect/>
                          </a:stretch>
                        </pic:blipFill>
                        <pic:spPr>
                          <a:xfrm>
                            <a:off x="1344305" y="0"/>
                            <a:ext cx="1671850" cy="545910"/>
                          </a:xfrm>
                          <a:prstGeom prst="rect">
                            <a:avLst/>
                          </a:prstGeom>
                        </pic:spPr>
                      </pic:pic>
                      <pic:pic xmlns:pic="http://schemas.openxmlformats.org/drawingml/2006/picture">
                        <pic:nvPicPr>
                          <pic:cNvPr id="17"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61415"/>
                            <a:ext cx="880281"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358CB19E" id="Group 21" o:spid="_x0000_s1026"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5HMQbAAAAA2gAAAA8AAABkcnMvZG93bnJldi54bWxET0tqwzAQ3Rd6BzGF7BrJWZTiRgmhtCVd&#10;1fkcYLCmthNrZCTZcXL6ylDIani87yzXo23FQD40jjVkcwWCuHSm4UrD8fD5/AoiRGSDrWPScKUA&#10;69XjwxJz4y68o2EfK5FCOOSooY6xy6UMZU0Ww9x1xIn7dd5iTNBX0ni8pHDbyoVSL9Jiw6mhxo7e&#10;ayrP+95qKE5f5UfXqCwrfnyvrvLw3d5OWs+exs0biEhjvIv/3VuT5sP0ynTl6g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jkcxBsAAAADaAAAADwAAAAAAAAAAAAAAAACfAgAA&#10;ZHJzL2Rvd25yZXYueG1sUEsFBgAAAAAEAAQA9wAAAIwDAAAAAA==&#10;">
                  <v:imagedata r:id="rId12"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3"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4" o:title=""/>
                  <v:path arrowok="t"/>
                </v:shape>
                <w10:wrap type="square"/>
              </v:group>
            </w:pict>
          </mc:Fallback>
        </mc:AlternateContent>
      </w:r>
    </w:p>
    <w:p w:rsidR="00C66768" w:rsidRPr="009904B1" w:rsidRDefault="00C66768">
      <w:pPr>
        <w:rPr>
          <w:rStyle w:val="BodyCopyBold"/>
          <w:rFonts w:ascii="Helvetica" w:hAnsi="Helvetica"/>
        </w:rPr>
      </w:pPr>
    </w:p>
    <w:p w:rsidR="00C66768" w:rsidRPr="009904B1" w:rsidRDefault="00C66768">
      <w:pPr>
        <w:rPr>
          <w:rStyle w:val="BodyCopyBold"/>
          <w:rFonts w:ascii="Helvetica" w:hAnsi="Helvetica"/>
        </w:rPr>
      </w:pPr>
    </w:p>
    <w:p w:rsidR="00C66768" w:rsidRPr="009904B1" w:rsidRDefault="00C66768" w:rsidP="00C66768">
      <w:pPr>
        <w:pStyle w:val="TableofContents"/>
      </w:pPr>
      <w:bookmarkStart w:id="4" w:name="_Toc370805641"/>
      <w:r w:rsidRPr="009904B1">
        <w:t>Table of contents</w:t>
      </w:r>
      <w:bookmarkEnd w:id="4"/>
    </w:p>
    <w:p w:rsidR="009B3C85" w:rsidRDefault="00C81CB0">
      <w:pPr>
        <w:pStyle w:val="TOC1"/>
        <w:tabs>
          <w:tab w:val="right" w:leader="dot" w:pos="8755"/>
        </w:tabs>
        <w:rPr>
          <w:rFonts w:asciiTheme="minorHAnsi" w:eastAsiaTheme="minorEastAsia" w:hAnsiTheme="minorHAnsi"/>
          <w:noProof/>
          <w:lang w:eastAsia="en-AU"/>
        </w:rPr>
      </w:pPr>
      <w:r w:rsidRPr="009904B1">
        <w:rPr>
          <w:rStyle w:val="BodyCopyBold"/>
          <w:rFonts w:ascii="Helvetica" w:hAnsi="Helvetica"/>
        </w:rPr>
        <w:fldChar w:fldCharType="begin"/>
      </w:r>
      <w:r w:rsidR="00785293" w:rsidRPr="009904B1">
        <w:rPr>
          <w:rStyle w:val="BodyCopyBold"/>
          <w:rFonts w:ascii="Helvetica" w:hAnsi="Helvetica"/>
        </w:rPr>
        <w:instrText xml:space="preserve"> TOC \h \z \t "Heading 1,1" </w:instrText>
      </w:r>
      <w:r w:rsidRPr="009904B1">
        <w:rPr>
          <w:rStyle w:val="BodyCopyBold"/>
          <w:rFonts w:ascii="Helvetica" w:hAnsi="Helvetica"/>
        </w:rPr>
        <w:fldChar w:fldCharType="separate"/>
      </w:r>
      <w:hyperlink w:anchor="_Toc410217228" w:history="1">
        <w:r w:rsidR="009B3C85" w:rsidRPr="00FC7B48">
          <w:rPr>
            <w:rStyle w:val="Hyperlink"/>
            <w:noProof/>
          </w:rPr>
          <w:t>Competency Based Assessment (CBA) – An Introduction for Assessors</w:t>
        </w:r>
        <w:r w:rsidR="009B3C85">
          <w:rPr>
            <w:noProof/>
            <w:webHidden/>
          </w:rPr>
          <w:tab/>
        </w:r>
        <w:r w:rsidR="009B3C85">
          <w:rPr>
            <w:noProof/>
            <w:webHidden/>
          </w:rPr>
          <w:fldChar w:fldCharType="begin"/>
        </w:r>
        <w:r w:rsidR="009B3C85">
          <w:rPr>
            <w:noProof/>
            <w:webHidden/>
          </w:rPr>
          <w:instrText xml:space="preserve"> PAGEREF _Toc410217228 \h </w:instrText>
        </w:r>
        <w:r w:rsidR="009B3C85">
          <w:rPr>
            <w:noProof/>
            <w:webHidden/>
          </w:rPr>
        </w:r>
        <w:r w:rsidR="009B3C85">
          <w:rPr>
            <w:noProof/>
            <w:webHidden/>
          </w:rPr>
          <w:fldChar w:fldCharType="separate"/>
        </w:r>
        <w:r w:rsidR="0014224A">
          <w:rPr>
            <w:noProof/>
            <w:webHidden/>
          </w:rPr>
          <w:t>1</w:t>
        </w:r>
        <w:r w:rsidR="009B3C85">
          <w:rPr>
            <w:noProof/>
            <w:webHidden/>
          </w:rPr>
          <w:fldChar w:fldCharType="end"/>
        </w:r>
      </w:hyperlink>
    </w:p>
    <w:p w:rsidR="009B3C85" w:rsidRDefault="00315438">
      <w:pPr>
        <w:pStyle w:val="TOC1"/>
        <w:tabs>
          <w:tab w:val="right" w:leader="dot" w:pos="8755"/>
        </w:tabs>
        <w:rPr>
          <w:rFonts w:asciiTheme="minorHAnsi" w:eastAsiaTheme="minorEastAsia" w:hAnsiTheme="minorHAnsi"/>
          <w:noProof/>
          <w:lang w:eastAsia="en-AU"/>
        </w:rPr>
      </w:pPr>
      <w:hyperlink w:anchor="_Toc410217229" w:history="1">
        <w:r w:rsidR="009B3C85" w:rsidRPr="00FC7B48">
          <w:rPr>
            <w:rStyle w:val="Hyperlink"/>
            <w:noProof/>
          </w:rPr>
          <w:t>Competency standard</w:t>
        </w:r>
        <w:r w:rsidR="009B3C85">
          <w:rPr>
            <w:noProof/>
            <w:webHidden/>
          </w:rPr>
          <w:tab/>
        </w:r>
        <w:r w:rsidR="009B3C85">
          <w:rPr>
            <w:noProof/>
            <w:webHidden/>
          </w:rPr>
          <w:fldChar w:fldCharType="begin"/>
        </w:r>
        <w:r w:rsidR="009B3C85">
          <w:rPr>
            <w:noProof/>
            <w:webHidden/>
          </w:rPr>
          <w:instrText xml:space="preserve"> PAGEREF _Toc410217229 \h </w:instrText>
        </w:r>
        <w:r w:rsidR="009B3C85">
          <w:rPr>
            <w:noProof/>
            <w:webHidden/>
          </w:rPr>
        </w:r>
        <w:r w:rsidR="009B3C85">
          <w:rPr>
            <w:noProof/>
            <w:webHidden/>
          </w:rPr>
          <w:fldChar w:fldCharType="separate"/>
        </w:r>
        <w:r w:rsidR="0014224A">
          <w:rPr>
            <w:noProof/>
            <w:webHidden/>
          </w:rPr>
          <w:t>11</w:t>
        </w:r>
        <w:r w:rsidR="009B3C85">
          <w:rPr>
            <w:noProof/>
            <w:webHidden/>
          </w:rPr>
          <w:fldChar w:fldCharType="end"/>
        </w:r>
      </w:hyperlink>
    </w:p>
    <w:p w:rsidR="009B3C85" w:rsidRDefault="00315438">
      <w:pPr>
        <w:pStyle w:val="TOC1"/>
        <w:tabs>
          <w:tab w:val="right" w:leader="dot" w:pos="8755"/>
        </w:tabs>
        <w:rPr>
          <w:rFonts w:asciiTheme="minorHAnsi" w:eastAsiaTheme="minorEastAsia" w:hAnsiTheme="minorHAnsi"/>
          <w:noProof/>
          <w:lang w:eastAsia="en-AU"/>
        </w:rPr>
      </w:pPr>
      <w:hyperlink w:anchor="_Toc410217230" w:history="1">
        <w:r w:rsidR="009B3C85" w:rsidRPr="00FC7B48">
          <w:rPr>
            <w:rStyle w:val="Hyperlink"/>
            <w:noProof/>
          </w:rPr>
          <w:t>Oral questions</w:t>
        </w:r>
        <w:r w:rsidR="009B3C85">
          <w:rPr>
            <w:noProof/>
            <w:webHidden/>
          </w:rPr>
          <w:tab/>
        </w:r>
        <w:r w:rsidR="009B3C85">
          <w:rPr>
            <w:noProof/>
            <w:webHidden/>
          </w:rPr>
          <w:fldChar w:fldCharType="begin"/>
        </w:r>
        <w:r w:rsidR="009B3C85">
          <w:rPr>
            <w:noProof/>
            <w:webHidden/>
          </w:rPr>
          <w:instrText xml:space="preserve"> PAGEREF _Toc410217230 \h </w:instrText>
        </w:r>
        <w:r w:rsidR="009B3C85">
          <w:rPr>
            <w:noProof/>
            <w:webHidden/>
          </w:rPr>
        </w:r>
        <w:r w:rsidR="009B3C85">
          <w:rPr>
            <w:noProof/>
            <w:webHidden/>
          </w:rPr>
          <w:fldChar w:fldCharType="separate"/>
        </w:r>
        <w:r w:rsidR="0014224A">
          <w:rPr>
            <w:noProof/>
            <w:webHidden/>
          </w:rPr>
          <w:t>23</w:t>
        </w:r>
        <w:r w:rsidR="009B3C85">
          <w:rPr>
            <w:noProof/>
            <w:webHidden/>
          </w:rPr>
          <w:fldChar w:fldCharType="end"/>
        </w:r>
      </w:hyperlink>
    </w:p>
    <w:p w:rsidR="009B3C85" w:rsidRDefault="00315438">
      <w:pPr>
        <w:pStyle w:val="TOC1"/>
        <w:tabs>
          <w:tab w:val="right" w:leader="dot" w:pos="8755"/>
        </w:tabs>
        <w:rPr>
          <w:rFonts w:asciiTheme="minorHAnsi" w:eastAsiaTheme="minorEastAsia" w:hAnsiTheme="minorHAnsi"/>
          <w:noProof/>
          <w:lang w:eastAsia="en-AU"/>
        </w:rPr>
      </w:pPr>
      <w:hyperlink w:anchor="_Toc410217231" w:history="1">
        <w:r w:rsidR="009B3C85" w:rsidRPr="00FC7B48">
          <w:rPr>
            <w:rStyle w:val="Hyperlink"/>
            <w:noProof/>
          </w:rPr>
          <w:t>Written questions</w:t>
        </w:r>
        <w:r w:rsidR="009B3C85">
          <w:rPr>
            <w:noProof/>
            <w:webHidden/>
          </w:rPr>
          <w:tab/>
        </w:r>
        <w:r w:rsidR="009B3C85">
          <w:rPr>
            <w:noProof/>
            <w:webHidden/>
          </w:rPr>
          <w:fldChar w:fldCharType="begin"/>
        </w:r>
        <w:r w:rsidR="009B3C85">
          <w:rPr>
            <w:noProof/>
            <w:webHidden/>
          </w:rPr>
          <w:instrText xml:space="preserve"> PAGEREF _Toc410217231 \h </w:instrText>
        </w:r>
        <w:r w:rsidR="009B3C85">
          <w:rPr>
            <w:noProof/>
            <w:webHidden/>
          </w:rPr>
        </w:r>
        <w:r w:rsidR="009B3C85">
          <w:rPr>
            <w:noProof/>
            <w:webHidden/>
          </w:rPr>
          <w:fldChar w:fldCharType="separate"/>
        </w:r>
        <w:r w:rsidR="0014224A">
          <w:rPr>
            <w:noProof/>
            <w:webHidden/>
          </w:rPr>
          <w:t>31</w:t>
        </w:r>
        <w:r w:rsidR="009B3C85">
          <w:rPr>
            <w:noProof/>
            <w:webHidden/>
          </w:rPr>
          <w:fldChar w:fldCharType="end"/>
        </w:r>
      </w:hyperlink>
    </w:p>
    <w:p w:rsidR="009B3C85" w:rsidRDefault="00315438">
      <w:pPr>
        <w:pStyle w:val="TOC1"/>
        <w:tabs>
          <w:tab w:val="right" w:leader="dot" w:pos="8755"/>
        </w:tabs>
        <w:rPr>
          <w:rFonts w:asciiTheme="minorHAnsi" w:eastAsiaTheme="minorEastAsia" w:hAnsiTheme="minorHAnsi"/>
          <w:noProof/>
          <w:lang w:eastAsia="en-AU"/>
        </w:rPr>
      </w:pPr>
      <w:hyperlink w:anchor="_Toc410217232" w:history="1">
        <w:r w:rsidR="009B3C85" w:rsidRPr="00FC7B48">
          <w:rPr>
            <w:rStyle w:val="Hyperlink"/>
            <w:noProof/>
          </w:rPr>
          <w:t>Answers to written questions</w:t>
        </w:r>
        <w:r w:rsidR="009B3C85">
          <w:rPr>
            <w:noProof/>
            <w:webHidden/>
          </w:rPr>
          <w:tab/>
        </w:r>
        <w:r w:rsidR="009B3C85">
          <w:rPr>
            <w:noProof/>
            <w:webHidden/>
          </w:rPr>
          <w:fldChar w:fldCharType="begin"/>
        </w:r>
        <w:r w:rsidR="009B3C85">
          <w:rPr>
            <w:noProof/>
            <w:webHidden/>
          </w:rPr>
          <w:instrText xml:space="preserve"> PAGEREF _Toc410217232 \h </w:instrText>
        </w:r>
        <w:r w:rsidR="009B3C85">
          <w:rPr>
            <w:noProof/>
            <w:webHidden/>
          </w:rPr>
        </w:r>
        <w:r w:rsidR="009B3C85">
          <w:rPr>
            <w:noProof/>
            <w:webHidden/>
          </w:rPr>
          <w:fldChar w:fldCharType="separate"/>
        </w:r>
        <w:r w:rsidR="0014224A">
          <w:rPr>
            <w:noProof/>
            <w:webHidden/>
          </w:rPr>
          <w:t>45</w:t>
        </w:r>
        <w:r w:rsidR="009B3C85">
          <w:rPr>
            <w:noProof/>
            <w:webHidden/>
          </w:rPr>
          <w:fldChar w:fldCharType="end"/>
        </w:r>
      </w:hyperlink>
    </w:p>
    <w:p w:rsidR="009B3C85" w:rsidRDefault="00315438">
      <w:pPr>
        <w:pStyle w:val="TOC1"/>
        <w:tabs>
          <w:tab w:val="right" w:leader="dot" w:pos="8755"/>
        </w:tabs>
        <w:rPr>
          <w:rFonts w:asciiTheme="minorHAnsi" w:eastAsiaTheme="minorEastAsia" w:hAnsiTheme="minorHAnsi"/>
          <w:noProof/>
          <w:lang w:eastAsia="en-AU"/>
        </w:rPr>
      </w:pPr>
      <w:hyperlink w:anchor="_Toc410217233" w:history="1">
        <w:r w:rsidR="009B3C85" w:rsidRPr="00FC7B48">
          <w:rPr>
            <w:rStyle w:val="Hyperlink"/>
            <w:noProof/>
          </w:rPr>
          <w:t>Observation checklist</w:t>
        </w:r>
        <w:r w:rsidR="009B3C85">
          <w:rPr>
            <w:noProof/>
            <w:webHidden/>
          </w:rPr>
          <w:tab/>
        </w:r>
        <w:r w:rsidR="009B3C85">
          <w:rPr>
            <w:noProof/>
            <w:webHidden/>
          </w:rPr>
          <w:fldChar w:fldCharType="begin"/>
        </w:r>
        <w:r w:rsidR="009B3C85">
          <w:rPr>
            <w:noProof/>
            <w:webHidden/>
          </w:rPr>
          <w:instrText xml:space="preserve"> PAGEREF _Toc410217233 \h </w:instrText>
        </w:r>
        <w:r w:rsidR="009B3C85">
          <w:rPr>
            <w:noProof/>
            <w:webHidden/>
          </w:rPr>
        </w:r>
        <w:r w:rsidR="009B3C85">
          <w:rPr>
            <w:noProof/>
            <w:webHidden/>
          </w:rPr>
          <w:fldChar w:fldCharType="separate"/>
        </w:r>
        <w:r w:rsidR="0014224A">
          <w:rPr>
            <w:noProof/>
            <w:webHidden/>
          </w:rPr>
          <w:t>63</w:t>
        </w:r>
        <w:r w:rsidR="009B3C85">
          <w:rPr>
            <w:noProof/>
            <w:webHidden/>
          </w:rPr>
          <w:fldChar w:fldCharType="end"/>
        </w:r>
      </w:hyperlink>
    </w:p>
    <w:p w:rsidR="009B3C85" w:rsidRDefault="00315438">
      <w:pPr>
        <w:pStyle w:val="TOC1"/>
        <w:tabs>
          <w:tab w:val="right" w:leader="dot" w:pos="8755"/>
        </w:tabs>
        <w:rPr>
          <w:rFonts w:asciiTheme="minorHAnsi" w:eastAsiaTheme="minorEastAsia" w:hAnsiTheme="minorHAnsi"/>
          <w:noProof/>
          <w:lang w:eastAsia="en-AU"/>
        </w:rPr>
      </w:pPr>
      <w:hyperlink w:anchor="_Toc410217234" w:history="1">
        <w:r w:rsidR="009B3C85" w:rsidRPr="00FC7B48">
          <w:rPr>
            <w:rStyle w:val="Hyperlink"/>
            <w:noProof/>
          </w:rPr>
          <w:t>Third Party Statement</w:t>
        </w:r>
        <w:r w:rsidR="009B3C85">
          <w:rPr>
            <w:noProof/>
            <w:webHidden/>
          </w:rPr>
          <w:tab/>
        </w:r>
        <w:r w:rsidR="009B3C85">
          <w:rPr>
            <w:noProof/>
            <w:webHidden/>
          </w:rPr>
          <w:fldChar w:fldCharType="begin"/>
        </w:r>
        <w:r w:rsidR="009B3C85">
          <w:rPr>
            <w:noProof/>
            <w:webHidden/>
          </w:rPr>
          <w:instrText xml:space="preserve"> PAGEREF _Toc410217234 \h </w:instrText>
        </w:r>
        <w:r w:rsidR="009B3C85">
          <w:rPr>
            <w:noProof/>
            <w:webHidden/>
          </w:rPr>
        </w:r>
        <w:r w:rsidR="009B3C85">
          <w:rPr>
            <w:noProof/>
            <w:webHidden/>
          </w:rPr>
          <w:fldChar w:fldCharType="separate"/>
        </w:r>
        <w:r w:rsidR="0014224A">
          <w:rPr>
            <w:noProof/>
            <w:webHidden/>
          </w:rPr>
          <w:t>67</w:t>
        </w:r>
        <w:r w:rsidR="009B3C85">
          <w:rPr>
            <w:noProof/>
            <w:webHidden/>
          </w:rPr>
          <w:fldChar w:fldCharType="end"/>
        </w:r>
      </w:hyperlink>
    </w:p>
    <w:p w:rsidR="009B3C85" w:rsidRDefault="00315438">
      <w:pPr>
        <w:pStyle w:val="TOC1"/>
        <w:tabs>
          <w:tab w:val="right" w:leader="dot" w:pos="8755"/>
        </w:tabs>
        <w:rPr>
          <w:rFonts w:asciiTheme="minorHAnsi" w:eastAsiaTheme="minorEastAsia" w:hAnsiTheme="minorHAnsi"/>
          <w:noProof/>
          <w:lang w:eastAsia="en-AU"/>
        </w:rPr>
      </w:pPr>
      <w:hyperlink w:anchor="_Toc410217235" w:history="1">
        <w:r w:rsidR="009B3C85" w:rsidRPr="00FC7B48">
          <w:rPr>
            <w:rStyle w:val="Hyperlink"/>
            <w:noProof/>
          </w:rPr>
          <w:t>Competency recording sheet</w:t>
        </w:r>
        <w:r w:rsidR="009B3C85">
          <w:rPr>
            <w:noProof/>
            <w:webHidden/>
          </w:rPr>
          <w:tab/>
        </w:r>
        <w:r w:rsidR="009B3C85">
          <w:rPr>
            <w:noProof/>
            <w:webHidden/>
          </w:rPr>
          <w:fldChar w:fldCharType="begin"/>
        </w:r>
        <w:r w:rsidR="009B3C85">
          <w:rPr>
            <w:noProof/>
            <w:webHidden/>
          </w:rPr>
          <w:instrText xml:space="preserve"> PAGEREF _Toc410217235 \h </w:instrText>
        </w:r>
        <w:r w:rsidR="009B3C85">
          <w:rPr>
            <w:noProof/>
            <w:webHidden/>
          </w:rPr>
        </w:r>
        <w:r w:rsidR="009B3C85">
          <w:rPr>
            <w:noProof/>
            <w:webHidden/>
          </w:rPr>
          <w:fldChar w:fldCharType="separate"/>
        </w:r>
        <w:r w:rsidR="0014224A">
          <w:rPr>
            <w:noProof/>
            <w:webHidden/>
          </w:rPr>
          <w:t>69</w:t>
        </w:r>
        <w:r w:rsidR="009B3C85">
          <w:rPr>
            <w:noProof/>
            <w:webHidden/>
          </w:rPr>
          <w:fldChar w:fldCharType="end"/>
        </w:r>
      </w:hyperlink>
    </w:p>
    <w:p w:rsidR="00C66768" w:rsidRPr="009904B1" w:rsidRDefault="00C81CB0">
      <w:pPr>
        <w:rPr>
          <w:rStyle w:val="BodyCopyBold"/>
          <w:rFonts w:ascii="Helvetica" w:hAnsi="Helvetica"/>
        </w:rPr>
      </w:pPr>
      <w:r w:rsidRPr="009904B1">
        <w:rPr>
          <w:rStyle w:val="BodyCopyBold"/>
          <w:rFonts w:ascii="Helvetica" w:hAnsi="Helvetica"/>
        </w:rPr>
        <w:fldChar w:fldCharType="end"/>
      </w:r>
      <w:r w:rsidR="00C66768" w:rsidRPr="009904B1">
        <w:rPr>
          <w:rStyle w:val="BodyCopyBold"/>
          <w:rFonts w:ascii="Helvetica" w:hAnsi="Helvetica"/>
        </w:rPr>
        <w:br w:type="page"/>
      </w:r>
    </w:p>
    <w:p w:rsidR="00C66768" w:rsidRPr="009904B1" w:rsidRDefault="00C66768">
      <w:pPr>
        <w:rPr>
          <w:rStyle w:val="BodyCopyBold"/>
          <w:rFonts w:ascii="Helvetica" w:hAnsi="Helvetica"/>
        </w:rPr>
      </w:pPr>
    </w:p>
    <w:p w:rsidR="00C66768" w:rsidRPr="009904B1" w:rsidRDefault="00C66768">
      <w:pPr>
        <w:rPr>
          <w:rStyle w:val="BodyCopyBold"/>
          <w:rFonts w:ascii="Helvetica" w:hAnsi="Helvetica"/>
        </w:rPr>
        <w:sectPr w:rsidR="00C66768" w:rsidRPr="009904B1" w:rsidSect="00C66768">
          <w:headerReference w:type="even" r:id="rId22"/>
          <w:headerReference w:type="default" r:id="rId23"/>
          <w:footerReference w:type="even" r:id="rId24"/>
          <w:footerReference w:type="default" r:id="rId25"/>
          <w:pgSz w:w="11906" w:h="16838" w:code="9"/>
          <w:pgMar w:top="1440" w:right="1440" w:bottom="1440" w:left="1701" w:header="709" w:footer="388" w:gutter="0"/>
          <w:cols w:space="708"/>
          <w:docGrid w:linePitch="360"/>
        </w:sectPr>
      </w:pPr>
    </w:p>
    <w:p w:rsidR="00FD3362" w:rsidRPr="009904B1" w:rsidRDefault="00FD3362" w:rsidP="00FD3362">
      <w:pPr>
        <w:pStyle w:val="Heading1"/>
      </w:pPr>
      <w:bookmarkStart w:id="5" w:name="_Toc410217228"/>
      <w:r w:rsidRPr="009904B1">
        <w:lastRenderedPageBreak/>
        <w:t xml:space="preserve">Competency Based Assessment (CBA) – </w:t>
      </w:r>
      <w:r w:rsidR="00282AA6" w:rsidRPr="009904B1">
        <w:t>A</w:t>
      </w:r>
      <w:r w:rsidRPr="009904B1">
        <w:t xml:space="preserve">n </w:t>
      </w:r>
      <w:r w:rsidR="00282AA6" w:rsidRPr="009904B1">
        <w:t>I</w:t>
      </w:r>
      <w:r w:rsidRPr="009904B1">
        <w:t xml:space="preserve">ntroduction for </w:t>
      </w:r>
      <w:r w:rsidR="00282AA6" w:rsidRPr="009904B1">
        <w:t>A</w:t>
      </w:r>
      <w:r w:rsidRPr="009904B1">
        <w:t>ssessors</w:t>
      </w:r>
      <w:bookmarkEnd w:id="5"/>
    </w:p>
    <w:p w:rsidR="00FD3362" w:rsidRPr="009904B1" w:rsidRDefault="00FD3362" w:rsidP="00FD3362">
      <w:pPr>
        <w:pStyle w:val="BodyCopy"/>
        <w:rPr>
          <w:noProof w:val="0"/>
        </w:rPr>
      </w:pPr>
      <w:r w:rsidRPr="009904B1">
        <w:rPr>
          <w:noProof w:val="0"/>
        </w:rPr>
        <w:t>Assessment is the process of identifying a participant’s current knowledge, skills and attitudes sets against all elements of competency within a unit of competency.</w:t>
      </w:r>
    </w:p>
    <w:p w:rsidR="00FD3362" w:rsidRPr="009904B1" w:rsidRDefault="00FD3362" w:rsidP="00FD3362">
      <w:pPr>
        <w:pStyle w:val="Heading4"/>
      </w:pPr>
      <w:r w:rsidRPr="009904B1">
        <w:t xml:space="preserve">Suggested </w:t>
      </w:r>
      <w:r w:rsidR="00282AA6" w:rsidRPr="009904B1">
        <w:t>A</w:t>
      </w:r>
      <w:r w:rsidRPr="009904B1">
        <w:t xml:space="preserve">ssessment </w:t>
      </w:r>
      <w:r w:rsidR="00282AA6" w:rsidRPr="009904B1">
        <w:t>M</w:t>
      </w:r>
      <w:r w:rsidRPr="009904B1">
        <w:t>ethods</w:t>
      </w:r>
    </w:p>
    <w:p w:rsidR="00FD3362" w:rsidRPr="009904B1" w:rsidRDefault="00FD3362" w:rsidP="00FD3362">
      <w:pPr>
        <w:autoSpaceDE w:val="0"/>
        <w:autoSpaceDN w:val="0"/>
        <w:adjustRightInd w:val="0"/>
        <w:spacing w:before="80" w:after="120" w:line="240" w:lineRule="auto"/>
        <w:rPr>
          <w:rFonts w:ascii="Helvetica" w:hAnsi="Helvetica"/>
        </w:rPr>
      </w:pPr>
      <w:r w:rsidRPr="009904B1">
        <w:rPr>
          <w:rFonts w:ascii="Helvetica" w:hAnsi="Helvetica"/>
        </w:rPr>
        <w:t>For each unit of competency a number of assessment tools have been identified including:</w:t>
      </w:r>
    </w:p>
    <w:p w:rsidR="00FD3362" w:rsidRPr="009904B1" w:rsidRDefault="00FD3362" w:rsidP="00FD3362">
      <w:pPr>
        <w:pStyle w:val="Bullet1"/>
        <w:numPr>
          <w:ilvl w:val="0"/>
          <w:numId w:val="5"/>
        </w:numPr>
        <w:autoSpaceDE w:val="0"/>
        <w:autoSpaceDN w:val="0"/>
        <w:adjustRightInd w:val="0"/>
        <w:spacing w:before="120"/>
        <w:ind w:left="357" w:hanging="357"/>
      </w:pPr>
      <w:r w:rsidRPr="009904B1">
        <w:t>Work Projects</w:t>
      </w:r>
    </w:p>
    <w:p w:rsidR="00FD3362" w:rsidRPr="009904B1" w:rsidRDefault="00FD3362" w:rsidP="00FD3362">
      <w:pPr>
        <w:pStyle w:val="Bullet1"/>
        <w:numPr>
          <w:ilvl w:val="0"/>
          <w:numId w:val="5"/>
        </w:numPr>
        <w:autoSpaceDE w:val="0"/>
        <w:autoSpaceDN w:val="0"/>
        <w:adjustRightInd w:val="0"/>
        <w:spacing w:before="120"/>
        <w:ind w:left="357" w:hanging="357"/>
      </w:pPr>
      <w:r w:rsidRPr="009904B1">
        <w:t>Oral Questions</w:t>
      </w:r>
    </w:p>
    <w:p w:rsidR="00FD3362" w:rsidRPr="009904B1" w:rsidRDefault="00FD3362" w:rsidP="00FD3362">
      <w:pPr>
        <w:pStyle w:val="Bullet1"/>
        <w:numPr>
          <w:ilvl w:val="0"/>
          <w:numId w:val="5"/>
        </w:numPr>
        <w:autoSpaceDE w:val="0"/>
        <w:autoSpaceDN w:val="0"/>
        <w:adjustRightInd w:val="0"/>
        <w:spacing w:before="120"/>
        <w:ind w:left="357" w:hanging="357"/>
      </w:pPr>
      <w:r w:rsidRPr="009904B1">
        <w:t>Written Questions</w:t>
      </w:r>
    </w:p>
    <w:p w:rsidR="00FD3362" w:rsidRPr="009904B1" w:rsidRDefault="00FD3362" w:rsidP="00FD3362">
      <w:pPr>
        <w:pStyle w:val="Bullet1"/>
        <w:numPr>
          <w:ilvl w:val="0"/>
          <w:numId w:val="5"/>
        </w:numPr>
        <w:autoSpaceDE w:val="0"/>
        <w:autoSpaceDN w:val="0"/>
        <w:adjustRightInd w:val="0"/>
        <w:spacing w:before="120"/>
        <w:ind w:left="357" w:hanging="357"/>
      </w:pPr>
      <w:r w:rsidRPr="009904B1">
        <w:t>Third Party Statements</w:t>
      </w:r>
    </w:p>
    <w:p w:rsidR="00FD3362" w:rsidRPr="009904B1" w:rsidRDefault="00FD3362" w:rsidP="00FD3362">
      <w:pPr>
        <w:pStyle w:val="Bullet1"/>
        <w:numPr>
          <w:ilvl w:val="0"/>
          <w:numId w:val="5"/>
        </w:numPr>
        <w:autoSpaceDE w:val="0"/>
        <w:autoSpaceDN w:val="0"/>
        <w:adjustRightInd w:val="0"/>
        <w:spacing w:before="120"/>
        <w:ind w:left="357" w:hanging="357"/>
      </w:pPr>
      <w:r w:rsidRPr="009904B1">
        <w:t>Observation Checklists.</w:t>
      </w:r>
    </w:p>
    <w:p w:rsidR="00FD3362" w:rsidRPr="009904B1" w:rsidRDefault="00FD3362" w:rsidP="00FD3362">
      <w:pPr>
        <w:pStyle w:val="BodyCopy"/>
        <w:rPr>
          <w:noProof w:val="0"/>
        </w:rPr>
      </w:pPr>
      <w:r w:rsidRPr="009904B1">
        <w:rPr>
          <w:noProof w:val="0"/>
        </w:rPr>
        <w:t>Instructions and Evidence Recording Sheets have been identified in this Assessment Manual for use by Assessors.</w:t>
      </w:r>
    </w:p>
    <w:p w:rsidR="00FD3362" w:rsidRPr="009904B1" w:rsidRDefault="00FD3362" w:rsidP="00FD3362">
      <w:pPr>
        <w:pStyle w:val="Heading4"/>
      </w:pPr>
      <w:r w:rsidRPr="009904B1">
        <w:t xml:space="preserve">Alternative </w:t>
      </w:r>
      <w:r w:rsidR="00282AA6" w:rsidRPr="009904B1">
        <w:t>A</w:t>
      </w:r>
      <w:r w:rsidRPr="009904B1">
        <w:t xml:space="preserve">ssessment </w:t>
      </w:r>
      <w:r w:rsidR="00282AA6" w:rsidRPr="009904B1">
        <w:t>M</w:t>
      </w:r>
      <w:r w:rsidRPr="009904B1">
        <w:t>ethods</w:t>
      </w:r>
    </w:p>
    <w:p w:rsidR="00FD3362" w:rsidRPr="009904B1" w:rsidRDefault="00FD3362" w:rsidP="00FD3362">
      <w:pPr>
        <w:pStyle w:val="BodyCopy"/>
        <w:rPr>
          <w:noProof w:val="0"/>
        </w:rPr>
      </w:pPr>
      <w:r w:rsidRPr="009904B1">
        <w:rPr>
          <w:noProof w:val="0"/>
        </w:rPr>
        <w:t>Whilst the above mentioned assessment methods are suggested assessment methods, the assessor may use an alternate method of assessment taking into account:</w:t>
      </w:r>
    </w:p>
    <w:p w:rsidR="00FD3362" w:rsidRPr="009904B1" w:rsidRDefault="00FD3362" w:rsidP="00FD3362">
      <w:pPr>
        <w:pStyle w:val="BodyCopy"/>
        <w:numPr>
          <w:ilvl w:val="0"/>
          <w:numId w:val="7"/>
        </w:numPr>
        <w:suppressAutoHyphens w:val="0"/>
        <w:spacing w:after="120"/>
        <w:ind w:left="357" w:hanging="357"/>
        <w:rPr>
          <w:noProof w:val="0"/>
        </w:rPr>
      </w:pPr>
      <w:r w:rsidRPr="009904B1">
        <w:rPr>
          <w:noProof w:val="0"/>
        </w:rPr>
        <w:t>The nature of the unit</w:t>
      </w:r>
    </w:p>
    <w:p w:rsidR="00FD3362" w:rsidRPr="009904B1" w:rsidRDefault="00FD3362" w:rsidP="00FD3362">
      <w:pPr>
        <w:pStyle w:val="BodyCopy"/>
        <w:numPr>
          <w:ilvl w:val="0"/>
          <w:numId w:val="7"/>
        </w:numPr>
        <w:suppressAutoHyphens w:val="0"/>
        <w:spacing w:after="120"/>
        <w:ind w:left="357" w:hanging="357"/>
        <w:rPr>
          <w:noProof w:val="0"/>
        </w:rPr>
      </w:pPr>
      <w:r w:rsidRPr="009904B1">
        <w:rPr>
          <w:noProof w:val="0"/>
        </w:rPr>
        <w:t>The strengths of participants</w:t>
      </w:r>
    </w:p>
    <w:p w:rsidR="00FD3362" w:rsidRPr="009904B1" w:rsidRDefault="00FD3362" w:rsidP="00FD3362">
      <w:pPr>
        <w:pStyle w:val="BodyCopy"/>
        <w:numPr>
          <w:ilvl w:val="0"/>
          <w:numId w:val="7"/>
        </w:numPr>
        <w:suppressAutoHyphens w:val="0"/>
        <w:spacing w:after="120"/>
        <w:ind w:left="357" w:hanging="357"/>
        <w:rPr>
          <w:noProof w:val="0"/>
        </w:rPr>
      </w:pPr>
      <w:r w:rsidRPr="009904B1">
        <w:rPr>
          <w:noProof w:val="0"/>
        </w:rPr>
        <w:t>The number of participants in the class</w:t>
      </w:r>
    </w:p>
    <w:p w:rsidR="00FD3362" w:rsidRPr="009904B1" w:rsidRDefault="00FD3362" w:rsidP="00FD3362">
      <w:pPr>
        <w:pStyle w:val="BodyCopy"/>
        <w:numPr>
          <w:ilvl w:val="0"/>
          <w:numId w:val="7"/>
        </w:numPr>
        <w:suppressAutoHyphens w:val="0"/>
        <w:spacing w:after="120"/>
        <w:ind w:left="357" w:hanging="357"/>
        <w:rPr>
          <w:noProof w:val="0"/>
        </w:rPr>
      </w:pPr>
      <w:r w:rsidRPr="009904B1">
        <w:rPr>
          <w:noProof w:val="0"/>
        </w:rPr>
        <w:t>Time required to complete assessments</w:t>
      </w:r>
    </w:p>
    <w:p w:rsidR="00FD3362" w:rsidRPr="009904B1" w:rsidRDefault="00FD3362" w:rsidP="00FD3362">
      <w:pPr>
        <w:pStyle w:val="BodyCopy"/>
        <w:numPr>
          <w:ilvl w:val="0"/>
          <w:numId w:val="7"/>
        </w:numPr>
        <w:suppressAutoHyphens w:val="0"/>
        <w:spacing w:after="120"/>
        <w:ind w:left="357" w:hanging="357"/>
        <w:rPr>
          <w:noProof w:val="0"/>
        </w:rPr>
      </w:pPr>
      <w:r w:rsidRPr="009904B1">
        <w:rPr>
          <w:noProof w:val="0"/>
        </w:rPr>
        <w:t>Time dedicated to assessment</w:t>
      </w:r>
    </w:p>
    <w:p w:rsidR="00FD3362" w:rsidRPr="009904B1" w:rsidRDefault="00FD3362" w:rsidP="00FD3362">
      <w:pPr>
        <w:pStyle w:val="BodyCopy"/>
        <w:numPr>
          <w:ilvl w:val="0"/>
          <w:numId w:val="7"/>
        </w:numPr>
        <w:suppressAutoHyphens w:val="0"/>
        <w:spacing w:after="120"/>
        <w:ind w:left="357" w:hanging="357"/>
        <w:rPr>
          <w:noProof w:val="0"/>
        </w:rPr>
      </w:pPr>
      <w:r w:rsidRPr="009904B1">
        <w:rPr>
          <w:noProof w:val="0"/>
        </w:rPr>
        <w:t>Equipment and resources required.</w:t>
      </w:r>
    </w:p>
    <w:p w:rsidR="00FD3362" w:rsidRPr="009904B1" w:rsidRDefault="00FD3362" w:rsidP="00FD3362">
      <w:pPr>
        <w:pStyle w:val="BodyCopy"/>
        <w:rPr>
          <w:noProof w:val="0"/>
        </w:rPr>
      </w:pPr>
      <w:r w:rsidRPr="009904B1">
        <w:rPr>
          <w:noProof w:val="0"/>
        </w:rPr>
        <w:t>Alternate assessment methods include:</w:t>
      </w:r>
    </w:p>
    <w:p w:rsidR="00FD3362" w:rsidRPr="009904B1" w:rsidRDefault="00FD3362" w:rsidP="00FD3362">
      <w:pPr>
        <w:pStyle w:val="Bullet1"/>
        <w:numPr>
          <w:ilvl w:val="0"/>
          <w:numId w:val="5"/>
        </w:numPr>
        <w:autoSpaceDE w:val="0"/>
        <w:autoSpaceDN w:val="0"/>
        <w:adjustRightInd w:val="0"/>
        <w:spacing w:before="120"/>
        <w:ind w:left="357" w:hanging="357"/>
      </w:pPr>
      <w:r w:rsidRPr="009904B1">
        <w:t>Practical demonstrations</w:t>
      </w:r>
    </w:p>
    <w:p w:rsidR="00FD3362" w:rsidRPr="009904B1" w:rsidRDefault="00FD3362" w:rsidP="00FD3362">
      <w:pPr>
        <w:pStyle w:val="Bullet1"/>
        <w:numPr>
          <w:ilvl w:val="0"/>
          <w:numId w:val="5"/>
        </w:numPr>
        <w:autoSpaceDE w:val="0"/>
        <w:autoSpaceDN w:val="0"/>
        <w:adjustRightInd w:val="0"/>
        <w:spacing w:before="120"/>
        <w:ind w:left="357" w:hanging="357"/>
      </w:pPr>
      <w:r w:rsidRPr="009904B1">
        <w:t>Practical demonstrations in simulated work conditions</w:t>
      </w:r>
    </w:p>
    <w:p w:rsidR="00FD3362" w:rsidRPr="009904B1" w:rsidRDefault="00FD3362" w:rsidP="00FD3362">
      <w:pPr>
        <w:pStyle w:val="Bullet1"/>
        <w:numPr>
          <w:ilvl w:val="0"/>
          <w:numId w:val="5"/>
        </w:numPr>
        <w:autoSpaceDE w:val="0"/>
        <w:autoSpaceDN w:val="0"/>
        <w:adjustRightInd w:val="0"/>
        <w:spacing w:before="120"/>
        <w:ind w:left="357" w:hanging="357"/>
      </w:pPr>
      <w:r w:rsidRPr="009904B1">
        <w:t>Problem solving</w:t>
      </w:r>
    </w:p>
    <w:p w:rsidR="00FD3362" w:rsidRPr="009904B1" w:rsidRDefault="00FD3362" w:rsidP="00FD3362">
      <w:pPr>
        <w:pStyle w:val="Bullet1"/>
        <w:numPr>
          <w:ilvl w:val="0"/>
          <w:numId w:val="5"/>
        </w:numPr>
        <w:autoSpaceDE w:val="0"/>
        <w:autoSpaceDN w:val="0"/>
        <w:adjustRightInd w:val="0"/>
        <w:spacing w:before="120"/>
        <w:ind w:left="357" w:hanging="357"/>
      </w:pPr>
      <w:r w:rsidRPr="009904B1">
        <w:t xml:space="preserve">Portfolios of evidence </w:t>
      </w:r>
    </w:p>
    <w:p w:rsidR="00FD3362" w:rsidRPr="009904B1" w:rsidRDefault="00FD3362" w:rsidP="00FD3362">
      <w:pPr>
        <w:pStyle w:val="Bullet1"/>
        <w:numPr>
          <w:ilvl w:val="0"/>
          <w:numId w:val="5"/>
        </w:numPr>
        <w:autoSpaceDE w:val="0"/>
        <w:autoSpaceDN w:val="0"/>
        <w:adjustRightInd w:val="0"/>
        <w:spacing w:before="120"/>
        <w:ind w:left="357" w:hanging="357"/>
      </w:pPr>
      <w:r w:rsidRPr="009904B1">
        <w:t>Critical incident reports</w:t>
      </w:r>
    </w:p>
    <w:p w:rsidR="00FD3362" w:rsidRPr="009904B1" w:rsidRDefault="00FD3362" w:rsidP="00FD3362">
      <w:pPr>
        <w:pStyle w:val="Bullet1"/>
        <w:numPr>
          <w:ilvl w:val="0"/>
          <w:numId w:val="5"/>
        </w:numPr>
        <w:autoSpaceDE w:val="0"/>
        <w:autoSpaceDN w:val="0"/>
        <w:adjustRightInd w:val="0"/>
        <w:spacing w:before="120"/>
        <w:ind w:left="357" w:hanging="357"/>
      </w:pPr>
      <w:r w:rsidRPr="009904B1">
        <w:t>Journals</w:t>
      </w:r>
    </w:p>
    <w:p w:rsidR="00FD3362" w:rsidRPr="009904B1" w:rsidRDefault="00FD3362" w:rsidP="00FD3362">
      <w:pPr>
        <w:pStyle w:val="Bullet1"/>
        <w:numPr>
          <w:ilvl w:val="0"/>
          <w:numId w:val="5"/>
        </w:numPr>
        <w:autoSpaceDE w:val="0"/>
        <w:autoSpaceDN w:val="0"/>
        <w:adjustRightInd w:val="0"/>
        <w:spacing w:before="120"/>
        <w:ind w:left="357" w:hanging="357"/>
      </w:pPr>
      <w:r w:rsidRPr="009904B1">
        <w:t>Oral presentations</w:t>
      </w:r>
    </w:p>
    <w:p w:rsidR="00FD3362" w:rsidRPr="009904B1" w:rsidRDefault="00FD3362" w:rsidP="00FD3362">
      <w:pPr>
        <w:pStyle w:val="Bullet1"/>
        <w:numPr>
          <w:ilvl w:val="0"/>
          <w:numId w:val="5"/>
        </w:numPr>
        <w:autoSpaceDE w:val="0"/>
        <w:autoSpaceDN w:val="0"/>
        <w:adjustRightInd w:val="0"/>
        <w:spacing w:before="120"/>
        <w:ind w:left="357" w:hanging="357"/>
      </w:pPr>
      <w:r w:rsidRPr="009904B1">
        <w:t>Interviews</w:t>
      </w:r>
    </w:p>
    <w:p w:rsidR="00FD3362" w:rsidRPr="009904B1" w:rsidRDefault="00FD3362" w:rsidP="00FD3362">
      <w:pPr>
        <w:pStyle w:val="Bullet1"/>
        <w:numPr>
          <w:ilvl w:val="0"/>
          <w:numId w:val="5"/>
        </w:numPr>
        <w:autoSpaceDE w:val="0"/>
        <w:autoSpaceDN w:val="0"/>
        <w:adjustRightInd w:val="0"/>
        <w:spacing w:before="120"/>
        <w:ind w:left="357" w:hanging="357"/>
      </w:pPr>
      <w:r w:rsidRPr="009904B1">
        <w:t>Videos</w:t>
      </w:r>
    </w:p>
    <w:p w:rsidR="00FD3362" w:rsidRPr="009904B1" w:rsidRDefault="009964A4" w:rsidP="00FD3362">
      <w:pPr>
        <w:pStyle w:val="Bullet1"/>
        <w:numPr>
          <w:ilvl w:val="0"/>
          <w:numId w:val="5"/>
        </w:numPr>
        <w:autoSpaceDE w:val="0"/>
        <w:autoSpaceDN w:val="0"/>
        <w:adjustRightInd w:val="0"/>
        <w:spacing w:before="120"/>
        <w:ind w:left="357" w:hanging="357"/>
      </w:pPr>
      <w:r w:rsidRPr="009904B1">
        <w:t>Visuals/slides/audio</w:t>
      </w:r>
      <w:r w:rsidR="00FD3362" w:rsidRPr="009904B1">
        <w:t>tapes</w:t>
      </w:r>
    </w:p>
    <w:p w:rsidR="00FD3362" w:rsidRPr="009904B1" w:rsidRDefault="00FD3362" w:rsidP="00FD3362">
      <w:pPr>
        <w:pStyle w:val="Bullet1"/>
        <w:numPr>
          <w:ilvl w:val="0"/>
          <w:numId w:val="5"/>
        </w:numPr>
        <w:autoSpaceDE w:val="0"/>
        <w:autoSpaceDN w:val="0"/>
        <w:adjustRightInd w:val="0"/>
        <w:spacing w:before="120"/>
        <w:ind w:left="357" w:hanging="357"/>
      </w:pPr>
      <w:r w:rsidRPr="009904B1">
        <w:t>Case studies</w:t>
      </w:r>
    </w:p>
    <w:p w:rsidR="00FD3362" w:rsidRPr="009904B1" w:rsidRDefault="00FD3362" w:rsidP="00FD3362">
      <w:pPr>
        <w:pStyle w:val="Bullet1"/>
        <w:numPr>
          <w:ilvl w:val="0"/>
          <w:numId w:val="5"/>
        </w:numPr>
        <w:autoSpaceDE w:val="0"/>
        <w:autoSpaceDN w:val="0"/>
        <w:adjustRightInd w:val="0"/>
        <w:spacing w:before="120"/>
        <w:ind w:left="357" w:hanging="357"/>
      </w:pPr>
      <w:r w:rsidRPr="009904B1">
        <w:lastRenderedPageBreak/>
        <w:t>Log books</w:t>
      </w:r>
    </w:p>
    <w:p w:rsidR="00FD3362" w:rsidRPr="009904B1" w:rsidRDefault="00FD3362" w:rsidP="00FD3362">
      <w:pPr>
        <w:pStyle w:val="Bullet1"/>
        <w:numPr>
          <w:ilvl w:val="0"/>
          <w:numId w:val="5"/>
        </w:numPr>
        <w:autoSpaceDE w:val="0"/>
        <w:autoSpaceDN w:val="0"/>
        <w:adjustRightInd w:val="0"/>
        <w:spacing w:before="120"/>
        <w:ind w:left="357" w:hanging="357"/>
      </w:pPr>
      <w:r w:rsidRPr="009904B1">
        <w:t>Projects and Role plays</w:t>
      </w:r>
    </w:p>
    <w:p w:rsidR="00FD3362" w:rsidRPr="009904B1" w:rsidRDefault="00FD3362" w:rsidP="00FD3362">
      <w:pPr>
        <w:pStyle w:val="Bullet1"/>
        <w:numPr>
          <w:ilvl w:val="0"/>
          <w:numId w:val="5"/>
        </w:numPr>
        <w:autoSpaceDE w:val="0"/>
        <w:autoSpaceDN w:val="0"/>
        <w:adjustRightInd w:val="0"/>
        <w:spacing w:before="120"/>
        <w:ind w:left="357" w:hanging="357"/>
      </w:pPr>
      <w:r w:rsidRPr="009904B1">
        <w:t>Group projects</w:t>
      </w:r>
    </w:p>
    <w:p w:rsidR="00FD3362" w:rsidRPr="009904B1" w:rsidRDefault="00FD3362" w:rsidP="00FD3362">
      <w:pPr>
        <w:pStyle w:val="Bullet1"/>
        <w:numPr>
          <w:ilvl w:val="0"/>
          <w:numId w:val="5"/>
        </w:numPr>
        <w:autoSpaceDE w:val="0"/>
        <w:autoSpaceDN w:val="0"/>
        <w:adjustRightInd w:val="0"/>
        <w:spacing w:before="120"/>
        <w:ind w:left="357" w:hanging="357"/>
      </w:pPr>
      <w:r w:rsidRPr="009904B1">
        <w:t>Recognition of Prior Learning.</w:t>
      </w:r>
    </w:p>
    <w:p w:rsidR="00FD3362" w:rsidRPr="009904B1" w:rsidRDefault="00FD3362" w:rsidP="00FD3362">
      <w:pPr>
        <w:pStyle w:val="BodyCopy"/>
        <w:rPr>
          <w:noProof w:val="0"/>
        </w:rPr>
      </w:pPr>
      <w:r w:rsidRPr="009904B1">
        <w:rPr>
          <w:noProof w:val="0"/>
        </w:rPr>
        <w:t>Whilst there is no specific instruction or evidence collection documents for all the alternative assessment methods, assessors can record competency in the ‘Other’ section within the ‘Competency Recording Sheet’.</w:t>
      </w:r>
    </w:p>
    <w:p w:rsidR="00FD3362" w:rsidRPr="009904B1" w:rsidRDefault="00FD3362" w:rsidP="00FD3362">
      <w:pPr>
        <w:pStyle w:val="Heading4"/>
      </w:pPr>
      <w:r w:rsidRPr="009904B1">
        <w:t xml:space="preserve">Selection of </w:t>
      </w:r>
      <w:r w:rsidR="00282AA6" w:rsidRPr="009904B1">
        <w:t>A</w:t>
      </w:r>
      <w:r w:rsidRPr="009904B1">
        <w:t xml:space="preserve">ssessment </w:t>
      </w:r>
      <w:r w:rsidR="00282AA6" w:rsidRPr="009904B1">
        <w:t>M</w:t>
      </w:r>
      <w:r w:rsidRPr="009904B1">
        <w:t>ethods</w:t>
      </w:r>
    </w:p>
    <w:p w:rsidR="00FD3362" w:rsidRPr="009904B1" w:rsidRDefault="00FD3362" w:rsidP="00FD3362">
      <w:pPr>
        <w:pStyle w:val="BodyCopy"/>
        <w:rPr>
          <w:noProof w:val="0"/>
        </w:rPr>
      </w:pPr>
      <w:r w:rsidRPr="009904B1">
        <w:rPr>
          <w:noProof w:val="0"/>
        </w:rPr>
        <w:t xml:space="preserve">Each assessor will determine the combination of Assessment Methods to be used to determine Competency for each Competency Unit on a student by student basis. </w:t>
      </w:r>
    </w:p>
    <w:p w:rsidR="00FD3362" w:rsidRPr="009904B1" w:rsidRDefault="00FD3362" w:rsidP="00FD3362">
      <w:pPr>
        <w:pStyle w:val="BodyCopy"/>
        <w:rPr>
          <w:noProof w:val="0"/>
        </w:rPr>
      </w:pPr>
      <w:r w:rsidRPr="009904B1">
        <w:rPr>
          <w:noProof w:val="0"/>
        </w:rPr>
        <w:t>‘Sufficient’ evidence to support the ‘</w:t>
      </w:r>
      <w:r w:rsidR="009964A4" w:rsidRPr="009904B1">
        <w:rPr>
          <w:noProof w:val="0"/>
        </w:rPr>
        <w:t xml:space="preserve">Pass Competent’/’Not Yet </w:t>
      </w:r>
      <w:r w:rsidRPr="009904B1">
        <w:rPr>
          <w:noProof w:val="0"/>
        </w:rPr>
        <w:t xml:space="preserve">Competent’ decision must be captured. </w:t>
      </w:r>
    </w:p>
    <w:p w:rsidR="00FD3362" w:rsidRPr="009904B1" w:rsidRDefault="00FD3362" w:rsidP="00FD3362">
      <w:pPr>
        <w:pStyle w:val="BodyCopy"/>
        <w:rPr>
          <w:noProof w:val="0"/>
        </w:rPr>
      </w:pPr>
      <w:r w:rsidRPr="009904B1">
        <w:rPr>
          <w:noProof w:val="0"/>
        </w:rPr>
        <w:t xml:space="preserve">In practice this means a minimum of </w:t>
      </w:r>
      <w:r w:rsidR="009964A4" w:rsidRPr="009904B1">
        <w:rPr>
          <w:noProof w:val="0"/>
        </w:rPr>
        <w:t xml:space="preserve">2 – 3 </w:t>
      </w:r>
      <w:r w:rsidRPr="009904B1">
        <w:rPr>
          <w:noProof w:val="0"/>
        </w:rPr>
        <w:t>Assessment Methods for each candidate for each Competency Element is suggested.</w:t>
      </w:r>
    </w:p>
    <w:p w:rsidR="00FD3362" w:rsidRPr="009904B1" w:rsidRDefault="00FD3362" w:rsidP="00FD3362">
      <w:pPr>
        <w:pStyle w:val="BodyCopy"/>
        <w:rPr>
          <w:noProof w:val="0"/>
        </w:rPr>
      </w:pPr>
      <w:r w:rsidRPr="009904B1">
        <w:rPr>
          <w:noProof w:val="0"/>
        </w:rPr>
        <w:t>At least one method should provide evidence of practical demonstration of competence.</w:t>
      </w:r>
    </w:p>
    <w:p w:rsidR="00FD3362" w:rsidRPr="009904B1" w:rsidRDefault="00FD3362" w:rsidP="00FD3362">
      <w:pPr>
        <w:pStyle w:val="BodyCopy"/>
        <w:rPr>
          <w:noProof w:val="0"/>
        </w:rPr>
      </w:pPr>
      <w:r w:rsidRPr="009904B1">
        <w:rPr>
          <w:noProof w:val="0"/>
        </w:rPr>
        <w:t>The following assessment methods deemed to provide evidence of practical demonstration of competence include:</w:t>
      </w:r>
    </w:p>
    <w:p w:rsidR="00FD3362" w:rsidRPr="009904B1" w:rsidRDefault="00FD3362" w:rsidP="00FD3362">
      <w:pPr>
        <w:pStyle w:val="Bullet1"/>
        <w:numPr>
          <w:ilvl w:val="0"/>
          <w:numId w:val="5"/>
        </w:numPr>
        <w:autoSpaceDE w:val="0"/>
        <w:autoSpaceDN w:val="0"/>
        <w:adjustRightInd w:val="0"/>
        <w:spacing w:before="120"/>
        <w:ind w:left="357" w:hanging="357"/>
      </w:pPr>
      <w:r w:rsidRPr="009904B1">
        <w:t>Practical Work Projects</w:t>
      </w:r>
    </w:p>
    <w:p w:rsidR="00FD3362" w:rsidRPr="009904B1" w:rsidRDefault="00FD3362" w:rsidP="00FD3362">
      <w:pPr>
        <w:pStyle w:val="Bullet1"/>
        <w:numPr>
          <w:ilvl w:val="0"/>
          <w:numId w:val="5"/>
        </w:numPr>
        <w:autoSpaceDE w:val="0"/>
        <w:autoSpaceDN w:val="0"/>
        <w:adjustRightInd w:val="0"/>
        <w:spacing w:before="120"/>
        <w:ind w:left="357" w:hanging="357"/>
      </w:pPr>
      <w:r w:rsidRPr="009904B1">
        <w:t>Third Party Statement</w:t>
      </w:r>
    </w:p>
    <w:p w:rsidR="00FD3362" w:rsidRPr="009904B1" w:rsidRDefault="00FD3362" w:rsidP="00FD3362">
      <w:pPr>
        <w:pStyle w:val="Bullet1"/>
        <w:numPr>
          <w:ilvl w:val="0"/>
          <w:numId w:val="5"/>
        </w:numPr>
        <w:autoSpaceDE w:val="0"/>
        <w:autoSpaceDN w:val="0"/>
        <w:adjustRightInd w:val="0"/>
        <w:spacing w:before="120"/>
        <w:ind w:left="357" w:hanging="357"/>
      </w:pPr>
      <w:r w:rsidRPr="009904B1">
        <w:t>Observation Checklist.</w:t>
      </w:r>
    </w:p>
    <w:p w:rsidR="00FD3362" w:rsidRPr="009904B1" w:rsidRDefault="00FD3362" w:rsidP="00FD3362">
      <w:pPr>
        <w:pStyle w:val="Heading4"/>
      </w:pPr>
      <w:r w:rsidRPr="009904B1">
        <w:t xml:space="preserve">Assessing </w:t>
      </w:r>
      <w:r w:rsidR="00282AA6" w:rsidRPr="009904B1">
        <w:t>C</w:t>
      </w:r>
      <w:r w:rsidRPr="009904B1">
        <w:t>ompetency</w:t>
      </w:r>
    </w:p>
    <w:p w:rsidR="00FD3362" w:rsidRPr="009904B1" w:rsidRDefault="00FD3362" w:rsidP="00FD3362">
      <w:pPr>
        <w:pStyle w:val="BodyCopy"/>
        <w:rPr>
          <w:noProof w:val="0"/>
        </w:rPr>
      </w:pPr>
      <w:r w:rsidRPr="009904B1">
        <w:rPr>
          <w:noProof w:val="0"/>
        </w:rPr>
        <w:t>Competency based assessment does not award grades, but simply identifies if the participant has the knowledge, skills and attitudes to undertake the required task to the specified standard.</w:t>
      </w:r>
    </w:p>
    <w:p w:rsidR="00FD3362" w:rsidRPr="009904B1" w:rsidRDefault="00FD3362" w:rsidP="00FD3362">
      <w:pPr>
        <w:pStyle w:val="BodyCopy"/>
        <w:rPr>
          <w:noProof w:val="0"/>
        </w:rPr>
      </w:pPr>
      <w:r w:rsidRPr="009904B1">
        <w:rPr>
          <w:noProof w:val="0"/>
        </w:rPr>
        <w:t>Therefore, when assessing competency, an assessor has two possible results that can be awarded:</w:t>
      </w:r>
    </w:p>
    <w:p w:rsidR="00FD3362" w:rsidRPr="009904B1" w:rsidRDefault="00FD3362" w:rsidP="00CE09E3">
      <w:pPr>
        <w:pStyle w:val="Bullet1"/>
      </w:pPr>
      <w:r w:rsidRPr="009904B1">
        <w:t>‘Pass Competent’ (PC)</w:t>
      </w:r>
    </w:p>
    <w:p w:rsidR="00FD3362" w:rsidRPr="009904B1" w:rsidRDefault="00FD3362" w:rsidP="00CE09E3">
      <w:pPr>
        <w:pStyle w:val="Bullet1"/>
      </w:pPr>
      <w:r w:rsidRPr="009904B1">
        <w:t>‘Not Yet Competent’ (NYC).</w:t>
      </w:r>
    </w:p>
    <w:p w:rsidR="00FD3362" w:rsidRPr="009904B1" w:rsidRDefault="00FD3362" w:rsidP="00FD3362">
      <w:pPr>
        <w:pStyle w:val="BodyCopyBold0"/>
        <w:rPr>
          <w:noProof w:val="0"/>
        </w:rPr>
      </w:pPr>
      <w:r w:rsidRPr="009904B1">
        <w:rPr>
          <w:noProof w:val="0"/>
        </w:rPr>
        <w:t>Pass Competent (PC)</w:t>
      </w:r>
    </w:p>
    <w:p w:rsidR="00FD3362" w:rsidRPr="009904B1" w:rsidRDefault="00FD3362" w:rsidP="00FD3362">
      <w:pPr>
        <w:pStyle w:val="BodyCopy"/>
        <w:rPr>
          <w:noProof w:val="0"/>
        </w:rPr>
      </w:pPr>
      <w:r w:rsidRPr="009904B1">
        <w:rPr>
          <w:noProof w:val="0"/>
        </w:rPr>
        <w:t>If the participant is able to successfully answer or demonstrate what is required, to the expected standards of the performance criteria, they will be deemed as ‘Pass Competent’ (PC).</w:t>
      </w:r>
    </w:p>
    <w:p w:rsidR="00FD3362" w:rsidRPr="009904B1" w:rsidRDefault="00FD3362" w:rsidP="00FD3362">
      <w:pPr>
        <w:pStyle w:val="BodyCopy"/>
        <w:rPr>
          <w:noProof w:val="0"/>
        </w:rPr>
      </w:pPr>
      <w:r w:rsidRPr="009904B1">
        <w:rPr>
          <w:noProof w:val="0"/>
        </w:rPr>
        <w:t>The assessor will award a ‘Pass Competent’</w:t>
      </w:r>
      <w:r w:rsidR="003F407D" w:rsidRPr="009904B1">
        <w:rPr>
          <w:noProof w:val="0"/>
        </w:rPr>
        <w:t xml:space="preserve"> </w:t>
      </w:r>
      <w:r w:rsidRPr="009904B1">
        <w:rPr>
          <w:noProof w:val="0"/>
        </w:rPr>
        <w:t>(PC) if they feel the participant has the necessary knowledge, skills and attitudes in all assessment tasks for a unit.</w:t>
      </w:r>
    </w:p>
    <w:p w:rsidR="00FD3362" w:rsidRPr="009904B1" w:rsidRDefault="00FD3362" w:rsidP="00FD3362">
      <w:pPr>
        <w:pStyle w:val="BodyCopyBold0"/>
        <w:rPr>
          <w:noProof w:val="0"/>
        </w:rPr>
      </w:pPr>
      <w:r w:rsidRPr="009904B1">
        <w:rPr>
          <w:noProof w:val="0"/>
        </w:rPr>
        <w:t>Not Yet Competent’ (NYC)</w:t>
      </w:r>
    </w:p>
    <w:p w:rsidR="00FD3362" w:rsidRPr="009904B1" w:rsidRDefault="00FD3362" w:rsidP="00FD3362">
      <w:pPr>
        <w:pStyle w:val="BodyCopy"/>
        <w:rPr>
          <w:noProof w:val="0"/>
        </w:rPr>
      </w:pPr>
      <w:r w:rsidRPr="009904B1">
        <w:rPr>
          <w:noProof w:val="0"/>
        </w:rPr>
        <w:t>If the participant is unable to answer or demonstrate competency to the desired standard, they will be deemed to be ‘No</w:t>
      </w:r>
      <w:r w:rsidR="009B33F6" w:rsidRPr="009904B1">
        <w:rPr>
          <w:noProof w:val="0"/>
        </w:rPr>
        <w:t>t Yet Competent’ (NYC).</w:t>
      </w:r>
    </w:p>
    <w:p w:rsidR="00FD3362" w:rsidRPr="009904B1" w:rsidRDefault="00FD3362" w:rsidP="00FD3362">
      <w:pPr>
        <w:pStyle w:val="BodyCopy"/>
        <w:rPr>
          <w:noProof w:val="0"/>
        </w:rPr>
      </w:pPr>
      <w:r w:rsidRPr="009904B1">
        <w:rPr>
          <w:noProof w:val="0"/>
        </w:rPr>
        <w:lastRenderedPageBreak/>
        <w:t>This does not mean the participant will need to complete all the assessment tasks again. The focus will be on the specific assessment tasks that were not performed to the expected standards.</w:t>
      </w:r>
    </w:p>
    <w:p w:rsidR="00FD3362" w:rsidRPr="009904B1" w:rsidRDefault="00FD3362" w:rsidP="00FD3362">
      <w:pPr>
        <w:pStyle w:val="BodyCopy"/>
        <w:rPr>
          <w:noProof w:val="0"/>
        </w:rPr>
      </w:pPr>
      <w:r w:rsidRPr="009904B1">
        <w:rPr>
          <w:noProof w:val="0"/>
        </w:rPr>
        <w:t>The participant may be required to:</w:t>
      </w:r>
    </w:p>
    <w:p w:rsidR="00FD3362" w:rsidRPr="009904B1" w:rsidRDefault="00FD3362" w:rsidP="00FD3362">
      <w:pPr>
        <w:pStyle w:val="BodyCopy"/>
        <w:ind w:left="357" w:hanging="357"/>
        <w:rPr>
          <w:noProof w:val="0"/>
        </w:rPr>
      </w:pPr>
      <w:r w:rsidRPr="009904B1">
        <w:rPr>
          <w:noProof w:val="0"/>
        </w:rPr>
        <w:t>a)</w:t>
      </w:r>
      <w:r w:rsidRPr="009904B1">
        <w:rPr>
          <w:noProof w:val="0"/>
        </w:rPr>
        <w:tab/>
        <w:t>Undertake further training or instruction</w:t>
      </w:r>
    </w:p>
    <w:p w:rsidR="00FD3362" w:rsidRPr="009904B1" w:rsidRDefault="00FD3362" w:rsidP="00FD3362">
      <w:pPr>
        <w:pStyle w:val="BodyCopy"/>
        <w:ind w:left="357" w:hanging="357"/>
        <w:rPr>
          <w:noProof w:val="0"/>
        </w:rPr>
      </w:pPr>
      <w:r w:rsidRPr="009904B1">
        <w:rPr>
          <w:noProof w:val="0"/>
        </w:rPr>
        <w:t>b)</w:t>
      </w:r>
      <w:r w:rsidRPr="009904B1">
        <w:rPr>
          <w:noProof w:val="0"/>
        </w:rPr>
        <w:tab/>
        <w:t>Undertake the assessment task again until they are deemed to be ‘Pass Competent’.</w:t>
      </w:r>
    </w:p>
    <w:p w:rsidR="00FD3362" w:rsidRPr="009904B1" w:rsidRDefault="00FD3362" w:rsidP="00FD3362">
      <w:pPr>
        <w:pStyle w:val="Heading4"/>
      </w:pPr>
      <w:r w:rsidRPr="009904B1">
        <w:t>Regional Qualifications Framework and Skills Recognition System</w:t>
      </w:r>
    </w:p>
    <w:p w:rsidR="00FD3362" w:rsidRPr="009904B1" w:rsidRDefault="00FD3362" w:rsidP="00FD3362">
      <w:pPr>
        <w:pStyle w:val="BodyCopy"/>
        <w:rPr>
          <w:noProof w:val="0"/>
        </w:rPr>
      </w:pPr>
      <w:r w:rsidRPr="009904B1">
        <w:rPr>
          <w:noProof w:val="0"/>
        </w:rPr>
        <w:t>The ‘Regional Qualifications Framework and Skills Recognition System’, also known as the ‘RQFSRS’ is the overriding educational framework for the ASEAN region.</w:t>
      </w:r>
    </w:p>
    <w:p w:rsidR="00FD3362" w:rsidRPr="009904B1" w:rsidRDefault="00FD3362" w:rsidP="00FD3362">
      <w:pPr>
        <w:pStyle w:val="BodyCopy"/>
        <w:rPr>
          <w:noProof w:val="0"/>
        </w:rPr>
      </w:pPr>
      <w:r w:rsidRPr="009904B1">
        <w:rPr>
          <w:noProof w:val="0"/>
        </w:rPr>
        <w:t>The purpose of this framework is to provide:</w:t>
      </w:r>
    </w:p>
    <w:p w:rsidR="00FD3362" w:rsidRPr="009904B1" w:rsidRDefault="00FD3362" w:rsidP="00FD3362">
      <w:pPr>
        <w:pStyle w:val="Bullet1"/>
        <w:numPr>
          <w:ilvl w:val="0"/>
          <w:numId w:val="5"/>
        </w:numPr>
        <w:autoSpaceDE w:val="0"/>
        <w:autoSpaceDN w:val="0"/>
        <w:adjustRightInd w:val="0"/>
        <w:spacing w:before="120"/>
        <w:ind w:left="357" w:hanging="357"/>
      </w:pPr>
      <w:r w:rsidRPr="009904B1">
        <w:t>A standardised teaching and assessment framework</w:t>
      </w:r>
    </w:p>
    <w:p w:rsidR="00FD3362" w:rsidRPr="009904B1" w:rsidRDefault="00FD3362" w:rsidP="00FD3362">
      <w:pPr>
        <w:pStyle w:val="Bullet1"/>
        <w:numPr>
          <w:ilvl w:val="0"/>
          <w:numId w:val="5"/>
        </w:numPr>
        <w:autoSpaceDE w:val="0"/>
        <w:autoSpaceDN w:val="0"/>
        <w:adjustRightInd w:val="0"/>
        <w:spacing w:before="120"/>
        <w:ind w:left="357" w:hanging="357"/>
      </w:pPr>
      <w:r w:rsidRPr="009904B1">
        <w:t>Mutual recognition of participant achievement across the ASEAN region. This includes achievement in individual Units of Competency or qualifications as a whole.</w:t>
      </w:r>
    </w:p>
    <w:p w:rsidR="00FD3362" w:rsidRPr="009904B1" w:rsidRDefault="00FD3362" w:rsidP="00FD3362">
      <w:pPr>
        <w:pStyle w:val="BodyCopy"/>
        <w:rPr>
          <w:noProof w:val="0"/>
        </w:rPr>
      </w:pPr>
      <w:r w:rsidRPr="009904B1">
        <w:rPr>
          <w:noProof w:val="0"/>
        </w:rPr>
        <w:t>The role of the ‘RQFSRS’ is to provide, ensure and maintain ‘quality assurance’ across all countries and educational provi</w:t>
      </w:r>
      <w:r w:rsidR="00715998" w:rsidRPr="009904B1">
        <w:rPr>
          <w:noProof w:val="0"/>
        </w:rPr>
        <w:t>ders across the ASEAN region</w:t>
      </w:r>
    </w:p>
    <w:p w:rsidR="00FD3362" w:rsidRPr="009904B1" w:rsidRDefault="00FD3362" w:rsidP="00FD3362">
      <w:pPr>
        <w:pStyle w:val="Heading4"/>
      </w:pPr>
      <w:r w:rsidRPr="009904B1">
        <w:t>Recognition of Prior Learning (RPL)</w:t>
      </w:r>
    </w:p>
    <w:p w:rsidR="00FD3362" w:rsidRPr="009904B1" w:rsidRDefault="00FD3362" w:rsidP="00FD3362">
      <w:pPr>
        <w:pStyle w:val="BodyCopy"/>
        <w:rPr>
          <w:noProof w:val="0"/>
        </w:rPr>
      </w:pPr>
      <w:r w:rsidRPr="009904B1">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9904B1" w:rsidRDefault="00FD3362" w:rsidP="00FD3362">
      <w:pPr>
        <w:pStyle w:val="BodyCopy"/>
        <w:rPr>
          <w:noProof w:val="0"/>
        </w:rPr>
      </w:pPr>
      <w:r w:rsidRPr="009904B1">
        <w:rPr>
          <w:noProof w:val="0"/>
        </w:rPr>
        <w:t>This process is a learning and assessment pathway which encompasses:</w:t>
      </w:r>
    </w:p>
    <w:p w:rsidR="00FD3362" w:rsidRPr="009904B1" w:rsidRDefault="00FD3362" w:rsidP="00FD3362">
      <w:pPr>
        <w:pStyle w:val="Bullet1"/>
        <w:numPr>
          <w:ilvl w:val="0"/>
          <w:numId w:val="5"/>
        </w:numPr>
        <w:autoSpaceDE w:val="0"/>
        <w:autoSpaceDN w:val="0"/>
        <w:adjustRightInd w:val="0"/>
        <w:spacing w:before="120"/>
        <w:ind w:left="357" w:hanging="357"/>
      </w:pPr>
      <w:r w:rsidRPr="009904B1">
        <w:t>Recognition of Current Competencies (RCC)</w:t>
      </w:r>
    </w:p>
    <w:p w:rsidR="00FD3362" w:rsidRPr="009904B1" w:rsidRDefault="00FD3362" w:rsidP="00FD3362">
      <w:pPr>
        <w:pStyle w:val="Bullet1"/>
        <w:numPr>
          <w:ilvl w:val="0"/>
          <w:numId w:val="5"/>
        </w:numPr>
        <w:autoSpaceDE w:val="0"/>
        <w:autoSpaceDN w:val="0"/>
        <w:adjustRightInd w:val="0"/>
        <w:spacing w:before="120"/>
        <w:ind w:left="357" w:hanging="357"/>
      </w:pPr>
      <w:r w:rsidRPr="009904B1">
        <w:t>Skills auditing</w:t>
      </w:r>
    </w:p>
    <w:p w:rsidR="00FD3362" w:rsidRPr="009904B1" w:rsidRDefault="00FD3362" w:rsidP="00FD3362">
      <w:pPr>
        <w:pStyle w:val="Bullet1"/>
        <w:numPr>
          <w:ilvl w:val="0"/>
          <w:numId w:val="5"/>
        </w:numPr>
        <w:autoSpaceDE w:val="0"/>
        <w:autoSpaceDN w:val="0"/>
        <w:adjustRightInd w:val="0"/>
        <w:spacing w:before="120"/>
        <w:ind w:left="357" w:hanging="357"/>
      </w:pPr>
      <w:r w:rsidRPr="009904B1">
        <w:t>Gap analysis and training</w:t>
      </w:r>
    </w:p>
    <w:p w:rsidR="00FD3362" w:rsidRPr="009904B1" w:rsidRDefault="00FD3362" w:rsidP="00FD3362">
      <w:pPr>
        <w:pStyle w:val="Bullet1"/>
        <w:numPr>
          <w:ilvl w:val="0"/>
          <w:numId w:val="5"/>
        </w:numPr>
        <w:autoSpaceDE w:val="0"/>
        <w:autoSpaceDN w:val="0"/>
        <w:adjustRightInd w:val="0"/>
        <w:spacing w:before="120"/>
        <w:ind w:left="357" w:hanging="357"/>
      </w:pPr>
      <w:r w:rsidRPr="009904B1">
        <w:t>Credit transfer.</w:t>
      </w:r>
    </w:p>
    <w:p w:rsidR="00FD3362" w:rsidRPr="009904B1" w:rsidRDefault="00FD3362" w:rsidP="00FD3362">
      <w:pPr>
        <w:pStyle w:val="Heading4"/>
      </w:pPr>
      <w:bookmarkStart w:id="6" w:name="_Toc325720550"/>
      <w:bookmarkStart w:id="7" w:name="_Toc325720554"/>
      <w:r w:rsidRPr="009904B1">
        <w:t xml:space="preserve">Code of </w:t>
      </w:r>
      <w:r w:rsidR="00282AA6" w:rsidRPr="009904B1">
        <w:t>P</w:t>
      </w:r>
      <w:r w:rsidRPr="009904B1">
        <w:t xml:space="preserve">ractice for </w:t>
      </w:r>
      <w:r w:rsidR="00282AA6" w:rsidRPr="009904B1">
        <w:t>A</w:t>
      </w:r>
      <w:r w:rsidRPr="009904B1">
        <w:t>ssessors</w:t>
      </w:r>
      <w:bookmarkEnd w:id="6"/>
    </w:p>
    <w:p w:rsidR="00FD3362" w:rsidRPr="009904B1" w:rsidRDefault="00FD3362" w:rsidP="00FD3362">
      <w:pPr>
        <w:pStyle w:val="BodyCopy"/>
        <w:rPr>
          <w:noProof w:val="0"/>
        </w:rPr>
      </w:pPr>
      <w:r w:rsidRPr="009904B1">
        <w:rPr>
          <w:noProof w:val="0"/>
        </w:rPr>
        <w:t>This Code of Practice provides:</w:t>
      </w:r>
    </w:p>
    <w:p w:rsidR="00FD3362" w:rsidRPr="009904B1" w:rsidRDefault="00FD3362" w:rsidP="00FD3362">
      <w:pPr>
        <w:pStyle w:val="Bullet1"/>
        <w:numPr>
          <w:ilvl w:val="0"/>
          <w:numId w:val="5"/>
        </w:numPr>
        <w:autoSpaceDE w:val="0"/>
        <w:autoSpaceDN w:val="0"/>
        <w:adjustRightInd w:val="0"/>
        <w:spacing w:before="120"/>
        <w:ind w:left="357" w:hanging="357"/>
      </w:pPr>
      <w:r w:rsidRPr="009904B1">
        <w:t xml:space="preserve">Assessors with direction on the standard of practice expected of them </w:t>
      </w:r>
    </w:p>
    <w:p w:rsidR="00FD3362" w:rsidRPr="009904B1" w:rsidRDefault="00FD3362" w:rsidP="00FD3362">
      <w:pPr>
        <w:pStyle w:val="Bullet1"/>
        <w:numPr>
          <w:ilvl w:val="0"/>
          <w:numId w:val="5"/>
        </w:numPr>
        <w:autoSpaceDE w:val="0"/>
        <w:autoSpaceDN w:val="0"/>
        <w:adjustRightInd w:val="0"/>
        <w:spacing w:before="120"/>
        <w:ind w:left="357" w:hanging="357"/>
      </w:pPr>
      <w:r w:rsidRPr="009904B1">
        <w:t>Candidates with assurance of the standards of practice expected of assessors</w:t>
      </w:r>
    </w:p>
    <w:p w:rsidR="00FD3362" w:rsidRPr="009904B1" w:rsidRDefault="00FD3362" w:rsidP="00FD3362">
      <w:pPr>
        <w:pStyle w:val="Bullet1"/>
        <w:numPr>
          <w:ilvl w:val="0"/>
          <w:numId w:val="5"/>
        </w:numPr>
        <w:autoSpaceDE w:val="0"/>
        <w:autoSpaceDN w:val="0"/>
        <w:adjustRightInd w:val="0"/>
        <w:spacing w:before="120"/>
        <w:ind w:left="357" w:hanging="357"/>
      </w:pPr>
      <w:r w:rsidRPr="009904B1">
        <w:t>Employers with assurance of the standards maintained in the conduct of assessment.</w:t>
      </w:r>
    </w:p>
    <w:p w:rsidR="00FD3362" w:rsidRPr="009904B1" w:rsidRDefault="00FD3362" w:rsidP="00FD3362">
      <w:pPr>
        <w:pStyle w:val="BodyCopy"/>
        <w:rPr>
          <w:noProof w:val="0"/>
        </w:rPr>
      </w:pPr>
      <w:r w:rsidRPr="009904B1">
        <w:rPr>
          <w:noProof w:val="0"/>
        </w:rPr>
        <w:t>The Code detailed below is based on the International Code of Ethics and Practice (The National Council for Measurement in Education [NCME]):</w:t>
      </w:r>
    </w:p>
    <w:p w:rsidR="00FD3362" w:rsidRPr="009904B1" w:rsidRDefault="00FD3362" w:rsidP="00FD3362">
      <w:pPr>
        <w:pStyle w:val="Bullet1"/>
        <w:numPr>
          <w:ilvl w:val="0"/>
          <w:numId w:val="5"/>
        </w:numPr>
        <w:autoSpaceDE w:val="0"/>
        <w:autoSpaceDN w:val="0"/>
        <w:adjustRightInd w:val="0"/>
        <w:spacing w:before="120"/>
        <w:ind w:left="357" w:hanging="357"/>
      </w:pPr>
      <w:r w:rsidRPr="009904B1">
        <w:t xml:space="preserve">The differing needs and requirements of the person being assessed, the local enterprise and/or industry are identified and handled with sensitivity </w:t>
      </w:r>
    </w:p>
    <w:p w:rsidR="00FD3362" w:rsidRPr="009904B1" w:rsidRDefault="00FD3362" w:rsidP="00FD3362">
      <w:pPr>
        <w:pStyle w:val="Bullet1"/>
        <w:numPr>
          <w:ilvl w:val="0"/>
          <w:numId w:val="5"/>
        </w:numPr>
        <w:autoSpaceDE w:val="0"/>
        <w:autoSpaceDN w:val="0"/>
        <w:adjustRightInd w:val="0"/>
        <w:spacing w:before="120"/>
        <w:ind w:left="357" w:hanging="357"/>
      </w:pPr>
      <w:r w:rsidRPr="009904B1">
        <w:t>Potential forms of conflict of interest in the assessment process and/or outcomes are identified and appropriate referrals are made, if necessary</w:t>
      </w:r>
    </w:p>
    <w:p w:rsidR="00FD3362" w:rsidRPr="009904B1" w:rsidRDefault="00FD3362" w:rsidP="00FD3362">
      <w:pPr>
        <w:pStyle w:val="Bullet1"/>
        <w:numPr>
          <w:ilvl w:val="0"/>
          <w:numId w:val="5"/>
        </w:numPr>
        <w:autoSpaceDE w:val="0"/>
        <w:autoSpaceDN w:val="0"/>
        <w:adjustRightInd w:val="0"/>
        <w:spacing w:before="120"/>
        <w:ind w:left="357" w:hanging="357"/>
      </w:pPr>
      <w:r w:rsidRPr="009904B1">
        <w:t>All forms of harassment are avoided throughout the planning, conducting, reviewing and reporting of the assessment outcomes</w:t>
      </w:r>
    </w:p>
    <w:p w:rsidR="00FD3362" w:rsidRPr="009904B1" w:rsidRDefault="00FD3362" w:rsidP="00FD3362">
      <w:pPr>
        <w:pStyle w:val="Bullet1"/>
        <w:numPr>
          <w:ilvl w:val="0"/>
          <w:numId w:val="5"/>
        </w:numPr>
        <w:autoSpaceDE w:val="0"/>
        <w:autoSpaceDN w:val="0"/>
        <w:adjustRightInd w:val="0"/>
        <w:spacing w:before="120"/>
        <w:ind w:left="357" w:hanging="357"/>
      </w:pPr>
      <w:r w:rsidRPr="009904B1">
        <w:t>The rights of the candidate are protected during and after the assessment</w:t>
      </w:r>
    </w:p>
    <w:p w:rsidR="00FD3362" w:rsidRPr="009904B1" w:rsidRDefault="00FD3362" w:rsidP="00FD3362">
      <w:pPr>
        <w:pStyle w:val="Bullet1"/>
        <w:numPr>
          <w:ilvl w:val="0"/>
          <w:numId w:val="5"/>
        </w:numPr>
        <w:autoSpaceDE w:val="0"/>
        <w:autoSpaceDN w:val="0"/>
        <w:adjustRightInd w:val="0"/>
        <w:spacing w:before="120"/>
        <w:ind w:left="357" w:hanging="357"/>
      </w:pPr>
      <w:r w:rsidRPr="009904B1">
        <w:lastRenderedPageBreak/>
        <w:t>Personal and interpersonal factors that are not relevant to the assessment of competency must not influence the assessment outcomes</w:t>
      </w:r>
    </w:p>
    <w:p w:rsidR="00FD3362" w:rsidRPr="009904B1" w:rsidRDefault="00FD3362" w:rsidP="00FD3362">
      <w:pPr>
        <w:pStyle w:val="Bullet1"/>
        <w:numPr>
          <w:ilvl w:val="0"/>
          <w:numId w:val="5"/>
        </w:numPr>
        <w:autoSpaceDE w:val="0"/>
        <w:autoSpaceDN w:val="0"/>
        <w:adjustRightInd w:val="0"/>
        <w:spacing w:before="120"/>
        <w:ind w:left="357" w:hanging="357"/>
      </w:pPr>
      <w:r w:rsidRPr="009904B1">
        <w:t>The candidate is made aware of rights and process of appeal</w:t>
      </w:r>
    </w:p>
    <w:p w:rsidR="00FD3362" w:rsidRPr="009904B1" w:rsidRDefault="00FD3362" w:rsidP="00FD3362">
      <w:pPr>
        <w:pStyle w:val="Bullet1"/>
        <w:numPr>
          <w:ilvl w:val="0"/>
          <w:numId w:val="5"/>
        </w:numPr>
        <w:autoSpaceDE w:val="0"/>
        <w:autoSpaceDN w:val="0"/>
        <w:adjustRightInd w:val="0"/>
        <w:spacing w:before="120"/>
        <w:ind w:left="357" w:hanging="357"/>
      </w:pPr>
      <w:r w:rsidRPr="009904B1">
        <w:t>Evidence that is gathered during the assessment is verified for validity, reliability, authenticity, sufficiency and currency</w:t>
      </w:r>
    </w:p>
    <w:p w:rsidR="00FD3362" w:rsidRPr="009904B1" w:rsidRDefault="00FD3362" w:rsidP="00FD3362">
      <w:pPr>
        <w:pStyle w:val="Bullet1"/>
        <w:numPr>
          <w:ilvl w:val="0"/>
          <w:numId w:val="5"/>
        </w:numPr>
        <w:autoSpaceDE w:val="0"/>
        <w:autoSpaceDN w:val="0"/>
        <w:adjustRightInd w:val="0"/>
        <w:spacing w:before="120"/>
        <w:ind w:left="357" w:hanging="357"/>
      </w:pPr>
      <w:r w:rsidRPr="009904B1">
        <w:t>Assessment decisions are based on available evidence that can be produced and verified by another assessor</w:t>
      </w:r>
    </w:p>
    <w:p w:rsidR="00FD3362" w:rsidRPr="009904B1" w:rsidRDefault="00FD3362" w:rsidP="00FD3362">
      <w:pPr>
        <w:pStyle w:val="Bullet1"/>
        <w:numPr>
          <w:ilvl w:val="0"/>
          <w:numId w:val="5"/>
        </w:numPr>
        <w:autoSpaceDE w:val="0"/>
        <w:autoSpaceDN w:val="0"/>
        <w:adjustRightInd w:val="0"/>
        <w:spacing w:before="120"/>
        <w:ind w:left="357" w:hanging="357"/>
      </w:pPr>
      <w:r w:rsidRPr="009904B1">
        <w:t>Assessments are conducted within the boundaries of the assessment system policies and procedures</w:t>
      </w:r>
    </w:p>
    <w:p w:rsidR="00FD3362" w:rsidRPr="009904B1" w:rsidRDefault="00FD3362" w:rsidP="00FD3362">
      <w:pPr>
        <w:pStyle w:val="Bullet1"/>
        <w:numPr>
          <w:ilvl w:val="0"/>
          <w:numId w:val="5"/>
        </w:numPr>
        <w:autoSpaceDE w:val="0"/>
        <w:autoSpaceDN w:val="0"/>
        <w:adjustRightInd w:val="0"/>
        <w:spacing w:before="120"/>
        <w:ind w:left="357" w:hanging="357"/>
      </w:pPr>
      <w:r w:rsidRPr="009904B1">
        <w:t>Formal agreement is obtained from both the candidate and the assessor that the assessment was carried out in accordance with agreed procedures</w:t>
      </w:r>
    </w:p>
    <w:p w:rsidR="00FD3362" w:rsidRPr="009904B1" w:rsidRDefault="00FD3362" w:rsidP="00FD3362">
      <w:pPr>
        <w:pStyle w:val="Bullet1"/>
        <w:numPr>
          <w:ilvl w:val="0"/>
          <w:numId w:val="5"/>
        </w:numPr>
        <w:autoSpaceDE w:val="0"/>
        <w:autoSpaceDN w:val="0"/>
        <w:adjustRightInd w:val="0"/>
        <w:spacing w:before="120"/>
        <w:ind w:left="357" w:hanging="357"/>
      </w:pPr>
      <w:r w:rsidRPr="009904B1">
        <w:t>The candidate is informed of all assessment reporting processes prior to the assessment</w:t>
      </w:r>
    </w:p>
    <w:p w:rsidR="00FD3362" w:rsidRPr="009904B1" w:rsidRDefault="00FD3362" w:rsidP="00FD3362">
      <w:pPr>
        <w:pStyle w:val="Bullet1"/>
        <w:numPr>
          <w:ilvl w:val="0"/>
          <w:numId w:val="5"/>
        </w:numPr>
        <w:autoSpaceDE w:val="0"/>
        <w:autoSpaceDN w:val="0"/>
        <w:adjustRightInd w:val="0"/>
        <w:spacing w:before="120"/>
        <w:ind w:left="357" w:hanging="357"/>
      </w:pPr>
      <w:r w:rsidRPr="009904B1">
        <w:t>The candidate is informed of all known potential consequences of decisions arising from an assessment, prior to the assessment</w:t>
      </w:r>
    </w:p>
    <w:p w:rsidR="00FD3362" w:rsidRPr="009904B1" w:rsidRDefault="00FD3362" w:rsidP="00FD3362">
      <w:pPr>
        <w:pStyle w:val="Bullet1"/>
        <w:numPr>
          <w:ilvl w:val="0"/>
          <w:numId w:val="5"/>
        </w:numPr>
        <w:autoSpaceDE w:val="0"/>
        <w:autoSpaceDN w:val="0"/>
        <w:adjustRightInd w:val="0"/>
        <w:spacing w:before="120"/>
        <w:ind w:left="357" w:hanging="357"/>
      </w:pPr>
      <w:r w:rsidRPr="009904B1">
        <w:t>Confidentiality is maintained regarding assessment results</w:t>
      </w:r>
    </w:p>
    <w:p w:rsidR="00FD3362" w:rsidRPr="009904B1" w:rsidRDefault="00FD3362" w:rsidP="00FD3362">
      <w:pPr>
        <w:pStyle w:val="Bullet1"/>
        <w:numPr>
          <w:ilvl w:val="0"/>
          <w:numId w:val="5"/>
        </w:numPr>
        <w:autoSpaceDE w:val="0"/>
        <w:autoSpaceDN w:val="0"/>
        <w:adjustRightInd w:val="0"/>
        <w:spacing w:before="120"/>
        <w:ind w:left="357" w:hanging="357"/>
      </w:pPr>
      <w:r w:rsidRPr="009904B1">
        <w:t>The assessment results are used consistently with the purposes explained to the candidate</w:t>
      </w:r>
    </w:p>
    <w:p w:rsidR="00FD3362" w:rsidRPr="009904B1" w:rsidRDefault="00FD3362" w:rsidP="00FD3362">
      <w:pPr>
        <w:pStyle w:val="Bullet1"/>
        <w:numPr>
          <w:ilvl w:val="0"/>
          <w:numId w:val="5"/>
        </w:numPr>
        <w:autoSpaceDE w:val="0"/>
        <w:autoSpaceDN w:val="0"/>
        <w:adjustRightInd w:val="0"/>
        <w:spacing w:before="120"/>
        <w:ind w:left="357" w:hanging="357"/>
      </w:pPr>
      <w:r w:rsidRPr="009904B1">
        <w:t>Opportunities are created for technical assistance in planning, conducting and reviewing assessment procedures and outcomes.</w:t>
      </w:r>
    </w:p>
    <w:p w:rsidR="00FD3362" w:rsidRPr="009904B1" w:rsidRDefault="00FD3362" w:rsidP="00FD3362">
      <w:pPr>
        <w:pStyle w:val="Heading4"/>
      </w:pPr>
      <w:r w:rsidRPr="009904B1">
        <w:t xml:space="preserve">Instructions and </w:t>
      </w:r>
      <w:r w:rsidR="00282AA6" w:rsidRPr="009904B1">
        <w:t>C</w:t>
      </w:r>
      <w:r w:rsidRPr="009904B1">
        <w:t xml:space="preserve">hecklist for </w:t>
      </w:r>
      <w:r w:rsidR="00282AA6" w:rsidRPr="009904B1">
        <w:t>A</w:t>
      </w:r>
      <w:r w:rsidRPr="009904B1">
        <w:t>ssessors</w:t>
      </w:r>
      <w:bookmarkEnd w:id="7"/>
    </w:p>
    <w:p w:rsidR="00FD3362" w:rsidRPr="009904B1" w:rsidRDefault="00FD3362" w:rsidP="00FD3362">
      <w:pPr>
        <w:pStyle w:val="BodyCopyBold0"/>
        <w:rPr>
          <w:noProof w:val="0"/>
        </w:rPr>
      </w:pPr>
      <w:r w:rsidRPr="009904B1">
        <w:rPr>
          <w:noProof w:val="0"/>
        </w:rPr>
        <w:t>Instructions</w:t>
      </w:r>
    </w:p>
    <w:p w:rsidR="00FD3362" w:rsidRPr="009904B1" w:rsidRDefault="00FD3362" w:rsidP="00FD3362">
      <w:pPr>
        <w:pStyle w:val="BodyCopy"/>
        <w:rPr>
          <w:noProof w:val="0"/>
        </w:rPr>
      </w:pPr>
      <w:r w:rsidRPr="009904B1">
        <w:rPr>
          <w:noProof w:val="0"/>
        </w:rPr>
        <w:t>General instructions for the assessment:</w:t>
      </w:r>
    </w:p>
    <w:p w:rsidR="00FD3362" w:rsidRPr="009904B1" w:rsidRDefault="00FD3362" w:rsidP="00FD3362">
      <w:pPr>
        <w:pStyle w:val="Bullet1"/>
        <w:numPr>
          <w:ilvl w:val="0"/>
          <w:numId w:val="5"/>
        </w:numPr>
        <w:autoSpaceDE w:val="0"/>
        <w:autoSpaceDN w:val="0"/>
        <w:adjustRightInd w:val="0"/>
        <w:spacing w:before="120"/>
        <w:ind w:left="357" w:hanging="357"/>
      </w:pPr>
      <w:r w:rsidRPr="009904B1">
        <w:t>Assessment should be conducted at a scheduled time that has been notified to the candidate</w:t>
      </w:r>
    </w:p>
    <w:p w:rsidR="00FD3362" w:rsidRPr="009904B1" w:rsidRDefault="00FD3362" w:rsidP="00FD3362">
      <w:pPr>
        <w:pStyle w:val="Bullet1"/>
        <w:numPr>
          <w:ilvl w:val="0"/>
          <w:numId w:val="5"/>
        </w:numPr>
        <w:autoSpaceDE w:val="0"/>
        <w:autoSpaceDN w:val="0"/>
        <w:adjustRightInd w:val="0"/>
        <w:spacing w:before="120"/>
        <w:ind w:left="357" w:hanging="357"/>
      </w:pPr>
      <w:r w:rsidRPr="009904B1">
        <w:t>Facilitators must ensure participants are made aware of the need to complete assessments and attend assessment sessions</w:t>
      </w:r>
    </w:p>
    <w:p w:rsidR="00FD3362" w:rsidRPr="009904B1" w:rsidRDefault="00FD3362" w:rsidP="00FD3362">
      <w:pPr>
        <w:pStyle w:val="Bullet1"/>
        <w:numPr>
          <w:ilvl w:val="0"/>
          <w:numId w:val="5"/>
        </w:numPr>
        <w:autoSpaceDE w:val="0"/>
        <w:autoSpaceDN w:val="0"/>
        <w:adjustRightInd w:val="0"/>
        <w:spacing w:before="120"/>
        <w:ind w:left="357" w:hanging="357"/>
      </w:pPr>
      <w:r w:rsidRPr="009904B1">
        <w:t>If a participant is unable to attend a scheduled session, they must make arrangements with the Assessor to undertake the assessment at an alternative time</w:t>
      </w:r>
    </w:p>
    <w:p w:rsidR="00FD3362" w:rsidRPr="009904B1" w:rsidRDefault="00FD3362" w:rsidP="00FD3362">
      <w:pPr>
        <w:pStyle w:val="Bullet1"/>
        <w:numPr>
          <w:ilvl w:val="0"/>
          <w:numId w:val="5"/>
        </w:numPr>
        <w:autoSpaceDE w:val="0"/>
        <w:autoSpaceDN w:val="0"/>
        <w:adjustRightInd w:val="0"/>
        <w:spacing w:before="120"/>
        <w:ind w:left="357" w:hanging="357"/>
      </w:pPr>
      <w:r w:rsidRPr="009904B1">
        <w:t xml:space="preserve">At the end of the assessment the Assessor must give feedback and advise the participant on their </w:t>
      </w:r>
      <w:r w:rsidR="009964A4" w:rsidRPr="009904B1">
        <w:t>P</w:t>
      </w:r>
      <w:r w:rsidRPr="009904B1">
        <w:t>C/NYC status</w:t>
      </w:r>
    </w:p>
    <w:p w:rsidR="00500A63" w:rsidRPr="009904B1" w:rsidRDefault="00FD3362" w:rsidP="00500A63">
      <w:pPr>
        <w:pStyle w:val="Bullet1"/>
        <w:numPr>
          <w:ilvl w:val="0"/>
          <w:numId w:val="5"/>
        </w:numPr>
        <w:autoSpaceDE w:val="0"/>
        <w:autoSpaceDN w:val="0"/>
        <w:adjustRightInd w:val="0"/>
        <w:spacing w:before="120"/>
        <w:ind w:left="357" w:hanging="357"/>
      </w:pPr>
      <w:r w:rsidRPr="009904B1">
        <w:t>Complete the relevant documentation and submit to the appropriate department.</w:t>
      </w:r>
    </w:p>
    <w:p w:rsidR="00FD3362" w:rsidRPr="009904B1" w:rsidRDefault="00FD3362" w:rsidP="00FD3362">
      <w:pPr>
        <w:pStyle w:val="BodyCopyBold0"/>
        <w:rPr>
          <w:noProof w:val="0"/>
        </w:rPr>
      </w:pPr>
      <w:r w:rsidRPr="009904B1">
        <w:rPr>
          <w:noProof w:val="0"/>
        </w:rPr>
        <w:t>Preparation</w:t>
      </w:r>
    </w:p>
    <w:p w:rsidR="00FD3362" w:rsidRPr="009904B1" w:rsidRDefault="00FD3362" w:rsidP="00FD3362">
      <w:pPr>
        <w:pStyle w:val="Bullet1"/>
        <w:numPr>
          <w:ilvl w:val="0"/>
          <w:numId w:val="5"/>
        </w:numPr>
        <w:autoSpaceDE w:val="0"/>
        <w:autoSpaceDN w:val="0"/>
        <w:adjustRightInd w:val="0"/>
        <w:spacing w:before="120"/>
        <w:ind w:left="357" w:hanging="357"/>
      </w:pPr>
      <w:r w:rsidRPr="009904B1">
        <w:t>Gain familiarity with the Unit of Competency, Elements of Competency and the Performance Criteria expected</w:t>
      </w:r>
    </w:p>
    <w:p w:rsidR="00FD3362" w:rsidRPr="009904B1" w:rsidRDefault="00FD3362" w:rsidP="00FD3362">
      <w:pPr>
        <w:pStyle w:val="Bullet1"/>
        <w:numPr>
          <w:ilvl w:val="0"/>
          <w:numId w:val="5"/>
        </w:numPr>
        <w:autoSpaceDE w:val="0"/>
        <w:autoSpaceDN w:val="0"/>
        <w:adjustRightInd w:val="0"/>
        <w:spacing w:before="120"/>
        <w:ind w:left="357" w:hanging="357"/>
      </w:pPr>
      <w:r w:rsidRPr="009904B1">
        <w:t>Study details assessment documentation and requirements</w:t>
      </w:r>
    </w:p>
    <w:p w:rsidR="00FD3362" w:rsidRPr="009904B1" w:rsidRDefault="00FD3362" w:rsidP="00FD3362">
      <w:pPr>
        <w:pStyle w:val="Bullet1"/>
        <w:numPr>
          <w:ilvl w:val="0"/>
          <w:numId w:val="5"/>
        </w:numPr>
        <w:autoSpaceDE w:val="0"/>
        <w:autoSpaceDN w:val="0"/>
        <w:adjustRightInd w:val="0"/>
        <w:spacing w:before="120"/>
        <w:ind w:left="357" w:hanging="357"/>
      </w:pPr>
      <w:r w:rsidRPr="009904B1">
        <w:t>Brief candidate regarding all assessment criteria and requirements.</w:t>
      </w:r>
    </w:p>
    <w:p w:rsidR="00FD3362" w:rsidRPr="009904B1" w:rsidRDefault="00FD3362" w:rsidP="00FD3362">
      <w:pPr>
        <w:pStyle w:val="BodyCopyBold0"/>
        <w:rPr>
          <w:noProof w:val="0"/>
        </w:rPr>
      </w:pPr>
      <w:r w:rsidRPr="009904B1">
        <w:rPr>
          <w:noProof w:val="0"/>
        </w:rPr>
        <w:t xml:space="preserve">Briefing </w:t>
      </w:r>
      <w:r w:rsidR="00282AA6" w:rsidRPr="009904B1">
        <w:rPr>
          <w:noProof w:val="0"/>
        </w:rPr>
        <w:t>C</w:t>
      </w:r>
      <w:r w:rsidRPr="009904B1">
        <w:rPr>
          <w:noProof w:val="0"/>
        </w:rPr>
        <w:t>hecklist</w:t>
      </w:r>
    </w:p>
    <w:p w:rsidR="00FD3362" w:rsidRPr="009904B1" w:rsidRDefault="00FD3362" w:rsidP="00FD3362">
      <w:pPr>
        <w:pStyle w:val="Bullet1"/>
        <w:numPr>
          <w:ilvl w:val="0"/>
          <w:numId w:val="5"/>
        </w:numPr>
        <w:autoSpaceDE w:val="0"/>
        <w:autoSpaceDN w:val="0"/>
        <w:adjustRightInd w:val="0"/>
        <w:spacing w:before="120"/>
        <w:ind w:left="357" w:hanging="357"/>
      </w:pPr>
      <w:r w:rsidRPr="009904B1">
        <w:t>Begin the assessment by implementing the following checklist and then invite the candidate to proceed with assessment.</w:t>
      </w:r>
    </w:p>
    <w:p w:rsidR="00FD3362" w:rsidRPr="009904B1" w:rsidRDefault="00FD3362" w:rsidP="00A57AFD">
      <w:pPr>
        <w:pStyle w:val="Heading4"/>
        <w:spacing w:after="120"/>
      </w:pPr>
      <w:r w:rsidRPr="009904B1">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9904B1" w:rsidTr="00951D65">
        <w:trPr>
          <w:trHeight w:val="490"/>
        </w:trPr>
        <w:tc>
          <w:tcPr>
            <w:tcW w:w="6771" w:type="dxa"/>
            <w:shd w:val="clear" w:color="auto" w:fill="45545F"/>
            <w:vAlign w:val="center"/>
          </w:tcPr>
          <w:p w:rsidR="00FD3362" w:rsidRPr="009904B1" w:rsidRDefault="00FD3362" w:rsidP="00951D65">
            <w:pPr>
              <w:pStyle w:val="Tableheading0"/>
            </w:pPr>
            <w:r w:rsidRPr="009904B1">
              <w:t>Prior to the assessment I have:</w:t>
            </w:r>
          </w:p>
        </w:tc>
        <w:tc>
          <w:tcPr>
            <w:tcW w:w="1191" w:type="dxa"/>
            <w:shd w:val="clear" w:color="auto" w:fill="45545F"/>
            <w:vAlign w:val="center"/>
          </w:tcPr>
          <w:p w:rsidR="00FD3362" w:rsidRPr="009904B1" w:rsidRDefault="00FD3362" w:rsidP="00951D65">
            <w:pPr>
              <w:pStyle w:val="Tableheading0"/>
            </w:pPr>
            <w:r w:rsidRPr="009904B1">
              <w:t>Tick (</w:t>
            </w:r>
            <w:r w:rsidRPr="009904B1">
              <w:sym w:font="Wingdings" w:char="F0FC"/>
            </w:r>
            <w:r w:rsidRPr="009904B1">
              <w:t>)</w:t>
            </w:r>
          </w:p>
        </w:tc>
        <w:tc>
          <w:tcPr>
            <w:tcW w:w="1191" w:type="dxa"/>
            <w:shd w:val="clear" w:color="auto" w:fill="45545F"/>
            <w:vAlign w:val="center"/>
          </w:tcPr>
          <w:p w:rsidR="00FD3362" w:rsidRPr="009904B1" w:rsidRDefault="00FD3362" w:rsidP="00951D65">
            <w:pPr>
              <w:pStyle w:val="Tableheading0"/>
            </w:pPr>
            <w:r w:rsidRPr="009904B1">
              <w:t>Remarks</w:t>
            </w:r>
          </w:p>
        </w:tc>
      </w:tr>
      <w:tr w:rsidR="00FD3362" w:rsidRPr="009904B1" w:rsidTr="00A57AFD">
        <w:trPr>
          <w:trHeight w:val="478"/>
        </w:trPr>
        <w:tc>
          <w:tcPr>
            <w:tcW w:w="6771" w:type="dxa"/>
            <w:vAlign w:val="center"/>
          </w:tcPr>
          <w:p w:rsidR="00FD3362" w:rsidRPr="009904B1" w:rsidRDefault="00FD3362" w:rsidP="00951D65">
            <w:pPr>
              <w:pStyle w:val="TableText"/>
            </w:pPr>
            <w:r w:rsidRPr="009904B1">
              <w:t>Ensured the candidate is informed about the venue and schedule of assessment.</w:t>
            </w:r>
          </w:p>
        </w:tc>
        <w:tc>
          <w:tcPr>
            <w:tcW w:w="1191" w:type="dxa"/>
            <w:vAlign w:val="center"/>
          </w:tcPr>
          <w:p w:rsidR="00FD3362" w:rsidRPr="009904B1" w:rsidRDefault="00FD3362" w:rsidP="00951D65">
            <w:pPr>
              <w:pStyle w:val="TableText"/>
            </w:pPr>
          </w:p>
        </w:tc>
        <w:tc>
          <w:tcPr>
            <w:tcW w:w="1191" w:type="dxa"/>
            <w:vAlign w:val="center"/>
          </w:tcPr>
          <w:p w:rsidR="00FD3362" w:rsidRPr="009904B1" w:rsidRDefault="00FD3362" w:rsidP="00951D65">
            <w:pPr>
              <w:pStyle w:val="TableText"/>
            </w:pPr>
          </w:p>
        </w:tc>
      </w:tr>
      <w:tr w:rsidR="00FD3362" w:rsidRPr="009904B1" w:rsidTr="00A57AFD">
        <w:trPr>
          <w:trHeight w:val="478"/>
        </w:trPr>
        <w:tc>
          <w:tcPr>
            <w:tcW w:w="6771" w:type="dxa"/>
            <w:vAlign w:val="center"/>
          </w:tcPr>
          <w:p w:rsidR="00FD3362" w:rsidRPr="009904B1" w:rsidRDefault="00FD3362" w:rsidP="00951D65">
            <w:pPr>
              <w:pStyle w:val="TableText"/>
            </w:pPr>
            <w:r w:rsidRPr="009904B1">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9904B1" w:rsidRDefault="00FD3362" w:rsidP="00951D65">
            <w:pPr>
              <w:pStyle w:val="TableText"/>
            </w:pPr>
          </w:p>
        </w:tc>
        <w:tc>
          <w:tcPr>
            <w:tcW w:w="1191" w:type="dxa"/>
          </w:tcPr>
          <w:p w:rsidR="00FD3362" w:rsidRPr="009904B1" w:rsidRDefault="00FD3362" w:rsidP="00951D65">
            <w:pPr>
              <w:pStyle w:val="TableText"/>
            </w:pPr>
          </w:p>
        </w:tc>
      </w:tr>
      <w:tr w:rsidR="00FD3362" w:rsidRPr="009904B1" w:rsidTr="00A57AFD">
        <w:trPr>
          <w:trHeight w:val="478"/>
        </w:trPr>
        <w:tc>
          <w:tcPr>
            <w:tcW w:w="6771" w:type="dxa"/>
            <w:vAlign w:val="center"/>
          </w:tcPr>
          <w:p w:rsidR="00FD3362" w:rsidRPr="009904B1" w:rsidRDefault="00FD3362" w:rsidP="00951D65">
            <w:pPr>
              <w:pStyle w:val="TableText"/>
            </w:pPr>
            <w:r w:rsidRPr="009904B1">
              <w:t>Reviewed the performance criteria and evidence plan to ensure I clearly understood the instructions and the requirements of the assessment process.</w:t>
            </w:r>
          </w:p>
        </w:tc>
        <w:tc>
          <w:tcPr>
            <w:tcW w:w="1191" w:type="dxa"/>
            <w:vAlign w:val="center"/>
          </w:tcPr>
          <w:p w:rsidR="00FD3362" w:rsidRPr="009904B1" w:rsidRDefault="00FD3362" w:rsidP="00951D65">
            <w:pPr>
              <w:pStyle w:val="TableText"/>
            </w:pPr>
          </w:p>
        </w:tc>
        <w:tc>
          <w:tcPr>
            <w:tcW w:w="1191" w:type="dxa"/>
          </w:tcPr>
          <w:p w:rsidR="00FD3362" w:rsidRPr="009904B1" w:rsidRDefault="00FD3362" w:rsidP="00951D65">
            <w:pPr>
              <w:pStyle w:val="TableText"/>
            </w:pPr>
          </w:p>
        </w:tc>
      </w:tr>
      <w:tr w:rsidR="00FD3362" w:rsidRPr="009904B1" w:rsidTr="00A57AFD">
        <w:trPr>
          <w:trHeight w:val="478"/>
        </w:trPr>
        <w:tc>
          <w:tcPr>
            <w:tcW w:w="6771" w:type="dxa"/>
            <w:vAlign w:val="center"/>
          </w:tcPr>
          <w:p w:rsidR="00FD3362" w:rsidRPr="009904B1" w:rsidRDefault="00FD3362" w:rsidP="00951D65">
            <w:pPr>
              <w:pStyle w:val="TableText"/>
            </w:pPr>
            <w:r w:rsidRPr="009904B1">
              <w:t>Identified and accommodated any special needs of the candidate.</w:t>
            </w:r>
          </w:p>
        </w:tc>
        <w:tc>
          <w:tcPr>
            <w:tcW w:w="1191" w:type="dxa"/>
            <w:vAlign w:val="center"/>
          </w:tcPr>
          <w:p w:rsidR="00FD3362" w:rsidRPr="009904B1" w:rsidRDefault="00FD3362" w:rsidP="00951D65">
            <w:pPr>
              <w:pStyle w:val="TableText"/>
            </w:pPr>
          </w:p>
        </w:tc>
        <w:tc>
          <w:tcPr>
            <w:tcW w:w="1191" w:type="dxa"/>
          </w:tcPr>
          <w:p w:rsidR="00FD3362" w:rsidRPr="009904B1" w:rsidRDefault="00FD3362" w:rsidP="00951D65">
            <w:pPr>
              <w:pStyle w:val="TableText"/>
            </w:pPr>
          </w:p>
        </w:tc>
      </w:tr>
      <w:tr w:rsidR="00FD3362" w:rsidRPr="009904B1" w:rsidTr="00A57AFD">
        <w:trPr>
          <w:trHeight w:val="478"/>
        </w:trPr>
        <w:tc>
          <w:tcPr>
            <w:tcW w:w="6771" w:type="dxa"/>
            <w:vAlign w:val="center"/>
          </w:tcPr>
          <w:p w:rsidR="00FD3362" w:rsidRPr="009904B1" w:rsidRDefault="00FD3362" w:rsidP="00951D65">
            <w:pPr>
              <w:pStyle w:val="TableText"/>
            </w:pPr>
            <w:r w:rsidRPr="009904B1">
              <w:t>Checked the set-up and resources for the assessment.</w:t>
            </w:r>
          </w:p>
        </w:tc>
        <w:tc>
          <w:tcPr>
            <w:tcW w:w="1191" w:type="dxa"/>
            <w:vAlign w:val="center"/>
          </w:tcPr>
          <w:p w:rsidR="00FD3362" w:rsidRPr="009904B1" w:rsidRDefault="00FD3362" w:rsidP="00951D65">
            <w:pPr>
              <w:pStyle w:val="TableText"/>
            </w:pPr>
          </w:p>
        </w:tc>
        <w:tc>
          <w:tcPr>
            <w:tcW w:w="1191" w:type="dxa"/>
          </w:tcPr>
          <w:p w:rsidR="00FD3362" w:rsidRPr="009904B1" w:rsidRDefault="00FD3362" w:rsidP="00951D65">
            <w:pPr>
              <w:pStyle w:val="TableText"/>
            </w:pPr>
          </w:p>
        </w:tc>
      </w:tr>
      <w:tr w:rsidR="00FD3362" w:rsidRPr="009904B1" w:rsidTr="00951D65">
        <w:trPr>
          <w:trHeight w:val="478"/>
        </w:trPr>
        <w:tc>
          <w:tcPr>
            <w:tcW w:w="1191" w:type="dxa"/>
            <w:gridSpan w:val="3"/>
            <w:shd w:val="clear" w:color="auto" w:fill="45545F"/>
            <w:vAlign w:val="center"/>
          </w:tcPr>
          <w:p w:rsidR="00FD3362" w:rsidRPr="009904B1" w:rsidRDefault="00FD3362" w:rsidP="00951D65">
            <w:pPr>
              <w:pStyle w:val="Tableheading0"/>
            </w:pPr>
            <w:r w:rsidRPr="009904B1">
              <w:t>During the assessment I have:</w:t>
            </w:r>
          </w:p>
        </w:tc>
      </w:tr>
      <w:tr w:rsidR="00FD3362" w:rsidRPr="009904B1" w:rsidTr="00A57AFD">
        <w:trPr>
          <w:trHeight w:val="478"/>
        </w:trPr>
        <w:tc>
          <w:tcPr>
            <w:tcW w:w="6771" w:type="dxa"/>
            <w:vAlign w:val="center"/>
          </w:tcPr>
          <w:p w:rsidR="00FD3362" w:rsidRPr="009904B1" w:rsidRDefault="00FD3362" w:rsidP="00951D65">
            <w:pPr>
              <w:pStyle w:val="TableText"/>
            </w:pPr>
            <w:r w:rsidRPr="009904B1">
              <w:t>Introduced myself and confirmed identities of candidates.</w:t>
            </w:r>
          </w:p>
        </w:tc>
        <w:tc>
          <w:tcPr>
            <w:tcW w:w="1191" w:type="dxa"/>
            <w:vAlign w:val="center"/>
          </w:tcPr>
          <w:p w:rsidR="00FD3362" w:rsidRPr="009904B1" w:rsidRDefault="00FD3362" w:rsidP="00951D65">
            <w:pPr>
              <w:pStyle w:val="TableText"/>
            </w:pPr>
          </w:p>
        </w:tc>
        <w:tc>
          <w:tcPr>
            <w:tcW w:w="1191" w:type="dxa"/>
          </w:tcPr>
          <w:p w:rsidR="00FD3362" w:rsidRPr="009904B1" w:rsidRDefault="00FD3362" w:rsidP="00951D65">
            <w:pPr>
              <w:pStyle w:val="TableText"/>
            </w:pPr>
          </w:p>
        </w:tc>
      </w:tr>
      <w:tr w:rsidR="00FD3362" w:rsidRPr="009904B1" w:rsidTr="00A57AFD">
        <w:trPr>
          <w:trHeight w:val="478"/>
        </w:trPr>
        <w:tc>
          <w:tcPr>
            <w:tcW w:w="6771" w:type="dxa"/>
            <w:vAlign w:val="center"/>
          </w:tcPr>
          <w:p w:rsidR="00FD3362" w:rsidRPr="009904B1" w:rsidRDefault="00FD3362" w:rsidP="00951D65">
            <w:pPr>
              <w:pStyle w:val="TableText"/>
            </w:pPr>
            <w:r w:rsidRPr="009904B1">
              <w:t>Put candidates at ease by being friendly and helpful.</w:t>
            </w:r>
          </w:p>
        </w:tc>
        <w:tc>
          <w:tcPr>
            <w:tcW w:w="1191" w:type="dxa"/>
            <w:vAlign w:val="center"/>
          </w:tcPr>
          <w:p w:rsidR="00FD3362" w:rsidRPr="009904B1" w:rsidRDefault="00FD3362" w:rsidP="00951D65">
            <w:pPr>
              <w:pStyle w:val="TableText"/>
            </w:pPr>
          </w:p>
        </w:tc>
        <w:tc>
          <w:tcPr>
            <w:tcW w:w="1191" w:type="dxa"/>
          </w:tcPr>
          <w:p w:rsidR="00FD3362" w:rsidRPr="009904B1" w:rsidRDefault="00FD3362" w:rsidP="00951D65">
            <w:pPr>
              <w:pStyle w:val="TableText"/>
            </w:pPr>
          </w:p>
        </w:tc>
      </w:tr>
      <w:tr w:rsidR="00FD3362" w:rsidRPr="009904B1" w:rsidTr="00A57AFD">
        <w:trPr>
          <w:trHeight w:val="478"/>
        </w:trPr>
        <w:tc>
          <w:tcPr>
            <w:tcW w:w="6771" w:type="dxa"/>
            <w:vAlign w:val="center"/>
          </w:tcPr>
          <w:p w:rsidR="00FD3362" w:rsidRPr="009904B1" w:rsidRDefault="00FD3362" w:rsidP="00951D65">
            <w:pPr>
              <w:pStyle w:val="TableText"/>
            </w:pPr>
            <w:r w:rsidRPr="009904B1">
              <w:t>Explained to candidates the purpose, context and benefits of the assessment.</w:t>
            </w:r>
          </w:p>
        </w:tc>
        <w:tc>
          <w:tcPr>
            <w:tcW w:w="1191" w:type="dxa"/>
            <w:vAlign w:val="center"/>
          </w:tcPr>
          <w:p w:rsidR="00FD3362" w:rsidRPr="009904B1" w:rsidRDefault="00FD3362" w:rsidP="00951D65">
            <w:pPr>
              <w:pStyle w:val="TableText"/>
            </w:pPr>
          </w:p>
        </w:tc>
        <w:tc>
          <w:tcPr>
            <w:tcW w:w="1191" w:type="dxa"/>
          </w:tcPr>
          <w:p w:rsidR="00FD3362" w:rsidRPr="009904B1" w:rsidRDefault="00FD3362" w:rsidP="00951D65">
            <w:pPr>
              <w:pStyle w:val="TableText"/>
            </w:pPr>
          </w:p>
        </w:tc>
      </w:tr>
      <w:tr w:rsidR="00FD3362" w:rsidRPr="009904B1" w:rsidTr="00A57AFD">
        <w:trPr>
          <w:trHeight w:val="478"/>
        </w:trPr>
        <w:tc>
          <w:tcPr>
            <w:tcW w:w="6771" w:type="dxa"/>
            <w:vAlign w:val="center"/>
          </w:tcPr>
          <w:p w:rsidR="00FD3362" w:rsidRPr="009904B1" w:rsidRDefault="00FD3362" w:rsidP="00951D65">
            <w:pPr>
              <w:pStyle w:val="TableText"/>
            </w:pPr>
            <w:r w:rsidRPr="009904B1">
              <w:t>Ensured candidates understood the assessment process and all attendant procedures.</w:t>
            </w:r>
          </w:p>
        </w:tc>
        <w:tc>
          <w:tcPr>
            <w:tcW w:w="1191" w:type="dxa"/>
            <w:vAlign w:val="center"/>
          </w:tcPr>
          <w:p w:rsidR="00FD3362" w:rsidRPr="009904B1" w:rsidRDefault="00FD3362" w:rsidP="00951D65">
            <w:pPr>
              <w:pStyle w:val="TableText"/>
            </w:pPr>
          </w:p>
        </w:tc>
        <w:tc>
          <w:tcPr>
            <w:tcW w:w="1191" w:type="dxa"/>
          </w:tcPr>
          <w:p w:rsidR="00FD3362" w:rsidRPr="009904B1" w:rsidRDefault="00FD3362" w:rsidP="00951D65">
            <w:pPr>
              <w:pStyle w:val="TableText"/>
            </w:pPr>
          </w:p>
        </w:tc>
      </w:tr>
      <w:tr w:rsidR="00FD3362" w:rsidRPr="009904B1" w:rsidTr="00A57AFD">
        <w:trPr>
          <w:trHeight w:val="478"/>
        </w:trPr>
        <w:tc>
          <w:tcPr>
            <w:tcW w:w="6771" w:type="dxa"/>
            <w:vAlign w:val="center"/>
          </w:tcPr>
          <w:p w:rsidR="00FD3362" w:rsidRPr="009904B1" w:rsidRDefault="00FD3362" w:rsidP="00951D65">
            <w:pPr>
              <w:pStyle w:val="TableText"/>
            </w:pPr>
            <w:r w:rsidRPr="009904B1">
              <w:t>Provided candidates with an overview of performance criteria to be assessed.</w:t>
            </w:r>
          </w:p>
        </w:tc>
        <w:tc>
          <w:tcPr>
            <w:tcW w:w="1191" w:type="dxa"/>
            <w:vAlign w:val="center"/>
          </w:tcPr>
          <w:p w:rsidR="00FD3362" w:rsidRPr="009904B1" w:rsidRDefault="00FD3362" w:rsidP="00951D65">
            <w:pPr>
              <w:pStyle w:val="TableText"/>
            </w:pPr>
          </w:p>
        </w:tc>
        <w:tc>
          <w:tcPr>
            <w:tcW w:w="1191" w:type="dxa"/>
          </w:tcPr>
          <w:p w:rsidR="00FD3362" w:rsidRPr="009904B1" w:rsidRDefault="00FD3362" w:rsidP="00951D65">
            <w:pPr>
              <w:pStyle w:val="TableText"/>
            </w:pPr>
          </w:p>
        </w:tc>
      </w:tr>
      <w:tr w:rsidR="00FD3362" w:rsidRPr="009904B1" w:rsidTr="00A57AFD">
        <w:trPr>
          <w:trHeight w:val="478"/>
        </w:trPr>
        <w:tc>
          <w:tcPr>
            <w:tcW w:w="6771" w:type="dxa"/>
            <w:vAlign w:val="center"/>
          </w:tcPr>
          <w:p w:rsidR="00FD3362" w:rsidRPr="009904B1" w:rsidRDefault="00FD3362" w:rsidP="00951D65">
            <w:pPr>
              <w:pStyle w:val="TableText"/>
            </w:pPr>
            <w:r w:rsidRPr="009904B1">
              <w:t>Explained the results reporting procedure.</w:t>
            </w:r>
          </w:p>
        </w:tc>
        <w:tc>
          <w:tcPr>
            <w:tcW w:w="1191" w:type="dxa"/>
            <w:vAlign w:val="center"/>
          </w:tcPr>
          <w:p w:rsidR="00FD3362" w:rsidRPr="009904B1" w:rsidRDefault="00FD3362" w:rsidP="00951D65">
            <w:pPr>
              <w:pStyle w:val="TableText"/>
            </w:pPr>
          </w:p>
        </w:tc>
        <w:tc>
          <w:tcPr>
            <w:tcW w:w="1191" w:type="dxa"/>
          </w:tcPr>
          <w:p w:rsidR="00FD3362" w:rsidRPr="009904B1" w:rsidRDefault="00FD3362" w:rsidP="00951D65">
            <w:pPr>
              <w:pStyle w:val="TableText"/>
            </w:pPr>
          </w:p>
        </w:tc>
      </w:tr>
      <w:tr w:rsidR="00FD3362" w:rsidRPr="009904B1" w:rsidTr="00A57AFD">
        <w:trPr>
          <w:trHeight w:val="478"/>
        </w:trPr>
        <w:tc>
          <w:tcPr>
            <w:tcW w:w="6771" w:type="dxa"/>
            <w:vAlign w:val="center"/>
          </w:tcPr>
          <w:p w:rsidR="00FD3362" w:rsidRPr="009904B1" w:rsidRDefault="00FD3362" w:rsidP="00951D65">
            <w:pPr>
              <w:pStyle w:val="TableText"/>
            </w:pPr>
            <w:r w:rsidRPr="009904B1">
              <w:t>Encouraged candidates to seek clarifications if in doubt.</w:t>
            </w:r>
          </w:p>
        </w:tc>
        <w:tc>
          <w:tcPr>
            <w:tcW w:w="1191" w:type="dxa"/>
            <w:vAlign w:val="center"/>
          </w:tcPr>
          <w:p w:rsidR="00FD3362" w:rsidRPr="009904B1" w:rsidRDefault="00FD3362" w:rsidP="00951D65">
            <w:pPr>
              <w:pStyle w:val="TableText"/>
            </w:pPr>
          </w:p>
        </w:tc>
        <w:tc>
          <w:tcPr>
            <w:tcW w:w="1191" w:type="dxa"/>
          </w:tcPr>
          <w:p w:rsidR="00FD3362" w:rsidRPr="009904B1" w:rsidRDefault="00FD3362" w:rsidP="00951D65">
            <w:pPr>
              <w:pStyle w:val="TableText"/>
            </w:pPr>
          </w:p>
        </w:tc>
      </w:tr>
      <w:tr w:rsidR="00FD3362" w:rsidRPr="009904B1" w:rsidTr="00A57AFD">
        <w:trPr>
          <w:trHeight w:val="478"/>
        </w:trPr>
        <w:tc>
          <w:tcPr>
            <w:tcW w:w="6771" w:type="dxa"/>
            <w:vAlign w:val="center"/>
          </w:tcPr>
          <w:p w:rsidR="00FD3362" w:rsidRPr="009904B1" w:rsidRDefault="00FD3362" w:rsidP="00951D65">
            <w:pPr>
              <w:pStyle w:val="TableText"/>
            </w:pPr>
            <w:r w:rsidRPr="009904B1">
              <w:t>Asked candidates for feedback on the assessment.</w:t>
            </w:r>
          </w:p>
        </w:tc>
        <w:tc>
          <w:tcPr>
            <w:tcW w:w="1191" w:type="dxa"/>
            <w:vAlign w:val="center"/>
          </w:tcPr>
          <w:p w:rsidR="00FD3362" w:rsidRPr="009904B1" w:rsidRDefault="00FD3362" w:rsidP="00951D65">
            <w:pPr>
              <w:pStyle w:val="TableText"/>
            </w:pPr>
          </w:p>
        </w:tc>
        <w:tc>
          <w:tcPr>
            <w:tcW w:w="1191" w:type="dxa"/>
          </w:tcPr>
          <w:p w:rsidR="00FD3362" w:rsidRPr="009904B1" w:rsidRDefault="00FD3362" w:rsidP="00951D65">
            <w:pPr>
              <w:pStyle w:val="TableText"/>
            </w:pPr>
          </w:p>
        </w:tc>
      </w:tr>
      <w:tr w:rsidR="00FD3362" w:rsidRPr="009904B1" w:rsidTr="00A57AFD">
        <w:trPr>
          <w:trHeight w:val="478"/>
        </w:trPr>
        <w:tc>
          <w:tcPr>
            <w:tcW w:w="6771" w:type="dxa"/>
            <w:vAlign w:val="center"/>
          </w:tcPr>
          <w:p w:rsidR="00FD3362" w:rsidRPr="009904B1" w:rsidRDefault="00FD3362" w:rsidP="00951D65">
            <w:pPr>
              <w:pStyle w:val="TableText"/>
            </w:pPr>
            <w:r w:rsidRPr="009904B1">
              <w:t>Explained legal, safety and ethical issues, if applicable.</w:t>
            </w:r>
          </w:p>
        </w:tc>
        <w:tc>
          <w:tcPr>
            <w:tcW w:w="1191" w:type="dxa"/>
            <w:vAlign w:val="center"/>
          </w:tcPr>
          <w:p w:rsidR="00FD3362" w:rsidRPr="009904B1" w:rsidRDefault="00FD3362" w:rsidP="00951D65">
            <w:pPr>
              <w:pStyle w:val="TableText"/>
            </w:pPr>
          </w:p>
        </w:tc>
        <w:tc>
          <w:tcPr>
            <w:tcW w:w="1191" w:type="dxa"/>
          </w:tcPr>
          <w:p w:rsidR="00FD3362" w:rsidRPr="009904B1" w:rsidRDefault="00FD3362" w:rsidP="00951D65">
            <w:pPr>
              <w:pStyle w:val="TableText"/>
            </w:pPr>
          </w:p>
        </w:tc>
      </w:tr>
      <w:tr w:rsidR="00FD3362" w:rsidRPr="009904B1" w:rsidTr="00951D65">
        <w:trPr>
          <w:trHeight w:val="478"/>
        </w:trPr>
        <w:tc>
          <w:tcPr>
            <w:tcW w:w="1191" w:type="dxa"/>
            <w:gridSpan w:val="3"/>
            <w:shd w:val="clear" w:color="auto" w:fill="45545F"/>
            <w:vAlign w:val="center"/>
          </w:tcPr>
          <w:p w:rsidR="00FD3362" w:rsidRPr="009904B1" w:rsidRDefault="00FD3362" w:rsidP="00951D65">
            <w:pPr>
              <w:pStyle w:val="Tableheading0"/>
              <w:keepNext/>
            </w:pPr>
            <w:r w:rsidRPr="009904B1">
              <w:t>After the assessment I have:</w:t>
            </w:r>
          </w:p>
        </w:tc>
      </w:tr>
      <w:tr w:rsidR="00FD3362" w:rsidRPr="009904B1" w:rsidTr="00A57AFD">
        <w:trPr>
          <w:trHeight w:val="478"/>
        </w:trPr>
        <w:tc>
          <w:tcPr>
            <w:tcW w:w="6771" w:type="dxa"/>
            <w:vAlign w:val="center"/>
          </w:tcPr>
          <w:p w:rsidR="00FD3362" w:rsidRPr="009904B1" w:rsidRDefault="00FD3362" w:rsidP="00951D65">
            <w:pPr>
              <w:pStyle w:val="TableText"/>
              <w:keepNext/>
            </w:pPr>
            <w:r w:rsidRPr="009904B1">
              <w:t>Ensured candidate is given constructive feedback.</w:t>
            </w:r>
          </w:p>
        </w:tc>
        <w:tc>
          <w:tcPr>
            <w:tcW w:w="1191" w:type="dxa"/>
            <w:vAlign w:val="center"/>
          </w:tcPr>
          <w:p w:rsidR="00FD3362" w:rsidRPr="009904B1" w:rsidRDefault="00FD3362" w:rsidP="00951D65">
            <w:pPr>
              <w:pStyle w:val="TableText"/>
              <w:keepNext/>
            </w:pPr>
          </w:p>
        </w:tc>
        <w:tc>
          <w:tcPr>
            <w:tcW w:w="1191" w:type="dxa"/>
          </w:tcPr>
          <w:p w:rsidR="00FD3362" w:rsidRPr="009904B1" w:rsidRDefault="00FD3362" w:rsidP="00951D65">
            <w:pPr>
              <w:pStyle w:val="TableText"/>
              <w:keepNext/>
            </w:pPr>
          </w:p>
        </w:tc>
      </w:tr>
      <w:tr w:rsidR="00FD3362" w:rsidRPr="009904B1" w:rsidTr="00A57AFD">
        <w:trPr>
          <w:trHeight w:val="478"/>
        </w:trPr>
        <w:tc>
          <w:tcPr>
            <w:tcW w:w="6771" w:type="dxa"/>
            <w:vAlign w:val="center"/>
          </w:tcPr>
          <w:p w:rsidR="00FD3362" w:rsidRPr="009904B1" w:rsidRDefault="00FD3362" w:rsidP="00951D65">
            <w:pPr>
              <w:pStyle w:val="TableText"/>
              <w:keepNext/>
            </w:pPr>
            <w:r w:rsidRPr="009904B1">
              <w:t xml:space="preserve">Completed and signed the assessment record. </w:t>
            </w:r>
          </w:p>
        </w:tc>
        <w:tc>
          <w:tcPr>
            <w:tcW w:w="1191" w:type="dxa"/>
            <w:vAlign w:val="center"/>
          </w:tcPr>
          <w:p w:rsidR="00FD3362" w:rsidRPr="009904B1" w:rsidRDefault="00FD3362" w:rsidP="00951D65">
            <w:pPr>
              <w:pStyle w:val="TableText"/>
              <w:keepNext/>
            </w:pPr>
          </w:p>
        </w:tc>
        <w:tc>
          <w:tcPr>
            <w:tcW w:w="1191" w:type="dxa"/>
          </w:tcPr>
          <w:p w:rsidR="00FD3362" w:rsidRPr="009904B1" w:rsidRDefault="00FD3362" w:rsidP="00951D65">
            <w:pPr>
              <w:pStyle w:val="TableText"/>
              <w:keepNext/>
            </w:pPr>
          </w:p>
        </w:tc>
      </w:tr>
      <w:tr w:rsidR="00FD3362" w:rsidRPr="009904B1" w:rsidTr="00A57AFD">
        <w:trPr>
          <w:trHeight w:val="478"/>
        </w:trPr>
        <w:tc>
          <w:tcPr>
            <w:tcW w:w="6771" w:type="dxa"/>
            <w:vAlign w:val="center"/>
          </w:tcPr>
          <w:p w:rsidR="00FD3362" w:rsidRPr="009904B1" w:rsidRDefault="00FD3362" w:rsidP="00951D65">
            <w:pPr>
              <w:pStyle w:val="TableText"/>
            </w:pPr>
            <w:r w:rsidRPr="009904B1">
              <w:t>Thanked candidate for participating in the assessment.</w:t>
            </w:r>
          </w:p>
        </w:tc>
        <w:tc>
          <w:tcPr>
            <w:tcW w:w="1191" w:type="dxa"/>
            <w:vAlign w:val="center"/>
          </w:tcPr>
          <w:p w:rsidR="00FD3362" w:rsidRPr="009904B1" w:rsidRDefault="00FD3362" w:rsidP="00951D65">
            <w:pPr>
              <w:pStyle w:val="TableText"/>
            </w:pPr>
          </w:p>
        </w:tc>
        <w:tc>
          <w:tcPr>
            <w:tcW w:w="1191" w:type="dxa"/>
          </w:tcPr>
          <w:p w:rsidR="00FD3362" w:rsidRPr="009904B1" w:rsidRDefault="00FD3362" w:rsidP="00951D65">
            <w:pPr>
              <w:pStyle w:val="TableText"/>
            </w:pPr>
          </w:p>
        </w:tc>
      </w:tr>
    </w:tbl>
    <w:p w:rsidR="00853337" w:rsidRPr="009904B1" w:rsidRDefault="00853337">
      <w:pPr>
        <w:rPr>
          <w:rFonts w:ascii="Helvetica" w:eastAsiaTheme="majorEastAsia" w:hAnsi="Helvetica" w:cstheme="majorBidi"/>
          <w:b/>
          <w:bCs/>
          <w:i/>
          <w:iCs/>
          <w:sz w:val="24"/>
          <w:lang w:eastAsia="en-AU"/>
        </w:rPr>
      </w:pPr>
      <w:r w:rsidRPr="009904B1">
        <w:rPr>
          <w:rFonts w:ascii="Helvetica" w:hAnsi="Helvetica"/>
        </w:rPr>
        <w:br w:type="page"/>
      </w:r>
    </w:p>
    <w:p w:rsidR="00FD3362" w:rsidRPr="009904B1" w:rsidRDefault="00282AA6" w:rsidP="00FD3362">
      <w:pPr>
        <w:pStyle w:val="Heading4"/>
      </w:pPr>
      <w:r w:rsidRPr="009904B1">
        <w:lastRenderedPageBreak/>
        <w:t>Instructions for Recording C</w:t>
      </w:r>
      <w:r w:rsidR="00FD3362" w:rsidRPr="009904B1">
        <w:t>ompetency</w:t>
      </w:r>
    </w:p>
    <w:p w:rsidR="00FD3362" w:rsidRPr="009904B1" w:rsidRDefault="00FD3362" w:rsidP="00FD3362">
      <w:pPr>
        <w:pStyle w:val="BodyCopyBold0"/>
        <w:rPr>
          <w:noProof w:val="0"/>
        </w:rPr>
      </w:pPr>
      <w:r w:rsidRPr="009904B1">
        <w:rPr>
          <w:noProof w:val="0"/>
        </w:rPr>
        <w:t xml:space="preserve">Specifications for </w:t>
      </w:r>
      <w:r w:rsidR="00282AA6" w:rsidRPr="009904B1">
        <w:rPr>
          <w:noProof w:val="0"/>
        </w:rPr>
        <w:t>R</w:t>
      </w:r>
      <w:r w:rsidRPr="009904B1">
        <w:rPr>
          <w:noProof w:val="0"/>
        </w:rPr>
        <w:t xml:space="preserve">ecording </w:t>
      </w:r>
      <w:r w:rsidR="00282AA6" w:rsidRPr="009904B1">
        <w:rPr>
          <w:noProof w:val="0"/>
        </w:rPr>
        <w:t>C</w:t>
      </w:r>
      <w:r w:rsidRPr="009904B1">
        <w:rPr>
          <w:noProof w:val="0"/>
        </w:rPr>
        <w:t>ompetency</w:t>
      </w:r>
    </w:p>
    <w:p w:rsidR="00FD3362" w:rsidRPr="009904B1" w:rsidRDefault="00FD3362" w:rsidP="00FD3362">
      <w:pPr>
        <w:pStyle w:val="BodyCopy"/>
        <w:rPr>
          <w:noProof w:val="0"/>
        </w:rPr>
      </w:pPr>
      <w:r w:rsidRPr="009904B1">
        <w:rPr>
          <w:noProof w:val="0"/>
        </w:rPr>
        <w:t>The following specifications apply to the preparation of Evidence Gathering Plans:</w:t>
      </w:r>
    </w:p>
    <w:p w:rsidR="00FD3362" w:rsidRPr="009904B1" w:rsidRDefault="00FD3362" w:rsidP="00FD3362">
      <w:pPr>
        <w:pStyle w:val="Bullet1"/>
        <w:numPr>
          <w:ilvl w:val="0"/>
          <w:numId w:val="5"/>
        </w:numPr>
        <w:autoSpaceDE w:val="0"/>
        <w:autoSpaceDN w:val="0"/>
        <w:adjustRightInd w:val="0"/>
        <w:spacing w:before="120"/>
        <w:ind w:left="357" w:hanging="357"/>
      </w:pPr>
      <w:bookmarkStart w:id="8" w:name="_Toc285991747"/>
      <w:r w:rsidRPr="009904B1">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D3362" w:rsidRPr="009904B1" w:rsidRDefault="00FD3362" w:rsidP="00FD3362">
      <w:pPr>
        <w:pStyle w:val="Bullet1"/>
        <w:numPr>
          <w:ilvl w:val="0"/>
          <w:numId w:val="5"/>
        </w:numPr>
        <w:autoSpaceDE w:val="0"/>
        <w:autoSpaceDN w:val="0"/>
        <w:adjustRightInd w:val="0"/>
        <w:spacing w:before="120"/>
        <w:ind w:left="357" w:hanging="357"/>
      </w:pPr>
      <w:r w:rsidRPr="009904B1">
        <w:t>This Competency Recording Sheet is located at the end of the Assessment Plan</w:t>
      </w:r>
    </w:p>
    <w:p w:rsidR="00FD3362" w:rsidRPr="009904B1" w:rsidRDefault="00FD3362" w:rsidP="00FD3362">
      <w:pPr>
        <w:pStyle w:val="Bullet1"/>
        <w:numPr>
          <w:ilvl w:val="0"/>
          <w:numId w:val="5"/>
        </w:numPr>
        <w:autoSpaceDE w:val="0"/>
        <w:autoSpaceDN w:val="0"/>
        <w:adjustRightInd w:val="0"/>
        <w:spacing w:before="120"/>
        <w:ind w:left="357" w:hanging="357"/>
      </w:pPr>
      <w:r w:rsidRPr="009904B1">
        <w:t>It is the overriding document to record competency</w:t>
      </w:r>
    </w:p>
    <w:p w:rsidR="00FD3362" w:rsidRPr="009904B1" w:rsidRDefault="009964A4" w:rsidP="00FD3362">
      <w:pPr>
        <w:pStyle w:val="Bullet1"/>
        <w:numPr>
          <w:ilvl w:val="0"/>
          <w:numId w:val="5"/>
        </w:numPr>
        <w:autoSpaceDE w:val="0"/>
        <w:autoSpaceDN w:val="0"/>
        <w:adjustRightInd w:val="0"/>
        <w:spacing w:before="120"/>
        <w:ind w:left="357" w:hanging="357"/>
      </w:pPr>
      <w:bookmarkStart w:id="9" w:name="_Toc285991749"/>
      <w:r w:rsidRPr="009904B1">
        <w:t xml:space="preserve">The </w:t>
      </w:r>
      <w:r w:rsidR="00FD3362" w:rsidRPr="009904B1">
        <w:t>Assessor may vary the Competency Recording Sheet to accommodate practical and individual candidate and/or workplace needs</w:t>
      </w:r>
      <w:bookmarkEnd w:id="9"/>
    </w:p>
    <w:p w:rsidR="00FD3362" w:rsidRPr="009904B1" w:rsidRDefault="00FD3362" w:rsidP="00FD3362">
      <w:pPr>
        <w:pStyle w:val="Bullet1"/>
        <w:numPr>
          <w:ilvl w:val="0"/>
          <w:numId w:val="5"/>
        </w:numPr>
        <w:autoSpaceDE w:val="0"/>
        <w:autoSpaceDN w:val="0"/>
        <w:adjustRightInd w:val="0"/>
        <w:spacing w:before="120"/>
        <w:ind w:left="357" w:hanging="357"/>
      </w:pPr>
      <w:bookmarkStart w:id="10" w:name="_Toc285991750"/>
      <w:r w:rsidRPr="009904B1">
        <w:t>Assessor must place a tick (</w:t>
      </w:r>
      <w:r w:rsidRPr="009904B1">
        <w:sym w:font="Wingdings" w:char="F0FC"/>
      </w:r>
      <w:r w:rsidRPr="009904B1">
        <w:t>) in the ‘Assessment Method’ columns to identify the methods of assessment to be used for each candidate</w:t>
      </w:r>
      <w:bookmarkEnd w:id="10"/>
    </w:p>
    <w:p w:rsidR="00FD3362" w:rsidRPr="009904B1" w:rsidRDefault="00FD3362" w:rsidP="00FD3362">
      <w:pPr>
        <w:pStyle w:val="Bullet1"/>
        <w:numPr>
          <w:ilvl w:val="0"/>
          <w:numId w:val="5"/>
        </w:numPr>
        <w:autoSpaceDE w:val="0"/>
        <w:autoSpaceDN w:val="0"/>
        <w:adjustRightInd w:val="0"/>
        <w:spacing w:before="120"/>
        <w:ind w:left="357" w:hanging="357"/>
      </w:pPr>
      <w:bookmarkStart w:id="11" w:name="_Toc285991751"/>
      <w:r w:rsidRPr="009904B1">
        <w:t>Multiple Competency Elements/Performance Criteria may be assessed at the one time, where appropriate</w:t>
      </w:r>
      <w:bookmarkEnd w:id="11"/>
    </w:p>
    <w:p w:rsidR="00FD3362" w:rsidRPr="009904B1" w:rsidRDefault="00FD3362" w:rsidP="00FD3362">
      <w:pPr>
        <w:pStyle w:val="Bullet1"/>
        <w:numPr>
          <w:ilvl w:val="0"/>
          <w:numId w:val="5"/>
        </w:numPr>
        <w:autoSpaceDE w:val="0"/>
        <w:autoSpaceDN w:val="0"/>
        <w:adjustRightInd w:val="0"/>
        <w:spacing w:before="120"/>
        <w:ind w:left="357" w:hanging="357"/>
      </w:pPr>
      <w:r w:rsidRPr="009904B1">
        <w:t>The assessor and participant should sign and date the Competency Recording Sheet, when all forms of evidence and assessment have been completed</w:t>
      </w:r>
    </w:p>
    <w:p w:rsidR="00FD3362" w:rsidRPr="009904B1" w:rsidRDefault="00FD3362" w:rsidP="00FD3362">
      <w:pPr>
        <w:pStyle w:val="Bullet1"/>
        <w:numPr>
          <w:ilvl w:val="0"/>
          <w:numId w:val="5"/>
        </w:numPr>
        <w:autoSpaceDE w:val="0"/>
        <w:autoSpaceDN w:val="0"/>
        <w:adjustRightInd w:val="0"/>
        <w:spacing w:before="120"/>
        <w:ind w:left="357" w:hanging="357"/>
      </w:pPr>
      <w:r w:rsidRPr="009904B1">
        <w:t>The assessor may provide and feedback or clarify questions which the participant may have in regards to the assessment grade or findings</w:t>
      </w:r>
    </w:p>
    <w:p w:rsidR="00FD3362" w:rsidRPr="009904B1" w:rsidRDefault="00FD3362" w:rsidP="00FD3362">
      <w:pPr>
        <w:pStyle w:val="Bullet1"/>
        <w:numPr>
          <w:ilvl w:val="0"/>
          <w:numId w:val="5"/>
        </w:numPr>
        <w:autoSpaceDE w:val="0"/>
        <w:autoSpaceDN w:val="0"/>
        <w:adjustRightInd w:val="0"/>
        <w:spacing w:before="120"/>
        <w:ind w:left="357" w:hanging="357"/>
      </w:pPr>
      <w:bookmarkStart w:id="12" w:name="_Toc285991752"/>
      <w:r w:rsidRPr="009904B1">
        <w:t>All documents used to capture evidence must be retained, and attached to the Competency Recording Sheet for each candidate for each Competency Unit.</w:t>
      </w:r>
      <w:bookmarkEnd w:id="12"/>
    </w:p>
    <w:p w:rsidR="00FD3362" w:rsidRPr="009904B1" w:rsidRDefault="00FD3362" w:rsidP="00FD3362">
      <w:pPr>
        <w:pStyle w:val="Heading4"/>
      </w:pPr>
      <w:r w:rsidRPr="009904B1">
        <w:t xml:space="preserve">Instructions for </w:t>
      </w:r>
      <w:r w:rsidR="00282AA6" w:rsidRPr="009904B1">
        <w:t>D</w:t>
      </w:r>
      <w:r w:rsidRPr="009904B1">
        <w:t xml:space="preserve">ifferent </w:t>
      </w:r>
      <w:r w:rsidR="00282AA6" w:rsidRPr="009904B1">
        <w:t>A</w:t>
      </w:r>
      <w:r w:rsidRPr="009904B1">
        <w:t xml:space="preserve">ssessment </w:t>
      </w:r>
      <w:r w:rsidR="00282AA6" w:rsidRPr="009904B1">
        <w:t>M</w:t>
      </w:r>
      <w:r w:rsidRPr="009904B1">
        <w:t>ethods</w:t>
      </w:r>
    </w:p>
    <w:p w:rsidR="00FD3362" w:rsidRPr="009904B1" w:rsidRDefault="00FD3362" w:rsidP="00FD3362">
      <w:pPr>
        <w:pStyle w:val="BodyCopyBold0"/>
        <w:rPr>
          <w:noProof w:val="0"/>
        </w:rPr>
      </w:pPr>
      <w:r w:rsidRPr="009904B1">
        <w:rPr>
          <w:rStyle w:val="BodyCopyChar1"/>
          <w:noProof w:val="0"/>
        </w:rPr>
        <w:t>Specifications</w:t>
      </w:r>
      <w:r w:rsidRPr="009904B1">
        <w:rPr>
          <w:noProof w:val="0"/>
        </w:rPr>
        <w:t xml:space="preserve"> for </w:t>
      </w:r>
      <w:r w:rsidR="00282AA6" w:rsidRPr="009904B1">
        <w:rPr>
          <w:noProof w:val="0"/>
        </w:rPr>
        <w:t>W</w:t>
      </w:r>
      <w:r w:rsidRPr="009904B1">
        <w:rPr>
          <w:noProof w:val="0"/>
        </w:rPr>
        <w:t xml:space="preserve">ork </w:t>
      </w:r>
      <w:r w:rsidR="00282AA6" w:rsidRPr="009904B1">
        <w:rPr>
          <w:noProof w:val="0"/>
        </w:rPr>
        <w:t>P</w:t>
      </w:r>
      <w:r w:rsidRPr="009904B1">
        <w:rPr>
          <w:noProof w:val="0"/>
        </w:rPr>
        <w:t xml:space="preserve">roject </w:t>
      </w:r>
      <w:r w:rsidR="00282AA6" w:rsidRPr="009904B1">
        <w:rPr>
          <w:noProof w:val="0"/>
        </w:rPr>
        <w:t>A</w:t>
      </w:r>
      <w:r w:rsidRPr="009904B1">
        <w:rPr>
          <w:noProof w:val="0"/>
        </w:rPr>
        <w:t>ssessment</w:t>
      </w:r>
    </w:p>
    <w:p w:rsidR="00FD3362" w:rsidRPr="009904B1" w:rsidRDefault="00FD3362" w:rsidP="00FD3362">
      <w:pPr>
        <w:pStyle w:val="BodyCopy"/>
        <w:rPr>
          <w:noProof w:val="0"/>
        </w:rPr>
      </w:pPr>
      <w:r w:rsidRPr="009904B1">
        <w:rPr>
          <w:noProof w:val="0"/>
        </w:rPr>
        <w:t>These guidelines concern the use of work projects.</w:t>
      </w:r>
    </w:p>
    <w:p w:rsidR="00FD3362" w:rsidRPr="009904B1" w:rsidRDefault="00FD3362" w:rsidP="00FD3362">
      <w:pPr>
        <w:pStyle w:val="BodyCopy"/>
        <w:rPr>
          <w:noProof w:val="0"/>
        </w:rPr>
      </w:pPr>
      <w:r w:rsidRPr="009904B1">
        <w:rPr>
          <w:noProof w:val="0"/>
        </w:rPr>
        <w:t>The work projects identified in the Training Manuals involve a range of tasks, to be performed at the discretion of the Assessor.</w:t>
      </w:r>
    </w:p>
    <w:p w:rsidR="00FD3362" w:rsidRPr="009904B1" w:rsidRDefault="00FD3362" w:rsidP="00FD3362">
      <w:pPr>
        <w:pStyle w:val="BodyCopy"/>
        <w:rPr>
          <w:noProof w:val="0"/>
        </w:rPr>
      </w:pPr>
      <w:r w:rsidRPr="009904B1">
        <w:rPr>
          <w:noProof w:val="0"/>
        </w:rPr>
        <w:t>Work project tasks can be completed through any form of assessment as identified in the Trainer and Trainee Manuals and stated at the start of this section.</w:t>
      </w:r>
    </w:p>
    <w:p w:rsidR="00FD3362" w:rsidRPr="009904B1" w:rsidRDefault="00FD3362" w:rsidP="00FD3362">
      <w:pPr>
        <w:pStyle w:val="BodyCopy"/>
        <w:rPr>
          <w:noProof w:val="0"/>
        </w:rPr>
      </w:pPr>
      <w:r w:rsidRPr="009904B1">
        <w:rPr>
          <w:noProof w:val="0"/>
        </w:rPr>
        <w:t>Assessors should follow these guidelines:</w:t>
      </w:r>
    </w:p>
    <w:p w:rsidR="00A57AFD" w:rsidRPr="009904B1" w:rsidRDefault="00FD3362" w:rsidP="00A57AFD">
      <w:pPr>
        <w:pStyle w:val="Bullet1"/>
        <w:numPr>
          <w:ilvl w:val="0"/>
          <w:numId w:val="5"/>
        </w:numPr>
        <w:autoSpaceDE w:val="0"/>
        <w:autoSpaceDN w:val="0"/>
        <w:adjustRightInd w:val="0"/>
        <w:spacing w:before="120"/>
        <w:ind w:left="357" w:hanging="357"/>
      </w:pPr>
      <w:r w:rsidRPr="009904B1">
        <w:t>Review the Work Projects at the end of each ‘Element of Competency’ in the Trainee Manual to ensure you understand the content and what is expected</w:t>
      </w:r>
    </w:p>
    <w:p w:rsidR="00FD3362" w:rsidRPr="009904B1" w:rsidRDefault="00FD3362" w:rsidP="00FD3362">
      <w:pPr>
        <w:pStyle w:val="Bullet1"/>
        <w:numPr>
          <w:ilvl w:val="0"/>
          <w:numId w:val="5"/>
        </w:numPr>
        <w:autoSpaceDE w:val="0"/>
        <w:autoSpaceDN w:val="0"/>
        <w:adjustRightInd w:val="0"/>
        <w:spacing w:before="120"/>
        <w:ind w:left="357" w:hanging="357"/>
      </w:pPr>
      <w:r w:rsidRPr="009904B1">
        <w:t>Prepare sufficient resources for the completion of work activities including:</w:t>
      </w:r>
    </w:p>
    <w:p w:rsidR="00FD3362" w:rsidRPr="009904B1" w:rsidRDefault="00FD3362" w:rsidP="00FD3362">
      <w:pPr>
        <w:pStyle w:val="Bullet2"/>
        <w:ind w:left="717" w:hanging="360"/>
        <w:rPr>
          <w:lang w:val="en-AU"/>
        </w:rPr>
      </w:pPr>
      <w:r w:rsidRPr="009904B1">
        <w:rPr>
          <w:lang w:val="en-AU"/>
        </w:rPr>
        <w:t>Time – whether in scheduled delivery hours or suggested time participants to spend outside of class</w:t>
      </w:r>
      <w:r w:rsidR="009B33F6" w:rsidRPr="009904B1">
        <w:rPr>
          <w:lang w:val="en-AU"/>
        </w:rPr>
        <w:t xml:space="preserve"> hours</w:t>
      </w:r>
    </w:p>
    <w:p w:rsidR="00FD3362" w:rsidRPr="009904B1" w:rsidRDefault="00FD3362" w:rsidP="00FD3362">
      <w:pPr>
        <w:pStyle w:val="Bullet2"/>
        <w:ind w:left="717" w:hanging="360"/>
        <w:rPr>
          <w:lang w:val="en-AU"/>
        </w:rPr>
      </w:pPr>
      <w:r w:rsidRPr="009904B1">
        <w:rPr>
          <w:lang w:val="en-AU"/>
        </w:rPr>
        <w:t>Resources – this may involve technical equipment, computer, internet access, stationery and other supplementary materials and documents</w:t>
      </w:r>
    </w:p>
    <w:p w:rsidR="00FD3362" w:rsidRPr="009904B1" w:rsidRDefault="00FD3362" w:rsidP="00FD3362">
      <w:pPr>
        <w:pStyle w:val="Bullet1"/>
        <w:numPr>
          <w:ilvl w:val="0"/>
          <w:numId w:val="5"/>
        </w:numPr>
        <w:autoSpaceDE w:val="0"/>
        <w:autoSpaceDN w:val="0"/>
        <w:adjustRightInd w:val="0"/>
        <w:spacing w:before="120"/>
        <w:ind w:left="357" w:hanging="357"/>
      </w:pPr>
      <w:r w:rsidRPr="009904B1">
        <w:t>Prepare assessment location (if done in class) making it conducive to assessment</w:t>
      </w:r>
    </w:p>
    <w:p w:rsidR="00853337" w:rsidRPr="009904B1" w:rsidRDefault="00FD3362" w:rsidP="00853337">
      <w:pPr>
        <w:pStyle w:val="Bullet1"/>
        <w:numPr>
          <w:ilvl w:val="0"/>
          <w:numId w:val="5"/>
        </w:numPr>
        <w:autoSpaceDE w:val="0"/>
        <w:autoSpaceDN w:val="0"/>
        <w:adjustRightInd w:val="0"/>
        <w:spacing w:before="120"/>
        <w:ind w:left="357" w:hanging="357"/>
      </w:pPr>
      <w:r w:rsidRPr="009904B1">
        <w:t>Explain Work Projects assessment to candidate, at the start of each Element of Competency. This ensures that participants are aware of what is expected and can collate information as delivery takes place</w:t>
      </w:r>
      <w:r w:rsidR="00853337" w:rsidRPr="009904B1">
        <w:br w:type="page"/>
      </w:r>
    </w:p>
    <w:p w:rsidR="00FD3362" w:rsidRPr="009904B1" w:rsidRDefault="00FD3362" w:rsidP="00FD3362">
      <w:pPr>
        <w:pStyle w:val="Bullet1"/>
        <w:numPr>
          <w:ilvl w:val="0"/>
          <w:numId w:val="5"/>
        </w:numPr>
        <w:autoSpaceDE w:val="0"/>
        <w:autoSpaceDN w:val="0"/>
        <w:adjustRightInd w:val="0"/>
        <w:spacing w:before="120"/>
        <w:ind w:left="357" w:hanging="357"/>
      </w:pPr>
      <w:r w:rsidRPr="009904B1">
        <w:lastRenderedPageBreak/>
        <w:t>Assessors can use the following phrase as a guide (where an ‘X’ is identified, please input appropriate information):</w:t>
      </w:r>
    </w:p>
    <w:p w:rsidR="00FD3362" w:rsidRPr="009904B1" w:rsidRDefault="00FD3362" w:rsidP="00FD3362">
      <w:pPr>
        <w:pStyle w:val="BodyCopy"/>
        <w:ind w:left="357"/>
        <w:rPr>
          <w:noProof w:val="0"/>
        </w:rPr>
      </w:pPr>
      <w:r w:rsidRPr="009904B1">
        <w:rPr>
          <w:noProof w:val="0"/>
        </w:rPr>
        <w:t>“At the end of each Element of Competency there are Work Projects which must be completed. These projects require different tasks that must be completed.</w:t>
      </w:r>
    </w:p>
    <w:p w:rsidR="00FD3362" w:rsidRPr="009904B1" w:rsidRDefault="00FD3362" w:rsidP="00FD3362">
      <w:pPr>
        <w:pStyle w:val="BodyCopy"/>
        <w:ind w:left="357"/>
        <w:rPr>
          <w:noProof w:val="0"/>
        </w:rPr>
      </w:pPr>
      <w:r w:rsidRPr="009904B1">
        <w:rPr>
          <w:noProof w:val="0"/>
        </w:rPr>
        <w:t>These work projects are part of the formal assessment for the unit of competency titled X:</w:t>
      </w:r>
    </w:p>
    <w:p w:rsidR="00FD3362" w:rsidRPr="009904B1" w:rsidRDefault="00FD3362" w:rsidP="00FD3362">
      <w:pPr>
        <w:pStyle w:val="Bullet2"/>
        <w:ind w:left="717" w:hanging="360"/>
        <w:rPr>
          <w:lang w:val="en-AU"/>
        </w:rPr>
      </w:pPr>
      <w:r w:rsidRPr="009904B1">
        <w:rPr>
          <w:lang w:val="en-AU"/>
        </w:rPr>
        <w:t>You are required to complete these activities:</w:t>
      </w:r>
    </w:p>
    <w:p w:rsidR="00FD3362" w:rsidRPr="009904B1" w:rsidRDefault="00FD3362" w:rsidP="00FD3362">
      <w:pPr>
        <w:pStyle w:val="BodyCopy"/>
        <w:numPr>
          <w:ilvl w:val="0"/>
          <w:numId w:val="8"/>
        </w:numPr>
        <w:suppressAutoHyphens w:val="0"/>
        <w:spacing w:after="120"/>
        <w:ind w:left="1071" w:hanging="357"/>
        <w:rPr>
          <w:i/>
          <w:noProof w:val="0"/>
        </w:rPr>
      </w:pPr>
      <w:r w:rsidRPr="009904B1">
        <w:rPr>
          <w:i/>
          <w:noProof w:val="0"/>
        </w:rPr>
        <w:t>Using the ‘X’ method of assessment</w:t>
      </w:r>
    </w:p>
    <w:p w:rsidR="00FD3362" w:rsidRPr="009904B1" w:rsidRDefault="00FD3362" w:rsidP="00FD3362">
      <w:pPr>
        <w:pStyle w:val="BodyCopy"/>
        <w:numPr>
          <w:ilvl w:val="0"/>
          <w:numId w:val="8"/>
        </w:numPr>
        <w:suppressAutoHyphens w:val="0"/>
        <w:spacing w:after="120"/>
        <w:rPr>
          <w:i/>
          <w:noProof w:val="0"/>
        </w:rPr>
      </w:pPr>
      <w:r w:rsidRPr="009904B1">
        <w:rPr>
          <w:i/>
          <w:noProof w:val="0"/>
        </w:rPr>
        <w:t>At ‘X’ location</w:t>
      </w:r>
    </w:p>
    <w:p w:rsidR="00FD3362" w:rsidRPr="009904B1" w:rsidRDefault="00FD3362" w:rsidP="00FD3362">
      <w:pPr>
        <w:pStyle w:val="BodyCopy"/>
        <w:numPr>
          <w:ilvl w:val="0"/>
          <w:numId w:val="8"/>
        </w:numPr>
        <w:suppressAutoHyphens w:val="0"/>
        <w:spacing w:after="120"/>
        <w:rPr>
          <w:i/>
          <w:noProof w:val="0"/>
        </w:rPr>
      </w:pPr>
      <w:r w:rsidRPr="009904B1">
        <w:rPr>
          <w:i/>
          <w:noProof w:val="0"/>
        </w:rPr>
        <w:t>You will have ‘X time period’ for this assessment</w:t>
      </w:r>
    </w:p>
    <w:p w:rsidR="00FD3362" w:rsidRPr="009904B1" w:rsidRDefault="00FD3362" w:rsidP="00FD3362">
      <w:pPr>
        <w:pStyle w:val="Bullet2"/>
        <w:ind w:left="717" w:hanging="360"/>
        <w:rPr>
          <w:lang w:val="en-AU"/>
        </w:rPr>
      </w:pPr>
      <w:r w:rsidRPr="009904B1">
        <w:rPr>
          <w:lang w:val="en-AU"/>
        </w:rPr>
        <w:t>You are required to compile information in a format that you feel is appropriate to the assessment</w:t>
      </w:r>
    </w:p>
    <w:p w:rsidR="00FD3362" w:rsidRPr="009904B1" w:rsidRDefault="00FD3362" w:rsidP="00FD3362">
      <w:pPr>
        <w:pStyle w:val="Bullet2"/>
        <w:ind w:left="717" w:hanging="360"/>
        <w:rPr>
          <w:lang w:val="en-AU"/>
        </w:rPr>
      </w:pPr>
      <w:r w:rsidRPr="009904B1">
        <w:rPr>
          <w:lang w:val="en-AU"/>
        </w:rPr>
        <w:t>Do you have any questions about this assessment?”</w:t>
      </w:r>
    </w:p>
    <w:p w:rsidR="00FD3362" w:rsidRPr="009904B1" w:rsidRDefault="00FD3362" w:rsidP="00FD3362">
      <w:pPr>
        <w:pStyle w:val="Bullet1"/>
        <w:numPr>
          <w:ilvl w:val="0"/>
          <w:numId w:val="5"/>
        </w:numPr>
        <w:autoSpaceDE w:val="0"/>
        <w:autoSpaceDN w:val="0"/>
        <w:adjustRightInd w:val="0"/>
        <w:spacing w:before="120"/>
        <w:ind w:left="357" w:hanging="357"/>
      </w:pPr>
      <w:r w:rsidRPr="009904B1">
        <w:t>Commence Work Project assessment:</w:t>
      </w:r>
    </w:p>
    <w:p w:rsidR="00FD3362" w:rsidRPr="009904B1" w:rsidRDefault="00FD3362" w:rsidP="00FD3362">
      <w:pPr>
        <w:pStyle w:val="Bullet2"/>
        <w:rPr>
          <w:lang w:val="en-AU"/>
        </w:rPr>
      </w:pPr>
      <w:r w:rsidRPr="009904B1">
        <w:rPr>
          <w:lang w:val="en-AU"/>
        </w:rPr>
        <w:t>The assessor may give time for participants to review the questions at this time to ensure they understand the nature of the questions. The assessor may need to clarify questions</w:t>
      </w:r>
    </w:p>
    <w:p w:rsidR="00FD3362" w:rsidRPr="009904B1" w:rsidRDefault="00FD3362" w:rsidP="00FD3362">
      <w:pPr>
        <w:pStyle w:val="Bullet2"/>
        <w:rPr>
          <w:lang w:val="en-AU"/>
        </w:rPr>
      </w:pPr>
      <w:r w:rsidRPr="009904B1">
        <w:rPr>
          <w:lang w:val="en-AU"/>
        </w:rPr>
        <w:t xml:space="preserve">Participants complete work projects in the most appropriate format </w:t>
      </w:r>
    </w:p>
    <w:p w:rsidR="00FD3362" w:rsidRPr="009904B1" w:rsidRDefault="00FD3362" w:rsidP="00FD3362">
      <w:pPr>
        <w:pStyle w:val="Bullet2"/>
        <w:rPr>
          <w:lang w:val="en-AU"/>
        </w:rPr>
      </w:pPr>
      <w:r w:rsidRPr="009904B1">
        <w:rPr>
          <w:lang w:val="en-AU"/>
        </w:rPr>
        <w:t>Participants must submit Work Project evidence to the assessor before the scheduled due date</w:t>
      </w:r>
    </w:p>
    <w:p w:rsidR="00FD3362" w:rsidRPr="009904B1" w:rsidRDefault="00FD3362" w:rsidP="00FD3362">
      <w:pPr>
        <w:pStyle w:val="Bullet1"/>
        <w:numPr>
          <w:ilvl w:val="0"/>
          <w:numId w:val="5"/>
        </w:numPr>
        <w:autoSpaceDE w:val="0"/>
        <w:autoSpaceDN w:val="0"/>
        <w:adjustRightInd w:val="0"/>
        <w:spacing w:before="120"/>
        <w:ind w:left="357" w:hanging="357"/>
      </w:pPr>
      <w:r w:rsidRPr="009904B1">
        <w:t>Assessor must assess the participant’s evidence against the competency standards specified in each Element of Competency and their own understanding. The assessor can determine if the participant has provided evidence to a ‘competent’ standard</w:t>
      </w:r>
    </w:p>
    <w:p w:rsidR="00FD3362" w:rsidRPr="009904B1" w:rsidRDefault="00FD3362" w:rsidP="00FD3362">
      <w:pPr>
        <w:pStyle w:val="Bullet1"/>
        <w:numPr>
          <w:ilvl w:val="0"/>
          <w:numId w:val="5"/>
        </w:numPr>
        <w:autoSpaceDE w:val="0"/>
        <w:autoSpaceDN w:val="0"/>
        <w:adjustRightInd w:val="0"/>
        <w:spacing w:before="120"/>
        <w:ind w:left="357" w:hanging="357"/>
      </w:pPr>
      <w:r w:rsidRPr="009904B1">
        <w:t>Transcribe results/details to Competency Recording Sheet</w:t>
      </w:r>
    </w:p>
    <w:p w:rsidR="00FD3362" w:rsidRPr="009904B1" w:rsidRDefault="00FD3362" w:rsidP="00FD3362">
      <w:pPr>
        <w:pStyle w:val="Bullet1"/>
        <w:numPr>
          <w:ilvl w:val="0"/>
          <w:numId w:val="5"/>
        </w:numPr>
        <w:autoSpaceDE w:val="0"/>
        <w:autoSpaceDN w:val="0"/>
        <w:adjustRightInd w:val="0"/>
        <w:spacing w:before="120"/>
        <w:ind w:left="357" w:hanging="357"/>
      </w:pPr>
      <w:r w:rsidRPr="009904B1">
        <w:t>Forward/file assessment record.</w:t>
      </w:r>
    </w:p>
    <w:p w:rsidR="00FD3362" w:rsidRPr="009904B1" w:rsidRDefault="00FD3362" w:rsidP="00853337">
      <w:pPr>
        <w:pStyle w:val="Heading4"/>
        <w:spacing w:after="160"/>
      </w:pPr>
      <w:r w:rsidRPr="009904B1">
        <w:rPr>
          <w:rStyle w:val="BodyCopyChar1"/>
          <w:rFonts w:eastAsiaTheme="majorEastAsia" w:cstheme="majorBidi"/>
          <w:noProof w:val="0"/>
          <w:szCs w:val="22"/>
          <w:lang w:eastAsia="en-AU"/>
        </w:rPr>
        <w:t>Specifications</w:t>
      </w:r>
      <w:r w:rsidRPr="009904B1">
        <w:t xml:space="preserve"> for Oral Question Assessment</w:t>
      </w:r>
    </w:p>
    <w:p w:rsidR="00FD3362" w:rsidRPr="009904B1" w:rsidRDefault="00FD3362" w:rsidP="00FD3362">
      <w:pPr>
        <w:pStyle w:val="BodyCopy"/>
        <w:rPr>
          <w:noProof w:val="0"/>
        </w:rPr>
      </w:pPr>
      <w:r w:rsidRPr="009904B1">
        <w:rPr>
          <w:noProof w:val="0"/>
        </w:rPr>
        <w:t>These guidelines concern the use of oral questioning.</w:t>
      </w:r>
    </w:p>
    <w:p w:rsidR="00FD3362" w:rsidRPr="009904B1" w:rsidRDefault="00FD3362" w:rsidP="00FD3362">
      <w:pPr>
        <w:pStyle w:val="BodyCopy"/>
        <w:rPr>
          <w:noProof w:val="0"/>
        </w:rPr>
      </w:pPr>
      <w:r w:rsidRPr="009904B1">
        <w:rPr>
          <w:noProof w:val="0"/>
        </w:rPr>
        <w:t>Assessors should follow these guidelines.</w:t>
      </w:r>
    </w:p>
    <w:p w:rsidR="00FD3362" w:rsidRPr="009904B1" w:rsidRDefault="00FD3362" w:rsidP="00FD3362">
      <w:pPr>
        <w:pStyle w:val="Bullet1"/>
        <w:numPr>
          <w:ilvl w:val="0"/>
          <w:numId w:val="5"/>
        </w:numPr>
        <w:autoSpaceDE w:val="0"/>
        <w:autoSpaceDN w:val="0"/>
        <w:adjustRightInd w:val="0"/>
        <w:spacing w:before="120"/>
        <w:ind w:left="357" w:hanging="357"/>
      </w:pPr>
      <w:r w:rsidRPr="009904B1">
        <w:t>Prepare Assessment Record for Oral Questioning. One record for each candidate:</w:t>
      </w:r>
    </w:p>
    <w:p w:rsidR="00A57AFD" w:rsidRPr="009904B1" w:rsidRDefault="00FD3362" w:rsidP="00A57AFD">
      <w:pPr>
        <w:pStyle w:val="Bullet2"/>
        <w:ind w:left="717" w:hanging="360"/>
        <w:rPr>
          <w:lang w:val="en-AU"/>
        </w:rPr>
      </w:pPr>
      <w:r w:rsidRPr="009904B1">
        <w:rPr>
          <w:lang w:val="en-AU"/>
        </w:rPr>
        <w:t>Enter Student name</w:t>
      </w:r>
    </w:p>
    <w:p w:rsidR="00FD3362" w:rsidRPr="009904B1" w:rsidRDefault="00FD3362" w:rsidP="00FD3362">
      <w:pPr>
        <w:pStyle w:val="Bullet2"/>
        <w:ind w:left="717" w:hanging="360"/>
        <w:rPr>
          <w:lang w:val="en-AU"/>
        </w:rPr>
      </w:pPr>
      <w:r w:rsidRPr="009904B1">
        <w:rPr>
          <w:lang w:val="en-AU"/>
        </w:rPr>
        <w:t>Enter Assessor name</w:t>
      </w:r>
    </w:p>
    <w:p w:rsidR="00FD3362" w:rsidRPr="009904B1" w:rsidRDefault="00FD3362" w:rsidP="00FD3362">
      <w:pPr>
        <w:pStyle w:val="Bullet2"/>
        <w:ind w:left="717" w:hanging="360"/>
        <w:rPr>
          <w:lang w:val="en-AU"/>
        </w:rPr>
      </w:pPr>
      <w:r w:rsidRPr="009904B1">
        <w:rPr>
          <w:lang w:val="en-AU"/>
        </w:rPr>
        <w:t>Enter Location</w:t>
      </w:r>
    </w:p>
    <w:p w:rsidR="00FD3362" w:rsidRPr="009904B1" w:rsidRDefault="00FD3362" w:rsidP="00FD3362">
      <w:pPr>
        <w:pStyle w:val="Bullet1"/>
        <w:numPr>
          <w:ilvl w:val="0"/>
          <w:numId w:val="5"/>
        </w:numPr>
        <w:autoSpaceDE w:val="0"/>
        <w:autoSpaceDN w:val="0"/>
        <w:adjustRightInd w:val="0"/>
        <w:spacing w:before="120"/>
        <w:ind w:left="357" w:hanging="357"/>
      </w:pPr>
      <w:r w:rsidRPr="009904B1">
        <w:t xml:space="preserve">Familiarise self with Questions to be asked </w:t>
      </w:r>
    </w:p>
    <w:p w:rsidR="00FD3362" w:rsidRPr="009904B1" w:rsidRDefault="00FD3362" w:rsidP="00FD3362">
      <w:pPr>
        <w:pStyle w:val="Bullet1"/>
        <w:numPr>
          <w:ilvl w:val="0"/>
          <w:numId w:val="5"/>
        </w:numPr>
        <w:autoSpaceDE w:val="0"/>
        <w:autoSpaceDN w:val="0"/>
        <w:adjustRightInd w:val="0"/>
        <w:spacing w:before="120"/>
        <w:ind w:left="357" w:hanging="357"/>
      </w:pPr>
      <w:r w:rsidRPr="009904B1">
        <w:t>Prepare assessment location (table and chairs) making it conducive to assessment</w:t>
      </w:r>
    </w:p>
    <w:p w:rsidR="00FD3362" w:rsidRPr="009904B1" w:rsidRDefault="00FD3362" w:rsidP="00FD3362">
      <w:pPr>
        <w:pStyle w:val="Bullet1"/>
        <w:numPr>
          <w:ilvl w:val="0"/>
          <w:numId w:val="5"/>
        </w:numPr>
        <w:autoSpaceDE w:val="0"/>
        <w:autoSpaceDN w:val="0"/>
        <w:adjustRightInd w:val="0"/>
        <w:spacing w:before="120"/>
        <w:ind w:left="357" w:hanging="357"/>
      </w:pPr>
      <w:r w:rsidRPr="009904B1">
        <w:t xml:space="preserve">Explain Oral Questioning assessment to candidate, using the following phrase as a guide (where a ‘X’ is identified, please input appropriate information): </w:t>
      </w:r>
    </w:p>
    <w:p w:rsidR="00FD3362" w:rsidRPr="009904B1" w:rsidRDefault="00FD3362" w:rsidP="00FD3362">
      <w:pPr>
        <w:pStyle w:val="BodyCopy"/>
        <w:ind w:left="357"/>
        <w:rPr>
          <w:i/>
          <w:noProof w:val="0"/>
        </w:rPr>
      </w:pPr>
      <w:r w:rsidRPr="009904B1">
        <w:rPr>
          <w:i/>
          <w:noProof w:val="0"/>
        </w:rPr>
        <w:t>“These oral questions are part of the formal assessment for the unit of competency titled X.</w:t>
      </w:r>
    </w:p>
    <w:p w:rsidR="00853337" w:rsidRPr="009904B1" w:rsidRDefault="00FD3362" w:rsidP="00853337">
      <w:pPr>
        <w:pStyle w:val="BodyCopy"/>
        <w:ind w:left="357"/>
        <w:rPr>
          <w:i/>
          <w:noProof w:val="0"/>
        </w:rPr>
      </w:pPr>
      <w:r w:rsidRPr="009904B1">
        <w:rPr>
          <w:i/>
          <w:noProof w:val="0"/>
        </w:rPr>
        <w:t>There are X questions and you are required to answer all of them to the best of your ability and I will record whether or not you have answered correctly.</w:t>
      </w:r>
      <w:r w:rsidR="00853337" w:rsidRPr="009904B1">
        <w:rPr>
          <w:i/>
          <w:noProof w:val="0"/>
        </w:rPr>
        <w:br w:type="page"/>
      </w:r>
    </w:p>
    <w:p w:rsidR="00FD3362" w:rsidRPr="009904B1" w:rsidRDefault="00FD3362" w:rsidP="00FD3362">
      <w:pPr>
        <w:pStyle w:val="BodyCopy"/>
        <w:ind w:left="357"/>
        <w:rPr>
          <w:i/>
          <w:noProof w:val="0"/>
        </w:rPr>
      </w:pPr>
      <w:r w:rsidRPr="009904B1">
        <w:rPr>
          <w:i/>
          <w:noProof w:val="0"/>
        </w:rPr>
        <w:lastRenderedPageBreak/>
        <w:t>We have 60 minutes for this assessment.</w:t>
      </w:r>
    </w:p>
    <w:p w:rsidR="00FD3362" w:rsidRPr="009904B1" w:rsidRDefault="00FD3362" w:rsidP="00FD3362">
      <w:pPr>
        <w:pStyle w:val="Bullet2"/>
        <w:ind w:left="717" w:hanging="360"/>
        <w:rPr>
          <w:lang w:val="en-AU"/>
        </w:rPr>
      </w:pPr>
      <w:r w:rsidRPr="009904B1">
        <w:rPr>
          <w:lang w:val="en-AU"/>
        </w:rPr>
        <w:t>I will give you feedback at the end of the assessment</w:t>
      </w:r>
    </w:p>
    <w:p w:rsidR="00FD3362" w:rsidRPr="009904B1" w:rsidRDefault="00FD3362" w:rsidP="00FD3362">
      <w:pPr>
        <w:pStyle w:val="Bullet2"/>
        <w:spacing w:before="60"/>
        <w:ind w:left="717" w:hanging="360"/>
        <w:rPr>
          <w:lang w:val="en-AU"/>
        </w:rPr>
      </w:pPr>
      <w:r w:rsidRPr="009904B1">
        <w:rPr>
          <w:lang w:val="en-AU"/>
        </w:rPr>
        <w:t>Do you have any questions about this assessment?”</w:t>
      </w:r>
    </w:p>
    <w:p w:rsidR="00FD3362" w:rsidRPr="009904B1" w:rsidRDefault="00FD3362" w:rsidP="00FD3362">
      <w:pPr>
        <w:pStyle w:val="Bullet1"/>
        <w:numPr>
          <w:ilvl w:val="0"/>
          <w:numId w:val="5"/>
        </w:numPr>
        <w:autoSpaceDE w:val="0"/>
        <w:autoSpaceDN w:val="0"/>
        <w:adjustRightInd w:val="0"/>
        <w:ind w:left="357" w:hanging="357"/>
      </w:pPr>
      <w:r w:rsidRPr="009904B1">
        <w:t>Commence Oral Questioning assessment:</w:t>
      </w:r>
    </w:p>
    <w:p w:rsidR="00FD3362" w:rsidRPr="009904B1" w:rsidRDefault="00FD3362" w:rsidP="00FD3362">
      <w:pPr>
        <w:pStyle w:val="Bullet2"/>
        <w:spacing w:before="60"/>
        <w:rPr>
          <w:lang w:val="en-AU"/>
        </w:rPr>
      </w:pPr>
      <w:r w:rsidRPr="009904B1">
        <w:rPr>
          <w:lang w:val="en-AU"/>
        </w:rPr>
        <w:t>Complete Assessment Record for the Oral Questioning by:</w:t>
      </w:r>
    </w:p>
    <w:p w:rsidR="00FD3362" w:rsidRPr="009904B1" w:rsidRDefault="00FD3362" w:rsidP="00FD3362">
      <w:pPr>
        <w:pStyle w:val="Bullet2"/>
        <w:numPr>
          <w:ilvl w:val="0"/>
          <w:numId w:val="9"/>
        </w:numPr>
        <w:spacing w:before="60"/>
        <w:ind w:left="1077" w:hanging="357"/>
        <w:rPr>
          <w:lang w:val="en-AU"/>
        </w:rPr>
      </w:pPr>
      <w:r w:rsidRPr="009904B1">
        <w:rPr>
          <w:lang w:val="en-AU"/>
        </w:rPr>
        <w:t xml:space="preserve">Ticking </w:t>
      </w:r>
      <w:r w:rsidR="009964A4" w:rsidRPr="009904B1">
        <w:rPr>
          <w:lang w:val="en-AU"/>
        </w:rPr>
        <w:t>P</w:t>
      </w:r>
      <w:r w:rsidRPr="009904B1">
        <w:rPr>
          <w:lang w:val="en-AU"/>
        </w:rPr>
        <w:t>C or NYC, as appropriate</w:t>
      </w:r>
    </w:p>
    <w:p w:rsidR="00FD3362" w:rsidRPr="009904B1" w:rsidRDefault="00FD3362" w:rsidP="00FD3362">
      <w:pPr>
        <w:pStyle w:val="Bullet2"/>
        <w:numPr>
          <w:ilvl w:val="0"/>
          <w:numId w:val="9"/>
        </w:numPr>
        <w:spacing w:before="60"/>
        <w:ind w:left="1077" w:hanging="357"/>
        <w:rPr>
          <w:lang w:val="en-AU"/>
        </w:rPr>
      </w:pPr>
      <w:r w:rsidRPr="009904B1">
        <w:rPr>
          <w:lang w:val="en-AU"/>
        </w:rPr>
        <w:t>Entering ‘Remarks’ as required</w:t>
      </w:r>
    </w:p>
    <w:p w:rsidR="00FD3362" w:rsidRPr="009904B1" w:rsidRDefault="00FD3362" w:rsidP="00FD3362">
      <w:pPr>
        <w:pStyle w:val="Bullet2"/>
        <w:numPr>
          <w:ilvl w:val="0"/>
          <w:numId w:val="9"/>
        </w:numPr>
        <w:spacing w:before="60"/>
        <w:ind w:left="1077" w:hanging="357"/>
        <w:rPr>
          <w:lang w:val="en-AU"/>
        </w:rPr>
      </w:pPr>
      <w:r w:rsidRPr="009904B1">
        <w:rPr>
          <w:lang w:val="en-AU"/>
        </w:rPr>
        <w:t>Completing Oral Questioning within 60 minutes</w:t>
      </w:r>
    </w:p>
    <w:p w:rsidR="00FD3362" w:rsidRPr="009904B1" w:rsidRDefault="00FD3362" w:rsidP="00FD3362">
      <w:pPr>
        <w:pStyle w:val="Bullet1"/>
        <w:numPr>
          <w:ilvl w:val="0"/>
          <w:numId w:val="5"/>
        </w:numPr>
        <w:autoSpaceDE w:val="0"/>
        <w:autoSpaceDN w:val="0"/>
        <w:adjustRightInd w:val="0"/>
        <w:ind w:left="357" w:hanging="357"/>
      </w:pPr>
      <w:r w:rsidRPr="009904B1">
        <w:t>Complete Oral Questioning and provide feedback to candidate</w:t>
      </w:r>
    </w:p>
    <w:p w:rsidR="00FD3362" w:rsidRPr="009904B1" w:rsidRDefault="00FD3362" w:rsidP="00FD3362">
      <w:pPr>
        <w:pStyle w:val="Bullet1"/>
        <w:numPr>
          <w:ilvl w:val="0"/>
          <w:numId w:val="5"/>
        </w:numPr>
        <w:autoSpaceDE w:val="0"/>
        <w:autoSpaceDN w:val="0"/>
        <w:adjustRightInd w:val="0"/>
        <w:ind w:left="357" w:hanging="357"/>
      </w:pPr>
      <w:r w:rsidRPr="009904B1">
        <w:t>Transcribe results/details to Competency Recording Sheet</w:t>
      </w:r>
    </w:p>
    <w:p w:rsidR="00FD3362" w:rsidRPr="009904B1" w:rsidRDefault="00FD3362" w:rsidP="00FD3362">
      <w:pPr>
        <w:pStyle w:val="Bullet1"/>
        <w:numPr>
          <w:ilvl w:val="0"/>
          <w:numId w:val="5"/>
        </w:numPr>
        <w:autoSpaceDE w:val="0"/>
        <w:autoSpaceDN w:val="0"/>
        <w:adjustRightInd w:val="0"/>
        <w:ind w:left="357" w:hanging="357"/>
      </w:pPr>
      <w:r w:rsidRPr="009904B1">
        <w:t>Forward/file assessment record.</w:t>
      </w:r>
    </w:p>
    <w:p w:rsidR="00FD3362" w:rsidRPr="009904B1" w:rsidRDefault="00FD3362" w:rsidP="00853337">
      <w:pPr>
        <w:pStyle w:val="Heading4"/>
        <w:spacing w:after="160"/>
      </w:pPr>
      <w:r w:rsidRPr="009904B1">
        <w:t>Specifications for Written Question Assessment</w:t>
      </w:r>
    </w:p>
    <w:p w:rsidR="00FD3362" w:rsidRPr="009904B1" w:rsidRDefault="00FD3362" w:rsidP="00FD3362">
      <w:pPr>
        <w:pStyle w:val="BodyCopy"/>
        <w:rPr>
          <w:noProof w:val="0"/>
        </w:rPr>
      </w:pPr>
      <w:r w:rsidRPr="009904B1">
        <w:rPr>
          <w:noProof w:val="0"/>
        </w:rPr>
        <w:t>These guidelines concern the use of written questioning.</w:t>
      </w:r>
    </w:p>
    <w:p w:rsidR="00FD3362" w:rsidRPr="009904B1" w:rsidRDefault="00FD3362" w:rsidP="00FD3362">
      <w:pPr>
        <w:pStyle w:val="BodyCopy"/>
        <w:rPr>
          <w:noProof w:val="0"/>
        </w:rPr>
      </w:pPr>
      <w:r w:rsidRPr="009904B1">
        <w:rPr>
          <w:noProof w:val="0"/>
        </w:rPr>
        <w:t>Assessors should follow these guidelines:</w:t>
      </w:r>
    </w:p>
    <w:p w:rsidR="00FD3362" w:rsidRPr="009904B1" w:rsidRDefault="00FD3362" w:rsidP="00FD3362">
      <w:pPr>
        <w:pStyle w:val="Bullet1"/>
        <w:numPr>
          <w:ilvl w:val="0"/>
          <w:numId w:val="5"/>
        </w:numPr>
        <w:autoSpaceDE w:val="0"/>
        <w:autoSpaceDN w:val="0"/>
        <w:adjustRightInd w:val="0"/>
        <w:spacing w:before="120" w:after="60"/>
        <w:ind w:left="357" w:hanging="357"/>
      </w:pPr>
      <w:r w:rsidRPr="009904B1">
        <w:t>Familiarise self with Questions and Answers provided</w:t>
      </w:r>
    </w:p>
    <w:p w:rsidR="00FD3362" w:rsidRPr="009904B1" w:rsidRDefault="00FD3362" w:rsidP="00FD3362">
      <w:pPr>
        <w:pStyle w:val="Bullet1"/>
        <w:numPr>
          <w:ilvl w:val="0"/>
          <w:numId w:val="5"/>
        </w:numPr>
        <w:autoSpaceDE w:val="0"/>
        <w:autoSpaceDN w:val="0"/>
        <w:adjustRightInd w:val="0"/>
        <w:spacing w:before="120" w:after="60"/>
        <w:ind w:left="357" w:hanging="357"/>
      </w:pPr>
      <w:r w:rsidRPr="009904B1">
        <w:t>Print and distribute copies of ‘Written Questions’ for participants. Ideally this should take place with adequate time for participants to answer all questions before the expected due date</w:t>
      </w:r>
    </w:p>
    <w:p w:rsidR="00FD3362" w:rsidRPr="009904B1" w:rsidRDefault="00FD3362" w:rsidP="00FD3362">
      <w:pPr>
        <w:pStyle w:val="Bullet1"/>
        <w:numPr>
          <w:ilvl w:val="0"/>
          <w:numId w:val="5"/>
        </w:numPr>
        <w:autoSpaceDE w:val="0"/>
        <w:autoSpaceDN w:val="0"/>
        <w:adjustRightInd w:val="0"/>
        <w:spacing w:before="120" w:after="60"/>
        <w:ind w:left="357" w:hanging="357"/>
      </w:pPr>
      <w:r w:rsidRPr="009904B1">
        <w:t xml:space="preserve">Explain Written Questioning assessment to candidate, using the following phrase as a guide (where a ‘X’ is identified, please input appropriate information): </w:t>
      </w:r>
    </w:p>
    <w:p w:rsidR="00FD3362" w:rsidRPr="009904B1" w:rsidRDefault="00FD3362" w:rsidP="00FD3362">
      <w:pPr>
        <w:pStyle w:val="BodyCopy"/>
        <w:spacing w:before="120" w:after="60"/>
        <w:ind w:left="357"/>
        <w:rPr>
          <w:noProof w:val="0"/>
        </w:rPr>
      </w:pPr>
      <w:r w:rsidRPr="009904B1">
        <w:rPr>
          <w:noProof w:val="0"/>
        </w:rPr>
        <w:t>“These written questions are part of the formal assessment for the unit of competency titled X.</w:t>
      </w:r>
    </w:p>
    <w:p w:rsidR="00FD3362" w:rsidRPr="009904B1" w:rsidRDefault="00FD3362" w:rsidP="00FD3362">
      <w:pPr>
        <w:pStyle w:val="BodyCopy"/>
        <w:spacing w:before="120" w:after="60"/>
        <w:ind w:left="357"/>
        <w:rPr>
          <w:noProof w:val="0"/>
        </w:rPr>
      </w:pPr>
      <w:r w:rsidRPr="009904B1">
        <w:rPr>
          <w:noProof w:val="0"/>
        </w:rPr>
        <w:t>There are X questions and you are required to answer all of them to the best of your ability.</w:t>
      </w:r>
    </w:p>
    <w:p w:rsidR="00FD3362" w:rsidRPr="009904B1" w:rsidRDefault="00FD3362" w:rsidP="00FD3362">
      <w:pPr>
        <w:pStyle w:val="BodyCopy"/>
        <w:spacing w:before="120" w:after="60"/>
        <w:ind w:left="357"/>
        <w:rPr>
          <w:noProof w:val="0"/>
        </w:rPr>
      </w:pPr>
      <w:r w:rsidRPr="009904B1">
        <w:rPr>
          <w:noProof w:val="0"/>
        </w:rPr>
        <w:t>You may refer to your subject materials, however where possible try to utilise your existing knowledge when answering questions.</w:t>
      </w:r>
    </w:p>
    <w:p w:rsidR="00A57AFD" w:rsidRPr="009904B1" w:rsidRDefault="00FD3362" w:rsidP="00A57AFD">
      <w:pPr>
        <w:pStyle w:val="BodyCopy"/>
        <w:spacing w:before="120" w:after="60"/>
        <w:ind w:left="357"/>
        <w:rPr>
          <w:noProof w:val="0"/>
        </w:rPr>
      </w:pPr>
      <w:r w:rsidRPr="009904B1">
        <w:rPr>
          <w:noProof w:val="0"/>
        </w:rPr>
        <w:t>Where you are unsure of questions, please ask the Assessor for further instruction. This may be answering the question orally or asking the assessor to redefine the question</w:t>
      </w:r>
      <w:r w:rsidR="009B33F6" w:rsidRPr="009904B1">
        <w:rPr>
          <w:noProof w:val="0"/>
        </w:rPr>
        <w:t>.</w:t>
      </w:r>
    </w:p>
    <w:p w:rsidR="00FD3362" w:rsidRPr="009904B1" w:rsidRDefault="00FD3362" w:rsidP="00FD3362">
      <w:pPr>
        <w:pStyle w:val="BodyCopy"/>
        <w:spacing w:before="120" w:after="60"/>
        <w:ind w:left="357"/>
        <w:rPr>
          <w:noProof w:val="0"/>
        </w:rPr>
      </w:pPr>
      <w:r w:rsidRPr="009904B1">
        <w:rPr>
          <w:noProof w:val="0"/>
        </w:rPr>
        <w:t>We have X time for this assessment:</w:t>
      </w:r>
    </w:p>
    <w:p w:rsidR="00FD3362" w:rsidRPr="009904B1" w:rsidRDefault="00FD3362" w:rsidP="00FD3362">
      <w:pPr>
        <w:pStyle w:val="Bullet2"/>
        <w:spacing w:after="60"/>
        <w:ind w:left="717" w:hanging="360"/>
        <w:rPr>
          <w:lang w:val="en-AU"/>
        </w:rPr>
      </w:pPr>
      <w:r w:rsidRPr="009904B1">
        <w:rPr>
          <w:lang w:val="en-AU"/>
        </w:rPr>
        <w:t>The due date for completion of this assessment is X</w:t>
      </w:r>
    </w:p>
    <w:p w:rsidR="00FD3362" w:rsidRPr="009904B1" w:rsidRDefault="00FD3362" w:rsidP="00FD3362">
      <w:pPr>
        <w:pStyle w:val="Bullet2"/>
        <w:spacing w:after="60"/>
        <w:ind w:left="717" w:hanging="360"/>
        <w:rPr>
          <w:lang w:val="en-AU"/>
        </w:rPr>
      </w:pPr>
      <w:r w:rsidRPr="009904B1">
        <w:rPr>
          <w:lang w:val="en-AU"/>
        </w:rPr>
        <w:t>On this date you must forward the completed questions to the assessor by X time on the date of X</w:t>
      </w:r>
    </w:p>
    <w:p w:rsidR="00FD3362" w:rsidRPr="009904B1" w:rsidRDefault="00FD3362" w:rsidP="00FD3362">
      <w:pPr>
        <w:pStyle w:val="Bullet2"/>
        <w:spacing w:after="60"/>
        <w:ind w:left="717" w:hanging="360"/>
        <w:rPr>
          <w:lang w:val="en-AU"/>
        </w:rPr>
      </w:pPr>
      <w:r w:rsidRPr="009904B1">
        <w:rPr>
          <w:lang w:val="en-AU"/>
        </w:rPr>
        <w:t>Do you have any questions about this assessment?”</w:t>
      </w:r>
    </w:p>
    <w:p w:rsidR="00FD3362" w:rsidRPr="009904B1" w:rsidRDefault="00FD3362" w:rsidP="00FD3362">
      <w:pPr>
        <w:pStyle w:val="Bullet1"/>
        <w:numPr>
          <w:ilvl w:val="0"/>
          <w:numId w:val="5"/>
        </w:numPr>
        <w:autoSpaceDE w:val="0"/>
        <w:autoSpaceDN w:val="0"/>
        <w:adjustRightInd w:val="0"/>
        <w:spacing w:before="120" w:after="60"/>
        <w:ind w:left="357" w:hanging="357"/>
      </w:pPr>
      <w:r w:rsidRPr="009904B1">
        <w:t>The assessor may give time for participants to review the questions at this time to ensure they understand the nature of the questions. The assessor may need to clarify questions</w:t>
      </w:r>
    </w:p>
    <w:p w:rsidR="00FD3362" w:rsidRPr="009904B1" w:rsidRDefault="00FD3362" w:rsidP="00FD3362">
      <w:pPr>
        <w:pStyle w:val="Bullet1"/>
        <w:numPr>
          <w:ilvl w:val="0"/>
          <w:numId w:val="5"/>
        </w:numPr>
        <w:autoSpaceDE w:val="0"/>
        <w:autoSpaceDN w:val="0"/>
        <w:adjustRightInd w:val="0"/>
        <w:spacing w:before="120" w:after="60"/>
        <w:ind w:left="357" w:hanging="357"/>
      </w:pPr>
      <w:r w:rsidRPr="009904B1">
        <w:t>Participants may record written answers (where possible)</w:t>
      </w:r>
    </w:p>
    <w:p w:rsidR="009B33F6" w:rsidRPr="009904B1" w:rsidRDefault="00FD3362" w:rsidP="00853337">
      <w:pPr>
        <w:pStyle w:val="Bullet1"/>
        <w:numPr>
          <w:ilvl w:val="0"/>
          <w:numId w:val="5"/>
        </w:numPr>
        <w:autoSpaceDE w:val="0"/>
        <w:autoSpaceDN w:val="0"/>
        <w:adjustRightInd w:val="0"/>
        <w:spacing w:before="120" w:after="60"/>
        <w:ind w:left="357" w:hanging="357"/>
      </w:pPr>
      <w:r w:rsidRPr="009904B1">
        <w:t>Participants must submit the written answers to the assessor before the scheduled due date</w:t>
      </w:r>
      <w:r w:rsidR="009B33F6" w:rsidRPr="009904B1">
        <w:br w:type="page"/>
      </w:r>
    </w:p>
    <w:p w:rsidR="00FD3362" w:rsidRPr="009904B1" w:rsidRDefault="00FD3362" w:rsidP="00FD3362">
      <w:pPr>
        <w:pStyle w:val="Bullet1"/>
        <w:numPr>
          <w:ilvl w:val="0"/>
          <w:numId w:val="5"/>
        </w:numPr>
        <w:autoSpaceDE w:val="0"/>
        <w:autoSpaceDN w:val="0"/>
        <w:adjustRightInd w:val="0"/>
        <w:spacing w:before="120" w:after="60"/>
        <w:ind w:left="357" w:hanging="357"/>
      </w:pPr>
      <w:r w:rsidRPr="009904B1">
        <w:lastRenderedPageBreak/>
        <w:t>Assessor must assess the participant’s written answers against the model answers provided as a guide, or their own understanding. The assessor can determine if the participant has answered the questions to a ‘competent’ standard</w:t>
      </w:r>
    </w:p>
    <w:p w:rsidR="00FD3362" w:rsidRPr="009904B1" w:rsidRDefault="00FD3362" w:rsidP="00FD3362">
      <w:pPr>
        <w:pStyle w:val="Bullet1"/>
        <w:numPr>
          <w:ilvl w:val="0"/>
          <w:numId w:val="5"/>
        </w:numPr>
        <w:autoSpaceDE w:val="0"/>
        <w:autoSpaceDN w:val="0"/>
        <w:adjustRightInd w:val="0"/>
        <w:spacing w:before="120" w:after="60"/>
        <w:ind w:left="357" w:hanging="357"/>
      </w:pPr>
      <w:r w:rsidRPr="009904B1">
        <w:t>Transcribe results/details to Competency Recording Sheet</w:t>
      </w:r>
    </w:p>
    <w:p w:rsidR="00FD3362" w:rsidRPr="009904B1" w:rsidRDefault="00FD3362" w:rsidP="00FD3362">
      <w:pPr>
        <w:pStyle w:val="Bullet1"/>
        <w:numPr>
          <w:ilvl w:val="0"/>
          <w:numId w:val="5"/>
        </w:numPr>
        <w:autoSpaceDE w:val="0"/>
        <w:autoSpaceDN w:val="0"/>
        <w:adjustRightInd w:val="0"/>
        <w:spacing w:before="120" w:after="60"/>
        <w:ind w:left="357" w:hanging="357"/>
      </w:pPr>
      <w:r w:rsidRPr="009904B1">
        <w:t>Forward/file assessment record.</w:t>
      </w:r>
    </w:p>
    <w:p w:rsidR="00FD3362" w:rsidRPr="009904B1" w:rsidRDefault="00FD3362" w:rsidP="00FD3362">
      <w:pPr>
        <w:pStyle w:val="Heading4"/>
      </w:pPr>
      <w:r w:rsidRPr="009904B1">
        <w:t>Specifications for Observation Checklist</w:t>
      </w:r>
    </w:p>
    <w:p w:rsidR="00FD3362" w:rsidRPr="009904B1" w:rsidRDefault="00FD3362" w:rsidP="00FD3362">
      <w:pPr>
        <w:pStyle w:val="BodyCopy"/>
        <w:rPr>
          <w:noProof w:val="0"/>
        </w:rPr>
      </w:pPr>
      <w:r w:rsidRPr="009904B1">
        <w:rPr>
          <w:noProof w:val="0"/>
        </w:rPr>
        <w:t>These specifications apply to the use of the Observation Checklist in determining competency for candidates.</w:t>
      </w:r>
    </w:p>
    <w:p w:rsidR="00FD3362" w:rsidRPr="009904B1" w:rsidRDefault="00FD3362" w:rsidP="00FD3362">
      <w:pPr>
        <w:pStyle w:val="BodyCopy"/>
        <w:rPr>
          <w:noProof w:val="0"/>
        </w:rPr>
      </w:pPr>
      <w:r w:rsidRPr="009904B1">
        <w:rPr>
          <w:noProof w:val="0"/>
        </w:rPr>
        <w:t>Only an approved assessor is authorised to complete the Observation Checklist.</w:t>
      </w:r>
    </w:p>
    <w:p w:rsidR="00FD3362" w:rsidRPr="009904B1" w:rsidRDefault="00FD3362" w:rsidP="00FD3362">
      <w:pPr>
        <w:pStyle w:val="BodyCopy"/>
        <w:rPr>
          <w:noProof w:val="0"/>
        </w:rPr>
      </w:pPr>
      <w:r w:rsidRPr="009904B1">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9904B1" w:rsidRDefault="00FD3362" w:rsidP="00FD3362">
      <w:pPr>
        <w:pStyle w:val="BodyCopy"/>
        <w:rPr>
          <w:noProof w:val="0"/>
        </w:rPr>
      </w:pPr>
      <w:r w:rsidRPr="009904B1">
        <w:rPr>
          <w:noProof w:val="0"/>
        </w:rPr>
        <w:t xml:space="preserve">To complete the Observation Checklist the Assessor must: </w:t>
      </w:r>
    </w:p>
    <w:p w:rsidR="00FD3362" w:rsidRPr="009904B1" w:rsidRDefault="00FD3362" w:rsidP="00FD3362">
      <w:pPr>
        <w:pStyle w:val="Bullet1"/>
        <w:numPr>
          <w:ilvl w:val="0"/>
          <w:numId w:val="5"/>
        </w:numPr>
        <w:autoSpaceDE w:val="0"/>
        <w:autoSpaceDN w:val="0"/>
        <w:adjustRightInd w:val="0"/>
        <w:spacing w:before="120"/>
        <w:ind w:left="357" w:hanging="357"/>
      </w:pPr>
      <w:r w:rsidRPr="009904B1">
        <w:t>Insert name of candidate</w:t>
      </w:r>
    </w:p>
    <w:p w:rsidR="00FD3362" w:rsidRPr="009904B1" w:rsidRDefault="00FD3362" w:rsidP="00FD3362">
      <w:pPr>
        <w:pStyle w:val="Bullet1"/>
        <w:numPr>
          <w:ilvl w:val="0"/>
          <w:numId w:val="5"/>
        </w:numPr>
        <w:autoSpaceDE w:val="0"/>
        <w:autoSpaceDN w:val="0"/>
        <w:adjustRightInd w:val="0"/>
        <w:spacing w:before="120"/>
        <w:ind w:left="357" w:hanging="357"/>
      </w:pPr>
      <w:r w:rsidRPr="009904B1">
        <w:t>Insert assessor name</w:t>
      </w:r>
    </w:p>
    <w:p w:rsidR="00FD3362" w:rsidRPr="009904B1" w:rsidRDefault="00FD3362" w:rsidP="00FD3362">
      <w:pPr>
        <w:pStyle w:val="Bullet1"/>
        <w:numPr>
          <w:ilvl w:val="0"/>
          <w:numId w:val="5"/>
        </w:numPr>
        <w:autoSpaceDE w:val="0"/>
        <w:autoSpaceDN w:val="0"/>
        <w:adjustRightInd w:val="0"/>
        <w:spacing w:before="120"/>
        <w:ind w:left="357" w:hanging="357"/>
      </w:pPr>
      <w:r w:rsidRPr="009904B1">
        <w:t>Insert identify of location where observations are being undertaken</w:t>
      </w:r>
    </w:p>
    <w:p w:rsidR="00FD3362" w:rsidRPr="009904B1" w:rsidRDefault="00FD3362" w:rsidP="00FD3362">
      <w:pPr>
        <w:pStyle w:val="Bullet1"/>
        <w:numPr>
          <w:ilvl w:val="0"/>
          <w:numId w:val="5"/>
        </w:numPr>
        <w:autoSpaceDE w:val="0"/>
        <w:autoSpaceDN w:val="0"/>
        <w:adjustRightInd w:val="0"/>
        <w:spacing w:before="120"/>
        <w:ind w:left="357" w:hanging="357"/>
      </w:pPr>
      <w:r w:rsidRPr="009904B1">
        <w:t>Insert date/s of observations – may be single date or multiple dates</w:t>
      </w:r>
    </w:p>
    <w:p w:rsidR="00FD3362" w:rsidRPr="009904B1" w:rsidRDefault="00FD3362" w:rsidP="00FD3362">
      <w:pPr>
        <w:pStyle w:val="Bullet1"/>
        <w:numPr>
          <w:ilvl w:val="0"/>
          <w:numId w:val="5"/>
        </w:numPr>
        <w:autoSpaceDE w:val="0"/>
        <w:autoSpaceDN w:val="0"/>
        <w:adjustRightInd w:val="0"/>
        <w:spacing w:before="120"/>
        <w:ind w:left="357" w:hanging="357"/>
      </w:pPr>
      <w:r w:rsidRPr="009904B1">
        <w:t>Place a tick in either the ‘Yes’ or ‘No’ box for each listed Performance Criteria to indicate the candidate has demonstrated/not demonstrated that skill</w:t>
      </w:r>
    </w:p>
    <w:p w:rsidR="00FD3362" w:rsidRPr="009904B1" w:rsidRDefault="00FD3362" w:rsidP="00FD3362">
      <w:pPr>
        <w:pStyle w:val="Bullet1"/>
        <w:numPr>
          <w:ilvl w:val="0"/>
          <w:numId w:val="5"/>
        </w:numPr>
        <w:autoSpaceDE w:val="0"/>
        <w:autoSpaceDN w:val="0"/>
        <w:adjustRightInd w:val="0"/>
        <w:spacing w:before="120"/>
        <w:ind w:left="357" w:hanging="357"/>
      </w:pPr>
      <w:r w:rsidRPr="009904B1">
        <w:t>Provide written (and verbal) feedback to candidate – as/if appropriate</w:t>
      </w:r>
    </w:p>
    <w:p w:rsidR="00FD3362" w:rsidRPr="009904B1" w:rsidRDefault="00FD3362" w:rsidP="00FD3362">
      <w:pPr>
        <w:pStyle w:val="Bullet1"/>
        <w:numPr>
          <w:ilvl w:val="0"/>
          <w:numId w:val="5"/>
        </w:numPr>
        <w:autoSpaceDE w:val="0"/>
        <w:autoSpaceDN w:val="0"/>
        <w:adjustRightInd w:val="0"/>
        <w:spacing w:before="120"/>
        <w:ind w:left="357" w:hanging="357"/>
      </w:pPr>
      <w:r w:rsidRPr="009904B1">
        <w:t>Sign and date the form</w:t>
      </w:r>
    </w:p>
    <w:p w:rsidR="00FD3362" w:rsidRPr="009904B1" w:rsidRDefault="00FD3362" w:rsidP="00FD3362">
      <w:pPr>
        <w:pStyle w:val="Bullet1"/>
        <w:numPr>
          <w:ilvl w:val="0"/>
          <w:numId w:val="5"/>
        </w:numPr>
        <w:autoSpaceDE w:val="0"/>
        <w:autoSpaceDN w:val="0"/>
        <w:adjustRightInd w:val="0"/>
        <w:spacing w:before="120"/>
        <w:ind w:left="357" w:hanging="357"/>
      </w:pPr>
      <w:r w:rsidRPr="009904B1">
        <w:t>Present form to candidate for them to sign and date</w:t>
      </w:r>
    </w:p>
    <w:p w:rsidR="00FD3362" w:rsidRPr="009904B1" w:rsidRDefault="00FD3362" w:rsidP="00FD3362">
      <w:pPr>
        <w:pStyle w:val="Bullet1"/>
        <w:numPr>
          <w:ilvl w:val="0"/>
          <w:numId w:val="5"/>
        </w:numPr>
        <w:autoSpaceDE w:val="0"/>
        <w:autoSpaceDN w:val="0"/>
        <w:adjustRightInd w:val="0"/>
        <w:spacing w:before="120"/>
        <w:ind w:left="357" w:hanging="357"/>
      </w:pPr>
      <w:r w:rsidRPr="009904B1">
        <w:t>Transcribe results/details to Competency Recording Sheet for candidate</w:t>
      </w:r>
    </w:p>
    <w:p w:rsidR="00FD3362" w:rsidRPr="009904B1" w:rsidRDefault="00FD3362" w:rsidP="00FD3362">
      <w:pPr>
        <w:pStyle w:val="Bullet1"/>
        <w:numPr>
          <w:ilvl w:val="0"/>
          <w:numId w:val="5"/>
        </w:numPr>
        <w:autoSpaceDE w:val="0"/>
        <w:autoSpaceDN w:val="0"/>
        <w:adjustRightInd w:val="0"/>
        <w:spacing w:before="120"/>
        <w:ind w:left="357" w:hanging="357"/>
      </w:pPr>
      <w:r w:rsidRPr="009904B1">
        <w:t>Forward/file Observation Checklist.</w:t>
      </w:r>
    </w:p>
    <w:p w:rsidR="00A57AFD" w:rsidRPr="009904B1" w:rsidRDefault="00FD3362" w:rsidP="00A57AFD">
      <w:pPr>
        <w:pStyle w:val="BodyCopy"/>
        <w:rPr>
          <w:noProof w:val="0"/>
        </w:rPr>
      </w:pPr>
      <w:r w:rsidRPr="009904B1">
        <w:rPr>
          <w:noProof w:val="0"/>
        </w:rPr>
        <w:t>This source of evidence combines with other forms of assessment to assist in determining the ‘</w:t>
      </w:r>
      <w:r w:rsidR="009964A4" w:rsidRPr="009904B1">
        <w:rPr>
          <w:noProof w:val="0"/>
        </w:rPr>
        <w:t xml:space="preserve">Pass </w:t>
      </w:r>
      <w:r w:rsidRPr="009904B1">
        <w:rPr>
          <w:noProof w:val="0"/>
        </w:rPr>
        <w:t>Competent’ or ‘Not Yet Competent’ decision for the participant.</w:t>
      </w:r>
    </w:p>
    <w:p w:rsidR="00FD3362" w:rsidRPr="009904B1" w:rsidRDefault="00FD3362" w:rsidP="00FD3362">
      <w:pPr>
        <w:pStyle w:val="Heading4"/>
      </w:pPr>
      <w:r w:rsidRPr="009904B1">
        <w:t>Specifications for Third Party Statement</w:t>
      </w:r>
    </w:p>
    <w:p w:rsidR="00FD3362" w:rsidRPr="009904B1" w:rsidRDefault="00FD3362" w:rsidP="00FD3362">
      <w:pPr>
        <w:pStyle w:val="BodyCopy"/>
        <w:rPr>
          <w:noProof w:val="0"/>
        </w:rPr>
      </w:pPr>
      <w:r w:rsidRPr="009904B1">
        <w:rPr>
          <w:noProof w:val="0"/>
        </w:rPr>
        <w:t>These specifications relate to the use of a relevant workplace person to assist in determining competency for candidates.</w:t>
      </w:r>
    </w:p>
    <w:p w:rsidR="00FD3362" w:rsidRPr="009904B1" w:rsidRDefault="00FD3362" w:rsidP="00FD3362">
      <w:pPr>
        <w:pStyle w:val="BodyCopy"/>
        <w:rPr>
          <w:noProof w:val="0"/>
        </w:rPr>
      </w:pPr>
      <w:r w:rsidRPr="009904B1">
        <w:rPr>
          <w:noProof w:val="0"/>
        </w:rPr>
        <w:t>The Third Party Statement is to be supplied by the assessor to a person in the workplace who supervises and/or works closely with the participant.</w:t>
      </w:r>
    </w:p>
    <w:p w:rsidR="00FD3362" w:rsidRPr="009904B1" w:rsidRDefault="00FD3362" w:rsidP="00FD3362">
      <w:pPr>
        <w:pStyle w:val="BodyCopy"/>
        <w:rPr>
          <w:noProof w:val="0"/>
        </w:rPr>
      </w:pPr>
      <w:r w:rsidRPr="009904B1">
        <w:rPr>
          <w:noProof w:val="0"/>
        </w:rPr>
        <w:t>This may be their Supervisor, the venue manager, the Department Manager or similar.</w:t>
      </w:r>
    </w:p>
    <w:p w:rsidR="00FD3362" w:rsidRPr="009904B1" w:rsidRDefault="00FD3362" w:rsidP="00FD3362">
      <w:pPr>
        <w:pStyle w:val="BodyCopy"/>
        <w:rPr>
          <w:noProof w:val="0"/>
        </w:rPr>
      </w:pPr>
      <w:r w:rsidRPr="009904B1">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9904B1" w:rsidRDefault="009B33F6">
      <w:pPr>
        <w:rPr>
          <w:rFonts w:ascii="Helvetica" w:eastAsia="Calibri" w:hAnsi="Helvetica" w:cs="Calibri"/>
          <w:szCs w:val="16"/>
          <w:lang w:eastAsia="ar-SA"/>
        </w:rPr>
      </w:pPr>
      <w:r w:rsidRPr="009904B1">
        <w:rPr>
          <w:rFonts w:ascii="Helvetica" w:hAnsi="Helvetica"/>
        </w:rPr>
        <w:br w:type="page"/>
      </w:r>
    </w:p>
    <w:p w:rsidR="00FD3362" w:rsidRPr="009904B1" w:rsidRDefault="00FD3362" w:rsidP="00FD3362">
      <w:pPr>
        <w:pStyle w:val="BodyCopy"/>
        <w:rPr>
          <w:noProof w:val="0"/>
        </w:rPr>
      </w:pPr>
      <w:r w:rsidRPr="009904B1">
        <w:rPr>
          <w:noProof w:val="0"/>
        </w:rPr>
        <w:lastRenderedPageBreak/>
        <w:t>A meeting must take place between the Assessor and the Third Party to explain and demonstrate the use of the Third Party Statement.</w:t>
      </w:r>
    </w:p>
    <w:p w:rsidR="00FD3362" w:rsidRPr="009904B1" w:rsidRDefault="00FD3362" w:rsidP="00FD3362">
      <w:pPr>
        <w:pStyle w:val="BodyCopy"/>
        <w:rPr>
          <w:noProof w:val="0"/>
        </w:rPr>
      </w:pPr>
      <w:r w:rsidRPr="009904B1">
        <w:rPr>
          <w:noProof w:val="0"/>
        </w:rPr>
        <w:t>To complete the Third Party Verificati</w:t>
      </w:r>
      <w:r w:rsidR="009B33F6" w:rsidRPr="009904B1">
        <w:rPr>
          <w:noProof w:val="0"/>
        </w:rPr>
        <w:t>on Statement the Assessor must:</w:t>
      </w:r>
    </w:p>
    <w:p w:rsidR="00FD3362" w:rsidRPr="009904B1" w:rsidRDefault="00FD3362" w:rsidP="00FD3362">
      <w:pPr>
        <w:pStyle w:val="Bullet1"/>
        <w:numPr>
          <w:ilvl w:val="0"/>
          <w:numId w:val="5"/>
        </w:numPr>
        <w:autoSpaceDE w:val="0"/>
        <w:autoSpaceDN w:val="0"/>
        <w:adjustRightInd w:val="0"/>
        <w:spacing w:before="120"/>
        <w:ind w:left="357" w:hanging="357"/>
      </w:pPr>
      <w:r w:rsidRPr="009904B1">
        <w:t>Insert candidate name</w:t>
      </w:r>
    </w:p>
    <w:p w:rsidR="00FD3362" w:rsidRPr="009904B1" w:rsidRDefault="00FD3362" w:rsidP="00FD3362">
      <w:pPr>
        <w:pStyle w:val="Bullet1"/>
        <w:numPr>
          <w:ilvl w:val="0"/>
          <w:numId w:val="5"/>
        </w:numPr>
        <w:autoSpaceDE w:val="0"/>
        <w:autoSpaceDN w:val="0"/>
        <w:adjustRightInd w:val="0"/>
        <w:spacing w:before="120"/>
        <w:ind w:left="357" w:hanging="357"/>
      </w:pPr>
      <w:r w:rsidRPr="009904B1">
        <w:t>Insert name and contact details of the Third Party</w:t>
      </w:r>
    </w:p>
    <w:p w:rsidR="00FD3362" w:rsidRPr="009904B1" w:rsidRDefault="00FD3362" w:rsidP="00FD3362">
      <w:pPr>
        <w:pStyle w:val="Bullet1"/>
        <w:numPr>
          <w:ilvl w:val="0"/>
          <w:numId w:val="5"/>
        </w:numPr>
        <w:autoSpaceDE w:val="0"/>
        <w:autoSpaceDN w:val="0"/>
        <w:adjustRightInd w:val="0"/>
        <w:spacing w:before="120"/>
        <w:ind w:left="357" w:hanging="357"/>
      </w:pPr>
      <w:r w:rsidRPr="009904B1">
        <w:t>Tick the box to indicate the relationship of the Third Party to the candidate</w:t>
      </w:r>
    </w:p>
    <w:p w:rsidR="00FD3362" w:rsidRPr="009904B1" w:rsidRDefault="00FD3362" w:rsidP="00FD3362">
      <w:pPr>
        <w:pStyle w:val="Bullet1"/>
        <w:numPr>
          <w:ilvl w:val="0"/>
          <w:numId w:val="5"/>
        </w:numPr>
        <w:autoSpaceDE w:val="0"/>
        <w:autoSpaceDN w:val="0"/>
        <w:adjustRightInd w:val="0"/>
        <w:spacing w:before="120"/>
        <w:ind w:left="357" w:hanging="357"/>
      </w:pPr>
      <w:r w:rsidRPr="009904B1">
        <w:t>Present the partially completed form to the Third Party for them to finalise</w:t>
      </w:r>
    </w:p>
    <w:p w:rsidR="00FD3362" w:rsidRPr="009904B1" w:rsidRDefault="00FD3362" w:rsidP="00FD3362">
      <w:pPr>
        <w:pStyle w:val="Bullet1"/>
        <w:numPr>
          <w:ilvl w:val="0"/>
          <w:numId w:val="5"/>
        </w:numPr>
        <w:autoSpaceDE w:val="0"/>
        <w:autoSpaceDN w:val="0"/>
        <w:adjustRightInd w:val="0"/>
        <w:spacing w:before="120"/>
        <w:ind w:left="357" w:hanging="357"/>
      </w:pPr>
      <w:r w:rsidRPr="009904B1">
        <w:t xml:space="preserve">Collect the completed form from the Third Party </w:t>
      </w:r>
    </w:p>
    <w:p w:rsidR="00FD3362" w:rsidRPr="009904B1" w:rsidRDefault="00FD3362" w:rsidP="00FD3362">
      <w:pPr>
        <w:pStyle w:val="Bullet1"/>
        <w:numPr>
          <w:ilvl w:val="0"/>
          <w:numId w:val="5"/>
        </w:numPr>
        <w:autoSpaceDE w:val="0"/>
        <w:autoSpaceDN w:val="0"/>
        <w:adjustRightInd w:val="0"/>
        <w:spacing w:before="120"/>
        <w:ind w:left="357" w:hanging="357"/>
      </w:pPr>
      <w:r w:rsidRPr="009904B1">
        <w:t>Transcribe results/details to Competency Recording Sheet for candidate</w:t>
      </w:r>
    </w:p>
    <w:p w:rsidR="00FD3362" w:rsidRPr="009904B1" w:rsidRDefault="00FD3362" w:rsidP="00FD3362">
      <w:pPr>
        <w:pStyle w:val="Bullet1"/>
        <w:numPr>
          <w:ilvl w:val="0"/>
          <w:numId w:val="5"/>
        </w:numPr>
        <w:autoSpaceDE w:val="0"/>
        <w:autoSpaceDN w:val="0"/>
        <w:adjustRightInd w:val="0"/>
        <w:spacing w:before="120"/>
        <w:ind w:left="357" w:hanging="357"/>
      </w:pPr>
      <w:r w:rsidRPr="009904B1">
        <w:t>Forward/file Third Party Statement.</w:t>
      </w:r>
    </w:p>
    <w:p w:rsidR="00FD3362" w:rsidRPr="009904B1" w:rsidRDefault="00FD3362" w:rsidP="00FD3362">
      <w:pPr>
        <w:pStyle w:val="BodyCopy"/>
        <w:rPr>
          <w:noProof w:val="0"/>
        </w:rPr>
      </w:pPr>
      <w:r w:rsidRPr="009904B1">
        <w:rPr>
          <w:noProof w:val="0"/>
        </w:rPr>
        <w:t>The Third Party must:</w:t>
      </w:r>
    </w:p>
    <w:p w:rsidR="00FD3362" w:rsidRPr="009904B1" w:rsidRDefault="00FD3362" w:rsidP="00FD3362">
      <w:pPr>
        <w:pStyle w:val="Bullet1"/>
        <w:numPr>
          <w:ilvl w:val="0"/>
          <w:numId w:val="5"/>
        </w:numPr>
        <w:autoSpaceDE w:val="0"/>
        <w:autoSpaceDN w:val="0"/>
        <w:adjustRightInd w:val="0"/>
        <w:spacing w:before="120"/>
        <w:ind w:left="357" w:hanging="357"/>
      </w:pPr>
      <w:r w:rsidRPr="009904B1">
        <w:t>Record their belief regarding candidate ability/competency as either:</w:t>
      </w:r>
    </w:p>
    <w:p w:rsidR="00FD3362" w:rsidRPr="009904B1" w:rsidRDefault="009964A4" w:rsidP="00FD3362">
      <w:pPr>
        <w:pStyle w:val="Bullet2"/>
        <w:ind w:left="717" w:hanging="360"/>
        <w:rPr>
          <w:lang w:val="en-AU"/>
        </w:rPr>
      </w:pPr>
      <w:r w:rsidRPr="009904B1">
        <w:rPr>
          <w:rFonts w:eastAsiaTheme="minorHAnsi" w:cstheme="minorBidi"/>
          <w:szCs w:val="22"/>
          <w:lang w:val="en-AU"/>
        </w:rPr>
        <w:t>Pass</w:t>
      </w:r>
      <w:r w:rsidRPr="009904B1">
        <w:rPr>
          <w:lang w:val="en-AU"/>
        </w:rPr>
        <w:t xml:space="preserve"> </w:t>
      </w:r>
      <w:r w:rsidR="00FD3362" w:rsidRPr="009904B1">
        <w:rPr>
          <w:lang w:val="en-AU"/>
        </w:rPr>
        <w:t>Competent = Yes</w:t>
      </w:r>
    </w:p>
    <w:p w:rsidR="00FD3362" w:rsidRPr="009904B1" w:rsidRDefault="00FD3362" w:rsidP="00FD3362">
      <w:pPr>
        <w:pStyle w:val="Bullet2"/>
        <w:ind w:left="717" w:hanging="360"/>
        <w:rPr>
          <w:lang w:val="en-AU"/>
        </w:rPr>
      </w:pPr>
      <w:r w:rsidRPr="009904B1">
        <w:rPr>
          <w:lang w:val="en-AU"/>
        </w:rPr>
        <w:t>Not Yet Competent = No</w:t>
      </w:r>
    </w:p>
    <w:p w:rsidR="00FD3362" w:rsidRPr="009904B1" w:rsidRDefault="00FD3362" w:rsidP="00FD3362">
      <w:pPr>
        <w:pStyle w:val="Bullet2"/>
        <w:ind w:left="717" w:hanging="360"/>
        <w:rPr>
          <w:lang w:val="en-AU"/>
        </w:rPr>
      </w:pPr>
      <w:r w:rsidRPr="009904B1">
        <w:rPr>
          <w:lang w:val="en-AU"/>
        </w:rPr>
        <w:t>Unsure about whether candidate is competent or not = Not Sure</w:t>
      </w:r>
    </w:p>
    <w:p w:rsidR="00FD3362" w:rsidRPr="009904B1" w:rsidRDefault="00FD3362" w:rsidP="00FD3362">
      <w:pPr>
        <w:pStyle w:val="Bullet1"/>
        <w:numPr>
          <w:ilvl w:val="0"/>
          <w:numId w:val="5"/>
        </w:numPr>
        <w:autoSpaceDE w:val="0"/>
        <w:autoSpaceDN w:val="0"/>
        <w:adjustRightInd w:val="0"/>
        <w:spacing w:before="120"/>
        <w:ind w:left="357" w:hanging="357"/>
      </w:pPr>
      <w:r w:rsidRPr="009904B1">
        <w:t>Meet briefly with the assessor to discuss and/or clarify the form.</w:t>
      </w:r>
    </w:p>
    <w:p w:rsidR="00FD3362" w:rsidRPr="009904B1" w:rsidRDefault="00FD3362" w:rsidP="00FD3362">
      <w:pPr>
        <w:pStyle w:val="BodyCopy"/>
        <w:rPr>
          <w:noProof w:val="0"/>
        </w:rPr>
      </w:pPr>
      <w:r w:rsidRPr="009904B1">
        <w:rPr>
          <w:noProof w:val="0"/>
        </w:rPr>
        <w:t>This source of evidence combines with other forms of assessment to assist in determining the ‘</w:t>
      </w:r>
      <w:r w:rsidR="009964A4" w:rsidRPr="009904B1">
        <w:rPr>
          <w:noProof w:val="0"/>
        </w:rPr>
        <w:t xml:space="preserve">Pass </w:t>
      </w:r>
      <w:r w:rsidRPr="009904B1">
        <w:rPr>
          <w:noProof w:val="0"/>
        </w:rPr>
        <w:t>Competent’ or ‘Not Yet Competent’ decision for the candidate.</w:t>
      </w:r>
    </w:p>
    <w:p w:rsidR="00FD3362" w:rsidRPr="009904B1" w:rsidRDefault="00FD3362" w:rsidP="00FD3362">
      <w:pPr>
        <w:pStyle w:val="BodyCopy"/>
        <w:rPr>
          <w:noProof w:val="0"/>
        </w:rPr>
      </w:pPr>
      <w:r w:rsidRPr="009904B1">
        <w:rPr>
          <w:noProof w:val="0"/>
        </w:rPr>
        <w:t>A separate Third Party Statement is required for each Competency Unit undertaken by the candidate.</w:t>
      </w:r>
    </w:p>
    <w:p w:rsidR="00AC3C86" w:rsidRPr="009904B1" w:rsidRDefault="00AC3C86">
      <w:pPr>
        <w:rPr>
          <w:rStyle w:val="BodyCopyBold"/>
          <w:rFonts w:ascii="Helvetica" w:hAnsi="Helvetica"/>
        </w:rPr>
      </w:pPr>
    </w:p>
    <w:p w:rsidR="00AC3C86" w:rsidRPr="009904B1" w:rsidRDefault="00AC3C86">
      <w:pPr>
        <w:rPr>
          <w:rStyle w:val="BodyCopyBold"/>
          <w:rFonts w:ascii="Helvetica" w:hAnsi="Helvetica"/>
        </w:rPr>
        <w:sectPr w:rsidR="00AC3C86" w:rsidRPr="009904B1" w:rsidSect="00415AA5">
          <w:headerReference w:type="even" r:id="rId26"/>
          <w:headerReference w:type="default" r:id="rId27"/>
          <w:footerReference w:type="even" r:id="rId28"/>
          <w:footerReference w:type="default" r:id="rId29"/>
          <w:pgSz w:w="11906" w:h="16838" w:code="9"/>
          <w:pgMar w:top="1440" w:right="1440" w:bottom="1440" w:left="1701" w:header="709" w:footer="388" w:gutter="0"/>
          <w:pgNumType w:start="1"/>
          <w:cols w:space="708"/>
          <w:docGrid w:linePitch="360"/>
        </w:sectPr>
      </w:pPr>
    </w:p>
    <w:p w:rsidR="00AC3C86" w:rsidRPr="009904B1" w:rsidRDefault="00AC3C86" w:rsidP="00290B09">
      <w:pPr>
        <w:pStyle w:val="Heading1"/>
        <w:spacing w:before="240" w:after="240"/>
      </w:pPr>
      <w:bookmarkStart w:id="15" w:name="_Toc337029269"/>
      <w:bookmarkStart w:id="16" w:name="_Toc410217229"/>
      <w:r w:rsidRPr="009904B1">
        <w:lastRenderedPageBreak/>
        <w:t>Competency standard</w:t>
      </w:r>
      <w:bookmarkEnd w:id="15"/>
      <w:bookmarkEnd w:id="16"/>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290B09" w:rsidRPr="009904B1" w:rsidTr="00337FEE">
        <w:tc>
          <w:tcPr>
            <w:tcW w:w="10696" w:type="dxa"/>
            <w:gridSpan w:val="4"/>
            <w:tcBorders>
              <w:top w:val="single" w:sz="4" w:space="0" w:color="auto"/>
              <w:left w:val="single" w:sz="4" w:space="0" w:color="auto"/>
              <w:bottom w:val="single" w:sz="6" w:space="0" w:color="auto"/>
              <w:right w:val="single" w:sz="4" w:space="0" w:color="auto"/>
            </w:tcBorders>
          </w:tcPr>
          <w:p w:rsidR="00290B09" w:rsidRPr="009904B1" w:rsidRDefault="00290B09" w:rsidP="00337FEE">
            <w:pPr>
              <w:pStyle w:val="TableText"/>
            </w:pPr>
            <w:r w:rsidRPr="009904B1">
              <w:rPr>
                <w:b/>
              </w:rPr>
              <w:t xml:space="preserve">UNIT TITLE: </w:t>
            </w:r>
            <w:r w:rsidRPr="009904B1">
              <w:t>CREATE PROMOTIONAL DISPLAY STAND</w:t>
            </w:r>
          </w:p>
        </w:tc>
        <w:tc>
          <w:tcPr>
            <w:tcW w:w="3479" w:type="dxa"/>
            <w:tcBorders>
              <w:top w:val="single" w:sz="4" w:space="0" w:color="auto"/>
              <w:left w:val="single" w:sz="4" w:space="0" w:color="auto"/>
              <w:bottom w:val="single" w:sz="6" w:space="0" w:color="auto"/>
              <w:right w:val="single" w:sz="4" w:space="0" w:color="auto"/>
            </w:tcBorders>
          </w:tcPr>
          <w:p w:rsidR="00290B09" w:rsidRPr="009904B1" w:rsidRDefault="00290B09" w:rsidP="00337FEE">
            <w:pPr>
              <w:pStyle w:val="TableText"/>
            </w:pPr>
            <w:r w:rsidRPr="009904B1">
              <w:rPr>
                <w:b/>
              </w:rPr>
              <w:t>NOMINAL HOURS:</w:t>
            </w:r>
            <w:r w:rsidRPr="009904B1">
              <w:t xml:space="preserve"> 40</w:t>
            </w:r>
          </w:p>
        </w:tc>
      </w:tr>
      <w:tr w:rsidR="00290B09" w:rsidRPr="009904B1" w:rsidTr="00337FEE">
        <w:tc>
          <w:tcPr>
            <w:tcW w:w="14175" w:type="dxa"/>
            <w:gridSpan w:val="5"/>
            <w:tcBorders>
              <w:top w:val="single" w:sz="6" w:space="0" w:color="auto"/>
              <w:left w:val="single" w:sz="4" w:space="0" w:color="auto"/>
              <w:bottom w:val="single" w:sz="4" w:space="0" w:color="auto"/>
              <w:right w:val="single" w:sz="4" w:space="0" w:color="auto"/>
            </w:tcBorders>
          </w:tcPr>
          <w:p w:rsidR="00290B09" w:rsidRPr="009904B1" w:rsidRDefault="00290B09" w:rsidP="00337FEE">
            <w:pPr>
              <w:pStyle w:val="TableText"/>
            </w:pPr>
            <w:r w:rsidRPr="009904B1">
              <w:rPr>
                <w:b/>
              </w:rPr>
              <w:t xml:space="preserve">UNIT NUMBER: </w:t>
            </w:r>
            <w:r w:rsidRPr="009904B1">
              <w:t>D2.TTA.CL2.10</w:t>
            </w:r>
          </w:p>
        </w:tc>
      </w:tr>
      <w:tr w:rsidR="00290B09" w:rsidRPr="009904B1" w:rsidTr="00337FEE">
        <w:tc>
          <w:tcPr>
            <w:tcW w:w="14175" w:type="dxa"/>
            <w:gridSpan w:val="5"/>
            <w:tcBorders>
              <w:top w:val="single" w:sz="6" w:space="0" w:color="auto"/>
              <w:left w:val="single" w:sz="4" w:space="0" w:color="auto"/>
              <w:bottom w:val="single" w:sz="4" w:space="0" w:color="auto"/>
              <w:right w:val="single" w:sz="4" w:space="0" w:color="auto"/>
            </w:tcBorders>
          </w:tcPr>
          <w:p w:rsidR="00290B09" w:rsidRPr="009904B1" w:rsidRDefault="00290B09" w:rsidP="00337FEE">
            <w:pPr>
              <w:pStyle w:val="TableText"/>
            </w:pPr>
            <w:r w:rsidRPr="009904B1">
              <w:rPr>
                <w:b/>
              </w:rPr>
              <w:t>UNIT DESCRIPTOR:</w:t>
            </w:r>
            <w:r w:rsidRPr="009904B1">
              <w:t xml:space="preserve"> This unit deals with skills and knowledge required by general tourism and hospitality staff to create a promotional display to advertise products and/or services.</w:t>
            </w:r>
          </w:p>
        </w:tc>
      </w:tr>
      <w:tr w:rsidR="00290B09" w:rsidRPr="009904B1" w:rsidTr="00337F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290B09" w:rsidRPr="009904B1" w:rsidRDefault="00290B09" w:rsidP="00337FEE">
            <w:pPr>
              <w:pStyle w:val="TableTextBold"/>
            </w:pPr>
            <w:r w:rsidRPr="009904B1">
              <w:t>ELEMENTS AND PERFORMANCE CRITERIA</w:t>
            </w:r>
          </w:p>
        </w:tc>
        <w:tc>
          <w:tcPr>
            <w:tcW w:w="9247" w:type="dxa"/>
            <w:gridSpan w:val="4"/>
            <w:tcBorders>
              <w:top w:val="single" w:sz="4" w:space="0" w:color="auto"/>
            </w:tcBorders>
          </w:tcPr>
          <w:p w:rsidR="00290B09" w:rsidRPr="009904B1" w:rsidRDefault="00290B09" w:rsidP="00337FEE">
            <w:pPr>
              <w:pStyle w:val="TableTextBold"/>
            </w:pPr>
            <w:r w:rsidRPr="009904B1">
              <w:t>UNIT VARIABLE AND ASSESSMENT GUIDE</w:t>
            </w:r>
          </w:p>
        </w:tc>
      </w:tr>
      <w:tr w:rsidR="00290B09" w:rsidRPr="009904B1" w:rsidTr="00337F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290B09" w:rsidRPr="009904B1" w:rsidRDefault="00290B09" w:rsidP="00337FEE">
            <w:pPr>
              <w:pStyle w:val="TableTextBold"/>
            </w:pPr>
            <w:r w:rsidRPr="009904B1">
              <w:t xml:space="preserve">Element 1: Describe </w:t>
            </w:r>
            <w:r w:rsidR="00715998" w:rsidRPr="009904B1">
              <w:t>display stand</w:t>
            </w:r>
            <w:r w:rsidRPr="009904B1">
              <w:t xml:space="preserve"> requirements</w:t>
            </w:r>
          </w:p>
          <w:p w:rsidR="00290B09" w:rsidRPr="009904B1" w:rsidRDefault="00290B09" w:rsidP="00290B09">
            <w:pPr>
              <w:numPr>
                <w:ilvl w:val="1"/>
                <w:numId w:val="31"/>
              </w:numPr>
              <w:tabs>
                <w:tab w:val="clear" w:pos="375"/>
              </w:tabs>
              <w:spacing w:before="80" w:after="120"/>
              <w:ind w:left="482" w:hanging="482"/>
              <w:rPr>
                <w:rFonts w:ascii="Helvetica" w:hAnsi="Helvetica" w:cs="Arial"/>
                <w:sz w:val="22"/>
                <w:szCs w:val="22"/>
              </w:rPr>
            </w:pPr>
            <w:r w:rsidRPr="009904B1">
              <w:rPr>
                <w:rFonts w:ascii="Helvetica" w:hAnsi="Helvetica" w:cs="Arial"/>
                <w:sz w:val="22"/>
                <w:szCs w:val="22"/>
              </w:rPr>
              <w:t xml:space="preserve">Identify </w:t>
            </w:r>
            <w:r w:rsidR="00715998" w:rsidRPr="009904B1">
              <w:rPr>
                <w:rFonts w:ascii="Helvetica" w:hAnsi="Helvetica" w:cs="Arial"/>
                <w:i/>
                <w:sz w:val="22"/>
                <w:szCs w:val="22"/>
              </w:rPr>
              <w:t>display stand</w:t>
            </w:r>
            <w:r w:rsidRPr="009904B1">
              <w:rPr>
                <w:rFonts w:ascii="Helvetica" w:hAnsi="Helvetica" w:cs="Arial"/>
                <w:i/>
                <w:sz w:val="22"/>
                <w:szCs w:val="22"/>
              </w:rPr>
              <w:t xml:space="preserve"> objectives</w:t>
            </w:r>
            <w:r w:rsidRPr="009904B1">
              <w:rPr>
                <w:rFonts w:ascii="Helvetica" w:hAnsi="Helvetica" w:cs="Arial"/>
                <w:b/>
                <w:sz w:val="22"/>
                <w:szCs w:val="22"/>
              </w:rPr>
              <w:t xml:space="preserve"> </w:t>
            </w:r>
            <w:r w:rsidRPr="009904B1">
              <w:rPr>
                <w:rFonts w:ascii="Helvetica" w:hAnsi="Helvetica" w:cs="Arial"/>
                <w:sz w:val="22"/>
                <w:szCs w:val="22"/>
              </w:rPr>
              <w:t>and</w:t>
            </w:r>
            <w:r w:rsidRPr="009904B1">
              <w:rPr>
                <w:rFonts w:ascii="Helvetica" w:hAnsi="Helvetica" w:cs="Arial"/>
                <w:b/>
                <w:sz w:val="22"/>
                <w:szCs w:val="22"/>
              </w:rPr>
              <w:t xml:space="preserve"> </w:t>
            </w:r>
            <w:r w:rsidRPr="009904B1">
              <w:rPr>
                <w:rFonts w:ascii="Helvetica" w:hAnsi="Helvetica" w:cs="Arial"/>
                <w:i/>
                <w:sz w:val="22"/>
                <w:szCs w:val="22"/>
              </w:rPr>
              <w:t>contexts</w:t>
            </w:r>
          </w:p>
          <w:p w:rsidR="00290B09" w:rsidRPr="009904B1" w:rsidRDefault="00290B09" w:rsidP="00290B09">
            <w:pPr>
              <w:numPr>
                <w:ilvl w:val="1"/>
                <w:numId w:val="31"/>
              </w:numPr>
              <w:tabs>
                <w:tab w:val="clear" w:pos="375"/>
              </w:tabs>
              <w:spacing w:before="80" w:after="120"/>
              <w:ind w:left="482" w:hanging="482"/>
              <w:rPr>
                <w:rFonts w:ascii="Helvetica" w:hAnsi="Helvetica" w:cs="Arial"/>
                <w:sz w:val="22"/>
                <w:szCs w:val="22"/>
              </w:rPr>
            </w:pPr>
            <w:r w:rsidRPr="009904B1">
              <w:rPr>
                <w:rFonts w:ascii="Helvetica" w:hAnsi="Helvetica" w:cs="Arial"/>
                <w:sz w:val="22"/>
                <w:szCs w:val="22"/>
              </w:rPr>
              <w:t xml:space="preserve">Identify </w:t>
            </w:r>
            <w:r w:rsidRPr="009904B1">
              <w:rPr>
                <w:rFonts w:ascii="Helvetica" w:hAnsi="Helvetica" w:cs="Arial"/>
                <w:i/>
                <w:sz w:val="22"/>
                <w:szCs w:val="22"/>
              </w:rPr>
              <w:t>audience</w:t>
            </w:r>
            <w:r w:rsidRPr="009904B1">
              <w:rPr>
                <w:rFonts w:ascii="Helvetica" w:hAnsi="Helvetica" w:cs="Arial"/>
                <w:sz w:val="22"/>
                <w:szCs w:val="22"/>
              </w:rPr>
              <w:t xml:space="preserve"> </w:t>
            </w:r>
          </w:p>
          <w:p w:rsidR="00290B09" w:rsidRPr="009904B1" w:rsidRDefault="00290B09" w:rsidP="00290B09">
            <w:pPr>
              <w:numPr>
                <w:ilvl w:val="1"/>
                <w:numId w:val="31"/>
              </w:numPr>
              <w:tabs>
                <w:tab w:val="clear" w:pos="375"/>
              </w:tabs>
              <w:spacing w:before="80" w:after="120"/>
              <w:ind w:left="482" w:hanging="482"/>
              <w:rPr>
                <w:rFonts w:ascii="Helvetica" w:hAnsi="Helvetica" w:cs="Arial"/>
                <w:i/>
                <w:sz w:val="22"/>
                <w:szCs w:val="22"/>
              </w:rPr>
            </w:pPr>
            <w:r w:rsidRPr="009904B1">
              <w:rPr>
                <w:rFonts w:ascii="Helvetica" w:hAnsi="Helvetica" w:cs="Arial"/>
                <w:sz w:val="22"/>
                <w:szCs w:val="22"/>
              </w:rPr>
              <w:t xml:space="preserve">Identify </w:t>
            </w:r>
            <w:r w:rsidRPr="009904B1">
              <w:rPr>
                <w:rFonts w:ascii="Helvetica" w:hAnsi="Helvetica" w:cs="Arial"/>
                <w:i/>
                <w:sz w:val="22"/>
                <w:szCs w:val="22"/>
              </w:rPr>
              <w:t>operational requirements</w:t>
            </w:r>
            <w:r w:rsidRPr="009904B1">
              <w:rPr>
                <w:rFonts w:ascii="Helvetica" w:hAnsi="Helvetica" w:cs="Arial"/>
                <w:b/>
                <w:sz w:val="22"/>
                <w:szCs w:val="22"/>
              </w:rPr>
              <w:t xml:space="preserve">, </w:t>
            </w:r>
            <w:r w:rsidRPr="009904B1">
              <w:rPr>
                <w:rFonts w:ascii="Helvetica" w:hAnsi="Helvetica" w:cs="Arial"/>
                <w:i/>
                <w:sz w:val="22"/>
                <w:szCs w:val="22"/>
              </w:rPr>
              <w:t>information and constraints</w:t>
            </w:r>
          </w:p>
          <w:p w:rsidR="00290B09" w:rsidRPr="009904B1" w:rsidRDefault="00290B09" w:rsidP="00290B09">
            <w:pPr>
              <w:numPr>
                <w:ilvl w:val="1"/>
                <w:numId w:val="31"/>
              </w:numPr>
              <w:tabs>
                <w:tab w:val="clear" w:pos="375"/>
              </w:tabs>
              <w:spacing w:before="80" w:after="120"/>
              <w:ind w:left="482" w:hanging="482"/>
              <w:rPr>
                <w:rFonts w:ascii="Helvetica" w:hAnsi="Helvetica" w:cs="Arial"/>
                <w:sz w:val="22"/>
                <w:szCs w:val="22"/>
              </w:rPr>
            </w:pPr>
            <w:r w:rsidRPr="009904B1">
              <w:rPr>
                <w:rFonts w:ascii="Helvetica" w:hAnsi="Helvetica" w:cs="Arial"/>
                <w:sz w:val="22"/>
                <w:szCs w:val="22"/>
              </w:rPr>
              <w:t xml:space="preserve">Identify </w:t>
            </w:r>
            <w:r w:rsidRPr="009904B1">
              <w:rPr>
                <w:rFonts w:ascii="Helvetica" w:hAnsi="Helvetica" w:cs="Arial"/>
                <w:i/>
                <w:sz w:val="22"/>
                <w:szCs w:val="22"/>
              </w:rPr>
              <w:t>resources available</w:t>
            </w:r>
            <w:r w:rsidRPr="009904B1">
              <w:rPr>
                <w:rFonts w:ascii="Helvetica" w:hAnsi="Helvetica" w:cs="Arial"/>
                <w:sz w:val="22"/>
                <w:szCs w:val="22"/>
              </w:rPr>
              <w:t xml:space="preserve"> to support </w:t>
            </w:r>
            <w:r w:rsidR="00715998" w:rsidRPr="009904B1">
              <w:rPr>
                <w:rFonts w:ascii="Helvetica" w:hAnsi="Helvetica" w:cs="Arial"/>
                <w:sz w:val="22"/>
                <w:szCs w:val="22"/>
              </w:rPr>
              <w:t>display stand</w:t>
            </w:r>
            <w:r w:rsidRPr="009904B1">
              <w:rPr>
                <w:rFonts w:ascii="Helvetica" w:hAnsi="Helvetica" w:cs="Arial"/>
                <w:sz w:val="22"/>
                <w:szCs w:val="22"/>
              </w:rPr>
              <w:t xml:space="preserve"> development and creation</w:t>
            </w:r>
          </w:p>
          <w:p w:rsidR="00290B09" w:rsidRPr="009904B1" w:rsidRDefault="00290B09" w:rsidP="00337FEE">
            <w:pPr>
              <w:spacing w:before="60" w:after="60"/>
              <w:rPr>
                <w:rFonts w:ascii="Helvetica" w:hAnsi="Helvetica" w:cs="Arial"/>
                <w:b/>
                <w:sz w:val="22"/>
                <w:szCs w:val="22"/>
              </w:rPr>
            </w:pPr>
            <w:r w:rsidRPr="009904B1">
              <w:rPr>
                <w:rFonts w:ascii="Helvetica" w:hAnsi="Helvetica" w:cs="Arial"/>
                <w:b/>
                <w:sz w:val="22"/>
                <w:szCs w:val="22"/>
              </w:rPr>
              <w:t xml:space="preserve">Element 2:Plan </w:t>
            </w:r>
            <w:r w:rsidR="00715998" w:rsidRPr="009904B1">
              <w:rPr>
                <w:rFonts w:ascii="Helvetica" w:hAnsi="Helvetica" w:cs="Arial"/>
                <w:b/>
                <w:sz w:val="22"/>
                <w:szCs w:val="22"/>
              </w:rPr>
              <w:t>display stand</w:t>
            </w:r>
          </w:p>
          <w:p w:rsidR="00290B09" w:rsidRPr="009904B1" w:rsidRDefault="00290B09" w:rsidP="00290B09">
            <w:pPr>
              <w:numPr>
                <w:ilvl w:val="1"/>
                <w:numId w:val="32"/>
              </w:numPr>
              <w:tabs>
                <w:tab w:val="clear" w:pos="375"/>
              </w:tabs>
              <w:spacing w:before="80" w:after="120"/>
              <w:ind w:left="482" w:hanging="482"/>
              <w:rPr>
                <w:rFonts w:ascii="Helvetica" w:hAnsi="Helvetica" w:cs="Arial"/>
                <w:sz w:val="22"/>
                <w:szCs w:val="22"/>
              </w:rPr>
            </w:pPr>
            <w:r w:rsidRPr="009904B1">
              <w:rPr>
                <w:rFonts w:ascii="Helvetica" w:hAnsi="Helvetica" w:cs="Arial"/>
                <w:sz w:val="22"/>
                <w:szCs w:val="22"/>
              </w:rPr>
              <w:t xml:space="preserve">Liaise with </w:t>
            </w:r>
            <w:r w:rsidRPr="009904B1">
              <w:rPr>
                <w:rFonts w:ascii="Helvetica" w:hAnsi="Helvetica" w:cs="Arial"/>
                <w:i/>
                <w:sz w:val="22"/>
                <w:szCs w:val="22"/>
              </w:rPr>
              <w:t>relevant personnel</w:t>
            </w:r>
            <w:r w:rsidRPr="009904B1">
              <w:rPr>
                <w:rFonts w:ascii="Helvetica" w:hAnsi="Helvetica" w:cs="Arial"/>
                <w:b/>
                <w:sz w:val="22"/>
                <w:szCs w:val="22"/>
              </w:rPr>
              <w:t xml:space="preserve"> </w:t>
            </w:r>
            <w:r w:rsidRPr="009904B1">
              <w:rPr>
                <w:rFonts w:ascii="Helvetica" w:hAnsi="Helvetica" w:cs="Arial"/>
                <w:sz w:val="22"/>
                <w:szCs w:val="22"/>
              </w:rPr>
              <w:t xml:space="preserve">to establish plan for </w:t>
            </w:r>
            <w:r w:rsidR="00715998" w:rsidRPr="009904B1">
              <w:rPr>
                <w:rFonts w:ascii="Helvetica" w:hAnsi="Helvetica" w:cs="Arial"/>
                <w:sz w:val="22"/>
                <w:szCs w:val="22"/>
              </w:rPr>
              <w:t>display stand</w:t>
            </w:r>
          </w:p>
          <w:p w:rsidR="00290B09" w:rsidRPr="009904B1" w:rsidRDefault="00290B09" w:rsidP="00290B09">
            <w:pPr>
              <w:numPr>
                <w:ilvl w:val="1"/>
                <w:numId w:val="32"/>
              </w:numPr>
              <w:tabs>
                <w:tab w:val="clear" w:pos="375"/>
              </w:tabs>
              <w:spacing w:before="80" w:after="120"/>
              <w:ind w:left="482" w:hanging="482"/>
              <w:rPr>
                <w:rFonts w:ascii="Helvetica" w:hAnsi="Helvetica" w:cs="Arial"/>
                <w:i/>
                <w:sz w:val="22"/>
                <w:szCs w:val="22"/>
              </w:rPr>
            </w:pPr>
            <w:r w:rsidRPr="009904B1">
              <w:rPr>
                <w:rFonts w:ascii="Helvetica" w:hAnsi="Helvetica" w:cs="Arial"/>
                <w:i/>
                <w:sz w:val="22"/>
                <w:szCs w:val="22"/>
              </w:rPr>
              <w:t>Develop display ideas</w:t>
            </w:r>
          </w:p>
          <w:p w:rsidR="00290B09" w:rsidRPr="009904B1" w:rsidRDefault="00290B09" w:rsidP="00290B09">
            <w:pPr>
              <w:numPr>
                <w:ilvl w:val="1"/>
                <w:numId w:val="32"/>
              </w:numPr>
              <w:tabs>
                <w:tab w:val="clear" w:pos="375"/>
              </w:tabs>
              <w:spacing w:before="80" w:after="120"/>
              <w:ind w:left="482" w:hanging="482"/>
              <w:rPr>
                <w:rFonts w:ascii="Helvetica" w:hAnsi="Helvetica" w:cs="Arial"/>
                <w:i/>
                <w:sz w:val="22"/>
                <w:szCs w:val="22"/>
              </w:rPr>
            </w:pPr>
            <w:r w:rsidRPr="009904B1">
              <w:rPr>
                <w:rFonts w:ascii="Helvetica" w:hAnsi="Helvetica" w:cs="Arial"/>
                <w:sz w:val="22"/>
                <w:szCs w:val="22"/>
              </w:rPr>
              <w:t xml:space="preserve">Prepare </w:t>
            </w:r>
            <w:r w:rsidRPr="009904B1">
              <w:rPr>
                <w:rFonts w:ascii="Helvetica" w:hAnsi="Helvetica" w:cs="Arial"/>
                <w:i/>
                <w:sz w:val="22"/>
                <w:szCs w:val="22"/>
              </w:rPr>
              <w:t>display plan</w:t>
            </w:r>
          </w:p>
          <w:p w:rsidR="00290B09" w:rsidRPr="009904B1" w:rsidRDefault="00290B09" w:rsidP="00290B09">
            <w:pPr>
              <w:numPr>
                <w:ilvl w:val="1"/>
                <w:numId w:val="32"/>
              </w:numPr>
              <w:tabs>
                <w:tab w:val="clear" w:pos="375"/>
              </w:tabs>
              <w:spacing w:before="80" w:after="120"/>
              <w:ind w:left="482" w:hanging="482"/>
              <w:rPr>
                <w:rFonts w:ascii="Helvetica" w:hAnsi="Helvetica" w:cs="Arial"/>
                <w:sz w:val="22"/>
                <w:szCs w:val="22"/>
              </w:rPr>
            </w:pPr>
            <w:r w:rsidRPr="009904B1">
              <w:rPr>
                <w:rFonts w:ascii="Helvetica" w:hAnsi="Helvetica" w:cs="Arial"/>
                <w:i/>
                <w:sz w:val="22"/>
                <w:szCs w:val="22"/>
              </w:rPr>
              <w:t>Source and obtain materials</w:t>
            </w:r>
            <w:r w:rsidRPr="009904B1">
              <w:rPr>
                <w:rFonts w:ascii="Helvetica" w:hAnsi="Helvetica" w:cs="Arial"/>
                <w:b/>
                <w:sz w:val="22"/>
                <w:szCs w:val="22"/>
              </w:rPr>
              <w:t xml:space="preserve"> </w:t>
            </w:r>
            <w:r w:rsidRPr="009904B1">
              <w:rPr>
                <w:rFonts w:ascii="Helvetica" w:hAnsi="Helvetica" w:cs="Arial"/>
                <w:sz w:val="22"/>
                <w:szCs w:val="22"/>
              </w:rPr>
              <w:t xml:space="preserve">to construct, dress or support the maintenance of the </w:t>
            </w:r>
            <w:r w:rsidR="00715998" w:rsidRPr="009904B1">
              <w:rPr>
                <w:rFonts w:ascii="Helvetica" w:hAnsi="Helvetica" w:cs="Arial"/>
                <w:sz w:val="22"/>
                <w:szCs w:val="22"/>
              </w:rPr>
              <w:t>display stand</w:t>
            </w:r>
          </w:p>
        </w:tc>
        <w:tc>
          <w:tcPr>
            <w:tcW w:w="9247" w:type="dxa"/>
            <w:gridSpan w:val="4"/>
            <w:tcBorders>
              <w:bottom w:val="single" w:sz="4" w:space="0" w:color="auto"/>
            </w:tcBorders>
          </w:tcPr>
          <w:p w:rsidR="00290B09" w:rsidRPr="009904B1" w:rsidRDefault="00290B09" w:rsidP="00337FEE">
            <w:pPr>
              <w:pStyle w:val="TableTextBold"/>
            </w:pPr>
            <w:r w:rsidRPr="009904B1">
              <w:t>Unit Variables</w:t>
            </w:r>
          </w:p>
          <w:p w:rsidR="00290B09" w:rsidRPr="009904B1" w:rsidRDefault="00290B09" w:rsidP="00337FEE">
            <w:pPr>
              <w:pStyle w:val="TableText"/>
            </w:pPr>
            <w:r w:rsidRPr="009904B1">
              <w:t>The Unit Variables provide advice to interpret the scope and context of this unit of competence, allowing for differences between enterprises and workplaces. It relates to the unit as a whole and facilitates holistic assessment.</w:t>
            </w:r>
          </w:p>
          <w:p w:rsidR="00290B09" w:rsidRPr="009904B1" w:rsidRDefault="00290B09" w:rsidP="00337FEE">
            <w:pPr>
              <w:pStyle w:val="TableText"/>
            </w:pPr>
            <w:r w:rsidRPr="009904B1">
              <w:t>This unit applies to the creation by staff, of a promotional display to advertise products and/or services, within the labour divisions of the hotel and travel industries and may include:</w:t>
            </w:r>
          </w:p>
          <w:p w:rsidR="00290B09" w:rsidRPr="009904B1" w:rsidRDefault="00290B09" w:rsidP="00290B09">
            <w:pPr>
              <w:pStyle w:val="TableText"/>
              <w:numPr>
                <w:ilvl w:val="0"/>
                <w:numId w:val="37"/>
              </w:numPr>
              <w:ind w:left="357" w:hanging="357"/>
            </w:pPr>
            <w:r w:rsidRPr="009904B1">
              <w:t>Food and Beverage Service</w:t>
            </w:r>
          </w:p>
          <w:p w:rsidR="00290B09" w:rsidRPr="009904B1" w:rsidRDefault="00290B09" w:rsidP="00290B09">
            <w:pPr>
              <w:pStyle w:val="TableText"/>
              <w:numPr>
                <w:ilvl w:val="0"/>
                <w:numId w:val="37"/>
              </w:numPr>
              <w:ind w:left="357" w:hanging="357"/>
            </w:pPr>
            <w:r w:rsidRPr="009904B1">
              <w:t>Food Production</w:t>
            </w:r>
          </w:p>
          <w:p w:rsidR="00290B09" w:rsidRPr="009904B1" w:rsidRDefault="00290B09" w:rsidP="00290B09">
            <w:pPr>
              <w:pStyle w:val="TableText"/>
              <w:numPr>
                <w:ilvl w:val="0"/>
                <w:numId w:val="37"/>
              </w:numPr>
              <w:ind w:left="357" w:hanging="357"/>
            </w:pPr>
            <w:r w:rsidRPr="009904B1">
              <w:t>Travel Agencies</w:t>
            </w:r>
          </w:p>
          <w:p w:rsidR="00290B09" w:rsidRPr="009904B1" w:rsidRDefault="00290B09" w:rsidP="00290B09">
            <w:pPr>
              <w:pStyle w:val="TableText"/>
              <w:numPr>
                <w:ilvl w:val="0"/>
                <w:numId w:val="37"/>
              </w:numPr>
              <w:ind w:left="357" w:hanging="357"/>
            </w:pPr>
            <w:r w:rsidRPr="009904B1">
              <w:t>Tour Operation</w:t>
            </w:r>
          </w:p>
          <w:p w:rsidR="00290B09" w:rsidRPr="009904B1" w:rsidRDefault="00715998" w:rsidP="00337FEE">
            <w:pPr>
              <w:pStyle w:val="TableText"/>
            </w:pPr>
            <w:r w:rsidRPr="009904B1">
              <w:t>Display stand</w:t>
            </w:r>
            <w:r w:rsidR="00290B09" w:rsidRPr="009904B1">
              <w:t xml:space="preserve"> objectives may be related to:</w:t>
            </w:r>
          </w:p>
          <w:p w:rsidR="00290B09" w:rsidRPr="009904B1" w:rsidRDefault="00290B09" w:rsidP="00290B09">
            <w:pPr>
              <w:pStyle w:val="TableBullet1"/>
              <w:ind w:left="360" w:hanging="360"/>
            </w:pPr>
            <w:r w:rsidRPr="009904B1">
              <w:t xml:space="preserve">Reinforcing/continuing promotion of an existing product or service </w:t>
            </w:r>
          </w:p>
          <w:p w:rsidR="00290B09" w:rsidRPr="009904B1" w:rsidRDefault="00290B09" w:rsidP="00290B09">
            <w:pPr>
              <w:pStyle w:val="TableBullet1"/>
              <w:ind w:left="360" w:hanging="360"/>
            </w:pPr>
            <w:r w:rsidRPr="009904B1">
              <w:t>Introducing a new product or service, or range of products or services, to the marketplace including alterations to existing products and services</w:t>
            </w:r>
          </w:p>
          <w:p w:rsidR="00290B09" w:rsidRPr="009904B1" w:rsidRDefault="00290B09" w:rsidP="00290B09">
            <w:pPr>
              <w:pStyle w:val="TableBullet1"/>
              <w:ind w:left="360" w:hanging="360"/>
            </w:pPr>
            <w:r w:rsidRPr="009904B1">
              <w:t>Offering tasting or sampling of a product</w:t>
            </w:r>
          </w:p>
          <w:p w:rsidR="00290B09" w:rsidRPr="009904B1" w:rsidRDefault="00290B09" w:rsidP="00290B09">
            <w:pPr>
              <w:pStyle w:val="TableBullet1"/>
              <w:ind w:left="360" w:hanging="360"/>
            </w:pPr>
            <w:r w:rsidRPr="009904B1">
              <w:t>Meeting direct competition</w:t>
            </w:r>
          </w:p>
        </w:tc>
      </w:tr>
      <w:tr w:rsidR="00290B09" w:rsidRPr="009904B1" w:rsidTr="00337F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290B09" w:rsidRPr="009904B1" w:rsidRDefault="00290B09" w:rsidP="00337FEE">
            <w:pPr>
              <w:pStyle w:val="TableTextBold"/>
            </w:pPr>
            <w:r w:rsidRPr="009904B1">
              <w:lastRenderedPageBreak/>
              <w:t xml:space="preserve">Element 3: Create </w:t>
            </w:r>
            <w:r w:rsidR="00715998" w:rsidRPr="009904B1">
              <w:t>display stand</w:t>
            </w:r>
          </w:p>
          <w:p w:rsidR="00290B09" w:rsidRPr="009904B1" w:rsidRDefault="00290B09" w:rsidP="00290B09">
            <w:pPr>
              <w:numPr>
                <w:ilvl w:val="1"/>
                <w:numId w:val="33"/>
              </w:numPr>
              <w:tabs>
                <w:tab w:val="clear" w:pos="375"/>
              </w:tabs>
              <w:spacing w:before="80" w:after="120"/>
              <w:ind w:left="482" w:hanging="482"/>
              <w:rPr>
                <w:rFonts w:ascii="Helvetica" w:hAnsi="Helvetica" w:cs="Arial"/>
                <w:i/>
                <w:sz w:val="22"/>
                <w:szCs w:val="22"/>
              </w:rPr>
            </w:pPr>
            <w:r w:rsidRPr="009904B1">
              <w:rPr>
                <w:rFonts w:ascii="Helvetica" w:hAnsi="Helvetica" w:cs="Arial"/>
                <w:i/>
                <w:sz w:val="22"/>
                <w:szCs w:val="22"/>
              </w:rPr>
              <w:t xml:space="preserve">Construct the </w:t>
            </w:r>
            <w:r w:rsidR="00715998" w:rsidRPr="009904B1">
              <w:rPr>
                <w:rFonts w:ascii="Helvetica" w:hAnsi="Helvetica" w:cs="Arial"/>
                <w:i/>
                <w:sz w:val="22"/>
                <w:szCs w:val="22"/>
              </w:rPr>
              <w:t>display stand</w:t>
            </w:r>
          </w:p>
          <w:p w:rsidR="00290B09" w:rsidRPr="009904B1" w:rsidRDefault="00290B09" w:rsidP="00290B09">
            <w:pPr>
              <w:numPr>
                <w:ilvl w:val="1"/>
                <w:numId w:val="33"/>
              </w:numPr>
              <w:tabs>
                <w:tab w:val="clear" w:pos="375"/>
              </w:tabs>
              <w:spacing w:before="80" w:after="120"/>
              <w:ind w:left="482" w:hanging="482"/>
              <w:rPr>
                <w:rFonts w:ascii="Helvetica" w:hAnsi="Helvetica" w:cs="Arial"/>
                <w:b/>
                <w:sz w:val="22"/>
                <w:szCs w:val="22"/>
              </w:rPr>
            </w:pPr>
            <w:r w:rsidRPr="009904B1">
              <w:rPr>
                <w:rFonts w:ascii="Helvetica" w:hAnsi="Helvetica" w:cs="Arial"/>
                <w:i/>
                <w:sz w:val="22"/>
                <w:szCs w:val="22"/>
              </w:rPr>
              <w:t xml:space="preserve">Dress the </w:t>
            </w:r>
            <w:r w:rsidR="00715998" w:rsidRPr="009904B1">
              <w:rPr>
                <w:rFonts w:ascii="Helvetica" w:hAnsi="Helvetica" w:cs="Arial"/>
                <w:i/>
                <w:sz w:val="22"/>
                <w:szCs w:val="22"/>
              </w:rPr>
              <w:t>display stand</w:t>
            </w:r>
          </w:p>
          <w:p w:rsidR="00290B09" w:rsidRPr="009904B1" w:rsidRDefault="00290B09" w:rsidP="00290B09">
            <w:pPr>
              <w:numPr>
                <w:ilvl w:val="1"/>
                <w:numId w:val="33"/>
              </w:numPr>
              <w:tabs>
                <w:tab w:val="clear" w:pos="375"/>
              </w:tabs>
              <w:spacing w:before="80" w:after="120"/>
              <w:ind w:left="482" w:hanging="482"/>
              <w:rPr>
                <w:rFonts w:ascii="Helvetica" w:hAnsi="Helvetica" w:cs="Arial"/>
                <w:sz w:val="22"/>
                <w:szCs w:val="22"/>
              </w:rPr>
            </w:pPr>
            <w:r w:rsidRPr="009904B1">
              <w:rPr>
                <w:rFonts w:ascii="Helvetica" w:hAnsi="Helvetica" w:cs="Arial"/>
                <w:sz w:val="22"/>
                <w:szCs w:val="22"/>
              </w:rPr>
              <w:t xml:space="preserve">Apply </w:t>
            </w:r>
            <w:r w:rsidRPr="009904B1">
              <w:rPr>
                <w:rFonts w:ascii="Helvetica" w:hAnsi="Helvetica" w:cs="Arial"/>
                <w:i/>
                <w:sz w:val="22"/>
                <w:szCs w:val="22"/>
              </w:rPr>
              <w:t>established display techniques</w:t>
            </w:r>
          </w:p>
          <w:p w:rsidR="00290B09" w:rsidRPr="009904B1" w:rsidRDefault="00290B09" w:rsidP="00290B09">
            <w:pPr>
              <w:numPr>
                <w:ilvl w:val="1"/>
                <w:numId w:val="33"/>
              </w:numPr>
              <w:tabs>
                <w:tab w:val="clear" w:pos="375"/>
              </w:tabs>
              <w:spacing w:before="80" w:after="120"/>
              <w:ind w:left="482" w:hanging="482"/>
              <w:rPr>
                <w:rFonts w:ascii="Helvetica" w:hAnsi="Helvetica" w:cs="Arial"/>
                <w:sz w:val="22"/>
                <w:szCs w:val="22"/>
              </w:rPr>
            </w:pPr>
            <w:r w:rsidRPr="009904B1">
              <w:rPr>
                <w:rFonts w:ascii="Helvetica" w:hAnsi="Helvetica" w:cs="Arial"/>
                <w:sz w:val="22"/>
                <w:szCs w:val="22"/>
              </w:rPr>
              <w:t xml:space="preserve">Use </w:t>
            </w:r>
            <w:r w:rsidRPr="009904B1">
              <w:rPr>
                <w:rFonts w:ascii="Helvetica" w:hAnsi="Helvetica" w:cs="Arial"/>
                <w:i/>
                <w:sz w:val="22"/>
                <w:szCs w:val="22"/>
              </w:rPr>
              <w:t>display materials</w:t>
            </w:r>
          </w:p>
          <w:p w:rsidR="00290B09" w:rsidRPr="009904B1" w:rsidRDefault="00290B09" w:rsidP="00290B09">
            <w:pPr>
              <w:numPr>
                <w:ilvl w:val="1"/>
                <w:numId w:val="33"/>
              </w:numPr>
              <w:tabs>
                <w:tab w:val="clear" w:pos="375"/>
              </w:tabs>
              <w:spacing w:before="80" w:after="120"/>
              <w:ind w:left="482" w:hanging="482"/>
              <w:rPr>
                <w:rFonts w:ascii="Helvetica" w:hAnsi="Helvetica" w:cs="Arial"/>
                <w:sz w:val="22"/>
                <w:szCs w:val="22"/>
              </w:rPr>
            </w:pPr>
            <w:r w:rsidRPr="009904B1">
              <w:rPr>
                <w:rFonts w:ascii="Helvetica" w:hAnsi="Helvetica" w:cs="Arial"/>
                <w:sz w:val="22"/>
                <w:szCs w:val="22"/>
              </w:rPr>
              <w:t xml:space="preserve">Verify </w:t>
            </w:r>
            <w:r w:rsidR="00715998" w:rsidRPr="009904B1">
              <w:rPr>
                <w:rFonts w:ascii="Helvetica" w:hAnsi="Helvetica" w:cs="Arial"/>
                <w:sz w:val="22"/>
                <w:szCs w:val="22"/>
              </w:rPr>
              <w:t>display stand</w:t>
            </w:r>
            <w:r w:rsidRPr="009904B1">
              <w:rPr>
                <w:rFonts w:ascii="Helvetica" w:hAnsi="Helvetica" w:cs="Arial"/>
                <w:sz w:val="22"/>
                <w:szCs w:val="22"/>
              </w:rPr>
              <w:t xml:space="preserve"> meets identified operational requirements, information and constraints</w:t>
            </w:r>
          </w:p>
          <w:p w:rsidR="00290B09" w:rsidRPr="009904B1" w:rsidRDefault="00290B09" w:rsidP="00337FEE">
            <w:pPr>
              <w:spacing w:before="60" w:after="60"/>
              <w:rPr>
                <w:rFonts w:ascii="Helvetica" w:hAnsi="Helvetica" w:cs="Arial"/>
                <w:b/>
                <w:sz w:val="22"/>
                <w:szCs w:val="22"/>
              </w:rPr>
            </w:pPr>
            <w:r w:rsidRPr="009904B1">
              <w:rPr>
                <w:rFonts w:ascii="Helvetica" w:hAnsi="Helvetica" w:cs="Arial"/>
                <w:b/>
                <w:sz w:val="22"/>
                <w:szCs w:val="22"/>
              </w:rPr>
              <w:t xml:space="preserve">Element 4: Use </w:t>
            </w:r>
            <w:r w:rsidR="00715998" w:rsidRPr="009904B1">
              <w:rPr>
                <w:rFonts w:ascii="Helvetica" w:hAnsi="Helvetica" w:cs="Arial"/>
                <w:b/>
                <w:sz w:val="22"/>
                <w:szCs w:val="22"/>
              </w:rPr>
              <w:t>display stand</w:t>
            </w:r>
          </w:p>
          <w:p w:rsidR="00290B09" w:rsidRPr="009904B1" w:rsidRDefault="00290B09" w:rsidP="00290B09">
            <w:pPr>
              <w:numPr>
                <w:ilvl w:val="1"/>
                <w:numId w:val="34"/>
              </w:numPr>
              <w:tabs>
                <w:tab w:val="clear" w:pos="375"/>
              </w:tabs>
              <w:spacing w:before="80" w:after="120"/>
              <w:ind w:left="482" w:hanging="482"/>
              <w:rPr>
                <w:rFonts w:ascii="Helvetica" w:hAnsi="Helvetica" w:cs="Arial"/>
                <w:b/>
                <w:sz w:val="22"/>
                <w:szCs w:val="22"/>
              </w:rPr>
            </w:pPr>
            <w:r w:rsidRPr="009904B1">
              <w:rPr>
                <w:rFonts w:ascii="Helvetica" w:hAnsi="Helvetica" w:cs="Arial"/>
                <w:i/>
                <w:sz w:val="22"/>
                <w:szCs w:val="22"/>
              </w:rPr>
              <w:t xml:space="preserve">Staff the </w:t>
            </w:r>
            <w:r w:rsidR="00715998" w:rsidRPr="009904B1">
              <w:rPr>
                <w:rFonts w:ascii="Helvetica" w:hAnsi="Helvetica" w:cs="Arial"/>
                <w:i/>
                <w:sz w:val="22"/>
                <w:szCs w:val="22"/>
              </w:rPr>
              <w:t>display stand</w:t>
            </w:r>
            <w:r w:rsidRPr="009904B1">
              <w:rPr>
                <w:rFonts w:ascii="Helvetica" w:hAnsi="Helvetica" w:cs="Arial"/>
                <w:sz w:val="22"/>
                <w:szCs w:val="22"/>
              </w:rPr>
              <w:t xml:space="preserve"> as required</w:t>
            </w:r>
          </w:p>
          <w:p w:rsidR="00290B09" w:rsidRPr="009904B1" w:rsidRDefault="00290B09" w:rsidP="00290B09">
            <w:pPr>
              <w:numPr>
                <w:ilvl w:val="1"/>
                <w:numId w:val="34"/>
              </w:numPr>
              <w:tabs>
                <w:tab w:val="clear" w:pos="375"/>
              </w:tabs>
              <w:spacing w:before="80" w:after="120"/>
              <w:ind w:left="482" w:hanging="482"/>
              <w:rPr>
                <w:rFonts w:ascii="Helvetica" w:hAnsi="Helvetica" w:cs="Arial"/>
                <w:sz w:val="22"/>
                <w:szCs w:val="22"/>
              </w:rPr>
            </w:pPr>
            <w:r w:rsidRPr="009904B1">
              <w:rPr>
                <w:rFonts w:ascii="Helvetica" w:hAnsi="Helvetica" w:cs="Arial"/>
                <w:i/>
                <w:sz w:val="22"/>
                <w:szCs w:val="22"/>
              </w:rPr>
              <w:t>Provide customer service</w:t>
            </w:r>
            <w:r w:rsidRPr="009904B1">
              <w:rPr>
                <w:rFonts w:ascii="Helvetica" w:hAnsi="Helvetica" w:cs="Arial"/>
                <w:b/>
                <w:sz w:val="22"/>
                <w:szCs w:val="22"/>
              </w:rPr>
              <w:t xml:space="preserve"> </w:t>
            </w:r>
            <w:r w:rsidRPr="009904B1">
              <w:rPr>
                <w:rFonts w:ascii="Helvetica" w:hAnsi="Helvetica" w:cs="Arial"/>
                <w:sz w:val="22"/>
                <w:szCs w:val="22"/>
              </w:rPr>
              <w:t>during display</w:t>
            </w:r>
          </w:p>
          <w:p w:rsidR="00290B09" w:rsidRPr="009904B1" w:rsidRDefault="00290B09" w:rsidP="00290B09">
            <w:pPr>
              <w:numPr>
                <w:ilvl w:val="1"/>
                <w:numId w:val="34"/>
              </w:numPr>
              <w:tabs>
                <w:tab w:val="clear" w:pos="375"/>
              </w:tabs>
              <w:spacing w:before="80" w:after="120"/>
              <w:ind w:left="482" w:hanging="482"/>
              <w:rPr>
                <w:rFonts w:ascii="Helvetica" w:hAnsi="Helvetica" w:cs="Arial"/>
                <w:sz w:val="22"/>
                <w:szCs w:val="22"/>
              </w:rPr>
            </w:pPr>
            <w:r w:rsidRPr="009904B1">
              <w:rPr>
                <w:rFonts w:ascii="Helvetica" w:hAnsi="Helvetica" w:cs="Arial"/>
                <w:i/>
                <w:sz w:val="22"/>
                <w:szCs w:val="22"/>
              </w:rPr>
              <w:t>Follow-up sales opportunities</w:t>
            </w:r>
            <w:r w:rsidRPr="009904B1">
              <w:rPr>
                <w:rFonts w:ascii="Helvetica" w:hAnsi="Helvetica" w:cs="Arial"/>
                <w:b/>
                <w:sz w:val="22"/>
                <w:szCs w:val="22"/>
              </w:rPr>
              <w:t xml:space="preserve"> </w:t>
            </w:r>
            <w:r w:rsidRPr="009904B1">
              <w:rPr>
                <w:rFonts w:ascii="Helvetica" w:hAnsi="Helvetica" w:cs="Arial"/>
                <w:sz w:val="22"/>
                <w:szCs w:val="22"/>
              </w:rPr>
              <w:t>after initial contact</w:t>
            </w:r>
          </w:p>
          <w:p w:rsidR="00290B09" w:rsidRPr="009904B1" w:rsidRDefault="00290B09" w:rsidP="00337FEE">
            <w:pPr>
              <w:pStyle w:val="TableTextBold"/>
            </w:pPr>
            <w:r w:rsidRPr="009904B1">
              <w:t xml:space="preserve">Element 5: Maintain </w:t>
            </w:r>
            <w:r w:rsidR="00715998" w:rsidRPr="009904B1">
              <w:t>display stand</w:t>
            </w:r>
          </w:p>
          <w:p w:rsidR="00290B09" w:rsidRPr="009904B1" w:rsidRDefault="00290B09" w:rsidP="00290B09">
            <w:pPr>
              <w:numPr>
                <w:ilvl w:val="1"/>
                <w:numId w:val="35"/>
              </w:numPr>
              <w:tabs>
                <w:tab w:val="clear" w:pos="375"/>
              </w:tabs>
              <w:spacing w:before="80" w:after="120"/>
              <w:ind w:left="482" w:hanging="482"/>
              <w:rPr>
                <w:rFonts w:ascii="Helvetica" w:hAnsi="Helvetica" w:cs="Arial"/>
                <w:b/>
                <w:sz w:val="22"/>
                <w:szCs w:val="22"/>
              </w:rPr>
            </w:pPr>
            <w:r w:rsidRPr="009904B1">
              <w:rPr>
                <w:rFonts w:ascii="Helvetica" w:hAnsi="Helvetica" w:cs="Arial"/>
                <w:sz w:val="22"/>
                <w:szCs w:val="22"/>
              </w:rPr>
              <w:t xml:space="preserve">Keep </w:t>
            </w:r>
            <w:r w:rsidR="00715998" w:rsidRPr="009904B1">
              <w:rPr>
                <w:rFonts w:ascii="Helvetica" w:hAnsi="Helvetica" w:cs="Arial"/>
                <w:sz w:val="22"/>
                <w:szCs w:val="22"/>
              </w:rPr>
              <w:t>display stand</w:t>
            </w:r>
            <w:r w:rsidRPr="009904B1">
              <w:rPr>
                <w:rFonts w:ascii="Helvetica" w:hAnsi="Helvetica" w:cs="Arial"/>
                <w:sz w:val="22"/>
                <w:szCs w:val="22"/>
              </w:rPr>
              <w:t xml:space="preserve"> </w:t>
            </w:r>
            <w:r w:rsidRPr="009904B1">
              <w:rPr>
                <w:rFonts w:ascii="Helvetica" w:hAnsi="Helvetica" w:cs="Arial"/>
                <w:i/>
                <w:sz w:val="22"/>
                <w:szCs w:val="22"/>
              </w:rPr>
              <w:t>clean and tidy</w:t>
            </w:r>
          </w:p>
          <w:p w:rsidR="00290B09" w:rsidRPr="009904B1" w:rsidRDefault="00290B09" w:rsidP="00290B09">
            <w:pPr>
              <w:numPr>
                <w:ilvl w:val="1"/>
                <w:numId w:val="35"/>
              </w:numPr>
              <w:tabs>
                <w:tab w:val="clear" w:pos="375"/>
              </w:tabs>
              <w:spacing w:before="80" w:after="120"/>
              <w:ind w:left="482" w:hanging="482"/>
              <w:rPr>
                <w:rFonts w:ascii="Helvetica" w:hAnsi="Helvetica"/>
              </w:rPr>
            </w:pPr>
            <w:r w:rsidRPr="009904B1">
              <w:rPr>
                <w:rFonts w:ascii="Helvetica" w:hAnsi="Helvetica" w:cs="Arial"/>
                <w:i/>
                <w:sz w:val="22"/>
                <w:szCs w:val="22"/>
              </w:rPr>
              <w:t>Replenish products and materials</w:t>
            </w:r>
            <w:r w:rsidRPr="009904B1">
              <w:rPr>
                <w:rFonts w:ascii="Helvetica" w:hAnsi="Helvetica" w:cs="Arial"/>
                <w:sz w:val="22"/>
                <w:szCs w:val="22"/>
              </w:rPr>
              <w:t xml:space="preserve"> as necessary</w:t>
            </w:r>
          </w:p>
          <w:p w:rsidR="00290B09" w:rsidRPr="009904B1" w:rsidRDefault="00290B09" w:rsidP="00290B09">
            <w:pPr>
              <w:numPr>
                <w:ilvl w:val="1"/>
                <w:numId w:val="35"/>
              </w:numPr>
              <w:tabs>
                <w:tab w:val="clear" w:pos="375"/>
              </w:tabs>
              <w:spacing w:before="80" w:after="120"/>
              <w:ind w:left="482" w:hanging="482"/>
              <w:rPr>
                <w:rFonts w:ascii="Helvetica" w:hAnsi="Helvetica"/>
              </w:rPr>
            </w:pPr>
            <w:r w:rsidRPr="009904B1">
              <w:rPr>
                <w:rFonts w:ascii="Helvetica" w:hAnsi="Helvetica" w:cs="Arial"/>
                <w:i/>
                <w:sz w:val="22"/>
                <w:szCs w:val="22"/>
              </w:rPr>
              <w:t xml:space="preserve">Review and alter </w:t>
            </w:r>
            <w:r w:rsidR="00715998" w:rsidRPr="009904B1">
              <w:rPr>
                <w:rFonts w:ascii="Helvetica" w:hAnsi="Helvetica" w:cs="Arial"/>
                <w:i/>
                <w:sz w:val="22"/>
                <w:szCs w:val="22"/>
              </w:rPr>
              <w:t>display stand</w:t>
            </w:r>
            <w:r w:rsidRPr="009904B1">
              <w:rPr>
                <w:rFonts w:ascii="Helvetica" w:hAnsi="Helvetica" w:cs="Arial"/>
                <w:sz w:val="22"/>
                <w:szCs w:val="22"/>
              </w:rPr>
              <w:t xml:space="preserve"> as required</w:t>
            </w:r>
          </w:p>
        </w:tc>
        <w:tc>
          <w:tcPr>
            <w:tcW w:w="9247" w:type="dxa"/>
            <w:gridSpan w:val="4"/>
            <w:tcBorders>
              <w:top w:val="single" w:sz="4" w:space="0" w:color="auto"/>
              <w:bottom w:val="nil"/>
            </w:tcBorders>
          </w:tcPr>
          <w:p w:rsidR="00290B09" w:rsidRPr="009904B1" w:rsidRDefault="00290B09" w:rsidP="00290B09">
            <w:pPr>
              <w:pStyle w:val="TableBullet1"/>
              <w:spacing w:after="100"/>
              <w:ind w:left="360" w:hanging="360"/>
            </w:pPr>
            <w:r w:rsidRPr="009904B1">
              <w:t>Resurrecting flagging sales</w:t>
            </w:r>
          </w:p>
          <w:p w:rsidR="00290B09" w:rsidRPr="009904B1" w:rsidRDefault="00290B09" w:rsidP="00290B09">
            <w:pPr>
              <w:pStyle w:val="TableBullet1"/>
              <w:spacing w:after="100"/>
              <w:ind w:left="360" w:hanging="360"/>
            </w:pPr>
            <w:r w:rsidRPr="009904B1">
              <w:t>Supporting a promotion or sale</w:t>
            </w:r>
          </w:p>
          <w:p w:rsidR="00290B09" w:rsidRPr="009904B1" w:rsidRDefault="00290B09" w:rsidP="00290B09">
            <w:pPr>
              <w:pStyle w:val="TableBullet1"/>
              <w:spacing w:after="100"/>
              <w:ind w:left="360" w:hanging="360"/>
            </w:pPr>
            <w:r w:rsidRPr="009904B1">
              <w:t>Building a larger customer database</w:t>
            </w:r>
          </w:p>
          <w:p w:rsidR="00290B09" w:rsidRPr="009904B1" w:rsidRDefault="00290B09" w:rsidP="00290B09">
            <w:pPr>
              <w:pStyle w:val="TableBullet1"/>
              <w:spacing w:after="100"/>
              <w:ind w:left="360" w:hanging="360"/>
            </w:pPr>
            <w:r w:rsidRPr="009904B1">
              <w:t>Filling a vacant space in the workplace</w:t>
            </w:r>
          </w:p>
          <w:p w:rsidR="00290B09" w:rsidRPr="009904B1" w:rsidRDefault="00290B09" w:rsidP="00290B09">
            <w:pPr>
              <w:pStyle w:val="TableText"/>
              <w:spacing w:after="100"/>
            </w:pPr>
            <w:r w:rsidRPr="009904B1">
              <w:rPr>
                <w:i/>
              </w:rPr>
              <w:t>Contexts</w:t>
            </w:r>
            <w:r w:rsidRPr="009904B1">
              <w:t xml:space="preserve"> may include:</w:t>
            </w:r>
          </w:p>
          <w:p w:rsidR="00290B09" w:rsidRPr="009904B1" w:rsidRDefault="00290B09" w:rsidP="00290B09">
            <w:pPr>
              <w:pStyle w:val="TableBullet1"/>
              <w:spacing w:after="100"/>
              <w:ind w:left="360" w:hanging="360"/>
            </w:pPr>
            <w:r w:rsidRPr="009904B1">
              <w:t>Temporary or permanent displays/stands</w:t>
            </w:r>
          </w:p>
          <w:p w:rsidR="00290B09" w:rsidRPr="009904B1" w:rsidRDefault="00290B09" w:rsidP="00290B09">
            <w:pPr>
              <w:pStyle w:val="TableBullet1"/>
              <w:spacing w:after="100"/>
              <w:ind w:left="360" w:hanging="360"/>
            </w:pPr>
            <w:r w:rsidRPr="009904B1">
              <w:t>Trade/consumer show</w:t>
            </w:r>
          </w:p>
          <w:p w:rsidR="00290B09" w:rsidRPr="009904B1" w:rsidRDefault="00290B09" w:rsidP="00290B09">
            <w:pPr>
              <w:pStyle w:val="TableBullet1"/>
              <w:spacing w:after="100"/>
              <w:ind w:left="360" w:hanging="360"/>
            </w:pPr>
            <w:r w:rsidRPr="009904B1">
              <w:t>A stand at a meeting, or conference, or other event</w:t>
            </w:r>
          </w:p>
          <w:p w:rsidR="00290B09" w:rsidRPr="009904B1" w:rsidRDefault="00290B09" w:rsidP="00290B09">
            <w:pPr>
              <w:pStyle w:val="TableBullet1"/>
              <w:spacing w:after="100"/>
              <w:ind w:left="360" w:hanging="360"/>
            </w:pPr>
            <w:r w:rsidRPr="009904B1">
              <w:t>In-house promotion including office spaces and public, operational areas</w:t>
            </w:r>
          </w:p>
          <w:p w:rsidR="00290B09" w:rsidRPr="009904B1" w:rsidRDefault="00290B09" w:rsidP="00290B09">
            <w:pPr>
              <w:pStyle w:val="TableBullet1"/>
              <w:spacing w:after="100"/>
              <w:ind w:left="360" w:hanging="360"/>
            </w:pPr>
            <w:r w:rsidRPr="009904B1">
              <w:t>Window display</w:t>
            </w:r>
          </w:p>
          <w:p w:rsidR="00290B09" w:rsidRPr="009904B1" w:rsidRDefault="00290B09" w:rsidP="00290B09">
            <w:pPr>
              <w:pStyle w:val="TableBullet1"/>
              <w:spacing w:after="100"/>
              <w:ind w:left="360" w:hanging="360"/>
            </w:pPr>
            <w:r w:rsidRPr="009904B1">
              <w:t>Shopping centre promotion.</w:t>
            </w:r>
          </w:p>
          <w:p w:rsidR="00290B09" w:rsidRPr="009904B1" w:rsidRDefault="00290B09" w:rsidP="00290B09">
            <w:pPr>
              <w:pStyle w:val="TableText"/>
              <w:spacing w:after="100"/>
            </w:pPr>
            <w:r w:rsidRPr="009904B1">
              <w:rPr>
                <w:i/>
              </w:rPr>
              <w:t>Audience</w:t>
            </w:r>
            <w:r w:rsidRPr="009904B1">
              <w:t xml:space="preserve"> may be related to:</w:t>
            </w:r>
          </w:p>
          <w:p w:rsidR="00290B09" w:rsidRPr="009904B1" w:rsidRDefault="00290B09" w:rsidP="00290B09">
            <w:pPr>
              <w:pStyle w:val="TableBullet1"/>
              <w:spacing w:after="100"/>
              <w:ind w:left="360" w:hanging="360"/>
            </w:pPr>
            <w:r w:rsidRPr="009904B1">
              <w:t>New customers</w:t>
            </w:r>
          </w:p>
          <w:p w:rsidR="00290B09" w:rsidRPr="009904B1" w:rsidRDefault="00290B09" w:rsidP="00290B09">
            <w:pPr>
              <w:pStyle w:val="TableBullet1"/>
              <w:spacing w:after="100"/>
              <w:ind w:left="360" w:hanging="360"/>
            </w:pPr>
            <w:r w:rsidRPr="009904B1">
              <w:t>Existing customers</w:t>
            </w:r>
          </w:p>
          <w:p w:rsidR="00290B09" w:rsidRPr="009904B1" w:rsidRDefault="00290B09" w:rsidP="00290B09">
            <w:pPr>
              <w:pStyle w:val="TableBullet1"/>
              <w:spacing w:after="100"/>
              <w:ind w:left="360" w:hanging="360"/>
            </w:pPr>
            <w:r w:rsidRPr="009904B1">
              <w:t>Targeted customers</w:t>
            </w:r>
          </w:p>
          <w:p w:rsidR="00290B09" w:rsidRPr="009904B1" w:rsidRDefault="00290B09" w:rsidP="00290B09">
            <w:pPr>
              <w:pStyle w:val="TableBullet1"/>
              <w:spacing w:after="100"/>
              <w:ind w:left="360" w:hanging="360"/>
            </w:pPr>
            <w:r w:rsidRPr="009904B1">
              <w:t>Private individuals</w:t>
            </w:r>
          </w:p>
          <w:p w:rsidR="00290B09" w:rsidRPr="009904B1" w:rsidRDefault="00290B09" w:rsidP="00290B09">
            <w:pPr>
              <w:pStyle w:val="TableBullet1"/>
              <w:spacing w:after="100"/>
              <w:ind w:left="360" w:hanging="360"/>
            </w:pPr>
            <w:r w:rsidRPr="009904B1">
              <w:t>Businesses.</w:t>
            </w:r>
          </w:p>
        </w:tc>
      </w:tr>
      <w:tr w:rsidR="00290B09" w:rsidRPr="009904B1" w:rsidTr="00337F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290B09" w:rsidRPr="009904B1" w:rsidRDefault="00290B09" w:rsidP="00337FEE">
            <w:pPr>
              <w:pStyle w:val="HangingNumber"/>
              <w:tabs>
                <w:tab w:val="clear" w:pos="531"/>
              </w:tabs>
              <w:spacing w:before="80" w:after="120"/>
              <w:ind w:left="482" w:hanging="482"/>
              <w:rPr>
                <w:rFonts w:ascii="Helvetica" w:hAnsi="Helvetica"/>
                <w:lang w:val="en-AU"/>
              </w:rPr>
            </w:pPr>
          </w:p>
        </w:tc>
        <w:tc>
          <w:tcPr>
            <w:tcW w:w="9247" w:type="dxa"/>
            <w:gridSpan w:val="4"/>
            <w:tcBorders>
              <w:top w:val="nil"/>
              <w:bottom w:val="single" w:sz="4" w:space="0" w:color="auto"/>
            </w:tcBorders>
          </w:tcPr>
          <w:p w:rsidR="00290B09" w:rsidRPr="009904B1" w:rsidRDefault="00290B09" w:rsidP="00290B09">
            <w:pPr>
              <w:pStyle w:val="TableText"/>
              <w:spacing w:after="100"/>
            </w:pPr>
            <w:r w:rsidRPr="009904B1">
              <w:rPr>
                <w:i/>
              </w:rPr>
              <w:t>Operational requirements, information and constraints</w:t>
            </w:r>
            <w:r w:rsidRPr="009904B1">
              <w:t xml:space="preserve"> should include:</w:t>
            </w:r>
          </w:p>
          <w:p w:rsidR="00290B09" w:rsidRPr="009904B1" w:rsidRDefault="00290B09" w:rsidP="00290B09">
            <w:pPr>
              <w:pStyle w:val="TableBullet1"/>
              <w:spacing w:after="100"/>
              <w:ind w:left="360" w:hanging="360"/>
            </w:pPr>
            <w:r w:rsidRPr="009904B1">
              <w:t>Location and site including size limitations and requirements, presence of obstacles and other items that have to be considered, and requirements to transport materials</w:t>
            </w:r>
          </w:p>
          <w:p w:rsidR="00290B09" w:rsidRPr="009904B1" w:rsidRDefault="00290B09" w:rsidP="00290B09">
            <w:pPr>
              <w:pStyle w:val="TableBullet1"/>
              <w:spacing w:after="100"/>
              <w:ind w:left="360" w:hanging="360"/>
            </w:pPr>
            <w:r w:rsidRPr="009904B1">
              <w:t>Timing and duration including dates and specific hours, where applicable</w:t>
            </w:r>
          </w:p>
          <w:p w:rsidR="00290B09" w:rsidRPr="009904B1" w:rsidRDefault="00290B09" w:rsidP="00290B09">
            <w:pPr>
              <w:pStyle w:val="TableBullet1"/>
              <w:spacing w:after="100"/>
              <w:ind w:left="360" w:hanging="360"/>
            </w:pPr>
            <w:r w:rsidRPr="009904B1">
              <w:t xml:space="preserve">Requirements regarding staffing of </w:t>
            </w:r>
            <w:r w:rsidR="00715998" w:rsidRPr="009904B1">
              <w:t>display stand</w:t>
            </w:r>
            <w:r w:rsidRPr="009904B1">
              <w:t>, if applicable</w:t>
            </w:r>
          </w:p>
          <w:p w:rsidR="00290B09" w:rsidRPr="009904B1" w:rsidRDefault="00290B09" w:rsidP="00290B09">
            <w:pPr>
              <w:pStyle w:val="TableBullet1"/>
              <w:spacing w:after="100"/>
              <w:ind w:left="360" w:hanging="360"/>
            </w:pPr>
            <w:r w:rsidRPr="009904B1">
              <w:t>Budget and physical resources</w:t>
            </w:r>
          </w:p>
        </w:tc>
      </w:tr>
      <w:tr w:rsidR="00290B09" w:rsidRPr="009904B1" w:rsidTr="00337F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290B09" w:rsidRPr="009904B1" w:rsidRDefault="00290B09" w:rsidP="00337FEE">
            <w:pPr>
              <w:pStyle w:val="HangingNumber"/>
              <w:tabs>
                <w:tab w:val="clear" w:pos="531"/>
              </w:tabs>
              <w:spacing w:before="80" w:after="120"/>
              <w:ind w:left="482" w:hanging="482"/>
              <w:rPr>
                <w:rFonts w:ascii="Helvetica" w:hAnsi="Helvetica"/>
                <w:lang w:val="en-AU"/>
              </w:rPr>
            </w:pPr>
          </w:p>
        </w:tc>
        <w:tc>
          <w:tcPr>
            <w:tcW w:w="9247" w:type="dxa"/>
            <w:gridSpan w:val="4"/>
            <w:tcBorders>
              <w:top w:val="single" w:sz="4" w:space="0" w:color="auto"/>
              <w:bottom w:val="nil"/>
            </w:tcBorders>
          </w:tcPr>
          <w:p w:rsidR="00290B09" w:rsidRPr="009904B1" w:rsidRDefault="00290B09" w:rsidP="00290B09">
            <w:pPr>
              <w:pStyle w:val="TableBullet1"/>
              <w:ind w:left="360" w:hanging="360"/>
            </w:pPr>
            <w:r w:rsidRPr="009904B1">
              <w:t>Type of surface on which display is to be created</w:t>
            </w:r>
          </w:p>
          <w:p w:rsidR="00290B09" w:rsidRPr="009904B1" w:rsidRDefault="00290B09" w:rsidP="00290B09">
            <w:pPr>
              <w:pStyle w:val="TableBullet1"/>
              <w:ind w:left="360" w:hanging="360"/>
            </w:pPr>
            <w:r w:rsidRPr="009904B1">
              <w:t>Utilities including electricity, water, waste management, where applicable</w:t>
            </w:r>
          </w:p>
          <w:p w:rsidR="00290B09" w:rsidRPr="009904B1" w:rsidRDefault="00290B09" w:rsidP="00290B09">
            <w:pPr>
              <w:pStyle w:val="TableBullet1"/>
              <w:ind w:left="360" w:hanging="360"/>
            </w:pPr>
            <w:r w:rsidRPr="009904B1">
              <w:t xml:space="preserve">Access to the area in which the </w:t>
            </w:r>
            <w:r w:rsidR="00715998" w:rsidRPr="009904B1">
              <w:t>display stand</w:t>
            </w:r>
            <w:r w:rsidRPr="009904B1">
              <w:t xml:space="preserve"> is to be constructed</w:t>
            </w:r>
          </w:p>
          <w:p w:rsidR="00290B09" w:rsidRPr="009904B1" w:rsidRDefault="00290B09" w:rsidP="00290B09">
            <w:pPr>
              <w:pStyle w:val="TableBullet1"/>
              <w:ind w:left="360" w:hanging="360"/>
            </w:pPr>
            <w:r w:rsidRPr="009904B1">
              <w:t>Identification of products and/or services to be displayed</w:t>
            </w:r>
          </w:p>
          <w:p w:rsidR="00290B09" w:rsidRPr="009904B1" w:rsidRDefault="00290B09" w:rsidP="00290B09">
            <w:pPr>
              <w:pStyle w:val="TableBullet1"/>
              <w:ind w:left="360" w:hanging="360"/>
            </w:pPr>
            <w:r w:rsidRPr="009904B1">
              <w:t xml:space="preserve">Consumables for the </w:t>
            </w:r>
            <w:r w:rsidR="00715998" w:rsidRPr="009904B1">
              <w:t>display stand</w:t>
            </w:r>
            <w:r w:rsidRPr="009904B1">
              <w:t xml:space="preserve"> including need for demonstrations and sampling, as necessary</w:t>
            </w:r>
          </w:p>
          <w:p w:rsidR="00290B09" w:rsidRPr="009904B1" w:rsidRDefault="00290B09" w:rsidP="00290B09">
            <w:pPr>
              <w:pStyle w:val="TableBullet1"/>
              <w:ind w:left="360" w:hanging="360"/>
            </w:pPr>
            <w:r w:rsidRPr="009904B1">
              <w:t>Signage, branding and compliance with sponsor or specific host or other organisational requirements</w:t>
            </w:r>
          </w:p>
          <w:p w:rsidR="00290B09" w:rsidRPr="009904B1" w:rsidRDefault="00290B09" w:rsidP="00290B09">
            <w:pPr>
              <w:pStyle w:val="TableBullet1"/>
              <w:ind w:left="360" w:hanging="360"/>
            </w:pPr>
            <w:r w:rsidRPr="009904B1">
              <w:t xml:space="preserve">Internal and external regulations that apply to the </w:t>
            </w:r>
            <w:r w:rsidR="00715998" w:rsidRPr="009904B1">
              <w:t>display stand</w:t>
            </w:r>
          </w:p>
          <w:p w:rsidR="00290B09" w:rsidRPr="009904B1" w:rsidRDefault="00290B09" w:rsidP="00290B09">
            <w:pPr>
              <w:pStyle w:val="TableBullet1"/>
              <w:ind w:left="360" w:hanging="360"/>
            </w:pPr>
            <w:r w:rsidRPr="009904B1">
              <w:t>Limitations imposed by the nature/characteristics of the product or service being displayed including limitations relating to displaying and/or offering food and beverages</w:t>
            </w:r>
          </w:p>
          <w:p w:rsidR="00290B09" w:rsidRPr="009904B1" w:rsidRDefault="00290B09" w:rsidP="00290B09">
            <w:pPr>
              <w:pStyle w:val="TableBullet1"/>
              <w:ind w:left="360" w:hanging="360"/>
            </w:pPr>
            <w:r w:rsidRPr="009904B1">
              <w:t>Safety</w:t>
            </w:r>
          </w:p>
          <w:p w:rsidR="00290B09" w:rsidRPr="009904B1" w:rsidRDefault="00290B09" w:rsidP="00290B09">
            <w:pPr>
              <w:pStyle w:val="TableBullet1"/>
              <w:ind w:left="360" w:hanging="360"/>
            </w:pPr>
            <w:r w:rsidRPr="009904B1">
              <w:t>Security</w:t>
            </w:r>
          </w:p>
          <w:p w:rsidR="00290B09" w:rsidRPr="009904B1" w:rsidRDefault="00290B09" w:rsidP="00290B09">
            <w:pPr>
              <w:pStyle w:val="TableBullet1"/>
              <w:ind w:left="360" w:hanging="360"/>
            </w:pPr>
            <w:r w:rsidRPr="009904B1">
              <w:t>Compliance with legal requirements</w:t>
            </w:r>
          </w:p>
          <w:p w:rsidR="00290B09" w:rsidRPr="009904B1" w:rsidRDefault="00290B09" w:rsidP="00290B09">
            <w:pPr>
              <w:pStyle w:val="TableBullet1"/>
              <w:ind w:left="360" w:hanging="360"/>
              <w:rPr>
                <w:i/>
              </w:rPr>
            </w:pPr>
            <w:r w:rsidRPr="009904B1">
              <w:t>Requirement to support and extend the image and/or reputation of the host enterprise and/or products/services on display.</w:t>
            </w:r>
          </w:p>
        </w:tc>
      </w:tr>
      <w:tr w:rsidR="00290B09" w:rsidRPr="009904B1" w:rsidTr="00337F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290B09" w:rsidRPr="009904B1" w:rsidRDefault="00290B09" w:rsidP="00337FEE">
            <w:pPr>
              <w:pStyle w:val="HangingNumber"/>
              <w:tabs>
                <w:tab w:val="clear" w:pos="531"/>
              </w:tabs>
              <w:spacing w:before="80" w:after="120"/>
              <w:ind w:left="482" w:hanging="482"/>
              <w:rPr>
                <w:rFonts w:ascii="Helvetica" w:hAnsi="Helvetica"/>
                <w:lang w:val="en-AU"/>
              </w:rPr>
            </w:pPr>
          </w:p>
        </w:tc>
        <w:tc>
          <w:tcPr>
            <w:tcW w:w="9247" w:type="dxa"/>
            <w:gridSpan w:val="4"/>
            <w:tcBorders>
              <w:top w:val="nil"/>
              <w:bottom w:val="single" w:sz="4" w:space="0" w:color="auto"/>
            </w:tcBorders>
          </w:tcPr>
          <w:p w:rsidR="00290B09" w:rsidRPr="009904B1" w:rsidRDefault="00290B09" w:rsidP="00337FEE">
            <w:pPr>
              <w:pStyle w:val="TableText"/>
            </w:pPr>
            <w:r w:rsidRPr="009904B1">
              <w:rPr>
                <w:i/>
              </w:rPr>
              <w:t>Resources available</w:t>
            </w:r>
            <w:r w:rsidRPr="009904B1">
              <w:t xml:space="preserve"> may include:</w:t>
            </w:r>
          </w:p>
          <w:p w:rsidR="00290B09" w:rsidRPr="009904B1" w:rsidRDefault="00290B09" w:rsidP="00290B09">
            <w:pPr>
              <w:pStyle w:val="TableBullet1"/>
              <w:ind w:left="360" w:hanging="360"/>
            </w:pPr>
            <w:r w:rsidRPr="009904B1">
              <w:t xml:space="preserve">Staff to assist in developing and creating the </w:t>
            </w:r>
            <w:r w:rsidR="00715998" w:rsidRPr="009904B1">
              <w:t>display stand</w:t>
            </w:r>
            <w:r w:rsidRPr="009904B1">
              <w:t xml:space="preserve"> including internal staff and professional expertise from outside the organisation</w:t>
            </w:r>
          </w:p>
          <w:p w:rsidR="00290B09" w:rsidRPr="009904B1" w:rsidRDefault="00290B09" w:rsidP="00290B09">
            <w:pPr>
              <w:pStyle w:val="TableBullet1"/>
              <w:ind w:left="360" w:hanging="360"/>
            </w:pPr>
            <w:r w:rsidRPr="009904B1">
              <w:t>Funds to enable purchase of materials and other resources</w:t>
            </w:r>
          </w:p>
          <w:p w:rsidR="00290B09" w:rsidRPr="009904B1" w:rsidRDefault="00290B09" w:rsidP="00290B09">
            <w:pPr>
              <w:pStyle w:val="TableBullet1"/>
              <w:ind w:left="360" w:hanging="360"/>
            </w:pPr>
            <w:r w:rsidRPr="009904B1">
              <w:t xml:space="preserve">Product  to stock the </w:t>
            </w:r>
            <w:r w:rsidR="00715998" w:rsidRPr="009904B1">
              <w:t>display stand</w:t>
            </w:r>
            <w:r w:rsidRPr="009904B1">
              <w:t xml:space="preserve"> including brochures, samples, actual items and products</w:t>
            </w:r>
          </w:p>
          <w:p w:rsidR="00290B09" w:rsidRPr="009904B1" w:rsidRDefault="00290B09" w:rsidP="00290B09">
            <w:pPr>
              <w:pStyle w:val="TableBullet1"/>
              <w:ind w:left="360" w:hanging="360"/>
            </w:pPr>
            <w:r w:rsidRPr="009904B1">
              <w:t xml:space="preserve">Fixtures and fittings to construct the </w:t>
            </w:r>
            <w:r w:rsidR="00715998" w:rsidRPr="009904B1">
              <w:t>display stand</w:t>
            </w:r>
            <w:r w:rsidRPr="009904B1">
              <w:t xml:space="preserve"> which may include:</w:t>
            </w:r>
          </w:p>
          <w:p w:rsidR="00290B09" w:rsidRPr="009904B1" w:rsidRDefault="00290B09" w:rsidP="00337FEE">
            <w:pPr>
              <w:pStyle w:val="TableBullet2"/>
            </w:pPr>
            <w:r w:rsidRPr="009904B1">
              <w:t>Furniture</w:t>
            </w:r>
          </w:p>
        </w:tc>
      </w:tr>
      <w:tr w:rsidR="00290B09" w:rsidRPr="009904B1" w:rsidTr="00337F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290B09" w:rsidRPr="009904B1" w:rsidRDefault="00290B09" w:rsidP="00337FEE">
            <w:pPr>
              <w:pStyle w:val="HangingNumber"/>
              <w:tabs>
                <w:tab w:val="clear" w:pos="531"/>
              </w:tabs>
              <w:spacing w:before="80" w:after="120"/>
              <w:ind w:left="482" w:hanging="482"/>
              <w:rPr>
                <w:rFonts w:ascii="Helvetica" w:hAnsi="Helvetica"/>
                <w:lang w:val="en-AU"/>
              </w:rPr>
            </w:pPr>
          </w:p>
        </w:tc>
        <w:tc>
          <w:tcPr>
            <w:tcW w:w="9247" w:type="dxa"/>
            <w:gridSpan w:val="4"/>
            <w:tcBorders>
              <w:top w:val="single" w:sz="4" w:space="0" w:color="auto"/>
              <w:bottom w:val="nil"/>
            </w:tcBorders>
          </w:tcPr>
          <w:p w:rsidR="00290B09" w:rsidRPr="009904B1" w:rsidRDefault="00290B09" w:rsidP="00337FEE">
            <w:pPr>
              <w:pStyle w:val="TableBullet2"/>
            </w:pPr>
            <w:r w:rsidRPr="009904B1">
              <w:t>Collateral materials</w:t>
            </w:r>
          </w:p>
          <w:p w:rsidR="00290B09" w:rsidRPr="009904B1" w:rsidRDefault="00290B09" w:rsidP="00337FEE">
            <w:pPr>
              <w:pStyle w:val="TableBullet2"/>
            </w:pPr>
            <w:r w:rsidRPr="009904B1">
              <w:t>Scissors</w:t>
            </w:r>
          </w:p>
          <w:p w:rsidR="00290B09" w:rsidRPr="009904B1" w:rsidRDefault="00290B09" w:rsidP="00337FEE">
            <w:pPr>
              <w:pStyle w:val="TableBullet2"/>
            </w:pPr>
            <w:r w:rsidRPr="009904B1">
              <w:t>Adhesives including Velcro, pins, string, line</w:t>
            </w:r>
          </w:p>
          <w:p w:rsidR="00290B09" w:rsidRPr="009904B1" w:rsidRDefault="00290B09" w:rsidP="00337FEE">
            <w:pPr>
              <w:pStyle w:val="TableBullet2"/>
            </w:pPr>
            <w:r w:rsidRPr="009904B1">
              <w:t>Audio-visual systems including sound and lighting, and information technology systems and hardware</w:t>
            </w:r>
          </w:p>
          <w:p w:rsidR="00290B09" w:rsidRPr="009904B1" w:rsidRDefault="00290B09" w:rsidP="00337FEE">
            <w:pPr>
              <w:pStyle w:val="TableBullet2"/>
            </w:pPr>
            <w:r w:rsidRPr="009904B1">
              <w:t xml:space="preserve">Decorations and props </w:t>
            </w:r>
          </w:p>
          <w:p w:rsidR="00290B09" w:rsidRPr="009904B1" w:rsidRDefault="00290B09" w:rsidP="00290B09">
            <w:pPr>
              <w:pStyle w:val="TableBullet1"/>
              <w:ind w:left="360" w:hanging="360"/>
            </w:pPr>
            <w:r w:rsidRPr="009904B1">
              <w:t xml:space="preserve">Time including time release of internal staff </w:t>
            </w:r>
          </w:p>
          <w:p w:rsidR="00290B09" w:rsidRPr="009904B1" w:rsidRDefault="00290B09" w:rsidP="00290B09">
            <w:pPr>
              <w:pStyle w:val="TableBullet1"/>
              <w:ind w:left="360" w:hanging="360"/>
              <w:rPr>
                <w:i/>
              </w:rPr>
            </w:pPr>
            <w:r w:rsidRPr="009904B1">
              <w:t>Experience and records of previous displays/stands including feedback from staff, suppliers, and customers.</w:t>
            </w:r>
          </w:p>
        </w:tc>
      </w:tr>
      <w:tr w:rsidR="00290B09" w:rsidRPr="009904B1" w:rsidTr="00337F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90B09" w:rsidRPr="009904B1" w:rsidRDefault="00290B09" w:rsidP="00337FEE">
            <w:pPr>
              <w:pStyle w:val="HangingNumber"/>
              <w:tabs>
                <w:tab w:val="clear" w:pos="531"/>
              </w:tabs>
              <w:spacing w:before="80" w:after="120"/>
              <w:ind w:left="482" w:hanging="482"/>
              <w:rPr>
                <w:rFonts w:ascii="Helvetica" w:hAnsi="Helvetica"/>
                <w:lang w:val="en-AU"/>
              </w:rPr>
            </w:pPr>
          </w:p>
        </w:tc>
        <w:tc>
          <w:tcPr>
            <w:tcW w:w="9247" w:type="dxa"/>
            <w:gridSpan w:val="4"/>
            <w:tcBorders>
              <w:top w:val="nil"/>
              <w:bottom w:val="nil"/>
            </w:tcBorders>
          </w:tcPr>
          <w:p w:rsidR="00290B09" w:rsidRPr="009904B1" w:rsidRDefault="00290B09" w:rsidP="00337FEE">
            <w:pPr>
              <w:pStyle w:val="TableText"/>
            </w:pPr>
            <w:r w:rsidRPr="009904B1">
              <w:rPr>
                <w:i/>
              </w:rPr>
              <w:t>Relevant personnel</w:t>
            </w:r>
            <w:r w:rsidRPr="009904B1">
              <w:t xml:space="preserve"> may include:</w:t>
            </w:r>
          </w:p>
          <w:p w:rsidR="00290B09" w:rsidRPr="009904B1" w:rsidRDefault="00290B09" w:rsidP="00290B09">
            <w:pPr>
              <w:pStyle w:val="TableBullet1"/>
              <w:ind w:left="360" w:hanging="360"/>
            </w:pPr>
            <w:r w:rsidRPr="009904B1">
              <w:t>Managers and supervisors</w:t>
            </w:r>
          </w:p>
          <w:p w:rsidR="00290B09" w:rsidRPr="009904B1" w:rsidRDefault="00290B09" w:rsidP="00290B09">
            <w:pPr>
              <w:pStyle w:val="TableBullet1"/>
              <w:ind w:left="360" w:hanging="360"/>
            </w:pPr>
            <w:r w:rsidRPr="009904B1">
              <w:t>Colleagues</w:t>
            </w:r>
          </w:p>
          <w:p w:rsidR="00290B09" w:rsidRPr="009904B1" w:rsidRDefault="00290B09" w:rsidP="00290B09">
            <w:pPr>
              <w:pStyle w:val="TableBullet1"/>
              <w:ind w:left="360" w:hanging="360"/>
            </w:pPr>
            <w:r w:rsidRPr="009904B1">
              <w:t>Marketing personnel</w:t>
            </w:r>
          </w:p>
          <w:p w:rsidR="00290B09" w:rsidRPr="009904B1" w:rsidRDefault="00290B09" w:rsidP="00290B09">
            <w:pPr>
              <w:pStyle w:val="TableBullet1"/>
              <w:ind w:left="360" w:hanging="360"/>
            </w:pPr>
            <w:r w:rsidRPr="009904B1">
              <w:t>External professionals including display and merchandising experts</w:t>
            </w:r>
          </w:p>
          <w:p w:rsidR="00290B09" w:rsidRPr="009904B1" w:rsidRDefault="00290B09" w:rsidP="00290B09">
            <w:pPr>
              <w:pStyle w:val="TableBullet1"/>
              <w:ind w:left="360" w:hanging="360"/>
            </w:pPr>
            <w:r w:rsidRPr="009904B1">
              <w:t>Suppliers and support agencies and organisations</w:t>
            </w:r>
          </w:p>
          <w:p w:rsidR="00290B09" w:rsidRPr="009904B1" w:rsidRDefault="00290B09" w:rsidP="00290B09">
            <w:pPr>
              <w:pStyle w:val="TableBullet1"/>
              <w:ind w:left="360" w:hanging="360"/>
            </w:pPr>
            <w:r w:rsidRPr="009904B1">
              <w:t>Customers</w:t>
            </w:r>
          </w:p>
          <w:p w:rsidR="00290B09" w:rsidRPr="009904B1" w:rsidRDefault="00290B09" w:rsidP="00290B09">
            <w:pPr>
              <w:pStyle w:val="TableBullet1"/>
              <w:ind w:left="360" w:hanging="360"/>
            </w:pPr>
            <w:r w:rsidRPr="009904B1">
              <w:t>Authorities.</w:t>
            </w:r>
          </w:p>
        </w:tc>
      </w:tr>
      <w:tr w:rsidR="00290B09" w:rsidRPr="009904B1" w:rsidTr="00337F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290B09" w:rsidRPr="009904B1" w:rsidRDefault="00290B09" w:rsidP="00337FEE">
            <w:pPr>
              <w:pStyle w:val="HangingNumber"/>
              <w:tabs>
                <w:tab w:val="clear" w:pos="531"/>
              </w:tabs>
              <w:spacing w:before="80" w:after="120"/>
              <w:ind w:left="482" w:hanging="482"/>
              <w:rPr>
                <w:rFonts w:ascii="Helvetica" w:hAnsi="Helvetica"/>
                <w:lang w:val="en-AU"/>
              </w:rPr>
            </w:pPr>
          </w:p>
        </w:tc>
        <w:tc>
          <w:tcPr>
            <w:tcW w:w="9247" w:type="dxa"/>
            <w:gridSpan w:val="4"/>
            <w:tcBorders>
              <w:top w:val="nil"/>
              <w:bottom w:val="single" w:sz="4" w:space="0" w:color="auto"/>
            </w:tcBorders>
          </w:tcPr>
          <w:p w:rsidR="00290B09" w:rsidRPr="009904B1" w:rsidRDefault="00290B09" w:rsidP="00337FEE">
            <w:pPr>
              <w:pStyle w:val="TableText"/>
            </w:pPr>
            <w:r w:rsidRPr="009904B1">
              <w:rPr>
                <w:i/>
              </w:rPr>
              <w:t>Develop display ideas</w:t>
            </w:r>
            <w:r w:rsidRPr="009904B1">
              <w:t xml:space="preserve"> may include:</w:t>
            </w:r>
          </w:p>
          <w:p w:rsidR="00290B09" w:rsidRPr="009904B1" w:rsidRDefault="00290B09" w:rsidP="00290B09">
            <w:pPr>
              <w:pStyle w:val="TableBullet1"/>
              <w:ind w:left="360" w:hanging="360"/>
            </w:pPr>
            <w:r w:rsidRPr="009904B1">
              <w:t>Using creative thinking techniques to generate ideas and concepts</w:t>
            </w:r>
          </w:p>
          <w:p w:rsidR="00290B09" w:rsidRPr="009904B1" w:rsidRDefault="00290B09" w:rsidP="00290B09">
            <w:pPr>
              <w:pStyle w:val="TableBullet1"/>
              <w:ind w:left="360" w:hanging="360"/>
            </w:pPr>
            <w:r w:rsidRPr="009904B1">
              <w:t>Referring to previous experience and existing display techniques</w:t>
            </w:r>
          </w:p>
          <w:p w:rsidR="00290B09" w:rsidRPr="009904B1" w:rsidRDefault="00290B09" w:rsidP="00290B09">
            <w:pPr>
              <w:pStyle w:val="TableBullet1"/>
              <w:ind w:left="360" w:hanging="360"/>
            </w:pPr>
            <w:r w:rsidRPr="009904B1">
              <w:t>Assessing display possibilities against required display criteria as set by host enterprise and/or allied businesses</w:t>
            </w:r>
          </w:p>
          <w:p w:rsidR="00290B09" w:rsidRPr="009904B1" w:rsidRDefault="00290B09" w:rsidP="00290B09">
            <w:pPr>
              <w:pStyle w:val="TableBullet1"/>
              <w:ind w:left="360" w:hanging="360"/>
            </w:pPr>
            <w:r w:rsidRPr="009904B1">
              <w:t>Testing, seeking feedback on, and modifying initial display ideas.</w:t>
            </w:r>
          </w:p>
        </w:tc>
      </w:tr>
      <w:tr w:rsidR="00290B09" w:rsidRPr="009904B1" w:rsidTr="00337F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290B09" w:rsidRPr="009904B1" w:rsidRDefault="00290B09" w:rsidP="00337FEE">
            <w:pPr>
              <w:pStyle w:val="HangingNumber"/>
              <w:tabs>
                <w:tab w:val="clear" w:pos="531"/>
              </w:tabs>
              <w:spacing w:before="80" w:after="120"/>
              <w:ind w:left="482" w:hanging="482"/>
              <w:rPr>
                <w:rFonts w:ascii="Helvetica" w:hAnsi="Helvetica"/>
                <w:lang w:val="en-AU"/>
              </w:rPr>
            </w:pPr>
          </w:p>
        </w:tc>
        <w:tc>
          <w:tcPr>
            <w:tcW w:w="9247" w:type="dxa"/>
            <w:gridSpan w:val="4"/>
            <w:tcBorders>
              <w:top w:val="single" w:sz="4" w:space="0" w:color="auto"/>
              <w:bottom w:val="nil"/>
            </w:tcBorders>
          </w:tcPr>
          <w:p w:rsidR="00290B09" w:rsidRPr="009904B1" w:rsidRDefault="00290B09" w:rsidP="00337FEE">
            <w:pPr>
              <w:pStyle w:val="TableText"/>
            </w:pPr>
            <w:r w:rsidRPr="009904B1">
              <w:rPr>
                <w:i/>
              </w:rPr>
              <w:t>Display plan</w:t>
            </w:r>
            <w:r w:rsidRPr="009904B1">
              <w:t xml:space="preserve"> should include:</w:t>
            </w:r>
          </w:p>
          <w:p w:rsidR="00290B09" w:rsidRPr="009904B1" w:rsidRDefault="00290B09" w:rsidP="00290B09">
            <w:pPr>
              <w:pStyle w:val="TableBullet1"/>
              <w:ind w:left="360" w:hanging="360"/>
            </w:pPr>
            <w:r w:rsidRPr="009904B1">
              <w:t xml:space="preserve">Theme of the </w:t>
            </w:r>
            <w:r w:rsidR="00715998" w:rsidRPr="009904B1">
              <w:t>display stand</w:t>
            </w:r>
          </w:p>
          <w:p w:rsidR="00290B09" w:rsidRPr="009904B1" w:rsidRDefault="00290B09" w:rsidP="00290B09">
            <w:pPr>
              <w:pStyle w:val="TableBullet1"/>
              <w:ind w:left="360" w:hanging="360"/>
            </w:pPr>
            <w:r w:rsidRPr="009904B1">
              <w:t>Rationale for the theme</w:t>
            </w:r>
          </w:p>
          <w:p w:rsidR="00290B09" w:rsidRPr="009904B1" w:rsidRDefault="00290B09" w:rsidP="00290B09">
            <w:pPr>
              <w:pStyle w:val="TableBullet1"/>
              <w:ind w:left="360" w:hanging="360"/>
            </w:pPr>
            <w:r w:rsidRPr="009904B1">
              <w:t xml:space="preserve">Graphic representation of the intended display </w:t>
            </w:r>
          </w:p>
          <w:p w:rsidR="00290B09" w:rsidRPr="009904B1" w:rsidRDefault="00290B09" w:rsidP="00290B09">
            <w:pPr>
              <w:pStyle w:val="TableBullet1"/>
              <w:ind w:left="360" w:hanging="360"/>
            </w:pPr>
            <w:r w:rsidRPr="009904B1">
              <w:t>List of required resources</w:t>
            </w:r>
          </w:p>
          <w:p w:rsidR="00290B09" w:rsidRPr="009904B1" w:rsidRDefault="00290B09" w:rsidP="00290B09">
            <w:pPr>
              <w:pStyle w:val="TableBullet1"/>
              <w:ind w:left="360" w:hanging="360"/>
            </w:pPr>
            <w:r w:rsidRPr="009904B1">
              <w:t>Cost of the proposal</w:t>
            </w:r>
          </w:p>
          <w:p w:rsidR="00290B09" w:rsidRPr="009904B1" w:rsidRDefault="00290B09" w:rsidP="00290B09">
            <w:pPr>
              <w:pStyle w:val="TableBullet1"/>
              <w:ind w:left="360" w:hanging="360"/>
            </w:pPr>
            <w:r w:rsidRPr="009904B1">
              <w:t>Indication of colour, décor and overall presentation</w:t>
            </w:r>
          </w:p>
          <w:p w:rsidR="00290B09" w:rsidRPr="009904B1" w:rsidRDefault="00290B09" w:rsidP="00290B09">
            <w:pPr>
              <w:pStyle w:val="TableBullet1"/>
              <w:ind w:left="360" w:hanging="360"/>
            </w:pPr>
            <w:r w:rsidRPr="009904B1">
              <w:t>Identification of direction of traffic/pedestrian movement</w:t>
            </w:r>
          </w:p>
          <w:p w:rsidR="00290B09" w:rsidRPr="009904B1" w:rsidRDefault="00290B09" w:rsidP="00290B09">
            <w:pPr>
              <w:pStyle w:val="TableBullet1"/>
              <w:ind w:left="360" w:hanging="360"/>
            </w:pPr>
            <w:r w:rsidRPr="009904B1">
              <w:t>Other relevant issues specific to the project.</w:t>
            </w:r>
          </w:p>
        </w:tc>
      </w:tr>
      <w:tr w:rsidR="00290B09" w:rsidRPr="009904B1" w:rsidTr="00337F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90B09" w:rsidRPr="009904B1" w:rsidRDefault="00290B09" w:rsidP="00337FEE">
            <w:pPr>
              <w:pStyle w:val="HangingNumber"/>
              <w:tabs>
                <w:tab w:val="clear" w:pos="531"/>
              </w:tabs>
              <w:spacing w:before="80" w:after="120"/>
              <w:ind w:left="482" w:hanging="482"/>
              <w:rPr>
                <w:rFonts w:ascii="Helvetica" w:hAnsi="Helvetica"/>
                <w:lang w:val="en-AU"/>
              </w:rPr>
            </w:pPr>
          </w:p>
        </w:tc>
        <w:tc>
          <w:tcPr>
            <w:tcW w:w="9247" w:type="dxa"/>
            <w:gridSpan w:val="4"/>
            <w:tcBorders>
              <w:top w:val="nil"/>
              <w:bottom w:val="nil"/>
            </w:tcBorders>
          </w:tcPr>
          <w:p w:rsidR="00290B09" w:rsidRPr="009904B1" w:rsidRDefault="00290B09" w:rsidP="00337FEE">
            <w:pPr>
              <w:pStyle w:val="TableText"/>
            </w:pPr>
            <w:r w:rsidRPr="009904B1">
              <w:rPr>
                <w:i/>
              </w:rPr>
              <w:t>Source and obtain materials</w:t>
            </w:r>
            <w:r w:rsidRPr="009904B1">
              <w:t xml:space="preserve"> may include:</w:t>
            </w:r>
          </w:p>
          <w:p w:rsidR="00290B09" w:rsidRPr="009904B1" w:rsidRDefault="00290B09" w:rsidP="00290B09">
            <w:pPr>
              <w:pStyle w:val="TableBullet1"/>
              <w:ind w:left="360" w:hanging="360"/>
            </w:pPr>
            <w:r w:rsidRPr="009904B1">
              <w:t>Borrowing from other departments, head office, industry contacts, suppliers and other bodies and organisations</w:t>
            </w:r>
          </w:p>
          <w:p w:rsidR="00290B09" w:rsidRPr="009904B1" w:rsidRDefault="00290B09" w:rsidP="00290B09">
            <w:pPr>
              <w:pStyle w:val="TableBullet1"/>
              <w:ind w:left="360" w:hanging="360"/>
            </w:pPr>
            <w:r w:rsidRPr="009904B1">
              <w:t>Re-cycling and re-using previously used materials</w:t>
            </w:r>
          </w:p>
          <w:p w:rsidR="00290B09" w:rsidRPr="009904B1" w:rsidRDefault="00290B09" w:rsidP="00290B09">
            <w:pPr>
              <w:pStyle w:val="TableBullet1"/>
              <w:ind w:left="360" w:hanging="360"/>
            </w:pPr>
            <w:r w:rsidRPr="009904B1">
              <w:t>Determining dummy materials that may be appropriate in lieu of bona fide products</w:t>
            </w:r>
          </w:p>
          <w:p w:rsidR="00290B09" w:rsidRPr="009904B1" w:rsidRDefault="00290B09" w:rsidP="00290B09">
            <w:pPr>
              <w:pStyle w:val="TableBullet1"/>
              <w:ind w:left="360" w:hanging="360"/>
            </w:pPr>
            <w:r w:rsidRPr="009904B1">
              <w:t>Purchasing items.</w:t>
            </w:r>
          </w:p>
        </w:tc>
      </w:tr>
      <w:tr w:rsidR="00290B09" w:rsidRPr="009904B1" w:rsidTr="00337F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290B09" w:rsidRPr="009904B1" w:rsidRDefault="00290B09" w:rsidP="00337FEE">
            <w:pPr>
              <w:pStyle w:val="HangingNumber"/>
              <w:tabs>
                <w:tab w:val="clear" w:pos="531"/>
              </w:tabs>
              <w:spacing w:before="80" w:after="120"/>
              <w:ind w:left="482" w:hanging="482"/>
              <w:rPr>
                <w:rFonts w:ascii="Helvetica" w:hAnsi="Helvetica"/>
                <w:lang w:val="en-AU"/>
              </w:rPr>
            </w:pPr>
          </w:p>
        </w:tc>
        <w:tc>
          <w:tcPr>
            <w:tcW w:w="9247" w:type="dxa"/>
            <w:gridSpan w:val="4"/>
            <w:tcBorders>
              <w:top w:val="nil"/>
              <w:bottom w:val="single" w:sz="4" w:space="0" w:color="auto"/>
            </w:tcBorders>
          </w:tcPr>
          <w:p w:rsidR="00290B09" w:rsidRPr="009904B1" w:rsidRDefault="00290B09" w:rsidP="00337FEE">
            <w:pPr>
              <w:pStyle w:val="TableText"/>
            </w:pPr>
            <w:r w:rsidRPr="009904B1">
              <w:rPr>
                <w:i/>
              </w:rPr>
              <w:t xml:space="preserve">Construct the </w:t>
            </w:r>
            <w:r w:rsidR="00715998" w:rsidRPr="009904B1">
              <w:rPr>
                <w:i/>
              </w:rPr>
              <w:t>display stand</w:t>
            </w:r>
            <w:r w:rsidRPr="009904B1">
              <w:t xml:space="preserve"> may include:</w:t>
            </w:r>
          </w:p>
          <w:p w:rsidR="00290B09" w:rsidRPr="009904B1" w:rsidRDefault="00290B09" w:rsidP="00290B09">
            <w:pPr>
              <w:pStyle w:val="TableBullet1"/>
              <w:ind w:left="360" w:hanging="360"/>
            </w:pPr>
            <w:r w:rsidRPr="009904B1">
              <w:t xml:space="preserve">Engaging professionals to develop requirements for the </w:t>
            </w:r>
            <w:r w:rsidR="00715998" w:rsidRPr="009904B1">
              <w:t>display stand</w:t>
            </w:r>
          </w:p>
          <w:p w:rsidR="00290B09" w:rsidRPr="009904B1" w:rsidRDefault="00290B09" w:rsidP="00290B09">
            <w:pPr>
              <w:pStyle w:val="TableBullet1"/>
              <w:ind w:left="360" w:hanging="360"/>
            </w:pPr>
            <w:r w:rsidRPr="009904B1">
              <w:t>Transporting materials to the site</w:t>
            </w:r>
          </w:p>
          <w:p w:rsidR="00290B09" w:rsidRPr="009904B1" w:rsidRDefault="00290B09" w:rsidP="00290B09">
            <w:pPr>
              <w:pStyle w:val="TableBullet1"/>
              <w:ind w:left="360" w:hanging="360"/>
            </w:pPr>
            <w:r w:rsidRPr="009904B1">
              <w:t xml:space="preserve">Building and/or assembling </w:t>
            </w:r>
            <w:r w:rsidR="00715998" w:rsidRPr="009904B1">
              <w:t>display stand</w:t>
            </w:r>
            <w:r w:rsidRPr="009904B1">
              <w:t xml:space="preserve"> components</w:t>
            </w:r>
          </w:p>
          <w:p w:rsidR="00290B09" w:rsidRPr="009904B1" w:rsidRDefault="00290B09" w:rsidP="00290B09">
            <w:pPr>
              <w:pStyle w:val="TableBullet1"/>
              <w:ind w:left="360" w:hanging="360"/>
            </w:pPr>
            <w:r w:rsidRPr="009904B1">
              <w:t xml:space="preserve">Complying with site or venue regulations in relation to </w:t>
            </w:r>
            <w:r w:rsidR="00715998" w:rsidRPr="009904B1">
              <w:t>display stand</w:t>
            </w:r>
            <w:r w:rsidRPr="009904B1">
              <w:t xml:space="preserve"> construction.</w:t>
            </w:r>
          </w:p>
        </w:tc>
      </w:tr>
      <w:tr w:rsidR="00290B09" w:rsidRPr="009904B1" w:rsidTr="00337F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290B09" w:rsidRPr="009904B1" w:rsidRDefault="00290B09" w:rsidP="00337FEE">
            <w:pPr>
              <w:pStyle w:val="TableText"/>
              <w:keepNext/>
            </w:pPr>
          </w:p>
        </w:tc>
        <w:tc>
          <w:tcPr>
            <w:tcW w:w="9247" w:type="dxa"/>
            <w:gridSpan w:val="4"/>
            <w:tcBorders>
              <w:top w:val="single" w:sz="4" w:space="0" w:color="auto"/>
              <w:bottom w:val="nil"/>
            </w:tcBorders>
          </w:tcPr>
          <w:p w:rsidR="00290B09" w:rsidRPr="009904B1" w:rsidRDefault="00290B09" w:rsidP="00290B09">
            <w:pPr>
              <w:pStyle w:val="TableText"/>
              <w:keepNext/>
              <w:spacing w:after="100"/>
            </w:pPr>
            <w:r w:rsidRPr="009904B1">
              <w:rPr>
                <w:i/>
              </w:rPr>
              <w:t xml:space="preserve">Dress the </w:t>
            </w:r>
            <w:r w:rsidR="00715998" w:rsidRPr="009904B1">
              <w:rPr>
                <w:i/>
              </w:rPr>
              <w:t>display stand</w:t>
            </w:r>
            <w:r w:rsidRPr="009904B1">
              <w:t xml:space="preserve"> may include:</w:t>
            </w:r>
          </w:p>
          <w:p w:rsidR="00290B09" w:rsidRPr="009904B1" w:rsidRDefault="00290B09" w:rsidP="00290B09">
            <w:pPr>
              <w:pStyle w:val="TableBullet1"/>
              <w:keepNext/>
              <w:spacing w:after="100"/>
              <w:ind w:left="360" w:hanging="360"/>
            </w:pPr>
            <w:r w:rsidRPr="009904B1">
              <w:t>Using appropriate cultural, local and industry artefacts</w:t>
            </w:r>
          </w:p>
          <w:p w:rsidR="00290B09" w:rsidRPr="009904B1" w:rsidRDefault="00290B09" w:rsidP="00290B09">
            <w:pPr>
              <w:pStyle w:val="TableBullet1"/>
              <w:keepNext/>
              <w:spacing w:after="100"/>
              <w:ind w:left="360" w:hanging="360"/>
            </w:pPr>
            <w:r w:rsidRPr="009904B1">
              <w:t>Using props</w:t>
            </w:r>
          </w:p>
          <w:p w:rsidR="00290B09" w:rsidRPr="009904B1" w:rsidRDefault="00290B09" w:rsidP="00290B09">
            <w:pPr>
              <w:pStyle w:val="TableBullet1"/>
              <w:keepNext/>
              <w:spacing w:after="100"/>
              <w:ind w:left="360" w:hanging="360"/>
            </w:pPr>
            <w:r w:rsidRPr="009904B1">
              <w:t>Complying with the requirements of the approved display plan</w:t>
            </w:r>
          </w:p>
          <w:p w:rsidR="00290B09" w:rsidRPr="009904B1" w:rsidRDefault="00290B09" w:rsidP="00290B09">
            <w:pPr>
              <w:pStyle w:val="TableBullet1"/>
              <w:keepNext/>
              <w:spacing w:after="100"/>
              <w:ind w:left="360" w:hanging="360"/>
            </w:pPr>
            <w:r w:rsidRPr="009904B1">
              <w:t xml:space="preserve">Ensuring neatness and appropriate visual presentation of </w:t>
            </w:r>
            <w:r w:rsidR="00715998" w:rsidRPr="009904B1">
              <w:t>display stand</w:t>
            </w:r>
            <w:r w:rsidRPr="009904B1">
              <w:t>.</w:t>
            </w:r>
          </w:p>
        </w:tc>
      </w:tr>
      <w:tr w:rsidR="00290B09" w:rsidRPr="009904B1" w:rsidTr="00337F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90B09" w:rsidRPr="009904B1" w:rsidRDefault="00290B09" w:rsidP="00337FEE">
            <w:pPr>
              <w:pStyle w:val="TableText"/>
            </w:pPr>
          </w:p>
        </w:tc>
        <w:tc>
          <w:tcPr>
            <w:tcW w:w="9247" w:type="dxa"/>
            <w:gridSpan w:val="4"/>
            <w:tcBorders>
              <w:top w:val="nil"/>
              <w:bottom w:val="nil"/>
            </w:tcBorders>
          </w:tcPr>
          <w:p w:rsidR="00290B09" w:rsidRPr="009904B1" w:rsidRDefault="00290B09" w:rsidP="00290B09">
            <w:pPr>
              <w:pStyle w:val="TableText"/>
              <w:spacing w:after="100"/>
            </w:pPr>
            <w:r w:rsidRPr="009904B1">
              <w:rPr>
                <w:i/>
              </w:rPr>
              <w:t>Established display techniques</w:t>
            </w:r>
            <w:r w:rsidRPr="009904B1">
              <w:t xml:space="preserve"> may relate to:</w:t>
            </w:r>
          </w:p>
          <w:p w:rsidR="00290B09" w:rsidRPr="009904B1" w:rsidRDefault="00290B09" w:rsidP="00290B09">
            <w:pPr>
              <w:pStyle w:val="TableBullet1"/>
              <w:spacing w:after="100"/>
              <w:ind w:left="360" w:hanging="360"/>
            </w:pPr>
            <w:r w:rsidRPr="009904B1">
              <w:t>Matching display to the nature and characteristics of the products/service being displayed</w:t>
            </w:r>
          </w:p>
          <w:p w:rsidR="00290B09" w:rsidRPr="009904B1" w:rsidRDefault="00290B09" w:rsidP="00290B09">
            <w:pPr>
              <w:pStyle w:val="TableBullet1"/>
              <w:spacing w:after="100"/>
              <w:ind w:left="360" w:hanging="360"/>
            </w:pPr>
            <w:r w:rsidRPr="009904B1">
              <w:t>Complying with requirements of the approved display plan</w:t>
            </w:r>
          </w:p>
          <w:p w:rsidR="00290B09" w:rsidRPr="009904B1" w:rsidRDefault="00290B09" w:rsidP="00290B09">
            <w:pPr>
              <w:pStyle w:val="TableBullet1"/>
              <w:spacing w:after="100"/>
              <w:ind w:left="360" w:hanging="360"/>
            </w:pPr>
            <w:r w:rsidRPr="009904B1">
              <w:t>Incorporating the standard ‘triangular shape/pyramid effect’ into the display</w:t>
            </w:r>
          </w:p>
          <w:p w:rsidR="00290B09" w:rsidRPr="009904B1" w:rsidRDefault="00290B09" w:rsidP="00290B09">
            <w:pPr>
              <w:pStyle w:val="TableBullet1"/>
              <w:spacing w:after="100"/>
              <w:ind w:left="360" w:hanging="360"/>
            </w:pPr>
            <w:r w:rsidRPr="009904B1">
              <w:t>Ensuring the flow of the display</w:t>
            </w:r>
          </w:p>
          <w:p w:rsidR="00290B09" w:rsidRPr="009904B1" w:rsidRDefault="00290B09" w:rsidP="00290B09">
            <w:pPr>
              <w:pStyle w:val="TableBullet1"/>
              <w:spacing w:after="100"/>
              <w:ind w:left="360" w:hanging="360"/>
            </w:pPr>
            <w:r w:rsidRPr="009904B1">
              <w:t>Incorporating appropriate signage and merchandising and/or advertising tickets</w:t>
            </w:r>
          </w:p>
          <w:p w:rsidR="00290B09" w:rsidRPr="009904B1" w:rsidRDefault="00290B09" w:rsidP="00290B09">
            <w:pPr>
              <w:pStyle w:val="TableBullet1"/>
              <w:spacing w:after="100"/>
              <w:ind w:left="360" w:hanging="360"/>
            </w:pPr>
            <w:r w:rsidRPr="009904B1">
              <w:t>Creating appropriate eye-lines and lines-of-sight</w:t>
            </w:r>
          </w:p>
          <w:p w:rsidR="00290B09" w:rsidRPr="009904B1" w:rsidRDefault="00290B09" w:rsidP="00290B09">
            <w:pPr>
              <w:pStyle w:val="TableBullet1"/>
              <w:spacing w:after="100"/>
              <w:ind w:left="360" w:hanging="360"/>
            </w:pPr>
            <w:r w:rsidRPr="009904B1">
              <w:t>Keeping displays tight</w:t>
            </w:r>
          </w:p>
          <w:p w:rsidR="00290B09" w:rsidRPr="009904B1" w:rsidRDefault="00290B09" w:rsidP="00290B09">
            <w:pPr>
              <w:pStyle w:val="TableBullet1"/>
              <w:spacing w:after="100"/>
              <w:ind w:left="360" w:hanging="360"/>
            </w:pPr>
            <w:r w:rsidRPr="009904B1">
              <w:t>Maintaining a simple, tidy and uncluttered appearance</w:t>
            </w:r>
          </w:p>
          <w:p w:rsidR="00290B09" w:rsidRPr="009904B1" w:rsidRDefault="00290B09" w:rsidP="00290B09">
            <w:pPr>
              <w:pStyle w:val="TableBullet1"/>
              <w:spacing w:after="100"/>
              <w:ind w:left="360" w:hanging="360"/>
            </w:pPr>
            <w:r w:rsidRPr="009904B1">
              <w:t>Ensuring product integrity.</w:t>
            </w:r>
          </w:p>
        </w:tc>
      </w:tr>
      <w:tr w:rsidR="00290B09" w:rsidRPr="009904B1" w:rsidTr="00337F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290B09" w:rsidRPr="009904B1" w:rsidRDefault="00290B09" w:rsidP="00337FEE">
            <w:pPr>
              <w:pStyle w:val="TableText"/>
            </w:pPr>
          </w:p>
        </w:tc>
        <w:tc>
          <w:tcPr>
            <w:tcW w:w="9247" w:type="dxa"/>
            <w:gridSpan w:val="4"/>
            <w:tcBorders>
              <w:top w:val="nil"/>
              <w:bottom w:val="single" w:sz="4" w:space="0" w:color="auto"/>
            </w:tcBorders>
          </w:tcPr>
          <w:p w:rsidR="00290B09" w:rsidRPr="009904B1" w:rsidRDefault="00290B09" w:rsidP="00290B09">
            <w:pPr>
              <w:pStyle w:val="TableText"/>
              <w:spacing w:after="100"/>
            </w:pPr>
            <w:r w:rsidRPr="009904B1">
              <w:rPr>
                <w:i/>
              </w:rPr>
              <w:t>Display materials</w:t>
            </w:r>
            <w:r w:rsidRPr="009904B1">
              <w:t xml:space="preserve"> may include:</w:t>
            </w:r>
          </w:p>
          <w:p w:rsidR="00290B09" w:rsidRPr="009904B1" w:rsidRDefault="00290B09" w:rsidP="00290B09">
            <w:pPr>
              <w:pStyle w:val="TableBullet1"/>
              <w:spacing w:after="100"/>
              <w:ind w:left="360" w:hanging="360"/>
            </w:pPr>
            <w:r w:rsidRPr="009904B1">
              <w:t>Fabric including appropriate selection of type and colour</w:t>
            </w:r>
          </w:p>
          <w:p w:rsidR="00290B09" w:rsidRPr="009904B1" w:rsidRDefault="00290B09" w:rsidP="00290B09">
            <w:pPr>
              <w:pStyle w:val="TableBullet1"/>
              <w:spacing w:after="100"/>
              <w:ind w:left="360" w:hanging="360"/>
            </w:pPr>
            <w:r w:rsidRPr="009904B1">
              <w:t>Flags including pennants and banners</w:t>
            </w:r>
          </w:p>
          <w:p w:rsidR="00290B09" w:rsidRPr="009904B1" w:rsidRDefault="00290B09" w:rsidP="00290B09">
            <w:pPr>
              <w:pStyle w:val="TableBullet1"/>
              <w:spacing w:after="100"/>
              <w:ind w:left="360" w:hanging="360"/>
            </w:pPr>
            <w:r w:rsidRPr="009904B1">
              <w:t>Signs including price tickets</w:t>
            </w:r>
          </w:p>
          <w:p w:rsidR="00290B09" w:rsidRPr="009904B1" w:rsidRDefault="00290B09" w:rsidP="00290B09">
            <w:pPr>
              <w:pStyle w:val="TableBullet1"/>
              <w:spacing w:after="100"/>
              <w:ind w:left="360" w:hanging="360"/>
            </w:pPr>
            <w:r w:rsidRPr="009904B1">
              <w:t>Printed materials including product descriptions, brochures, pamphlets, flyers and information literature</w:t>
            </w:r>
          </w:p>
          <w:p w:rsidR="00290B09" w:rsidRPr="009904B1" w:rsidRDefault="00290B09" w:rsidP="00290B09">
            <w:pPr>
              <w:pStyle w:val="TableBullet1"/>
              <w:spacing w:after="100"/>
              <w:ind w:left="360" w:hanging="360"/>
            </w:pPr>
            <w:r w:rsidRPr="009904B1">
              <w:t>Three-dimensional products including boxes, props and items</w:t>
            </w:r>
          </w:p>
        </w:tc>
      </w:tr>
      <w:tr w:rsidR="00290B09" w:rsidRPr="009904B1" w:rsidTr="00337F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290B09" w:rsidRPr="009904B1" w:rsidRDefault="00290B09" w:rsidP="00337FEE">
            <w:pPr>
              <w:pStyle w:val="TableText"/>
            </w:pPr>
          </w:p>
        </w:tc>
        <w:tc>
          <w:tcPr>
            <w:tcW w:w="9247" w:type="dxa"/>
            <w:gridSpan w:val="4"/>
            <w:tcBorders>
              <w:top w:val="single" w:sz="4" w:space="0" w:color="auto"/>
              <w:bottom w:val="nil"/>
            </w:tcBorders>
          </w:tcPr>
          <w:p w:rsidR="00290B09" w:rsidRPr="009904B1" w:rsidRDefault="00290B09" w:rsidP="00290B09">
            <w:pPr>
              <w:pStyle w:val="TableBullet1"/>
              <w:ind w:left="360" w:hanging="360"/>
            </w:pPr>
            <w:r w:rsidRPr="009904B1">
              <w:t>Free-standing display options</w:t>
            </w:r>
          </w:p>
          <w:p w:rsidR="00290B09" w:rsidRPr="009904B1" w:rsidRDefault="00290B09" w:rsidP="00290B09">
            <w:pPr>
              <w:pStyle w:val="TableBullet1"/>
              <w:ind w:left="360" w:hanging="360"/>
            </w:pPr>
            <w:r w:rsidRPr="009904B1">
              <w:t>Product samples</w:t>
            </w:r>
          </w:p>
          <w:p w:rsidR="00290B09" w:rsidRPr="009904B1" w:rsidRDefault="00290B09" w:rsidP="00290B09">
            <w:pPr>
              <w:pStyle w:val="TableBullet1"/>
              <w:ind w:left="360" w:hanging="360"/>
              <w:rPr>
                <w:i/>
              </w:rPr>
            </w:pPr>
            <w:r w:rsidRPr="009904B1">
              <w:t>Give-away materials and products including food and beverages.</w:t>
            </w:r>
          </w:p>
        </w:tc>
      </w:tr>
      <w:tr w:rsidR="00290B09" w:rsidRPr="009904B1" w:rsidTr="00337F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90B09" w:rsidRPr="009904B1" w:rsidRDefault="00290B09" w:rsidP="00337FEE">
            <w:pPr>
              <w:pStyle w:val="TableText"/>
            </w:pPr>
          </w:p>
        </w:tc>
        <w:tc>
          <w:tcPr>
            <w:tcW w:w="9247" w:type="dxa"/>
            <w:gridSpan w:val="4"/>
            <w:tcBorders>
              <w:top w:val="nil"/>
              <w:bottom w:val="nil"/>
            </w:tcBorders>
          </w:tcPr>
          <w:p w:rsidR="00290B09" w:rsidRPr="009904B1" w:rsidRDefault="00290B09" w:rsidP="00337FEE">
            <w:pPr>
              <w:pStyle w:val="TableText"/>
            </w:pPr>
            <w:r w:rsidRPr="009904B1">
              <w:rPr>
                <w:i/>
              </w:rPr>
              <w:t xml:space="preserve">Staff the </w:t>
            </w:r>
            <w:r w:rsidR="00715998" w:rsidRPr="009904B1">
              <w:rPr>
                <w:i/>
              </w:rPr>
              <w:t>display stand</w:t>
            </w:r>
            <w:r w:rsidRPr="009904B1">
              <w:t xml:space="preserve"> may include:</w:t>
            </w:r>
          </w:p>
          <w:p w:rsidR="00290B09" w:rsidRPr="009904B1" w:rsidRDefault="00290B09" w:rsidP="00290B09">
            <w:pPr>
              <w:pStyle w:val="TableBullet1"/>
              <w:ind w:left="360" w:hanging="360"/>
            </w:pPr>
            <w:r w:rsidRPr="009904B1">
              <w:t xml:space="preserve">Selecting appropriate numbers of staff for </w:t>
            </w:r>
            <w:r w:rsidR="00715998" w:rsidRPr="009904B1">
              <w:t>display stand</w:t>
            </w:r>
            <w:r w:rsidRPr="009904B1">
              <w:t xml:space="preserve"> duty </w:t>
            </w:r>
          </w:p>
          <w:p w:rsidR="00290B09" w:rsidRPr="009904B1" w:rsidRDefault="00290B09" w:rsidP="00290B09">
            <w:pPr>
              <w:pStyle w:val="TableBullet1"/>
              <w:ind w:left="360" w:hanging="360"/>
            </w:pPr>
            <w:r w:rsidRPr="009904B1">
              <w:t>Ensuring suitable and comprehensive staff knowledge in relation to products and services on display</w:t>
            </w:r>
          </w:p>
          <w:p w:rsidR="00290B09" w:rsidRPr="009904B1" w:rsidRDefault="00290B09" w:rsidP="00290B09">
            <w:pPr>
              <w:pStyle w:val="TableBullet1"/>
              <w:ind w:left="360" w:hanging="360"/>
            </w:pPr>
            <w:r w:rsidRPr="009904B1">
              <w:t>Ensuring appropriate personal presentation</w:t>
            </w:r>
          </w:p>
          <w:p w:rsidR="00290B09" w:rsidRPr="009904B1" w:rsidRDefault="00290B09" w:rsidP="00290B09">
            <w:pPr>
              <w:pStyle w:val="TableBullet1"/>
              <w:ind w:left="360" w:hanging="360"/>
            </w:pPr>
            <w:r w:rsidRPr="009904B1">
              <w:t>Making provision for staff belongings and refreshments during the display</w:t>
            </w:r>
          </w:p>
          <w:p w:rsidR="00290B09" w:rsidRPr="009904B1" w:rsidRDefault="00290B09" w:rsidP="00290B09">
            <w:pPr>
              <w:pStyle w:val="TableBullet1"/>
              <w:ind w:left="360" w:hanging="360"/>
            </w:pPr>
            <w:r w:rsidRPr="009904B1">
              <w:t>Conducting training for staff</w:t>
            </w:r>
          </w:p>
          <w:p w:rsidR="00290B09" w:rsidRPr="009904B1" w:rsidRDefault="00290B09" w:rsidP="00290B09">
            <w:pPr>
              <w:pStyle w:val="TableBullet1"/>
              <w:ind w:left="360" w:hanging="360"/>
            </w:pPr>
            <w:r w:rsidRPr="009904B1">
              <w:t>Arranging times and staff rosters</w:t>
            </w:r>
          </w:p>
          <w:p w:rsidR="00290B09" w:rsidRPr="009904B1" w:rsidRDefault="00290B09" w:rsidP="00290B09">
            <w:pPr>
              <w:pStyle w:val="TableBullet1"/>
              <w:ind w:left="360" w:hanging="360"/>
            </w:pPr>
            <w:r w:rsidRPr="009904B1">
              <w:t xml:space="preserve">Back-filling the staff who are on roster for the </w:t>
            </w:r>
            <w:r w:rsidR="00715998" w:rsidRPr="009904B1">
              <w:t>display stand</w:t>
            </w:r>
            <w:r w:rsidRPr="009904B1">
              <w:t>.</w:t>
            </w:r>
          </w:p>
        </w:tc>
      </w:tr>
      <w:tr w:rsidR="00290B09" w:rsidRPr="009904B1" w:rsidTr="00337F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290B09" w:rsidRPr="009904B1" w:rsidRDefault="00290B09" w:rsidP="00337FEE">
            <w:pPr>
              <w:pStyle w:val="TableText"/>
            </w:pPr>
          </w:p>
        </w:tc>
        <w:tc>
          <w:tcPr>
            <w:tcW w:w="9247" w:type="dxa"/>
            <w:gridSpan w:val="4"/>
            <w:tcBorders>
              <w:top w:val="nil"/>
              <w:bottom w:val="single" w:sz="4" w:space="0" w:color="auto"/>
            </w:tcBorders>
          </w:tcPr>
          <w:p w:rsidR="00290B09" w:rsidRPr="009904B1" w:rsidRDefault="00290B09" w:rsidP="00337FEE">
            <w:pPr>
              <w:pStyle w:val="TableText"/>
            </w:pPr>
            <w:r w:rsidRPr="009904B1">
              <w:rPr>
                <w:i/>
              </w:rPr>
              <w:t>Provide customer service</w:t>
            </w:r>
            <w:r w:rsidRPr="009904B1">
              <w:t xml:space="preserve"> may include:</w:t>
            </w:r>
          </w:p>
          <w:p w:rsidR="00290B09" w:rsidRPr="009904B1" w:rsidRDefault="00290B09" w:rsidP="00290B09">
            <w:pPr>
              <w:pStyle w:val="TableBullet1"/>
              <w:ind w:left="360" w:hanging="360"/>
            </w:pPr>
            <w:r w:rsidRPr="009904B1">
              <w:t>Providing information on products and services</w:t>
            </w:r>
          </w:p>
          <w:p w:rsidR="00290B09" w:rsidRPr="009904B1" w:rsidRDefault="00290B09" w:rsidP="00290B09">
            <w:pPr>
              <w:pStyle w:val="TableBullet1"/>
              <w:ind w:left="360" w:hanging="360"/>
            </w:pPr>
            <w:r w:rsidRPr="009904B1">
              <w:t>Conducting demonstrations</w:t>
            </w:r>
          </w:p>
          <w:p w:rsidR="00290B09" w:rsidRPr="009904B1" w:rsidRDefault="00290B09" w:rsidP="00290B09">
            <w:pPr>
              <w:pStyle w:val="TableBullet1"/>
              <w:ind w:left="360" w:hanging="360"/>
            </w:pPr>
            <w:r w:rsidRPr="009904B1">
              <w:t>Offering samples</w:t>
            </w:r>
          </w:p>
          <w:p w:rsidR="00290B09" w:rsidRPr="009904B1" w:rsidRDefault="00290B09" w:rsidP="00290B09">
            <w:pPr>
              <w:pStyle w:val="TableBullet1"/>
              <w:ind w:left="360" w:hanging="360"/>
            </w:pPr>
            <w:r w:rsidRPr="009904B1">
              <w:t>Encouraging customer participation, interest and interaction</w:t>
            </w:r>
          </w:p>
          <w:p w:rsidR="00290B09" w:rsidRPr="009904B1" w:rsidRDefault="00290B09" w:rsidP="00290B09">
            <w:pPr>
              <w:pStyle w:val="TableBullet1"/>
              <w:ind w:left="360" w:hanging="360"/>
            </w:pPr>
            <w:r w:rsidRPr="009904B1">
              <w:t>Distributing materials and literature</w:t>
            </w:r>
          </w:p>
          <w:p w:rsidR="00290B09" w:rsidRPr="009904B1" w:rsidRDefault="00290B09" w:rsidP="00290B09">
            <w:pPr>
              <w:pStyle w:val="TableBullet1"/>
              <w:ind w:left="360" w:hanging="360"/>
            </w:pPr>
            <w:r w:rsidRPr="009904B1">
              <w:t>Sourcing products and information for customers</w:t>
            </w:r>
          </w:p>
          <w:p w:rsidR="00290B09" w:rsidRPr="009904B1" w:rsidRDefault="00290B09" w:rsidP="00290B09">
            <w:pPr>
              <w:pStyle w:val="TableBullet1"/>
              <w:ind w:left="360" w:hanging="360"/>
            </w:pPr>
            <w:r w:rsidRPr="009904B1">
              <w:t>Responding to queries and complaints</w:t>
            </w:r>
          </w:p>
          <w:p w:rsidR="00290B09" w:rsidRPr="009904B1" w:rsidRDefault="00290B09" w:rsidP="00290B09">
            <w:pPr>
              <w:pStyle w:val="TableBullet1"/>
              <w:ind w:left="360" w:hanging="360"/>
            </w:pPr>
            <w:r w:rsidRPr="009904B1">
              <w:t>Making sales and processing transactions</w:t>
            </w:r>
          </w:p>
          <w:p w:rsidR="00290B09" w:rsidRPr="009904B1" w:rsidRDefault="00290B09" w:rsidP="00290B09">
            <w:pPr>
              <w:pStyle w:val="TableBullet1"/>
              <w:ind w:left="360" w:hanging="360"/>
            </w:pPr>
            <w:r w:rsidRPr="009904B1">
              <w:t>Soliciting feedback</w:t>
            </w:r>
          </w:p>
        </w:tc>
      </w:tr>
      <w:tr w:rsidR="00290B09" w:rsidRPr="009904B1" w:rsidTr="00337F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290B09" w:rsidRPr="009904B1" w:rsidRDefault="00290B09" w:rsidP="00337FEE">
            <w:pPr>
              <w:pStyle w:val="TableText"/>
              <w:keepNext/>
            </w:pPr>
          </w:p>
        </w:tc>
        <w:tc>
          <w:tcPr>
            <w:tcW w:w="9247" w:type="dxa"/>
            <w:gridSpan w:val="4"/>
            <w:tcBorders>
              <w:top w:val="single" w:sz="4" w:space="0" w:color="auto"/>
              <w:bottom w:val="nil"/>
            </w:tcBorders>
          </w:tcPr>
          <w:p w:rsidR="00290B09" w:rsidRPr="009904B1" w:rsidRDefault="00290B09" w:rsidP="00290B09">
            <w:pPr>
              <w:pStyle w:val="TableBullet1"/>
              <w:ind w:left="360" w:hanging="360"/>
            </w:pPr>
            <w:r w:rsidRPr="009904B1">
              <w:t>Recording customer and potential customer details</w:t>
            </w:r>
          </w:p>
          <w:p w:rsidR="00290B09" w:rsidRPr="009904B1" w:rsidRDefault="00290B09" w:rsidP="00290B09">
            <w:pPr>
              <w:pStyle w:val="TableBullet1"/>
              <w:ind w:left="360" w:hanging="360"/>
              <w:rPr>
                <w:i/>
              </w:rPr>
            </w:pPr>
            <w:r w:rsidRPr="009904B1">
              <w:t>Making arrangements for follow-up service provision.</w:t>
            </w:r>
          </w:p>
          <w:p w:rsidR="00290B09" w:rsidRPr="009904B1" w:rsidRDefault="00290B09" w:rsidP="00337FEE">
            <w:pPr>
              <w:pStyle w:val="TableText"/>
            </w:pPr>
            <w:r w:rsidRPr="009904B1">
              <w:rPr>
                <w:i/>
              </w:rPr>
              <w:t>Follow-up sales opportunities</w:t>
            </w:r>
            <w:r w:rsidRPr="009904B1">
              <w:t xml:space="preserve"> may include making contact with customers as arranged which may involve:</w:t>
            </w:r>
          </w:p>
          <w:p w:rsidR="00290B09" w:rsidRPr="009904B1" w:rsidRDefault="00290B09" w:rsidP="00290B09">
            <w:pPr>
              <w:pStyle w:val="TableBullet1"/>
              <w:ind w:left="360" w:hanging="360"/>
            </w:pPr>
            <w:r w:rsidRPr="009904B1">
              <w:t>Telephoning</w:t>
            </w:r>
          </w:p>
          <w:p w:rsidR="00290B09" w:rsidRPr="009904B1" w:rsidRDefault="00290B09" w:rsidP="00290B09">
            <w:pPr>
              <w:pStyle w:val="TableBullet1"/>
              <w:ind w:left="360" w:hanging="360"/>
            </w:pPr>
            <w:r w:rsidRPr="009904B1">
              <w:t>Making personal visits</w:t>
            </w:r>
          </w:p>
          <w:p w:rsidR="00290B09" w:rsidRPr="009904B1" w:rsidRDefault="00290B09" w:rsidP="00290B09">
            <w:pPr>
              <w:pStyle w:val="TableBullet1"/>
              <w:ind w:left="360" w:hanging="360"/>
            </w:pPr>
            <w:r w:rsidRPr="009904B1">
              <w:t>E-mailing information</w:t>
            </w:r>
          </w:p>
          <w:p w:rsidR="00290B09" w:rsidRPr="009904B1" w:rsidRDefault="00290B09" w:rsidP="00290B09">
            <w:pPr>
              <w:pStyle w:val="TableBullet1"/>
              <w:ind w:left="360" w:hanging="360"/>
            </w:pPr>
            <w:r w:rsidRPr="009904B1">
              <w:t>Forwarding materials and information</w:t>
            </w:r>
          </w:p>
          <w:p w:rsidR="00290B09" w:rsidRPr="009904B1" w:rsidRDefault="00290B09" w:rsidP="00290B09">
            <w:pPr>
              <w:pStyle w:val="TableBullet1"/>
              <w:ind w:left="360" w:hanging="360"/>
            </w:pPr>
            <w:r w:rsidRPr="009904B1">
              <w:t>Providing required information</w:t>
            </w:r>
          </w:p>
          <w:p w:rsidR="00290B09" w:rsidRPr="009904B1" w:rsidRDefault="00290B09" w:rsidP="00290B09">
            <w:pPr>
              <w:pStyle w:val="TableBullet1"/>
              <w:ind w:left="360" w:hanging="360"/>
            </w:pPr>
            <w:r w:rsidRPr="009904B1">
              <w:t>Adding customer details to Customer Management Systems</w:t>
            </w:r>
          </w:p>
          <w:p w:rsidR="00290B09" w:rsidRPr="009904B1" w:rsidRDefault="00290B09" w:rsidP="00290B09">
            <w:pPr>
              <w:pStyle w:val="TableBullet1"/>
              <w:ind w:left="360" w:hanging="360"/>
            </w:pPr>
            <w:r w:rsidRPr="009904B1">
              <w:t>Liaising with colleagues, suppliers and others, as required.</w:t>
            </w:r>
          </w:p>
        </w:tc>
      </w:tr>
      <w:tr w:rsidR="00290B09" w:rsidRPr="009904B1" w:rsidTr="00337F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90B09" w:rsidRPr="009904B1" w:rsidRDefault="00290B09" w:rsidP="00337FEE">
            <w:pPr>
              <w:pStyle w:val="TableText"/>
            </w:pPr>
          </w:p>
        </w:tc>
        <w:tc>
          <w:tcPr>
            <w:tcW w:w="9247" w:type="dxa"/>
            <w:gridSpan w:val="4"/>
            <w:tcBorders>
              <w:top w:val="nil"/>
              <w:bottom w:val="nil"/>
            </w:tcBorders>
          </w:tcPr>
          <w:p w:rsidR="00290B09" w:rsidRPr="009904B1" w:rsidRDefault="00290B09" w:rsidP="00337FEE">
            <w:pPr>
              <w:pStyle w:val="TableText"/>
            </w:pPr>
            <w:r w:rsidRPr="009904B1">
              <w:rPr>
                <w:i/>
              </w:rPr>
              <w:t>Clean and tidy</w:t>
            </w:r>
            <w:r w:rsidRPr="009904B1">
              <w:t xml:space="preserve"> may relate to:</w:t>
            </w:r>
          </w:p>
          <w:p w:rsidR="00290B09" w:rsidRPr="009904B1" w:rsidRDefault="00290B09" w:rsidP="00290B09">
            <w:pPr>
              <w:pStyle w:val="TableBullet1"/>
              <w:ind w:left="360" w:hanging="360"/>
            </w:pPr>
            <w:r w:rsidRPr="009904B1">
              <w:t>Cleaning mess made by customers</w:t>
            </w:r>
          </w:p>
          <w:p w:rsidR="00290B09" w:rsidRPr="009904B1" w:rsidRDefault="00290B09" w:rsidP="00290B09">
            <w:pPr>
              <w:pStyle w:val="TableBullet1"/>
              <w:ind w:left="360" w:hanging="360"/>
            </w:pPr>
            <w:r w:rsidRPr="009904B1">
              <w:t>Removing damaged, dirty or torn signs, price tags and advertising tickets</w:t>
            </w:r>
          </w:p>
          <w:p w:rsidR="00290B09" w:rsidRPr="009904B1" w:rsidRDefault="00290B09" w:rsidP="00290B09">
            <w:pPr>
              <w:pStyle w:val="TableBullet1"/>
              <w:ind w:left="360" w:hanging="360"/>
            </w:pPr>
            <w:r w:rsidRPr="009904B1">
              <w:t xml:space="preserve">Removing cartons, used containers and packaging </w:t>
            </w:r>
          </w:p>
          <w:p w:rsidR="00290B09" w:rsidRPr="009904B1" w:rsidRDefault="00290B09" w:rsidP="00290B09">
            <w:pPr>
              <w:pStyle w:val="TableBullet1"/>
              <w:ind w:left="360" w:hanging="360"/>
            </w:pPr>
            <w:r w:rsidRPr="009904B1">
              <w:t>Undertaking scheduled cleaning tasks.</w:t>
            </w:r>
          </w:p>
        </w:tc>
      </w:tr>
      <w:tr w:rsidR="00290B09" w:rsidRPr="009904B1" w:rsidTr="00337F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290B09" w:rsidRPr="009904B1" w:rsidRDefault="00290B09" w:rsidP="00337FEE">
            <w:pPr>
              <w:pStyle w:val="TableText"/>
            </w:pPr>
          </w:p>
        </w:tc>
        <w:tc>
          <w:tcPr>
            <w:tcW w:w="9247" w:type="dxa"/>
            <w:gridSpan w:val="4"/>
            <w:tcBorders>
              <w:top w:val="nil"/>
              <w:bottom w:val="single" w:sz="4" w:space="0" w:color="auto"/>
            </w:tcBorders>
          </w:tcPr>
          <w:p w:rsidR="00290B09" w:rsidRPr="009904B1" w:rsidRDefault="00290B09" w:rsidP="00337FEE">
            <w:pPr>
              <w:pStyle w:val="TableText"/>
            </w:pPr>
            <w:r w:rsidRPr="009904B1">
              <w:rPr>
                <w:i/>
              </w:rPr>
              <w:t>Replenish products and materials</w:t>
            </w:r>
            <w:r w:rsidRPr="009904B1">
              <w:t xml:space="preserve"> may include:</w:t>
            </w:r>
          </w:p>
          <w:p w:rsidR="00290B09" w:rsidRPr="009904B1" w:rsidRDefault="00290B09" w:rsidP="00290B09">
            <w:pPr>
              <w:pStyle w:val="TableBullet1"/>
              <w:ind w:left="360" w:hanging="360"/>
            </w:pPr>
            <w:r w:rsidRPr="009904B1">
              <w:t>Replacing materials used by staff or taken by customers</w:t>
            </w:r>
          </w:p>
          <w:p w:rsidR="00290B09" w:rsidRPr="009904B1" w:rsidRDefault="00290B09" w:rsidP="00290B09">
            <w:pPr>
              <w:pStyle w:val="TableBullet1"/>
              <w:ind w:left="360" w:hanging="360"/>
            </w:pPr>
            <w:r w:rsidRPr="009904B1">
              <w:t>Rotating stock on display in accordance with demands of display plan</w:t>
            </w:r>
          </w:p>
          <w:p w:rsidR="00290B09" w:rsidRPr="009904B1" w:rsidRDefault="00290B09" w:rsidP="00290B09">
            <w:pPr>
              <w:pStyle w:val="TableBullet1"/>
              <w:ind w:left="360" w:hanging="360"/>
            </w:pPr>
            <w:r w:rsidRPr="009904B1">
              <w:t>Changing signage and pricing tickets to reflect changes to stock on display</w:t>
            </w:r>
          </w:p>
          <w:p w:rsidR="00290B09" w:rsidRPr="009904B1" w:rsidRDefault="00290B09" w:rsidP="00290B09">
            <w:pPr>
              <w:pStyle w:val="TableBullet1"/>
              <w:ind w:left="360" w:hanging="360"/>
            </w:pPr>
            <w:r w:rsidRPr="009904B1">
              <w:t xml:space="preserve">Review and alter </w:t>
            </w:r>
            <w:r w:rsidR="00715998" w:rsidRPr="009904B1">
              <w:t>display stand</w:t>
            </w:r>
            <w:r w:rsidRPr="009904B1">
              <w:t xml:space="preserve"> may include:</w:t>
            </w:r>
          </w:p>
          <w:p w:rsidR="00290B09" w:rsidRPr="009904B1" w:rsidRDefault="00290B09" w:rsidP="00290B09">
            <w:pPr>
              <w:pStyle w:val="TableBullet1"/>
              <w:ind w:left="360" w:hanging="360"/>
            </w:pPr>
            <w:r w:rsidRPr="009904B1">
              <w:t xml:space="preserve">Responding to emerging issues in the area where the </w:t>
            </w:r>
            <w:r w:rsidR="00715998" w:rsidRPr="009904B1">
              <w:t>display stand</w:t>
            </w:r>
            <w:r w:rsidRPr="009904B1">
              <w:t xml:space="preserve"> is located</w:t>
            </w:r>
          </w:p>
        </w:tc>
      </w:tr>
      <w:tr w:rsidR="00290B09" w:rsidRPr="009904B1" w:rsidTr="00337F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290B09" w:rsidRPr="009904B1" w:rsidRDefault="00290B09" w:rsidP="00337FEE">
            <w:pPr>
              <w:pStyle w:val="TableText"/>
            </w:pPr>
          </w:p>
        </w:tc>
        <w:tc>
          <w:tcPr>
            <w:tcW w:w="9247" w:type="dxa"/>
            <w:gridSpan w:val="4"/>
            <w:tcBorders>
              <w:top w:val="single" w:sz="4" w:space="0" w:color="auto"/>
              <w:bottom w:val="nil"/>
            </w:tcBorders>
          </w:tcPr>
          <w:p w:rsidR="00290B09" w:rsidRPr="009904B1" w:rsidRDefault="00290B09" w:rsidP="00290B09">
            <w:pPr>
              <w:pStyle w:val="TableBullet1"/>
              <w:ind w:left="360" w:hanging="360"/>
            </w:pPr>
            <w:r w:rsidRPr="009904B1">
              <w:t>Responding to customer feedback including responses to negative and positive feedback</w:t>
            </w:r>
          </w:p>
          <w:p w:rsidR="00290B09" w:rsidRPr="009904B1" w:rsidRDefault="00290B09" w:rsidP="00290B09">
            <w:pPr>
              <w:pStyle w:val="TableBullet1"/>
              <w:ind w:left="360" w:hanging="360"/>
            </w:pPr>
            <w:r w:rsidRPr="009904B1">
              <w:t>Amending display in accordance with demands of display plan</w:t>
            </w:r>
          </w:p>
          <w:p w:rsidR="00290B09" w:rsidRPr="009904B1" w:rsidRDefault="00290B09" w:rsidP="00290B09">
            <w:pPr>
              <w:pStyle w:val="TableBullet1"/>
              <w:ind w:left="360" w:hanging="360"/>
            </w:pPr>
            <w:r w:rsidRPr="009904B1">
              <w:t xml:space="preserve">Making changes to </w:t>
            </w:r>
            <w:r w:rsidR="00715998" w:rsidRPr="009904B1">
              <w:t>display stand</w:t>
            </w:r>
            <w:r w:rsidRPr="009904B1">
              <w:t xml:space="preserve"> based on customer visitation and usage</w:t>
            </w:r>
          </w:p>
          <w:p w:rsidR="00290B09" w:rsidRPr="009904B1" w:rsidRDefault="00290B09" w:rsidP="00290B09">
            <w:pPr>
              <w:pStyle w:val="TableBullet1"/>
              <w:ind w:left="360" w:hanging="360"/>
            </w:pPr>
            <w:r w:rsidRPr="009904B1">
              <w:t>Altering environmental conditions as required including heating, sound, lighting, audio-visual support, access and provision of refreshments, where appropriate</w:t>
            </w:r>
          </w:p>
          <w:p w:rsidR="00290B09" w:rsidRPr="009904B1" w:rsidRDefault="00290B09" w:rsidP="00290B09">
            <w:pPr>
              <w:pStyle w:val="TableBullet1"/>
              <w:ind w:left="360" w:hanging="360"/>
            </w:pPr>
            <w:r w:rsidRPr="009904B1">
              <w:t>Inspecting display and surrounding area to identify safety, security and other issues that require attention</w:t>
            </w:r>
          </w:p>
          <w:p w:rsidR="00290B09" w:rsidRPr="009904B1" w:rsidRDefault="00290B09" w:rsidP="00290B09">
            <w:pPr>
              <w:pStyle w:val="TableBullet1"/>
              <w:ind w:left="360" w:hanging="360"/>
              <w:rPr>
                <w:i/>
              </w:rPr>
            </w:pPr>
            <w:r w:rsidRPr="009904B1">
              <w:t xml:space="preserve">Identifying aspects of the </w:t>
            </w:r>
            <w:r w:rsidR="00715998" w:rsidRPr="009904B1">
              <w:t>display stand</w:t>
            </w:r>
            <w:r w:rsidRPr="009904B1">
              <w:t xml:space="preserve"> that are, or are not working as intended including recording of these events for current attention and to factor into future displays/stands.</w:t>
            </w:r>
          </w:p>
        </w:tc>
      </w:tr>
      <w:tr w:rsidR="00290B09" w:rsidRPr="009904B1" w:rsidTr="00337F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90B09" w:rsidRPr="009904B1" w:rsidRDefault="00290B09" w:rsidP="00337FEE">
            <w:pPr>
              <w:pStyle w:val="TableText"/>
            </w:pPr>
          </w:p>
        </w:tc>
        <w:tc>
          <w:tcPr>
            <w:tcW w:w="9247" w:type="dxa"/>
            <w:gridSpan w:val="4"/>
            <w:tcBorders>
              <w:top w:val="nil"/>
              <w:bottom w:val="nil"/>
            </w:tcBorders>
          </w:tcPr>
          <w:p w:rsidR="00290B09" w:rsidRPr="009904B1" w:rsidRDefault="00290B09" w:rsidP="00337FEE">
            <w:pPr>
              <w:pStyle w:val="TableTextBold"/>
            </w:pPr>
            <w:r w:rsidRPr="009904B1">
              <w:t>Assessment Guide</w:t>
            </w:r>
          </w:p>
          <w:p w:rsidR="00290B09" w:rsidRPr="009904B1" w:rsidRDefault="00290B09" w:rsidP="00337FEE">
            <w:pPr>
              <w:pStyle w:val="TableText"/>
            </w:pPr>
            <w:r w:rsidRPr="009904B1">
              <w:t>The following skills and knowledge must be assessed as part of this unit:</w:t>
            </w:r>
          </w:p>
          <w:p w:rsidR="00290B09" w:rsidRPr="009904B1" w:rsidRDefault="00290B09" w:rsidP="00290B09">
            <w:pPr>
              <w:pStyle w:val="TableBullet1"/>
              <w:ind w:left="360" w:hanging="360"/>
            </w:pPr>
            <w:r w:rsidRPr="009904B1">
              <w:t>Enterprise policies and procedures in regard to displays/stands and advertising and promotion</w:t>
            </w:r>
          </w:p>
          <w:p w:rsidR="00290B09" w:rsidRPr="009904B1" w:rsidRDefault="00290B09" w:rsidP="00290B09">
            <w:pPr>
              <w:pStyle w:val="TableBullet1"/>
              <w:ind w:left="360" w:hanging="360"/>
            </w:pPr>
            <w:r w:rsidRPr="009904B1">
              <w:t>Principles of display</w:t>
            </w:r>
          </w:p>
          <w:p w:rsidR="00290B09" w:rsidRPr="009904B1" w:rsidRDefault="00290B09" w:rsidP="00290B09">
            <w:pPr>
              <w:pStyle w:val="TableBullet1"/>
              <w:ind w:left="360" w:hanging="360"/>
            </w:pPr>
            <w:r w:rsidRPr="009904B1">
              <w:t>Ability to use display techniques</w:t>
            </w:r>
          </w:p>
          <w:p w:rsidR="00290B09" w:rsidRPr="009904B1" w:rsidRDefault="00290B09" w:rsidP="00290B09">
            <w:pPr>
              <w:pStyle w:val="TableBullet1"/>
              <w:ind w:left="360" w:hanging="360"/>
            </w:pPr>
            <w:r w:rsidRPr="009904B1">
              <w:t>Industry contexts in which displays/stands are used</w:t>
            </w:r>
          </w:p>
          <w:p w:rsidR="00290B09" w:rsidRPr="009904B1" w:rsidRDefault="00290B09" w:rsidP="00290B09">
            <w:pPr>
              <w:pStyle w:val="TableBullet1"/>
              <w:ind w:left="360" w:hanging="360"/>
            </w:pPr>
            <w:r w:rsidRPr="009904B1">
              <w:t>Display materials and resources</w:t>
            </w:r>
          </w:p>
          <w:p w:rsidR="00290B09" w:rsidRPr="009904B1" w:rsidRDefault="00290B09" w:rsidP="00290B09">
            <w:pPr>
              <w:pStyle w:val="TableBullet1"/>
              <w:ind w:left="360" w:hanging="360"/>
            </w:pPr>
            <w:r w:rsidRPr="009904B1">
              <w:t xml:space="preserve">Support industries and organisations for </w:t>
            </w:r>
            <w:r w:rsidR="00715998" w:rsidRPr="009904B1">
              <w:t>display stand</w:t>
            </w:r>
            <w:r w:rsidRPr="009904B1">
              <w:t xml:space="preserve"> development and construction.</w:t>
            </w:r>
          </w:p>
        </w:tc>
      </w:tr>
      <w:tr w:rsidR="00290B09" w:rsidRPr="009904B1" w:rsidTr="00337F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290B09" w:rsidRPr="009904B1" w:rsidRDefault="00290B09" w:rsidP="00337FEE">
            <w:pPr>
              <w:pStyle w:val="TableText"/>
            </w:pPr>
          </w:p>
        </w:tc>
        <w:tc>
          <w:tcPr>
            <w:tcW w:w="9247" w:type="dxa"/>
            <w:gridSpan w:val="4"/>
            <w:tcBorders>
              <w:top w:val="nil"/>
              <w:bottom w:val="single" w:sz="4" w:space="0" w:color="auto"/>
            </w:tcBorders>
          </w:tcPr>
          <w:p w:rsidR="00290B09" w:rsidRPr="009904B1" w:rsidRDefault="00290B09" w:rsidP="00337FEE">
            <w:pPr>
              <w:pStyle w:val="TableTextBold"/>
            </w:pPr>
            <w:r w:rsidRPr="009904B1">
              <w:t>Linkages To Other Units</w:t>
            </w:r>
          </w:p>
          <w:p w:rsidR="00290B09" w:rsidRPr="009904B1" w:rsidRDefault="00290B09" w:rsidP="00290B09">
            <w:pPr>
              <w:pStyle w:val="TableBullet1"/>
              <w:ind w:left="360" w:hanging="360"/>
            </w:pPr>
            <w:r w:rsidRPr="009904B1">
              <w:t>Implement occupational health and safety procedures</w:t>
            </w:r>
          </w:p>
          <w:p w:rsidR="00290B09" w:rsidRPr="009904B1" w:rsidRDefault="00290B09" w:rsidP="00290B09">
            <w:pPr>
              <w:pStyle w:val="TableBullet1"/>
              <w:ind w:left="360" w:hanging="360"/>
            </w:pPr>
            <w:r w:rsidRPr="009904B1">
              <w:t>Maintain hospitality industry knowledge</w:t>
            </w:r>
          </w:p>
          <w:p w:rsidR="00290B09" w:rsidRPr="009904B1" w:rsidRDefault="00290B09" w:rsidP="00290B09">
            <w:pPr>
              <w:pStyle w:val="TableBullet1"/>
              <w:ind w:left="360" w:hanging="360"/>
            </w:pPr>
            <w:r w:rsidRPr="009904B1">
              <w:t>Develop and maintain food and beverage product knowledge</w:t>
            </w:r>
          </w:p>
          <w:p w:rsidR="00290B09" w:rsidRPr="009904B1" w:rsidRDefault="00290B09" w:rsidP="00290B09">
            <w:pPr>
              <w:pStyle w:val="TableBullet1"/>
              <w:ind w:left="360" w:hanging="360"/>
            </w:pPr>
            <w:r w:rsidRPr="009904B1">
              <w:lastRenderedPageBreak/>
              <w:t>Provide advice to patrons on food and beverage services</w:t>
            </w:r>
          </w:p>
        </w:tc>
      </w:tr>
      <w:tr w:rsidR="00290B09" w:rsidRPr="009904B1" w:rsidTr="00337F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290B09" w:rsidRPr="009904B1" w:rsidRDefault="00290B09" w:rsidP="00337FEE">
            <w:pPr>
              <w:pStyle w:val="TableText"/>
            </w:pPr>
          </w:p>
        </w:tc>
        <w:tc>
          <w:tcPr>
            <w:tcW w:w="9247" w:type="dxa"/>
            <w:gridSpan w:val="4"/>
            <w:tcBorders>
              <w:top w:val="single" w:sz="4" w:space="0" w:color="auto"/>
              <w:bottom w:val="nil"/>
            </w:tcBorders>
          </w:tcPr>
          <w:p w:rsidR="00290B09" w:rsidRPr="009904B1" w:rsidRDefault="00290B09" w:rsidP="00290B09">
            <w:pPr>
              <w:pStyle w:val="TableBullet1"/>
              <w:ind w:left="360" w:hanging="360"/>
            </w:pPr>
            <w:r w:rsidRPr="009904B1">
              <w:t>Maintain quality customer/guest service</w:t>
            </w:r>
          </w:p>
          <w:p w:rsidR="00290B09" w:rsidRPr="009904B1" w:rsidRDefault="00290B09" w:rsidP="00290B09">
            <w:pPr>
              <w:pStyle w:val="TableBullet1"/>
              <w:ind w:left="360" w:hanging="360"/>
            </w:pPr>
            <w:r w:rsidRPr="009904B1">
              <w:t>Gather and present product information</w:t>
            </w:r>
          </w:p>
          <w:p w:rsidR="00290B09" w:rsidRPr="009904B1" w:rsidRDefault="00290B09" w:rsidP="00290B09">
            <w:pPr>
              <w:pStyle w:val="TableBullet1"/>
              <w:ind w:left="360" w:hanging="360"/>
            </w:pPr>
            <w:r w:rsidRPr="009904B1">
              <w:t>Roster staff</w:t>
            </w:r>
          </w:p>
          <w:p w:rsidR="00290B09" w:rsidRPr="009904B1" w:rsidRDefault="00290B09" w:rsidP="00290B09">
            <w:pPr>
              <w:pStyle w:val="TableBullet1"/>
              <w:ind w:left="360" w:hanging="360"/>
            </w:pPr>
            <w:r w:rsidRPr="009904B1">
              <w:t>Develop and update tourism industry knowledge</w:t>
            </w:r>
          </w:p>
          <w:p w:rsidR="00290B09" w:rsidRPr="009904B1" w:rsidRDefault="00290B09" w:rsidP="00290B09">
            <w:pPr>
              <w:pStyle w:val="TableBullet1"/>
              <w:ind w:left="360" w:hanging="360"/>
            </w:pPr>
            <w:r w:rsidRPr="009904B1">
              <w:t>Promote products and services to customers</w:t>
            </w:r>
          </w:p>
          <w:p w:rsidR="00290B09" w:rsidRPr="009904B1" w:rsidRDefault="00290B09" w:rsidP="00290B09">
            <w:pPr>
              <w:pStyle w:val="TableBullet1"/>
              <w:ind w:left="360" w:hanging="360"/>
            </w:pPr>
            <w:r w:rsidRPr="009904B1">
              <w:t>Establish and maintain a safe and secure workplace</w:t>
            </w:r>
          </w:p>
          <w:p w:rsidR="00290B09" w:rsidRPr="009904B1" w:rsidRDefault="00290B09" w:rsidP="00290B09">
            <w:pPr>
              <w:pStyle w:val="TableBullet1"/>
              <w:ind w:left="360" w:hanging="360"/>
            </w:pPr>
            <w:r w:rsidRPr="009904B1">
              <w:t>Prepare and deliver a presentation</w:t>
            </w:r>
          </w:p>
          <w:p w:rsidR="00290B09" w:rsidRPr="009904B1" w:rsidRDefault="00290B09" w:rsidP="00290B09">
            <w:pPr>
              <w:pStyle w:val="TableBullet1"/>
              <w:ind w:left="360" w:hanging="360"/>
            </w:pPr>
            <w:r w:rsidRPr="009904B1">
              <w:t>Develop, manage and evaluate local marketing strategies</w:t>
            </w:r>
          </w:p>
          <w:p w:rsidR="00290B09" w:rsidRPr="009904B1" w:rsidRDefault="00290B09" w:rsidP="00290B09">
            <w:pPr>
              <w:pStyle w:val="TableBullet1"/>
              <w:ind w:left="360" w:hanging="360"/>
            </w:pPr>
            <w:r w:rsidRPr="009904B1">
              <w:t>Promote tourism products and services</w:t>
            </w:r>
          </w:p>
          <w:p w:rsidR="00290B09" w:rsidRPr="009904B1" w:rsidRDefault="00290B09" w:rsidP="00290B09">
            <w:pPr>
              <w:pStyle w:val="TableBullet1"/>
              <w:ind w:left="360" w:hanging="360"/>
            </w:pPr>
            <w:r w:rsidRPr="009904B1">
              <w:t>Develop a marketing strategy and coordinate sales activities.</w:t>
            </w:r>
          </w:p>
        </w:tc>
      </w:tr>
      <w:tr w:rsidR="00290B09" w:rsidRPr="009904B1" w:rsidTr="00337F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90B09" w:rsidRPr="009904B1" w:rsidRDefault="00290B09" w:rsidP="00337FEE">
            <w:pPr>
              <w:pStyle w:val="TableText"/>
            </w:pPr>
          </w:p>
        </w:tc>
        <w:tc>
          <w:tcPr>
            <w:tcW w:w="9247" w:type="dxa"/>
            <w:gridSpan w:val="4"/>
            <w:tcBorders>
              <w:top w:val="nil"/>
              <w:bottom w:val="nil"/>
            </w:tcBorders>
          </w:tcPr>
          <w:p w:rsidR="00290B09" w:rsidRPr="009904B1" w:rsidRDefault="00290B09" w:rsidP="00337FEE">
            <w:pPr>
              <w:pStyle w:val="TableTextBold"/>
            </w:pPr>
            <w:r w:rsidRPr="009904B1">
              <w:t>Critical Aspects of Assessment</w:t>
            </w:r>
          </w:p>
          <w:p w:rsidR="00290B09" w:rsidRPr="009904B1" w:rsidRDefault="00290B09" w:rsidP="00337FEE">
            <w:pPr>
              <w:pStyle w:val="TableText"/>
            </w:pPr>
            <w:r w:rsidRPr="009904B1">
              <w:t>Evidence of the following is essential:</w:t>
            </w:r>
          </w:p>
          <w:p w:rsidR="00290B09" w:rsidRPr="009904B1" w:rsidRDefault="00290B09" w:rsidP="00290B09">
            <w:pPr>
              <w:pStyle w:val="TableBullet1"/>
              <w:ind w:left="360" w:hanging="360"/>
            </w:pPr>
            <w:r w:rsidRPr="009904B1">
              <w:t xml:space="preserve">Understanding of events and situations in which a </w:t>
            </w:r>
            <w:r w:rsidR="00715998" w:rsidRPr="009904B1">
              <w:t>display stand</w:t>
            </w:r>
            <w:r w:rsidRPr="009904B1">
              <w:t xml:space="preserve"> can be effectively used</w:t>
            </w:r>
          </w:p>
          <w:p w:rsidR="00290B09" w:rsidRPr="009904B1" w:rsidRDefault="00290B09" w:rsidP="00290B09">
            <w:pPr>
              <w:pStyle w:val="TableBullet1"/>
              <w:ind w:left="360" w:hanging="360"/>
            </w:pPr>
            <w:r w:rsidRPr="009904B1">
              <w:t>Demonstrated ability to prepare an effective display plan to achieve designated objectives and comply with nominated requirements and constraints</w:t>
            </w:r>
          </w:p>
          <w:p w:rsidR="00290B09" w:rsidRPr="009904B1" w:rsidRDefault="00290B09" w:rsidP="00290B09">
            <w:pPr>
              <w:pStyle w:val="TableBullet1"/>
              <w:ind w:left="360" w:hanging="360"/>
            </w:pPr>
            <w:r w:rsidRPr="009904B1">
              <w:t xml:space="preserve">Demonstrated ability to construct and dress a </w:t>
            </w:r>
            <w:r w:rsidR="00715998" w:rsidRPr="009904B1">
              <w:t>display stand</w:t>
            </w:r>
            <w:r w:rsidRPr="009904B1">
              <w:t xml:space="preserve"> for a nominated event/location and audience that complies with an approved display plan and achieves stated objectives</w:t>
            </w:r>
          </w:p>
          <w:p w:rsidR="00290B09" w:rsidRPr="009904B1" w:rsidRDefault="00290B09" w:rsidP="00290B09">
            <w:pPr>
              <w:pStyle w:val="TableBullet1"/>
              <w:ind w:left="360" w:hanging="360"/>
            </w:pPr>
            <w:r w:rsidRPr="009904B1">
              <w:t xml:space="preserve">Demonstrated ability to operate, staff, maintain and provide effective customer service for a nominated </w:t>
            </w:r>
            <w:r w:rsidR="00715998" w:rsidRPr="009904B1">
              <w:t>display stand</w:t>
            </w:r>
            <w:r w:rsidRPr="009904B1">
              <w:t xml:space="preserve"> at a designated venue/location.</w:t>
            </w:r>
          </w:p>
        </w:tc>
      </w:tr>
      <w:tr w:rsidR="00290B09" w:rsidRPr="009904B1" w:rsidTr="00337F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290B09" w:rsidRPr="009904B1" w:rsidRDefault="00290B09" w:rsidP="00337FEE">
            <w:pPr>
              <w:pStyle w:val="TableText"/>
            </w:pPr>
          </w:p>
        </w:tc>
        <w:tc>
          <w:tcPr>
            <w:tcW w:w="9247" w:type="dxa"/>
            <w:gridSpan w:val="4"/>
            <w:tcBorders>
              <w:top w:val="nil"/>
              <w:bottom w:val="single" w:sz="4" w:space="0" w:color="auto"/>
            </w:tcBorders>
          </w:tcPr>
          <w:p w:rsidR="00290B09" w:rsidRPr="009904B1" w:rsidRDefault="00290B09" w:rsidP="00337FEE">
            <w:pPr>
              <w:pStyle w:val="TableTextBold"/>
            </w:pPr>
            <w:r w:rsidRPr="009904B1">
              <w:t>Context of Assessment</w:t>
            </w:r>
          </w:p>
          <w:p w:rsidR="00290B09" w:rsidRPr="009904B1" w:rsidRDefault="00290B09" w:rsidP="00337FEE">
            <w:pPr>
              <w:pStyle w:val="TableText"/>
            </w:pPr>
            <w:r w:rsidRPr="009904B1">
              <w:t>Assessment must ensure:</w:t>
            </w:r>
          </w:p>
          <w:p w:rsidR="00290B09" w:rsidRPr="009904B1" w:rsidRDefault="00290B09" w:rsidP="00290B09">
            <w:pPr>
              <w:pStyle w:val="TableBullet1"/>
              <w:ind w:left="360" w:hanging="360"/>
            </w:pPr>
            <w:r w:rsidRPr="009904B1">
              <w:lastRenderedPageBreak/>
              <w:t xml:space="preserve">Actual or simulated workplace application of activities to create an actual </w:t>
            </w:r>
            <w:r w:rsidR="00715998" w:rsidRPr="009904B1">
              <w:t>display stand</w:t>
            </w:r>
            <w:r w:rsidRPr="009904B1">
              <w:t>.</w:t>
            </w:r>
          </w:p>
        </w:tc>
      </w:tr>
      <w:tr w:rsidR="00290B09" w:rsidRPr="009904B1" w:rsidTr="00566F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290B09" w:rsidRPr="009904B1" w:rsidRDefault="00290B09" w:rsidP="00337FEE">
            <w:pPr>
              <w:pStyle w:val="TableText"/>
            </w:pPr>
          </w:p>
        </w:tc>
        <w:tc>
          <w:tcPr>
            <w:tcW w:w="9247" w:type="dxa"/>
            <w:gridSpan w:val="4"/>
            <w:tcBorders>
              <w:top w:val="single" w:sz="4" w:space="0" w:color="auto"/>
              <w:bottom w:val="nil"/>
            </w:tcBorders>
          </w:tcPr>
          <w:p w:rsidR="00290B09" w:rsidRPr="009904B1" w:rsidRDefault="00290B09" w:rsidP="00337FEE">
            <w:pPr>
              <w:pStyle w:val="TableTextBold"/>
            </w:pPr>
            <w:r w:rsidRPr="009904B1">
              <w:t>Resource Implications</w:t>
            </w:r>
          </w:p>
          <w:p w:rsidR="00290B09" w:rsidRPr="009904B1" w:rsidRDefault="00290B09" w:rsidP="00337FEE">
            <w:pPr>
              <w:pStyle w:val="TableText"/>
            </w:pPr>
            <w:r w:rsidRPr="009904B1">
              <w:t xml:space="preserve">Training and assessment must include use of real products, resources, facilities, materials, services and products to support the construction and operation of a real </w:t>
            </w:r>
            <w:r w:rsidR="00715998" w:rsidRPr="009904B1">
              <w:t>display stand</w:t>
            </w:r>
            <w:r w:rsidRPr="009904B1">
              <w:t xml:space="preserve"> in an actual or simulated industry setting.</w:t>
            </w:r>
          </w:p>
        </w:tc>
      </w:tr>
      <w:tr w:rsidR="00290B09" w:rsidRPr="009904B1" w:rsidTr="00566F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90B09" w:rsidRPr="009904B1" w:rsidRDefault="00290B09" w:rsidP="00337FEE">
            <w:pPr>
              <w:pStyle w:val="TableText"/>
            </w:pPr>
          </w:p>
        </w:tc>
        <w:tc>
          <w:tcPr>
            <w:tcW w:w="9247" w:type="dxa"/>
            <w:gridSpan w:val="4"/>
            <w:tcBorders>
              <w:top w:val="nil"/>
              <w:bottom w:val="nil"/>
            </w:tcBorders>
          </w:tcPr>
          <w:p w:rsidR="00290B09" w:rsidRPr="009904B1" w:rsidRDefault="00290B09" w:rsidP="00337FEE">
            <w:pPr>
              <w:pStyle w:val="TableTextBold"/>
            </w:pPr>
            <w:r w:rsidRPr="009904B1">
              <w:t>Assessment Methods</w:t>
            </w:r>
          </w:p>
          <w:p w:rsidR="00290B09" w:rsidRPr="009904B1" w:rsidRDefault="00290B09" w:rsidP="00337FEE">
            <w:pPr>
              <w:pStyle w:val="TableText"/>
            </w:pPr>
            <w:r w:rsidRPr="009904B1">
              <w:t>The following methods may be used to assess competency for this unit:</w:t>
            </w:r>
          </w:p>
          <w:p w:rsidR="00290B09" w:rsidRPr="009904B1" w:rsidRDefault="00290B09" w:rsidP="00290B09">
            <w:pPr>
              <w:pStyle w:val="TableBullet1"/>
              <w:ind w:left="360" w:hanging="360"/>
            </w:pPr>
            <w:r w:rsidRPr="009904B1">
              <w:t>Observation of practical candidate performance</w:t>
            </w:r>
          </w:p>
          <w:p w:rsidR="00290B09" w:rsidRPr="009904B1" w:rsidRDefault="00290B09" w:rsidP="00290B09">
            <w:pPr>
              <w:pStyle w:val="TableBullet1"/>
              <w:ind w:left="360" w:hanging="360"/>
            </w:pPr>
            <w:r w:rsidRPr="009904B1">
              <w:t xml:space="preserve">Portfolio of material in relation to the planning, development, construction and operation of a </w:t>
            </w:r>
            <w:r w:rsidR="00715998" w:rsidRPr="009904B1">
              <w:t>display stand</w:t>
            </w:r>
          </w:p>
          <w:p w:rsidR="00290B09" w:rsidRPr="009904B1" w:rsidRDefault="00290B09" w:rsidP="00290B09">
            <w:pPr>
              <w:pStyle w:val="TableBullet1"/>
              <w:ind w:left="360" w:hanging="360"/>
            </w:pPr>
            <w:r w:rsidRPr="009904B1">
              <w:t>Case studies</w:t>
            </w:r>
          </w:p>
          <w:p w:rsidR="00290B09" w:rsidRPr="009904B1" w:rsidRDefault="00290B09" w:rsidP="00290B09">
            <w:pPr>
              <w:pStyle w:val="TableBullet1"/>
              <w:ind w:left="360" w:hanging="360"/>
            </w:pPr>
            <w:r w:rsidRPr="009904B1">
              <w:t>Role plays</w:t>
            </w:r>
          </w:p>
          <w:p w:rsidR="00290B09" w:rsidRPr="009904B1" w:rsidRDefault="00290B09" w:rsidP="00290B09">
            <w:pPr>
              <w:pStyle w:val="TableBullet1"/>
              <w:ind w:left="360" w:hanging="360"/>
            </w:pPr>
            <w:r w:rsidRPr="009904B1">
              <w:t>Oral and written questions</w:t>
            </w:r>
          </w:p>
          <w:p w:rsidR="00290B09" w:rsidRPr="009904B1" w:rsidRDefault="00290B09" w:rsidP="00290B09">
            <w:pPr>
              <w:pStyle w:val="TableBullet1"/>
              <w:ind w:left="360" w:hanging="360"/>
            </w:pPr>
            <w:r w:rsidRPr="009904B1">
              <w:t>Third party reports completed by a supervisor</w:t>
            </w:r>
          </w:p>
          <w:p w:rsidR="00290B09" w:rsidRPr="009904B1" w:rsidRDefault="00290B09" w:rsidP="00290B09">
            <w:pPr>
              <w:pStyle w:val="TableBullet1"/>
              <w:ind w:left="360" w:hanging="360"/>
            </w:pPr>
            <w:r w:rsidRPr="009904B1">
              <w:t>Project and assignment work.</w:t>
            </w:r>
          </w:p>
        </w:tc>
      </w:tr>
      <w:tr w:rsidR="00290B09" w:rsidRPr="009904B1" w:rsidTr="00566F0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90B09" w:rsidRPr="009904B1" w:rsidRDefault="00290B09" w:rsidP="00337FEE">
            <w:pPr>
              <w:pStyle w:val="TableText"/>
            </w:pPr>
          </w:p>
        </w:tc>
        <w:tc>
          <w:tcPr>
            <w:tcW w:w="9247" w:type="dxa"/>
            <w:gridSpan w:val="4"/>
            <w:tcBorders>
              <w:top w:val="nil"/>
              <w:bottom w:val="single" w:sz="4" w:space="0" w:color="auto"/>
            </w:tcBorders>
          </w:tcPr>
          <w:p w:rsidR="00290B09" w:rsidRPr="009904B1" w:rsidRDefault="00290B09" w:rsidP="00337FEE">
            <w:pPr>
              <w:pStyle w:val="TableTextBold"/>
            </w:pPr>
            <w:r w:rsidRPr="009904B1">
              <w:t>Key Competencies in this Unit</w:t>
            </w:r>
          </w:p>
          <w:p w:rsidR="00290B09" w:rsidRPr="009904B1" w:rsidRDefault="00290B09" w:rsidP="00337FEE">
            <w:pPr>
              <w:pStyle w:val="TableText"/>
              <w:rPr>
                <w:i/>
              </w:rPr>
            </w:pPr>
            <w:r w:rsidRPr="009904B1">
              <w:rPr>
                <w:i/>
              </w:rPr>
              <w:t>Level 1 = competence to undertake tasks effectively</w:t>
            </w:r>
          </w:p>
          <w:p w:rsidR="00290B09" w:rsidRPr="009904B1" w:rsidRDefault="00290B09" w:rsidP="00337FEE">
            <w:pPr>
              <w:pStyle w:val="TableText"/>
              <w:rPr>
                <w:i/>
              </w:rPr>
            </w:pPr>
            <w:r w:rsidRPr="009904B1">
              <w:rPr>
                <w:i/>
              </w:rPr>
              <w:t>Level 2 = competence to manage tasks</w:t>
            </w:r>
          </w:p>
          <w:p w:rsidR="00290B09" w:rsidRPr="009904B1" w:rsidRDefault="00290B09" w:rsidP="00337FEE">
            <w:pPr>
              <w:pStyle w:val="TableText"/>
              <w:rPr>
                <w:i/>
              </w:rPr>
            </w:pPr>
            <w:r w:rsidRPr="009904B1">
              <w:rPr>
                <w:i/>
              </w:rPr>
              <w:t>Level 3 = competence to use concepts for evaluating</w:t>
            </w:r>
          </w:p>
        </w:tc>
      </w:tr>
      <w:tr w:rsidR="00290B09" w:rsidRPr="009904B1" w:rsidTr="00337F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90B09" w:rsidRPr="009904B1" w:rsidRDefault="00290B09" w:rsidP="00337FEE">
            <w:pPr>
              <w:pStyle w:val="TableTextBold"/>
            </w:pPr>
          </w:p>
        </w:tc>
        <w:tc>
          <w:tcPr>
            <w:tcW w:w="3685" w:type="dxa"/>
            <w:tcBorders>
              <w:top w:val="single" w:sz="4" w:space="0" w:color="auto"/>
            </w:tcBorders>
          </w:tcPr>
          <w:p w:rsidR="00290B09" w:rsidRPr="009904B1" w:rsidRDefault="00290B09" w:rsidP="00337FEE">
            <w:pPr>
              <w:pStyle w:val="TableTextBold"/>
            </w:pPr>
            <w:r w:rsidRPr="009904B1">
              <w:t>Key Competencies</w:t>
            </w:r>
          </w:p>
        </w:tc>
        <w:tc>
          <w:tcPr>
            <w:tcW w:w="1134" w:type="dxa"/>
            <w:tcBorders>
              <w:top w:val="single" w:sz="4" w:space="0" w:color="auto"/>
            </w:tcBorders>
          </w:tcPr>
          <w:p w:rsidR="00290B09" w:rsidRPr="009904B1" w:rsidRDefault="00290B09" w:rsidP="00337FEE">
            <w:pPr>
              <w:pStyle w:val="TableTextBold"/>
              <w:jc w:val="center"/>
            </w:pPr>
            <w:r w:rsidRPr="009904B1">
              <w:t>Level</w:t>
            </w:r>
          </w:p>
        </w:tc>
        <w:tc>
          <w:tcPr>
            <w:tcW w:w="4428" w:type="dxa"/>
            <w:gridSpan w:val="2"/>
            <w:tcBorders>
              <w:top w:val="single" w:sz="4" w:space="0" w:color="auto"/>
            </w:tcBorders>
          </w:tcPr>
          <w:p w:rsidR="00290B09" w:rsidRPr="009904B1" w:rsidRDefault="00290B09" w:rsidP="00337FEE">
            <w:pPr>
              <w:pStyle w:val="TableTextBold"/>
            </w:pPr>
            <w:r w:rsidRPr="009904B1">
              <w:t>Examples</w:t>
            </w:r>
          </w:p>
        </w:tc>
      </w:tr>
      <w:tr w:rsidR="00290B09" w:rsidRPr="009904B1" w:rsidTr="00337F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90B09" w:rsidRPr="009904B1" w:rsidRDefault="00290B09" w:rsidP="00337FEE">
            <w:pPr>
              <w:pStyle w:val="TableTextBold"/>
            </w:pPr>
          </w:p>
        </w:tc>
        <w:tc>
          <w:tcPr>
            <w:tcW w:w="3685" w:type="dxa"/>
          </w:tcPr>
          <w:p w:rsidR="00290B09" w:rsidRPr="009904B1" w:rsidRDefault="00290B09" w:rsidP="00337FEE">
            <w:pPr>
              <w:pStyle w:val="TableText"/>
            </w:pPr>
            <w:r w:rsidRPr="009904B1">
              <w:t>Collecting, organising and analysing information</w:t>
            </w:r>
          </w:p>
        </w:tc>
        <w:tc>
          <w:tcPr>
            <w:tcW w:w="1134" w:type="dxa"/>
          </w:tcPr>
          <w:p w:rsidR="00290B09" w:rsidRPr="009904B1" w:rsidRDefault="00290B09" w:rsidP="00337FEE">
            <w:pPr>
              <w:pStyle w:val="TableText"/>
              <w:jc w:val="center"/>
            </w:pPr>
            <w:r w:rsidRPr="009904B1">
              <w:t>2</w:t>
            </w:r>
          </w:p>
        </w:tc>
        <w:tc>
          <w:tcPr>
            <w:tcW w:w="4428" w:type="dxa"/>
            <w:gridSpan w:val="2"/>
          </w:tcPr>
          <w:p w:rsidR="00290B09" w:rsidRPr="009904B1" w:rsidRDefault="00290B09" w:rsidP="00337FEE">
            <w:pPr>
              <w:pStyle w:val="TableText"/>
            </w:pPr>
            <w:r w:rsidRPr="009904B1">
              <w:t xml:space="preserve">Decide the objectives for the </w:t>
            </w:r>
            <w:r w:rsidR="00715998" w:rsidRPr="009904B1">
              <w:t>display stand</w:t>
            </w:r>
          </w:p>
        </w:tc>
      </w:tr>
      <w:tr w:rsidR="00290B09" w:rsidRPr="009904B1" w:rsidTr="00337F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290B09" w:rsidRPr="009904B1" w:rsidRDefault="00290B09" w:rsidP="00337FEE">
            <w:pPr>
              <w:pStyle w:val="TableTextBold"/>
            </w:pPr>
          </w:p>
        </w:tc>
        <w:tc>
          <w:tcPr>
            <w:tcW w:w="3685" w:type="dxa"/>
            <w:tcBorders>
              <w:bottom w:val="single" w:sz="4" w:space="0" w:color="auto"/>
            </w:tcBorders>
          </w:tcPr>
          <w:p w:rsidR="00290B09" w:rsidRPr="009904B1" w:rsidRDefault="00290B09" w:rsidP="00337FEE">
            <w:pPr>
              <w:pStyle w:val="TableText"/>
            </w:pPr>
            <w:r w:rsidRPr="009904B1">
              <w:t xml:space="preserve">Communicating ideas and </w:t>
            </w:r>
            <w:r w:rsidRPr="009904B1">
              <w:lastRenderedPageBreak/>
              <w:t>information</w:t>
            </w:r>
          </w:p>
        </w:tc>
        <w:tc>
          <w:tcPr>
            <w:tcW w:w="1134" w:type="dxa"/>
            <w:tcBorders>
              <w:bottom w:val="single" w:sz="4" w:space="0" w:color="auto"/>
            </w:tcBorders>
          </w:tcPr>
          <w:p w:rsidR="00290B09" w:rsidRPr="009904B1" w:rsidRDefault="00290B09" w:rsidP="00337FEE">
            <w:pPr>
              <w:pStyle w:val="TableText"/>
              <w:jc w:val="center"/>
            </w:pPr>
            <w:r w:rsidRPr="009904B1">
              <w:lastRenderedPageBreak/>
              <w:t>2</w:t>
            </w:r>
          </w:p>
        </w:tc>
        <w:tc>
          <w:tcPr>
            <w:tcW w:w="4428" w:type="dxa"/>
            <w:gridSpan w:val="2"/>
            <w:tcBorders>
              <w:bottom w:val="single" w:sz="4" w:space="0" w:color="auto"/>
            </w:tcBorders>
          </w:tcPr>
          <w:p w:rsidR="00290B09" w:rsidRPr="009904B1" w:rsidRDefault="00290B09" w:rsidP="00337FEE">
            <w:pPr>
              <w:pStyle w:val="TableText"/>
            </w:pPr>
            <w:r w:rsidRPr="009904B1">
              <w:t xml:space="preserve">Brief external providers/professionals and </w:t>
            </w:r>
            <w:r w:rsidRPr="009904B1">
              <w:lastRenderedPageBreak/>
              <w:t>internal staff</w:t>
            </w:r>
          </w:p>
        </w:tc>
      </w:tr>
      <w:tr w:rsidR="00290B09" w:rsidRPr="009904B1" w:rsidTr="00337F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290B09" w:rsidRPr="009904B1" w:rsidRDefault="00290B09" w:rsidP="00337FEE">
            <w:pPr>
              <w:pStyle w:val="TableTextBold"/>
            </w:pPr>
          </w:p>
        </w:tc>
        <w:tc>
          <w:tcPr>
            <w:tcW w:w="3685" w:type="dxa"/>
            <w:tcBorders>
              <w:top w:val="single" w:sz="4" w:space="0" w:color="auto"/>
              <w:bottom w:val="single" w:sz="4" w:space="0" w:color="auto"/>
            </w:tcBorders>
          </w:tcPr>
          <w:p w:rsidR="00290B09" w:rsidRPr="009904B1" w:rsidRDefault="00290B09" w:rsidP="00337FEE">
            <w:pPr>
              <w:pStyle w:val="TableText"/>
            </w:pPr>
            <w:r w:rsidRPr="009904B1">
              <w:t>Planning and organising activities</w:t>
            </w:r>
          </w:p>
        </w:tc>
        <w:tc>
          <w:tcPr>
            <w:tcW w:w="1134" w:type="dxa"/>
            <w:tcBorders>
              <w:top w:val="single" w:sz="4" w:space="0" w:color="auto"/>
              <w:bottom w:val="single" w:sz="4" w:space="0" w:color="auto"/>
            </w:tcBorders>
          </w:tcPr>
          <w:p w:rsidR="00290B09" w:rsidRPr="009904B1" w:rsidRDefault="00290B09" w:rsidP="00337FEE">
            <w:pPr>
              <w:pStyle w:val="TableText"/>
              <w:jc w:val="center"/>
            </w:pPr>
            <w:r w:rsidRPr="009904B1">
              <w:t>2</w:t>
            </w:r>
          </w:p>
        </w:tc>
        <w:tc>
          <w:tcPr>
            <w:tcW w:w="4428" w:type="dxa"/>
            <w:gridSpan w:val="2"/>
            <w:tcBorders>
              <w:top w:val="single" w:sz="4" w:space="0" w:color="auto"/>
              <w:bottom w:val="single" w:sz="4" w:space="0" w:color="auto"/>
            </w:tcBorders>
          </w:tcPr>
          <w:p w:rsidR="00290B09" w:rsidRPr="009904B1" w:rsidRDefault="00290B09" w:rsidP="00337FEE">
            <w:pPr>
              <w:pStyle w:val="TableText"/>
            </w:pPr>
            <w:r w:rsidRPr="009904B1">
              <w:t>Develop display plan</w:t>
            </w:r>
          </w:p>
        </w:tc>
      </w:tr>
      <w:tr w:rsidR="00290B09" w:rsidRPr="009904B1" w:rsidTr="00337F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90B09" w:rsidRPr="009904B1" w:rsidRDefault="00290B09" w:rsidP="00337FEE">
            <w:pPr>
              <w:pStyle w:val="TableTextBold"/>
            </w:pPr>
          </w:p>
        </w:tc>
        <w:tc>
          <w:tcPr>
            <w:tcW w:w="3685" w:type="dxa"/>
            <w:tcBorders>
              <w:top w:val="single" w:sz="4" w:space="0" w:color="auto"/>
              <w:bottom w:val="single" w:sz="4" w:space="0" w:color="auto"/>
            </w:tcBorders>
          </w:tcPr>
          <w:p w:rsidR="00290B09" w:rsidRPr="009904B1" w:rsidRDefault="00290B09" w:rsidP="00337FEE">
            <w:pPr>
              <w:pStyle w:val="TableText"/>
            </w:pPr>
            <w:r w:rsidRPr="009904B1">
              <w:t>Working with others and in teams</w:t>
            </w:r>
          </w:p>
        </w:tc>
        <w:tc>
          <w:tcPr>
            <w:tcW w:w="1134" w:type="dxa"/>
            <w:tcBorders>
              <w:top w:val="single" w:sz="4" w:space="0" w:color="auto"/>
              <w:bottom w:val="single" w:sz="4" w:space="0" w:color="auto"/>
            </w:tcBorders>
          </w:tcPr>
          <w:p w:rsidR="00290B09" w:rsidRPr="009904B1" w:rsidRDefault="00290B09" w:rsidP="00337FEE">
            <w:pPr>
              <w:pStyle w:val="TableText"/>
              <w:jc w:val="center"/>
            </w:pPr>
            <w:r w:rsidRPr="009904B1">
              <w:t>1</w:t>
            </w:r>
          </w:p>
        </w:tc>
        <w:tc>
          <w:tcPr>
            <w:tcW w:w="4428" w:type="dxa"/>
            <w:gridSpan w:val="2"/>
            <w:tcBorders>
              <w:top w:val="single" w:sz="4" w:space="0" w:color="auto"/>
              <w:bottom w:val="single" w:sz="4" w:space="0" w:color="auto"/>
            </w:tcBorders>
          </w:tcPr>
          <w:p w:rsidR="00290B09" w:rsidRPr="009904B1" w:rsidRDefault="00290B09" w:rsidP="00337FEE">
            <w:pPr>
              <w:pStyle w:val="TableText"/>
            </w:pPr>
            <w:r w:rsidRPr="009904B1">
              <w:t xml:space="preserve">Liaise with others to create the </w:t>
            </w:r>
            <w:r w:rsidR="00715998" w:rsidRPr="009904B1">
              <w:t>display stand</w:t>
            </w:r>
          </w:p>
        </w:tc>
      </w:tr>
      <w:tr w:rsidR="00290B09" w:rsidRPr="009904B1" w:rsidTr="00337F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90B09" w:rsidRPr="009904B1" w:rsidRDefault="00290B09" w:rsidP="00337FEE">
            <w:pPr>
              <w:pStyle w:val="TableTextBold"/>
            </w:pPr>
          </w:p>
        </w:tc>
        <w:tc>
          <w:tcPr>
            <w:tcW w:w="3685" w:type="dxa"/>
            <w:tcBorders>
              <w:top w:val="single" w:sz="4" w:space="0" w:color="auto"/>
              <w:bottom w:val="single" w:sz="4" w:space="0" w:color="auto"/>
            </w:tcBorders>
          </w:tcPr>
          <w:p w:rsidR="00290B09" w:rsidRPr="009904B1" w:rsidRDefault="00290B09" w:rsidP="00337FEE">
            <w:pPr>
              <w:pStyle w:val="TableText"/>
            </w:pPr>
            <w:r w:rsidRPr="009904B1">
              <w:t>Using mathematical ideas and techniques</w:t>
            </w:r>
          </w:p>
        </w:tc>
        <w:tc>
          <w:tcPr>
            <w:tcW w:w="1134" w:type="dxa"/>
            <w:tcBorders>
              <w:top w:val="single" w:sz="4" w:space="0" w:color="auto"/>
              <w:bottom w:val="single" w:sz="4" w:space="0" w:color="auto"/>
            </w:tcBorders>
          </w:tcPr>
          <w:p w:rsidR="00290B09" w:rsidRPr="009904B1" w:rsidRDefault="00290B09" w:rsidP="00337FEE">
            <w:pPr>
              <w:pStyle w:val="TableText"/>
              <w:jc w:val="center"/>
            </w:pPr>
            <w:r w:rsidRPr="009904B1">
              <w:t>1</w:t>
            </w:r>
          </w:p>
        </w:tc>
        <w:tc>
          <w:tcPr>
            <w:tcW w:w="4428" w:type="dxa"/>
            <w:gridSpan w:val="2"/>
            <w:tcBorders>
              <w:top w:val="single" w:sz="4" w:space="0" w:color="auto"/>
              <w:bottom w:val="single" w:sz="4" w:space="0" w:color="auto"/>
            </w:tcBorders>
          </w:tcPr>
          <w:p w:rsidR="00290B09" w:rsidRPr="009904B1" w:rsidRDefault="00290B09" w:rsidP="00337FEE">
            <w:pPr>
              <w:pStyle w:val="TableText"/>
            </w:pPr>
            <w:r w:rsidRPr="009904B1">
              <w:t>Determine display spaces and load weights of displays and shelving; calculate costs</w:t>
            </w:r>
          </w:p>
        </w:tc>
      </w:tr>
      <w:tr w:rsidR="00290B09" w:rsidRPr="009904B1" w:rsidTr="00337F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90B09" w:rsidRPr="009904B1" w:rsidRDefault="00290B09" w:rsidP="00337FEE">
            <w:pPr>
              <w:pStyle w:val="TableTextBold"/>
            </w:pPr>
          </w:p>
        </w:tc>
        <w:tc>
          <w:tcPr>
            <w:tcW w:w="3685" w:type="dxa"/>
            <w:tcBorders>
              <w:top w:val="single" w:sz="4" w:space="0" w:color="auto"/>
            </w:tcBorders>
          </w:tcPr>
          <w:p w:rsidR="00290B09" w:rsidRPr="009904B1" w:rsidRDefault="00290B09" w:rsidP="00337FEE">
            <w:pPr>
              <w:pStyle w:val="TableText"/>
            </w:pPr>
            <w:r w:rsidRPr="009904B1">
              <w:t>Solving problems</w:t>
            </w:r>
          </w:p>
        </w:tc>
        <w:tc>
          <w:tcPr>
            <w:tcW w:w="1134" w:type="dxa"/>
            <w:tcBorders>
              <w:top w:val="single" w:sz="4" w:space="0" w:color="auto"/>
            </w:tcBorders>
          </w:tcPr>
          <w:p w:rsidR="00290B09" w:rsidRPr="009904B1" w:rsidRDefault="00290B09" w:rsidP="00337FEE">
            <w:pPr>
              <w:pStyle w:val="TableText"/>
              <w:jc w:val="center"/>
            </w:pPr>
            <w:r w:rsidRPr="009904B1">
              <w:t>2</w:t>
            </w:r>
          </w:p>
        </w:tc>
        <w:tc>
          <w:tcPr>
            <w:tcW w:w="4428" w:type="dxa"/>
            <w:gridSpan w:val="2"/>
            <w:tcBorders>
              <w:top w:val="single" w:sz="4" w:space="0" w:color="auto"/>
            </w:tcBorders>
          </w:tcPr>
          <w:p w:rsidR="00290B09" w:rsidRPr="009904B1" w:rsidRDefault="00290B09" w:rsidP="00337FEE">
            <w:pPr>
              <w:pStyle w:val="TableText"/>
            </w:pPr>
            <w:r w:rsidRPr="009904B1">
              <w:t>Overcome site display limitations and resource constraints</w:t>
            </w:r>
          </w:p>
        </w:tc>
      </w:tr>
      <w:tr w:rsidR="00290B09" w:rsidRPr="009904B1" w:rsidTr="00337F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290B09" w:rsidRPr="009904B1" w:rsidRDefault="00290B09" w:rsidP="00337FEE">
            <w:pPr>
              <w:pStyle w:val="TableTextBold"/>
            </w:pPr>
          </w:p>
        </w:tc>
        <w:tc>
          <w:tcPr>
            <w:tcW w:w="3685" w:type="dxa"/>
          </w:tcPr>
          <w:p w:rsidR="00290B09" w:rsidRPr="009904B1" w:rsidRDefault="00290B09" w:rsidP="00337FEE">
            <w:pPr>
              <w:pStyle w:val="TableText"/>
            </w:pPr>
            <w:r w:rsidRPr="009904B1">
              <w:t>Using technology</w:t>
            </w:r>
          </w:p>
        </w:tc>
        <w:tc>
          <w:tcPr>
            <w:tcW w:w="1134" w:type="dxa"/>
          </w:tcPr>
          <w:p w:rsidR="00290B09" w:rsidRPr="009904B1" w:rsidRDefault="00290B09" w:rsidP="00337FEE">
            <w:pPr>
              <w:pStyle w:val="TableText"/>
              <w:jc w:val="center"/>
            </w:pPr>
            <w:r w:rsidRPr="009904B1">
              <w:t>1</w:t>
            </w:r>
          </w:p>
        </w:tc>
        <w:tc>
          <w:tcPr>
            <w:tcW w:w="4428" w:type="dxa"/>
            <w:gridSpan w:val="2"/>
          </w:tcPr>
          <w:p w:rsidR="00290B09" w:rsidRPr="009904B1" w:rsidRDefault="00290B09" w:rsidP="00337FEE">
            <w:pPr>
              <w:pStyle w:val="TableText"/>
            </w:pPr>
            <w:r w:rsidRPr="009904B1">
              <w:t xml:space="preserve">Use Internet to research display ideas; use equipment to create physical </w:t>
            </w:r>
            <w:r w:rsidR="00715998" w:rsidRPr="009904B1">
              <w:t>display stand</w:t>
            </w:r>
          </w:p>
        </w:tc>
      </w:tr>
    </w:tbl>
    <w:p w:rsidR="00AC3C86" w:rsidRPr="009904B1" w:rsidRDefault="00AC3C86">
      <w:pPr>
        <w:rPr>
          <w:rStyle w:val="BodyCopyBold"/>
          <w:rFonts w:ascii="Helvetica" w:hAnsi="Helvetica"/>
        </w:rPr>
      </w:pPr>
    </w:p>
    <w:p w:rsidR="00AC3C86" w:rsidRPr="009904B1" w:rsidRDefault="00AC3C86">
      <w:pPr>
        <w:rPr>
          <w:rStyle w:val="BodyCopyBold"/>
          <w:rFonts w:ascii="Helvetica" w:hAnsi="Helvetica"/>
        </w:rPr>
      </w:pPr>
    </w:p>
    <w:p w:rsidR="00AC3C86" w:rsidRPr="009904B1" w:rsidRDefault="00AC3C86">
      <w:pPr>
        <w:rPr>
          <w:rStyle w:val="BodyCopyBold"/>
          <w:rFonts w:ascii="Helvetica" w:hAnsi="Helvetica"/>
        </w:rPr>
        <w:sectPr w:rsidR="00AC3C86" w:rsidRPr="009904B1" w:rsidSect="00AC3C86">
          <w:headerReference w:type="even" r:id="rId30"/>
          <w:headerReference w:type="default" r:id="rId31"/>
          <w:footerReference w:type="even" r:id="rId32"/>
          <w:footerReference w:type="default" r:id="rId33"/>
          <w:pgSz w:w="16838" w:h="11906" w:orient="landscape" w:code="9"/>
          <w:pgMar w:top="1701" w:right="1440" w:bottom="1440" w:left="1440" w:header="709" w:footer="388" w:gutter="0"/>
          <w:cols w:space="708"/>
          <w:docGrid w:linePitch="360"/>
        </w:sectPr>
      </w:pPr>
    </w:p>
    <w:p w:rsidR="00415AA5" w:rsidRPr="009904B1" w:rsidRDefault="00A57AFD" w:rsidP="00415AA5">
      <w:pPr>
        <w:pStyle w:val="Heading1"/>
        <w:rPr>
          <w:rStyle w:val="PlaceholderText"/>
        </w:rPr>
      </w:pPr>
      <w:bookmarkStart w:id="17" w:name="_Toc337029310"/>
      <w:bookmarkStart w:id="18" w:name="_Toc410217230"/>
      <w:r w:rsidRPr="009904B1">
        <w:lastRenderedPageBreak/>
        <w:t>Oral questions</w:t>
      </w:r>
      <w:bookmarkEnd w:id="17"/>
      <w:bookmarkEnd w:id="18"/>
    </w:p>
    <w:tbl>
      <w:tblPr>
        <w:tblStyle w:val="TableGrid"/>
        <w:tblW w:w="9072" w:type="dxa"/>
        <w:tblLayout w:type="fixed"/>
        <w:tblLook w:val="04A0" w:firstRow="1" w:lastRow="0" w:firstColumn="1" w:lastColumn="0" w:noHBand="0" w:noVBand="1"/>
      </w:tblPr>
      <w:tblGrid>
        <w:gridCol w:w="2334"/>
        <w:gridCol w:w="6738"/>
      </w:tblGrid>
      <w:tr w:rsidR="00E27523" w:rsidRPr="009904B1" w:rsidTr="00E27523">
        <w:trPr>
          <w:trHeight w:val="510"/>
        </w:trPr>
        <w:tc>
          <w:tcPr>
            <w:tcW w:w="2369" w:type="dxa"/>
            <w:shd w:val="clear" w:color="auto" w:fill="F2F2F2" w:themeFill="background1" w:themeFillShade="F2"/>
          </w:tcPr>
          <w:p w:rsidR="00E27523" w:rsidRPr="009904B1" w:rsidRDefault="00E27523" w:rsidP="00E27523">
            <w:pPr>
              <w:pStyle w:val="TableTextBold"/>
            </w:pPr>
            <w:r w:rsidRPr="009904B1">
              <w:t>Student name</w:t>
            </w:r>
          </w:p>
        </w:tc>
        <w:tc>
          <w:tcPr>
            <w:tcW w:w="6845" w:type="dxa"/>
          </w:tcPr>
          <w:p w:rsidR="00E27523" w:rsidRPr="009904B1" w:rsidRDefault="00E27523" w:rsidP="00E27523">
            <w:pPr>
              <w:pStyle w:val="TableText"/>
            </w:pPr>
          </w:p>
        </w:tc>
      </w:tr>
      <w:tr w:rsidR="00E27523" w:rsidRPr="009904B1" w:rsidTr="00E27523">
        <w:trPr>
          <w:trHeight w:val="510"/>
        </w:trPr>
        <w:tc>
          <w:tcPr>
            <w:tcW w:w="2369" w:type="dxa"/>
            <w:shd w:val="clear" w:color="auto" w:fill="F2F2F2" w:themeFill="background1" w:themeFillShade="F2"/>
          </w:tcPr>
          <w:p w:rsidR="00E27523" w:rsidRPr="009904B1" w:rsidRDefault="00E27523" w:rsidP="00E27523">
            <w:pPr>
              <w:pStyle w:val="TableTextBold"/>
            </w:pPr>
            <w:r w:rsidRPr="009904B1">
              <w:t>Assessor name</w:t>
            </w:r>
          </w:p>
        </w:tc>
        <w:tc>
          <w:tcPr>
            <w:tcW w:w="6845" w:type="dxa"/>
          </w:tcPr>
          <w:p w:rsidR="00E27523" w:rsidRPr="009904B1" w:rsidRDefault="00E27523" w:rsidP="00E27523">
            <w:pPr>
              <w:pStyle w:val="TableText"/>
            </w:pPr>
          </w:p>
        </w:tc>
      </w:tr>
      <w:tr w:rsidR="00E27523" w:rsidRPr="009904B1" w:rsidTr="00E27523">
        <w:trPr>
          <w:trHeight w:val="510"/>
        </w:trPr>
        <w:tc>
          <w:tcPr>
            <w:tcW w:w="2369" w:type="dxa"/>
            <w:shd w:val="clear" w:color="auto" w:fill="F2F2F2" w:themeFill="background1" w:themeFillShade="F2"/>
          </w:tcPr>
          <w:p w:rsidR="00E27523" w:rsidRPr="009904B1" w:rsidRDefault="00E27523" w:rsidP="00E27523">
            <w:pPr>
              <w:pStyle w:val="TableTextBold"/>
            </w:pPr>
            <w:r w:rsidRPr="009904B1">
              <w:t>Location/venue</w:t>
            </w:r>
          </w:p>
        </w:tc>
        <w:tc>
          <w:tcPr>
            <w:tcW w:w="6845" w:type="dxa"/>
          </w:tcPr>
          <w:p w:rsidR="00E27523" w:rsidRPr="009904B1" w:rsidRDefault="00E27523" w:rsidP="00E27523">
            <w:pPr>
              <w:pStyle w:val="TableText"/>
            </w:pPr>
          </w:p>
        </w:tc>
      </w:tr>
      <w:tr w:rsidR="00E27523" w:rsidRPr="009904B1" w:rsidTr="00E27523">
        <w:trPr>
          <w:trHeight w:val="510"/>
        </w:trPr>
        <w:tc>
          <w:tcPr>
            <w:tcW w:w="2369" w:type="dxa"/>
            <w:shd w:val="clear" w:color="auto" w:fill="F2F2F2" w:themeFill="background1" w:themeFillShade="F2"/>
          </w:tcPr>
          <w:p w:rsidR="00E27523" w:rsidRPr="009904B1" w:rsidRDefault="00E27523" w:rsidP="00E27523">
            <w:pPr>
              <w:pStyle w:val="TableTextBold"/>
            </w:pPr>
            <w:r w:rsidRPr="009904B1">
              <w:t>Unit of competency</w:t>
            </w:r>
          </w:p>
        </w:tc>
        <w:tc>
          <w:tcPr>
            <w:tcW w:w="6845" w:type="dxa"/>
          </w:tcPr>
          <w:p w:rsidR="00E27523" w:rsidRPr="009904B1" w:rsidRDefault="00315438" w:rsidP="00E27523">
            <w:pPr>
              <w:pStyle w:val="TableText"/>
            </w:pPr>
            <w:r>
              <w:fldChar w:fldCharType="begin"/>
            </w:r>
            <w:r>
              <w:instrText xml:space="preserve"> REF  UnitName  \* MERGEFORMAT </w:instrText>
            </w:r>
            <w:r>
              <w:fldChar w:fldCharType="separate"/>
            </w:r>
            <w:sdt>
              <w:sdtPr>
                <w:alias w:val="Unit name "/>
                <w:tag w:val="Unit name "/>
                <w:id w:val="-2091845712"/>
                <w:placeholder>
                  <w:docPart w:val="AEDCD3B93AB849B48ECA927A465E0F87"/>
                </w:placeholder>
              </w:sdtPr>
              <w:sdtEndPr/>
              <w:sdtContent>
                <w:sdt>
                  <w:sdtPr>
                    <w:alias w:val="Unit Name"/>
                    <w:tag w:val="Unit Name"/>
                    <w:id w:val="-1969964266"/>
                    <w:placeholder>
                      <w:docPart w:val="4165AC1C9CA74763AFE5DAB24DDC8F7B"/>
                    </w:placeholder>
                  </w:sdtPr>
                  <w:sdtEndPr/>
                  <w:sdtContent>
                    <w:r w:rsidR="0014224A" w:rsidRPr="009904B1">
                      <w:t>Create promotional display stand</w:t>
                    </w:r>
                  </w:sdtContent>
                </w:sdt>
              </w:sdtContent>
            </w:sdt>
            <w:r>
              <w:fldChar w:fldCharType="end"/>
            </w:r>
          </w:p>
          <w:p w:rsidR="00E27523" w:rsidRPr="009904B1" w:rsidRDefault="00315438" w:rsidP="00E27523">
            <w:pPr>
              <w:pStyle w:val="TableText"/>
            </w:pPr>
            <w:r>
              <w:fldChar w:fldCharType="begin"/>
            </w:r>
            <w:r>
              <w:instrText xml:space="preserve"> REF  UnitCode  \* MERGEFORMAT </w:instrText>
            </w:r>
            <w:r>
              <w:fldChar w:fldCharType="separate"/>
            </w:r>
            <w:sdt>
              <w:sdtPr>
                <w:alias w:val="Unit code"/>
                <w:tag w:val="Unit code"/>
                <w:id w:val="1541009460"/>
                <w:placeholder>
                  <w:docPart w:val="BDD3FD6C10BB4D2DBBA41F5E22E429BF"/>
                </w:placeholder>
              </w:sdtPr>
              <w:sdtEndPr/>
              <w:sdtContent>
                <w:r w:rsidR="0014224A" w:rsidRPr="009904B1">
                  <w:t>D2.TTA.CL2.10</w:t>
                </w:r>
              </w:sdtContent>
            </w:sdt>
            <w:r>
              <w:fldChar w:fldCharType="end"/>
            </w:r>
          </w:p>
        </w:tc>
      </w:tr>
      <w:tr w:rsidR="00E27523" w:rsidRPr="009904B1" w:rsidTr="00E27523">
        <w:trPr>
          <w:trHeight w:val="510"/>
        </w:trPr>
        <w:tc>
          <w:tcPr>
            <w:tcW w:w="2369" w:type="dxa"/>
            <w:shd w:val="clear" w:color="auto" w:fill="F2F2F2" w:themeFill="background1" w:themeFillShade="F2"/>
          </w:tcPr>
          <w:p w:rsidR="00E27523" w:rsidRPr="009904B1" w:rsidRDefault="00E27523" w:rsidP="00E27523">
            <w:pPr>
              <w:pStyle w:val="TableTextBold"/>
            </w:pPr>
            <w:r w:rsidRPr="009904B1">
              <w:t>Instructions</w:t>
            </w:r>
          </w:p>
        </w:tc>
        <w:tc>
          <w:tcPr>
            <w:tcW w:w="6845" w:type="dxa"/>
          </w:tcPr>
          <w:p w:rsidR="00E27523" w:rsidRPr="009904B1" w:rsidRDefault="00E27523" w:rsidP="00E27523">
            <w:pPr>
              <w:pStyle w:val="Numbering"/>
            </w:pPr>
            <w:r w:rsidRPr="009904B1">
              <w:t>Ask student questions from the attached list to confirm knowledge, as necessary</w:t>
            </w:r>
          </w:p>
          <w:p w:rsidR="00E27523" w:rsidRPr="009904B1" w:rsidRDefault="00E27523" w:rsidP="00E27523">
            <w:pPr>
              <w:pStyle w:val="Numbering"/>
            </w:pPr>
            <w:r w:rsidRPr="009904B1">
              <w:t>Place tick in boxes to reflect student achievement (</w:t>
            </w:r>
            <w:r w:rsidR="00604C0E" w:rsidRPr="009904B1">
              <w:t xml:space="preserve">Pass </w:t>
            </w:r>
            <w:r w:rsidRPr="009904B1">
              <w:t>Competent ‘</w:t>
            </w:r>
            <w:r w:rsidR="00A23257" w:rsidRPr="009904B1">
              <w:t>P</w:t>
            </w:r>
            <w:r w:rsidRPr="009904B1">
              <w:t>C’ or Not Yet Competent ‘NYC’)</w:t>
            </w:r>
          </w:p>
          <w:p w:rsidR="00E27523" w:rsidRPr="009904B1" w:rsidRDefault="00E27523" w:rsidP="00E27523">
            <w:pPr>
              <w:pStyle w:val="Numbering"/>
            </w:pPr>
            <w:r w:rsidRPr="009904B1">
              <w:t>Write short-form student answer in the space provided for each question.</w:t>
            </w:r>
          </w:p>
        </w:tc>
      </w:tr>
    </w:tbl>
    <w:p w:rsidR="00415AA5" w:rsidRPr="009904B1"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9904B1" w:rsidTr="000B1245">
        <w:trPr>
          <w:trHeight w:val="418"/>
          <w:tblHeader/>
        </w:trPr>
        <w:tc>
          <w:tcPr>
            <w:tcW w:w="7637" w:type="dxa"/>
            <w:vMerge w:val="restart"/>
            <w:shd w:val="clear" w:color="auto" w:fill="F2F2F2" w:themeFill="background1" w:themeFillShade="F2"/>
            <w:vAlign w:val="center"/>
          </w:tcPr>
          <w:p w:rsidR="00E27523" w:rsidRPr="009904B1" w:rsidRDefault="00E27523" w:rsidP="00E27523">
            <w:pPr>
              <w:pStyle w:val="TableTextBold"/>
            </w:pPr>
            <w:r w:rsidRPr="009904B1">
              <w:t>Questions</w:t>
            </w:r>
          </w:p>
        </w:tc>
        <w:tc>
          <w:tcPr>
            <w:tcW w:w="1435" w:type="dxa"/>
            <w:gridSpan w:val="2"/>
            <w:shd w:val="clear" w:color="auto" w:fill="F2F2F2" w:themeFill="background1" w:themeFillShade="F2"/>
            <w:vAlign w:val="center"/>
          </w:tcPr>
          <w:p w:rsidR="00E27523" w:rsidRPr="009904B1" w:rsidRDefault="00E27523" w:rsidP="00E27523">
            <w:pPr>
              <w:pStyle w:val="TableTextBold"/>
              <w:spacing w:before="0" w:after="0"/>
              <w:jc w:val="center"/>
            </w:pPr>
            <w:r w:rsidRPr="009904B1">
              <w:t>Response</w:t>
            </w:r>
          </w:p>
        </w:tc>
      </w:tr>
      <w:tr w:rsidR="00E27523" w:rsidRPr="009904B1" w:rsidTr="000B1245">
        <w:trPr>
          <w:trHeight w:val="411"/>
          <w:tblHeader/>
        </w:trPr>
        <w:tc>
          <w:tcPr>
            <w:tcW w:w="7637" w:type="dxa"/>
            <w:vMerge/>
            <w:shd w:val="clear" w:color="auto" w:fill="F2F2F2" w:themeFill="background1" w:themeFillShade="F2"/>
          </w:tcPr>
          <w:p w:rsidR="00E27523" w:rsidRPr="009904B1" w:rsidRDefault="00E27523" w:rsidP="00E27523">
            <w:pPr>
              <w:pStyle w:val="TableText"/>
            </w:pPr>
          </w:p>
        </w:tc>
        <w:tc>
          <w:tcPr>
            <w:tcW w:w="717" w:type="dxa"/>
            <w:shd w:val="clear" w:color="auto" w:fill="F2F2F2" w:themeFill="background1" w:themeFillShade="F2"/>
            <w:vAlign w:val="center"/>
          </w:tcPr>
          <w:p w:rsidR="00E27523" w:rsidRPr="009904B1" w:rsidRDefault="00A23257" w:rsidP="00E27523">
            <w:pPr>
              <w:pStyle w:val="TableTextBold"/>
              <w:spacing w:before="0" w:after="0"/>
              <w:jc w:val="center"/>
            </w:pPr>
            <w:r w:rsidRPr="009904B1">
              <w:t>P</w:t>
            </w:r>
            <w:r w:rsidR="00E27523" w:rsidRPr="009904B1">
              <w:t>C</w:t>
            </w:r>
          </w:p>
        </w:tc>
        <w:tc>
          <w:tcPr>
            <w:tcW w:w="718" w:type="dxa"/>
            <w:shd w:val="clear" w:color="auto" w:fill="F2F2F2" w:themeFill="background1" w:themeFillShade="F2"/>
            <w:vAlign w:val="center"/>
          </w:tcPr>
          <w:p w:rsidR="00E27523" w:rsidRPr="009904B1" w:rsidRDefault="00E27523" w:rsidP="00E27523">
            <w:pPr>
              <w:pStyle w:val="TableTextBold"/>
              <w:spacing w:before="0" w:after="0"/>
              <w:jc w:val="center"/>
            </w:pPr>
            <w:r w:rsidRPr="009904B1">
              <w:t>NYC</w:t>
            </w:r>
          </w:p>
        </w:tc>
      </w:tr>
      <w:tr w:rsidR="000B1245" w:rsidRPr="009904B1" w:rsidTr="000B1245">
        <w:trPr>
          <w:trHeight w:val="3402"/>
        </w:trPr>
        <w:tc>
          <w:tcPr>
            <w:tcW w:w="7637" w:type="dxa"/>
          </w:tcPr>
          <w:p w:rsidR="000B1245" w:rsidRPr="009904B1" w:rsidRDefault="000B1245" w:rsidP="000B1245">
            <w:pPr>
              <w:pStyle w:val="Tablelist"/>
              <w:numPr>
                <w:ilvl w:val="0"/>
                <w:numId w:val="11"/>
              </w:numPr>
              <w:rPr>
                <w:lang w:val="en-AU"/>
              </w:rPr>
            </w:pPr>
            <w:r w:rsidRPr="009904B1">
              <w:rPr>
                <w:lang w:val="en-AU"/>
              </w:rPr>
              <w:t xml:space="preserve">How might you determine the objectives and context for a </w:t>
            </w:r>
            <w:r w:rsidR="00715998" w:rsidRPr="009904B1">
              <w:rPr>
                <w:lang w:val="en-AU"/>
              </w:rPr>
              <w:t xml:space="preserve">display </w:t>
            </w:r>
            <w:r w:rsidRPr="009904B1">
              <w:rPr>
                <w:lang w:val="en-AU"/>
              </w:rPr>
              <w:t>stand?</w:t>
            </w:r>
          </w:p>
        </w:tc>
        <w:tc>
          <w:tcPr>
            <w:tcW w:w="717" w:type="dxa"/>
          </w:tcPr>
          <w:p w:rsidR="000B1245" w:rsidRPr="009904B1" w:rsidRDefault="000B1245" w:rsidP="00E27523">
            <w:pPr>
              <w:pStyle w:val="Checkbox"/>
              <w:rPr>
                <w:lang w:val="en-AU"/>
              </w:rPr>
            </w:pPr>
          </w:p>
        </w:tc>
        <w:tc>
          <w:tcPr>
            <w:tcW w:w="718" w:type="dxa"/>
          </w:tcPr>
          <w:p w:rsidR="000B1245" w:rsidRPr="009904B1" w:rsidRDefault="000B1245" w:rsidP="00E27523">
            <w:pPr>
              <w:pStyle w:val="Checkbox"/>
              <w:rPr>
                <w:lang w:val="en-AU"/>
              </w:rPr>
            </w:pPr>
          </w:p>
        </w:tc>
      </w:tr>
      <w:tr w:rsidR="000B1245" w:rsidRPr="009904B1" w:rsidTr="000B1245">
        <w:trPr>
          <w:trHeight w:val="3402"/>
        </w:trPr>
        <w:tc>
          <w:tcPr>
            <w:tcW w:w="7637" w:type="dxa"/>
          </w:tcPr>
          <w:p w:rsidR="000B1245" w:rsidRPr="009904B1" w:rsidRDefault="000B1245" w:rsidP="000B1245">
            <w:pPr>
              <w:pStyle w:val="Tablelist"/>
              <w:numPr>
                <w:ilvl w:val="0"/>
                <w:numId w:val="10"/>
              </w:numPr>
              <w:ind w:left="357" w:hanging="357"/>
              <w:rPr>
                <w:lang w:val="en-AU"/>
              </w:rPr>
            </w:pPr>
            <w:r w:rsidRPr="009904B1">
              <w:rPr>
                <w:lang w:val="en-AU"/>
              </w:rPr>
              <w:t xml:space="preserve">What is ‘the audience’ for a </w:t>
            </w:r>
            <w:r w:rsidR="00715998" w:rsidRPr="009904B1">
              <w:rPr>
                <w:lang w:val="en-AU"/>
              </w:rPr>
              <w:t>display stand</w:t>
            </w:r>
            <w:r w:rsidRPr="009904B1">
              <w:rPr>
                <w:lang w:val="en-AU"/>
              </w:rPr>
              <w:t xml:space="preserve"> and why is it important to know who they are when planning a </w:t>
            </w:r>
            <w:r w:rsidR="00715998" w:rsidRPr="009904B1">
              <w:rPr>
                <w:lang w:val="en-AU"/>
              </w:rPr>
              <w:t>display stand</w:t>
            </w:r>
            <w:r w:rsidRPr="009904B1">
              <w:rPr>
                <w:lang w:val="en-AU"/>
              </w:rPr>
              <w:t>?</w:t>
            </w:r>
          </w:p>
        </w:tc>
        <w:tc>
          <w:tcPr>
            <w:tcW w:w="717" w:type="dxa"/>
          </w:tcPr>
          <w:p w:rsidR="000B1245" w:rsidRPr="009904B1" w:rsidRDefault="000B1245" w:rsidP="00E27523">
            <w:pPr>
              <w:pStyle w:val="Checkbox"/>
              <w:rPr>
                <w:lang w:val="en-AU"/>
              </w:rPr>
            </w:pPr>
          </w:p>
        </w:tc>
        <w:tc>
          <w:tcPr>
            <w:tcW w:w="718" w:type="dxa"/>
          </w:tcPr>
          <w:p w:rsidR="000B1245" w:rsidRPr="009904B1" w:rsidRDefault="000B1245" w:rsidP="00E27523">
            <w:pPr>
              <w:pStyle w:val="Checkbox"/>
              <w:rPr>
                <w:lang w:val="en-AU"/>
              </w:rPr>
            </w:pPr>
          </w:p>
        </w:tc>
      </w:tr>
      <w:tr w:rsidR="000B1245" w:rsidRPr="009904B1" w:rsidTr="000B1245">
        <w:trPr>
          <w:trHeight w:val="3402"/>
        </w:trPr>
        <w:tc>
          <w:tcPr>
            <w:tcW w:w="7637" w:type="dxa"/>
          </w:tcPr>
          <w:p w:rsidR="000B1245" w:rsidRPr="009904B1" w:rsidRDefault="000B1245" w:rsidP="000B1245">
            <w:pPr>
              <w:pStyle w:val="Tablelist"/>
              <w:numPr>
                <w:ilvl w:val="0"/>
                <w:numId w:val="10"/>
              </w:numPr>
              <w:ind w:left="357" w:hanging="357"/>
              <w:rPr>
                <w:lang w:val="en-AU"/>
              </w:rPr>
            </w:pPr>
            <w:r w:rsidRPr="009904B1">
              <w:rPr>
                <w:lang w:val="en-AU"/>
              </w:rPr>
              <w:lastRenderedPageBreak/>
              <w:t xml:space="preserve">Give three examples of possible operational requirements and three examples of possible operational constraints which may apply to the planning and/or use of a </w:t>
            </w:r>
            <w:r w:rsidR="00715998" w:rsidRPr="009904B1">
              <w:rPr>
                <w:lang w:val="en-AU"/>
              </w:rPr>
              <w:t>display stand</w:t>
            </w:r>
            <w:r w:rsidRPr="009904B1">
              <w:rPr>
                <w:lang w:val="en-AU"/>
              </w:rPr>
              <w:t>.</w:t>
            </w:r>
          </w:p>
        </w:tc>
        <w:tc>
          <w:tcPr>
            <w:tcW w:w="717" w:type="dxa"/>
          </w:tcPr>
          <w:p w:rsidR="000B1245" w:rsidRPr="009904B1" w:rsidRDefault="000B1245" w:rsidP="00E27523">
            <w:pPr>
              <w:pStyle w:val="Checkbox"/>
              <w:rPr>
                <w:lang w:val="en-AU"/>
              </w:rPr>
            </w:pPr>
          </w:p>
        </w:tc>
        <w:tc>
          <w:tcPr>
            <w:tcW w:w="718" w:type="dxa"/>
          </w:tcPr>
          <w:p w:rsidR="000B1245" w:rsidRPr="009904B1" w:rsidRDefault="000B1245" w:rsidP="00E27523">
            <w:pPr>
              <w:pStyle w:val="Checkbox"/>
              <w:rPr>
                <w:lang w:val="en-AU"/>
              </w:rPr>
            </w:pPr>
          </w:p>
        </w:tc>
      </w:tr>
      <w:tr w:rsidR="000B1245" w:rsidRPr="009904B1" w:rsidTr="000B1245">
        <w:trPr>
          <w:trHeight w:val="3402"/>
        </w:trPr>
        <w:tc>
          <w:tcPr>
            <w:tcW w:w="7637" w:type="dxa"/>
          </w:tcPr>
          <w:p w:rsidR="000B1245" w:rsidRPr="009904B1" w:rsidRDefault="000B1245" w:rsidP="000B1245">
            <w:pPr>
              <w:pStyle w:val="Tablelist"/>
              <w:numPr>
                <w:ilvl w:val="0"/>
                <w:numId w:val="11"/>
              </w:numPr>
              <w:rPr>
                <w:lang w:val="en-AU"/>
              </w:rPr>
            </w:pPr>
            <w:r w:rsidRPr="009904B1">
              <w:rPr>
                <w:lang w:val="en-AU"/>
              </w:rPr>
              <w:t xml:space="preserve">Identify ten examples of resources which may be required to support </w:t>
            </w:r>
            <w:r w:rsidR="00715998" w:rsidRPr="009904B1">
              <w:rPr>
                <w:lang w:val="en-AU"/>
              </w:rPr>
              <w:t>display stand</w:t>
            </w:r>
            <w:r w:rsidRPr="009904B1">
              <w:rPr>
                <w:lang w:val="en-AU"/>
              </w:rPr>
              <w:t xml:space="preserve"> development and creation.</w:t>
            </w:r>
          </w:p>
        </w:tc>
        <w:tc>
          <w:tcPr>
            <w:tcW w:w="717" w:type="dxa"/>
          </w:tcPr>
          <w:p w:rsidR="000B1245" w:rsidRPr="009904B1" w:rsidRDefault="000B1245" w:rsidP="00E27523">
            <w:pPr>
              <w:pStyle w:val="Checkbox"/>
              <w:rPr>
                <w:lang w:val="en-AU"/>
              </w:rPr>
            </w:pPr>
          </w:p>
        </w:tc>
        <w:tc>
          <w:tcPr>
            <w:tcW w:w="718" w:type="dxa"/>
          </w:tcPr>
          <w:p w:rsidR="000B1245" w:rsidRPr="009904B1" w:rsidRDefault="000B1245" w:rsidP="00E27523">
            <w:pPr>
              <w:pStyle w:val="Checkbox"/>
              <w:rPr>
                <w:lang w:val="en-AU"/>
              </w:rPr>
            </w:pPr>
          </w:p>
        </w:tc>
      </w:tr>
      <w:tr w:rsidR="000B1245" w:rsidRPr="009904B1" w:rsidTr="000B1245">
        <w:trPr>
          <w:trHeight w:val="3402"/>
        </w:trPr>
        <w:tc>
          <w:tcPr>
            <w:tcW w:w="7637" w:type="dxa"/>
          </w:tcPr>
          <w:p w:rsidR="000B1245" w:rsidRPr="009904B1" w:rsidRDefault="000B1245" w:rsidP="000B1245">
            <w:pPr>
              <w:pStyle w:val="Tablelist"/>
              <w:numPr>
                <w:ilvl w:val="0"/>
                <w:numId w:val="10"/>
              </w:numPr>
              <w:ind w:left="357" w:hanging="357"/>
              <w:rPr>
                <w:lang w:val="en-AU"/>
              </w:rPr>
            </w:pPr>
            <w:r w:rsidRPr="009904B1">
              <w:rPr>
                <w:lang w:val="en-AU"/>
              </w:rPr>
              <w:t xml:space="preserve">List three categories of ‘relevant personnel’ it may be necessary to liaise with to establish a plan for a </w:t>
            </w:r>
            <w:r w:rsidR="00715998" w:rsidRPr="009904B1">
              <w:rPr>
                <w:lang w:val="en-AU"/>
              </w:rPr>
              <w:t>display stand</w:t>
            </w:r>
            <w:r w:rsidRPr="009904B1">
              <w:rPr>
                <w:lang w:val="en-AU"/>
              </w:rPr>
              <w:t>.</w:t>
            </w:r>
          </w:p>
        </w:tc>
        <w:tc>
          <w:tcPr>
            <w:tcW w:w="717" w:type="dxa"/>
          </w:tcPr>
          <w:p w:rsidR="000B1245" w:rsidRPr="009904B1" w:rsidRDefault="000B1245" w:rsidP="00E27523">
            <w:pPr>
              <w:pStyle w:val="Checkbox"/>
              <w:rPr>
                <w:lang w:val="en-AU"/>
              </w:rPr>
            </w:pPr>
          </w:p>
        </w:tc>
        <w:tc>
          <w:tcPr>
            <w:tcW w:w="718" w:type="dxa"/>
          </w:tcPr>
          <w:p w:rsidR="000B1245" w:rsidRPr="009904B1" w:rsidRDefault="000B1245" w:rsidP="00E27523">
            <w:pPr>
              <w:pStyle w:val="Checkbox"/>
              <w:rPr>
                <w:lang w:val="en-AU"/>
              </w:rPr>
            </w:pPr>
          </w:p>
        </w:tc>
      </w:tr>
      <w:tr w:rsidR="000B1245" w:rsidRPr="009904B1" w:rsidTr="000B1245">
        <w:trPr>
          <w:trHeight w:val="3402"/>
        </w:trPr>
        <w:tc>
          <w:tcPr>
            <w:tcW w:w="7637" w:type="dxa"/>
          </w:tcPr>
          <w:p w:rsidR="000B1245" w:rsidRPr="009904B1" w:rsidRDefault="000B1245" w:rsidP="000B1245">
            <w:pPr>
              <w:pStyle w:val="Tablelist"/>
              <w:numPr>
                <w:ilvl w:val="0"/>
                <w:numId w:val="10"/>
              </w:numPr>
              <w:ind w:left="357" w:hanging="357"/>
              <w:rPr>
                <w:lang w:val="en-AU"/>
              </w:rPr>
            </w:pPr>
            <w:r w:rsidRPr="009904B1">
              <w:rPr>
                <w:lang w:val="en-AU"/>
              </w:rPr>
              <w:lastRenderedPageBreak/>
              <w:t xml:space="preserve">Explain how you might go about developing display ideas for a </w:t>
            </w:r>
            <w:r w:rsidR="00715998" w:rsidRPr="009904B1">
              <w:rPr>
                <w:lang w:val="en-AU"/>
              </w:rPr>
              <w:t>display stand</w:t>
            </w:r>
            <w:r w:rsidRPr="009904B1">
              <w:rPr>
                <w:lang w:val="en-AU"/>
              </w:rPr>
              <w:t>.</w:t>
            </w:r>
          </w:p>
        </w:tc>
        <w:tc>
          <w:tcPr>
            <w:tcW w:w="717" w:type="dxa"/>
          </w:tcPr>
          <w:p w:rsidR="000B1245" w:rsidRPr="009904B1" w:rsidRDefault="000B1245" w:rsidP="00E27523">
            <w:pPr>
              <w:pStyle w:val="Checkbox"/>
              <w:rPr>
                <w:lang w:val="en-AU"/>
              </w:rPr>
            </w:pPr>
          </w:p>
        </w:tc>
        <w:tc>
          <w:tcPr>
            <w:tcW w:w="718" w:type="dxa"/>
          </w:tcPr>
          <w:p w:rsidR="000B1245" w:rsidRPr="009904B1" w:rsidRDefault="000B1245" w:rsidP="00E27523">
            <w:pPr>
              <w:pStyle w:val="Checkbox"/>
              <w:rPr>
                <w:lang w:val="en-AU"/>
              </w:rPr>
            </w:pPr>
          </w:p>
        </w:tc>
      </w:tr>
      <w:tr w:rsidR="000B1245" w:rsidRPr="009904B1" w:rsidTr="000B1245">
        <w:trPr>
          <w:trHeight w:val="3402"/>
        </w:trPr>
        <w:tc>
          <w:tcPr>
            <w:tcW w:w="7637" w:type="dxa"/>
          </w:tcPr>
          <w:p w:rsidR="000B1245" w:rsidRPr="009904B1" w:rsidRDefault="000B1245" w:rsidP="000B1245">
            <w:pPr>
              <w:pStyle w:val="Tablelist"/>
              <w:numPr>
                <w:ilvl w:val="0"/>
                <w:numId w:val="11"/>
              </w:numPr>
              <w:rPr>
                <w:lang w:val="en-AU"/>
              </w:rPr>
            </w:pPr>
            <w:r w:rsidRPr="009904B1">
              <w:rPr>
                <w:lang w:val="en-AU"/>
              </w:rPr>
              <w:t>Explain the role of a ‘display plan’ identifying the information it contains.</w:t>
            </w:r>
          </w:p>
        </w:tc>
        <w:tc>
          <w:tcPr>
            <w:tcW w:w="717" w:type="dxa"/>
          </w:tcPr>
          <w:p w:rsidR="000B1245" w:rsidRPr="009904B1" w:rsidRDefault="000B1245" w:rsidP="00E27523">
            <w:pPr>
              <w:pStyle w:val="Checkbox"/>
              <w:rPr>
                <w:lang w:val="en-AU"/>
              </w:rPr>
            </w:pPr>
          </w:p>
        </w:tc>
        <w:tc>
          <w:tcPr>
            <w:tcW w:w="718" w:type="dxa"/>
          </w:tcPr>
          <w:p w:rsidR="000B1245" w:rsidRPr="009904B1" w:rsidRDefault="000B1245" w:rsidP="00E27523">
            <w:pPr>
              <w:pStyle w:val="Checkbox"/>
              <w:rPr>
                <w:lang w:val="en-AU"/>
              </w:rPr>
            </w:pPr>
          </w:p>
        </w:tc>
      </w:tr>
      <w:tr w:rsidR="000B1245" w:rsidRPr="009904B1" w:rsidTr="000B1245">
        <w:trPr>
          <w:trHeight w:val="3402"/>
        </w:trPr>
        <w:tc>
          <w:tcPr>
            <w:tcW w:w="7637" w:type="dxa"/>
          </w:tcPr>
          <w:p w:rsidR="000B1245" w:rsidRPr="009904B1" w:rsidRDefault="000B1245" w:rsidP="000B1245">
            <w:pPr>
              <w:pStyle w:val="Tablelist"/>
              <w:numPr>
                <w:ilvl w:val="0"/>
                <w:numId w:val="10"/>
              </w:numPr>
              <w:ind w:left="357" w:hanging="357"/>
              <w:rPr>
                <w:lang w:val="en-AU"/>
              </w:rPr>
            </w:pPr>
            <w:r w:rsidRPr="009904B1">
              <w:rPr>
                <w:lang w:val="en-AU"/>
              </w:rPr>
              <w:t xml:space="preserve">What activities might be involved in sourcing and obtaining materials to dress or support a </w:t>
            </w:r>
            <w:r w:rsidR="00715998" w:rsidRPr="009904B1">
              <w:rPr>
                <w:lang w:val="en-AU"/>
              </w:rPr>
              <w:t>display stand</w:t>
            </w:r>
            <w:r w:rsidRPr="009904B1">
              <w:rPr>
                <w:lang w:val="en-AU"/>
              </w:rPr>
              <w:t>?</w:t>
            </w:r>
          </w:p>
        </w:tc>
        <w:tc>
          <w:tcPr>
            <w:tcW w:w="717" w:type="dxa"/>
          </w:tcPr>
          <w:p w:rsidR="000B1245" w:rsidRPr="009904B1" w:rsidRDefault="000B1245" w:rsidP="00E27523">
            <w:pPr>
              <w:pStyle w:val="Checkbox"/>
              <w:rPr>
                <w:lang w:val="en-AU"/>
              </w:rPr>
            </w:pPr>
          </w:p>
        </w:tc>
        <w:tc>
          <w:tcPr>
            <w:tcW w:w="718" w:type="dxa"/>
          </w:tcPr>
          <w:p w:rsidR="000B1245" w:rsidRPr="009904B1" w:rsidRDefault="000B1245" w:rsidP="00E27523">
            <w:pPr>
              <w:pStyle w:val="Checkbox"/>
              <w:rPr>
                <w:lang w:val="en-AU"/>
              </w:rPr>
            </w:pPr>
          </w:p>
        </w:tc>
      </w:tr>
      <w:tr w:rsidR="000B1245" w:rsidRPr="009904B1" w:rsidTr="000B1245">
        <w:trPr>
          <w:trHeight w:val="3402"/>
        </w:trPr>
        <w:tc>
          <w:tcPr>
            <w:tcW w:w="7637" w:type="dxa"/>
          </w:tcPr>
          <w:p w:rsidR="000B1245" w:rsidRPr="009904B1" w:rsidRDefault="000B1245" w:rsidP="000B1245">
            <w:pPr>
              <w:pStyle w:val="Tablelist"/>
              <w:numPr>
                <w:ilvl w:val="0"/>
                <w:numId w:val="10"/>
              </w:numPr>
              <w:ind w:left="357" w:hanging="357"/>
              <w:rPr>
                <w:lang w:val="en-AU"/>
              </w:rPr>
            </w:pPr>
            <w:r w:rsidRPr="009904B1">
              <w:rPr>
                <w:lang w:val="en-AU"/>
              </w:rPr>
              <w:lastRenderedPageBreak/>
              <w:t xml:space="preserve">What factors need to be considered when constructing a </w:t>
            </w:r>
            <w:r w:rsidR="00715998" w:rsidRPr="009904B1">
              <w:rPr>
                <w:lang w:val="en-AU"/>
              </w:rPr>
              <w:t>display stand</w:t>
            </w:r>
            <w:r w:rsidRPr="009904B1">
              <w:rPr>
                <w:lang w:val="en-AU"/>
              </w:rPr>
              <w:t>?</w:t>
            </w:r>
          </w:p>
        </w:tc>
        <w:tc>
          <w:tcPr>
            <w:tcW w:w="717" w:type="dxa"/>
          </w:tcPr>
          <w:p w:rsidR="000B1245" w:rsidRPr="009904B1" w:rsidRDefault="000B1245" w:rsidP="00E27523">
            <w:pPr>
              <w:pStyle w:val="Checkbox"/>
              <w:rPr>
                <w:lang w:val="en-AU"/>
              </w:rPr>
            </w:pPr>
          </w:p>
        </w:tc>
        <w:tc>
          <w:tcPr>
            <w:tcW w:w="718" w:type="dxa"/>
          </w:tcPr>
          <w:p w:rsidR="000B1245" w:rsidRPr="009904B1" w:rsidRDefault="000B1245" w:rsidP="00E27523">
            <w:pPr>
              <w:pStyle w:val="Checkbox"/>
              <w:rPr>
                <w:lang w:val="en-AU"/>
              </w:rPr>
            </w:pPr>
          </w:p>
        </w:tc>
      </w:tr>
      <w:tr w:rsidR="000B1245" w:rsidRPr="009904B1" w:rsidTr="000B1245">
        <w:trPr>
          <w:trHeight w:val="3402"/>
        </w:trPr>
        <w:tc>
          <w:tcPr>
            <w:tcW w:w="7637" w:type="dxa"/>
          </w:tcPr>
          <w:p w:rsidR="000B1245" w:rsidRPr="009904B1" w:rsidRDefault="000B1245" w:rsidP="000B1245">
            <w:pPr>
              <w:pStyle w:val="Tablelist"/>
              <w:numPr>
                <w:ilvl w:val="0"/>
                <w:numId w:val="11"/>
              </w:numPr>
              <w:rPr>
                <w:lang w:val="en-AU"/>
              </w:rPr>
            </w:pPr>
            <w:r w:rsidRPr="009904B1">
              <w:rPr>
                <w:lang w:val="en-AU"/>
              </w:rPr>
              <w:t xml:space="preserve">What is meant by ‘dressing a </w:t>
            </w:r>
            <w:r w:rsidR="00715998" w:rsidRPr="009904B1">
              <w:rPr>
                <w:lang w:val="en-AU"/>
              </w:rPr>
              <w:t>display stand</w:t>
            </w:r>
            <w:r w:rsidRPr="009904B1">
              <w:rPr>
                <w:lang w:val="en-AU"/>
              </w:rPr>
              <w:t xml:space="preserve">? </w:t>
            </w:r>
          </w:p>
        </w:tc>
        <w:tc>
          <w:tcPr>
            <w:tcW w:w="717" w:type="dxa"/>
          </w:tcPr>
          <w:p w:rsidR="000B1245" w:rsidRPr="009904B1" w:rsidRDefault="000B1245" w:rsidP="00E27523">
            <w:pPr>
              <w:pStyle w:val="Checkbox"/>
              <w:rPr>
                <w:lang w:val="en-AU"/>
              </w:rPr>
            </w:pPr>
          </w:p>
        </w:tc>
        <w:tc>
          <w:tcPr>
            <w:tcW w:w="718" w:type="dxa"/>
          </w:tcPr>
          <w:p w:rsidR="000B1245" w:rsidRPr="009904B1" w:rsidRDefault="000B1245" w:rsidP="00E27523">
            <w:pPr>
              <w:pStyle w:val="Checkbox"/>
              <w:rPr>
                <w:lang w:val="en-AU"/>
              </w:rPr>
            </w:pPr>
          </w:p>
        </w:tc>
      </w:tr>
      <w:tr w:rsidR="000B1245" w:rsidRPr="009904B1" w:rsidTr="000B1245">
        <w:trPr>
          <w:trHeight w:val="3402"/>
        </w:trPr>
        <w:tc>
          <w:tcPr>
            <w:tcW w:w="7637" w:type="dxa"/>
          </w:tcPr>
          <w:p w:rsidR="000B1245" w:rsidRPr="009904B1" w:rsidRDefault="000B1245" w:rsidP="000B1245">
            <w:pPr>
              <w:pStyle w:val="Tablelist"/>
              <w:numPr>
                <w:ilvl w:val="0"/>
                <w:numId w:val="10"/>
              </w:numPr>
              <w:ind w:left="357" w:hanging="357"/>
              <w:rPr>
                <w:lang w:val="en-AU"/>
              </w:rPr>
            </w:pPr>
            <w:r w:rsidRPr="009904B1">
              <w:rPr>
                <w:lang w:val="en-AU"/>
              </w:rPr>
              <w:t xml:space="preserve">Identify and describe three established display techniques for use on </w:t>
            </w:r>
            <w:r w:rsidR="00715998" w:rsidRPr="009904B1">
              <w:rPr>
                <w:lang w:val="en-AU"/>
              </w:rPr>
              <w:t>display stands</w:t>
            </w:r>
            <w:r w:rsidRPr="009904B1">
              <w:rPr>
                <w:lang w:val="en-AU"/>
              </w:rPr>
              <w:t>.</w:t>
            </w:r>
          </w:p>
        </w:tc>
        <w:tc>
          <w:tcPr>
            <w:tcW w:w="717" w:type="dxa"/>
          </w:tcPr>
          <w:p w:rsidR="000B1245" w:rsidRPr="009904B1" w:rsidRDefault="000B1245" w:rsidP="00E27523">
            <w:pPr>
              <w:pStyle w:val="Checkbox"/>
              <w:rPr>
                <w:lang w:val="en-AU"/>
              </w:rPr>
            </w:pPr>
          </w:p>
        </w:tc>
        <w:tc>
          <w:tcPr>
            <w:tcW w:w="718" w:type="dxa"/>
          </w:tcPr>
          <w:p w:rsidR="000B1245" w:rsidRPr="009904B1" w:rsidRDefault="000B1245" w:rsidP="00E27523">
            <w:pPr>
              <w:pStyle w:val="Checkbox"/>
              <w:rPr>
                <w:lang w:val="en-AU"/>
              </w:rPr>
            </w:pPr>
          </w:p>
        </w:tc>
      </w:tr>
      <w:tr w:rsidR="000B1245" w:rsidRPr="009904B1" w:rsidTr="000B1245">
        <w:trPr>
          <w:trHeight w:val="3402"/>
        </w:trPr>
        <w:tc>
          <w:tcPr>
            <w:tcW w:w="7637" w:type="dxa"/>
          </w:tcPr>
          <w:p w:rsidR="000B1245" w:rsidRPr="009904B1" w:rsidRDefault="000B1245" w:rsidP="000B1245">
            <w:pPr>
              <w:pStyle w:val="Tablelist"/>
              <w:numPr>
                <w:ilvl w:val="0"/>
                <w:numId w:val="10"/>
              </w:numPr>
              <w:ind w:left="357" w:hanging="357"/>
              <w:rPr>
                <w:lang w:val="en-AU"/>
              </w:rPr>
            </w:pPr>
            <w:r w:rsidRPr="009904B1">
              <w:rPr>
                <w:lang w:val="en-AU"/>
              </w:rPr>
              <w:lastRenderedPageBreak/>
              <w:t xml:space="preserve">Identify three display materials that can be used on a </w:t>
            </w:r>
            <w:r w:rsidR="00715998" w:rsidRPr="009904B1">
              <w:rPr>
                <w:lang w:val="en-AU"/>
              </w:rPr>
              <w:t>display stand</w:t>
            </w:r>
            <w:r w:rsidRPr="009904B1">
              <w:rPr>
                <w:lang w:val="en-AU"/>
              </w:rPr>
              <w:t xml:space="preserve"> and describe how each might be used.</w:t>
            </w:r>
          </w:p>
        </w:tc>
        <w:tc>
          <w:tcPr>
            <w:tcW w:w="717" w:type="dxa"/>
          </w:tcPr>
          <w:p w:rsidR="000B1245" w:rsidRPr="009904B1" w:rsidRDefault="000B1245" w:rsidP="00E27523">
            <w:pPr>
              <w:pStyle w:val="Checkbox"/>
              <w:rPr>
                <w:lang w:val="en-AU"/>
              </w:rPr>
            </w:pPr>
          </w:p>
        </w:tc>
        <w:tc>
          <w:tcPr>
            <w:tcW w:w="718" w:type="dxa"/>
          </w:tcPr>
          <w:p w:rsidR="000B1245" w:rsidRPr="009904B1" w:rsidRDefault="000B1245" w:rsidP="00E27523">
            <w:pPr>
              <w:pStyle w:val="Checkbox"/>
              <w:rPr>
                <w:lang w:val="en-AU"/>
              </w:rPr>
            </w:pPr>
          </w:p>
        </w:tc>
      </w:tr>
      <w:tr w:rsidR="000B1245" w:rsidRPr="009904B1" w:rsidTr="000B1245">
        <w:trPr>
          <w:trHeight w:val="3402"/>
        </w:trPr>
        <w:tc>
          <w:tcPr>
            <w:tcW w:w="7637" w:type="dxa"/>
          </w:tcPr>
          <w:p w:rsidR="000B1245" w:rsidRPr="009904B1" w:rsidRDefault="000B1245" w:rsidP="000B1245">
            <w:pPr>
              <w:pStyle w:val="Tablelist"/>
              <w:numPr>
                <w:ilvl w:val="0"/>
                <w:numId w:val="11"/>
              </w:numPr>
              <w:rPr>
                <w:lang w:val="en-AU"/>
              </w:rPr>
            </w:pPr>
            <w:r w:rsidRPr="009904B1">
              <w:rPr>
                <w:lang w:val="en-AU"/>
              </w:rPr>
              <w:t xml:space="preserve">How can you verify a </w:t>
            </w:r>
            <w:r w:rsidR="00715998" w:rsidRPr="009904B1">
              <w:rPr>
                <w:lang w:val="en-AU"/>
              </w:rPr>
              <w:t>display stand</w:t>
            </w:r>
            <w:r w:rsidRPr="009904B1">
              <w:rPr>
                <w:lang w:val="en-AU"/>
              </w:rPr>
              <w:t xml:space="preserve"> you have created meets identified operational requirements, information and constraints?</w:t>
            </w:r>
          </w:p>
        </w:tc>
        <w:tc>
          <w:tcPr>
            <w:tcW w:w="717" w:type="dxa"/>
          </w:tcPr>
          <w:p w:rsidR="000B1245" w:rsidRPr="009904B1" w:rsidRDefault="000B1245" w:rsidP="00E27523">
            <w:pPr>
              <w:pStyle w:val="Checkbox"/>
              <w:rPr>
                <w:lang w:val="en-AU"/>
              </w:rPr>
            </w:pPr>
          </w:p>
        </w:tc>
        <w:tc>
          <w:tcPr>
            <w:tcW w:w="718" w:type="dxa"/>
          </w:tcPr>
          <w:p w:rsidR="000B1245" w:rsidRPr="009904B1" w:rsidRDefault="000B1245" w:rsidP="00E27523">
            <w:pPr>
              <w:pStyle w:val="Checkbox"/>
              <w:rPr>
                <w:lang w:val="en-AU"/>
              </w:rPr>
            </w:pPr>
          </w:p>
        </w:tc>
      </w:tr>
      <w:tr w:rsidR="000B1245" w:rsidRPr="009904B1" w:rsidTr="000B1245">
        <w:trPr>
          <w:trHeight w:val="3402"/>
        </w:trPr>
        <w:tc>
          <w:tcPr>
            <w:tcW w:w="7637" w:type="dxa"/>
          </w:tcPr>
          <w:p w:rsidR="000B1245" w:rsidRPr="009904B1" w:rsidRDefault="000B1245" w:rsidP="000B1245">
            <w:pPr>
              <w:pStyle w:val="Tablelist"/>
              <w:numPr>
                <w:ilvl w:val="0"/>
                <w:numId w:val="10"/>
              </w:numPr>
              <w:ind w:left="357" w:hanging="357"/>
              <w:rPr>
                <w:lang w:val="en-AU"/>
              </w:rPr>
            </w:pPr>
            <w:r w:rsidRPr="009904B1">
              <w:rPr>
                <w:lang w:val="en-AU"/>
              </w:rPr>
              <w:t xml:space="preserve">What factors might you consider when deciding how to staff a </w:t>
            </w:r>
            <w:r w:rsidR="00715998" w:rsidRPr="009904B1">
              <w:rPr>
                <w:lang w:val="en-AU"/>
              </w:rPr>
              <w:t>display stand</w:t>
            </w:r>
            <w:r w:rsidRPr="009904B1">
              <w:rPr>
                <w:lang w:val="en-AU"/>
              </w:rPr>
              <w:t>?</w:t>
            </w:r>
          </w:p>
        </w:tc>
        <w:tc>
          <w:tcPr>
            <w:tcW w:w="717" w:type="dxa"/>
          </w:tcPr>
          <w:p w:rsidR="000B1245" w:rsidRPr="009904B1" w:rsidRDefault="000B1245" w:rsidP="00E27523">
            <w:pPr>
              <w:pStyle w:val="Checkbox"/>
              <w:rPr>
                <w:lang w:val="en-AU"/>
              </w:rPr>
            </w:pPr>
          </w:p>
        </w:tc>
        <w:tc>
          <w:tcPr>
            <w:tcW w:w="718" w:type="dxa"/>
          </w:tcPr>
          <w:p w:rsidR="000B1245" w:rsidRPr="009904B1" w:rsidRDefault="000B1245" w:rsidP="00E27523">
            <w:pPr>
              <w:pStyle w:val="Checkbox"/>
              <w:rPr>
                <w:lang w:val="en-AU"/>
              </w:rPr>
            </w:pPr>
          </w:p>
        </w:tc>
      </w:tr>
      <w:tr w:rsidR="000B1245" w:rsidRPr="009904B1" w:rsidTr="000B1245">
        <w:trPr>
          <w:trHeight w:val="3402"/>
        </w:trPr>
        <w:tc>
          <w:tcPr>
            <w:tcW w:w="7637" w:type="dxa"/>
          </w:tcPr>
          <w:p w:rsidR="000B1245" w:rsidRPr="009904B1" w:rsidRDefault="00715998" w:rsidP="000B1245">
            <w:pPr>
              <w:pStyle w:val="Tablelist"/>
              <w:numPr>
                <w:ilvl w:val="0"/>
                <w:numId w:val="10"/>
              </w:numPr>
              <w:ind w:left="357" w:hanging="357"/>
              <w:rPr>
                <w:lang w:val="en-AU"/>
              </w:rPr>
            </w:pPr>
            <w:r w:rsidRPr="009904B1">
              <w:rPr>
                <w:lang w:val="en-AU"/>
              </w:rPr>
              <w:lastRenderedPageBreak/>
              <w:t>Give</w:t>
            </w:r>
            <w:r w:rsidR="000B1245" w:rsidRPr="009904B1">
              <w:rPr>
                <w:lang w:val="en-AU"/>
              </w:rPr>
              <w:t xml:space="preserve"> three examples of ‘customer service’ which might be provided during the life of a </w:t>
            </w:r>
            <w:r w:rsidRPr="009904B1">
              <w:rPr>
                <w:lang w:val="en-AU"/>
              </w:rPr>
              <w:t>display stand</w:t>
            </w:r>
            <w:r w:rsidR="000B1245" w:rsidRPr="009904B1">
              <w:rPr>
                <w:lang w:val="en-AU"/>
              </w:rPr>
              <w:t>.</w:t>
            </w:r>
          </w:p>
        </w:tc>
        <w:tc>
          <w:tcPr>
            <w:tcW w:w="717" w:type="dxa"/>
          </w:tcPr>
          <w:p w:rsidR="000B1245" w:rsidRPr="009904B1" w:rsidRDefault="000B1245" w:rsidP="00E27523">
            <w:pPr>
              <w:pStyle w:val="Checkbox"/>
              <w:rPr>
                <w:lang w:val="en-AU"/>
              </w:rPr>
            </w:pPr>
          </w:p>
        </w:tc>
        <w:tc>
          <w:tcPr>
            <w:tcW w:w="718" w:type="dxa"/>
          </w:tcPr>
          <w:p w:rsidR="000B1245" w:rsidRPr="009904B1" w:rsidRDefault="000B1245" w:rsidP="00E27523">
            <w:pPr>
              <w:pStyle w:val="Checkbox"/>
              <w:rPr>
                <w:lang w:val="en-AU"/>
              </w:rPr>
            </w:pPr>
          </w:p>
        </w:tc>
      </w:tr>
      <w:tr w:rsidR="000B1245" w:rsidRPr="009904B1" w:rsidTr="000B1245">
        <w:trPr>
          <w:trHeight w:val="3402"/>
        </w:trPr>
        <w:tc>
          <w:tcPr>
            <w:tcW w:w="7637" w:type="dxa"/>
          </w:tcPr>
          <w:p w:rsidR="000B1245" w:rsidRPr="009904B1" w:rsidRDefault="000B1245" w:rsidP="000B1245">
            <w:pPr>
              <w:pStyle w:val="Tablelist"/>
              <w:numPr>
                <w:ilvl w:val="0"/>
                <w:numId w:val="11"/>
              </w:numPr>
              <w:rPr>
                <w:lang w:val="en-AU"/>
              </w:rPr>
            </w:pPr>
            <w:r w:rsidRPr="009904B1">
              <w:rPr>
                <w:lang w:val="en-AU"/>
              </w:rPr>
              <w:t xml:space="preserve">Describe three activities which might be involved in following-up sales opportunities after initial contact has been at a </w:t>
            </w:r>
            <w:r w:rsidR="00715998" w:rsidRPr="009904B1">
              <w:rPr>
                <w:lang w:val="en-AU"/>
              </w:rPr>
              <w:t>display stand</w:t>
            </w:r>
            <w:r w:rsidRPr="009904B1">
              <w:rPr>
                <w:lang w:val="en-AU"/>
              </w:rPr>
              <w:t>.</w:t>
            </w:r>
          </w:p>
        </w:tc>
        <w:tc>
          <w:tcPr>
            <w:tcW w:w="717" w:type="dxa"/>
          </w:tcPr>
          <w:p w:rsidR="000B1245" w:rsidRPr="009904B1" w:rsidRDefault="000B1245" w:rsidP="00E27523">
            <w:pPr>
              <w:pStyle w:val="Checkbox"/>
              <w:rPr>
                <w:lang w:val="en-AU"/>
              </w:rPr>
            </w:pPr>
          </w:p>
        </w:tc>
        <w:tc>
          <w:tcPr>
            <w:tcW w:w="718" w:type="dxa"/>
          </w:tcPr>
          <w:p w:rsidR="000B1245" w:rsidRPr="009904B1" w:rsidRDefault="000B1245" w:rsidP="00E27523">
            <w:pPr>
              <w:pStyle w:val="Checkbox"/>
              <w:rPr>
                <w:lang w:val="en-AU"/>
              </w:rPr>
            </w:pPr>
          </w:p>
        </w:tc>
      </w:tr>
      <w:tr w:rsidR="000B1245" w:rsidRPr="009904B1" w:rsidTr="000B1245">
        <w:trPr>
          <w:trHeight w:val="3402"/>
        </w:trPr>
        <w:tc>
          <w:tcPr>
            <w:tcW w:w="7637" w:type="dxa"/>
          </w:tcPr>
          <w:p w:rsidR="000B1245" w:rsidRPr="009904B1" w:rsidRDefault="000B1245" w:rsidP="000B1245">
            <w:pPr>
              <w:pStyle w:val="Tablelist"/>
              <w:numPr>
                <w:ilvl w:val="0"/>
                <w:numId w:val="10"/>
              </w:numPr>
              <w:ind w:left="357" w:hanging="357"/>
              <w:rPr>
                <w:lang w:val="en-AU"/>
              </w:rPr>
            </w:pPr>
            <w:r w:rsidRPr="009904B1">
              <w:rPr>
                <w:lang w:val="en-AU"/>
              </w:rPr>
              <w:t xml:space="preserve">What action would you need to take to keep a </w:t>
            </w:r>
            <w:r w:rsidR="00715998" w:rsidRPr="009904B1">
              <w:rPr>
                <w:lang w:val="en-AU"/>
              </w:rPr>
              <w:t>display stand</w:t>
            </w:r>
            <w:r w:rsidRPr="009904B1">
              <w:rPr>
                <w:lang w:val="en-AU"/>
              </w:rPr>
              <w:t xml:space="preserve"> clean and tidy?</w:t>
            </w:r>
          </w:p>
        </w:tc>
        <w:tc>
          <w:tcPr>
            <w:tcW w:w="717" w:type="dxa"/>
          </w:tcPr>
          <w:p w:rsidR="000B1245" w:rsidRPr="009904B1" w:rsidRDefault="000B1245" w:rsidP="00E27523">
            <w:pPr>
              <w:pStyle w:val="Checkbox"/>
              <w:rPr>
                <w:lang w:val="en-AU"/>
              </w:rPr>
            </w:pPr>
          </w:p>
        </w:tc>
        <w:tc>
          <w:tcPr>
            <w:tcW w:w="718" w:type="dxa"/>
          </w:tcPr>
          <w:p w:rsidR="000B1245" w:rsidRPr="009904B1" w:rsidRDefault="000B1245" w:rsidP="00E27523">
            <w:pPr>
              <w:pStyle w:val="Checkbox"/>
              <w:rPr>
                <w:lang w:val="en-AU"/>
              </w:rPr>
            </w:pPr>
          </w:p>
        </w:tc>
      </w:tr>
      <w:tr w:rsidR="000B1245" w:rsidRPr="009904B1" w:rsidTr="000B1245">
        <w:trPr>
          <w:trHeight w:val="3402"/>
        </w:trPr>
        <w:tc>
          <w:tcPr>
            <w:tcW w:w="7637" w:type="dxa"/>
          </w:tcPr>
          <w:p w:rsidR="000B1245" w:rsidRPr="009904B1" w:rsidRDefault="000B1245" w:rsidP="000B1245">
            <w:pPr>
              <w:pStyle w:val="Tablelist"/>
              <w:numPr>
                <w:ilvl w:val="0"/>
                <w:numId w:val="10"/>
              </w:numPr>
              <w:ind w:left="357" w:hanging="357"/>
              <w:rPr>
                <w:lang w:val="en-AU"/>
              </w:rPr>
            </w:pPr>
            <w:r w:rsidRPr="009904B1">
              <w:rPr>
                <w:lang w:val="en-AU"/>
              </w:rPr>
              <w:lastRenderedPageBreak/>
              <w:t xml:space="preserve">Why is it necessary to replenish products and materials on a </w:t>
            </w:r>
            <w:r w:rsidR="00715998" w:rsidRPr="009904B1">
              <w:rPr>
                <w:lang w:val="en-AU"/>
              </w:rPr>
              <w:t>display stand</w:t>
            </w:r>
            <w:r w:rsidRPr="009904B1">
              <w:rPr>
                <w:lang w:val="en-AU"/>
              </w:rPr>
              <w:t xml:space="preserve"> and when might this occur?</w:t>
            </w:r>
          </w:p>
        </w:tc>
        <w:tc>
          <w:tcPr>
            <w:tcW w:w="717" w:type="dxa"/>
          </w:tcPr>
          <w:p w:rsidR="000B1245" w:rsidRPr="009904B1" w:rsidRDefault="000B1245" w:rsidP="00E27523">
            <w:pPr>
              <w:pStyle w:val="Checkbox"/>
              <w:rPr>
                <w:lang w:val="en-AU"/>
              </w:rPr>
            </w:pPr>
          </w:p>
        </w:tc>
        <w:tc>
          <w:tcPr>
            <w:tcW w:w="718" w:type="dxa"/>
          </w:tcPr>
          <w:p w:rsidR="000B1245" w:rsidRPr="009904B1" w:rsidRDefault="000B1245" w:rsidP="00E27523">
            <w:pPr>
              <w:pStyle w:val="Checkbox"/>
              <w:rPr>
                <w:lang w:val="en-AU"/>
              </w:rPr>
            </w:pPr>
          </w:p>
        </w:tc>
      </w:tr>
      <w:tr w:rsidR="000B1245" w:rsidRPr="009904B1" w:rsidTr="000B1245">
        <w:trPr>
          <w:trHeight w:val="3402"/>
        </w:trPr>
        <w:tc>
          <w:tcPr>
            <w:tcW w:w="7637" w:type="dxa"/>
          </w:tcPr>
          <w:p w:rsidR="000B1245" w:rsidRPr="009904B1" w:rsidRDefault="000B1245" w:rsidP="000B1245">
            <w:pPr>
              <w:pStyle w:val="Tablelist"/>
              <w:numPr>
                <w:ilvl w:val="0"/>
                <w:numId w:val="11"/>
              </w:numPr>
              <w:rPr>
                <w:lang w:val="en-AU"/>
              </w:rPr>
            </w:pPr>
            <w:r w:rsidRPr="009904B1">
              <w:rPr>
                <w:lang w:val="en-AU"/>
              </w:rPr>
              <w:t xml:space="preserve">What is involved in reviewing a </w:t>
            </w:r>
            <w:r w:rsidR="00715998" w:rsidRPr="009904B1">
              <w:rPr>
                <w:lang w:val="en-AU"/>
              </w:rPr>
              <w:t>display stand</w:t>
            </w:r>
            <w:r w:rsidRPr="009904B1">
              <w:rPr>
                <w:lang w:val="en-AU"/>
              </w:rPr>
              <w:t xml:space="preserve"> at the end of its operational life and why should the review take place?</w:t>
            </w:r>
          </w:p>
        </w:tc>
        <w:tc>
          <w:tcPr>
            <w:tcW w:w="717" w:type="dxa"/>
          </w:tcPr>
          <w:p w:rsidR="000B1245" w:rsidRPr="009904B1" w:rsidRDefault="000B1245" w:rsidP="00E27523">
            <w:pPr>
              <w:pStyle w:val="Checkbox"/>
              <w:rPr>
                <w:lang w:val="en-AU"/>
              </w:rPr>
            </w:pPr>
          </w:p>
        </w:tc>
        <w:tc>
          <w:tcPr>
            <w:tcW w:w="718" w:type="dxa"/>
          </w:tcPr>
          <w:p w:rsidR="000B1245" w:rsidRPr="009904B1" w:rsidRDefault="000B1245" w:rsidP="00E27523">
            <w:pPr>
              <w:pStyle w:val="Checkbox"/>
              <w:rPr>
                <w:lang w:val="en-AU"/>
              </w:rPr>
            </w:pPr>
          </w:p>
        </w:tc>
      </w:tr>
    </w:tbl>
    <w:p w:rsidR="00FA2EBC" w:rsidRPr="009904B1" w:rsidRDefault="00FA2EBC">
      <w:pPr>
        <w:rPr>
          <w:rStyle w:val="PlaceholderText"/>
          <w:rFonts w:ascii="Helvetica" w:eastAsia="Calibri" w:hAnsi="Helvetica" w:cs="Calibri"/>
          <w:color w:val="auto"/>
          <w:szCs w:val="16"/>
          <w:lang w:eastAsia="ar-SA"/>
        </w:rPr>
      </w:pPr>
      <w:r w:rsidRPr="009904B1">
        <w:rPr>
          <w:rStyle w:val="PlaceholderText"/>
          <w:rFonts w:ascii="Helvetica" w:hAnsi="Helvetica"/>
          <w:color w:val="auto"/>
        </w:rPr>
        <w:br w:type="page"/>
      </w:r>
    </w:p>
    <w:p w:rsidR="00415AA5" w:rsidRPr="009904B1" w:rsidRDefault="00415AA5" w:rsidP="000748B7">
      <w:pPr>
        <w:pStyle w:val="BodyCopy"/>
        <w:rPr>
          <w:rStyle w:val="PlaceholderText"/>
          <w:noProof w:val="0"/>
          <w:color w:val="auto"/>
        </w:rPr>
      </w:pPr>
    </w:p>
    <w:p w:rsidR="00415AA5" w:rsidRPr="009904B1" w:rsidRDefault="00415AA5" w:rsidP="00415AA5">
      <w:pPr>
        <w:pStyle w:val="BodyCopy"/>
        <w:rPr>
          <w:rStyle w:val="PlaceholderText"/>
          <w:noProof w:val="0"/>
          <w:color w:val="auto"/>
        </w:rPr>
        <w:sectPr w:rsidR="00415AA5" w:rsidRPr="009904B1" w:rsidSect="00C66768">
          <w:headerReference w:type="even" r:id="rId34"/>
          <w:headerReference w:type="default" r:id="rId35"/>
          <w:footerReference w:type="even" r:id="rId36"/>
          <w:footerReference w:type="default" r:id="rId37"/>
          <w:pgSz w:w="11906" w:h="16838" w:code="9"/>
          <w:pgMar w:top="1440" w:right="1440" w:bottom="1440" w:left="1701" w:header="709" w:footer="388" w:gutter="0"/>
          <w:cols w:space="708"/>
          <w:docGrid w:linePitch="360"/>
        </w:sectPr>
      </w:pPr>
    </w:p>
    <w:p w:rsidR="00415AA5" w:rsidRPr="009904B1" w:rsidRDefault="0085162D" w:rsidP="0085162D">
      <w:pPr>
        <w:pStyle w:val="Heading1"/>
      </w:pPr>
      <w:bookmarkStart w:id="19" w:name="_Toc337029311"/>
      <w:bookmarkStart w:id="20" w:name="_Toc410217231"/>
      <w:r w:rsidRPr="009904B1">
        <w:lastRenderedPageBreak/>
        <w:t>Written questions</w:t>
      </w:r>
      <w:bookmarkEnd w:id="19"/>
      <w:bookmarkEnd w:id="20"/>
    </w:p>
    <w:p w:rsidR="0085162D" w:rsidRPr="009904B1" w:rsidRDefault="00B03DC9" w:rsidP="0085162D">
      <w:pPr>
        <w:pStyle w:val="BodyCopy"/>
        <w:rPr>
          <w:rStyle w:val="BodyCopyBold"/>
          <w:rFonts w:ascii="Helvetica" w:hAnsi="Helvetica" w:cs="Calibri"/>
          <w:b w:val="0"/>
          <w:bCs w:val="0"/>
          <w:noProof w:val="0"/>
        </w:rPr>
      </w:pPr>
      <w:r w:rsidRPr="009904B1">
        <w:rPr>
          <w:noProof w:val="0"/>
        </w:rPr>
        <w:fldChar w:fldCharType="begin"/>
      </w:r>
      <w:r w:rsidRPr="009904B1">
        <w:rPr>
          <w:noProof w:val="0"/>
        </w:rPr>
        <w:instrText xml:space="preserve"> REF  UnitName  \* MERGEFORMAT </w:instrText>
      </w:r>
      <w:r w:rsidRPr="009904B1">
        <w:rPr>
          <w:noProof w:val="0"/>
        </w:rPr>
        <w:fldChar w:fldCharType="separate"/>
      </w:r>
      <w:sdt>
        <w:sdtPr>
          <w:rPr>
            <w:rFonts w:ascii="Helvetica 55 Roman" w:hAnsi="Helvetica 55 Roman" w:cs="Helvetica 55 Roman"/>
            <w:b/>
            <w:bCs/>
            <w:noProof w:val="0"/>
          </w:rPr>
          <w:alias w:val="Unit name "/>
          <w:tag w:val="Unit name "/>
          <w:id w:val="634296358"/>
          <w:placeholder>
            <w:docPart w:val="1C02A7B1E14E453E86322ACE9A515DE9"/>
          </w:placeholder>
        </w:sdtPr>
        <w:sdtEndPr/>
        <w:sdtContent>
          <w:sdt>
            <w:sdtPr>
              <w:rPr>
                <w:rFonts w:ascii="Helvetica 55 Roman" w:hAnsi="Helvetica 55 Roman" w:cs="Helvetica 55 Roman"/>
                <w:b/>
                <w:bCs/>
                <w:noProof w:val="0"/>
              </w:rPr>
              <w:alias w:val="Unit Name"/>
              <w:tag w:val="Unit Name"/>
              <w:id w:val="990840731"/>
              <w:placeholder>
                <w:docPart w:val="8225F525CE25431BA874C312C37D37E2"/>
              </w:placeholder>
            </w:sdtPr>
            <w:sdtEndPr/>
            <w:sdtContent>
              <w:r w:rsidR="0014224A" w:rsidRPr="009904B1">
                <w:rPr>
                  <w:noProof w:val="0"/>
                </w:rPr>
                <w:t>Create promotional display stand</w:t>
              </w:r>
            </w:sdtContent>
          </w:sdt>
        </w:sdtContent>
      </w:sdt>
      <w:r w:rsidRPr="009904B1">
        <w:rPr>
          <w:rFonts w:ascii="Helvetica 55 Roman" w:hAnsi="Helvetica 55 Roman" w:cs="Helvetica 55 Roman"/>
          <w:b/>
          <w:bCs/>
          <w:noProof w:val="0"/>
        </w:rPr>
        <w:fldChar w:fldCharType="end"/>
      </w:r>
      <w:r w:rsidR="0085162D" w:rsidRPr="009904B1">
        <w:rPr>
          <w:rStyle w:val="BodyCopyBold"/>
          <w:rFonts w:ascii="Helvetica" w:hAnsi="Helvetica" w:cs="Calibri"/>
          <w:b w:val="0"/>
          <w:bCs w:val="0"/>
          <w:noProof w:val="0"/>
        </w:rPr>
        <w:t xml:space="preserve"> – </w:t>
      </w:r>
      <w:r w:rsidRPr="009904B1">
        <w:rPr>
          <w:noProof w:val="0"/>
        </w:rPr>
        <w:fldChar w:fldCharType="begin"/>
      </w:r>
      <w:r w:rsidRPr="009904B1">
        <w:rPr>
          <w:noProof w:val="0"/>
        </w:rPr>
        <w:instrText xml:space="preserve"> REF  UnitCode  \* MERGEFORMAT </w:instrText>
      </w:r>
      <w:r w:rsidRPr="009904B1">
        <w:rPr>
          <w:noProof w:val="0"/>
        </w:rPr>
        <w:fldChar w:fldCharType="separate"/>
      </w:r>
      <w:sdt>
        <w:sdtPr>
          <w:rPr>
            <w:rFonts w:ascii="Helvetica 55 Roman" w:hAnsi="Helvetica 55 Roman" w:cs="Helvetica 55 Roman"/>
            <w:b/>
            <w:bCs/>
            <w:noProof w:val="0"/>
          </w:rPr>
          <w:alias w:val="Unit code"/>
          <w:tag w:val="Unit code"/>
          <w:id w:val="-1939273949"/>
          <w:placeholder>
            <w:docPart w:val="499D00404AD64ACCB7554B0CC0E38437"/>
          </w:placeholder>
        </w:sdtPr>
        <w:sdtEndPr/>
        <w:sdtContent>
          <w:r w:rsidR="0014224A" w:rsidRPr="009904B1">
            <w:rPr>
              <w:noProof w:val="0"/>
            </w:rPr>
            <w:t>D2.TTA.CL2.10</w:t>
          </w:r>
        </w:sdtContent>
      </w:sdt>
      <w:r w:rsidRPr="009904B1">
        <w:rPr>
          <w:rFonts w:ascii="Helvetica 55 Roman" w:hAnsi="Helvetica 55 Roman" w:cs="Helvetica 55 Roman"/>
          <w:b/>
          <w:bCs/>
          <w:noProof w:val="0"/>
        </w:rPr>
        <w:fldChar w:fldCharType="end"/>
      </w:r>
    </w:p>
    <w:p w:rsidR="0085162D" w:rsidRPr="009904B1" w:rsidRDefault="0085162D" w:rsidP="0085162D">
      <w:pPr>
        <w:pStyle w:val="BodyCopy"/>
        <w:spacing w:after="360"/>
        <w:rPr>
          <w:b/>
          <w:noProof w:val="0"/>
        </w:rPr>
      </w:pPr>
      <w:r w:rsidRPr="009904B1">
        <w:rPr>
          <w:b/>
          <w:noProof w:val="0"/>
        </w:rPr>
        <w:t>Student Name: __________________________________________________________</w:t>
      </w:r>
    </w:p>
    <w:p w:rsidR="0085162D" w:rsidRPr="009904B1" w:rsidRDefault="0085162D" w:rsidP="0085162D">
      <w:pPr>
        <w:pStyle w:val="BodyCopy"/>
        <w:rPr>
          <w:noProof w:val="0"/>
        </w:rPr>
      </w:pPr>
      <w:r w:rsidRPr="009904B1">
        <w:rPr>
          <w:noProof w:val="0"/>
        </w:rPr>
        <w:t>Answer all the following questions and submit to your Trainer.</w:t>
      </w:r>
    </w:p>
    <w:p w:rsidR="00337FEE" w:rsidRPr="009904B1" w:rsidRDefault="00337FEE" w:rsidP="00337FEE">
      <w:pPr>
        <w:pStyle w:val="ActivityNumbered"/>
        <w:rPr>
          <w:lang w:val="en-AU"/>
        </w:rPr>
      </w:pPr>
      <w:r w:rsidRPr="009904B1">
        <w:rPr>
          <w:lang w:val="en-AU"/>
        </w:rPr>
        <w:t xml:space="preserve">In relation to </w:t>
      </w:r>
      <w:r w:rsidR="00715998" w:rsidRPr="009904B1">
        <w:rPr>
          <w:lang w:val="en-AU"/>
        </w:rPr>
        <w:t>display stands</w:t>
      </w:r>
      <w:r w:rsidRPr="009904B1">
        <w:rPr>
          <w:lang w:val="en-AU"/>
        </w:rPr>
        <w:t xml:space="preserve"> differentiate between ‘objective’ and ‘context’.</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Numbered"/>
        <w:rPr>
          <w:lang w:val="en-AU"/>
        </w:rPr>
      </w:pPr>
      <w:r w:rsidRPr="009904B1">
        <w:rPr>
          <w:lang w:val="en-AU"/>
        </w:rPr>
        <w:t xml:space="preserve">Identify five possible objectives for a </w:t>
      </w:r>
      <w:r w:rsidR="00715998" w:rsidRPr="009904B1">
        <w:rPr>
          <w:lang w:val="en-AU"/>
        </w:rPr>
        <w:t>display stand</w:t>
      </w:r>
      <w:r w:rsidRPr="009904B1">
        <w:rPr>
          <w:lang w:val="en-AU"/>
        </w:rPr>
        <w:t>.</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Numbered"/>
        <w:rPr>
          <w:lang w:val="en-AU"/>
        </w:rPr>
      </w:pPr>
      <w:r w:rsidRPr="009904B1">
        <w:rPr>
          <w:lang w:val="en-AU"/>
        </w:rPr>
        <w:t>List five classifications of peop</w:t>
      </w:r>
      <w:r w:rsidR="00CE7816" w:rsidRPr="009904B1">
        <w:rPr>
          <w:lang w:val="en-AU"/>
        </w:rPr>
        <w:t xml:space="preserve">le (or organisations) you </w:t>
      </w:r>
      <w:r w:rsidRPr="009904B1">
        <w:rPr>
          <w:lang w:val="en-AU"/>
        </w:rPr>
        <w:t xml:space="preserve">should communicate with to identify the objectives and context for a </w:t>
      </w:r>
      <w:r w:rsidR="00715998" w:rsidRPr="009904B1">
        <w:rPr>
          <w:lang w:val="en-AU"/>
        </w:rPr>
        <w:t>display stand</w:t>
      </w:r>
      <w:r w:rsidRPr="009904B1">
        <w:rPr>
          <w:lang w:val="en-AU"/>
        </w:rPr>
        <w:t>.</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rPr>
          <w:rFonts w:ascii="Helvetica" w:eastAsia="Calibri" w:hAnsi="Helvetica" w:cs="Calibri"/>
          <w:szCs w:val="16"/>
          <w:lang w:eastAsia="ar-SA"/>
        </w:rPr>
      </w:pPr>
      <w:r w:rsidRPr="009904B1">
        <w:rPr>
          <w:rFonts w:ascii="Helvetica" w:hAnsi="Helvetica"/>
        </w:rPr>
        <w:br w:type="page"/>
      </w:r>
    </w:p>
    <w:p w:rsidR="00337FEE" w:rsidRPr="009904B1" w:rsidRDefault="00337FEE" w:rsidP="00337FEE">
      <w:pPr>
        <w:pStyle w:val="ActivityNumbered"/>
        <w:rPr>
          <w:lang w:val="en-AU"/>
        </w:rPr>
      </w:pPr>
      <w:r w:rsidRPr="009904B1">
        <w:rPr>
          <w:lang w:val="en-AU"/>
        </w:rPr>
        <w:lastRenderedPageBreak/>
        <w:t>What is a ‘Project brief’?</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Numbered"/>
        <w:rPr>
          <w:lang w:val="en-AU"/>
        </w:rPr>
      </w:pPr>
      <w:r w:rsidRPr="009904B1">
        <w:rPr>
          <w:lang w:val="en-AU"/>
        </w:rPr>
        <w:t xml:space="preserve">Why is it important to know the ‘audience’ for a </w:t>
      </w:r>
      <w:r w:rsidR="00715998" w:rsidRPr="009904B1">
        <w:rPr>
          <w:lang w:val="en-AU"/>
        </w:rPr>
        <w:t>display stand</w:t>
      </w:r>
      <w:r w:rsidRPr="009904B1">
        <w:rPr>
          <w:lang w:val="en-AU"/>
        </w:rPr>
        <w:t>?</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Numbered"/>
        <w:rPr>
          <w:lang w:val="en-AU"/>
        </w:rPr>
      </w:pPr>
      <w:r w:rsidRPr="009904B1">
        <w:rPr>
          <w:lang w:val="en-AU"/>
        </w:rPr>
        <w:t>Define ‘demographic profile’.</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Numbered"/>
        <w:rPr>
          <w:lang w:val="en-AU"/>
        </w:rPr>
      </w:pPr>
      <w:r w:rsidRPr="009904B1">
        <w:rPr>
          <w:lang w:val="en-AU"/>
        </w:rPr>
        <w:t xml:space="preserve">What are identified in the notes as the ‘two keys’ in identifying the products to be featured on a </w:t>
      </w:r>
      <w:r w:rsidR="00715998" w:rsidRPr="009904B1">
        <w:rPr>
          <w:lang w:val="en-AU"/>
        </w:rPr>
        <w:t>display stand</w:t>
      </w:r>
      <w:r w:rsidRPr="009904B1">
        <w:rPr>
          <w:lang w:val="en-AU"/>
        </w:rPr>
        <w:t>?</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rPr>
          <w:rFonts w:ascii="Helvetica" w:eastAsia="Calibri" w:hAnsi="Helvetica" w:cs="Calibri"/>
          <w:szCs w:val="16"/>
          <w:lang w:eastAsia="ar-SA"/>
        </w:rPr>
      </w:pPr>
      <w:r w:rsidRPr="009904B1">
        <w:rPr>
          <w:rFonts w:ascii="Helvetica" w:hAnsi="Helvetica"/>
        </w:rPr>
        <w:br w:type="page"/>
      </w:r>
    </w:p>
    <w:p w:rsidR="00337FEE" w:rsidRPr="009904B1" w:rsidRDefault="00337FEE" w:rsidP="00337FEE">
      <w:pPr>
        <w:pStyle w:val="ActivityNumbered"/>
        <w:rPr>
          <w:lang w:val="en-AU"/>
        </w:rPr>
      </w:pPr>
      <w:r w:rsidRPr="009904B1">
        <w:rPr>
          <w:lang w:val="en-AU"/>
        </w:rPr>
        <w:lastRenderedPageBreak/>
        <w:t xml:space="preserve">In relation to </w:t>
      </w:r>
      <w:r w:rsidR="00715998" w:rsidRPr="009904B1">
        <w:rPr>
          <w:lang w:val="en-AU"/>
        </w:rPr>
        <w:t>display stands</w:t>
      </w:r>
      <w:r w:rsidRPr="009904B1">
        <w:rPr>
          <w:lang w:val="en-AU"/>
        </w:rPr>
        <w:t>, what is a ‘Product List’ and what information should it contain?</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Numbered"/>
        <w:rPr>
          <w:lang w:val="en-AU"/>
        </w:rPr>
      </w:pPr>
      <w:r w:rsidRPr="009904B1">
        <w:rPr>
          <w:lang w:val="en-AU"/>
        </w:rPr>
        <w:t xml:space="preserve">List five essential operational requirements which need to be </w:t>
      </w:r>
      <w:r w:rsidRPr="009904B1">
        <w:rPr>
          <w:szCs w:val="24"/>
          <w:lang w:val="en-AU"/>
        </w:rPr>
        <w:t xml:space="preserve">taken into account when planning, creating and operating a </w:t>
      </w:r>
      <w:r w:rsidR="00715998" w:rsidRPr="009904B1">
        <w:rPr>
          <w:szCs w:val="24"/>
          <w:lang w:val="en-AU"/>
        </w:rPr>
        <w:t>display stand</w:t>
      </w:r>
      <w:r w:rsidRPr="009904B1">
        <w:rPr>
          <w:szCs w:val="24"/>
          <w:lang w:val="en-AU"/>
        </w:rPr>
        <w:t>.</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Numbered"/>
        <w:rPr>
          <w:lang w:val="en-AU"/>
        </w:rPr>
      </w:pPr>
      <w:r w:rsidRPr="009904B1">
        <w:rPr>
          <w:lang w:val="en-AU"/>
        </w:rPr>
        <w:t xml:space="preserve">Give eight examples of possible ‘external regulations’ which can apply when creating and operating a </w:t>
      </w:r>
      <w:r w:rsidR="00715998" w:rsidRPr="009904B1">
        <w:rPr>
          <w:lang w:val="en-AU"/>
        </w:rPr>
        <w:t>display stand</w:t>
      </w:r>
      <w:r w:rsidRPr="009904B1">
        <w:rPr>
          <w:lang w:val="en-AU"/>
        </w:rPr>
        <w:t xml:space="preserve"> at a remote location.</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Numbered"/>
        <w:rPr>
          <w:lang w:val="en-AU"/>
        </w:rPr>
      </w:pPr>
      <w:r w:rsidRPr="009904B1">
        <w:rPr>
          <w:lang w:val="en-AU"/>
        </w:rPr>
        <w:t xml:space="preserve">Give three examples of how ‘time’ can be a constraint on a </w:t>
      </w:r>
      <w:r w:rsidR="00715998" w:rsidRPr="009904B1">
        <w:rPr>
          <w:lang w:val="en-AU"/>
        </w:rPr>
        <w:t>display stand</w:t>
      </w:r>
      <w:r w:rsidRPr="009904B1">
        <w:rPr>
          <w:lang w:val="en-AU"/>
        </w:rPr>
        <w:t>.</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rPr>
          <w:rFonts w:ascii="Helvetica" w:eastAsia="Calibri" w:hAnsi="Helvetica" w:cs="Calibri"/>
          <w:szCs w:val="16"/>
          <w:lang w:eastAsia="ar-SA"/>
        </w:rPr>
      </w:pPr>
      <w:r w:rsidRPr="009904B1">
        <w:rPr>
          <w:rFonts w:ascii="Helvetica" w:hAnsi="Helvetica"/>
        </w:rPr>
        <w:br w:type="page"/>
      </w:r>
    </w:p>
    <w:p w:rsidR="00337FEE" w:rsidRPr="009904B1" w:rsidRDefault="00337FEE" w:rsidP="00337FEE">
      <w:pPr>
        <w:pStyle w:val="ActivityNumbered"/>
        <w:rPr>
          <w:lang w:val="en-AU"/>
        </w:rPr>
      </w:pPr>
      <w:r w:rsidRPr="009904B1">
        <w:rPr>
          <w:lang w:val="en-AU"/>
        </w:rPr>
        <w:lastRenderedPageBreak/>
        <w:t xml:space="preserve">What are the four generic resources required to create a </w:t>
      </w:r>
      <w:r w:rsidR="00715998" w:rsidRPr="009904B1">
        <w:rPr>
          <w:lang w:val="en-AU"/>
        </w:rPr>
        <w:t>display stand</w:t>
      </w:r>
      <w:r w:rsidRPr="009904B1">
        <w:rPr>
          <w:lang w:val="en-AU"/>
        </w:rPr>
        <w:t>?</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Numbered"/>
        <w:rPr>
          <w:lang w:val="en-AU"/>
        </w:rPr>
      </w:pPr>
      <w:r w:rsidRPr="009904B1">
        <w:rPr>
          <w:lang w:val="en-AU"/>
        </w:rPr>
        <w:t xml:space="preserve">What is a </w:t>
      </w:r>
      <w:r w:rsidR="00715998" w:rsidRPr="009904B1">
        <w:rPr>
          <w:lang w:val="en-AU"/>
        </w:rPr>
        <w:t>display stand</w:t>
      </w:r>
      <w:r w:rsidRPr="009904B1">
        <w:rPr>
          <w:lang w:val="en-AU"/>
        </w:rPr>
        <w:t xml:space="preserve"> ‘toolb</w:t>
      </w:r>
      <w:r w:rsidR="00CE7816" w:rsidRPr="009904B1">
        <w:rPr>
          <w:lang w:val="en-AU"/>
        </w:rPr>
        <w:t xml:space="preserve">ox’ and what items should </w:t>
      </w:r>
      <w:r w:rsidRPr="009904B1">
        <w:rPr>
          <w:lang w:val="en-AU"/>
        </w:rPr>
        <w:t>it contain?</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Numbered"/>
        <w:rPr>
          <w:lang w:val="en-AU"/>
        </w:rPr>
      </w:pPr>
      <w:r w:rsidRPr="009904B1">
        <w:rPr>
          <w:lang w:val="en-AU"/>
        </w:rPr>
        <w:t xml:space="preserve">List five classifications of persons you might talk with to discuss display options and plans for </w:t>
      </w:r>
      <w:r w:rsidR="00715998" w:rsidRPr="009904B1">
        <w:rPr>
          <w:lang w:val="en-AU"/>
        </w:rPr>
        <w:t>display stand</w:t>
      </w:r>
      <w:r w:rsidRPr="009904B1">
        <w:rPr>
          <w:lang w:val="en-AU"/>
        </w:rPr>
        <w:t>.</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Numbered"/>
        <w:rPr>
          <w:lang w:val="en-AU"/>
        </w:rPr>
      </w:pPr>
      <w:r w:rsidRPr="009904B1">
        <w:rPr>
          <w:lang w:val="en-AU"/>
        </w:rPr>
        <w:t xml:space="preserve">Describe five types of assistance which can be provided by external </w:t>
      </w:r>
      <w:r w:rsidRPr="009904B1">
        <w:rPr>
          <w:szCs w:val="24"/>
          <w:lang w:val="en-AU"/>
        </w:rPr>
        <w:t>professional display/merchandising organisations.</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rPr>
          <w:rFonts w:ascii="Helvetica" w:eastAsia="Calibri" w:hAnsi="Helvetica" w:cs="Calibri"/>
          <w:szCs w:val="16"/>
          <w:lang w:eastAsia="ar-SA"/>
        </w:rPr>
      </w:pPr>
      <w:r w:rsidRPr="009904B1">
        <w:rPr>
          <w:rFonts w:ascii="Helvetica" w:hAnsi="Helvetica"/>
        </w:rPr>
        <w:br w:type="page"/>
      </w:r>
    </w:p>
    <w:p w:rsidR="00337FEE" w:rsidRPr="009904B1" w:rsidRDefault="00337FEE" w:rsidP="00337FEE">
      <w:pPr>
        <w:pStyle w:val="ActivityNumbered"/>
        <w:rPr>
          <w:lang w:val="en-AU"/>
        </w:rPr>
      </w:pPr>
      <w:r w:rsidRPr="009904B1">
        <w:rPr>
          <w:lang w:val="en-AU"/>
        </w:rPr>
        <w:lastRenderedPageBreak/>
        <w:t xml:space="preserve">Identify four benefits of using an external consultant/organisation when planning a </w:t>
      </w:r>
      <w:r w:rsidR="00715998" w:rsidRPr="009904B1">
        <w:rPr>
          <w:lang w:val="en-AU"/>
        </w:rPr>
        <w:t>display stand</w:t>
      </w:r>
      <w:r w:rsidRPr="009904B1">
        <w:rPr>
          <w:lang w:val="en-AU"/>
        </w:rPr>
        <w:t>.</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Numbered"/>
        <w:rPr>
          <w:lang w:val="en-AU"/>
        </w:rPr>
      </w:pPr>
      <w:r w:rsidRPr="009904B1">
        <w:rPr>
          <w:lang w:val="en-AU"/>
        </w:rPr>
        <w:t xml:space="preserve">What are the two main limitations in relation to using external consultants and organisations when planning a </w:t>
      </w:r>
      <w:r w:rsidR="00715998" w:rsidRPr="009904B1">
        <w:rPr>
          <w:lang w:val="en-AU"/>
        </w:rPr>
        <w:t>display stand</w:t>
      </w:r>
      <w:r w:rsidRPr="009904B1">
        <w:rPr>
          <w:lang w:val="en-AU"/>
        </w:rPr>
        <w:t>?</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CE7816" w:rsidP="00337FEE">
      <w:pPr>
        <w:pStyle w:val="ActivityNumbered"/>
        <w:rPr>
          <w:lang w:val="en-AU"/>
        </w:rPr>
      </w:pPr>
      <w:r w:rsidRPr="009904B1">
        <w:rPr>
          <w:lang w:val="en-AU"/>
        </w:rPr>
        <w:t xml:space="preserve">List four </w:t>
      </w:r>
      <w:r w:rsidR="00337FEE" w:rsidRPr="009904B1">
        <w:rPr>
          <w:lang w:val="en-AU"/>
        </w:rPr>
        <w:t xml:space="preserve">standard methods for generating ideas for a </w:t>
      </w:r>
      <w:r w:rsidR="00715998" w:rsidRPr="009904B1">
        <w:rPr>
          <w:lang w:val="en-AU"/>
        </w:rPr>
        <w:t>display stand</w:t>
      </w:r>
      <w:r w:rsidR="00337FEE" w:rsidRPr="009904B1">
        <w:rPr>
          <w:lang w:val="en-AU"/>
        </w:rPr>
        <w:t>.</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Numbered"/>
        <w:rPr>
          <w:lang w:val="en-AU"/>
        </w:rPr>
      </w:pPr>
      <w:r w:rsidRPr="009904B1">
        <w:rPr>
          <w:lang w:val="en-AU"/>
        </w:rPr>
        <w:t xml:space="preserve">Identify three ‘creative thinking’ techniques which might be used to generate ideas for a </w:t>
      </w:r>
      <w:r w:rsidR="00715998" w:rsidRPr="009904B1">
        <w:rPr>
          <w:lang w:val="en-AU"/>
        </w:rPr>
        <w:t>display stand</w:t>
      </w:r>
      <w:r w:rsidRPr="009904B1">
        <w:rPr>
          <w:lang w:val="en-AU"/>
        </w:rPr>
        <w:t>.</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Numbered"/>
        <w:rPr>
          <w:lang w:val="en-AU"/>
        </w:rPr>
      </w:pPr>
      <w:r w:rsidRPr="009904B1">
        <w:rPr>
          <w:lang w:val="en-AU"/>
        </w:rPr>
        <w:t>List four situational factors which will impact on the development of a display plan.</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rPr>
          <w:rFonts w:ascii="Helvetica" w:eastAsia="Calibri" w:hAnsi="Helvetica" w:cs="Calibri"/>
          <w:szCs w:val="16"/>
          <w:lang w:eastAsia="ar-SA"/>
        </w:rPr>
      </w:pPr>
      <w:r w:rsidRPr="009904B1">
        <w:rPr>
          <w:rFonts w:ascii="Helvetica" w:hAnsi="Helvetica"/>
        </w:rPr>
        <w:br w:type="page"/>
      </w:r>
    </w:p>
    <w:p w:rsidR="00337FEE" w:rsidRPr="009904B1" w:rsidRDefault="00337FEE" w:rsidP="00337FEE">
      <w:pPr>
        <w:pStyle w:val="ActivityNumbered"/>
        <w:rPr>
          <w:lang w:val="en-AU"/>
        </w:rPr>
      </w:pPr>
      <w:r w:rsidRPr="009904B1">
        <w:rPr>
          <w:lang w:val="en-AU"/>
        </w:rPr>
        <w:lastRenderedPageBreak/>
        <w:t xml:space="preserve">List five elements which should be contained in a display plan for </w:t>
      </w:r>
      <w:r w:rsidR="00715998" w:rsidRPr="009904B1">
        <w:rPr>
          <w:lang w:val="en-AU"/>
        </w:rPr>
        <w:t>display stand</w:t>
      </w:r>
      <w:r w:rsidRPr="009904B1">
        <w:rPr>
          <w:lang w:val="en-AU"/>
        </w:rPr>
        <w:t>.</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Numbered"/>
        <w:rPr>
          <w:lang w:val="en-AU"/>
        </w:rPr>
      </w:pPr>
      <w:r w:rsidRPr="009904B1">
        <w:rPr>
          <w:lang w:val="en-AU"/>
        </w:rPr>
        <w:t xml:space="preserve">Why is it important to use a display plan for a </w:t>
      </w:r>
      <w:r w:rsidR="00715998" w:rsidRPr="009904B1">
        <w:rPr>
          <w:lang w:val="en-AU"/>
        </w:rPr>
        <w:t>display stand</w:t>
      </w:r>
      <w:r w:rsidRPr="009904B1">
        <w:rPr>
          <w:lang w:val="en-AU"/>
        </w:rPr>
        <w:t>?</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Numbered"/>
        <w:rPr>
          <w:lang w:val="en-AU"/>
        </w:rPr>
      </w:pPr>
      <w:r w:rsidRPr="009904B1">
        <w:rPr>
          <w:lang w:val="en-AU"/>
        </w:rPr>
        <w:t>Complete the following adage: ‘If you fail to plan …’</w:t>
      </w:r>
    </w:p>
    <w:p w:rsidR="00337FEE" w:rsidRPr="009904B1" w:rsidRDefault="00337FEE" w:rsidP="00337FEE">
      <w:pPr>
        <w:pStyle w:val="ActivityRulesInsertTab"/>
      </w:pPr>
      <w:r w:rsidRPr="009904B1">
        <w:tab/>
      </w:r>
    </w:p>
    <w:p w:rsidR="00337FEE" w:rsidRPr="009904B1" w:rsidRDefault="00337FEE" w:rsidP="00337FEE">
      <w:pPr>
        <w:pStyle w:val="ActivityNumbered"/>
        <w:rPr>
          <w:lang w:val="en-AU"/>
        </w:rPr>
      </w:pPr>
      <w:r w:rsidRPr="009904B1">
        <w:rPr>
          <w:lang w:val="en-AU"/>
        </w:rPr>
        <w:t xml:space="preserve">Why is </w:t>
      </w:r>
      <w:r w:rsidR="00CE7816" w:rsidRPr="009904B1">
        <w:rPr>
          <w:lang w:val="en-AU"/>
        </w:rPr>
        <w:t xml:space="preserve">it necessary for those </w:t>
      </w:r>
      <w:r w:rsidRPr="009904B1">
        <w:rPr>
          <w:lang w:val="en-AU"/>
        </w:rPr>
        <w:t xml:space="preserve">creating </w:t>
      </w:r>
      <w:r w:rsidR="00715998" w:rsidRPr="009904B1">
        <w:rPr>
          <w:lang w:val="en-AU"/>
        </w:rPr>
        <w:t>display stands</w:t>
      </w:r>
      <w:r w:rsidRPr="009904B1">
        <w:rPr>
          <w:lang w:val="en-AU"/>
        </w:rPr>
        <w:t xml:space="preserve"> to realise the importance of ‘the first precious seconds’?</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Numbered"/>
        <w:rPr>
          <w:lang w:val="en-AU"/>
        </w:rPr>
      </w:pPr>
      <w:r w:rsidRPr="009904B1">
        <w:rPr>
          <w:lang w:val="en-AU"/>
        </w:rPr>
        <w:t xml:space="preserve">Is ‘size’ or ‘placement’ of a </w:t>
      </w:r>
      <w:r w:rsidR="00715998" w:rsidRPr="009904B1">
        <w:rPr>
          <w:lang w:val="en-AU"/>
        </w:rPr>
        <w:t>display stand</w:t>
      </w:r>
      <w:r w:rsidRPr="009904B1">
        <w:rPr>
          <w:lang w:val="en-AU"/>
        </w:rPr>
        <w:t xml:space="preserve"> seen as most important?</w:t>
      </w:r>
    </w:p>
    <w:p w:rsidR="00337FEE" w:rsidRPr="009904B1" w:rsidRDefault="00337FEE" w:rsidP="00337FEE">
      <w:pPr>
        <w:pStyle w:val="ActivityRulesInsertTab"/>
      </w:pPr>
      <w:r w:rsidRPr="009904B1">
        <w:tab/>
      </w:r>
    </w:p>
    <w:p w:rsidR="00337FEE" w:rsidRPr="009904B1" w:rsidRDefault="00337FEE" w:rsidP="00337FEE">
      <w:pPr>
        <w:pStyle w:val="ActivityNumbered"/>
        <w:rPr>
          <w:lang w:val="en-AU"/>
        </w:rPr>
      </w:pPr>
      <w:r w:rsidRPr="009904B1">
        <w:rPr>
          <w:lang w:val="en-AU"/>
        </w:rPr>
        <w:t xml:space="preserve">Give three examples of ‘high-traffic’ areas for a </w:t>
      </w:r>
      <w:r w:rsidR="00715998" w:rsidRPr="009904B1">
        <w:rPr>
          <w:lang w:val="en-AU"/>
        </w:rPr>
        <w:t>display stand</w:t>
      </w:r>
      <w:r w:rsidRPr="009904B1">
        <w:rPr>
          <w:lang w:val="en-AU"/>
        </w:rPr>
        <w:t>.</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Numbered"/>
        <w:rPr>
          <w:lang w:val="en-AU"/>
        </w:rPr>
      </w:pPr>
      <w:r w:rsidRPr="009904B1">
        <w:rPr>
          <w:lang w:val="en-AU"/>
        </w:rPr>
        <w:t xml:space="preserve">What is the immediate impression the use of a prop at a </w:t>
      </w:r>
      <w:r w:rsidR="00715998" w:rsidRPr="009904B1">
        <w:rPr>
          <w:lang w:val="en-AU"/>
        </w:rPr>
        <w:t>display stand</w:t>
      </w:r>
      <w:r w:rsidRPr="009904B1">
        <w:rPr>
          <w:lang w:val="en-AU"/>
        </w:rPr>
        <w:t xml:space="preserve"> should create?</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rPr>
          <w:rFonts w:ascii="Helvetica" w:eastAsia="Calibri" w:hAnsi="Helvetica" w:cs="Calibri"/>
          <w:szCs w:val="16"/>
          <w:lang w:eastAsia="ar-SA"/>
        </w:rPr>
      </w:pPr>
      <w:r w:rsidRPr="009904B1">
        <w:rPr>
          <w:rFonts w:ascii="Helvetica" w:hAnsi="Helvetica"/>
        </w:rPr>
        <w:br w:type="page"/>
      </w:r>
    </w:p>
    <w:p w:rsidR="00337FEE" w:rsidRPr="009904B1" w:rsidRDefault="00337FEE" w:rsidP="00337FEE">
      <w:pPr>
        <w:pStyle w:val="ActivityNumbered"/>
        <w:rPr>
          <w:lang w:val="en-AU"/>
        </w:rPr>
      </w:pPr>
      <w:r w:rsidRPr="009904B1">
        <w:rPr>
          <w:lang w:val="en-AU"/>
        </w:rPr>
        <w:lastRenderedPageBreak/>
        <w:t xml:space="preserve">Explain the statement in relation to </w:t>
      </w:r>
      <w:r w:rsidR="00715998" w:rsidRPr="009904B1">
        <w:rPr>
          <w:lang w:val="en-AU"/>
        </w:rPr>
        <w:t>display stands</w:t>
      </w:r>
      <w:r w:rsidR="00802BAA" w:rsidRPr="009904B1">
        <w:rPr>
          <w:lang w:val="en-AU"/>
        </w:rPr>
        <w:t xml:space="preserve"> that ‘</w:t>
      </w:r>
      <w:r w:rsidRPr="009904B1">
        <w:rPr>
          <w:lang w:val="en-AU"/>
        </w:rPr>
        <w:t>the product must always be the hero with integrity’.</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Numbered"/>
        <w:rPr>
          <w:lang w:val="en-AU"/>
        </w:rPr>
      </w:pPr>
      <w:r w:rsidRPr="009904B1">
        <w:rPr>
          <w:lang w:val="en-AU"/>
        </w:rPr>
        <w:t xml:space="preserve">List three points to consider when </w:t>
      </w:r>
      <w:r w:rsidRPr="009904B1">
        <w:rPr>
          <w:szCs w:val="24"/>
          <w:lang w:val="en-AU"/>
        </w:rPr>
        <w:t xml:space="preserve">acquiring materials to </w:t>
      </w:r>
      <w:r w:rsidR="00802BAA" w:rsidRPr="009904B1">
        <w:rPr>
          <w:szCs w:val="24"/>
          <w:lang w:val="en-AU"/>
        </w:rPr>
        <w:t>construct</w:t>
      </w:r>
      <w:r w:rsidRPr="009904B1">
        <w:rPr>
          <w:szCs w:val="24"/>
          <w:lang w:val="en-AU"/>
        </w:rPr>
        <w:t xml:space="preserve"> dress or support the maintenance of </w:t>
      </w:r>
      <w:r w:rsidR="00715998" w:rsidRPr="009904B1">
        <w:rPr>
          <w:szCs w:val="24"/>
          <w:lang w:val="en-AU"/>
        </w:rPr>
        <w:t>display stands</w:t>
      </w:r>
      <w:r w:rsidRPr="009904B1">
        <w:rPr>
          <w:szCs w:val="24"/>
          <w:lang w:val="en-AU"/>
        </w:rPr>
        <w:t>.</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Numbered"/>
        <w:rPr>
          <w:lang w:val="en-AU"/>
        </w:rPr>
      </w:pPr>
      <w:r w:rsidRPr="009904B1">
        <w:rPr>
          <w:lang w:val="en-AU"/>
        </w:rPr>
        <w:t xml:space="preserve">Identify five possible sources of resources for </w:t>
      </w:r>
      <w:r w:rsidR="00715998" w:rsidRPr="009904B1">
        <w:rPr>
          <w:lang w:val="en-AU"/>
        </w:rPr>
        <w:t>display stands</w:t>
      </w:r>
      <w:r w:rsidRPr="009904B1">
        <w:rPr>
          <w:lang w:val="en-AU"/>
        </w:rPr>
        <w:t>.</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Numbered"/>
        <w:rPr>
          <w:lang w:val="en-AU"/>
        </w:rPr>
      </w:pPr>
      <w:r w:rsidRPr="009904B1">
        <w:rPr>
          <w:lang w:val="en-AU"/>
        </w:rPr>
        <w:t xml:space="preserve">List six fundamental </w:t>
      </w:r>
      <w:r w:rsidRPr="009904B1">
        <w:rPr>
          <w:szCs w:val="24"/>
          <w:lang w:val="en-AU"/>
        </w:rPr>
        <w:t xml:space="preserve">requirements when constructing a </w:t>
      </w:r>
      <w:r w:rsidR="00715998" w:rsidRPr="009904B1">
        <w:rPr>
          <w:szCs w:val="24"/>
          <w:lang w:val="en-AU"/>
        </w:rPr>
        <w:t>display stand</w:t>
      </w:r>
      <w:r w:rsidRPr="009904B1">
        <w:rPr>
          <w:szCs w:val="24"/>
          <w:lang w:val="en-AU"/>
        </w:rPr>
        <w:t>.</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rPr>
          <w:rFonts w:ascii="Helvetica" w:eastAsia="Calibri" w:hAnsi="Helvetica" w:cs="Calibri"/>
          <w:szCs w:val="16"/>
          <w:lang w:eastAsia="ar-SA"/>
        </w:rPr>
      </w:pPr>
      <w:r w:rsidRPr="009904B1">
        <w:rPr>
          <w:rFonts w:ascii="Helvetica" w:hAnsi="Helvetica"/>
        </w:rPr>
        <w:br w:type="page"/>
      </w:r>
    </w:p>
    <w:p w:rsidR="00337FEE" w:rsidRPr="009904B1" w:rsidRDefault="00337FEE" w:rsidP="00337FEE">
      <w:pPr>
        <w:pStyle w:val="ActivityNumbered"/>
        <w:rPr>
          <w:lang w:val="en-AU"/>
        </w:rPr>
      </w:pPr>
      <w:r w:rsidRPr="009904B1">
        <w:rPr>
          <w:lang w:val="en-AU"/>
        </w:rPr>
        <w:lastRenderedPageBreak/>
        <w:t xml:space="preserve">List six </w:t>
      </w:r>
      <w:r w:rsidRPr="009904B1">
        <w:rPr>
          <w:szCs w:val="24"/>
          <w:lang w:val="en-AU"/>
        </w:rPr>
        <w:t>generic health, safety and welfare obligations employees are under when at work.</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Numbered"/>
        <w:rPr>
          <w:lang w:val="en-AU"/>
        </w:rPr>
      </w:pPr>
      <w:r w:rsidRPr="009904B1">
        <w:rPr>
          <w:lang w:val="en-AU"/>
        </w:rPr>
        <w:t xml:space="preserve">Give four common causes of workplace accidents when staff are constructing </w:t>
      </w:r>
      <w:r w:rsidR="00715998" w:rsidRPr="009904B1">
        <w:rPr>
          <w:lang w:val="en-AU"/>
        </w:rPr>
        <w:t>display stands</w:t>
      </w:r>
      <w:r w:rsidRPr="009904B1">
        <w:rPr>
          <w:lang w:val="en-AU"/>
        </w:rPr>
        <w:t>.</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Numbered"/>
        <w:rPr>
          <w:lang w:val="en-AU"/>
        </w:rPr>
      </w:pPr>
      <w:r w:rsidRPr="009904B1">
        <w:rPr>
          <w:lang w:val="en-AU"/>
        </w:rPr>
        <w:t>What are the two guidelines which have emerged for manual handling in terms of safe lifting?</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Numbered"/>
        <w:rPr>
          <w:lang w:val="en-AU"/>
        </w:rPr>
      </w:pPr>
      <w:r w:rsidRPr="009904B1">
        <w:rPr>
          <w:lang w:val="en-AU"/>
        </w:rPr>
        <w:t xml:space="preserve">What is meant by ‘dressing a </w:t>
      </w:r>
      <w:r w:rsidR="00715998" w:rsidRPr="009904B1">
        <w:rPr>
          <w:lang w:val="en-AU"/>
        </w:rPr>
        <w:t>display stand</w:t>
      </w:r>
      <w:r w:rsidRPr="009904B1">
        <w:rPr>
          <w:lang w:val="en-AU"/>
        </w:rPr>
        <w:t>’?</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Numbered"/>
        <w:rPr>
          <w:lang w:val="en-AU"/>
        </w:rPr>
      </w:pPr>
      <w:r w:rsidRPr="009904B1">
        <w:rPr>
          <w:lang w:val="en-AU"/>
        </w:rPr>
        <w:t xml:space="preserve">Answer ‘True’ or ‘False’ to the following statement: ‘To attach posters used on a </w:t>
      </w:r>
      <w:r w:rsidR="00715998" w:rsidRPr="009904B1">
        <w:rPr>
          <w:lang w:val="en-AU"/>
        </w:rPr>
        <w:t>display stand</w:t>
      </w:r>
      <w:r w:rsidRPr="009904B1">
        <w:rPr>
          <w:lang w:val="en-AU"/>
        </w:rPr>
        <w:t xml:space="preserve"> the preferred method is to use adhesive tape over the </w:t>
      </w:r>
      <w:r w:rsidRPr="009904B1">
        <w:rPr>
          <w:i/>
          <w:lang w:val="en-AU"/>
        </w:rPr>
        <w:t>front</w:t>
      </w:r>
      <w:r w:rsidRPr="009904B1">
        <w:rPr>
          <w:lang w:val="en-AU"/>
        </w:rPr>
        <w:t xml:space="preserve"> of a poster to stick the poster to the wall/backdrop’.</w:t>
      </w:r>
    </w:p>
    <w:p w:rsidR="00337FEE" w:rsidRPr="009904B1" w:rsidRDefault="00337FEE" w:rsidP="00337FEE">
      <w:pPr>
        <w:pStyle w:val="ActivityRulesInsertTab"/>
      </w:pPr>
      <w:r w:rsidRPr="009904B1">
        <w:tab/>
      </w:r>
    </w:p>
    <w:p w:rsidR="00337FEE" w:rsidRPr="009904B1" w:rsidRDefault="00337FEE" w:rsidP="00337FEE">
      <w:pPr>
        <w:rPr>
          <w:rFonts w:ascii="Helvetica" w:eastAsia="Calibri" w:hAnsi="Helvetica" w:cs="Calibri"/>
          <w:szCs w:val="16"/>
          <w:lang w:eastAsia="ar-SA"/>
        </w:rPr>
      </w:pPr>
      <w:r w:rsidRPr="009904B1">
        <w:rPr>
          <w:rFonts w:ascii="Helvetica" w:hAnsi="Helvetica"/>
        </w:rPr>
        <w:br w:type="page"/>
      </w:r>
    </w:p>
    <w:p w:rsidR="00337FEE" w:rsidRPr="009904B1" w:rsidRDefault="00CE7816" w:rsidP="00337FEE">
      <w:pPr>
        <w:pStyle w:val="ActivityNumbered"/>
        <w:rPr>
          <w:lang w:val="en-AU"/>
        </w:rPr>
      </w:pPr>
      <w:r w:rsidRPr="009904B1">
        <w:rPr>
          <w:lang w:val="en-AU"/>
        </w:rPr>
        <w:lastRenderedPageBreak/>
        <w:t xml:space="preserve">What </w:t>
      </w:r>
      <w:r w:rsidR="00337FEE" w:rsidRPr="009904B1">
        <w:rPr>
          <w:lang w:val="en-AU"/>
        </w:rPr>
        <w:t xml:space="preserve">should be done with hats and caps used on a </w:t>
      </w:r>
      <w:r w:rsidR="00715998" w:rsidRPr="009904B1">
        <w:rPr>
          <w:lang w:val="en-AU"/>
        </w:rPr>
        <w:t>display stand</w:t>
      </w:r>
      <w:r w:rsidR="00337FEE" w:rsidRPr="009904B1">
        <w:rPr>
          <w:lang w:val="en-AU"/>
        </w:rPr>
        <w:t xml:space="preserve"> to enhance their appearance?</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Numbered"/>
        <w:rPr>
          <w:lang w:val="en-AU"/>
        </w:rPr>
      </w:pPr>
      <w:r w:rsidRPr="009904B1">
        <w:rPr>
          <w:lang w:val="en-AU"/>
        </w:rPr>
        <w:t xml:space="preserve">Describe and draw two examples of ‘asymmetrical’ application of the ‘pyramid effect’ when displaying items on a </w:t>
      </w:r>
      <w:r w:rsidR="00715998" w:rsidRPr="009904B1">
        <w:rPr>
          <w:lang w:val="en-AU"/>
        </w:rPr>
        <w:t>display stand</w:t>
      </w:r>
      <w:r w:rsidRPr="009904B1">
        <w:rPr>
          <w:lang w:val="en-AU"/>
        </w:rPr>
        <w:t>.</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Numbered"/>
        <w:rPr>
          <w:lang w:val="en-AU"/>
        </w:rPr>
      </w:pPr>
      <w:r w:rsidRPr="009904B1">
        <w:rPr>
          <w:lang w:val="en-AU"/>
        </w:rPr>
        <w:t xml:space="preserve">Identify three guidelines for the positioning of </w:t>
      </w:r>
      <w:r w:rsidRPr="009904B1">
        <w:rPr>
          <w:szCs w:val="24"/>
          <w:lang w:val="en-AU"/>
        </w:rPr>
        <w:t xml:space="preserve">information brochures and signs on a </w:t>
      </w:r>
      <w:r w:rsidR="00715998" w:rsidRPr="009904B1">
        <w:rPr>
          <w:szCs w:val="24"/>
          <w:lang w:val="en-AU"/>
        </w:rPr>
        <w:t>display stand</w:t>
      </w:r>
      <w:r w:rsidRPr="009904B1">
        <w:rPr>
          <w:szCs w:val="24"/>
          <w:lang w:val="en-AU"/>
        </w:rPr>
        <w:t>.</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Numbered"/>
        <w:rPr>
          <w:lang w:val="en-AU"/>
        </w:rPr>
      </w:pPr>
      <w:r w:rsidRPr="009904B1">
        <w:rPr>
          <w:lang w:val="en-AU"/>
        </w:rPr>
        <w:t xml:space="preserve">In relation to the placement of product on a </w:t>
      </w:r>
      <w:r w:rsidR="00715998" w:rsidRPr="009904B1">
        <w:rPr>
          <w:lang w:val="en-AU"/>
        </w:rPr>
        <w:t>display stand</w:t>
      </w:r>
      <w:r w:rsidRPr="009904B1">
        <w:rPr>
          <w:lang w:val="en-AU"/>
        </w:rPr>
        <w:t xml:space="preserve"> explain the requirement to ‘Keep it tight’.</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Numbered"/>
        <w:rPr>
          <w:lang w:val="en-AU"/>
        </w:rPr>
      </w:pPr>
      <w:r w:rsidRPr="009904B1">
        <w:rPr>
          <w:lang w:val="en-AU"/>
        </w:rPr>
        <w:t xml:space="preserve">List five reasons to use display materials on a </w:t>
      </w:r>
      <w:r w:rsidR="00715998" w:rsidRPr="009904B1">
        <w:rPr>
          <w:lang w:val="en-AU"/>
        </w:rPr>
        <w:t>display stand</w:t>
      </w:r>
      <w:r w:rsidRPr="009904B1">
        <w:rPr>
          <w:lang w:val="en-AU"/>
        </w:rPr>
        <w:t>.</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Numbered"/>
        <w:rPr>
          <w:lang w:val="en-AU"/>
        </w:rPr>
      </w:pPr>
      <w:r w:rsidRPr="009904B1">
        <w:rPr>
          <w:lang w:val="en-AU"/>
        </w:rPr>
        <w:t xml:space="preserve">Name two benefits of using ‘flags’ as display materials on a </w:t>
      </w:r>
      <w:r w:rsidR="00715998" w:rsidRPr="009904B1">
        <w:rPr>
          <w:lang w:val="en-AU"/>
        </w:rPr>
        <w:t>display stand</w:t>
      </w:r>
      <w:r w:rsidRPr="009904B1">
        <w:rPr>
          <w:lang w:val="en-AU"/>
        </w:rPr>
        <w:t>.</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Numbered"/>
        <w:rPr>
          <w:lang w:val="en-AU"/>
        </w:rPr>
      </w:pPr>
      <w:r w:rsidRPr="009904B1">
        <w:rPr>
          <w:lang w:val="en-AU"/>
        </w:rPr>
        <w:lastRenderedPageBreak/>
        <w:t xml:space="preserve">What are two ‘common traps’ for people when using signs on a </w:t>
      </w:r>
      <w:r w:rsidR="00715998" w:rsidRPr="009904B1">
        <w:rPr>
          <w:lang w:val="en-AU"/>
        </w:rPr>
        <w:t>display stand</w:t>
      </w:r>
      <w:r w:rsidRPr="009904B1">
        <w:rPr>
          <w:lang w:val="en-AU"/>
        </w:rPr>
        <w:t>?</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Numbered"/>
        <w:rPr>
          <w:lang w:val="en-AU"/>
        </w:rPr>
      </w:pPr>
      <w:r w:rsidRPr="009904B1">
        <w:rPr>
          <w:lang w:val="en-AU"/>
        </w:rPr>
        <w:t xml:space="preserve">List </w:t>
      </w:r>
      <w:r w:rsidR="00CE7816" w:rsidRPr="009904B1">
        <w:rPr>
          <w:lang w:val="en-AU"/>
        </w:rPr>
        <w:t xml:space="preserve">four ways pamphlets can be </w:t>
      </w:r>
      <w:r w:rsidRPr="009904B1">
        <w:rPr>
          <w:lang w:val="en-AU"/>
        </w:rPr>
        <w:t xml:space="preserve">displayed on a </w:t>
      </w:r>
      <w:r w:rsidR="00715998" w:rsidRPr="009904B1">
        <w:rPr>
          <w:lang w:val="en-AU"/>
        </w:rPr>
        <w:t>display stand</w:t>
      </w:r>
      <w:r w:rsidRPr="009904B1">
        <w:rPr>
          <w:lang w:val="en-AU"/>
        </w:rPr>
        <w:t>.</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Numbered"/>
        <w:rPr>
          <w:lang w:val="en-AU"/>
        </w:rPr>
      </w:pPr>
      <w:r w:rsidRPr="009904B1">
        <w:rPr>
          <w:lang w:val="en-AU"/>
        </w:rPr>
        <w:t xml:space="preserve">Identify three ways you can </w:t>
      </w:r>
      <w:r w:rsidRPr="009904B1">
        <w:rPr>
          <w:szCs w:val="24"/>
          <w:lang w:val="en-AU"/>
        </w:rPr>
        <w:t xml:space="preserve">check your </w:t>
      </w:r>
      <w:r w:rsidR="00715998" w:rsidRPr="009904B1">
        <w:rPr>
          <w:szCs w:val="24"/>
          <w:lang w:val="en-AU"/>
        </w:rPr>
        <w:t>display stand</w:t>
      </w:r>
      <w:r w:rsidRPr="009904B1">
        <w:rPr>
          <w:szCs w:val="24"/>
          <w:lang w:val="en-AU"/>
        </w:rPr>
        <w:t xml:space="preserve"> meets all operational, informational and applicable constraints.</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Numbered"/>
        <w:rPr>
          <w:lang w:val="en-AU"/>
        </w:rPr>
      </w:pPr>
      <w:r w:rsidRPr="009904B1">
        <w:rPr>
          <w:lang w:val="en-AU"/>
        </w:rPr>
        <w:t xml:space="preserve">List six issues which are </w:t>
      </w:r>
      <w:r w:rsidRPr="009904B1">
        <w:rPr>
          <w:szCs w:val="24"/>
          <w:lang w:val="en-AU"/>
        </w:rPr>
        <w:t xml:space="preserve">important considerations as part of the process of choosing staff to work on a </w:t>
      </w:r>
      <w:r w:rsidR="00715998" w:rsidRPr="009904B1">
        <w:rPr>
          <w:szCs w:val="24"/>
          <w:lang w:val="en-AU"/>
        </w:rPr>
        <w:t>display stand</w:t>
      </w:r>
      <w:r w:rsidRPr="009904B1">
        <w:rPr>
          <w:szCs w:val="24"/>
          <w:lang w:val="en-AU"/>
        </w:rPr>
        <w:t>.</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pPr>
        <w:rPr>
          <w:rFonts w:ascii="Helvetica" w:eastAsia="Calibri" w:hAnsi="Helvetica" w:cs="Calibri"/>
          <w:szCs w:val="16"/>
          <w:lang w:eastAsia="ar-SA"/>
        </w:rPr>
      </w:pPr>
      <w:r w:rsidRPr="009904B1">
        <w:rPr>
          <w:rFonts w:ascii="Helvetica" w:hAnsi="Helvetica"/>
        </w:rPr>
        <w:br w:type="page"/>
      </w:r>
    </w:p>
    <w:p w:rsidR="00337FEE" w:rsidRPr="009904B1" w:rsidRDefault="00337FEE" w:rsidP="00337FEE">
      <w:pPr>
        <w:pStyle w:val="ActivityNumbered"/>
        <w:rPr>
          <w:lang w:val="en-AU"/>
        </w:rPr>
      </w:pPr>
      <w:r w:rsidRPr="009904B1">
        <w:rPr>
          <w:lang w:val="en-AU"/>
        </w:rPr>
        <w:lastRenderedPageBreak/>
        <w:t>List four pre-requisite</w:t>
      </w:r>
      <w:r w:rsidRPr="009904B1">
        <w:rPr>
          <w:szCs w:val="24"/>
          <w:lang w:val="en-AU"/>
        </w:rPr>
        <w:t xml:space="preserve"> requirements for staff working on </w:t>
      </w:r>
      <w:r w:rsidR="00715998" w:rsidRPr="009904B1">
        <w:rPr>
          <w:szCs w:val="24"/>
          <w:lang w:val="en-AU"/>
        </w:rPr>
        <w:t>display stands</w:t>
      </w:r>
      <w:r w:rsidRPr="009904B1">
        <w:rPr>
          <w:szCs w:val="24"/>
          <w:lang w:val="en-AU"/>
        </w:rPr>
        <w:t>.</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Numbered"/>
        <w:rPr>
          <w:lang w:val="en-AU"/>
        </w:rPr>
      </w:pPr>
      <w:r w:rsidRPr="009904B1">
        <w:rPr>
          <w:lang w:val="en-AU"/>
        </w:rPr>
        <w:t xml:space="preserve">Identify six generic customer service roles </w:t>
      </w:r>
      <w:r w:rsidRPr="009904B1">
        <w:rPr>
          <w:szCs w:val="24"/>
          <w:lang w:val="en-AU"/>
        </w:rPr>
        <w:t>st</w:t>
      </w:r>
      <w:r w:rsidR="00802BAA" w:rsidRPr="009904B1">
        <w:rPr>
          <w:szCs w:val="24"/>
          <w:lang w:val="en-AU"/>
        </w:rPr>
        <w:t xml:space="preserve">aff who are assigned to display </w:t>
      </w:r>
      <w:r w:rsidRPr="009904B1">
        <w:rPr>
          <w:szCs w:val="24"/>
          <w:lang w:val="en-AU"/>
        </w:rPr>
        <w:t>stands can be required to undertake.</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Numbered"/>
        <w:rPr>
          <w:lang w:val="en-AU"/>
        </w:rPr>
      </w:pPr>
      <w:r w:rsidRPr="009904B1">
        <w:rPr>
          <w:lang w:val="en-AU"/>
        </w:rPr>
        <w:t>Differentiate between ‘customers’ and ‘prospects’.</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Numbered"/>
        <w:rPr>
          <w:lang w:val="en-AU"/>
        </w:rPr>
      </w:pPr>
      <w:r w:rsidRPr="009904B1">
        <w:rPr>
          <w:lang w:val="en-AU"/>
        </w:rPr>
        <w:t>Give four re</w:t>
      </w:r>
      <w:r w:rsidR="00CE7816" w:rsidRPr="009904B1">
        <w:rPr>
          <w:lang w:val="en-AU"/>
        </w:rPr>
        <w:t xml:space="preserve">asons </w:t>
      </w:r>
      <w:r w:rsidR="00EA6F82" w:rsidRPr="009904B1">
        <w:rPr>
          <w:lang w:val="en-AU"/>
        </w:rPr>
        <w:t xml:space="preserve">why </w:t>
      </w:r>
      <w:r w:rsidR="00CE7816" w:rsidRPr="009904B1">
        <w:rPr>
          <w:lang w:val="en-AU"/>
        </w:rPr>
        <w:t xml:space="preserve">it is important to follow </w:t>
      </w:r>
      <w:r w:rsidRPr="009904B1">
        <w:rPr>
          <w:lang w:val="en-AU"/>
        </w:rPr>
        <w:t xml:space="preserve">up with prospects after initial contact at a </w:t>
      </w:r>
      <w:r w:rsidR="00715998" w:rsidRPr="009904B1">
        <w:rPr>
          <w:lang w:val="en-AU"/>
        </w:rPr>
        <w:t>display stand</w:t>
      </w:r>
      <w:r w:rsidRPr="009904B1">
        <w:rPr>
          <w:lang w:val="en-AU"/>
        </w:rPr>
        <w:t>.</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rPr>
          <w:rFonts w:ascii="Helvetica" w:eastAsia="Calibri" w:hAnsi="Helvetica" w:cs="Calibri"/>
          <w:szCs w:val="16"/>
          <w:lang w:eastAsia="ar-SA"/>
        </w:rPr>
      </w:pPr>
      <w:r w:rsidRPr="009904B1">
        <w:rPr>
          <w:rFonts w:ascii="Helvetica" w:hAnsi="Helvetica"/>
        </w:rPr>
        <w:br w:type="page"/>
      </w:r>
    </w:p>
    <w:p w:rsidR="00337FEE" w:rsidRPr="009904B1" w:rsidRDefault="00337FEE" w:rsidP="00337FEE">
      <w:pPr>
        <w:pStyle w:val="ActivityNumbered"/>
        <w:rPr>
          <w:lang w:val="en-AU"/>
        </w:rPr>
      </w:pPr>
      <w:r w:rsidRPr="009904B1">
        <w:rPr>
          <w:lang w:val="en-AU"/>
        </w:rPr>
        <w:lastRenderedPageBreak/>
        <w:t xml:space="preserve">Identify four examples of follow-up activities which may occur with prospects or customers after initial contact has been made with them at a </w:t>
      </w:r>
      <w:r w:rsidR="00715998" w:rsidRPr="009904B1">
        <w:rPr>
          <w:lang w:val="en-AU"/>
        </w:rPr>
        <w:t>display stand</w:t>
      </w:r>
      <w:r w:rsidRPr="009904B1">
        <w:rPr>
          <w:lang w:val="en-AU"/>
        </w:rPr>
        <w:t>.</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Numbered"/>
        <w:rPr>
          <w:lang w:val="en-AU"/>
        </w:rPr>
      </w:pPr>
      <w:r w:rsidRPr="009904B1">
        <w:rPr>
          <w:lang w:val="en-AU"/>
        </w:rPr>
        <w:t xml:space="preserve">Give four reasons it is important to keep a </w:t>
      </w:r>
      <w:r w:rsidR="00715998" w:rsidRPr="009904B1">
        <w:rPr>
          <w:lang w:val="en-AU"/>
        </w:rPr>
        <w:t>display stand</w:t>
      </w:r>
      <w:r w:rsidRPr="009904B1">
        <w:rPr>
          <w:lang w:val="en-AU"/>
        </w:rPr>
        <w:t xml:space="preserve"> looking clean and tidy.</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Numbered"/>
        <w:rPr>
          <w:lang w:val="en-AU"/>
        </w:rPr>
      </w:pPr>
      <w:r w:rsidRPr="009904B1">
        <w:rPr>
          <w:lang w:val="en-AU"/>
        </w:rPr>
        <w:t xml:space="preserve">List four topics you must pay attention to in order to ensure a </w:t>
      </w:r>
      <w:r w:rsidR="00715998" w:rsidRPr="009904B1">
        <w:rPr>
          <w:lang w:val="en-AU"/>
        </w:rPr>
        <w:t>display stand</w:t>
      </w:r>
      <w:r w:rsidRPr="009904B1">
        <w:rPr>
          <w:lang w:val="en-AU"/>
        </w:rPr>
        <w:t xml:space="preserve"> is maintained in a clean and tidy condition.</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Numbered"/>
        <w:rPr>
          <w:lang w:val="en-AU"/>
        </w:rPr>
      </w:pPr>
      <w:r w:rsidRPr="009904B1">
        <w:rPr>
          <w:lang w:val="en-AU"/>
        </w:rPr>
        <w:t xml:space="preserve">What are the two primary requirements all </w:t>
      </w:r>
      <w:r w:rsidR="00715998" w:rsidRPr="009904B1">
        <w:rPr>
          <w:lang w:val="en-AU"/>
        </w:rPr>
        <w:t>display stands</w:t>
      </w:r>
      <w:r w:rsidRPr="009904B1">
        <w:rPr>
          <w:lang w:val="en-AU"/>
        </w:rPr>
        <w:t xml:space="preserve"> must attain and retain?</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rPr>
          <w:rFonts w:ascii="Helvetica" w:eastAsia="Calibri" w:hAnsi="Helvetica" w:cs="Calibri"/>
          <w:szCs w:val="16"/>
          <w:lang w:eastAsia="ar-SA"/>
        </w:rPr>
      </w:pPr>
      <w:r w:rsidRPr="009904B1">
        <w:rPr>
          <w:rFonts w:ascii="Helvetica" w:hAnsi="Helvetica"/>
        </w:rPr>
        <w:br w:type="page"/>
      </w:r>
    </w:p>
    <w:p w:rsidR="00337FEE" w:rsidRPr="009904B1" w:rsidRDefault="00337FEE" w:rsidP="00337FEE">
      <w:pPr>
        <w:pStyle w:val="ActivityNumbered"/>
        <w:rPr>
          <w:lang w:val="en-AU"/>
        </w:rPr>
      </w:pPr>
      <w:r w:rsidRPr="009904B1">
        <w:rPr>
          <w:lang w:val="en-AU"/>
        </w:rPr>
        <w:lastRenderedPageBreak/>
        <w:t xml:space="preserve">Give five examples of minor changes which may be required to </w:t>
      </w:r>
      <w:r w:rsidR="00715998" w:rsidRPr="009904B1">
        <w:rPr>
          <w:lang w:val="en-AU"/>
        </w:rPr>
        <w:t>display stands</w:t>
      </w:r>
      <w:r w:rsidRPr="009904B1">
        <w:rPr>
          <w:lang w:val="en-AU"/>
        </w:rPr>
        <w:t xml:space="preserve"> while they are operational.</w:t>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337FEE" w:rsidRPr="009904B1" w:rsidRDefault="00337FEE" w:rsidP="00337FEE">
      <w:pPr>
        <w:pStyle w:val="ActivityRulesInsertTab"/>
      </w:pPr>
      <w:r w:rsidRPr="009904B1">
        <w:tab/>
      </w:r>
    </w:p>
    <w:p w:rsidR="0085162D" w:rsidRPr="009904B1" w:rsidRDefault="0085162D" w:rsidP="0085162D">
      <w:pPr>
        <w:pStyle w:val="ActivityBottom"/>
        <w:rPr>
          <w:noProof w:val="0"/>
          <w:lang w:val="en-AU"/>
        </w:rPr>
      </w:pPr>
    </w:p>
    <w:p w:rsidR="0085162D" w:rsidRPr="009904B1" w:rsidRDefault="0085162D" w:rsidP="0085162D">
      <w:pPr>
        <w:rPr>
          <w:rFonts w:ascii="Helvetica" w:hAnsi="Helvetica"/>
        </w:rPr>
      </w:pPr>
      <w:r w:rsidRPr="009904B1">
        <w:rPr>
          <w:rFonts w:ascii="Helvetica" w:hAnsi="Helvetica"/>
        </w:rPr>
        <w:br w:type="page"/>
      </w:r>
    </w:p>
    <w:p w:rsidR="00415AA5" w:rsidRPr="009904B1" w:rsidRDefault="00415AA5" w:rsidP="00523E42">
      <w:pPr>
        <w:pStyle w:val="BodyCopy"/>
        <w:rPr>
          <w:rStyle w:val="BodyCopyBold"/>
          <w:rFonts w:ascii="Helvetica" w:hAnsi="Helvetica" w:cs="Calibri"/>
          <w:b w:val="0"/>
          <w:bCs w:val="0"/>
          <w:noProof w:val="0"/>
        </w:rPr>
      </w:pPr>
    </w:p>
    <w:p w:rsidR="00415AA5" w:rsidRPr="009904B1" w:rsidRDefault="00415AA5">
      <w:pPr>
        <w:rPr>
          <w:rStyle w:val="BodyCopyBold"/>
          <w:rFonts w:ascii="Helvetica" w:hAnsi="Helvetica"/>
        </w:rPr>
        <w:sectPr w:rsidR="00415AA5" w:rsidRPr="009904B1" w:rsidSect="00C66768">
          <w:headerReference w:type="even" r:id="rId38"/>
          <w:headerReference w:type="default" r:id="rId39"/>
          <w:pgSz w:w="11906" w:h="16838" w:code="9"/>
          <w:pgMar w:top="1440" w:right="1440" w:bottom="1440" w:left="1701" w:header="709" w:footer="388" w:gutter="0"/>
          <w:cols w:space="708"/>
          <w:docGrid w:linePitch="360"/>
        </w:sectPr>
      </w:pPr>
    </w:p>
    <w:p w:rsidR="00415AA5" w:rsidRPr="009904B1" w:rsidRDefault="0021630A" w:rsidP="00415AA5">
      <w:pPr>
        <w:pStyle w:val="Heading1"/>
      </w:pPr>
      <w:bookmarkStart w:id="21" w:name="_Toc337029312"/>
      <w:bookmarkStart w:id="22" w:name="_Toc410217232"/>
      <w:r w:rsidRPr="009904B1">
        <w:lastRenderedPageBreak/>
        <w:t>Answers to written questions</w:t>
      </w:r>
      <w:bookmarkEnd w:id="21"/>
      <w:bookmarkEnd w:id="22"/>
    </w:p>
    <w:p w:rsidR="0021630A" w:rsidRPr="009904B1" w:rsidRDefault="00B03DC9" w:rsidP="0021630A">
      <w:pPr>
        <w:pStyle w:val="BodyCopy"/>
        <w:rPr>
          <w:noProof w:val="0"/>
        </w:rPr>
      </w:pPr>
      <w:r w:rsidRPr="009904B1">
        <w:rPr>
          <w:noProof w:val="0"/>
        </w:rPr>
        <w:fldChar w:fldCharType="begin"/>
      </w:r>
      <w:r w:rsidRPr="009904B1">
        <w:rPr>
          <w:noProof w:val="0"/>
        </w:rPr>
        <w:instrText xml:space="preserve"> REF  UnitName  \* MERGEFORMAT </w:instrText>
      </w:r>
      <w:r w:rsidRPr="009904B1">
        <w:rPr>
          <w:noProof w:val="0"/>
        </w:rPr>
        <w:fldChar w:fldCharType="separate"/>
      </w:r>
      <w:sdt>
        <w:sdtPr>
          <w:rPr>
            <w:noProof w:val="0"/>
          </w:rPr>
          <w:alias w:val="Unit name "/>
          <w:tag w:val="Unit name "/>
          <w:id w:val="1824084003"/>
          <w:placeholder>
            <w:docPart w:val="0AADCC71F2744285A0C1D6B73D7F2F20"/>
          </w:placeholder>
        </w:sdtPr>
        <w:sdtEndPr/>
        <w:sdtContent>
          <w:sdt>
            <w:sdtPr>
              <w:rPr>
                <w:noProof w:val="0"/>
              </w:rPr>
              <w:alias w:val="Unit Name"/>
              <w:tag w:val="Unit Name"/>
              <w:id w:val="-1847235573"/>
              <w:placeholder>
                <w:docPart w:val="BB2AFFBB5C284C92815E7E4C4AB45765"/>
              </w:placeholder>
            </w:sdtPr>
            <w:sdtEndPr/>
            <w:sdtContent>
              <w:r w:rsidR="0014224A" w:rsidRPr="009904B1">
                <w:rPr>
                  <w:noProof w:val="0"/>
                </w:rPr>
                <w:t>Create promotional display stand</w:t>
              </w:r>
            </w:sdtContent>
          </w:sdt>
        </w:sdtContent>
      </w:sdt>
      <w:r w:rsidRPr="009904B1">
        <w:rPr>
          <w:noProof w:val="0"/>
        </w:rPr>
        <w:fldChar w:fldCharType="end"/>
      </w:r>
      <w:r w:rsidR="0021630A" w:rsidRPr="009904B1">
        <w:rPr>
          <w:noProof w:val="0"/>
        </w:rPr>
        <w:t xml:space="preserve"> – </w:t>
      </w:r>
      <w:r w:rsidRPr="009904B1">
        <w:rPr>
          <w:noProof w:val="0"/>
        </w:rPr>
        <w:fldChar w:fldCharType="begin"/>
      </w:r>
      <w:r w:rsidRPr="009904B1">
        <w:rPr>
          <w:noProof w:val="0"/>
        </w:rPr>
        <w:instrText xml:space="preserve"> REF  UnitCode  \* MERGEFORMAT </w:instrText>
      </w:r>
      <w:r w:rsidRPr="009904B1">
        <w:rPr>
          <w:noProof w:val="0"/>
        </w:rPr>
        <w:fldChar w:fldCharType="separate"/>
      </w:r>
      <w:sdt>
        <w:sdtPr>
          <w:rPr>
            <w:noProof w:val="0"/>
          </w:rPr>
          <w:alias w:val="Unit code"/>
          <w:tag w:val="Unit code"/>
          <w:id w:val="499240986"/>
          <w:placeholder>
            <w:docPart w:val="A9CC1C8BB38448B3B2940F593B80DCAF"/>
          </w:placeholder>
        </w:sdtPr>
        <w:sdtEndPr>
          <w:rPr>
            <w:highlight w:val="yellow"/>
          </w:rPr>
        </w:sdtEndPr>
        <w:sdtContent>
          <w:r w:rsidR="0014224A" w:rsidRPr="009904B1">
            <w:rPr>
              <w:noProof w:val="0"/>
            </w:rPr>
            <w:t>D2.TTA.CL2.10</w:t>
          </w:r>
        </w:sdtContent>
      </w:sdt>
      <w:r w:rsidRPr="009904B1">
        <w:rPr>
          <w:noProof w:val="0"/>
          <w:highlight w:val="yellow"/>
        </w:rPr>
        <w:fldChar w:fldCharType="end"/>
      </w:r>
    </w:p>
    <w:p w:rsidR="0021630A" w:rsidRPr="009904B1" w:rsidRDefault="0021630A" w:rsidP="0021630A">
      <w:pPr>
        <w:pStyle w:val="BodyCopy"/>
        <w:spacing w:after="240"/>
        <w:rPr>
          <w:noProof w:val="0"/>
        </w:rPr>
      </w:pPr>
      <w:r w:rsidRPr="009904B1">
        <w:rPr>
          <w:noProof w:val="0"/>
        </w:rPr>
        <w:t>The following are model answers only – Trainers/Assessors must use discretion when determining whether or not an answer provided by a Student is acceptable or not.</w:t>
      </w:r>
    </w:p>
    <w:p w:rsidR="00B65878" w:rsidRPr="009904B1" w:rsidRDefault="00B65878" w:rsidP="00B65878">
      <w:pPr>
        <w:pStyle w:val="ActivityNumberedBold"/>
        <w:rPr>
          <w:lang w:val="en-AU"/>
        </w:rPr>
      </w:pPr>
      <w:r w:rsidRPr="009904B1">
        <w:rPr>
          <w:lang w:val="en-AU"/>
        </w:rPr>
        <w:t xml:space="preserve">In relation to </w:t>
      </w:r>
      <w:r w:rsidR="00715998" w:rsidRPr="009904B1">
        <w:rPr>
          <w:lang w:val="en-AU"/>
        </w:rPr>
        <w:t>display stands</w:t>
      </w:r>
      <w:r w:rsidRPr="009904B1">
        <w:rPr>
          <w:lang w:val="en-AU"/>
        </w:rPr>
        <w:t xml:space="preserve"> differentiate between ‘objective’ and ‘context’.</w:t>
      </w:r>
    </w:p>
    <w:p w:rsidR="00B65878" w:rsidRPr="009904B1" w:rsidRDefault="00B65878" w:rsidP="00B65878">
      <w:pPr>
        <w:pStyle w:val="ActivityText"/>
      </w:pPr>
      <w:r w:rsidRPr="009904B1">
        <w:t xml:space="preserve">A </w:t>
      </w:r>
      <w:r w:rsidR="00715998" w:rsidRPr="009904B1">
        <w:t>display stand</w:t>
      </w:r>
      <w:r w:rsidRPr="009904B1">
        <w:t xml:space="preserve"> may have:</w:t>
      </w:r>
    </w:p>
    <w:p w:rsidR="00B65878" w:rsidRPr="009904B1" w:rsidRDefault="00B65878" w:rsidP="00B65878">
      <w:pPr>
        <w:pStyle w:val="ActivityBullet1"/>
      </w:pPr>
      <w:r w:rsidRPr="009904B1">
        <w:t>Just one objective</w:t>
      </w:r>
    </w:p>
    <w:p w:rsidR="00B65878" w:rsidRPr="009904B1" w:rsidRDefault="00B65878" w:rsidP="00B65878">
      <w:pPr>
        <w:pStyle w:val="ActivityBullet1"/>
      </w:pPr>
      <w:r w:rsidRPr="009904B1">
        <w:t>Several related objectives</w:t>
      </w:r>
    </w:p>
    <w:p w:rsidR="00B65878" w:rsidRPr="009904B1" w:rsidRDefault="00AB0B9B" w:rsidP="00B65878">
      <w:pPr>
        <w:pStyle w:val="ActivityBullet1"/>
      </w:pPr>
      <w:r w:rsidRPr="009904B1">
        <w:t>Many un</w:t>
      </w:r>
      <w:r w:rsidR="00B65878" w:rsidRPr="009904B1">
        <w:t>related objectives.</w:t>
      </w:r>
    </w:p>
    <w:p w:rsidR="00B65878" w:rsidRPr="009904B1" w:rsidRDefault="00B65878" w:rsidP="00B65878">
      <w:pPr>
        <w:pStyle w:val="ActivityText"/>
      </w:pPr>
      <w:r w:rsidRPr="009904B1">
        <w:t xml:space="preserve">The context provides the setting and nature of the </w:t>
      </w:r>
      <w:r w:rsidR="00715998" w:rsidRPr="009904B1">
        <w:t>display stand</w:t>
      </w:r>
      <w:r w:rsidRPr="009904B1">
        <w:t>.</w:t>
      </w:r>
    </w:p>
    <w:p w:rsidR="00B65878" w:rsidRPr="009904B1" w:rsidRDefault="00B65878" w:rsidP="00B65878">
      <w:pPr>
        <w:pStyle w:val="ActivityText"/>
      </w:pPr>
      <w:r w:rsidRPr="009904B1">
        <w:t>Context explains:</w:t>
      </w:r>
    </w:p>
    <w:p w:rsidR="00B65878" w:rsidRPr="009904B1" w:rsidRDefault="00B65878" w:rsidP="00B65878">
      <w:pPr>
        <w:pStyle w:val="ActivityBullet1"/>
      </w:pPr>
      <w:r w:rsidRPr="009904B1">
        <w:t xml:space="preserve">Where the </w:t>
      </w:r>
      <w:r w:rsidR="00715998" w:rsidRPr="009904B1">
        <w:t>display stand</w:t>
      </w:r>
      <w:r w:rsidRPr="009904B1">
        <w:t xml:space="preserve"> will be physically located</w:t>
      </w:r>
    </w:p>
    <w:p w:rsidR="00B65878" w:rsidRPr="009904B1" w:rsidRDefault="00B65878" w:rsidP="00B65878">
      <w:pPr>
        <w:pStyle w:val="ActivityBullet1"/>
      </w:pPr>
      <w:r w:rsidRPr="009904B1">
        <w:t xml:space="preserve">The duration/life of the </w:t>
      </w:r>
      <w:r w:rsidR="00715998" w:rsidRPr="009904B1">
        <w:t>display stand</w:t>
      </w:r>
      <w:r w:rsidRPr="009904B1">
        <w:t xml:space="preserve">. </w:t>
      </w:r>
    </w:p>
    <w:p w:rsidR="00B65878" w:rsidRPr="009904B1" w:rsidRDefault="00B65878" w:rsidP="00B65878">
      <w:pPr>
        <w:pStyle w:val="ActivityNumberedBold"/>
        <w:rPr>
          <w:lang w:val="en-AU"/>
        </w:rPr>
      </w:pPr>
      <w:r w:rsidRPr="009904B1">
        <w:rPr>
          <w:lang w:val="en-AU"/>
        </w:rPr>
        <w:t xml:space="preserve">Identify five possible objectives for a </w:t>
      </w:r>
      <w:r w:rsidR="00715998" w:rsidRPr="009904B1">
        <w:rPr>
          <w:lang w:val="en-AU"/>
        </w:rPr>
        <w:t>display stand</w:t>
      </w:r>
      <w:r w:rsidRPr="009904B1">
        <w:rPr>
          <w:lang w:val="en-AU"/>
        </w:rPr>
        <w:t>.</w:t>
      </w:r>
    </w:p>
    <w:p w:rsidR="00B65878" w:rsidRPr="009904B1" w:rsidRDefault="00B65878" w:rsidP="00B65878">
      <w:pPr>
        <w:pStyle w:val="ActivityBullet1"/>
      </w:pPr>
      <w:r w:rsidRPr="009904B1">
        <w:t>To reinforce/continue promotion of an existing product or service – providing a reminder to existing and potential customers the product or service exists</w:t>
      </w:r>
    </w:p>
    <w:p w:rsidR="00B65878" w:rsidRPr="009904B1" w:rsidRDefault="00B65878" w:rsidP="00B65878">
      <w:pPr>
        <w:pStyle w:val="ActivityBullet1"/>
      </w:pPr>
      <w:r w:rsidRPr="009904B1">
        <w:t>To introduce a new product or service to the marketplace – letting people know this new item or product/service range is available, telling them where they can get it, advising what it will do for them and stating how much it costs</w:t>
      </w:r>
    </w:p>
    <w:p w:rsidR="00B65878" w:rsidRPr="009904B1" w:rsidRDefault="00B65878" w:rsidP="00B65878">
      <w:pPr>
        <w:pStyle w:val="ActivityBullet1"/>
      </w:pPr>
      <w:r w:rsidRPr="009904B1">
        <w:t>To offer tasting or sampling of a product – educating customers about what a product actually tastes like, what it looks like, what it smells like and getting across some pertinent facts about it</w:t>
      </w:r>
    </w:p>
    <w:p w:rsidR="00B65878" w:rsidRPr="009904B1" w:rsidRDefault="00B65878" w:rsidP="00B65878">
      <w:pPr>
        <w:pStyle w:val="ActivityBullet1"/>
      </w:pPr>
      <w:r w:rsidRPr="009904B1">
        <w:t>To notify customers an existing product or service has been revised, altered, up-dated and/or improved in some way – educating customers about the benefits and features of the new article/service</w:t>
      </w:r>
    </w:p>
    <w:p w:rsidR="00B65878" w:rsidRPr="009904B1" w:rsidRDefault="00B65878" w:rsidP="00B65878">
      <w:pPr>
        <w:pStyle w:val="ActivityBullet1"/>
      </w:pPr>
      <w:r w:rsidRPr="009904B1">
        <w:t>To meet direct competition – raising business profile in the marketplace so the organisation is recognised as an attractive and viable alternative to the competition, and explaining why that is so</w:t>
      </w:r>
    </w:p>
    <w:p w:rsidR="00B65878" w:rsidRPr="009904B1" w:rsidRDefault="00B65878" w:rsidP="00B65878">
      <w:pPr>
        <w:pStyle w:val="ActivityBullet1"/>
      </w:pPr>
      <w:r w:rsidRPr="009904B1">
        <w:t>To resurrect flagging sales – promoting your products and services, highlighting to potential customers the benefits of dealing with you instead of ‘the opposition’ and generally trying to stimulate extra sales</w:t>
      </w:r>
    </w:p>
    <w:p w:rsidR="00B65878" w:rsidRPr="009904B1" w:rsidRDefault="00B65878" w:rsidP="00B65878">
      <w:pPr>
        <w:pStyle w:val="ActivityBullet1"/>
      </w:pPr>
      <w:r w:rsidRPr="009904B1">
        <w:t xml:space="preserve">To support a promotion or sale – the organisation may be conducting a special promotional activity, or a sale and a </w:t>
      </w:r>
      <w:r w:rsidR="00715998" w:rsidRPr="009904B1">
        <w:t>display stand</w:t>
      </w:r>
      <w:r w:rsidRPr="009904B1">
        <w:t xml:space="preserve"> may be required to underpin, extend and give a high-profile to the promotion</w:t>
      </w:r>
    </w:p>
    <w:p w:rsidR="00B65878" w:rsidRPr="009904B1" w:rsidRDefault="00B65878" w:rsidP="00B65878">
      <w:pPr>
        <w:pStyle w:val="ActivityBullet1"/>
      </w:pPr>
      <w:r w:rsidRPr="009904B1">
        <w:t>To build a large</w:t>
      </w:r>
      <w:r w:rsidR="00AB0B9B" w:rsidRPr="009904B1">
        <w:t>r customer database. T</w:t>
      </w:r>
      <w:r w:rsidRPr="009904B1">
        <w:t>his objective is simply designed to capture a mailing (or ‘contact’) list of potential customers who have demonstrated some interest in what (product, service, business) is being promoted</w:t>
      </w:r>
    </w:p>
    <w:p w:rsidR="00B65878" w:rsidRPr="009904B1" w:rsidRDefault="00B65878" w:rsidP="00B65878">
      <w:pPr>
        <w:pStyle w:val="ActivityBullet1"/>
      </w:pPr>
      <w:r w:rsidRPr="009904B1">
        <w:lastRenderedPageBreak/>
        <w:t>To fill a vacant space in a workplace or othe</w:t>
      </w:r>
      <w:r w:rsidR="00AB0B9B" w:rsidRPr="009904B1">
        <w:t>r location. T</w:t>
      </w:r>
      <w:r w:rsidRPr="009904B1">
        <w:t>here may be a place in the area/environment which just looks empty and there is a need to make it more attractive, inviting or exciting.</w:t>
      </w:r>
    </w:p>
    <w:p w:rsidR="00B65878" w:rsidRPr="009904B1" w:rsidRDefault="00B65878" w:rsidP="00B65878">
      <w:pPr>
        <w:pStyle w:val="ActivityNumberedBold"/>
        <w:rPr>
          <w:lang w:val="en-AU"/>
        </w:rPr>
      </w:pPr>
      <w:r w:rsidRPr="009904B1">
        <w:rPr>
          <w:lang w:val="en-AU"/>
        </w:rPr>
        <w:t>List five classifications of peop</w:t>
      </w:r>
      <w:r w:rsidR="00AB0B9B" w:rsidRPr="009904B1">
        <w:rPr>
          <w:lang w:val="en-AU"/>
        </w:rPr>
        <w:t xml:space="preserve">le (or organisations) you </w:t>
      </w:r>
      <w:r w:rsidRPr="009904B1">
        <w:rPr>
          <w:lang w:val="en-AU"/>
        </w:rPr>
        <w:t xml:space="preserve">should communicate with to identify the objectives and context for a </w:t>
      </w:r>
      <w:r w:rsidR="00715998" w:rsidRPr="009904B1">
        <w:rPr>
          <w:lang w:val="en-AU"/>
        </w:rPr>
        <w:t>display stand</w:t>
      </w:r>
      <w:r w:rsidRPr="009904B1">
        <w:rPr>
          <w:lang w:val="en-AU"/>
        </w:rPr>
        <w:t>.</w:t>
      </w:r>
    </w:p>
    <w:p w:rsidR="00B65878" w:rsidRPr="009904B1" w:rsidRDefault="00B65878" w:rsidP="00B65878">
      <w:pPr>
        <w:pStyle w:val="ActivityBullet1"/>
      </w:pPr>
      <w:r w:rsidRPr="009904B1">
        <w:t>Management</w:t>
      </w:r>
    </w:p>
    <w:p w:rsidR="00B65878" w:rsidRPr="009904B1" w:rsidRDefault="00B65878" w:rsidP="00B65878">
      <w:pPr>
        <w:pStyle w:val="ActivityBullet1"/>
      </w:pPr>
      <w:r w:rsidRPr="009904B1">
        <w:t>Owners</w:t>
      </w:r>
    </w:p>
    <w:p w:rsidR="00B65878" w:rsidRPr="009904B1" w:rsidRDefault="00B65878" w:rsidP="00B65878">
      <w:pPr>
        <w:pStyle w:val="ActivityBullet1"/>
      </w:pPr>
      <w:r w:rsidRPr="009904B1">
        <w:t>Your visual merchandising department</w:t>
      </w:r>
    </w:p>
    <w:p w:rsidR="00B65878" w:rsidRPr="009904B1" w:rsidRDefault="00B65878" w:rsidP="00B65878">
      <w:pPr>
        <w:pStyle w:val="ActivityBullet1"/>
      </w:pPr>
      <w:r w:rsidRPr="009904B1">
        <w:t>Your marketing department</w:t>
      </w:r>
    </w:p>
    <w:p w:rsidR="00B65878" w:rsidRPr="009904B1" w:rsidRDefault="00B65878" w:rsidP="00B65878">
      <w:pPr>
        <w:pStyle w:val="ActivityBullet1"/>
      </w:pPr>
      <w:r w:rsidRPr="009904B1">
        <w:t>Relevant departmental or product managers</w:t>
      </w:r>
    </w:p>
    <w:p w:rsidR="00B65878" w:rsidRPr="009904B1" w:rsidRDefault="00B65878" w:rsidP="00B65878">
      <w:pPr>
        <w:pStyle w:val="ActivityBullet1"/>
      </w:pPr>
      <w:r w:rsidRPr="009904B1">
        <w:t>The sales department</w:t>
      </w:r>
    </w:p>
    <w:p w:rsidR="00B65878" w:rsidRPr="009904B1" w:rsidRDefault="00AB0B9B" w:rsidP="00B65878">
      <w:pPr>
        <w:pStyle w:val="ActivityBullet1"/>
      </w:pPr>
      <w:r w:rsidRPr="009904B1">
        <w:t xml:space="preserve">Frontline, customer </w:t>
      </w:r>
      <w:r w:rsidR="00B65878" w:rsidRPr="009904B1">
        <w:t>contact staff</w:t>
      </w:r>
    </w:p>
    <w:p w:rsidR="00B65878" w:rsidRPr="009904B1" w:rsidRDefault="00B65878" w:rsidP="00B65878">
      <w:pPr>
        <w:pStyle w:val="ActivityBullet1"/>
      </w:pPr>
      <w:r w:rsidRPr="009904B1">
        <w:t>Suppliers</w:t>
      </w:r>
    </w:p>
    <w:p w:rsidR="00B65878" w:rsidRPr="009904B1" w:rsidRDefault="00B65878" w:rsidP="00B65878">
      <w:pPr>
        <w:pStyle w:val="ActivityBullet1"/>
      </w:pPr>
      <w:r w:rsidRPr="009904B1">
        <w:t>Other outlets in your organisation, including head office personnel a</w:t>
      </w:r>
      <w:r w:rsidR="00AB0B9B" w:rsidRPr="009904B1">
        <w:t xml:space="preserve">nd those who may have </w:t>
      </w:r>
      <w:r w:rsidRPr="009904B1">
        <w:t>worked with similar lines.</w:t>
      </w:r>
    </w:p>
    <w:p w:rsidR="00B65878" w:rsidRPr="009904B1" w:rsidRDefault="00B65878" w:rsidP="00B65878">
      <w:pPr>
        <w:pStyle w:val="ActivityNumberedBold"/>
        <w:rPr>
          <w:lang w:val="en-AU"/>
        </w:rPr>
      </w:pPr>
      <w:r w:rsidRPr="009904B1">
        <w:rPr>
          <w:lang w:val="en-AU"/>
        </w:rPr>
        <w:t>What is a ‘Project brief’?</w:t>
      </w:r>
    </w:p>
    <w:p w:rsidR="00B65878" w:rsidRPr="009904B1" w:rsidRDefault="00B65878" w:rsidP="00B65878">
      <w:pPr>
        <w:pStyle w:val="ActivityText"/>
      </w:pPr>
      <w:r w:rsidRPr="009904B1">
        <w:t xml:space="preserve">A project brief is a written description of what is required for a </w:t>
      </w:r>
      <w:r w:rsidR="00715998" w:rsidRPr="009904B1">
        <w:t>display stand</w:t>
      </w:r>
      <w:r w:rsidRPr="009904B1">
        <w:t xml:space="preserve"> in terms of:</w:t>
      </w:r>
    </w:p>
    <w:p w:rsidR="00B65878" w:rsidRPr="009904B1" w:rsidRDefault="00B65878" w:rsidP="00B65878">
      <w:pPr>
        <w:pStyle w:val="ActivityBullet1"/>
      </w:pPr>
      <w:r w:rsidRPr="009904B1">
        <w:t xml:space="preserve">The objective/s for the </w:t>
      </w:r>
      <w:r w:rsidR="00715998" w:rsidRPr="009904B1">
        <w:t>display stand</w:t>
      </w:r>
    </w:p>
    <w:p w:rsidR="00B65878" w:rsidRPr="009904B1" w:rsidRDefault="00B65878" w:rsidP="00B65878">
      <w:pPr>
        <w:pStyle w:val="ActivityBullet1"/>
      </w:pPr>
      <w:r w:rsidRPr="009904B1">
        <w:t xml:space="preserve">The context/s for the </w:t>
      </w:r>
      <w:r w:rsidR="00715998" w:rsidRPr="009904B1">
        <w:t>display stand</w:t>
      </w:r>
    </w:p>
    <w:p w:rsidR="00B65878" w:rsidRPr="009904B1" w:rsidRDefault="00B65878" w:rsidP="00B65878">
      <w:pPr>
        <w:pStyle w:val="ActivityBullet1"/>
      </w:pPr>
      <w:r w:rsidRPr="009904B1">
        <w:t xml:space="preserve">Rationale for the </w:t>
      </w:r>
      <w:r w:rsidR="00715998" w:rsidRPr="009904B1">
        <w:t>display stand</w:t>
      </w:r>
      <w:r w:rsidRPr="009904B1">
        <w:t>.</w:t>
      </w:r>
    </w:p>
    <w:p w:rsidR="00B65878" w:rsidRPr="009904B1" w:rsidRDefault="00B65878" w:rsidP="00B65878">
      <w:pPr>
        <w:pStyle w:val="ActivityNumberedBold"/>
        <w:rPr>
          <w:lang w:val="en-AU"/>
        </w:rPr>
      </w:pPr>
      <w:r w:rsidRPr="009904B1">
        <w:rPr>
          <w:lang w:val="en-AU"/>
        </w:rPr>
        <w:t xml:space="preserve">Why is it important to know the ‘audience’ for a </w:t>
      </w:r>
      <w:r w:rsidR="00715998" w:rsidRPr="009904B1">
        <w:rPr>
          <w:lang w:val="en-AU"/>
        </w:rPr>
        <w:t>display stand</w:t>
      </w:r>
      <w:r w:rsidRPr="009904B1">
        <w:rPr>
          <w:lang w:val="en-AU"/>
        </w:rPr>
        <w:t>?</w:t>
      </w:r>
    </w:p>
    <w:p w:rsidR="00B65878" w:rsidRPr="009904B1" w:rsidRDefault="00B65878" w:rsidP="00B65878">
      <w:pPr>
        <w:pStyle w:val="ActivityText"/>
      </w:pPr>
      <w:r w:rsidRPr="009904B1">
        <w:t xml:space="preserve">It is important to know the audience for a </w:t>
      </w:r>
      <w:r w:rsidR="00715998" w:rsidRPr="009904B1">
        <w:t>display stand</w:t>
      </w:r>
      <w:r w:rsidRPr="009904B1">
        <w:t xml:space="preserve"> so it </w:t>
      </w:r>
      <w:r w:rsidR="00AB0B9B" w:rsidRPr="009904B1">
        <w:t>can be effectively aimed</w:t>
      </w:r>
      <w:r w:rsidRPr="009904B1">
        <w:t xml:space="preserve"> at the people it is intende</w:t>
      </w:r>
      <w:r w:rsidR="00AB0B9B" w:rsidRPr="009904B1">
        <w:t>d to attract</w:t>
      </w:r>
      <w:r w:rsidRPr="009904B1">
        <w:t>.</w:t>
      </w:r>
    </w:p>
    <w:p w:rsidR="00B65878" w:rsidRPr="009904B1" w:rsidRDefault="00B65878" w:rsidP="00B65878">
      <w:pPr>
        <w:pStyle w:val="ActivityText"/>
      </w:pPr>
      <w:r w:rsidRPr="009904B1">
        <w:t xml:space="preserve">Identification of the audience will/may impact on the </w:t>
      </w:r>
      <w:r w:rsidR="00715998" w:rsidRPr="009904B1">
        <w:t>display stand</w:t>
      </w:r>
      <w:r w:rsidRPr="009904B1">
        <w:t xml:space="preserve"> in terms of:</w:t>
      </w:r>
    </w:p>
    <w:p w:rsidR="00B65878" w:rsidRPr="009904B1" w:rsidRDefault="00B65878" w:rsidP="00B65878">
      <w:pPr>
        <w:pStyle w:val="ActivityBullet1"/>
      </w:pPr>
      <w:r w:rsidRPr="009904B1">
        <w:t xml:space="preserve">Ideas used – as the focus/theme for the </w:t>
      </w:r>
      <w:r w:rsidR="00715998" w:rsidRPr="009904B1">
        <w:t>display stand</w:t>
      </w:r>
    </w:p>
    <w:p w:rsidR="00B65878" w:rsidRPr="009904B1" w:rsidRDefault="00B65878" w:rsidP="00B65878">
      <w:pPr>
        <w:pStyle w:val="ActivityBullet1"/>
      </w:pPr>
      <w:r w:rsidRPr="009904B1">
        <w:t xml:space="preserve">Products used – on or as part of the </w:t>
      </w:r>
      <w:r w:rsidR="00715998" w:rsidRPr="009904B1">
        <w:t>display stand</w:t>
      </w:r>
      <w:r w:rsidRPr="009904B1">
        <w:t xml:space="preserve"> </w:t>
      </w:r>
    </w:p>
    <w:p w:rsidR="00B65878" w:rsidRPr="009904B1" w:rsidRDefault="00B65878" w:rsidP="00B65878">
      <w:pPr>
        <w:pStyle w:val="ActivityBullet1"/>
      </w:pPr>
      <w:r w:rsidRPr="009904B1">
        <w:t xml:space="preserve">Signage and the language/terms used on the </w:t>
      </w:r>
      <w:r w:rsidR="00715998" w:rsidRPr="009904B1">
        <w:t>display stand</w:t>
      </w:r>
      <w:r w:rsidRPr="009904B1">
        <w:t xml:space="preserve"> – to provide information</w:t>
      </w:r>
    </w:p>
    <w:p w:rsidR="00B65878" w:rsidRPr="009904B1" w:rsidRDefault="00B65878" w:rsidP="00B65878">
      <w:pPr>
        <w:pStyle w:val="ActivityBullet1"/>
      </w:pPr>
      <w:r w:rsidRPr="009904B1">
        <w:t xml:space="preserve">Materials used – to dress the </w:t>
      </w:r>
      <w:r w:rsidR="00715998" w:rsidRPr="009904B1">
        <w:t>display stand</w:t>
      </w:r>
    </w:p>
    <w:p w:rsidR="00B65878" w:rsidRPr="009904B1" w:rsidRDefault="00B65878" w:rsidP="00B65878">
      <w:pPr>
        <w:pStyle w:val="ActivityBullet1"/>
      </w:pPr>
      <w:r w:rsidRPr="009904B1">
        <w:t xml:space="preserve">Personnel – used to staff the </w:t>
      </w:r>
      <w:r w:rsidR="00715998" w:rsidRPr="009904B1">
        <w:t>display stand</w:t>
      </w:r>
      <w:r w:rsidRPr="009904B1">
        <w:t>.</w:t>
      </w:r>
    </w:p>
    <w:p w:rsidR="00B65878" w:rsidRPr="009904B1" w:rsidRDefault="00B65878" w:rsidP="00B65878">
      <w:pPr>
        <w:pStyle w:val="ActivityNumberedBold"/>
        <w:rPr>
          <w:lang w:val="en-AU"/>
        </w:rPr>
      </w:pPr>
      <w:r w:rsidRPr="009904B1">
        <w:rPr>
          <w:lang w:val="en-AU"/>
        </w:rPr>
        <w:t>Define ‘demographic profile’.</w:t>
      </w:r>
    </w:p>
    <w:p w:rsidR="00B65878" w:rsidRPr="009904B1" w:rsidRDefault="00B65878" w:rsidP="00B65878">
      <w:pPr>
        <w:pStyle w:val="ActivityText"/>
      </w:pPr>
      <w:r w:rsidRPr="009904B1">
        <w:t>Characteristics which describe and differentiate a nominated target market</w:t>
      </w:r>
      <w:r w:rsidR="00AB0B9B" w:rsidRPr="009904B1">
        <w:t xml:space="preserve"> </w:t>
      </w:r>
      <w:r w:rsidRPr="009904B1">
        <w:t>from others.</w:t>
      </w:r>
    </w:p>
    <w:p w:rsidR="00B65878" w:rsidRPr="009904B1" w:rsidRDefault="00B65878" w:rsidP="00B65878">
      <w:pPr>
        <w:rPr>
          <w:rFonts w:ascii="Helvetica" w:eastAsia="Calibri" w:hAnsi="Helvetica" w:cs="Calibri"/>
          <w:b/>
          <w:szCs w:val="16"/>
          <w:lang w:eastAsia="ar-SA"/>
        </w:rPr>
      </w:pPr>
      <w:r w:rsidRPr="009904B1">
        <w:rPr>
          <w:rFonts w:ascii="Helvetica" w:hAnsi="Helvetica"/>
        </w:rPr>
        <w:br w:type="page"/>
      </w:r>
    </w:p>
    <w:p w:rsidR="00B65878" w:rsidRPr="009904B1" w:rsidRDefault="00B65878" w:rsidP="00B65878">
      <w:pPr>
        <w:pStyle w:val="ActivityNumberedBold"/>
        <w:rPr>
          <w:lang w:val="en-AU"/>
        </w:rPr>
      </w:pPr>
      <w:r w:rsidRPr="009904B1">
        <w:rPr>
          <w:lang w:val="en-AU"/>
        </w:rPr>
        <w:lastRenderedPageBreak/>
        <w:t xml:space="preserve">What are identified in the notes as the ‘two keys’ in identifying the products to be featured on a </w:t>
      </w:r>
      <w:r w:rsidR="00715998" w:rsidRPr="009904B1">
        <w:rPr>
          <w:lang w:val="en-AU"/>
        </w:rPr>
        <w:t>display stand</w:t>
      </w:r>
      <w:r w:rsidRPr="009904B1">
        <w:rPr>
          <w:lang w:val="en-AU"/>
        </w:rPr>
        <w:t>?</w:t>
      </w:r>
    </w:p>
    <w:p w:rsidR="00B65878" w:rsidRPr="009904B1" w:rsidRDefault="00B65878" w:rsidP="002410B9">
      <w:pPr>
        <w:pStyle w:val="ActivityText"/>
      </w:pPr>
      <w:r w:rsidRPr="009904B1">
        <w:t>The two keys here are to ensure:</w:t>
      </w:r>
    </w:p>
    <w:p w:rsidR="00B65878" w:rsidRPr="009904B1" w:rsidRDefault="00B65878" w:rsidP="002410B9">
      <w:pPr>
        <w:pStyle w:val="ActivityBullet1"/>
      </w:pPr>
      <w:r w:rsidRPr="009904B1">
        <w:rPr>
          <w:i/>
        </w:rPr>
        <w:t>All</w:t>
      </w:r>
      <w:r w:rsidRPr="009904B1">
        <w:t xml:space="preserve"> the necessary products to be promoted are identified – clearly and unambiguously</w:t>
      </w:r>
    </w:p>
    <w:p w:rsidR="00B65878" w:rsidRPr="009904B1" w:rsidRDefault="00B65878" w:rsidP="002410B9">
      <w:pPr>
        <w:pStyle w:val="ActivityBullet1"/>
      </w:pPr>
      <w:r w:rsidRPr="009904B1">
        <w:t>Sufficient quantities of the displayed items are in</w:t>
      </w:r>
      <w:r w:rsidR="00AB0B9B" w:rsidRPr="009904B1">
        <w:t xml:space="preserve"> stock – so they can be used </w:t>
      </w:r>
      <w:r w:rsidRPr="009904B1">
        <w:t>in the display, and for sales purposes.</w:t>
      </w:r>
    </w:p>
    <w:p w:rsidR="00B65878" w:rsidRPr="009904B1" w:rsidRDefault="00B65878" w:rsidP="00B65878">
      <w:pPr>
        <w:pStyle w:val="ActivityNumberedBold"/>
        <w:rPr>
          <w:lang w:val="en-AU"/>
        </w:rPr>
      </w:pPr>
      <w:r w:rsidRPr="009904B1">
        <w:rPr>
          <w:lang w:val="en-AU"/>
        </w:rPr>
        <w:t xml:space="preserve">In relation to </w:t>
      </w:r>
      <w:r w:rsidR="00715998" w:rsidRPr="009904B1">
        <w:rPr>
          <w:lang w:val="en-AU"/>
        </w:rPr>
        <w:t>display stands</w:t>
      </w:r>
      <w:r w:rsidRPr="009904B1">
        <w:rPr>
          <w:lang w:val="en-AU"/>
        </w:rPr>
        <w:t>, what is a ‘Product List’ and what information should it contain?</w:t>
      </w:r>
    </w:p>
    <w:p w:rsidR="00B65878" w:rsidRPr="009904B1" w:rsidRDefault="00B65878" w:rsidP="002410B9">
      <w:pPr>
        <w:pStyle w:val="ActivityText"/>
      </w:pPr>
      <w:r w:rsidRPr="009904B1">
        <w:t xml:space="preserve">The ‘Product List’ list should cover the following information for all the products (as appropriate to the type of product) to be promoted or featured on the </w:t>
      </w:r>
      <w:r w:rsidR="00715998" w:rsidRPr="009904B1">
        <w:t>display stand</w:t>
      </w:r>
      <w:r w:rsidRPr="009904B1">
        <w:t>:</w:t>
      </w:r>
    </w:p>
    <w:p w:rsidR="00B65878" w:rsidRPr="009904B1" w:rsidRDefault="00B65878" w:rsidP="001E5437">
      <w:pPr>
        <w:pStyle w:val="ActivityBullet1"/>
      </w:pPr>
      <w:r w:rsidRPr="009904B1">
        <w:t xml:space="preserve">Brand names </w:t>
      </w:r>
    </w:p>
    <w:p w:rsidR="00B65878" w:rsidRPr="009904B1" w:rsidRDefault="00B65878" w:rsidP="001E5437">
      <w:pPr>
        <w:pStyle w:val="ActivityBullet1"/>
      </w:pPr>
      <w:r w:rsidRPr="009904B1">
        <w:t xml:space="preserve">Sizes of goods </w:t>
      </w:r>
    </w:p>
    <w:p w:rsidR="00B65878" w:rsidRPr="009904B1" w:rsidRDefault="00B65878" w:rsidP="001E5437">
      <w:pPr>
        <w:pStyle w:val="ActivityBullet1"/>
      </w:pPr>
      <w:r w:rsidRPr="009904B1">
        <w:t xml:space="preserve">Colour </w:t>
      </w:r>
    </w:p>
    <w:p w:rsidR="00B65878" w:rsidRPr="009904B1" w:rsidRDefault="00B65878" w:rsidP="001E5437">
      <w:pPr>
        <w:pStyle w:val="ActivityBullet1"/>
      </w:pPr>
      <w:r w:rsidRPr="009904B1">
        <w:t>Styles</w:t>
      </w:r>
    </w:p>
    <w:p w:rsidR="00B65878" w:rsidRPr="009904B1" w:rsidRDefault="00B65878" w:rsidP="001E5437">
      <w:pPr>
        <w:pStyle w:val="ActivityBullet1"/>
      </w:pPr>
      <w:r w:rsidRPr="009904B1">
        <w:t>Model types.</w:t>
      </w:r>
    </w:p>
    <w:p w:rsidR="00B65878" w:rsidRPr="009904B1" w:rsidRDefault="00B65878" w:rsidP="00B65878">
      <w:pPr>
        <w:pStyle w:val="ActivityNumberedBold"/>
        <w:rPr>
          <w:lang w:val="en-AU"/>
        </w:rPr>
      </w:pPr>
      <w:r w:rsidRPr="009904B1">
        <w:rPr>
          <w:lang w:val="en-AU"/>
        </w:rPr>
        <w:t xml:space="preserve">List five essential operational requirements which need to be </w:t>
      </w:r>
      <w:r w:rsidRPr="009904B1">
        <w:rPr>
          <w:szCs w:val="24"/>
          <w:lang w:val="en-AU"/>
        </w:rPr>
        <w:t xml:space="preserve">taken into account when planning, creating and operating a </w:t>
      </w:r>
      <w:r w:rsidR="00715998" w:rsidRPr="009904B1">
        <w:rPr>
          <w:szCs w:val="24"/>
          <w:lang w:val="en-AU"/>
        </w:rPr>
        <w:t>display stand</w:t>
      </w:r>
      <w:r w:rsidRPr="009904B1">
        <w:rPr>
          <w:szCs w:val="24"/>
          <w:lang w:val="en-AU"/>
        </w:rPr>
        <w:t>.</w:t>
      </w:r>
    </w:p>
    <w:p w:rsidR="00B65878" w:rsidRPr="009904B1" w:rsidRDefault="00B65878" w:rsidP="001E5437">
      <w:pPr>
        <w:pStyle w:val="ActivityBullet1"/>
      </w:pPr>
      <w:r w:rsidRPr="009904B1">
        <w:t>Budget</w:t>
      </w:r>
    </w:p>
    <w:p w:rsidR="00B65878" w:rsidRPr="009904B1" w:rsidRDefault="00B65878" w:rsidP="001E5437">
      <w:pPr>
        <w:pStyle w:val="ActivityBullet1"/>
      </w:pPr>
      <w:r w:rsidRPr="009904B1">
        <w:t>Dates</w:t>
      </w:r>
    </w:p>
    <w:p w:rsidR="00B65878" w:rsidRPr="009904B1" w:rsidRDefault="00B65878" w:rsidP="001E5437">
      <w:pPr>
        <w:pStyle w:val="ActivityBullet1"/>
      </w:pPr>
      <w:r w:rsidRPr="009904B1">
        <w:t>Times</w:t>
      </w:r>
    </w:p>
    <w:p w:rsidR="00B65878" w:rsidRPr="009904B1" w:rsidRDefault="00B65878" w:rsidP="001E5437">
      <w:pPr>
        <w:pStyle w:val="ActivityBullet1"/>
      </w:pPr>
      <w:r w:rsidRPr="009904B1">
        <w:t>Staffing</w:t>
      </w:r>
    </w:p>
    <w:p w:rsidR="00B65878" w:rsidRPr="009904B1" w:rsidRDefault="00B65878" w:rsidP="001E5437">
      <w:pPr>
        <w:pStyle w:val="ActivityBullet1"/>
      </w:pPr>
      <w:r w:rsidRPr="009904B1">
        <w:t>Consumables</w:t>
      </w:r>
    </w:p>
    <w:p w:rsidR="00B65878" w:rsidRPr="009904B1" w:rsidRDefault="00B65878" w:rsidP="001E5437">
      <w:pPr>
        <w:pStyle w:val="ActivityBullet1"/>
      </w:pPr>
      <w:r w:rsidRPr="009904B1">
        <w:t>External regulations.</w:t>
      </w:r>
    </w:p>
    <w:p w:rsidR="00B65878" w:rsidRPr="009904B1" w:rsidRDefault="00B65878" w:rsidP="00B65878">
      <w:pPr>
        <w:pStyle w:val="ActivityNumberedBold"/>
        <w:rPr>
          <w:lang w:val="en-AU"/>
        </w:rPr>
      </w:pPr>
      <w:r w:rsidRPr="009904B1">
        <w:rPr>
          <w:lang w:val="en-AU"/>
        </w:rPr>
        <w:t xml:space="preserve">Give eight examples of possible ‘external regulations’ which can apply when creating and operating a </w:t>
      </w:r>
      <w:r w:rsidR="00715998" w:rsidRPr="009904B1">
        <w:rPr>
          <w:lang w:val="en-AU"/>
        </w:rPr>
        <w:t>display stand</w:t>
      </w:r>
      <w:r w:rsidRPr="009904B1">
        <w:rPr>
          <w:lang w:val="en-AU"/>
        </w:rPr>
        <w:t xml:space="preserve"> at a remote location.</w:t>
      </w:r>
    </w:p>
    <w:p w:rsidR="00B65878" w:rsidRPr="009904B1" w:rsidRDefault="00B65878" w:rsidP="001E5437">
      <w:pPr>
        <w:pStyle w:val="ActivityBullet1"/>
      </w:pPr>
      <w:r w:rsidRPr="009904B1">
        <w:t>Access times</w:t>
      </w:r>
    </w:p>
    <w:p w:rsidR="00B65878" w:rsidRPr="009904B1" w:rsidRDefault="00B65878" w:rsidP="001E5437">
      <w:pPr>
        <w:pStyle w:val="ActivityBullet1"/>
      </w:pPr>
      <w:r w:rsidRPr="009904B1">
        <w:t>Working times</w:t>
      </w:r>
    </w:p>
    <w:p w:rsidR="00B65878" w:rsidRPr="009904B1" w:rsidRDefault="00B65878" w:rsidP="001E5437">
      <w:pPr>
        <w:pStyle w:val="ActivityBullet1"/>
      </w:pPr>
      <w:r w:rsidRPr="009904B1">
        <w:t>Vehicle access</w:t>
      </w:r>
    </w:p>
    <w:p w:rsidR="00B65878" w:rsidRPr="009904B1" w:rsidRDefault="00B65878" w:rsidP="001E5437">
      <w:pPr>
        <w:pStyle w:val="ActivityBullet1"/>
      </w:pPr>
      <w:r w:rsidRPr="009904B1">
        <w:t>Parking</w:t>
      </w:r>
    </w:p>
    <w:p w:rsidR="00B65878" w:rsidRPr="009904B1" w:rsidRDefault="00B65878" w:rsidP="001E5437">
      <w:pPr>
        <w:pStyle w:val="ActivityBullet1"/>
      </w:pPr>
      <w:r w:rsidRPr="009904B1">
        <w:t>Materials which can and cannot be used</w:t>
      </w:r>
    </w:p>
    <w:p w:rsidR="00B65878" w:rsidRPr="009904B1" w:rsidRDefault="00B65878" w:rsidP="001E5437">
      <w:pPr>
        <w:pStyle w:val="ActivityBullet1"/>
      </w:pPr>
      <w:r w:rsidRPr="009904B1">
        <w:t>Displays to be of ‘good taste’</w:t>
      </w:r>
    </w:p>
    <w:p w:rsidR="00B65878" w:rsidRPr="009904B1" w:rsidRDefault="00B65878" w:rsidP="001E5437">
      <w:pPr>
        <w:pStyle w:val="ActivityBullet1"/>
      </w:pPr>
      <w:r w:rsidRPr="009904B1">
        <w:t>Permanent fixtures and fittings</w:t>
      </w:r>
    </w:p>
    <w:p w:rsidR="00B65878" w:rsidRPr="009904B1" w:rsidRDefault="00B65878" w:rsidP="001E5437">
      <w:pPr>
        <w:pStyle w:val="ActivityBullet1"/>
      </w:pPr>
      <w:r w:rsidRPr="009904B1">
        <w:t>Display times</w:t>
      </w:r>
    </w:p>
    <w:p w:rsidR="00B65878" w:rsidRPr="009904B1" w:rsidRDefault="00B65878" w:rsidP="001E5437">
      <w:pPr>
        <w:pStyle w:val="ActivityBullet1"/>
      </w:pPr>
      <w:r w:rsidRPr="009904B1">
        <w:t xml:space="preserve">Specific </w:t>
      </w:r>
      <w:r w:rsidR="00715998" w:rsidRPr="009904B1">
        <w:t>display stand</w:t>
      </w:r>
      <w:r w:rsidRPr="009904B1">
        <w:t xml:space="preserve"> requirements</w:t>
      </w:r>
    </w:p>
    <w:p w:rsidR="00B65878" w:rsidRPr="009904B1" w:rsidRDefault="00B65878" w:rsidP="001E5437">
      <w:pPr>
        <w:pStyle w:val="ActivityBullet1"/>
      </w:pPr>
      <w:r w:rsidRPr="009904B1">
        <w:t>Arrangements in relation to utilities</w:t>
      </w:r>
    </w:p>
    <w:p w:rsidR="00B65878" w:rsidRPr="009904B1" w:rsidRDefault="00B65878" w:rsidP="001E5437">
      <w:pPr>
        <w:pStyle w:val="ActivityBullet1"/>
      </w:pPr>
      <w:r w:rsidRPr="009904B1">
        <w:lastRenderedPageBreak/>
        <w:t>Floor plans</w:t>
      </w:r>
    </w:p>
    <w:p w:rsidR="00B65878" w:rsidRPr="009904B1" w:rsidRDefault="00B65878" w:rsidP="001E5437">
      <w:pPr>
        <w:pStyle w:val="ActivityBullet1"/>
      </w:pPr>
      <w:r w:rsidRPr="009904B1">
        <w:t>Workplace safety and health</w:t>
      </w:r>
    </w:p>
    <w:p w:rsidR="00B65878" w:rsidRPr="009904B1" w:rsidRDefault="00B65878" w:rsidP="001E5437">
      <w:pPr>
        <w:pStyle w:val="ActivityBullet1"/>
      </w:pPr>
      <w:r w:rsidRPr="009904B1">
        <w:t>Security</w:t>
      </w:r>
    </w:p>
    <w:p w:rsidR="00B65878" w:rsidRPr="009904B1" w:rsidRDefault="00B65878" w:rsidP="001E5437">
      <w:pPr>
        <w:pStyle w:val="ActivityBullet1"/>
      </w:pPr>
      <w:r w:rsidRPr="009904B1">
        <w:t>Noise levels</w:t>
      </w:r>
    </w:p>
    <w:p w:rsidR="00B65878" w:rsidRPr="009904B1" w:rsidRDefault="00B65878" w:rsidP="001E5437">
      <w:pPr>
        <w:pStyle w:val="ActivityBullet1"/>
      </w:pPr>
      <w:r w:rsidRPr="009904B1">
        <w:t>Smoking</w:t>
      </w:r>
    </w:p>
    <w:p w:rsidR="00B65878" w:rsidRPr="009904B1" w:rsidRDefault="00B65878" w:rsidP="001E5437">
      <w:pPr>
        <w:pStyle w:val="ActivityBullet1"/>
      </w:pPr>
      <w:r w:rsidRPr="009904B1">
        <w:t xml:space="preserve">Dismantling the </w:t>
      </w:r>
      <w:r w:rsidR="00715998" w:rsidRPr="009904B1">
        <w:t>display stand</w:t>
      </w:r>
    </w:p>
    <w:p w:rsidR="00B65878" w:rsidRPr="009904B1" w:rsidRDefault="00B65878" w:rsidP="001E5437">
      <w:pPr>
        <w:pStyle w:val="ActivityBullet1"/>
      </w:pPr>
      <w:r w:rsidRPr="009904B1">
        <w:t>Cleaning up and waste disposal</w:t>
      </w:r>
    </w:p>
    <w:p w:rsidR="00B65878" w:rsidRPr="009904B1" w:rsidRDefault="00B65878" w:rsidP="001E5437">
      <w:pPr>
        <w:pStyle w:val="ActivityBullet1"/>
      </w:pPr>
      <w:r w:rsidRPr="009904B1">
        <w:t>Insurance</w:t>
      </w:r>
    </w:p>
    <w:p w:rsidR="00B65878" w:rsidRPr="009904B1" w:rsidRDefault="00B65878" w:rsidP="001E5437">
      <w:pPr>
        <w:pStyle w:val="ActivityBullet1"/>
      </w:pPr>
      <w:r w:rsidRPr="009904B1">
        <w:t>Risk assessment.</w:t>
      </w:r>
    </w:p>
    <w:p w:rsidR="00B65878" w:rsidRPr="009904B1" w:rsidRDefault="00B65878" w:rsidP="00B65878">
      <w:pPr>
        <w:pStyle w:val="ActivityNumberedBold"/>
        <w:rPr>
          <w:lang w:val="en-AU"/>
        </w:rPr>
      </w:pPr>
      <w:r w:rsidRPr="009904B1">
        <w:rPr>
          <w:lang w:val="en-AU"/>
        </w:rPr>
        <w:t xml:space="preserve">Give three examples of how ‘time’ can be a constraint on a </w:t>
      </w:r>
      <w:r w:rsidR="00715998" w:rsidRPr="009904B1">
        <w:rPr>
          <w:lang w:val="en-AU"/>
        </w:rPr>
        <w:t>display stand</w:t>
      </w:r>
      <w:r w:rsidRPr="009904B1">
        <w:rPr>
          <w:lang w:val="en-AU"/>
        </w:rPr>
        <w:t>.</w:t>
      </w:r>
    </w:p>
    <w:p w:rsidR="00B65878" w:rsidRPr="009904B1" w:rsidRDefault="00B65878" w:rsidP="001E5437">
      <w:pPr>
        <w:pStyle w:val="ActivityBullet1"/>
      </w:pPr>
      <w:r w:rsidRPr="009904B1">
        <w:t>Not enough time – to prepare and create the display</w:t>
      </w:r>
    </w:p>
    <w:p w:rsidR="00B65878" w:rsidRPr="009904B1" w:rsidRDefault="00B65878" w:rsidP="001E5437">
      <w:pPr>
        <w:pStyle w:val="ActivityBullet1"/>
      </w:pPr>
      <w:r w:rsidRPr="009904B1">
        <w:t>Too long a lead time – meaning plans have to be changed numerous times to accommodate the alterations required by those in-charge</w:t>
      </w:r>
    </w:p>
    <w:p w:rsidR="00B65878" w:rsidRPr="009904B1" w:rsidRDefault="00AB0B9B" w:rsidP="001E5437">
      <w:pPr>
        <w:pStyle w:val="ActivityBullet1"/>
      </w:pPr>
      <w:r w:rsidRPr="009904B1">
        <w:t xml:space="preserve">The display can only operate for a limited time </w:t>
      </w:r>
      <w:r w:rsidR="00B65878" w:rsidRPr="009904B1">
        <w:t>and thus will not have ‘sufficient’ exposure</w:t>
      </w:r>
    </w:p>
    <w:p w:rsidR="00B65878" w:rsidRPr="009904B1" w:rsidRDefault="00B65878" w:rsidP="001E5437">
      <w:pPr>
        <w:pStyle w:val="ActivityBullet1"/>
      </w:pPr>
      <w:r w:rsidRPr="009904B1">
        <w:t>The displa</w:t>
      </w:r>
      <w:r w:rsidR="00AB0B9B" w:rsidRPr="009904B1">
        <w:t xml:space="preserve">y is expected to run too long </w:t>
      </w:r>
      <w:r w:rsidRPr="009904B1">
        <w:t>and will cost an excessive amount of money, or cause unacceptable problems elsewhere in the organisation</w:t>
      </w:r>
    </w:p>
    <w:p w:rsidR="00B65878" w:rsidRPr="009904B1" w:rsidRDefault="00B65878" w:rsidP="001E5437">
      <w:pPr>
        <w:pStyle w:val="ActivityBullet1"/>
      </w:pPr>
      <w:r w:rsidRPr="009904B1">
        <w:t>The display must operate at set times, on set days.</w:t>
      </w:r>
    </w:p>
    <w:p w:rsidR="00B65878" w:rsidRPr="009904B1" w:rsidRDefault="00B65878" w:rsidP="00B65878">
      <w:pPr>
        <w:pStyle w:val="ActivityNumberedBold"/>
        <w:rPr>
          <w:lang w:val="en-AU"/>
        </w:rPr>
      </w:pPr>
      <w:r w:rsidRPr="009904B1">
        <w:rPr>
          <w:lang w:val="en-AU"/>
        </w:rPr>
        <w:t xml:space="preserve">What are the four generic resources required to create a </w:t>
      </w:r>
      <w:r w:rsidR="00715998" w:rsidRPr="009904B1">
        <w:rPr>
          <w:lang w:val="en-AU"/>
        </w:rPr>
        <w:t>display stand</w:t>
      </w:r>
      <w:r w:rsidRPr="009904B1">
        <w:rPr>
          <w:lang w:val="en-AU"/>
        </w:rPr>
        <w:t>?</w:t>
      </w:r>
    </w:p>
    <w:p w:rsidR="00B65878" w:rsidRPr="009904B1" w:rsidRDefault="00B65878" w:rsidP="001E5437">
      <w:pPr>
        <w:pStyle w:val="ActivityBullet1"/>
      </w:pPr>
      <w:r w:rsidRPr="009904B1">
        <w:t>Human resources</w:t>
      </w:r>
    </w:p>
    <w:p w:rsidR="00B65878" w:rsidRPr="009904B1" w:rsidRDefault="00B65878" w:rsidP="001E5437">
      <w:pPr>
        <w:pStyle w:val="ActivityBullet1"/>
      </w:pPr>
      <w:r w:rsidRPr="009904B1">
        <w:t xml:space="preserve">Financial resources </w:t>
      </w:r>
    </w:p>
    <w:p w:rsidR="00B65878" w:rsidRPr="009904B1" w:rsidRDefault="00B65878" w:rsidP="001E5437">
      <w:pPr>
        <w:pStyle w:val="ActivityBullet1"/>
      </w:pPr>
      <w:r w:rsidRPr="009904B1">
        <w:t>Information</w:t>
      </w:r>
    </w:p>
    <w:p w:rsidR="00B65878" w:rsidRPr="009904B1" w:rsidRDefault="00B65878" w:rsidP="001E5437">
      <w:pPr>
        <w:pStyle w:val="ActivityBullet1"/>
      </w:pPr>
      <w:r w:rsidRPr="009904B1">
        <w:t>Physical resources.</w:t>
      </w:r>
    </w:p>
    <w:p w:rsidR="00B65878" w:rsidRPr="009904B1" w:rsidRDefault="00B65878" w:rsidP="00B65878">
      <w:pPr>
        <w:pStyle w:val="ActivityNumberedBold"/>
        <w:rPr>
          <w:lang w:val="en-AU"/>
        </w:rPr>
      </w:pPr>
      <w:r w:rsidRPr="009904B1">
        <w:rPr>
          <w:lang w:val="en-AU"/>
        </w:rPr>
        <w:t xml:space="preserve">What is a </w:t>
      </w:r>
      <w:r w:rsidR="00715998" w:rsidRPr="009904B1">
        <w:rPr>
          <w:lang w:val="en-AU"/>
        </w:rPr>
        <w:t>display stand</w:t>
      </w:r>
      <w:r w:rsidRPr="009904B1">
        <w:rPr>
          <w:lang w:val="en-AU"/>
        </w:rPr>
        <w:t xml:space="preserve"> ‘tool</w:t>
      </w:r>
      <w:r w:rsidR="00AB0B9B" w:rsidRPr="009904B1">
        <w:rPr>
          <w:lang w:val="en-AU"/>
        </w:rPr>
        <w:t>box’ and what items should</w:t>
      </w:r>
      <w:r w:rsidRPr="009904B1">
        <w:rPr>
          <w:lang w:val="en-AU"/>
        </w:rPr>
        <w:t xml:space="preserve"> it contain?</w:t>
      </w:r>
    </w:p>
    <w:p w:rsidR="00B65878" w:rsidRPr="009904B1" w:rsidRDefault="00B65878" w:rsidP="002410B9">
      <w:pPr>
        <w:pStyle w:val="ActivityText"/>
      </w:pPr>
      <w:r w:rsidRPr="009904B1">
        <w:t>A personal</w:t>
      </w:r>
      <w:r w:rsidR="00802BAA" w:rsidRPr="009904B1">
        <w:t xml:space="preserve"> ‘tool box’ of essential items</w:t>
      </w:r>
    </w:p>
    <w:p w:rsidR="00B65878" w:rsidRPr="009904B1" w:rsidRDefault="00B65878" w:rsidP="002410B9">
      <w:pPr>
        <w:pStyle w:val="ActivityText"/>
      </w:pPr>
      <w:r w:rsidRPr="009904B1">
        <w:t xml:space="preserve">This box will contain the items regularly used in the creation of </w:t>
      </w:r>
      <w:r w:rsidR="00715998" w:rsidRPr="009904B1">
        <w:t>display stands</w:t>
      </w:r>
      <w:r w:rsidRPr="009904B1">
        <w:t xml:space="preserve"> such as:</w:t>
      </w:r>
    </w:p>
    <w:tbl>
      <w:tblPr>
        <w:tblW w:w="8789" w:type="dxa"/>
        <w:tblInd w:w="108" w:type="dxa"/>
        <w:tblLayout w:type="fixed"/>
        <w:tblLook w:val="0000" w:firstRow="0" w:lastRow="0" w:firstColumn="0" w:lastColumn="0" w:noHBand="0" w:noVBand="0"/>
      </w:tblPr>
      <w:tblGrid>
        <w:gridCol w:w="2880"/>
        <w:gridCol w:w="2932"/>
        <w:gridCol w:w="1928"/>
        <w:gridCol w:w="236"/>
        <w:gridCol w:w="813"/>
      </w:tblGrid>
      <w:tr w:rsidR="00B65878" w:rsidRPr="009904B1" w:rsidTr="00D2116E">
        <w:tc>
          <w:tcPr>
            <w:tcW w:w="2880" w:type="dxa"/>
          </w:tcPr>
          <w:p w:rsidR="00B65878" w:rsidRPr="009904B1" w:rsidRDefault="00B65878" w:rsidP="00D2116E">
            <w:pPr>
              <w:pStyle w:val="ActivityBullet1"/>
              <w:ind w:left="811"/>
            </w:pPr>
            <w:r w:rsidRPr="009904B1">
              <w:t>Box cutters</w:t>
            </w:r>
          </w:p>
        </w:tc>
        <w:tc>
          <w:tcPr>
            <w:tcW w:w="2932" w:type="dxa"/>
          </w:tcPr>
          <w:p w:rsidR="00B65878" w:rsidRPr="009904B1" w:rsidRDefault="00B65878" w:rsidP="00D2116E">
            <w:pPr>
              <w:pStyle w:val="ActivityBullet1"/>
              <w:ind w:left="811"/>
            </w:pPr>
            <w:r w:rsidRPr="009904B1">
              <w:t>Scissors</w:t>
            </w:r>
          </w:p>
        </w:tc>
        <w:tc>
          <w:tcPr>
            <w:tcW w:w="2977" w:type="dxa"/>
            <w:gridSpan w:val="3"/>
          </w:tcPr>
          <w:p w:rsidR="00B65878" w:rsidRPr="009904B1" w:rsidRDefault="00B65878" w:rsidP="00D2116E">
            <w:pPr>
              <w:pStyle w:val="ActivityBullet1"/>
              <w:ind w:left="811"/>
            </w:pPr>
            <w:r w:rsidRPr="009904B1">
              <w:t>Spirit level ruler</w:t>
            </w:r>
          </w:p>
        </w:tc>
      </w:tr>
      <w:tr w:rsidR="00B65878" w:rsidRPr="009904B1" w:rsidTr="00D2116E">
        <w:tc>
          <w:tcPr>
            <w:tcW w:w="2880" w:type="dxa"/>
          </w:tcPr>
          <w:p w:rsidR="00B65878" w:rsidRPr="009904B1" w:rsidRDefault="00B65878" w:rsidP="00D2116E">
            <w:pPr>
              <w:pStyle w:val="ActivityBullet1"/>
              <w:ind w:left="811"/>
            </w:pPr>
            <w:r w:rsidRPr="009904B1">
              <w:t>Steel ruler</w:t>
            </w:r>
          </w:p>
        </w:tc>
        <w:tc>
          <w:tcPr>
            <w:tcW w:w="2932" w:type="dxa"/>
          </w:tcPr>
          <w:p w:rsidR="00B65878" w:rsidRPr="009904B1" w:rsidRDefault="00AB0B9B" w:rsidP="00D2116E">
            <w:pPr>
              <w:pStyle w:val="ActivityBullet1"/>
              <w:ind w:left="811"/>
            </w:pPr>
            <w:r w:rsidRPr="009904B1">
              <w:t>Glues and</w:t>
            </w:r>
            <w:r w:rsidR="00B65878" w:rsidRPr="009904B1">
              <w:t xml:space="preserve"> tapes</w:t>
            </w:r>
          </w:p>
        </w:tc>
        <w:tc>
          <w:tcPr>
            <w:tcW w:w="2977" w:type="dxa"/>
            <w:gridSpan w:val="3"/>
          </w:tcPr>
          <w:p w:rsidR="00B65878" w:rsidRPr="009904B1" w:rsidRDefault="00B65878" w:rsidP="00D2116E">
            <w:pPr>
              <w:pStyle w:val="ActivityBullet1"/>
              <w:ind w:left="811"/>
            </w:pPr>
            <w:r w:rsidRPr="009904B1">
              <w:t>Pins</w:t>
            </w:r>
          </w:p>
        </w:tc>
      </w:tr>
      <w:tr w:rsidR="00B65878" w:rsidRPr="009904B1" w:rsidTr="00D2116E">
        <w:tc>
          <w:tcPr>
            <w:tcW w:w="2880" w:type="dxa"/>
          </w:tcPr>
          <w:p w:rsidR="00B65878" w:rsidRPr="009904B1" w:rsidRDefault="00B65878" w:rsidP="00D2116E">
            <w:pPr>
              <w:pStyle w:val="ActivityBullet1"/>
              <w:ind w:left="811"/>
            </w:pPr>
            <w:r w:rsidRPr="009904B1">
              <w:t>String</w:t>
            </w:r>
          </w:p>
        </w:tc>
        <w:tc>
          <w:tcPr>
            <w:tcW w:w="2932" w:type="dxa"/>
          </w:tcPr>
          <w:p w:rsidR="00B65878" w:rsidRPr="009904B1" w:rsidRDefault="00B65878" w:rsidP="00D2116E">
            <w:pPr>
              <w:pStyle w:val="ActivityBullet1"/>
              <w:ind w:left="811"/>
            </w:pPr>
            <w:r w:rsidRPr="009904B1">
              <w:t>Tape measure</w:t>
            </w:r>
          </w:p>
        </w:tc>
        <w:tc>
          <w:tcPr>
            <w:tcW w:w="2977" w:type="dxa"/>
            <w:gridSpan w:val="3"/>
          </w:tcPr>
          <w:p w:rsidR="00B65878" w:rsidRPr="009904B1" w:rsidRDefault="00B65878" w:rsidP="00D2116E">
            <w:pPr>
              <w:pStyle w:val="ActivityBullet1"/>
              <w:ind w:left="811"/>
            </w:pPr>
            <w:r w:rsidRPr="009904B1">
              <w:t>Stapler</w:t>
            </w:r>
          </w:p>
        </w:tc>
      </w:tr>
      <w:tr w:rsidR="00B65878" w:rsidRPr="009904B1" w:rsidTr="00D2116E">
        <w:trPr>
          <w:gridAfter w:val="1"/>
          <w:wAfter w:w="813" w:type="dxa"/>
        </w:trPr>
        <w:tc>
          <w:tcPr>
            <w:tcW w:w="7740" w:type="dxa"/>
            <w:gridSpan w:val="3"/>
          </w:tcPr>
          <w:p w:rsidR="00B65878" w:rsidRPr="009904B1" w:rsidRDefault="00B65878" w:rsidP="00D2116E">
            <w:pPr>
              <w:pStyle w:val="ActivityBullet1"/>
              <w:ind w:left="811"/>
            </w:pPr>
            <w:r w:rsidRPr="009904B1">
              <w:t>Fishing line (also referred to simply as ‘nylon’)</w:t>
            </w:r>
          </w:p>
        </w:tc>
        <w:tc>
          <w:tcPr>
            <w:tcW w:w="236" w:type="dxa"/>
          </w:tcPr>
          <w:p w:rsidR="00B65878" w:rsidRPr="009904B1" w:rsidRDefault="00B65878" w:rsidP="00D2116E">
            <w:pPr>
              <w:pStyle w:val="ActivityBullet1"/>
              <w:ind w:left="811"/>
            </w:pPr>
          </w:p>
        </w:tc>
      </w:tr>
    </w:tbl>
    <w:p w:rsidR="00B65878" w:rsidRPr="009904B1" w:rsidRDefault="00B65878" w:rsidP="00B65878">
      <w:pPr>
        <w:pStyle w:val="ActivityText"/>
        <w:rPr>
          <w:rFonts w:eastAsia="Calibri" w:cs="Calibri"/>
          <w:szCs w:val="16"/>
          <w:lang w:eastAsia="ar-SA"/>
        </w:rPr>
      </w:pPr>
      <w:r w:rsidRPr="009904B1">
        <w:br w:type="page"/>
      </w:r>
    </w:p>
    <w:p w:rsidR="00B65878" w:rsidRPr="009904B1" w:rsidRDefault="00B65878" w:rsidP="00B65878">
      <w:pPr>
        <w:pStyle w:val="ActivityNumberedBold"/>
        <w:rPr>
          <w:lang w:val="en-AU"/>
        </w:rPr>
      </w:pPr>
      <w:r w:rsidRPr="009904B1">
        <w:rPr>
          <w:lang w:val="en-AU"/>
        </w:rPr>
        <w:t xml:space="preserve">List five classifications of persons you might talk with to discuss display options and plans for </w:t>
      </w:r>
      <w:r w:rsidR="00715998" w:rsidRPr="009904B1">
        <w:rPr>
          <w:lang w:val="en-AU"/>
        </w:rPr>
        <w:t>display stand</w:t>
      </w:r>
      <w:r w:rsidRPr="009904B1">
        <w:rPr>
          <w:lang w:val="en-AU"/>
        </w:rPr>
        <w:t>.</w:t>
      </w:r>
    </w:p>
    <w:p w:rsidR="00B65878" w:rsidRPr="009904B1" w:rsidRDefault="00B65878" w:rsidP="001E5437">
      <w:pPr>
        <w:pStyle w:val="ActivityBullet1"/>
      </w:pPr>
      <w:r w:rsidRPr="009904B1">
        <w:t>Managers/supervisors</w:t>
      </w:r>
    </w:p>
    <w:p w:rsidR="00B65878" w:rsidRPr="009904B1" w:rsidRDefault="00B65878" w:rsidP="001E5437">
      <w:pPr>
        <w:pStyle w:val="ActivityBullet1"/>
      </w:pPr>
      <w:r w:rsidRPr="009904B1">
        <w:t>The owner of the business</w:t>
      </w:r>
    </w:p>
    <w:p w:rsidR="00B65878" w:rsidRPr="009904B1" w:rsidRDefault="00B65878" w:rsidP="001E5437">
      <w:pPr>
        <w:pStyle w:val="ActivityBullet1"/>
      </w:pPr>
      <w:r w:rsidRPr="009904B1">
        <w:t>Colleagues – at your workplace and at others</w:t>
      </w:r>
    </w:p>
    <w:p w:rsidR="00B65878" w:rsidRPr="009904B1" w:rsidRDefault="00B65878" w:rsidP="001E5437">
      <w:pPr>
        <w:pStyle w:val="ActivityBullet1"/>
      </w:pPr>
      <w:r w:rsidRPr="009904B1">
        <w:t>Teachers/trainers who you have worked with</w:t>
      </w:r>
    </w:p>
    <w:p w:rsidR="00B65878" w:rsidRPr="009904B1" w:rsidRDefault="00B65878" w:rsidP="001E5437">
      <w:pPr>
        <w:pStyle w:val="ActivityBullet1"/>
      </w:pPr>
      <w:r w:rsidRPr="009904B1">
        <w:t>Team leaders in the organisation</w:t>
      </w:r>
    </w:p>
    <w:p w:rsidR="00B65878" w:rsidRPr="009904B1" w:rsidRDefault="00B65878" w:rsidP="001E5437">
      <w:pPr>
        <w:pStyle w:val="ActivityBullet1"/>
      </w:pPr>
      <w:r w:rsidRPr="009904B1">
        <w:t>Marketing personnel including visual merchandisers</w:t>
      </w:r>
    </w:p>
    <w:p w:rsidR="00B65878" w:rsidRPr="009904B1" w:rsidRDefault="00B65878" w:rsidP="001E5437">
      <w:pPr>
        <w:pStyle w:val="ActivityBullet1"/>
      </w:pPr>
      <w:r w:rsidRPr="009904B1">
        <w:t>Suppliers and manufacturers</w:t>
      </w:r>
    </w:p>
    <w:p w:rsidR="00B65878" w:rsidRPr="009904B1" w:rsidRDefault="00B65878" w:rsidP="001E5437">
      <w:pPr>
        <w:pStyle w:val="ActivityBullet1"/>
      </w:pPr>
      <w:r w:rsidRPr="009904B1">
        <w:t>External personnel with display creation expertise.</w:t>
      </w:r>
    </w:p>
    <w:p w:rsidR="00B65878" w:rsidRPr="009904B1" w:rsidRDefault="00B65878" w:rsidP="00B65878">
      <w:pPr>
        <w:pStyle w:val="ActivityNumberedBold"/>
        <w:rPr>
          <w:lang w:val="en-AU"/>
        </w:rPr>
      </w:pPr>
      <w:r w:rsidRPr="009904B1">
        <w:rPr>
          <w:lang w:val="en-AU"/>
        </w:rPr>
        <w:t xml:space="preserve">Describe five types of assistance which can be provided by external </w:t>
      </w:r>
      <w:r w:rsidRPr="009904B1">
        <w:rPr>
          <w:szCs w:val="24"/>
          <w:lang w:val="en-AU"/>
        </w:rPr>
        <w:t>professional display/merchandising organisations.</w:t>
      </w:r>
    </w:p>
    <w:p w:rsidR="00B65878" w:rsidRPr="009904B1" w:rsidRDefault="00B65878" w:rsidP="001E5437">
      <w:pPr>
        <w:pStyle w:val="ActivityBullet1"/>
      </w:pPr>
      <w:r w:rsidRPr="009904B1">
        <w:t>Strategic analysis and review – defining the objectives and goals of the organisation</w:t>
      </w:r>
    </w:p>
    <w:p w:rsidR="00B65878" w:rsidRPr="009904B1" w:rsidRDefault="00B65878" w:rsidP="001E5437">
      <w:pPr>
        <w:pStyle w:val="ActivityBullet1"/>
      </w:pPr>
      <w:r w:rsidRPr="009904B1">
        <w:t>Positioning strategies – for various products and services (perhaps at different price ranges)</w:t>
      </w:r>
    </w:p>
    <w:p w:rsidR="00B65878" w:rsidRPr="009904B1" w:rsidRDefault="00B65878" w:rsidP="001E5437">
      <w:pPr>
        <w:pStyle w:val="ActivityBullet1"/>
      </w:pPr>
      <w:r w:rsidRPr="009904B1">
        <w:t>Communication strategies – with media and market segments</w:t>
      </w:r>
    </w:p>
    <w:p w:rsidR="00B65878" w:rsidRPr="009904B1" w:rsidRDefault="00B65878" w:rsidP="001E5437">
      <w:pPr>
        <w:pStyle w:val="ActivityBullet1"/>
      </w:pPr>
      <w:r w:rsidRPr="009904B1">
        <w:t>Corporate and/or brand creation and development</w:t>
      </w:r>
    </w:p>
    <w:p w:rsidR="00B65878" w:rsidRPr="009904B1" w:rsidRDefault="00B65878" w:rsidP="001E5437">
      <w:pPr>
        <w:pStyle w:val="ActivityBullet1"/>
      </w:pPr>
      <w:r w:rsidRPr="009904B1">
        <w:t>Customer profiling services – helping to define and describe your customers</w:t>
      </w:r>
    </w:p>
    <w:p w:rsidR="00B65878" w:rsidRPr="009904B1" w:rsidRDefault="00B65878" w:rsidP="001E5437">
      <w:pPr>
        <w:pStyle w:val="ActivityBullet1"/>
      </w:pPr>
      <w:r w:rsidRPr="009904B1">
        <w:t>Promotional planning – development of a calendar of promotional events for an upcoming period</w:t>
      </w:r>
    </w:p>
    <w:p w:rsidR="00B65878" w:rsidRPr="009904B1" w:rsidRDefault="00B65878" w:rsidP="001E5437">
      <w:pPr>
        <w:pStyle w:val="ActivityBullet1"/>
      </w:pPr>
      <w:r w:rsidRPr="009904B1">
        <w:t>Market segmentation services – identifying the markets within markets that exist for your business</w:t>
      </w:r>
    </w:p>
    <w:p w:rsidR="00B65878" w:rsidRPr="009904B1" w:rsidRDefault="00B65878" w:rsidP="001E5437">
      <w:pPr>
        <w:pStyle w:val="ActivityBullet1"/>
      </w:pPr>
      <w:r w:rsidRPr="009904B1">
        <w:t>Visual merchandising systems – integrated point-of-sale, and other, products</w:t>
      </w:r>
    </w:p>
    <w:p w:rsidR="00B65878" w:rsidRPr="009904B1" w:rsidRDefault="00B65878" w:rsidP="001E5437">
      <w:pPr>
        <w:pStyle w:val="ActivityBullet1"/>
      </w:pPr>
      <w:r w:rsidRPr="009904B1">
        <w:t>Naming research and advice – testing of markets to develop suitable names for products and services</w:t>
      </w:r>
    </w:p>
    <w:p w:rsidR="00B65878" w:rsidRPr="009904B1" w:rsidRDefault="00B65878" w:rsidP="001E5437">
      <w:pPr>
        <w:pStyle w:val="ActivityBullet1"/>
      </w:pPr>
      <w:r w:rsidRPr="009904B1">
        <w:t>Venue layout – from a merchandising perspective.</w:t>
      </w:r>
    </w:p>
    <w:p w:rsidR="00B65878" w:rsidRPr="009904B1" w:rsidRDefault="00B65878" w:rsidP="00B65878">
      <w:pPr>
        <w:pStyle w:val="ActivityNumberedBold"/>
        <w:rPr>
          <w:lang w:val="en-AU"/>
        </w:rPr>
      </w:pPr>
      <w:r w:rsidRPr="009904B1">
        <w:rPr>
          <w:lang w:val="en-AU"/>
        </w:rPr>
        <w:t>Identify four benefits of us</w:t>
      </w:r>
      <w:r w:rsidR="00AB0B9B" w:rsidRPr="009904B1">
        <w:rPr>
          <w:lang w:val="en-AU"/>
        </w:rPr>
        <w:t xml:space="preserve">ing an external </w:t>
      </w:r>
      <w:r w:rsidRPr="009904B1">
        <w:rPr>
          <w:lang w:val="en-AU"/>
        </w:rPr>
        <w:t xml:space="preserve">organisation when planning a </w:t>
      </w:r>
      <w:r w:rsidR="00715998" w:rsidRPr="009904B1">
        <w:rPr>
          <w:lang w:val="en-AU"/>
        </w:rPr>
        <w:t>display stand</w:t>
      </w:r>
      <w:r w:rsidRPr="009904B1">
        <w:rPr>
          <w:lang w:val="en-AU"/>
        </w:rPr>
        <w:t>.</w:t>
      </w:r>
    </w:p>
    <w:p w:rsidR="00B65878" w:rsidRPr="009904B1" w:rsidRDefault="00B65878" w:rsidP="002410B9">
      <w:pPr>
        <w:pStyle w:val="ActivityText"/>
      </w:pPr>
      <w:r w:rsidRPr="009904B1">
        <w:t>The benefits of using an ‘outside expert’ are:</w:t>
      </w:r>
    </w:p>
    <w:p w:rsidR="00B65878" w:rsidRPr="009904B1" w:rsidRDefault="00B65878" w:rsidP="001E5437">
      <w:pPr>
        <w:pStyle w:val="ActivityBullet1"/>
      </w:pPr>
      <w:r w:rsidRPr="009904B1">
        <w:t>Depth, breadth and diversity of experience within the</w:t>
      </w:r>
      <w:r w:rsidR="00AB0B9B" w:rsidRPr="009904B1">
        <w:t xml:space="preserve"> specific merchandising area. T</w:t>
      </w:r>
      <w:r w:rsidRPr="009904B1">
        <w:t>hese people will have been trained, gathered experience through their years in the business, and have valuable industry contacts that you could never hope to achieve</w:t>
      </w:r>
    </w:p>
    <w:p w:rsidR="00B65878" w:rsidRPr="009904B1" w:rsidRDefault="00B65878" w:rsidP="001E5437">
      <w:pPr>
        <w:pStyle w:val="ActivityBullet1"/>
      </w:pPr>
      <w:r w:rsidRPr="009904B1">
        <w:t>They know the tricks of the trade</w:t>
      </w:r>
    </w:p>
    <w:p w:rsidR="00B65878" w:rsidRPr="009904B1" w:rsidRDefault="00B65878" w:rsidP="001E5437">
      <w:pPr>
        <w:pStyle w:val="ActivityBullet1"/>
      </w:pPr>
      <w:r w:rsidRPr="009904B1">
        <w:t>They have up-to-date information about what is working now and what is not</w:t>
      </w:r>
    </w:p>
    <w:p w:rsidR="00B65878" w:rsidRPr="009904B1" w:rsidRDefault="00B65878" w:rsidP="001E5437">
      <w:pPr>
        <w:pStyle w:val="ActivityBullet1"/>
      </w:pPr>
      <w:r w:rsidRPr="009904B1">
        <w:t>They rely on market research as the basis for many of their decisions, compared with personal feelings or gut instinct</w:t>
      </w:r>
    </w:p>
    <w:p w:rsidR="00B65878" w:rsidRPr="009904B1" w:rsidRDefault="00B65878" w:rsidP="001E5437">
      <w:pPr>
        <w:pStyle w:val="ActivityBullet1"/>
      </w:pPr>
      <w:r w:rsidRPr="009904B1">
        <w:t>They may survey, develop and refine an approach rather than ‘just doing it’</w:t>
      </w:r>
    </w:p>
    <w:p w:rsidR="00B65878" w:rsidRPr="009904B1" w:rsidRDefault="00B65878" w:rsidP="00D2116E">
      <w:pPr>
        <w:pStyle w:val="ActivityBullet1"/>
      </w:pPr>
      <w:r w:rsidRPr="009904B1">
        <w:t>There is a reduced ‘worry factor’ – when someone else is doing it, it relieves you (or should) of much of the worry: it’s their problem!</w:t>
      </w:r>
    </w:p>
    <w:p w:rsidR="00B65878" w:rsidRPr="009904B1" w:rsidRDefault="00B65878" w:rsidP="00B65878">
      <w:pPr>
        <w:pStyle w:val="ActivityNumberedBold"/>
        <w:rPr>
          <w:lang w:val="en-AU"/>
        </w:rPr>
      </w:pPr>
      <w:r w:rsidRPr="009904B1">
        <w:rPr>
          <w:lang w:val="en-AU"/>
        </w:rPr>
        <w:t xml:space="preserve">What are the two main limitations in relation to using external consultants and organisations when planning a </w:t>
      </w:r>
      <w:r w:rsidR="00715998" w:rsidRPr="009904B1">
        <w:rPr>
          <w:lang w:val="en-AU"/>
        </w:rPr>
        <w:t>display stand</w:t>
      </w:r>
      <w:r w:rsidRPr="009904B1">
        <w:rPr>
          <w:lang w:val="en-AU"/>
        </w:rPr>
        <w:t>?</w:t>
      </w:r>
    </w:p>
    <w:p w:rsidR="00B65878" w:rsidRPr="009904B1" w:rsidRDefault="00B65878" w:rsidP="001E5437">
      <w:pPr>
        <w:pStyle w:val="ActivityBullet1"/>
      </w:pPr>
      <w:r w:rsidRPr="009904B1">
        <w:t>They cha</w:t>
      </w:r>
      <w:r w:rsidR="00D2116E" w:rsidRPr="009904B1">
        <w:t>rge for what they do and supply</w:t>
      </w:r>
    </w:p>
    <w:p w:rsidR="00B65878" w:rsidRPr="009904B1" w:rsidRDefault="00D2116E" w:rsidP="001E5437">
      <w:pPr>
        <w:pStyle w:val="ActivityBullet1"/>
      </w:pPr>
      <w:r w:rsidRPr="009904B1">
        <w:t>There are no guarantees.</w:t>
      </w:r>
    </w:p>
    <w:p w:rsidR="00B65878" w:rsidRPr="009904B1" w:rsidRDefault="00B65878" w:rsidP="00B65878">
      <w:pPr>
        <w:pStyle w:val="ActivityNumberedBold"/>
        <w:rPr>
          <w:lang w:val="en-AU"/>
        </w:rPr>
      </w:pPr>
      <w:r w:rsidRPr="009904B1">
        <w:rPr>
          <w:lang w:val="en-AU"/>
        </w:rPr>
        <w:t xml:space="preserve">List four basic/standard methods for generating ideas for a </w:t>
      </w:r>
      <w:r w:rsidR="00715998" w:rsidRPr="009904B1">
        <w:rPr>
          <w:lang w:val="en-AU"/>
        </w:rPr>
        <w:t>display stand</w:t>
      </w:r>
      <w:r w:rsidRPr="009904B1">
        <w:rPr>
          <w:lang w:val="en-AU"/>
        </w:rPr>
        <w:t>.</w:t>
      </w:r>
    </w:p>
    <w:p w:rsidR="00B65878" w:rsidRPr="009904B1" w:rsidRDefault="00B65878" w:rsidP="001E5437">
      <w:pPr>
        <w:pStyle w:val="ActivityBullet1"/>
      </w:pPr>
      <w:r w:rsidRPr="009904B1">
        <w:t>Looking at what others are doing – a walk around your local area, while you are visiting other towns/cities or overseas on holidays can reveal some good ideas</w:t>
      </w:r>
    </w:p>
    <w:p w:rsidR="00B65878" w:rsidRPr="009904B1" w:rsidRDefault="00B65878" w:rsidP="001E5437">
      <w:pPr>
        <w:pStyle w:val="ActivityBullet1"/>
      </w:pPr>
      <w:r w:rsidRPr="009904B1">
        <w:t>Reading a magazine – if you see something whic</w:t>
      </w:r>
      <w:r w:rsidR="00AB0B9B" w:rsidRPr="009904B1">
        <w:t xml:space="preserve">h you think could be used </w:t>
      </w:r>
      <w:r w:rsidRPr="009904B1">
        <w:t xml:space="preserve">in a </w:t>
      </w:r>
      <w:r w:rsidR="00715998" w:rsidRPr="009904B1">
        <w:t>display stand</w:t>
      </w:r>
      <w:r w:rsidRPr="009904B1">
        <w:t>, then put it in a scrapbook or file for future reference</w:t>
      </w:r>
    </w:p>
    <w:p w:rsidR="00B65878" w:rsidRPr="009904B1" w:rsidRDefault="00B65878" w:rsidP="001E5437">
      <w:pPr>
        <w:pStyle w:val="ActivityBullet1"/>
      </w:pPr>
      <w:r w:rsidRPr="009904B1">
        <w:t>Watching the television – if you see something, make a written note or record the program</w:t>
      </w:r>
    </w:p>
    <w:p w:rsidR="00B65878" w:rsidRPr="009904B1" w:rsidRDefault="00B65878" w:rsidP="001E5437">
      <w:pPr>
        <w:pStyle w:val="ActivityBullet1"/>
      </w:pPr>
      <w:r w:rsidRPr="009904B1">
        <w:t>Reading trade literature – industry journals and magazines are useful sources of ideas</w:t>
      </w:r>
    </w:p>
    <w:p w:rsidR="00B65878" w:rsidRPr="009904B1" w:rsidRDefault="00B65878" w:rsidP="001E5437">
      <w:pPr>
        <w:pStyle w:val="ActivityBullet1"/>
      </w:pPr>
      <w:r w:rsidRPr="009904B1">
        <w:t>Doing a course – attending a professional course in the practical aspects of displays and merchandising/visual merchandising.</w:t>
      </w:r>
    </w:p>
    <w:p w:rsidR="00B65878" w:rsidRPr="009904B1" w:rsidRDefault="00B65878" w:rsidP="00B65878">
      <w:pPr>
        <w:pStyle w:val="ActivityNumberedBold"/>
        <w:rPr>
          <w:lang w:val="en-AU"/>
        </w:rPr>
      </w:pPr>
      <w:r w:rsidRPr="009904B1">
        <w:rPr>
          <w:lang w:val="en-AU"/>
        </w:rPr>
        <w:t xml:space="preserve">Identify three ‘creative thinking’ techniques which might be used to generate ideas for a </w:t>
      </w:r>
      <w:r w:rsidR="00715998" w:rsidRPr="009904B1">
        <w:rPr>
          <w:lang w:val="en-AU"/>
        </w:rPr>
        <w:t>display stand</w:t>
      </w:r>
      <w:r w:rsidRPr="009904B1">
        <w:rPr>
          <w:lang w:val="en-AU"/>
        </w:rPr>
        <w:t>.</w:t>
      </w:r>
    </w:p>
    <w:p w:rsidR="00B65878" w:rsidRPr="009904B1" w:rsidRDefault="00B65878" w:rsidP="00D2116E">
      <w:pPr>
        <w:pStyle w:val="ActivityBullet1"/>
      </w:pPr>
      <w:r w:rsidRPr="009904B1">
        <w:t>Visualisation</w:t>
      </w:r>
    </w:p>
    <w:p w:rsidR="00B65878" w:rsidRPr="009904B1" w:rsidRDefault="00B65878" w:rsidP="00D2116E">
      <w:pPr>
        <w:pStyle w:val="ActivityBullet1"/>
      </w:pPr>
      <w:r w:rsidRPr="009904B1">
        <w:t>Brainstorming</w:t>
      </w:r>
    </w:p>
    <w:p w:rsidR="00B65878" w:rsidRPr="009904B1" w:rsidRDefault="00B65878" w:rsidP="00D2116E">
      <w:pPr>
        <w:pStyle w:val="ActivityBullet1"/>
      </w:pPr>
      <w:r w:rsidRPr="009904B1">
        <w:t>Lateral thinking</w:t>
      </w:r>
    </w:p>
    <w:p w:rsidR="00B65878" w:rsidRPr="009904B1" w:rsidRDefault="00B65878" w:rsidP="00D2116E">
      <w:pPr>
        <w:pStyle w:val="ActivityBullet1"/>
      </w:pPr>
      <w:r w:rsidRPr="009904B1">
        <w:t>Product association.</w:t>
      </w:r>
    </w:p>
    <w:p w:rsidR="00B65878" w:rsidRPr="009904B1" w:rsidRDefault="00B65878" w:rsidP="00B65878">
      <w:pPr>
        <w:pStyle w:val="ActivityNumberedBold"/>
        <w:rPr>
          <w:lang w:val="en-AU"/>
        </w:rPr>
      </w:pPr>
      <w:r w:rsidRPr="009904B1">
        <w:rPr>
          <w:lang w:val="en-AU"/>
        </w:rPr>
        <w:t>List four situational factors which will impact on the development of a display plan.</w:t>
      </w:r>
    </w:p>
    <w:p w:rsidR="00B65878" w:rsidRPr="009904B1" w:rsidRDefault="00B65878" w:rsidP="001E5437">
      <w:pPr>
        <w:pStyle w:val="ActivityBullet1"/>
      </w:pPr>
      <w:r w:rsidRPr="009904B1">
        <w:t>Available space – as determined by the physical size of the site you have purchased/been allocated</w:t>
      </w:r>
    </w:p>
    <w:p w:rsidR="00B65878" w:rsidRPr="009904B1" w:rsidRDefault="00B65878" w:rsidP="001E5437">
      <w:pPr>
        <w:pStyle w:val="ActivityBullet1"/>
      </w:pPr>
      <w:r w:rsidRPr="009904B1">
        <w:t>Physical impediments in the area – such as:</w:t>
      </w:r>
    </w:p>
    <w:p w:rsidR="00B65878" w:rsidRPr="009904B1" w:rsidRDefault="00B65878" w:rsidP="00F5772A">
      <w:pPr>
        <w:pStyle w:val="ActivityBullet2"/>
      </w:pPr>
      <w:r w:rsidRPr="009904B1">
        <w:t xml:space="preserve">Walls </w:t>
      </w:r>
    </w:p>
    <w:p w:rsidR="00B65878" w:rsidRPr="009904B1" w:rsidRDefault="00B65878" w:rsidP="00F5772A">
      <w:pPr>
        <w:pStyle w:val="ActivityBullet2"/>
      </w:pPr>
      <w:r w:rsidRPr="009904B1">
        <w:t>Entrances and exits</w:t>
      </w:r>
    </w:p>
    <w:p w:rsidR="00B65878" w:rsidRPr="009904B1" w:rsidRDefault="00B65878" w:rsidP="00F5772A">
      <w:pPr>
        <w:pStyle w:val="ActivityBullet2"/>
      </w:pPr>
      <w:r w:rsidRPr="009904B1">
        <w:t>Utilities – power, gas, water, waste</w:t>
      </w:r>
    </w:p>
    <w:p w:rsidR="00B65878" w:rsidRPr="009904B1" w:rsidRDefault="00B65878" w:rsidP="00F5772A">
      <w:pPr>
        <w:pStyle w:val="ActivityBullet2"/>
      </w:pPr>
      <w:r w:rsidRPr="009904B1">
        <w:t>Pillars</w:t>
      </w:r>
    </w:p>
    <w:p w:rsidR="00B65878" w:rsidRPr="009904B1" w:rsidRDefault="00B65878" w:rsidP="00F5772A">
      <w:pPr>
        <w:pStyle w:val="ActivityBullet2"/>
      </w:pPr>
      <w:r w:rsidRPr="009904B1">
        <w:t>Windows</w:t>
      </w:r>
    </w:p>
    <w:p w:rsidR="00B65878" w:rsidRPr="009904B1" w:rsidRDefault="00B65878" w:rsidP="00F5772A">
      <w:pPr>
        <w:pStyle w:val="ActivityBullet2"/>
      </w:pPr>
      <w:r w:rsidRPr="009904B1">
        <w:t>Location of public toilets and other facilities</w:t>
      </w:r>
    </w:p>
    <w:p w:rsidR="00D2116E" w:rsidRPr="009904B1" w:rsidRDefault="00F5772A" w:rsidP="00F5772A">
      <w:pPr>
        <w:pStyle w:val="ActivityBullet1"/>
      </w:pPr>
      <w:r w:rsidRPr="009904B1">
        <w:t>Expected pedestrian traffic</w:t>
      </w:r>
    </w:p>
    <w:p w:rsidR="00D2116E" w:rsidRPr="009904B1" w:rsidRDefault="00D2116E">
      <w:pPr>
        <w:rPr>
          <w:rFonts w:ascii="Helvetica" w:eastAsia="Times New Roman" w:hAnsi="Helvetica" w:cs="Times New Roman"/>
          <w:szCs w:val="24"/>
        </w:rPr>
      </w:pPr>
      <w:r w:rsidRPr="009904B1">
        <w:br w:type="page"/>
      </w:r>
    </w:p>
    <w:p w:rsidR="00B65878" w:rsidRPr="009904B1" w:rsidRDefault="00B65878" w:rsidP="00F5772A">
      <w:pPr>
        <w:pStyle w:val="ActivityBullet1"/>
      </w:pPr>
      <w:r w:rsidRPr="009904B1">
        <w:t>Location, availability and connections to:</w:t>
      </w:r>
    </w:p>
    <w:p w:rsidR="00B65878" w:rsidRPr="009904B1" w:rsidRDefault="00B65878" w:rsidP="00F5772A">
      <w:pPr>
        <w:pStyle w:val="ActivityBullet2"/>
      </w:pPr>
      <w:r w:rsidRPr="009904B1">
        <w:t>Electricity and gas</w:t>
      </w:r>
    </w:p>
    <w:p w:rsidR="00B65878" w:rsidRPr="009904B1" w:rsidRDefault="00B65878" w:rsidP="00F5772A">
      <w:pPr>
        <w:pStyle w:val="ActivityBullet2"/>
      </w:pPr>
      <w:r w:rsidRPr="009904B1">
        <w:t>Water</w:t>
      </w:r>
    </w:p>
    <w:p w:rsidR="00B65878" w:rsidRPr="009904B1" w:rsidRDefault="00B65878" w:rsidP="00F5772A">
      <w:pPr>
        <w:pStyle w:val="ActivityBullet2"/>
      </w:pPr>
      <w:r w:rsidRPr="009904B1">
        <w:t>Waste.</w:t>
      </w:r>
    </w:p>
    <w:p w:rsidR="00B65878" w:rsidRPr="009904B1" w:rsidRDefault="00B65878" w:rsidP="00B65878">
      <w:pPr>
        <w:pStyle w:val="ActivityNumberedBold"/>
        <w:rPr>
          <w:lang w:val="en-AU"/>
        </w:rPr>
      </w:pPr>
      <w:r w:rsidRPr="009904B1">
        <w:rPr>
          <w:lang w:val="en-AU"/>
        </w:rPr>
        <w:t xml:space="preserve">List five elements which should be contained in a display plan for </w:t>
      </w:r>
      <w:r w:rsidR="00802BAA" w:rsidRPr="009904B1">
        <w:rPr>
          <w:lang w:val="en-AU"/>
        </w:rPr>
        <w:t xml:space="preserve">a </w:t>
      </w:r>
      <w:r w:rsidR="00715998" w:rsidRPr="009904B1">
        <w:rPr>
          <w:lang w:val="en-AU"/>
        </w:rPr>
        <w:t>display stand</w:t>
      </w:r>
      <w:r w:rsidRPr="009904B1">
        <w:rPr>
          <w:lang w:val="en-AU"/>
        </w:rPr>
        <w:t>.</w:t>
      </w:r>
    </w:p>
    <w:p w:rsidR="00B65878" w:rsidRPr="009904B1" w:rsidRDefault="00B65878" w:rsidP="00E2166E">
      <w:pPr>
        <w:pStyle w:val="ActivityBullet1"/>
      </w:pPr>
      <w:r w:rsidRPr="009904B1">
        <w:t>Details, description and explanation of the theme of the display</w:t>
      </w:r>
    </w:p>
    <w:p w:rsidR="00B65878" w:rsidRPr="009904B1" w:rsidRDefault="00B65878" w:rsidP="00E2166E">
      <w:pPr>
        <w:pStyle w:val="ActivityBullet1"/>
      </w:pPr>
      <w:r w:rsidRPr="009904B1">
        <w:t>Rationale for the theme – explaining why the theme has been chosen and (if appropriate) it fits with other promotions/advertising</w:t>
      </w:r>
    </w:p>
    <w:p w:rsidR="00B65878" w:rsidRPr="009904B1" w:rsidRDefault="00B65878" w:rsidP="00E2166E">
      <w:pPr>
        <w:pStyle w:val="ActivityBullet1"/>
      </w:pPr>
      <w:r w:rsidRPr="009904B1">
        <w:t>Graphic representa</w:t>
      </w:r>
      <w:r w:rsidR="00AB0B9B" w:rsidRPr="009904B1">
        <w:t>tion of the intended display. T</w:t>
      </w:r>
      <w:r w:rsidRPr="009904B1">
        <w:t>his is a sketch/drawing showing materials (furniture, stands, signs, props) to be used, which may also include dimensions of items where space/weight (such as when items have to be suspended or used on a stage) is a factor.</w:t>
      </w:r>
    </w:p>
    <w:p w:rsidR="00B65878" w:rsidRPr="009904B1" w:rsidRDefault="00B65878" w:rsidP="00E2166E">
      <w:pPr>
        <w:pStyle w:val="ActivityBullet1"/>
        <w:numPr>
          <w:ilvl w:val="0"/>
          <w:numId w:val="0"/>
        </w:numPr>
        <w:ind w:left="924"/>
      </w:pPr>
      <w:r w:rsidRPr="009904B1">
        <w:t>Dimensions and weight of items to be used may also be an issue where items have to be tran</w:t>
      </w:r>
      <w:r w:rsidR="00D2116E" w:rsidRPr="009904B1">
        <w:t xml:space="preserve">sported to a </w:t>
      </w:r>
      <w:r w:rsidR="00715998" w:rsidRPr="009904B1">
        <w:t>display stand</w:t>
      </w:r>
      <w:r w:rsidR="00D2116E" w:rsidRPr="009904B1">
        <w:t xml:space="preserve"> site</w:t>
      </w:r>
    </w:p>
    <w:p w:rsidR="00B65878" w:rsidRPr="009904B1" w:rsidRDefault="00B65878" w:rsidP="00E2166E">
      <w:pPr>
        <w:pStyle w:val="ActivityBullet1"/>
      </w:pPr>
      <w:r w:rsidRPr="009904B1">
        <w:t xml:space="preserve">A list of required resources – to build, dress and operate the </w:t>
      </w:r>
      <w:r w:rsidR="00715998" w:rsidRPr="009904B1">
        <w:t>display stand</w:t>
      </w:r>
      <w:r w:rsidRPr="009904B1">
        <w:t xml:space="preserve"> </w:t>
      </w:r>
    </w:p>
    <w:p w:rsidR="00B65878" w:rsidRPr="009904B1" w:rsidRDefault="00B65878" w:rsidP="00E2166E">
      <w:pPr>
        <w:pStyle w:val="ActivityBullet1"/>
      </w:pPr>
      <w:r w:rsidRPr="009904B1">
        <w:t xml:space="preserve">Cost of the proposal – this must include </w:t>
      </w:r>
      <w:r w:rsidRPr="009904B1">
        <w:rPr>
          <w:i/>
        </w:rPr>
        <w:t>all</w:t>
      </w:r>
      <w:r w:rsidRPr="009904B1">
        <w:t xml:space="preserve"> costs:</w:t>
      </w:r>
    </w:p>
    <w:p w:rsidR="00B65878" w:rsidRPr="009904B1" w:rsidRDefault="00B65878" w:rsidP="00E2166E">
      <w:pPr>
        <w:pStyle w:val="ActivityBullet2"/>
      </w:pPr>
      <w:r w:rsidRPr="009904B1">
        <w:t>Planning and development costs including time</w:t>
      </w:r>
    </w:p>
    <w:p w:rsidR="00B65878" w:rsidRPr="009904B1" w:rsidRDefault="00B65878" w:rsidP="00E2166E">
      <w:pPr>
        <w:pStyle w:val="ActivityBullet2"/>
      </w:pPr>
      <w:r w:rsidRPr="009904B1">
        <w:t xml:space="preserve">Building and creation costs of the </w:t>
      </w:r>
      <w:r w:rsidR="00715998" w:rsidRPr="009904B1">
        <w:t>display stand</w:t>
      </w:r>
    </w:p>
    <w:p w:rsidR="00B65878" w:rsidRPr="009904B1" w:rsidRDefault="00B65878" w:rsidP="00E2166E">
      <w:pPr>
        <w:pStyle w:val="ActivityBullet2"/>
      </w:pPr>
      <w:r w:rsidRPr="009904B1">
        <w:t xml:space="preserve">Operating/running costs for the </w:t>
      </w:r>
      <w:r w:rsidR="00715998" w:rsidRPr="009904B1">
        <w:t>display stand</w:t>
      </w:r>
      <w:r w:rsidRPr="009904B1">
        <w:t xml:space="preserve"> – including staffing and back-filling costs</w:t>
      </w:r>
    </w:p>
    <w:p w:rsidR="00B65878" w:rsidRPr="009904B1" w:rsidRDefault="00B65878" w:rsidP="00E2166E">
      <w:pPr>
        <w:pStyle w:val="ActivityBullet2"/>
      </w:pPr>
      <w:r w:rsidRPr="009904B1">
        <w:t>Ancillary/support costs associat</w:t>
      </w:r>
      <w:r w:rsidR="00D2116E" w:rsidRPr="009904B1">
        <w:t>ed in any way with the project</w:t>
      </w:r>
    </w:p>
    <w:p w:rsidR="00B65878" w:rsidRPr="009904B1" w:rsidRDefault="00B65878" w:rsidP="00E2166E">
      <w:pPr>
        <w:pStyle w:val="ActivityBullet1"/>
      </w:pPr>
      <w:r w:rsidRPr="009904B1">
        <w:t>An indication of colour, décor and overall presentation</w:t>
      </w:r>
    </w:p>
    <w:p w:rsidR="00B65878" w:rsidRPr="009904B1" w:rsidRDefault="00B65878" w:rsidP="00E2166E">
      <w:pPr>
        <w:pStyle w:val="ActivityBullet1"/>
      </w:pPr>
      <w:r w:rsidRPr="009904B1">
        <w:t>Other relevant i</w:t>
      </w:r>
      <w:r w:rsidR="00AB0B9B" w:rsidRPr="009904B1">
        <w:t xml:space="preserve">ssues specific to the project </w:t>
      </w:r>
      <w:r w:rsidRPr="009904B1">
        <w:t>which may address:</w:t>
      </w:r>
    </w:p>
    <w:p w:rsidR="00B65878" w:rsidRPr="009904B1" w:rsidRDefault="00B65878" w:rsidP="00E2166E">
      <w:pPr>
        <w:pStyle w:val="ActivityBullet2"/>
      </w:pPr>
      <w:r w:rsidRPr="009904B1">
        <w:t>Market research findings</w:t>
      </w:r>
    </w:p>
    <w:p w:rsidR="00B65878" w:rsidRPr="009904B1" w:rsidRDefault="00B65878" w:rsidP="00E2166E">
      <w:pPr>
        <w:pStyle w:val="ActivityBullet2"/>
      </w:pPr>
      <w:r w:rsidRPr="009904B1">
        <w:t>Input/feedback from key stakeholders</w:t>
      </w:r>
    </w:p>
    <w:p w:rsidR="00B65878" w:rsidRPr="009904B1" w:rsidRDefault="00B65878" w:rsidP="00E2166E">
      <w:pPr>
        <w:pStyle w:val="ActivityBullet2"/>
      </w:pPr>
      <w:r w:rsidRPr="009904B1">
        <w:t>Risk management</w:t>
      </w:r>
    </w:p>
    <w:p w:rsidR="00B65878" w:rsidRPr="009904B1" w:rsidRDefault="00B65878" w:rsidP="00E2166E">
      <w:pPr>
        <w:pStyle w:val="ActivityBullet2"/>
      </w:pPr>
      <w:r w:rsidRPr="009904B1">
        <w:t>Joint-venture partnerships.</w:t>
      </w:r>
    </w:p>
    <w:p w:rsidR="00B65878" w:rsidRPr="009904B1" w:rsidRDefault="00B65878" w:rsidP="00B65878">
      <w:pPr>
        <w:pStyle w:val="ActivityNumberedBold"/>
        <w:rPr>
          <w:lang w:val="en-AU"/>
        </w:rPr>
      </w:pPr>
      <w:r w:rsidRPr="009904B1">
        <w:rPr>
          <w:lang w:val="en-AU"/>
        </w:rPr>
        <w:t xml:space="preserve">Why is it important to use a display plan for a </w:t>
      </w:r>
      <w:r w:rsidR="00715998" w:rsidRPr="009904B1">
        <w:rPr>
          <w:lang w:val="en-AU"/>
        </w:rPr>
        <w:t>display stand</w:t>
      </w:r>
      <w:r w:rsidRPr="009904B1">
        <w:rPr>
          <w:lang w:val="en-AU"/>
        </w:rPr>
        <w:t>?</w:t>
      </w:r>
    </w:p>
    <w:p w:rsidR="00B65878" w:rsidRPr="009904B1" w:rsidRDefault="00B65878" w:rsidP="002410B9">
      <w:pPr>
        <w:pStyle w:val="ActivityText"/>
      </w:pPr>
      <w:r w:rsidRPr="009904B1">
        <w:t xml:space="preserve">The importance (and intention) of this plan is to provide a blueprint for construction of the display and to demonstrate (or prove) the display will </w:t>
      </w:r>
      <w:r w:rsidR="00E2166E" w:rsidRPr="009904B1">
        <w:t>achieve the desired result(s).</w:t>
      </w:r>
    </w:p>
    <w:p w:rsidR="00B65878" w:rsidRPr="009904B1" w:rsidRDefault="00B65878" w:rsidP="00B65878">
      <w:pPr>
        <w:pStyle w:val="ActivityNumberedBold"/>
        <w:rPr>
          <w:lang w:val="en-AU"/>
        </w:rPr>
      </w:pPr>
      <w:r w:rsidRPr="009904B1">
        <w:rPr>
          <w:lang w:val="en-AU"/>
        </w:rPr>
        <w:t>Complete the following adage: ‘If you fail to plan …’</w:t>
      </w:r>
    </w:p>
    <w:p w:rsidR="00D2116E" w:rsidRPr="009904B1" w:rsidRDefault="00B65878" w:rsidP="002410B9">
      <w:pPr>
        <w:pStyle w:val="ActivityText"/>
      </w:pPr>
      <w:r w:rsidRPr="009904B1">
        <w:t>You plan to fail.</w:t>
      </w:r>
    </w:p>
    <w:p w:rsidR="00D2116E" w:rsidRPr="009904B1" w:rsidRDefault="00D2116E">
      <w:pPr>
        <w:rPr>
          <w:rFonts w:ascii="Helvetica" w:eastAsia="Times New Roman" w:hAnsi="Helvetica" w:cs="Times New Roman"/>
          <w:szCs w:val="24"/>
        </w:rPr>
      </w:pPr>
      <w:r w:rsidRPr="009904B1">
        <w:br w:type="page"/>
      </w:r>
    </w:p>
    <w:p w:rsidR="00B65878" w:rsidRPr="009904B1" w:rsidRDefault="00B65878" w:rsidP="00B65878">
      <w:pPr>
        <w:pStyle w:val="ActivityNumberedBold"/>
        <w:rPr>
          <w:lang w:val="en-AU"/>
        </w:rPr>
      </w:pPr>
      <w:r w:rsidRPr="009904B1">
        <w:rPr>
          <w:lang w:val="en-AU"/>
        </w:rPr>
        <w:t xml:space="preserve">Why is </w:t>
      </w:r>
      <w:r w:rsidR="00AB0B9B" w:rsidRPr="009904B1">
        <w:rPr>
          <w:lang w:val="en-AU"/>
        </w:rPr>
        <w:t xml:space="preserve">it necessary for those </w:t>
      </w:r>
      <w:r w:rsidRPr="009904B1">
        <w:rPr>
          <w:lang w:val="en-AU"/>
        </w:rPr>
        <w:t xml:space="preserve">creating </w:t>
      </w:r>
      <w:r w:rsidR="00715998" w:rsidRPr="009904B1">
        <w:rPr>
          <w:lang w:val="en-AU"/>
        </w:rPr>
        <w:t>display stands</w:t>
      </w:r>
      <w:r w:rsidRPr="009904B1">
        <w:rPr>
          <w:lang w:val="en-AU"/>
        </w:rPr>
        <w:t xml:space="preserve"> to realise the importance of ‘the first precious seconds’?</w:t>
      </w:r>
    </w:p>
    <w:p w:rsidR="00B65878" w:rsidRPr="009904B1" w:rsidRDefault="00B65878" w:rsidP="002410B9">
      <w:pPr>
        <w:pStyle w:val="ActivityText"/>
      </w:pPr>
      <w:r w:rsidRPr="009904B1">
        <w:t>It emphasis</w:t>
      </w:r>
      <w:r w:rsidR="00AB0B9B" w:rsidRPr="009904B1">
        <w:t>es</w:t>
      </w:r>
      <w:r w:rsidRPr="009904B1">
        <w:t xml:space="preserve"> the fact there are only, literally, </w:t>
      </w:r>
      <w:r w:rsidRPr="009904B1">
        <w:rPr>
          <w:i/>
        </w:rPr>
        <w:t>only seconds</w:t>
      </w:r>
      <w:r w:rsidRPr="009904B1">
        <w:t xml:space="preserve"> available to attract people’s attention, hold it and feed it to get them interested enough to take the next step of </w:t>
      </w:r>
      <w:r w:rsidR="00D2116E" w:rsidRPr="009904B1">
        <w:t>moving to the display.</w:t>
      </w:r>
    </w:p>
    <w:p w:rsidR="00B65878" w:rsidRPr="009904B1" w:rsidRDefault="00B65878" w:rsidP="00B65878">
      <w:pPr>
        <w:pStyle w:val="ActivityNumberedBold"/>
        <w:rPr>
          <w:lang w:val="en-AU"/>
        </w:rPr>
      </w:pPr>
      <w:r w:rsidRPr="009904B1">
        <w:rPr>
          <w:lang w:val="en-AU"/>
        </w:rPr>
        <w:t xml:space="preserve">Is ‘size’ or ‘placement’ of a </w:t>
      </w:r>
      <w:r w:rsidR="00715998" w:rsidRPr="009904B1">
        <w:rPr>
          <w:lang w:val="en-AU"/>
        </w:rPr>
        <w:t>display stand</w:t>
      </w:r>
      <w:r w:rsidRPr="009904B1">
        <w:rPr>
          <w:lang w:val="en-AU"/>
        </w:rPr>
        <w:t xml:space="preserve"> seen as most important?</w:t>
      </w:r>
    </w:p>
    <w:p w:rsidR="00B65878" w:rsidRPr="009904B1" w:rsidRDefault="00802BAA" w:rsidP="002410B9">
      <w:pPr>
        <w:pStyle w:val="ActivityText"/>
      </w:pPr>
      <w:r w:rsidRPr="009904B1">
        <w:t>Placement</w:t>
      </w:r>
      <w:r w:rsidR="00697630" w:rsidRPr="009904B1">
        <w:t>.</w:t>
      </w:r>
    </w:p>
    <w:p w:rsidR="00B65878" w:rsidRPr="009904B1" w:rsidRDefault="00B65878" w:rsidP="00B65878">
      <w:pPr>
        <w:pStyle w:val="ActivityNumberedBold"/>
        <w:rPr>
          <w:lang w:val="en-AU"/>
        </w:rPr>
      </w:pPr>
      <w:r w:rsidRPr="009904B1">
        <w:rPr>
          <w:lang w:val="en-AU"/>
        </w:rPr>
        <w:t xml:space="preserve">Give three examples of ‘high-traffic’ areas for a </w:t>
      </w:r>
      <w:r w:rsidR="00715998" w:rsidRPr="009904B1">
        <w:rPr>
          <w:lang w:val="en-AU"/>
        </w:rPr>
        <w:t>display stand</w:t>
      </w:r>
      <w:r w:rsidRPr="009904B1">
        <w:rPr>
          <w:lang w:val="en-AU"/>
        </w:rPr>
        <w:t>.</w:t>
      </w:r>
    </w:p>
    <w:p w:rsidR="00B65878" w:rsidRPr="009904B1" w:rsidRDefault="00B65878" w:rsidP="00E2166E">
      <w:pPr>
        <w:pStyle w:val="ActivityBullet1"/>
      </w:pPr>
      <w:r w:rsidRPr="009904B1">
        <w:t>Near doors and entrance ways</w:t>
      </w:r>
    </w:p>
    <w:p w:rsidR="00B65878" w:rsidRPr="009904B1" w:rsidRDefault="00D2116E" w:rsidP="00E2166E">
      <w:pPr>
        <w:pStyle w:val="ActivityBullet1"/>
      </w:pPr>
      <w:r w:rsidRPr="009904B1">
        <w:t>Near service counters</w:t>
      </w:r>
    </w:p>
    <w:p w:rsidR="00B65878" w:rsidRPr="009904B1" w:rsidRDefault="00D2116E" w:rsidP="00E2166E">
      <w:pPr>
        <w:pStyle w:val="ActivityBullet1"/>
      </w:pPr>
      <w:r w:rsidRPr="009904B1">
        <w:t>Near cash registers</w:t>
      </w:r>
    </w:p>
    <w:p w:rsidR="00B65878" w:rsidRPr="009904B1" w:rsidRDefault="00B65878" w:rsidP="00E2166E">
      <w:pPr>
        <w:pStyle w:val="ActivityBullet1"/>
      </w:pPr>
      <w:r w:rsidRPr="009904B1">
        <w:t>In established walkways – for example, between the door and the service counter; between the entrance door o</w:t>
      </w:r>
      <w:r w:rsidR="00D2116E" w:rsidRPr="009904B1">
        <w:t>ff the street and the elevators</w:t>
      </w:r>
    </w:p>
    <w:p w:rsidR="00B65878" w:rsidRPr="009904B1" w:rsidRDefault="00D2116E" w:rsidP="00E2166E">
      <w:pPr>
        <w:pStyle w:val="ActivityBullet1"/>
      </w:pPr>
      <w:r w:rsidRPr="009904B1">
        <w:t>Near toilets</w:t>
      </w:r>
    </w:p>
    <w:p w:rsidR="00B65878" w:rsidRPr="009904B1" w:rsidRDefault="00B65878" w:rsidP="00E2166E">
      <w:pPr>
        <w:pStyle w:val="ActivityBullet1"/>
      </w:pPr>
      <w:r w:rsidRPr="009904B1">
        <w:t>Near telephones</w:t>
      </w:r>
    </w:p>
    <w:p w:rsidR="00B65878" w:rsidRPr="009904B1" w:rsidRDefault="00B65878" w:rsidP="00E2166E">
      <w:pPr>
        <w:pStyle w:val="ActivityBullet1"/>
      </w:pPr>
      <w:r w:rsidRPr="009904B1">
        <w:t>Near points where customers place their orders and/or make payments.</w:t>
      </w:r>
    </w:p>
    <w:p w:rsidR="00B65878" w:rsidRPr="009904B1" w:rsidRDefault="00B65878" w:rsidP="00B65878">
      <w:pPr>
        <w:pStyle w:val="ActivityNumberedBold"/>
        <w:rPr>
          <w:lang w:val="en-AU"/>
        </w:rPr>
      </w:pPr>
      <w:r w:rsidRPr="009904B1">
        <w:rPr>
          <w:lang w:val="en-AU"/>
        </w:rPr>
        <w:t xml:space="preserve">What is the immediate impression the use of a prop at a </w:t>
      </w:r>
      <w:r w:rsidR="00715998" w:rsidRPr="009904B1">
        <w:rPr>
          <w:lang w:val="en-AU"/>
        </w:rPr>
        <w:t>display stand</w:t>
      </w:r>
      <w:r w:rsidRPr="009904B1">
        <w:rPr>
          <w:lang w:val="en-AU"/>
        </w:rPr>
        <w:t xml:space="preserve"> should create?</w:t>
      </w:r>
    </w:p>
    <w:p w:rsidR="00B65878" w:rsidRPr="009904B1" w:rsidRDefault="00B65878" w:rsidP="002410B9">
      <w:pPr>
        <w:pStyle w:val="ActivityText"/>
      </w:pPr>
      <w:r w:rsidRPr="009904B1">
        <w:t>Look at me. Look at me!</w:t>
      </w:r>
    </w:p>
    <w:p w:rsidR="00B65878" w:rsidRPr="009904B1" w:rsidRDefault="00B65878" w:rsidP="00B65878">
      <w:pPr>
        <w:pStyle w:val="ActivityNumberedBold"/>
        <w:rPr>
          <w:lang w:val="en-AU"/>
        </w:rPr>
      </w:pPr>
      <w:r w:rsidRPr="009904B1">
        <w:rPr>
          <w:lang w:val="en-AU"/>
        </w:rPr>
        <w:t xml:space="preserve">Explain the statement in relation to </w:t>
      </w:r>
      <w:r w:rsidR="00715998" w:rsidRPr="009904B1">
        <w:rPr>
          <w:lang w:val="en-AU"/>
        </w:rPr>
        <w:t>display stands</w:t>
      </w:r>
      <w:r w:rsidRPr="009904B1">
        <w:rPr>
          <w:lang w:val="en-AU"/>
        </w:rPr>
        <w:t xml:space="preserve"> that ’the product must always be the hero with integrity’.</w:t>
      </w:r>
    </w:p>
    <w:p w:rsidR="00B65878" w:rsidRPr="009904B1" w:rsidRDefault="00B65878" w:rsidP="002410B9">
      <w:pPr>
        <w:pStyle w:val="ActivityText"/>
      </w:pPr>
      <w:r w:rsidRPr="009904B1">
        <w:t xml:space="preserve">This means the image and reputation of the product or service being displayed must not be sullied by the devices used to display it. </w:t>
      </w:r>
    </w:p>
    <w:p w:rsidR="00B65878" w:rsidRPr="009904B1" w:rsidRDefault="00B65878" w:rsidP="002410B9">
      <w:pPr>
        <w:pStyle w:val="ActivityText"/>
      </w:pPr>
      <w:r w:rsidRPr="009904B1">
        <w:t>The idea is to complement and balance the product, not to dominate it or to detract from it in any way.</w:t>
      </w:r>
    </w:p>
    <w:p w:rsidR="00B65878" w:rsidRPr="009904B1" w:rsidRDefault="00B65878" w:rsidP="00B65878">
      <w:pPr>
        <w:pStyle w:val="ActivityNumberedBold"/>
        <w:rPr>
          <w:lang w:val="en-AU"/>
        </w:rPr>
      </w:pPr>
      <w:r w:rsidRPr="009904B1">
        <w:rPr>
          <w:lang w:val="en-AU"/>
        </w:rPr>
        <w:t xml:space="preserve">List three points to consider when </w:t>
      </w:r>
      <w:r w:rsidRPr="009904B1">
        <w:rPr>
          <w:szCs w:val="24"/>
          <w:lang w:val="en-AU"/>
        </w:rPr>
        <w:t xml:space="preserve">acquiring materials to construct, dress or support the maintenance of </w:t>
      </w:r>
      <w:r w:rsidR="00715998" w:rsidRPr="009904B1">
        <w:rPr>
          <w:szCs w:val="24"/>
          <w:lang w:val="en-AU"/>
        </w:rPr>
        <w:t>display stands</w:t>
      </w:r>
      <w:r w:rsidRPr="009904B1">
        <w:rPr>
          <w:szCs w:val="24"/>
          <w:lang w:val="en-AU"/>
        </w:rPr>
        <w:t>.</w:t>
      </w:r>
    </w:p>
    <w:p w:rsidR="00B65878" w:rsidRPr="009904B1" w:rsidRDefault="00B65878" w:rsidP="00E2166E">
      <w:pPr>
        <w:pStyle w:val="ActivityBullet1"/>
      </w:pPr>
      <w:r w:rsidRPr="009904B1">
        <w:t>Make sure the resources selected and used are:</w:t>
      </w:r>
    </w:p>
    <w:p w:rsidR="00B65878" w:rsidRPr="009904B1" w:rsidRDefault="00D2116E" w:rsidP="00E2166E">
      <w:pPr>
        <w:pStyle w:val="ActivityBullet2"/>
      </w:pPr>
      <w:r w:rsidRPr="009904B1">
        <w:t>Of good quality</w:t>
      </w:r>
    </w:p>
    <w:p w:rsidR="00B65878" w:rsidRPr="009904B1" w:rsidRDefault="00B65878" w:rsidP="00E2166E">
      <w:pPr>
        <w:pStyle w:val="ActivityBullet2"/>
      </w:pPr>
      <w:r w:rsidRPr="009904B1">
        <w:t>Support the focus of the display</w:t>
      </w:r>
    </w:p>
    <w:p w:rsidR="00B65878" w:rsidRPr="009904B1" w:rsidRDefault="00B65878" w:rsidP="00E2166E">
      <w:pPr>
        <w:pStyle w:val="ActivityBullet2"/>
      </w:pPr>
      <w:r w:rsidRPr="009904B1">
        <w:t>Provide the necessary integrity and image for th</w:t>
      </w:r>
      <w:r w:rsidR="00D2116E" w:rsidRPr="009904B1">
        <w:t>e product and your organisation</w:t>
      </w:r>
    </w:p>
    <w:p w:rsidR="00B65878" w:rsidRPr="009904B1" w:rsidRDefault="00B65878" w:rsidP="00E2166E">
      <w:pPr>
        <w:pStyle w:val="ActivityBullet1"/>
      </w:pPr>
      <w:r w:rsidRPr="009904B1">
        <w:t xml:space="preserve">Realise you will require resources/materials to assist in three stages in the life of a </w:t>
      </w:r>
      <w:r w:rsidR="00715998" w:rsidRPr="009904B1">
        <w:t>display stand</w:t>
      </w:r>
      <w:r w:rsidRPr="009904B1">
        <w:t>:</w:t>
      </w:r>
    </w:p>
    <w:p w:rsidR="00B65878" w:rsidRPr="009904B1" w:rsidRDefault="00B65878" w:rsidP="00E2166E">
      <w:pPr>
        <w:pStyle w:val="ActivityBullet2"/>
      </w:pPr>
      <w:r w:rsidRPr="009904B1">
        <w:t xml:space="preserve">The construction stage – where the physical </w:t>
      </w:r>
      <w:r w:rsidR="00715998" w:rsidRPr="009904B1">
        <w:t>display stand</w:t>
      </w:r>
      <w:r w:rsidRPr="009904B1">
        <w:t xml:space="preserve"> is built/created</w:t>
      </w:r>
    </w:p>
    <w:p w:rsidR="00B65878" w:rsidRPr="009904B1" w:rsidRDefault="00B65878" w:rsidP="00E2166E">
      <w:pPr>
        <w:pStyle w:val="ActivityBullet2"/>
      </w:pPr>
      <w:r w:rsidRPr="009904B1">
        <w:t xml:space="preserve">The dressing stage – where the </w:t>
      </w:r>
      <w:r w:rsidR="00715998" w:rsidRPr="009904B1">
        <w:t>display stand</w:t>
      </w:r>
      <w:r w:rsidRPr="009904B1">
        <w:t xml:space="preserve"> is ‘made ready’</w:t>
      </w:r>
    </w:p>
    <w:p w:rsidR="00B65878" w:rsidRPr="009904B1" w:rsidRDefault="00B65878" w:rsidP="00E2166E">
      <w:pPr>
        <w:pStyle w:val="ActivityBullet2"/>
      </w:pPr>
      <w:r w:rsidRPr="009904B1">
        <w:t xml:space="preserve">The operational/active stage of the </w:t>
      </w:r>
      <w:r w:rsidR="00715998" w:rsidRPr="009904B1">
        <w:t>display stand</w:t>
      </w:r>
      <w:r w:rsidRPr="009904B1">
        <w:t xml:space="preserve"> – where items are needed to:</w:t>
      </w:r>
    </w:p>
    <w:p w:rsidR="00B65878" w:rsidRPr="009904B1" w:rsidRDefault="00B65878" w:rsidP="00E2166E">
      <w:pPr>
        <w:pStyle w:val="ActivityBullet3"/>
      </w:pPr>
      <w:r w:rsidRPr="009904B1">
        <w:t>Replenish items which are used or given away</w:t>
      </w:r>
    </w:p>
    <w:p w:rsidR="00B65878" w:rsidRPr="009904B1" w:rsidRDefault="00B65878" w:rsidP="00E2166E">
      <w:pPr>
        <w:pStyle w:val="ActivityBullet3"/>
      </w:pPr>
      <w:r w:rsidRPr="009904B1">
        <w:t>Replace items which become worn,</w:t>
      </w:r>
      <w:r w:rsidR="00D2116E" w:rsidRPr="009904B1">
        <w:t xml:space="preserve"> torn or otherwise unacceptable</w:t>
      </w:r>
    </w:p>
    <w:p w:rsidR="00B65878" w:rsidRPr="009904B1" w:rsidRDefault="00B65878" w:rsidP="00E2166E">
      <w:pPr>
        <w:pStyle w:val="ActivityBullet1"/>
      </w:pPr>
      <w:r w:rsidRPr="009904B1">
        <w:t xml:space="preserve">Attention should always be </w:t>
      </w:r>
      <w:r w:rsidR="00AB0B9B" w:rsidRPr="009904B1">
        <w:t>paid to the potential to re-use</w:t>
      </w:r>
      <w:r w:rsidR="00AC47DC" w:rsidRPr="009904B1">
        <w:t xml:space="preserve"> o</w:t>
      </w:r>
      <w:r w:rsidRPr="009904B1">
        <w:t>r</w:t>
      </w:r>
      <w:r w:rsidR="00AC47DC" w:rsidRPr="009904B1">
        <w:t xml:space="preserve"> r</w:t>
      </w:r>
      <w:r w:rsidRPr="009904B1">
        <w:t xml:space="preserve">e-cycle any resources obtained, especially </w:t>
      </w:r>
      <w:r w:rsidR="00AC47DC" w:rsidRPr="009904B1">
        <w:t>if they have to be purchased. T</w:t>
      </w:r>
      <w:r w:rsidRPr="009904B1">
        <w:t xml:space="preserve">his helps reduce costs for future </w:t>
      </w:r>
      <w:r w:rsidR="00715998" w:rsidRPr="009904B1">
        <w:t>display stands</w:t>
      </w:r>
      <w:r w:rsidRPr="009904B1">
        <w:t xml:space="preserve"> and helps create a growing pool of physical resources for future </w:t>
      </w:r>
      <w:r w:rsidR="00715998" w:rsidRPr="009904B1">
        <w:t>display stands</w:t>
      </w:r>
    </w:p>
    <w:p w:rsidR="00B65878" w:rsidRPr="009904B1" w:rsidRDefault="00B65878" w:rsidP="00E2166E">
      <w:pPr>
        <w:pStyle w:val="ActivityBullet1"/>
      </w:pPr>
      <w:r w:rsidRPr="009904B1">
        <w:t>Never be afraid</w:t>
      </w:r>
      <w:r w:rsidR="00AC47DC" w:rsidRPr="009904B1">
        <w:t xml:space="preserve"> to ask others to contribute. M</w:t>
      </w:r>
      <w:r w:rsidRPr="009904B1">
        <w:t xml:space="preserve">any are willing to help but they often will not </w:t>
      </w:r>
      <w:r w:rsidRPr="009904B1">
        <w:rPr>
          <w:i/>
        </w:rPr>
        <w:t>offer</w:t>
      </w:r>
      <w:r w:rsidRPr="009904B1">
        <w:t xml:space="preserve"> but will respond positively if asked. Consider making requests to:</w:t>
      </w:r>
    </w:p>
    <w:p w:rsidR="00B65878" w:rsidRPr="009904B1" w:rsidRDefault="00B65878" w:rsidP="00E2166E">
      <w:pPr>
        <w:pStyle w:val="ActivityBullet2"/>
      </w:pPr>
      <w:r w:rsidRPr="009904B1">
        <w:t xml:space="preserve">Other businesses </w:t>
      </w:r>
    </w:p>
    <w:p w:rsidR="00B65878" w:rsidRPr="009904B1" w:rsidRDefault="00B65878" w:rsidP="00E2166E">
      <w:pPr>
        <w:pStyle w:val="ActivityBullet2"/>
      </w:pPr>
      <w:r w:rsidRPr="009904B1">
        <w:t xml:space="preserve">Suppliers </w:t>
      </w:r>
    </w:p>
    <w:p w:rsidR="00B65878" w:rsidRPr="009904B1" w:rsidRDefault="00B65878" w:rsidP="00E2166E">
      <w:pPr>
        <w:pStyle w:val="ActivityBullet2"/>
      </w:pPr>
      <w:r w:rsidRPr="009904B1">
        <w:t>Partners</w:t>
      </w:r>
    </w:p>
    <w:p w:rsidR="00B65878" w:rsidRPr="009904B1" w:rsidRDefault="00B65878" w:rsidP="00E2166E">
      <w:pPr>
        <w:pStyle w:val="ActivityBullet2"/>
      </w:pPr>
      <w:r w:rsidRPr="009904B1">
        <w:t>Government agencies</w:t>
      </w:r>
    </w:p>
    <w:p w:rsidR="00B65878" w:rsidRPr="009904B1" w:rsidRDefault="00B65878" w:rsidP="00E2166E">
      <w:pPr>
        <w:pStyle w:val="ActivityBullet2"/>
      </w:pPr>
      <w:r w:rsidRPr="009904B1">
        <w:t>Other departments</w:t>
      </w:r>
    </w:p>
    <w:p w:rsidR="00B65878" w:rsidRPr="009904B1" w:rsidRDefault="00B65878" w:rsidP="00E2166E">
      <w:pPr>
        <w:pStyle w:val="ActivityBullet2"/>
      </w:pPr>
      <w:r w:rsidRPr="009904B1">
        <w:t>Head office</w:t>
      </w:r>
    </w:p>
    <w:p w:rsidR="00B65878" w:rsidRPr="009904B1" w:rsidRDefault="00B65878" w:rsidP="00E2166E">
      <w:pPr>
        <w:pStyle w:val="ActivityBullet2"/>
      </w:pPr>
      <w:r w:rsidRPr="009904B1">
        <w:t>Industry contacts</w:t>
      </w:r>
    </w:p>
    <w:p w:rsidR="00B65878" w:rsidRPr="009904B1" w:rsidRDefault="00E2166E" w:rsidP="00E2166E">
      <w:pPr>
        <w:pStyle w:val="ActivityBullet2"/>
      </w:pPr>
      <w:r w:rsidRPr="009904B1">
        <w:t>Industry bodies</w:t>
      </w:r>
    </w:p>
    <w:p w:rsidR="00B65878" w:rsidRPr="009904B1" w:rsidRDefault="00B65878" w:rsidP="00E2166E">
      <w:pPr>
        <w:pStyle w:val="ActivityBullet1"/>
      </w:pPr>
      <w:r w:rsidRPr="009904B1">
        <w:t>Start to source the ma</w:t>
      </w:r>
      <w:r w:rsidR="00AC47DC" w:rsidRPr="009904B1">
        <w:t>terials you need immediately. A</w:t>
      </w:r>
      <w:r w:rsidRPr="009904B1">
        <w:t xml:space="preserve">s soon as you identify ‘required resources’ for a </w:t>
      </w:r>
      <w:r w:rsidR="00715998" w:rsidRPr="009904B1">
        <w:t>display stand</w:t>
      </w:r>
      <w:r w:rsidRPr="009904B1">
        <w:t xml:space="preserve"> you should begin searching for them/sourcing them.</w:t>
      </w:r>
    </w:p>
    <w:p w:rsidR="00B65878" w:rsidRPr="009904B1" w:rsidRDefault="00B65878" w:rsidP="00B65878">
      <w:pPr>
        <w:pStyle w:val="ActivityNumberedBold"/>
        <w:rPr>
          <w:lang w:val="en-AU"/>
        </w:rPr>
      </w:pPr>
      <w:r w:rsidRPr="009904B1">
        <w:rPr>
          <w:lang w:val="en-AU"/>
        </w:rPr>
        <w:t xml:space="preserve">Identify five possible sources of resources for </w:t>
      </w:r>
      <w:r w:rsidR="00715998" w:rsidRPr="009904B1">
        <w:rPr>
          <w:lang w:val="en-AU"/>
        </w:rPr>
        <w:t>display stands</w:t>
      </w:r>
      <w:r w:rsidRPr="009904B1">
        <w:rPr>
          <w:lang w:val="en-AU"/>
        </w:rPr>
        <w:t>.</w:t>
      </w:r>
    </w:p>
    <w:p w:rsidR="00B65878" w:rsidRPr="009904B1" w:rsidRDefault="00B65878" w:rsidP="005F259C">
      <w:pPr>
        <w:pStyle w:val="ActivityBullet1"/>
      </w:pPr>
      <w:r w:rsidRPr="009904B1">
        <w:t>Head office</w:t>
      </w:r>
    </w:p>
    <w:p w:rsidR="00B65878" w:rsidRPr="009904B1" w:rsidRDefault="00B65878" w:rsidP="005F259C">
      <w:pPr>
        <w:pStyle w:val="ActivityBullet1"/>
      </w:pPr>
      <w:r w:rsidRPr="009904B1">
        <w:t>Suppliers</w:t>
      </w:r>
    </w:p>
    <w:p w:rsidR="00B65878" w:rsidRPr="009904B1" w:rsidRDefault="00B65878" w:rsidP="005F259C">
      <w:pPr>
        <w:pStyle w:val="ActivityBullet1"/>
      </w:pPr>
      <w:r w:rsidRPr="009904B1">
        <w:t>Manufacturers</w:t>
      </w:r>
    </w:p>
    <w:p w:rsidR="00B65878" w:rsidRPr="009904B1" w:rsidRDefault="00B65878" w:rsidP="005F259C">
      <w:pPr>
        <w:pStyle w:val="ActivityBullet1"/>
      </w:pPr>
      <w:r w:rsidRPr="009904B1">
        <w:t>Support industries</w:t>
      </w:r>
    </w:p>
    <w:p w:rsidR="00B65878" w:rsidRPr="009904B1" w:rsidRDefault="00AC47DC" w:rsidP="005F259C">
      <w:pPr>
        <w:pStyle w:val="ActivityBullet1"/>
      </w:pPr>
      <w:r w:rsidRPr="009904B1">
        <w:t xml:space="preserve">Other sites/outlets </w:t>
      </w:r>
      <w:r w:rsidR="00B65878" w:rsidRPr="009904B1">
        <w:t>in your chain/organisation</w:t>
      </w:r>
    </w:p>
    <w:p w:rsidR="00B65878" w:rsidRPr="009904B1" w:rsidRDefault="00B65878" w:rsidP="005F259C">
      <w:pPr>
        <w:pStyle w:val="ActivityBullet1"/>
      </w:pPr>
      <w:r w:rsidRPr="009904B1">
        <w:t>Other businesses in your shopping precinct/local area with whom you can undertake some sort of cross-promotion/joint-promotion</w:t>
      </w:r>
    </w:p>
    <w:p w:rsidR="00B65878" w:rsidRPr="009904B1" w:rsidRDefault="00B65878" w:rsidP="005F259C">
      <w:pPr>
        <w:pStyle w:val="ActivityBullet1"/>
      </w:pPr>
      <w:r w:rsidRPr="009904B1">
        <w:t>Professional display organisations</w:t>
      </w:r>
    </w:p>
    <w:p w:rsidR="00B65878" w:rsidRPr="009904B1" w:rsidRDefault="00AC47DC" w:rsidP="005F259C">
      <w:pPr>
        <w:pStyle w:val="ActivityBullet1"/>
      </w:pPr>
      <w:r w:rsidRPr="009904B1">
        <w:t>Individual staff members. M</w:t>
      </w:r>
      <w:r w:rsidR="00B65878" w:rsidRPr="009904B1">
        <w:t>any staff have great resources at home they may be prepared to lend you</w:t>
      </w:r>
    </w:p>
    <w:p w:rsidR="00D2116E" w:rsidRPr="009904B1" w:rsidRDefault="00B65878" w:rsidP="005F259C">
      <w:pPr>
        <w:pStyle w:val="ActivityBullet1"/>
      </w:pPr>
      <w:r w:rsidRPr="009904B1">
        <w:t>Your storeroom – you will be surprised what can be tucked away in backroom storage areas.</w:t>
      </w:r>
    </w:p>
    <w:p w:rsidR="00D2116E" w:rsidRPr="009904B1" w:rsidRDefault="00D2116E">
      <w:pPr>
        <w:rPr>
          <w:rFonts w:ascii="Helvetica" w:eastAsia="Times New Roman" w:hAnsi="Helvetica" w:cs="Times New Roman"/>
          <w:szCs w:val="24"/>
        </w:rPr>
      </w:pPr>
      <w:r w:rsidRPr="009904B1">
        <w:br w:type="page"/>
      </w:r>
    </w:p>
    <w:p w:rsidR="00B65878" w:rsidRPr="009904B1" w:rsidRDefault="00B65878" w:rsidP="00B65878">
      <w:pPr>
        <w:pStyle w:val="ActivityNumberedBold"/>
        <w:rPr>
          <w:lang w:val="en-AU"/>
        </w:rPr>
      </w:pPr>
      <w:r w:rsidRPr="009904B1">
        <w:rPr>
          <w:lang w:val="en-AU"/>
        </w:rPr>
        <w:t xml:space="preserve">List six fundamental </w:t>
      </w:r>
      <w:r w:rsidRPr="009904B1">
        <w:rPr>
          <w:szCs w:val="24"/>
          <w:lang w:val="en-AU"/>
        </w:rPr>
        <w:t xml:space="preserve">requirements when constructing a </w:t>
      </w:r>
      <w:r w:rsidR="00715998" w:rsidRPr="009904B1">
        <w:rPr>
          <w:szCs w:val="24"/>
          <w:lang w:val="en-AU"/>
        </w:rPr>
        <w:t>display stand</w:t>
      </w:r>
      <w:r w:rsidRPr="009904B1">
        <w:rPr>
          <w:szCs w:val="24"/>
          <w:lang w:val="en-AU"/>
        </w:rPr>
        <w:t>.</w:t>
      </w:r>
    </w:p>
    <w:p w:rsidR="00B65878" w:rsidRPr="009904B1" w:rsidRDefault="00B65878" w:rsidP="005F259C">
      <w:pPr>
        <w:pStyle w:val="ActivityBullet1"/>
      </w:pPr>
      <w:r w:rsidRPr="009904B1">
        <w:t xml:space="preserve">Prepare a plan – avoid creating any </w:t>
      </w:r>
      <w:r w:rsidR="00715998" w:rsidRPr="009904B1">
        <w:t>display stand</w:t>
      </w:r>
      <w:r w:rsidRPr="009904B1">
        <w:t xml:space="preserve"> without a plan</w:t>
      </w:r>
    </w:p>
    <w:p w:rsidR="00B65878" w:rsidRPr="009904B1" w:rsidRDefault="00B65878" w:rsidP="005F259C">
      <w:pPr>
        <w:pStyle w:val="ActivityBullet1"/>
      </w:pPr>
      <w:r w:rsidRPr="009904B1">
        <w:t xml:space="preserve">Always contrast the </w:t>
      </w:r>
      <w:r w:rsidR="00715998" w:rsidRPr="009904B1">
        <w:t>display stand</w:t>
      </w:r>
      <w:r w:rsidRPr="009904B1">
        <w:t xml:space="preserve"> in accordance with the display</w:t>
      </w:r>
      <w:r w:rsidR="00AC47DC" w:rsidRPr="009904B1">
        <w:t xml:space="preserve"> plan which has been created. I</w:t>
      </w:r>
      <w:r w:rsidRPr="009904B1">
        <w:t>f changes have to be made, make sure they are approved as required/necessary</w:t>
      </w:r>
    </w:p>
    <w:p w:rsidR="00B65878" w:rsidRPr="009904B1" w:rsidRDefault="00B65878" w:rsidP="005F259C">
      <w:pPr>
        <w:pStyle w:val="ActivityBullet1"/>
      </w:pPr>
      <w:r w:rsidRPr="009904B1">
        <w:t>Adhere to the bud</w:t>
      </w:r>
      <w:r w:rsidR="00AC47DC" w:rsidRPr="009904B1">
        <w:t>get – make sure you do not over</w:t>
      </w:r>
      <w:r w:rsidRPr="009904B1">
        <w:t>spend</w:t>
      </w:r>
    </w:p>
    <w:p w:rsidR="00B65878" w:rsidRPr="009904B1" w:rsidRDefault="00B65878" w:rsidP="005F259C">
      <w:pPr>
        <w:pStyle w:val="ActivityBullet1"/>
      </w:pPr>
      <w:r w:rsidRPr="009904B1">
        <w:t>Respect all constraints, restriction</w:t>
      </w:r>
      <w:r w:rsidR="00AC47DC" w:rsidRPr="009904B1">
        <w:t xml:space="preserve">s and limitations which apply </w:t>
      </w:r>
      <w:r w:rsidRPr="009904B1">
        <w:t>as there can be legal ramifications, or a range of possible other negative consequences for failing to do so</w:t>
      </w:r>
    </w:p>
    <w:p w:rsidR="00B65878" w:rsidRPr="009904B1" w:rsidRDefault="00B65878" w:rsidP="005F259C">
      <w:pPr>
        <w:pStyle w:val="ActivityBullet1"/>
      </w:pPr>
      <w:r w:rsidRPr="009904B1">
        <w:t>Maintain a s</w:t>
      </w:r>
      <w:r w:rsidR="00AC47DC" w:rsidRPr="009904B1">
        <w:t>ense of decency. L</w:t>
      </w:r>
      <w:r w:rsidRPr="009904B1">
        <w:t>et other people be controversial and contentious</w:t>
      </w:r>
    </w:p>
    <w:p w:rsidR="00B65878" w:rsidRPr="009904B1" w:rsidRDefault="00B65878" w:rsidP="005F259C">
      <w:pPr>
        <w:pStyle w:val="ActivityBullet1"/>
      </w:pPr>
      <w:r w:rsidRPr="009904B1">
        <w:t>Make sure the product or service being promoted remains the ’hero with integrity’ – never detract from what it is you are promoting</w:t>
      </w:r>
    </w:p>
    <w:p w:rsidR="00B65878" w:rsidRPr="009904B1" w:rsidRDefault="00B65878" w:rsidP="005F259C">
      <w:pPr>
        <w:pStyle w:val="ActivityBullet1"/>
      </w:pPr>
      <w:r w:rsidRPr="009904B1">
        <w:t xml:space="preserve">Strive for high visibility – the </w:t>
      </w:r>
      <w:r w:rsidR="00715998" w:rsidRPr="009904B1">
        <w:t>display stand</w:t>
      </w:r>
      <w:r w:rsidRPr="009904B1">
        <w:t xml:space="preserve"> has to demand attention</w:t>
      </w:r>
    </w:p>
    <w:p w:rsidR="00B65878" w:rsidRPr="009904B1" w:rsidRDefault="00B65878" w:rsidP="005F259C">
      <w:pPr>
        <w:pStyle w:val="ActivityBullet1"/>
      </w:pPr>
      <w:r w:rsidRPr="009904B1">
        <w:t xml:space="preserve">See the </w:t>
      </w:r>
      <w:r w:rsidR="00715998" w:rsidRPr="009904B1">
        <w:t>display stand</w:t>
      </w:r>
      <w:r w:rsidRPr="009904B1">
        <w:t xml:space="preserve"> through the eyes of the customer/target m</w:t>
      </w:r>
      <w:r w:rsidR="00AC47DC" w:rsidRPr="009904B1">
        <w:t>arket you are trying to attract</w:t>
      </w:r>
      <w:r w:rsidRPr="009904B1">
        <w:t xml:space="preserve"> rather than looking at it through your own eyes or the eyes of the organisation you work for</w:t>
      </w:r>
    </w:p>
    <w:p w:rsidR="00B65878" w:rsidRPr="009904B1" w:rsidRDefault="00B65878" w:rsidP="005F259C">
      <w:pPr>
        <w:pStyle w:val="ActivityBullet1"/>
      </w:pPr>
      <w:r w:rsidRPr="009904B1">
        <w:t xml:space="preserve">Make safety a priority. </w:t>
      </w:r>
    </w:p>
    <w:p w:rsidR="00B65878" w:rsidRPr="009904B1" w:rsidRDefault="00B65878" w:rsidP="00B65878">
      <w:pPr>
        <w:pStyle w:val="ActivityNumberedBold"/>
        <w:rPr>
          <w:lang w:val="en-AU"/>
        </w:rPr>
      </w:pPr>
      <w:r w:rsidRPr="009904B1">
        <w:rPr>
          <w:lang w:val="en-AU"/>
        </w:rPr>
        <w:t xml:space="preserve">List six </w:t>
      </w:r>
      <w:r w:rsidRPr="009904B1">
        <w:rPr>
          <w:szCs w:val="24"/>
          <w:lang w:val="en-AU"/>
        </w:rPr>
        <w:t>generic health, safety and welfare obligations employees are under when at work.</w:t>
      </w:r>
    </w:p>
    <w:p w:rsidR="00B65878" w:rsidRPr="009904B1" w:rsidRDefault="00B65878" w:rsidP="005F259C">
      <w:pPr>
        <w:pStyle w:val="ActivityBullet1"/>
      </w:pPr>
      <w:r w:rsidRPr="009904B1">
        <w:t>Work in a way which ensures their personal safety and the safety of others (including</w:t>
      </w:r>
      <w:r w:rsidR="00A72B26" w:rsidRPr="009904B1">
        <w:t xml:space="preserve"> colleagues and/or customers. S</w:t>
      </w:r>
      <w:r w:rsidRPr="009904B1">
        <w:t>taff must accept a level of responsibility for safety</w:t>
      </w:r>
    </w:p>
    <w:p w:rsidR="00B65878" w:rsidRPr="009904B1" w:rsidRDefault="00B65878" w:rsidP="005F259C">
      <w:pPr>
        <w:pStyle w:val="ActivityBullet1"/>
      </w:pPr>
      <w:r w:rsidRPr="009904B1">
        <w:t>Use safety equipment (‘personal protective equipment and clothin</w:t>
      </w:r>
      <w:r w:rsidR="00A72B26" w:rsidRPr="009904B1">
        <w:t xml:space="preserve">g’) which is provided to them </w:t>
      </w:r>
      <w:r w:rsidRPr="009904B1">
        <w:t>in accordance with the manufacturer’s instructions</w:t>
      </w:r>
    </w:p>
    <w:p w:rsidR="00B65878" w:rsidRPr="009904B1" w:rsidRDefault="00A72B26" w:rsidP="005F259C">
      <w:pPr>
        <w:pStyle w:val="ActivityBullet1"/>
      </w:pPr>
      <w:r w:rsidRPr="009904B1">
        <w:t xml:space="preserve">Use all safety equipment </w:t>
      </w:r>
      <w:r w:rsidR="00B65878" w:rsidRPr="009904B1">
        <w:t>when and where r</w:t>
      </w:r>
      <w:r w:rsidR="00D2116E" w:rsidRPr="009904B1">
        <w:t>equired and in a correct manner</w:t>
      </w:r>
    </w:p>
    <w:p w:rsidR="00B65878" w:rsidRPr="009904B1" w:rsidRDefault="00B65878" w:rsidP="005F259C">
      <w:pPr>
        <w:pStyle w:val="ActivityBullet1"/>
      </w:pPr>
      <w:r w:rsidRPr="009904B1">
        <w:t>Follow all legislated health, safety and welfare regulat</w:t>
      </w:r>
      <w:r w:rsidR="00A72B26" w:rsidRPr="009904B1">
        <w:t xml:space="preserve">ions </w:t>
      </w:r>
      <w:r w:rsidRPr="009904B1">
        <w:t>as prescribed</w:t>
      </w:r>
    </w:p>
    <w:p w:rsidR="00B65878" w:rsidRPr="009904B1" w:rsidRDefault="00B65878" w:rsidP="005F259C">
      <w:pPr>
        <w:pStyle w:val="ActivityBullet1"/>
      </w:pPr>
      <w:r w:rsidRPr="009904B1">
        <w:t>Report accidents, nea</w:t>
      </w:r>
      <w:r w:rsidR="00A72B26" w:rsidRPr="009904B1">
        <w:t xml:space="preserve">r-misses, injuries or illness </w:t>
      </w:r>
      <w:r w:rsidRPr="009904B1">
        <w:t>to the appropriate person</w:t>
      </w:r>
    </w:p>
    <w:p w:rsidR="00B65878" w:rsidRPr="009904B1" w:rsidRDefault="00B65878" w:rsidP="005F259C">
      <w:pPr>
        <w:pStyle w:val="ActivityBullet1"/>
      </w:pPr>
      <w:r w:rsidRPr="009904B1">
        <w:t>Report a</w:t>
      </w:r>
      <w:r w:rsidR="00A72B26" w:rsidRPr="009904B1">
        <w:t>ny equipment in need of repair</w:t>
      </w:r>
      <w:r w:rsidRPr="009904B1">
        <w:t xml:space="preserve"> and not use any equipment identified as being unsafe</w:t>
      </w:r>
    </w:p>
    <w:p w:rsidR="00B65878" w:rsidRPr="009904B1" w:rsidRDefault="00B65878" w:rsidP="005F259C">
      <w:pPr>
        <w:pStyle w:val="ActivityBullet1"/>
      </w:pPr>
      <w:r w:rsidRPr="009904B1">
        <w:t>Not interfere or get in the way of a person who is t</w:t>
      </w:r>
      <w:r w:rsidR="00D2116E" w:rsidRPr="009904B1">
        <w:t>rying to assist another in need</w:t>
      </w:r>
    </w:p>
    <w:p w:rsidR="00B65878" w:rsidRPr="009904B1" w:rsidRDefault="00A72B26" w:rsidP="005F259C">
      <w:pPr>
        <w:pStyle w:val="ActivityBullet1"/>
      </w:pPr>
      <w:r w:rsidRPr="009904B1">
        <w:t xml:space="preserve">Cooperate with the employer </w:t>
      </w:r>
      <w:r w:rsidR="00B65878" w:rsidRPr="009904B1">
        <w:t>in their attempts to optimise workplace hea</w:t>
      </w:r>
      <w:r w:rsidR="00D2116E" w:rsidRPr="009904B1">
        <w:t>lth, safety and welfare</w:t>
      </w:r>
    </w:p>
    <w:p w:rsidR="00B65878" w:rsidRPr="009904B1" w:rsidRDefault="00B65878" w:rsidP="005F259C">
      <w:pPr>
        <w:pStyle w:val="ActivityBullet1"/>
      </w:pPr>
      <w:r w:rsidRPr="009904B1">
        <w:t>Act professionally</w:t>
      </w:r>
      <w:r w:rsidR="00A72B26" w:rsidRPr="009904B1">
        <w:t xml:space="preserve"> and responsibly </w:t>
      </w:r>
      <w:r w:rsidR="00D2116E" w:rsidRPr="009904B1">
        <w:t>at all times</w:t>
      </w:r>
    </w:p>
    <w:p w:rsidR="00B65878" w:rsidRPr="009904B1" w:rsidRDefault="00B65878" w:rsidP="005F259C">
      <w:pPr>
        <w:pStyle w:val="ActivityBullet1"/>
      </w:pPr>
      <w:r w:rsidRPr="009904B1">
        <w:t>Enforce health, safety and welfare requiremen</w:t>
      </w:r>
      <w:r w:rsidR="00A72B26" w:rsidRPr="009904B1">
        <w:t xml:space="preserve">ts on others in the workplace </w:t>
      </w:r>
      <w:r w:rsidRPr="009904B1">
        <w:t>when they notice the requireme</w:t>
      </w:r>
      <w:r w:rsidR="00D2116E" w:rsidRPr="009904B1">
        <w:t>nts are not being complied with</w:t>
      </w:r>
    </w:p>
    <w:p w:rsidR="00B65878" w:rsidRPr="009904B1" w:rsidRDefault="00B65878" w:rsidP="005F259C">
      <w:pPr>
        <w:pStyle w:val="ActivityBullet1"/>
      </w:pPr>
      <w:r w:rsidRPr="009904B1">
        <w:t>Inform the employer of any breaches of health, s</w:t>
      </w:r>
      <w:r w:rsidR="00A72B26" w:rsidRPr="009904B1">
        <w:t xml:space="preserve">afety and welfare regulations </w:t>
      </w:r>
      <w:r w:rsidRPr="009904B1">
        <w:t>and/or site or org</w:t>
      </w:r>
      <w:r w:rsidR="00D2116E" w:rsidRPr="009904B1">
        <w:t>anisation-specific requirements</w:t>
      </w:r>
    </w:p>
    <w:p w:rsidR="00B65878" w:rsidRPr="009904B1" w:rsidRDefault="00B65878" w:rsidP="005F259C">
      <w:pPr>
        <w:pStyle w:val="ActivityBullet1"/>
      </w:pPr>
      <w:r w:rsidRPr="009904B1">
        <w:t xml:space="preserve">Ensure a </w:t>
      </w:r>
      <w:r w:rsidR="00A72B26" w:rsidRPr="009904B1">
        <w:t xml:space="preserve">hygienic and safe environment </w:t>
      </w:r>
      <w:r w:rsidRPr="009904B1">
        <w:t>in accordance with the individual’s responsibility and authority.</w:t>
      </w:r>
    </w:p>
    <w:p w:rsidR="00B65878" w:rsidRPr="009904B1" w:rsidRDefault="00B65878" w:rsidP="00B65878">
      <w:pPr>
        <w:pStyle w:val="ActivityNumberedBold"/>
        <w:rPr>
          <w:lang w:val="en-AU"/>
        </w:rPr>
      </w:pPr>
      <w:r w:rsidRPr="009904B1">
        <w:rPr>
          <w:lang w:val="en-AU"/>
        </w:rPr>
        <w:t xml:space="preserve">Give four common causes of workplace accidents when staff are constructing </w:t>
      </w:r>
      <w:r w:rsidR="00715998" w:rsidRPr="009904B1">
        <w:rPr>
          <w:lang w:val="en-AU"/>
        </w:rPr>
        <w:t>display stands</w:t>
      </w:r>
      <w:r w:rsidRPr="009904B1">
        <w:rPr>
          <w:lang w:val="en-AU"/>
        </w:rPr>
        <w:t>.</w:t>
      </w:r>
    </w:p>
    <w:p w:rsidR="00B65878" w:rsidRPr="009904B1" w:rsidRDefault="00B65878" w:rsidP="005F259C">
      <w:pPr>
        <w:pStyle w:val="ActivityBullet1"/>
      </w:pPr>
      <w:r w:rsidRPr="009904B1">
        <w:t>Untrained staff</w:t>
      </w:r>
    </w:p>
    <w:p w:rsidR="00B65878" w:rsidRPr="009904B1" w:rsidRDefault="00B65878" w:rsidP="005F259C">
      <w:pPr>
        <w:pStyle w:val="ActivityBullet1"/>
      </w:pPr>
      <w:r w:rsidRPr="009904B1">
        <w:t>Faulty, incorrect or unstable equipment</w:t>
      </w:r>
    </w:p>
    <w:p w:rsidR="00B65878" w:rsidRPr="009904B1" w:rsidRDefault="00B65878" w:rsidP="005F259C">
      <w:pPr>
        <w:pStyle w:val="ActivityBullet1"/>
      </w:pPr>
      <w:r w:rsidRPr="009904B1">
        <w:t>Careless staff</w:t>
      </w:r>
    </w:p>
    <w:p w:rsidR="00B65878" w:rsidRPr="009904B1" w:rsidRDefault="00B65878" w:rsidP="005F259C">
      <w:pPr>
        <w:pStyle w:val="ActivityBullet1"/>
      </w:pPr>
      <w:r w:rsidRPr="009904B1">
        <w:t xml:space="preserve">Inappropriate working spaces </w:t>
      </w:r>
    </w:p>
    <w:p w:rsidR="00B65878" w:rsidRPr="009904B1" w:rsidRDefault="00B65878" w:rsidP="005F259C">
      <w:pPr>
        <w:pStyle w:val="ActivityBullet1"/>
      </w:pPr>
      <w:r w:rsidRPr="009904B1">
        <w:t xml:space="preserve">Obstructions over exits </w:t>
      </w:r>
    </w:p>
    <w:p w:rsidR="00B65878" w:rsidRPr="009904B1" w:rsidRDefault="00B65878" w:rsidP="005F259C">
      <w:pPr>
        <w:pStyle w:val="ActivityBullet1"/>
      </w:pPr>
      <w:r w:rsidRPr="009904B1">
        <w:t xml:space="preserve">Items incorrectly stored </w:t>
      </w:r>
    </w:p>
    <w:p w:rsidR="00B65878" w:rsidRPr="009904B1" w:rsidRDefault="00A72B26" w:rsidP="005F259C">
      <w:pPr>
        <w:pStyle w:val="ActivityBullet1"/>
      </w:pPr>
      <w:r w:rsidRPr="009904B1">
        <w:t>Horse</w:t>
      </w:r>
      <w:r w:rsidR="00B65878" w:rsidRPr="009904B1">
        <w:t>play by staff when doing their work.</w:t>
      </w:r>
    </w:p>
    <w:p w:rsidR="00B65878" w:rsidRPr="009904B1" w:rsidRDefault="00B65878" w:rsidP="00B65878">
      <w:pPr>
        <w:pStyle w:val="ActivityNumberedBold"/>
        <w:rPr>
          <w:lang w:val="en-AU"/>
        </w:rPr>
      </w:pPr>
      <w:r w:rsidRPr="009904B1">
        <w:rPr>
          <w:lang w:val="en-AU"/>
        </w:rPr>
        <w:t>What are the two guidelines which have emerged for manual handling in terms of safe lifting?</w:t>
      </w:r>
    </w:p>
    <w:p w:rsidR="00B65878" w:rsidRPr="009904B1" w:rsidRDefault="00B65878" w:rsidP="005F259C">
      <w:pPr>
        <w:pStyle w:val="ActivityBullet1"/>
      </w:pPr>
      <w:r w:rsidRPr="009904B1">
        <w:t>Do not lift weights over 16 kg</w:t>
      </w:r>
    </w:p>
    <w:p w:rsidR="00B65878" w:rsidRPr="009904B1" w:rsidRDefault="00B65878" w:rsidP="005F259C">
      <w:pPr>
        <w:pStyle w:val="ActivityBullet1"/>
      </w:pPr>
      <w:r w:rsidRPr="009904B1">
        <w:t>Use a team lift or mechanical aid for anything over 55 kg.</w:t>
      </w:r>
    </w:p>
    <w:p w:rsidR="00B65878" w:rsidRPr="009904B1" w:rsidRDefault="00B65878" w:rsidP="00B65878">
      <w:pPr>
        <w:pStyle w:val="ActivityNumberedBold"/>
        <w:rPr>
          <w:lang w:val="en-AU"/>
        </w:rPr>
      </w:pPr>
      <w:r w:rsidRPr="009904B1">
        <w:rPr>
          <w:lang w:val="en-AU"/>
        </w:rPr>
        <w:t xml:space="preserve">What is meant by ‘dressing a </w:t>
      </w:r>
      <w:r w:rsidR="00715998" w:rsidRPr="009904B1">
        <w:rPr>
          <w:lang w:val="en-AU"/>
        </w:rPr>
        <w:t>display stand</w:t>
      </w:r>
      <w:r w:rsidRPr="009904B1">
        <w:rPr>
          <w:lang w:val="en-AU"/>
        </w:rPr>
        <w:t>’?</w:t>
      </w:r>
    </w:p>
    <w:p w:rsidR="00B65878" w:rsidRPr="009904B1" w:rsidRDefault="00B65878" w:rsidP="002410B9">
      <w:pPr>
        <w:pStyle w:val="ActivityText"/>
      </w:pPr>
      <w:r w:rsidRPr="009904B1">
        <w:t xml:space="preserve">Dressing the </w:t>
      </w:r>
      <w:r w:rsidR="00715998" w:rsidRPr="009904B1">
        <w:t>display stand</w:t>
      </w:r>
      <w:r w:rsidRPr="009904B1">
        <w:t xml:space="preserve"> refers to the activities involved in decorating and ‘making ready’ the </w:t>
      </w:r>
      <w:r w:rsidR="00715998" w:rsidRPr="009904B1">
        <w:t>display stand</w:t>
      </w:r>
      <w:r w:rsidRPr="009904B1">
        <w:t xml:space="preserve">. </w:t>
      </w:r>
    </w:p>
    <w:p w:rsidR="00B65878" w:rsidRPr="009904B1" w:rsidRDefault="00B65878" w:rsidP="00B65878">
      <w:pPr>
        <w:pStyle w:val="ActivityNumberedBold"/>
        <w:rPr>
          <w:lang w:val="en-AU"/>
        </w:rPr>
      </w:pPr>
      <w:r w:rsidRPr="009904B1">
        <w:rPr>
          <w:lang w:val="en-AU"/>
        </w:rPr>
        <w:t xml:space="preserve">Answer ‘True’ or ‘False’ to the following statement: ‘To attach posters used on a </w:t>
      </w:r>
      <w:r w:rsidR="00715998" w:rsidRPr="009904B1">
        <w:rPr>
          <w:lang w:val="en-AU"/>
        </w:rPr>
        <w:t>display stand</w:t>
      </w:r>
      <w:r w:rsidRPr="009904B1">
        <w:rPr>
          <w:lang w:val="en-AU"/>
        </w:rPr>
        <w:t xml:space="preserve"> the preferred method is to use adhesive tape over the </w:t>
      </w:r>
      <w:r w:rsidRPr="009904B1">
        <w:rPr>
          <w:i/>
          <w:lang w:val="en-AU"/>
        </w:rPr>
        <w:t>front</w:t>
      </w:r>
      <w:r w:rsidRPr="009904B1">
        <w:rPr>
          <w:lang w:val="en-AU"/>
        </w:rPr>
        <w:t xml:space="preserve"> of a poster to stick the poster to the wall/backdrop’.</w:t>
      </w:r>
    </w:p>
    <w:p w:rsidR="00B65878" w:rsidRPr="009904B1" w:rsidRDefault="00802BAA" w:rsidP="002410B9">
      <w:pPr>
        <w:pStyle w:val="ActivityText"/>
      </w:pPr>
      <w:r w:rsidRPr="009904B1">
        <w:t>False</w:t>
      </w:r>
    </w:p>
    <w:p w:rsidR="00B65878" w:rsidRPr="009904B1" w:rsidRDefault="00A72B26" w:rsidP="00B65878">
      <w:pPr>
        <w:pStyle w:val="ActivityNumberedBold"/>
        <w:rPr>
          <w:lang w:val="en-AU"/>
        </w:rPr>
      </w:pPr>
      <w:r w:rsidRPr="009904B1">
        <w:rPr>
          <w:lang w:val="en-AU"/>
        </w:rPr>
        <w:t xml:space="preserve">What </w:t>
      </w:r>
      <w:r w:rsidR="00B65878" w:rsidRPr="009904B1">
        <w:rPr>
          <w:lang w:val="en-AU"/>
        </w:rPr>
        <w:t xml:space="preserve">should be done with hats and caps used on a </w:t>
      </w:r>
      <w:r w:rsidR="00715998" w:rsidRPr="009904B1">
        <w:rPr>
          <w:lang w:val="en-AU"/>
        </w:rPr>
        <w:t>display stand</w:t>
      </w:r>
      <w:r w:rsidR="00B65878" w:rsidRPr="009904B1">
        <w:rPr>
          <w:lang w:val="en-AU"/>
        </w:rPr>
        <w:t xml:space="preserve"> to enhance their appearance?</w:t>
      </w:r>
    </w:p>
    <w:p w:rsidR="00B65878" w:rsidRPr="009904B1" w:rsidRDefault="00B65878" w:rsidP="002410B9">
      <w:pPr>
        <w:pStyle w:val="ActivityText"/>
      </w:pPr>
      <w:r w:rsidRPr="009904B1">
        <w:t>They should be stuffed with padding</w:t>
      </w:r>
      <w:r w:rsidR="00802BAA" w:rsidRPr="009904B1">
        <w:t xml:space="preserve"> </w:t>
      </w:r>
      <w:r w:rsidRPr="009904B1">
        <w:t>material.</w:t>
      </w:r>
    </w:p>
    <w:p w:rsidR="00B65878" w:rsidRPr="009904B1" w:rsidRDefault="00B65878" w:rsidP="00B65878">
      <w:pPr>
        <w:pStyle w:val="ActivityNumberedBold"/>
        <w:rPr>
          <w:lang w:val="en-AU"/>
        </w:rPr>
      </w:pPr>
      <w:r w:rsidRPr="009904B1">
        <w:rPr>
          <w:lang w:val="en-AU"/>
        </w:rPr>
        <w:t xml:space="preserve">Describe and draw two examples of ‘asymmetrical’ application of the ‘pyramid effect’ when displaying items on a </w:t>
      </w:r>
      <w:r w:rsidR="00715998" w:rsidRPr="009904B1">
        <w:rPr>
          <w:lang w:val="en-AU"/>
        </w:rPr>
        <w:t>display stand</w:t>
      </w:r>
      <w:r w:rsidRPr="009904B1">
        <w:rPr>
          <w:lang w:val="en-AU"/>
        </w:rPr>
        <w:t>.</w:t>
      </w:r>
    </w:p>
    <w:p w:rsidR="00B65878" w:rsidRPr="009904B1" w:rsidRDefault="00B65878" w:rsidP="002410B9">
      <w:pPr>
        <w:pStyle w:val="ActivityText"/>
      </w:pPr>
      <w:r w:rsidRPr="009904B1">
        <w:t>This is a ‘left to right’ or ‘right to left</w:t>
      </w:r>
      <w:r w:rsidR="00802BAA" w:rsidRPr="009904B1">
        <w:t>’</w:t>
      </w:r>
      <w:r w:rsidRPr="009904B1">
        <w:t xml:space="preserve"> triangle:</w:t>
      </w:r>
    </w:p>
    <w:tbl>
      <w:tblPr>
        <w:tblW w:w="0" w:type="auto"/>
        <w:tblLook w:val="01E0" w:firstRow="1" w:lastRow="1" w:firstColumn="1" w:lastColumn="1" w:noHBand="0" w:noVBand="0"/>
      </w:tblPr>
      <w:tblGrid>
        <w:gridCol w:w="4261"/>
        <w:gridCol w:w="4261"/>
      </w:tblGrid>
      <w:tr w:rsidR="00B65878" w:rsidRPr="009904B1" w:rsidTr="00A94E75">
        <w:tc>
          <w:tcPr>
            <w:tcW w:w="4261" w:type="dxa"/>
          </w:tcPr>
          <w:p w:rsidR="00B65878" w:rsidRPr="009904B1" w:rsidRDefault="0018383B" w:rsidP="00A94E75">
            <w:pPr>
              <w:rPr>
                <w:rFonts w:ascii="Helvetica" w:hAnsi="Helvetica" w:cs="Arial"/>
              </w:rPr>
            </w:pPr>
            <w:r w:rsidRPr="009904B1">
              <w:rPr>
                <w:rFonts w:ascii="Helvetica" w:hAnsi="Helvetica" w:cs="Arial"/>
                <w:noProof/>
                <w:lang w:val="en-US"/>
              </w:rPr>
              <mc:AlternateContent>
                <mc:Choice Requires="wps">
                  <w:drawing>
                    <wp:anchor distT="0" distB="0" distL="114300" distR="114300" simplePos="0" relativeHeight="251680768" behindDoc="0" locked="0" layoutInCell="1" allowOverlap="1" wp14:anchorId="6C53E421" wp14:editId="6963A897">
                      <wp:simplePos x="0" y="0"/>
                      <wp:positionH relativeFrom="column">
                        <wp:posOffset>344170</wp:posOffset>
                      </wp:positionH>
                      <wp:positionV relativeFrom="paragraph">
                        <wp:posOffset>226060</wp:posOffset>
                      </wp:positionV>
                      <wp:extent cx="1485900" cy="886460"/>
                      <wp:effectExtent l="0" t="19050" r="57150" b="27940"/>
                      <wp:wrapNone/>
                      <wp:docPr id="23" name="Right Tri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886460"/>
                              </a:xfrm>
                              <a:prstGeom prst="rtTriangl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F82D66" id="_x0000_t6" coordsize="21600,21600" o:spt="6" path="m,l,21600r21600,xe">
                      <v:stroke joinstyle="miter"/>
                      <v:path gradientshapeok="t" o:connecttype="custom" o:connectlocs="0,0;0,10800;0,21600;10800,21600;21600,21600;10800,10800" textboxrect="1800,12600,12600,19800"/>
                    </v:shapetype>
                    <v:shape id="Right Triangle 23" o:spid="_x0000_s1026" type="#_x0000_t6" style="position:absolute;margin-left:27.1pt;margin-top:17.8pt;width:117pt;height:69.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"/>
                  </w:pict>
                </mc:Fallback>
              </mc:AlternateContent>
            </w:r>
            <w:r w:rsidRPr="009904B1">
              <w:rPr>
                <w:rFonts w:ascii="Helvetica" w:hAnsi="Helvetica" w:cs="Arial"/>
                <w:noProof/>
                <w:lang w:val="en-US"/>
              </w:rPr>
              <mc:AlternateContent>
                <mc:Choice Requires="wpc">
                  <w:drawing>
                    <wp:inline distT="0" distB="0" distL="0" distR="0" wp14:anchorId="2F47AA8F" wp14:editId="6B66F388">
                      <wp:extent cx="2514600" cy="1485900"/>
                      <wp:effectExtent l="0" t="0" r="0" b="0"/>
                      <wp:docPr id="10" name="Canvas 2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4" name="AutoShape 7"/>
                              <wps:cNvSpPr>
                                <a:spLocks noChangeArrowheads="1"/>
                              </wps:cNvSpPr>
                              <wps:spPr bwMode="auto">
                                <a:xfrm>
                                  <a:off x="342964" y="228732"/>
                                  <a:ext cx="685578" cy="457121"/>
                                </a:xfrm>
                                <a:prstGeom prst="rtTriangl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c:wpc>
                        </a:graphicData>
                      </a:graphic>
                    </wp:inline>
                  </w:drawing>
                </mc:Choice>
                <mc:Fallback>
                  <w:pict>
                    <v:group w14:anchorId="70465DEE" id="Canvas 22" o:spid="_x0000_s1026" editas="canvas" style="width:198pt;height:117pt;mso-position-horizontal-relative:char;mso-position-vertical-relative:line" coordsize="25146,14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">
                      <v:shape id="_x0000_s1027" type="#_x0000_t75" style="position:absolute;width:25146;height:14859;visibility:visible;mso-wrap-style:square">
                        <v:fill o:detectmouseclick="t"/>
                        <v:path o:connecttype="none"/>
                      </v:shape>
                      <v:shape id="AutoShape 7" o:spid="_x0000_s1028" type="#_x0000_t6" style="position:absolute;left:3429;top:2287;width:6856;height:45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iGsIA&#10;AADbAAAADwAAAGRycy9kb3ducmV2LnhtbERPzWqDQBC+B/IOywR6CXG1LdJYNyEEDKWHktg8wOBO&#10;VOrOirtV8/bdQqG3+fh+J9/PphMjDa61rCCJYhDEldUt1wqun8XmBYTzyBo7y6TgTg72u+Uix0zb&#10;iS80lr4WIYRdhgoa7/tMSlc1ZNBFticO3M0OBn2AQy31gFMIN518jONUGmw5NDTY07Gh6qv8Ngow&#10;Sdfpx7a4n7UuT0/0PrWncVLqYTUfXkF4mv2/+M/9psP8Z/j9JRwgd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L+IawgAAANsAAAAPAAAAAAAAAAAAAAAAAJgCAABkcnMvZG93&#10;bnJldi54bWxQSwUGAAAAAAQABAD1AAAAhwMAAAAA&#10;"/>
                      <w10:anchorlock/>
                    </v:group>
                  </w:pict>
                </mc:Fallback>
              </mc:AlternateContent>
            </w:r>
          </w:p>
        </w:tc>
        <w:tc>
          <w:tcPr>
            <w:tcW w:w="4261" w:type="dxa"/>
          </w:tcPr>
          <w:p w:rsidR="00B65878" w:rsidRPr="009904B1" w:rsidRDefault="0018383B" w:rsidP="00A94E75">
            <w:pPr>
              <w:rPr>
                <w:rFonts w:ascii="Helvetica" w:hAnsi="Helvetica" w:cs="Arial"/>
              </w:rPr>
            </w:pPr>
            <w:r w:rsidRPr="009904B1">
              <w:rPr>
                <w:rFonts w:ascii="Helvetica" w:hAnsi="Helvetica" w:cs="Arial"/>
                <w:noProof/>
                <w:lang w:val="en-US"/>
              </w:rPr>
              <mc:AlternateContent>
                <mc:Choice Requires="wpc">
                  <w:drawing>
                    <wp:inline distT="0" distB="0" distL="0" distR="0" wp14:anchorId="6799A276" wp14:editId="0BFA8507">
                      <wp:extent cx="2514600" cy="1485900"/>
                      <wp:effectExtent l="0" t="0" r="0" b="0"/>
                      <wp:docPr id="7" name="Canvas 1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 name="AutoShape 4"/>
                              <wps:cNvSpPr>
                                <a:spLocks noChangeArrowheads="1"/>
                              </wps:cNvSpPr>
                              <wps:spPr bwMode="auto">
                                <a:xfrm rot="10800000" flipV="1">
                                  <a:off x="342964" y="342926"/>
                                  <a:ext cx="1485710" cy="685853"/>
                                </a:xfrm>
                                <a:prstGeom prst="rtTriangl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c:wpc>
                        </a:graphicData>
                      </a:graphic>
                    </wp:inline>
                  </w:drawing>
                </mc:Choice>
                <mc:Fallback>
                  <w:pict>
                    <v:group w14:anchorId="2D916CCA" id="Canvas 12" o:spid="_x0000_s1026" editas="canvas" style="width:198pt;height:117pt;mso-position-horizontal-relative:char;mso-position-vertical-relative:line" coordsize="25146,14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">
                      <v:shape id="_x0000_s1027" type="#_x0000_t75" style="position:absolute;width:25146;height:14859;visibility:visible;mso-wrap-style:square">
                        <v:fill o:detectmouseclick="t"/>
                        <v:path o:connecttype="none"/>
                      </v:shape>
                      <v:shape id="AutoShape 4" o:spid="_x0000_s1028" type="#_x0000_t6" style="position:absolute;left:3429;top:3429;width:14857;height:6858;rotation:180;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sy/cEA&#10;AADaAAAADwAAAGRycy9kb3ducmV2LnhtbESP3YrCMBSE7xd8h3AE79ZUBbdWo6ggyt4s/jzAsTk2&#10;xeakNFHr25sFwcthZr5hZovWVuJOjS8dKxj0ExDEudMlFwpOx813CsIHZI2VY1LwJA+Leedrhpl2&#10;D97T/RAKESHsM1RgQqgzKX1uyKLvu5o4ehfXWAxRNoXUDT4i3FZymCRjabHkuGCwprWh/Hq4WQVb&#10;/fObnte4qkf7cpLKY/FneKlUr9supyACteETfrd3WsEQ/q/EGyDn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0rMv3BAAAA2gAAAA8AAAAAAAAAAAAAAAAAmAIAAGRycy9kb3du&#10;cmV2LnhtbFBLBQYAAAAABAAEAPUAAACGAwAAAAA=&#10;"/>
                      <w10:anchorlock/>
                    </v:group>
                  </w:pict>
                </mc:Fallback>
              </mc:AlternateContent>
            </w:r>
          </w:p>
        </w:tc>
      </w:tr>
    </w:tbl>
    <w:p w:rsidR="000133B7" w:rsidRPr="009904B1" w:rsidRDefault="000133B7">
      <w:pPr>
        <w:rPr>
          <w:rFonts w:ascii="Helvetica" w:eastAsia="Calibri" w:hAnsi="Helvetica" w:cs="Calibri"/>
          <w:b/>
          <w:szCs w:val="16"/>
          <w:lang w:eastAsia="ar-SA"/>
        </w:rPr>
      </w:pPr>
      <w:r w:rsidRPr="009904B1">
        <w:br w:type="page"/>
      </w:r>
    </w:p>
    <w:p w:rsidR="00B65878" w:rsidRPr="009904B1" w:rsidRDefault="00B65878" w:rsidP="00B65878">
      <w:pPr>
        <w:pStyle w:val="ActivityNumberedBold"/>
        <w:rPr>
          <w:lang w:val="en-AU"/>
        </w:rPr>
      </w:pPr>
      <w:r w:rsidRPr="009904B1">
        <w:rPr>
          <w:lang w:val="en-AU"/>
        </w:rPr>
        <w:t xml:space="preserve">Identify three guidelines for the positioning of </w:t>
      </w:r>
      <w:r w:rsidRPr="009904B1">
        <w:rPr>
          <w:szCs w:val="24"/>
          <w:lang w:val="en-AU"/>
        </w:rPr>
        <w:t xml:space="preserve">information brochures and signs on a </w:t>
      </w:r>
      <w:r w:rsidR="00715998" w:rsidRPr="009904B1">
        <w:rPr>
          <w:szCs w:val="24"/>
          <w:lang w:val="en-AU"/>
        </w:rPr>
        <w:t>display stand</w:t>
      </w:r>
      <w:r w:rsidRPr="009904B1">
        <w:rPr>
          <w:szCs w:val="24"/>
          <w:lang w:val="en-AU"/>
        </w:rPr>
        <w:t>.</w:t>
      </w:r>
    </w:p>
    <w:p w:rsidR="00B65878" w:rsidRPr="009904B1" w:rsidRDefault="00B65878" w:rsidP="005F259C">
      <w:pPr>
        <w:pStyle w:val="ActivityBullet1"/>
      </w:pPr>
      <w:r w:rsidRPr="009904B1">
        <w:t>They are not hidden from view</w:t>
      </w:r>
    </w:p>
    <w:p w:rsidR="00B65878" w:rsidRPr="009904B1" w:rsidRDefault="00B65878" w:rsidP="005F259C">
      <w:pPr>
        <w:pStyle w:val="ActivityBullet1"/>
      </w:pPr>
      <w:r w:rsidRPr="009904B1">
        <w:t xml:space="preserve">They are not buried too deeply within the display </w:t>
      </w:r>
    </w:p>
    <w:p w:rsidR="00B65878" w:rsidRPr="009904B1" w:rsidRDefault="00B65878" w:rsidP="005F259C">
      <w:pPr>
        <w:pStyle w:val="ActivityBullet1"/>
      </w:pPr>
      <w:r w:rsidRPr="009904B1">
        <w:t>They are not physically located out of reach</w:t>
      </w:r>
    </w:p>
    <w:p w:rsidR="00B65878" w:rsidRPr="009904B1" w:rsidRDefault="00B65878" w:rsidP="005F259C">
      <w:pPr>
        <w:pStyle w:val="ActivityBullet1"/>
      </w:pPr>
      <w:r w:rsidRPr="009904B1">
        <w:t>Placement at eye-level.</w:t>
      </w:r>
    </w:p>
    <w:p w:rsidR="00B65878" w:rsidRPr="009904B1" w:rsidRDefault="00B65878" w:rsidP="00B65878">
      <w:pPr>
        <w:pStyle w:val="ActivityNumberedBold"/>
        <w:rPr>
          <w:lang w:val="en-AU"/>
        </w:rPr>
      </w:pPr>
      <w:r w:rsidRPr="009904B1">
        <w:rPr>
          <w:lang w:val="en-AU"/>
        </w:rPr>
        <w:t xml:space="preserve">In relation to the placement of product on a </w:t>
      </w:r>
      <w:r w:rsidR="00715998" w:rsidRPr="009904B1">
        <w:rPr>
          <w:lang w:val="en-AU"/>
        </w:rPr>
        <w:t>display stand</w:t>
      </w:r>
      <w:r w:rsidRPr="009904B1">
        <w:rPr>
          <w:lang w:val="en-AU"/>
        </w:rPr>
        <w:t xml:space="preserve"> explain the requirement to ‘Keep it tight’.</w:t>
      </w:r>
    </w:p>
    <w:p w:rsidR="00B65878" w:rsidRPr="009904B1" w:rsidRDefault="00B65878" w:rsidP="002410B9">
      <w:pPr>
        <w:pStyle w:val="ActivityText"/>
      </w:pPr>
      <w:r w:rsidRPr="009904B1">
        <w:t xml:space="preserve">This means the </w:t>
      </w:r>
      <w:r w:rsidR="00715998" w:rsidRPr="009904B1">
        <w:t>display stand</w:t>
      </w:r>
      <w:r w:rsidRPr="009904B1">
        <w:t xml:space="preserve"> should keep all the items o</w:t>
      </w:r>
      <w:r w:rsidR="00A72B26" w:rsidRPr="009904B1">
        <w:t>n the display ‘close together’,</w:t>
      </w:r>
      <w:r w:rsidR="00EA6F82" w:rsidRPr="009904B1">
        <w:t xml:space="preserve"> </w:t>
      </w:r>
      <w:r w:rsidRPr="009904B1">
        <w:t>even overlapping.</w:t>
      </w:r>
    </w:p>
    <w:p w:rsidR="00B65878" w:rsidRPr="009904B1" w:rsidRDefault="00B65878" w:rsidP="00B65878">
      <w:pPr>
        <w:pStyle w:val="ActivityNumberedBold"/>
        <w:rPr>
          <w:lang w:val="en-AU"/>
        </w:rPr>
      </w:pPr>
      <w:r w:rsidRPr="009904B1">
        <w:rPr>
          <w:lang w:val="en-AU"/>
        </w:rPr>
        <w:t xml:space="preserve">List five reasons to use display materials on a </w:t>
      </w:r>
      <w:r w:rsidR="00715998" w:rsidRPr="009904B1">
        <w:rPr>
          <w:lang w:val="en-AU"/>
        </w:rPr>
        <w:t>display stand</w:t>
      </w:r>
      <w:r w:rsidRPr="009904B1">
        <w:rPr>
          <w:lang w:val="en-AU"/>
        </w:rPr>
        <w:t>.</w:t>
      </w:r>
    </w:p>
    <w:p w:rsidR="00B65878" w:rsidRPr="009904B1" w:rsidRDefault="00B65878" w:rsidP="005F259C">
      <w:pPr>
        <w:pStyle w:val="ActivityBullet1"/>
      </w:pPr>
      <w:r w:rsidRPr="009904B1">
        <w:t xml:space="preserve">They add interest to the </w:t>
      </w:r>
      <w:r w:rsidR="00715998" w:rsidRPr="009904B1">
        <w:t>display stand</w:t>
      </w:r>
    </w:p>
    <w:p w:rsidR="00B65878" w:rsidRPr="009904B1" w:rsidRDefault="00B65878" w:rsidP="005F259C">
      <w:pPr>
        <w:pStyle w:val="ActivityBullet1"/>
      </w:pPr>
      <w:r w:rsidRPr="009904B1">
        <w:t>They add colour</w:t>
      </w:r>
    </w:p>
    <w:p w:rsidR="00B65878" w:rsidRPr="009904B1" w:rsidRDefault="00B65878" w:rsidP="005F259C">
      <w:pPr>
        <w:pStyle w:val="ActivityBullet1"/>
      </w:pPr>
      <w:r w:rsidRPr="009904B1">
        <w:t>They can create – or extend – a theme</w:t>
      </w:r>
    </w:p>
    <w:p w:rsidR="00B65878" w:rsidRPr="009904B1" w:rsidRDefault="00B65878" w:rsidP="005F259C">
      <w:pPr>
        <w:pStyle w:val="ActivityBullet1"/>
      </w:pPr>
      <w:r w:rsidRPr="009904B1">
        <w:t>They give variety</w:t>
      </w:r>
    </w:p>
    <w:p w:rsidR="00B65878" w:rsidRPr="009904B1" w:rsidRDefault="00B65878" w:rsidP="005F259C">
      <w:pPr>
        <w:pStyle w:val="ActivityBullet1"/>
      </w:pPr>
      <w:r w:rsidRPr="009904B1">
        <w:t>They can attract attention</w:t>
      </w:r>
    </w:p>
    <w:p w:rsidR="00B65878" w:rsidRPr="009904B1" w:rsidRDefault="00B65878" w:rsidP="005F259C">
      <w:pPr>
        <w:pStyle w:val="ActivityBullet1"/>
      </w:pPr>
      <w:r w:rsidRPr="009904B1">
        <w:t xml:space="preserve">They can differentiate one </w:t>
      </w:r>
      <w:r w:rsidR="00715998" w:rsidRPr="009904B1">
        <w:t>display stand</w:t>
      </w:r>
      <w:r w:rsidRPr="009904B1">
        <w:t xml:space="preserve"> from another</w:t>
      </w:r>
    </w:p>
    <w:p w:rsidR="00B65878" w:rsidRPr="009904B1" w:rsidRDefault="00B65878" w:rsidP="005F259C">
      <w:pPr>
        <w:pStyle w:val="ActivityBullet1"/>
      </w:pPr>
      <w:r w:rsidRPr="009904B1">
        <w:t>They can give additional re</w:t>
      </w:r>
      <w:r w:rsidR="00A72B26" w:rsidRPr="009904B1">
        <w:t>asons the customer should visit</w:t>
      </w:r>
      <w:r w:rsidRPr="009904B1">
        <w:t xml:space="preserve"> the </w:t>
      </w:r>
      <w:r w:rsidR="00715998" w:rsidRPr="009904B1">
        <w:t>display stand</w:t>
      </w:r>
    </w:p>
    <w:p w:rsidR="00B65878" w:rsidRPr="009904B1" w:rsidRDefault="00B65878" w:rsidP="005F259C">
      <w:pPr>
        <w:pStyle w:val="ActivityBullet1"/>
      </w:pPr>
      <w:r w:rsidRPr="009904B1">
        <w:t>They provide advice and information.</w:t>
      </w:r>
    </w:p>
    <w:p w:rsidR="00B65878" w:rsidRPr="009904B1" w:rsidRDefault="00B65878" w:rsidP="00B65878">
      <w:pPr>
        <w:pStyle w:val="ActivityNumberedBold"/>
        <w:rPr>
          <w:lang w:val="en-AU"/>
        </w:rPr>
      </w:pPr>
      <w:r w:rsidRPr="009904B1">
        <w:rPr>
          <w:lang w:val="en-AU"/>
        </w:rPr>
        <w:t xml:space="preserve">Name two benefits of using ‘flags’ as display materials on a </w:t>
      </w:r>
      <w:r w:rsidR="00715998" w:rsidRPr="009904B1">
        <w:rPr>
          <w:lang w:val="en-AU"/>
        </w:rPr>
        <w:t>display stand</w:t>
      </w:r>
      <w:r w:rsidRPr="009904B1">
        <w:rPr>
          <w:lang w:val="en-AU"/>
        </w:rPr>
        <w:t>.</w:t>
      </w:r>
    </w:p>
    <w:p w:rsidR="00B65878" w:rsidRPr="009904B1" w:rsidRDefault="00B65878" w:rsidP="005F259C">
      <w:pPr>
        <w:pStyle w:val="ActivityBullet1"/>
      </w:pPr>
      <w:r w:rsidRPr="009904B1">
        <w:t xml:space="preserve">They are usually readily recognisable </w:t>
      </w:r>
    </w:p>
    <w:p w:rsidR="00B65878" w:rsidRPr="009904B1" w:rsidRDefault="00B65878" w:rsidP="005F259C">
      <w:pPr>
        <w:pStyle w:val="ActivityBullet1"/>
      </w:pPr>
      <w:r w:rsidRPr="009904B1">
        <w:t>They are reusable.</w:t>
      </w:r>
    </w:p>
    <w:p w:rsidR="00B65878" w:rsidRPr="009904B1" w:rsidRDefault="00B65878" w:rsidP="00B65878">
      <w:pPr>
        <w:pStyle w:val="ActivityNumberedBold"/>
        <w:rPr>
          <w:lang w:val="en-AU"/>
        </w:rPr>
      </w:pPr>
      <w:r w:rsidRPr="009904B1">
        <w:rPr>
          <w:lang w:val="en-AU"/>
        </w:rPr>
        <w:t xml:space="preserve">What are two ‘common traps’ for people when using signs on a </w:t>
      </w:r>
      <w:r w:rsidR="00715998" w:rsidRPr="009904B1">
        <w:rPr>
          <w:lang w:val="en-AU"/>
        </w:rPr>
        <w:t>display stand</w:t>
      </w:r>
      <w:r w:rsidRPr="009904B1">
        <w:rPr>
          <w:lang w:val="en-AU"/>
        </w:rPr>
        <w:t>?</w:t>
      </w:r>
    </w:p>
    <w:p w:rsidR="00B65878" w:rsidRPr="009904B1" w:rsidRDefault="00A72B26" w:rsidP="005F259C">
      <w:pPr>
        <w:pStyle w:val="ActivityBullet1"/>
      </w:pPr>
      <w:r w:rsidRPr="009904B1">
        <w:t>To use too many signs</w:t>
      </w:r>
      <w:r w:rsidR="00B65878" w:rsidRPr="009904B1">
        <w:t xml:space="preserve"> which can confuse customers and draw attention away from the product</w:t>
      </w:r>
    </w:p>
    <w:p w:rsidR="00B65878" w:rsidRPr="009904B1" w:rsidRDefault="00B65878" w:rsidP="005F259C">
      <w:pPr>
        <w:pStyle w:val="ActivityBullet1"/>
      </w:pPr>
      <w:r w:rsidRPr="009904B1">
        <w:t xml:space="preserve">To use signs which are inappropriate (in terms of their size </w:t>
      </w:r>
      <w:r w:rsidR="00A72B26" w:rsidRPr="009904B1">
        <w:t>and wording) for the display. Y</w:t>
      </w:r>
      <w:r w:rsidRPr="009904B1">
        <w:t>ou must bear in mind signs are unlikely to be read with the same enthusiasm by customers as the enthusiasm you put into them when you created them</w:t>
      </w:r>
    </w:p>
    <w:p w:rsidR="000133B7" w:rsidRPr="009904B1" w:rsidRDefault="00B65878" w:rsidP="005F259C">
      <w:pPr>
        <w:pStyle w:val="ActivityBullet1"/>
      </w:pPr>
      <w:r w:rsidRPr="009904B1">
        <w:t>To make signs too wo</w:t>
      </w:r>
      <w:r w:rsidR="00A72B26" w:rsidRPr="009904B1">
        <w:t>rdy, too crowded or too busy. T</w:t>
      </w:r>
      <w:r w:rsidRPr="009904B1">
        <w:t xml:space="preserve">he ‘keep it simple principle’ must apply to all signs on a </w:t>
      </w:r>
      <w:r w:rsidR="00715998" w:rsidRPr="009904B1">
        <w:t>display stand</w:t>
      </w:r>
      <w:r w:rsidRPr="009904B1">
        <w:t>.</w:t>
      </w:r>
    </w:p>
    <w:p w:rsidR="000133B7" w:rsidRPr="009904B1" w:rsidRDefault="000133B7">
      <w:pPr>
        <w:rPr>
          <w:rFonts w:ascii="Helvetica" w:eastAsia="Times New Roman" w:hAnsi="Helvetica" w:cs="Times New Roman"/>
          <w:szCs w:val="24"/>
        </w:rPr>
      </w:pPr>
      <w:r w:rsidRPr="009904B1">
        <w:br w:type="page"/>
      </w:r>
    </w:p>
    <w:p w:rsidR="00B65878" w:rsidRPr="009904B1" w:rsidRDefault="00B65878" w:rsidP="00B65878">
      <w:pPr>
        <w:pStyle w:val="ActivityNumberedBold"/>
        <w:rPr>
          <w:lang w:val="en-AU"/>
        </w:rPr>
      </w:pPr>
      <w:r w:rsidRPr="009904B1">
        <w:rPr>
          <w:lang w:val="en-AU"/>
        </w:rPr>
        <w:t xml:space="preserve">List </w:t>
      </w:r>
      <w:r w:rsidR="00A72B26" w:rsidRPr="009904B1">
        <w:rPr>
          <w:lang w:val="en-AU"/>
        </w:rPr>
        <w:t xml:space="preserve">four ways pamphlets can be </w:t>
      </w:r>
      <w:r w:rsidRPr="009904B1">
        <w:rPr>
          <w:lang w:val="en-AU"/>
        </w:rPr>
        <w:t xml:space="preserve">displayed on a </w:t>
      </w:r>
      <w:r w:rsidR="00715998" w:rsidRPr="009904B1">
        <w:rPr>
          <w:lang w:val="en-AU"/>
        </w:rPr>
        <w:t>display stand</w:t>
      </w:r>
      <w:r w:rsidRPr="009904B1">
        <w:rPr>
          <w:lang w:val="en-AU"/>
        </w:rPr>
        <w:t>.</w:t>
      </w:r>
    </w:p>
    <w:p w:rsidR="00B65878" w:rsidRPr="009904B1" w:rsidRDefault="00B65878" w:rsidP="005F259C">
      <w:pPr>
        <w:pStyle w:val="ActivityBullet1"/>
      </w:pPr>
      <w:r w:rsidRPr="009904B1">
        <w:t>Pinned at different pages to reveal/present a variety of photos, text or information</w:t>
      </w:r>
    </w:p>
    <w:p w:rsidR="00B65878" w:rsidRPr="009904B1" w:rsidRDefault="005F259C" w:rsidP="005F259C">
      <w:pPr>
        <w:pStyle w:val="ActivityBullet1"/>
      </w:pPr>
      <w:r w:rsidRPr="009904B1">
        <w:t>Displayed in a ‘fanned out’ way</w:t>
      </w:r>
    </w:p>
    <w:p w:rsidR="00B65878" w:rsidRPr="009904B1" w:rsidRDefault="00B65878" w:rsidP="005F259C">
      <w:pPr>
        <w:pStyle w:val="ActivityBullet1"/>
      </w:pPr>
      <w:r w:rsidRPr="009904B1">
        <w:t>Rolled up and tied with ribbon to a</w:t>
      </w:r>
      <w:r w:rsidR="005F259C" w:rsidRPr="009904B1">
        <w:t>dd interest and look ‘valuable’</w:t>
      </w:r>
    </w:p>
    <w:p w:rsidR="00B65878" w:rsidRPr="009904B1" w:rsidRDefault="00B65878" w:rsidP="005F259C">
      <w:pPr>
        <w:pStyle w:val="ActivityBullet1"/>
      </w:pPr>
      <w:r w:rsidRPr="009904B1">
        <w:t>Set out in a wave formation</w:t>
      </w:r>
    </w:p>
    <w:p w:rsidR="00B65878" w:rsidRPr="009904B1" w:rsidRDefault="00B65878" w:rsidP="005F259C">
      <w:pPr>
        <w:pStyle w:val="ActivityBullet1"/>
      </w:pPr>
      <w:r w:rsidRPr="009904B1">
        <w:t>Inserted into free-standing units</w:t>
      </w:r>
    </w:p>
    <w:p w:rsidR="00B65878" w:rsidRPr="009904B1" w:rsidRDefault="00B65878" w:rsidP="005F259C">
      <w:pPr>
        <w:pStyle w:val="ActivityBullet1"/>
      </w:pPr>
      <w:r w:rsidRPr="009904B1">
        <w:t xml:space="preserve">Handed out to customers by personnel staffing the </w:t>
      </w:r>
      <w:r w:rsidR="00715998" w:rsidRPr="009904B1">
        <w:t>display stand</w:t>
      </w:r>
      <w:r w:rsidRPr="009904B1">
        <w:t>.</w:t>
      </w:r>
    </w:p>
    <w:p w:rsidR="00B65878" w:rsidRPr="009904B1" w:rsidRDefault="00B65878" w:rsidP="00B65878">
      <w:pPr>
        <w:pStyle w:val="ActivityNumberedBold"/>
        <w:rPr>
          <w:lang w:val="en-AU"/>
        </w:rPr>
      </w:pPr>
      <w:r w:rsidRPr="009904B1">
        <w:rPr>
          <w:lang w:val="en-AU"/>
        </w:rPr>
        <w:t xml:space="preserve">Identify three ways you can </w:t>
      </w:r>
      <w:r w:rsidRPr="009904B1">
        <w:rPr>
          <w:szCs w:val="24"/>
          <w:lang w:val="en-AU"/>
        </w:rPr>
        <w:t xml:space="preserve">check your </w:t>
      </w:r>
      <w:r w:rsidR="00715998" w:rsidRPr="009904B1">
        <w:rPr>
          <w:szCs w:val="24"/>
          <w:lang w:val="en-AU"/>
        </w:rPr>
        <w:t>display stand</w:t>
      </w:r>
      <w:r w:rsidRPr="009904B1">
        <w:rPr>
          <w:szCs w:val="24"/>
          <w:lang w:val="en-AU"/>
        </w:rPr>
        <w:t xml:space="preserve"> meets all operational, informational and applicable constraints.</w:t>
      </w:r>
    </w:p>
    <w:p w:rsidR="00B65878" w:rsidRPr="009904B1" w:rsidRDefault="00B65878" w:rsidP="00A94E75">
      <w:pPr>
        <w:pStyle w:val="ActivityBullet1"/>
      </w:pPr>
      <w:r w:rsidRPr="009904B1">
        <w:t>Liaising w</w:t>
      </w:r>
      <w:r w:rsidR="00A72B26" w:rsidRPr="009904B1">
        <w:t xml:space="preserve">ith all relevant stakeholders </w:t>
      </w:r>
      <w:r w:rsidRPr="009904B1">
        <w:t>to identify their issues and concern</w:t>
      </w:r>
      <w:r w:rsidR="00A72B26" w:rsidRPr="009904B1">
        <w:t xml:space="preserve">s which need to be </w:t>
      </w:r>
      <w:r w:rsidRPr="009904B1">
        <w:t>complied with</w:t>
      </w:r>
    </w:p>
    <w:p w:rsidR="00B65878" w:rsidRPr="009904B1" w:rsidRDefault="00B65878" w:rsidP="00A94E75">
      <w:pPr>
        <w:pStyle w:val="ActivityBullet1"/>
      </w:pPr>
      <w:r w:rsidRPr="009904B1">
        <w:t>Obtaining</w:t>
      </w:r>
      <w:r w:rsidR="00A72B26" w:rsidRPr="009904B1">
        <w:t xml:space="preserve"> and reading site regulations </w:t>
      </w:r>
      <w:r w:rsidRPr="009904B1">
        <w:t xml:space="preserve">where a </w:t>
      </w:r>
      <w:r w:rsidR="00715998" w:rsidRPr="009904B1">
        <w:t>display stand</w:t>
      </w:r>
      <w:r w:rsidRPr="009904B1">
        <w:t xml:space="preserve"> is to be created at an off-site location</w:t>
      </w:r>
    </w:p>
    <w:p w:rsidR="00B65878" w:rsidRPr="009904B1" w:rsidRDefault="00B65878" w:rsidP="00A94E75">
      <w:pPr>
        <w:pStyle w:val="ActivityBullet1"/>
      </w:pPr>
      <w:r w:rsidRPr="009904B1">
        <w:t>Ensuring</w:t>
      </w:r>
      <w:r w:rsidR="00A72B26" w:rsidRPr="009904B1">
        <w:t xml:space="preserve"> you are aware of the objective</w:t>
      </w:r>
      <w:r w:rsidRPr="009904B1">
        <w:t xml:space="preserve">s and context for the </w:t>
      </w:r>
      <w:r w:rsidR="00715998" w:rsidRPr="009904B1">
        <w:t>display stand</w:t>
      </w:r>
      <w:r w:rsidRPr="009904B1">
        <w:t xml:space="preserve"> – which provides central focus and direction </w:t>
      </w:r>
    </w:p>
    <w:p w:rsidR="00B65878" w:rsidRPr="009904B1" w:rsidRDefault="00B65878" w:rsidP="00A94E75">
      <w:pPr>
        <w:pStyle w:val="ActivityBullet1"/>
      </w:pPr>
      <w:r w:rsidRPr="009904B1">
        <w:t>Creating a displ</w:t>
      </w:r>
      <w:r w:rsidR="00A72B26" w:rsidRPr="009904B1">
        <w:t xml:space="preserve">ay plan for the </w:t>
      </w:r>
      <w:r w:rsidR="00715998" w:rsidRPr="009904B1">
        <w:t>display stand</w:t>
      </w:r>
      <w:r w:rsidR="00A72B26" w:rsidRPr="009904B1">
        <w:t xml:space="preserve"> and providing it to management or </w:t>
      </w:r>
      <w:r w:rsidRPr="009904B1">
        <w:t>site managers for their approval</w:t>
      </w:r>
    </w:p>
    <w:p w:rsidR="00B65878" w:rsidRPr="009904B1" w:rsidRDefault="00A72B26" w:rsidP="00A94E75">
      <w:pPr>
        <w:pStyle w:val="ActivityBullet1"/>
      </w:pPr>
      <w:r w:rsidRPr="009904B1">
        <w:t xml:space="preserve">Seeking feedback from others </w:t>
      </w:r>
      <w:r w:rsidR="00B65878" w:rsidRPr="009904B1">
        <w:t>including:</w:t>
      </w:r>
    </w:p>
    <w:p w:rsidR="00B65878" w:rsidRPr="009904B1" w:rsidRDefault="00B65878" w:rsidP="00A94E75">
      <w:pPr>
        <w:pStyle w:val="ActivityBullet2"/>
      </w:pPr>
      <w:r w:rsidRPr="009904B1">
        <w:t>Management</w:t>
      </w:r>
    </w:p>
    <w:p w:rsidR="00B65878" w:rsidRPr="009904B1" w:rsidRDefault="00B65878" w:rsidP="00A94E75">
      <w:pPr>
        <w:pStyle w:val="ActivityBullet2"/>
      </w:pPr>
      <w:r w:rsidRPr="009904B1">
        <w:t>Stakeholders</w:t>
      </w:r>
    </w:p>
    <w:p w:rsidR="00B65878" w:rsidRPr="009904B1" w:rsidRDefault="00B65878" w:rsidP="00A94E75">
      <w:pPr>
        <w:pStyle w:val="ActivityBullet2"/>
      </w:pPr>
      <w:r w:rsidRPr="009904B1">
        <w:t>Site managers</w:t>
      </w:r>
    </w:p>
    <w:p w:rsidR="00B65878" w:rsidRPr="009904B1" w:rsidRDefault="00B65878" w:rsidP="00A94E75">
      <w:pPr>
        <w:pStyle w:val="ActivityBullet2"/>
      </w:pPr>
      <w:r w:rsidRPr="009904B1">
        <w:t>Customers</w:t>
      </w:r>
    </w:p>
    <w:p w:rsidR="00B65878" w:rsidRPr="009904B1" w:rsidRDefault="00B65878" w:rsidP="00A94E75">
      <w:pPr>
        <w:pStyle w:val="ActivityBullet1"/>
      </w:pPr>
      <w:r w:rsidRPr="009904B1">
        <w:t>Checking</w:t>
      </w:r>
      <w:r w:rsidR="00A72B26" w:rsidRPr="009904B1">
        <w:t xml:space="preserve"> eye-lines and lines-of-sight </w:t>
      </w:r>
      <w:r w:rsidRPr="009904B1">
        <w:t>in relation to the physical positioning of products and signs</w:t>
      </w:r>
    </w:p>
    <w:p w:rsidR="00B65878" w:rsidRPr="009904B1" w:rsidRDefault="00B65878" w:rsidP="00A94E75">
      <w:pPr>
        <w:pStyle w:val="ActivityBullet1"/>
      </w:pPr>
      <w:r w:rsidRPr="009904B1">
        <w:t xml:space="preserve">Inspecting and analysing the completed </w:t>
      </w:r>
      <w:r w:rsidR="00715998" w:rsidRPr="009904B1">
        <w:t>display stand</w:t>
      </w:r>
      <w:r w:rsidRPr="009904B1">
        <w:t xml:space="preserve">:  </w:t>
      </w:r>
    </w:p>
    <w:p w:rsidR="00B65878" w:rsidRPr="009904B1" w:rsidRDefault="00B65878" w:rsidP="00A94E75">
      <w:pPr>
        <w:pStyle w:val="ActivityBullet2"/>
      </w:pPr>
      <w:r w:rsidRPr="009904B1">
        <w:t>To ensure conformity with the approved display plan</w:t>
      </w:r>
    </w:p>
    <w:p w:rsidR="00B65878" w:rsidRPr="009904B1" w:rsidRDefault="00B65878" w:rsidP="00A94E75">
      <w:pPr>
        <w:pStyle w:val="ActivityBullet2"/>
      </w:pPr>
      <w:r w:rsidRPr="009904B1">
        <w:t>In conjunction with site management (for off-site locations) or business managem</w:t>
      </w:r>
      <w:r w:rsidR="00A72B26" w:rsidRPr="009904B1">
        <w:t xml:space="preserve">ent (for workplace locations) </w:t>
      </w:r>
      <w:r w:rsidRPr="009904B1">
        <w:t>to prove compliance with internal and/or external requirements/constraints</w:t>
      </w:r>
    </w:p>
    <w:p w:rsidR="00B65878" w:rsidRPr="009904B1" w:rsidRDefault="00B65878" w:rsidP="00A94E75">
      <w:pPr>
        <w:pStyle w:val="ActivityBullet2"/>
      </w:pPr>
      <w:r w:rsidRPr="009904B1">
        <w:t xml:space="preserve">To verify safety of </w:t>
      </w:r>
      <w:r w:rsidR="00715998" w:rsidRPr="009904B1">
        <w:t>display stand</w:t>
      </w:r>
    </w:p>
    <w:p w:rsidR="000133B7" w:rsidRPr="009904B1" w:rsidRDefault="00B65878" w:rsidP="00A94E75">
      <w:pPr>
        <w:pStyle w:val="ActivityBullet2"/>
        <w:rPr>
          <w:rFonts w:eastAsia="Calibri" w:cs="Calibri"/>
          <w:lang w:eastAsia="ar-SA"/>
        </w:rPr>
      </w:pPr>
      <w:r w:rsidRPr="009904B1">
        <w:t xml:space="preserve">To confirm the neatness, cleanliness and general appearance and balance of </w:t>
      </w:r>
      <w:r w:rsidRPr="009904B1">
        <w:rPr>
          <w:rFonts w:eastAsia="Calibri" w:cs="Calibri"/>
          <w:lang w:eastAsia="ar-SA"/>
        </w:rPr>
        <w:t xml:space="preserve">the </w:t>
      </w:r>
      <w:r w:rsidR="00715998" w:rsidRPr="009904B1">
        <w:rPr>
          <w:rFonts w:eastAsia="Calibri" w:cs="Calibri"/>
          <w:lang w:eastAsia="ar-SA"/>
        </w:rPr>
        <w:t>display stand</w:t>
      </w:r>
      <w:r w:rsidRPr="009904B1">
        <w:rPr>
          <w:rFonts w:eastAsia="Calibri" w:cs="Calibri"/>
          <w:lang w:eastAsia="ar-SA"/>
        </w:rPr>
        <w:t>.</w:t>
      </w:r>
    </w:p>
    <w:p w:rsidR="000133B7" w:rsidRPr="009904B1" w:rsidRDefault="000133B7">
      <w:pPr>
        <w:rPr>
          <w:rFonts w:ascii="Helvetica" w:eastAsia="Calibri" w:hAnsi="Helvetica" w:cs="Calibri"/>
          <w:szCs w:val="24"/>
          <w:lang w:eastAsia="ar-SA"/>
        </w:rPr>
      </w:pPr>
      <w:r w:rsidRPr="009904B1">
        <w:rPr>
          <w:rFonts w:eastAsia="Calibri" w:cs="Calibri"/>
          <w:lang w:eastAsia="ar-SA"/>
        </w:rPr>
        <w:br w:type="page"/>
      </w:r>
    </w:p>
    <w:p w:rsidR="00B65878" w:rsidRPr="009904B1" w:rsidRDefault="00B65878" w:rsidP="00B65878">
      <w:pPr>
        <w:pStyle w:val="ActivityNumberedBold"/>
        <w:rPr>
          <w:lang w:val="en-AU"/>
        </w:rPr>
      </w:pPr>
      <w:r w:rsidRPr="009904B1">
        <w:rPr>
          <w:lang w:val="en-AU"/>
        </w:rPr>
        <w:t xml:space="preserve">List six issues which are </w:t>
      </w:r>
      <w:r w:rsidRPr="009904B1">
        <w:rPr>
          <w:szCs w:val="24"/>
          <w:lang w:val="en-AU"/>
        </w:rPr>
        <w:t xml:space="preserve">important considerations as part of the process of choosing staff to work on a </w:t>
      </w:r>
      <w:r w:rsidR="00715998" w:rsidRPr="009904B1">
        <w:rPr>
          <w:szCs w:val="24"/>
          <w:lang w:val="en-AU"/>
        </w:rPr>
        <w:t>display stand</w:t>
      </w:r>
      <w:r w:rsidRPr="009904B1">
        <w:rPr>
          <w:szCs w:val="24"/>
          <w:lang w:val="en-AU"/>
        </w:rPr>
        <w:t>.</w:t>
      </w:r>
    </w:p>
    <w:p w:rsidR="00B65878" w:rsidRPr="009904B1" w:rsidRDefault="00B65878" w:rsidP="00A94E75">
      <w:pPr>
        <w:pStyle w:val="ActivityBullet1"/>
      </w:pPr>
      <w:r w:rsidRPr="009904B1">
        <w:t xml:space="preserve">It is imperative all personnel chosen to staff a </w:t>
      </w:r>
      <w:r w:rsidR="00715998" w:rsidRPr="009904B1">
        <w:t>display stand</w:t>
      </w:r>
      <w:r w:rsidRPr="009904B1">
        <w:t xml:space="preserve"> are suitable for the work whi</w:t>
      </w:r>
      <w:r w:rsidR="00A72B26" w:rsidRPr="009904B1">
        <w:t>ch will be allocated to them. Y</w:t>
      </w:r>
      <w:r w:rsidRPr="009904B1">
        <w:t>ou must do research to ensure all staff chosen for roles have the appropriate knowledge and skills for the task they will be given.</w:t>
      </w:r>
    </w:p>
    <w:p w:rsidR="00B65878" w:rsidRPr="009904B1" w:rsidRDefault="00B65878" w:rsidP="00A94E75">
      <w:pPr>
        <w:pStyle w:val="ActivityBullet1"/>
        <w:numPr>
          <w:ilvl w:val="0"/>
          <w:numId w:val="0"/>
        </w:numPr>
        <w:ind w:left="924"/>
      </w:pPr>
      <w:r w:rsidRPr="009904B1">
        <w:t xml:space="preserve">This is vital because staff at a </w:t>
      </w:r>
      <w:r w:rsidR="00715998" w:rsidRPr="009904B1">
        <w:t>display stand</w:t>
      </w:r>
      <w:r w:rsidRPr="009904B1">
        <w:t xml:space="preserve"> are:</w:t>
      </w:r>
    </w:p>
    <w:p w:rsidR="00B65878" w:rsidRPr="009904B1" w:rsidRDefault="00A72B26" w:rsidP="00A94E75">
      <w:pPr>
        <w:pStyle w:val="ActivityBullet2"/>
      </w:pPr>
      <w:r w:rsidRPr="009904B1">
        <w:t>Very much on public view. T</w:t>
      </w:r>
      <w:r w:rsidR="00B65878" w:rsidRPr="009904B1">
        <w:t>hey need to appreciate they themselves are as much ‘on show’ as the products/services they are promoting</w:t>
      </w:r>
    </w:p>
    <w:p w:rsidR="00B65878" w:rsidRPr="009904B1" w:rsidRDefault="00B65878" w:rsidP="00A94E75">
      <w:pPr>
        <w:pStyle w:val="ActivityBullet2"/>
      </w:pPr>
      <w:r w:rsidRPr="009904B1">
        <w:t xml:space="preserve">Representing </w:t>
      </w:r>
      <w:r w:rsidR="00EA6F82" w:rsidRPr="009904B1">
        <w:t>the organisation. V</w:t>
      </w:r>
      <w:r w:rsidRPr="009904B1">
        <w:t xml:space="preserve">isitors to the </w:t>
      </w:r>
      <w:r w:rsidR="00715998" w:rsidRPr="009904B1">
        <w:t>display stand</w:t>
      </w:r>
      <w:r w:rsidRPr="009904B1">
        <w:t xml:space="preserve"> will judge the business as much by the appearance and actio</w:t>
      </w:r>
      <w:r w:rsidR="00EA6F82" w:rsidRPr="009904B1">
        <w:t xml:space="preserve">ns of the staff as by the value and </w:t>
      </w:r>
      <w:r w:rsidRPr="009904B1">
        <w:t>attractiveness of the items being promoted</w:t>
      </w:r>
    </w:p>
    <w:p w:rsidR="00B65878" w:rsidRPr="009904B1" w:rsidRDefault="00B65878" w:rsidP="00A94E75">
      <w:pPr>
        <w:pStyle w:val="ActivityBullet1"/>
      </w:pPr>
      <w:r w:rsidRPr="009904B1">
        <w:t>Different staff may have to be selected to support differen</w:t>
      </w:r>
      <w:r w:rsidR="00EA6F82" w:rsidRPr="009904B1">
        <w:t xml:space="preserve">t product (or service) types in </w:t>
      </w:r>
      <w:r w:rsidRPr="009904B1">
        <w:t xml:space="preserve">line with their levels of </w:t>
      </w:r>
      <w:r w:rsidR="00A94E75" w:rsidRPr="009904B1">
        <w:t>expertise and product knowledge</w:t>
      </w:r>
    </w:p>
    <w:p w:rsidR="00B65878" w:rsidRPr="009904B1" w:rsidRDefault="00B65878" w:rsidP="00A94E75">
      <w:pPr>
        <w:pStyle w:val="ActivityBullet1"/>
      </w:pPr>
      <w:r w:rsidRPr="009904B1">
        <w:t xml:space="preserve">All staff used on </w:t>
      </w:r>
      <w:r w:rsidR="00715998" w:rsidRPr="009904B1">
        <w:t>display stands</w:t>
      </w:r>
      <w:r w:rsidRPr="009904B1">
        <w:t xml:space="preserve"> </w:t>
      </w:r>
      <w:r w:rsidRPr="009904B1">
        <w:rPr>
          <w:b/>
        </w:rPr>
        <w:t>must</w:t>
      </w:r>
      <w:r w:rsidRPr="009904B1">
        <w:t xml:space="preserve"> have:</w:t>
      </w:r>
    </w:p>
    <w:p w:rsidR="00B65878" w:rsidRPr="009904B1" w:rsidRDefault="00B65878" w:rsidP="00A94E75">
      <w:pPr>
        <w:pStyle w:val="ActivityBullet2"/>
      </w:pPr>
      <w:r w:rsidRPr="009904B1">
        <w:t>Excellen</w:t>
      </w:r>
      <w:r w:rsidR="00EA6F82" w:rsidRPr="009904B1">
        <w:t>t personal presentation skills</w:t>
      </w:r>
      <w:r w:rsidRPr="009904B1">
        <w:t xml:space="preserve"> covering all aspects such as personal presentation and grooming, uniform and personal hygiene</w:t>
      </w:r>
    </w:p>
    <w:p w:rsidR="00B65878" w:rsidRPr="009904B1" w:rsidRDefault="00B65878" w:rsidP="00A94E75">
      <w:pPr>
        <w:pStyle w:val="ActivityBullet2"/>
      </w:pPr>
      <w:r w:rsidRPr="009904B1">
        <w:t>Outstanding interpersonal skills to cope with the questions, comments, feedback and criticisms which commonly accompany public displays</w:t>
      </w:r>
    </w:p>
    <w:p w:rsidR="00B65878" w:rsidRPr="009904B1" w:rsidRDefault="00B65878" w:rsidP="00A94E75">
      <w:pPr>
        <w:pStyle w:val="ActivityBullet1"/>
      </w:pPr>
      <w:r w:rsidRPr="009904B1">
        <w:t xml:space="preserve">Rostering staff to work on a </w:t>
      </w:r>
      <w:r w:rsidR="00715998" w:rsidRPr="009904B1">
        <w:t>display stand</w:t>
      </w:r>
      <w:r w:rsidRPr="009904B1">
        <w:t xml:space="preserve"> must be done in such a way it:</w:t>
      </w:r>
    </w:p>
    <w:p w:rsidR="00B65878" w:rsidRPr="009904B1" w:rsidRDefault="00EA6F82" w:rsidP="00A94E75">
      <w:pPr>
        <w:pStyle w:val="ActivityBullet2"/>
      </w:pPr>
      <w:r w:rsidRPr="009904B1">
        <w:t>Provides back</w:t>
      </w:r>
      <w:r w:rsidR="00B65878" w:rsidRPr="009904B1">
        <w:t>filling for staff who are taken from their normal</w:t>
      </w:r>
      <w:r w:rsidRPr="009904B1">
        <w:t xml:space="preserve"> duties and allocated to </w:t>
      </w:r>
      <w:r w:rsidR="00715998" w:rsidRPr="009904B1">
        <w:t>display stand</w:t>
      </w:r>
      <w:r w:rsidR="00B65878" w:rsidRPr="009904B1">
        <w:t xml:space="preserve"> duties </w:t>
      </w:r>
    </w:p>
    <w:p w:rsidR="00B65878" w:rsidRPr="009904B1" w:rsidRDefault="00B65878" w:rsidP="00A94E75">
      <w:pPr>
        <w:pStyle w:val="ActivityBullet2"/>
      </w:pPr>
      <w:r w:rsidRPr="009904B1">
        <w:t xml:space="preserve">Covers all the hours the </w:t>
      </w:r>
      <w:r w:rsidR="00715998" w:rsidRPr="009904B1">
        <w:t>display stand</w:t>
      </w:r>
      <w:r w:rsidR="00EA6F82" w:rsidRPr="009904B1">
        <w:t xml:space="preserve"> is required to be staffed </w:t>
      </w:r>
      <w:r w:rsidRPr="009904B1">
        <w:t>including personnel to cover the breaks staff are entitled to have</w:t>
      </w:r>
    </w:p>
    <w:p w:rsidR="00B65878" w:rsidRPr="009904B1" w:rsidRDefault="00B65878" w:rsidP="00A94E75">
      <w:pPr>
        <w:pStyle w:val="ActivityBullet2"/>
      </w:pPr>
      <w:r w:rsidRPr="009904B1">
        <w:t>The roster provides enough staff to:</w:t>
      </w:r>
    </w:p>
    <w:p w:rsidR="00B65878" w:rsidRPr="009904B1" w:rsidRDefault="00B65878" w:rsidP="00A94E75">
      <w:pPr>
        <w:pStyle w:val="ActivityBullet3"/>
      </w:pPr>
      <w:r w:rsidRPr="009904B1">
        <w:t>Cater for the expected volume of trade, visitors and customers</w:t>
      </w:r>
    </w:p>
    <w:p w:rsidR="00B65878" w:rsidRPr="009904B1" w:rsidRDefault="00B65878" w:rsidP="00A94E75">
      <w:pPr>
        <w:pStyle w:val="ActivityBullet3"/>
      </w:pPr>
      <w:r w:rsidRPr="009904B1">
        <w:t xml:space="preserve">Accommodate all identified activities which the </w:t>
      </w:r>
      <w:r w:rsidR="00715998" w:rsidRPr="009904B1">
        <w:t>display stand</w:t>
      </w:r>
      <w:r w:rsidR="007009D3" w:rsidRPr="009904B1">
        <w:t xml:space="preserve"> will offer or provide</w:t>
      </w:r>
    </w:p>
    <w:p w:rsidR="00B65878" w:rsidRPr="009904B1" w:rsidRDefault="00B65878" w:rsidP="007009D3">
      <w:pPr>
        <w:pStyle w:val="ActivityBullet1"/>
      </w:pPr>
      <w:r w:rsidRPr="009904B1">
        <w:t xml:space="preserve">There </w:t>
      </w:r>
      <w:r w:rsidR="00EA6F82" w:rsidRPr="009904B1">
        <w:t>is also a need to obtain</w:t>
      </w:r>
      <w:r w:rsidRPr="009904B1">
        <w:t xml:space="preserve"> ‘sufficient’ personnel to staff the stand for all t</w:t>
      </w:r>
      <w:r w:rsidR="007009D3" w:rsidRPr="009904B1">
        <w:t>he hours it is operational, and</w:t>
      </w:r>
    </w:p>
    <w:p w:rsidR="00B65878" w:rsidRPr="009904B1" w:rsidRDefault="00B65878" w:rsidP="007009D3">
      <w:pPr>
        <w:pStyle w:val="ActivityBullet1"/>
      </w:pPr>
      <w:r w:rsidRPr="009904B1">
        <w:t xml:space="preserve">Strive to grow your pool of staff who are able, and suitable, for use on a variety of </w:t>
      </w:r>
      <w:r w:rsidR="00715998" w:rsidRPr="009904B1">
        <w:t>display stands</w:t>
      </w:r>
      <w:r w:rsidRPr="009904B1">
        <w:t>.</w:t>
      </w:r>
    </w:p>
    <w:p w:rsidR="000133B7" w:rsidRPr="009904B1" w:rsidRDefault="000133B7">
      <w:pPr>
        <w:rPr>
          <w:rFonts w:ascii="Helvetica" w:eastAsia="Calibri" w:hAnsi="Helvetica" w:cs="Calibri"/>
          <w:b/>
          <w:szCs w:val="16"/>
          <w:lang w:eastAsia="ar-SA"/>
        </w:rPr>
      </w:pPr>
      <w:r w:rsidRPr="009904B1">
        <w:br w:type="page"/>
      </w:r>
    </w:p>
    <w:p w:rsidR="00B65878" w:rsidRPr="009904B1" w:rsidRDefault="00B65878" w:rsidP="000133B7">
      <w:pPr>
        <w:pStyle w:val="ActivityNumberedBold"/>
        <w:spacing w:before="180" w:after="180"/>
        <w:rPr>
          <w:lang w:val="en-AU"/>
        </w:rPr>
      </w:pPr>
      <w:r w:rsidRPr="009904B1">
        <w:rPr>
          <w:lang w:val="en-AU"/>
        </w:rPr>
        <w:t>List four pre-requisite</w:t>
      </w:r>
      <w:r w:rsidRPr="009904B1">
        <w:rPr>
          <w:szCs w:val="24"/>
          <w:lang w:val="en-AU"/>
        </w:rPr>
        <w:t xml:space="preserve"> requirements for staff working on </w:t>
      </w:r>
      <w:r w:rsidR="00715998" w:rsidRPr="009904B1">
        <w:rPr>
          <w:szCs w:val="24"/>
          <w:lang w:val="en-AU"/>
        </w:rPr>
        <w:t>display stands</w:t>
      </w:r>
      <w:r w:rsidRPr="009904B1">
        <w:rPr>
          <w:szCs w:val="24"/>
          <w:lang w:val="en-AU"/>
        </w:rPr>
        <w:t>.</w:t>
      </w:r>
    </w:p>
    <w:p w:rsidR="00B65878" w:rsidRPr="009904B1" w:rsidRDefault="00EA6F82" w:rsidP="0048082E">
      <w:pPr>
        <w:pStyle w:val="ActivityBullet1"/>
      </w:pPr>
      <w:r w:rsidRPr="009904B1">
        <w:t xml:space="preserve">Attend training </w:t>
      </w:r>
      <w:r w:rsidR="00B65878" w:rsidRPr="009904B1">
        <w:t>if provided for the promotion, so they know what to do and say</w:t>
      </w:r>
    </w:p>
    <w:p w:rsidR="00B65878" w:rsidRPr="009904B1" w:rsidRDefault="00EA6F82" w:rsidP="0048082E">
      <w:pPr>
        <w:pStyle w:val="ActivityBullet1"/>
      </w:pPr>
      <w:r w:rsidRPr="009904B1">
        <w:t xml:space="preserve">Participate in the briefing </w:t>
      </w:r>
      <w:r w:rsidR="00B65878" w:rsidRPr="009904B1">
        <w:t>so they know their allocated roles and responsibilities</w:t>
      </w:r>
    </w:p>
    <w:p w:rsidR="00B65878" w:rsidRPr="009904B1" w:rsidRDefault="00B65878" w:rsidP="0048082E">
      <w:pPr>
        <w:pStyle w:val="ActivityBullet1"/>
      </w:pPr>
      <w:r w:rsidRPr="009904B1">
        <w:t>Check personal ap</w:t>
      </w:r>
      <w:r w:rsidR="00EA6F82" w:rsidRPr="009904B1">
        <w:t xml:space="preserve">pearance before starting work </w:t>
      </w:r>
      <w:r w:rsidRPr="009904B1">
        <w:t>and maintain it throughout the shift</w:t>
      </w:r>
    </w:p>
    <w:p w:rsidR="00B65878" w:rsidRPr="009904B1" w:rsidRDefault="00B65878" w:rsidP="0048082E">
      <w:pPr>
        <w:pStyle w:val="ActivityBullet1"/>
      </w:pPr>
      <w:r w:rsidRPr="009904B1">
        <w:t>Work according to</w:t>
      </w:r>
      <w:r w:rsidR="00EA6F82" w:rsidRPr="009904B1">
        <w:t xml:space="preserve"> the roster for the promotion </w:t>
      </w:r>
      <w:r w:rsidRPr="009904B1">
        <w:t>to ensure  the right staff are present at the right times in the right numbers</w:t>
      </w:r>
    </w:p>
    <w:p w:rsidR="00B65878" w:rsidRPr="009904B1" w:rsidRDefault="00B65878" w:rsidP="0048082E">
      <w:pPr>
        <w:pStyle w:val="ActivityBullet1"/>
      </w:pPr>
      <w:r w:rsidRPr="009904B1">
        <w:t xml:space="preserve">Understand everyone who works on a </w:t>
      </w:r>
      <w:r w:rsidR="00715998" w:rsidRPr="009904B1">
        <w:t>display stand</w:t>
      </w:r>
      <w:r w:rsidRPr="009904B1">
        <w:t xml:space="preserve"> will always be responsi</w:t>
      </w:r>
      <w:r w:rsidR="00EA6F82" w:rsidRPr="009904B1">
        <w:t>ble for multiple roles/tasks. T</w:t>
      </w:r>
      <w:r w:rsidRPr="009904B1">
        <w:t>here is never a situation where staff only have one job to do and nothing else.</w:t>
      </w:r>
    </w:p>
    <w:p w:rsidR="00B65878" w:rsidRPr="009904B1" w:rsidRDefault="00B65878" w:rsidP="0048082E">
      <w:pPr>
        <w:pStyle w:val="ActivityText"/>
      </w:pPr>
      <w:r w:rsidRPr="009904B1">
        <w:t xml:space="preserve">Everyone who works on a </w:t>
      </w:r>
      <w:r w:rsidR="00715998" w:rsidRPr="009904B1">
        <w:t>display stand</w:t>
      </w:r>
      <w:r w:rsidRPr="009904B1">
        <w:t xml:space="preserve"> must understand </w:t>
      </w:r>
      <w:r w:rsidR="00EA6F82" w:rsidRPr="009904B1">
        <w:t xml:space="preserve">that </w:t>
      </w:r>
      <w:r w:rsidRPr="009904B1">
        <w:t>they are expected to do whatever has to be done whenever it needs to be done.</w:t>
      </w:r>
    </w:p>
    <w:p w:rsidR="00B65878" w:rsidRPr="009904B1" w:rsidRDefault="00B65878" w:rsidP="000133B7">
      <w:pPr>
        <w:pStyle w:val="ActivityNumberedBold"/>
        <w:spacing w:before="180" w:after="180"/>
        <w:rPr>
          <w:lang w:val="en-AU"/>
        </w:rPr>
      </w:pPr>
      <w:r w:rsidRPr="009904B1">
        <w:rPr>
          <w:lang w:val="en-AU"/>
        </w:rPr>
        <w:t xml:space="preserve">Identify six generic customer service roles </w:t>
      </w:r>
      <w:r w:rsidRPr="009904B1">
        <w:rPr>
          <w:szCs w:val="24"/>
          <w:lang w:val="en-AU"/>
        </w:rPr>
        <w:t>sta</w:t>
      </w:r>
      <w:r w:rsidR="00802BAA" w:rsidRPr="009904B1">
        <w:rPr>
          <w:szCs w:val="24"/>
          <w:lang w:val="en-AU"/>
        </w:rPr>
        <w:t xml:space="preserve">ff who are assigned to display </w:t>
      </w:r>
      <w:r w:rsidRPr="009904B1">
        <w:rPr>
          <w:szCs w:val="24"/>
          <w:lang w:val="en-AU"/>
        </w:rPr>
        <w:t>stands can be required to undertake.</w:t>
      </w:r>
    </w:p>
    <w:p w:rsidR="00B65878" w:rsidRPr="009904B1" w:rsidRDefault="00B65878" w:rsidP="0048082E">
      <w:pPr>
        <w:pStyle w:val="ActivityBullet1"/>
      </w:pPr>
      <w:r w:rsidRPr="009904B1">
        <w:t xml:space="preserve">Generate interest </w:t>
      </w:r>
      <w:r w:rsidR="000133B7" w:rsidRPr="009904B1">
        <w:t xml:space="preserve">in the </w:t>
      </w:r>
      <w:r w:rsidR="00715998" w:rsidRPr="009904B1">
        <w:t>display stand</w:t>
      </w:r>
    </w:p>
    <w:p w:rsidR="00B65878" w:rsidRPr="009904B1" w:rsidRDefault="00B65878" w:rsidP="0048082E">
      <w:pPr>
        <w:pStyle w:val="ActivityBullet1"/>
      </w:pPr>
      <w:r w:rsidRPr="009904B1">
        <w:t>Respond to questions, queries and ge</w:t>
      </w:r>
      <w:r w:rsidR="000133B7" w:rsidRPr="009904B1">
        <w:t>neral and/or specific enquiries</w:t>
      </w:r>
    </w:p>
    <w:p w:rsidR="00B65878" w:rsidRPr="009904B1" w:rsidRDefault="00B65878" w:rsidP="0048082E">
      <w:pPr>
        <w:pStyle w:val="ActivityBullet1"/>
      </w:pPr>
      <w:r w:rsidRPr="009904B1">
        <w:t>Captu</w:t>
      </w:r>
      <w:r w:rsidR="000133B7" w:rsidRPr="009904B1">
        <w:t>re data from visitors/customers</w:t>
      </w:r>
    </w:p>
    <w:p w:rsidR="00B65878" w:rsidRPr="009904B1" w:rsidRDefault="00B65878" w:rsidP="0048082E">
      <w:pPr>
        <w:pStyle w:val="ActivityBullet1"/>
      </w:pPr>
      <w:r w:rsidRPr="009904B1">
        <w:t>Conduct demonstrations</w:t>
      </w:r>
    </w:p>
    <w:p w:rsidR="00B65878" w:rsidRPr="009904B1" w:rsidRDefault="00EA6F82" w:rsidP="0048082E">
      <w:pPr>
        <w:pStyle w:val="ActivityBullet1"/>
      </w:pPr>
      <w:r w:rsidRPr="009904B1">
        <w:t>Make and process</w:t>
      </w:r>
      <w:r w:rsidR="00B65878" w:rsidRPr="009904B1">
        <w:t xml:space="preserve"> sales</w:t>
      </w:r>
    </w:p>
    <w:p w:rsidR="00B65878" w:rsidRPr="009904B1" w:rsidRDefault="00B65878" w:rsidP="0048082E">
      <w:pPr>
        <w:pStyle w:val="ActivityBullet1"/>
      </w:pPr>
      <w:r w:rsidRPr="009904B1">
        <w:t>Take reservations</w:t>
      </w:r>
    </w:p>
    <w:p w:rsidR="00B65878" w:rsidRPr="009904B1" w:rsidRDefault="00B65878" w:rsidP="0048082E">
      <w:pPr>
        <w:pStyle w:val="ActivityBullet1"/>
      </w:pPr>
      <w:r w:rsidRPr="009904B1">
        <w:t xml:space="preserve">Maintain the </w:t>
      </w:r>
      <w:r w:rsidR="00715998" w:rsidRPr="009904B1">
        <w:t>display stand</w:t>
      </w:r>
    </w:p>
    <w:p w:rsidR="00B65878" w:rsidRPr="009904B1" w:rsidRDefault="00B65878" w:rsidP="0048082E">
      <w:pPr>
        <w:pStyle w:val="ActivityBullet1"/>
      </w:pPr>
      <w:r w:rsidRPr="009904B1">
        <w:t>Monitor customer and visitor activity</w:t>
      </w:r>
    </w:p>
    <w:p w:rsidR="00B65878" w:rsidRPr="009904B1" w:rsidRDefault="00B65878" w:rsidP="0048082E">
      <w:pPr>
        <w:pStyle w:val="ActivityBullet1"/>
      </w:pPr>
      <w:r w:rsidRPr="009904B1">
        <w:t>Make arrangements for follow-up service provision.</w:t>
      </w:r>
    </w:p>
    <w:p w:rsidR="00B65878" w:rsidRPr="009904B1" w:rsidRDefault="00B65878" w:rsidP="000133B7">
      <w:pPr>
        <w:pStyle w:val="ActivityNumberedBold"/>
        <w:spacing w:before="180" w:after="180"/>
        <w:rPr>
          <w:lang w:val="en-AU"/>
        </w:rPr>
      </w:pPr>
      <w:r w:rsidRPr="009904B1">
        <w:rPr>
          <w:lang w:val="en-AU"/>
        </w:rPr>
        <w:t>Differentiate between ‘customers’ and ‘prospects’.</w:t>
      </w:r>
    </w:p>
    <w:p w:rsidR="00B65878" w:rsidRPr="009904B1" w:rsidRDefault="00B65878" w:rsidP="002410B9">
      <w:pPr>
        <w:pStyle w:val="ActivityText"/>
      </w:pPr>
      <w:r w:rsidRPr="009904B1">
        <w:t>Customers are those who have already bought something from you.</w:t>
      </w:r>
    </w:p>
    <w:p w:rsidR="00B65878" w:rsidRPr="009904B1" w:rsidRDefault="00B65878" w:rsidP="002410B9">
      <w:pPr>
        <w:pStyle w:val="ActivityText"/>
      </w:pPr>
      <w:r w:rsidRPr="009904B1">
        <w:t>They may have:</w:t>
      </w:r>
    </w:p>
    <w:p w:rsidR="00B65878" w:rsidRPr="009904B1" w:rsidRDefault="00B65878" w:rsidP="0048082E">
      <w:pPr>
        <w:pStyle w:val="ActivityBullet1"/>
      </w:pPr>
      <w:r w:rsidRPr="009904B1">
        <w:t xml:space="preserve">Bought while at the </w:t>
      </w:r>
      <w:r w:rsidR="00715998" w:rsidRPr="009904B1">
        <w:t>display stand</w:t>
      </w:r>
    </w:p>
    <w:p w:rsidR="00B65878" w:rsidRPr="009904B1" w:rsidRDefault="00B65878" w:rsidP="0048082E">
      <w:pPr>
        <w:pStyle w:val="ActivityBullet1"/>
      </w:pPr>
      <w:r w:rsidRPr="009904B1">
        <w:t>Bo</w:t>
      </w:r>
      <w:r w:rsidR="00EA6F82" w:rsidRPr="009904B1">
        <w:t xml:space="preserve">ught before the </w:t>
      </w:r>
      <w:r w:rsidR="00715998" w:rsidRPr="009904B1">
        <w:t>display stand</w:t>
      </w:r>
      <w:r w:rsidR="00EA6F82" w:rsidRPr="009904B1">
        <w:t xml:space="preserve"> </w:t>
      </w:r>
      <w:r w:rsidRPr="009904B1">
        <w:t>or after it</w:t>
      </w:r>
    </w:p>
    <w:p w:rsidR="00B65878" w:rsidRPr="009904B1" w:rsidRDefault="00B65878" w:rsidP="000133B7">
      <w:pPr>
        <w:pStyle w:val="ActivityBullet1"/>
        <w:spacing w:after="160"/>
      </w:pPr>
      <w:r w:rsidRPr="009904B1">
        <w:t>Paid a deposit on a booking.</w:t>
      </w:r>
    </w:p>
    <w:p w:rsidR="00B65878" w:rsidRPr="009904B1" w:rsidRDefault="00B65878" w:rsidP="002410B9">
      <w:pPr>
        <w:pStyle w:val="ActivityText"/>
      </w:pPr>
      <w:r w:rsidRPr="009904B1">
        <w:t>Prospects are those who it is believed may buy from you.</w:t>
      </w:r>
    </w:p>
    <w:p w:rsidR="00B65878" w:rsidRPr="009904B1" w:rsidRDefault="00B65878" w:rsidP="002410B9">
      <w:pPr>
        <w:pStyle w:val="ActivityText"/>
      </w:pPr>
      <w:r w:rsidRPr="009904B1">
        <w:t>They are commonly people:</w:t>
      </w:r>
    </w:p>
    <w:p w:rsidR="00B65878" w:rsidRPr="009904B1" w:rsidRDefault="00B65878" w:rsidP="0048082E">
      <w:pPr>
        <w:pStyle w:val="ActivityBullet1"/>
      </w:pPr>
      <w:r w:rsidRPr="009904B1">
        <w:t>Who have been identified by your staff as having a need which your business is able to fill</w:t>
      </w:r>
    </w:p>
    <w:p w:rsidR="00B65878" w:rsidRPr="009904B1" w:rsidRDefault="00B65878" w:rsidP="0048082E">
      <w:pPr>
        <w:pStyle w:val="ActivityBullet1"/>
      </w:pPr>
      <w:r w:rsidRPr="009904B1">
        <w:t>Indicated they are interested in buying from you</w:t>
      </w:r>
    </w:p>
    <w:p w:rsidR="00B65878" w:rsidRPr="009904B1" w:rsidRDefault="00B65878" w:rsidP="0048082E">
      <w:pPr>
        <w:pStyle w:val="ActivityBullet1"/>
      </w:pPr>
      <w:r w:rsidRPr="009904B1">
        <w:t>Asked for information about your products and services</w:t>
      </w:r>
    </w:p>
    <w:p w:rsidR="00B65878" w:rsidRPr="009904B1" w:rsidRDefault="00B65878" w:rsidP="0048082E">
      <w:pPr>
        <w:pStyle w:val="ActivityBullet1"/>
      </w:pPr>
      <w:r w:rsidRPr="009904B1">
        <w:t>Provided their details so you can contact them</w:t>
      </w:r>
    </w:p>
    <w:p w:rsidR="00B65878" w:rsidRPr="009904B1" w:rsidRDefault="00B65878" w:rsidP="0048082E">
      <w:pPr>
        <w:pStyle w:val="ActivityBullet1"/>
      </w:pPr>
      <w:r w:rsidRPr="009904B1">
        <w:t xml:space="preserve">Made a specific request for </w:t>
      </w:r>
      <w:r w:rsidR="0048082E" w:rsidRPr="009904B1">
        <w:t>information and/or a sales call.</w:t>
      </w:r>
    </w:p>
    <w:p w:rsidR="00B65878" w:rsidRPr="009904B1" w:rsidRDefault="00B65878" w:rsidP="000133B7">
      <w:pPr>
        <w:pStyle w:val="ActivityNumberedBold"/>
        <w:spacing w:before="180"/>
        <w:rPr>
          <w:lang w:val="en-AU"/>
        </w:rPr>
      </w:pPr>
      <w:r w:rsidRPr="009904B1">
        <w:rPr>
          <w:lang w:val="en-AU"/>
        </w:rPr>
        <w:t xml:space="preserve">Give four reasons </w:t>
      </w:r>
      <w:r w:rsidR="00EA6F82" w:rsidRPr="009904B1">
        <w:rPr>
          <w:lang w:val="en-AU"/>
        </w:rPr>
        <w:t xml:space="preserve">why it is important to follow </w:t>
      </w:r>
      <w:r w:rsidRPr="009904B1">
        <w:rPr>
          <w:lang w:val="en-AU"/>
        </w:rPr>
        <w:t xml:space="preserve">up with prospects after initial contact at a </w:t>
      </w:r>
      <w:r w:rsidR="00715998" w:rsidRPr="009904B1">
        <w:rPr>
          <w:lang w:val="en-AU"/>
        </w:rPr>
        <w:t>display stand</w:t>
      </w:r>
      <w:r w:rsidRPr="009904B1">
        <w:rPr>
          <w:lang w:val="en-AU"/>
        </w:rPr>
        <w:t>.</w:t>
      </w:r>
    </w:p>
    <w:p w:rsidR="00B65878" w:rsidRPr="009904B1" w:rsidRDefault="00B65878" w:rsidP="0048082E">
      <w:pPr>
        <w:pStyle w:val="ActivityBullet1"/>
      </w:pPr>
      <w:r w:rsidRPr="009904B1">
        <w:t>They have demonstrated interest in what you are selling</w:t>
      </w:r>
    </w:p>
    <w:p w:rsidR="00B65878" w:rsidRPr="009904B1" w:rsidRDefault="00B65878" w:rsidP="0048082E">
      <w:pPr>
        <w:pStyle w:val="ActivityBullet1"/>
      </w:pPr>
      <w:r w:rsidRPr="009904B1">
        <w:t>They are more likely to purchase than non-prospects</w:t>
      </w:r>
    </w:p>
    <w:p w:rsidR="00B65878" w:rsidRPr="009904B1" w:rsidRDefault="00B65878" w:rsidP="0048082E">
      <w:pPr>
        <w:pStyle w:val="ActivityBullet1"/>
      </w:pPr>
      <w:r w:rsidRPr="009904B1">
        <w:t>T</w:t>
      </w:r>
      <w:r w:rsidR="00EA6F82" w:rsidRPr="009904B1">
        <w:t xml:space="preserve">hey will be expecting contact </w:t>
      </w:r>
      <w:r w:rsidRPr="009904B1">
        <w:t>because:</w:t>
      </w:r>
    </w:p>
    <w:p w:rsidR="00B65878" w:rsidRPr="009904B1" w:rsidRDefault="00B65878" w:rsidP="0048082E">
      <w:pPr>
        <w:pStyle w:val="ActivityBullet2"/>
      </w:pPr>
      <w:r w:rsidRPr="009904B1">
        <w:t xml:space="preserve">They </w:t>
      </w:r>
      <w:r w:rsidR="00EA6F82" w:rsidRPr="009904B1">
        <w:t xml:space="preserve">have asked for a follow-up call or </w:t>
      </w:r>
      <w:r w:rsidRPr="009904B1">
        <w:t>visit</w:t>
      </w:r>
    </w:p>
    <w:p w:rsidR="00B65878" w:rsidRPr="009904B1" w:rsidRDefault="00B65878" w:rsidP="0048082E">
      <w:pPr>
        <w:pStyle w:val="ActivityBullet2"/>
      </w:pPr>
      <w:r w:rsidRPr="009904B1">
        <w:t>They been advised someone will contact them</w:t>
      </w:r>
    </w:p>
    <w:p w:rsidR="00B65878" w:rsidRPr="009904B1" w:rsidRDefault="00B65878" w:rsidP="0048082E">
      <w:pPr>
        <w:pStyle w:val="ActivityBullet1"/>
      </w:pPr>
      <w:r w:rsidRPr="009904B1">
        <w:t xml:space="preserve">They can be excellent sources of referrals </w:t>
      </w:r>
    </w:p>
    <w:p w:rsidR="00B65878" w:rsidRPr="009904B1" w:rsidRDefault="00B65878" w:rsidP="0048082E">
      <w:pPr>
        <w:pStyle w:val="ActivityBullet1"/>
      </w:pPr>
      <w:r w:rsidRPr="009904B1">
        <w:t>They optimise return on the investm</w:t>
      </w:r>
      <w:r w:rsidR="00EA6F82" w:rsidRPr="009904B1">
        <w:t xml:space="preserve">ent of time, money and effort </w:t>
      </w:r>
      <w:r w:rsidRPr="009904B1">
        <w:t>compared to cold-calling</w:t>
      </w:r>
    </w:p>
    <w:p w:rsidR="00B65878" w:rsidRPr="009904B1" w:rsidRDefault="00B65878" w:rsidP="0048082E">
      <w:pPr>
        <w:pStyle w:val="ActivityBullet1"/>
      </w:pPr>
      <w:r w:rsidRPr="009904B1">
        <w:t>F</w:t>
      </w:r>
      <w:r w:rsidR="00EA6F82" w:rsidRPr="009904B1">
        <w:t xml:space="preserve">ailing to follow-up as promised or </w:t>
      </w:r>
      <w:r w:rsidRPr="009904B1">
        <w:t>expected will have a negative impact on the reputation of the business in the eyes of the prospect.</w:t>
      </w:r>
    </w:p>
    <w:p w:rsidR="00B65878" w:rsidRPr="009904B1" w:rsidRDefault="00B65878" w:rsidP="000133B7">
      <w:pPr>
        <w:pStyle w:val="ActivityNumberedBold"/>
        <w:spacing w:before="180"/>
        <w:rPr>
          <w:lang w:val="en-AU"/>
        </w:rPr>
      </w:pPr>
      <w:r w:rsidRPr="009904B1">
        <w:rPr>
          <w:lang w:val="en-AU"/>
        </w:rPr>
        <w:t xml:space="preserve">Identify four examples of follow-up activities which may occur with prospects or customers after initial contact has been made with them at a </w:t>
      </w:r>
      <w:r w:rsidR="00715998" w:rsidRPr="009904B1">
        <w:rPr>
          <w:lang w:val="en-AU"/>
        </w:rPr>
        <w:t>display stand</w:t>
      </w:r>
      <w:r w:rsidRPr="009904B1">
        <w:rPr>
          <w:lang w:val="en-AU"/>
        </w:rPr>
        <w:t>.</w:t>
      </w:r>
    </w:p>
    <w:p w:rsidR="00B65878" w:rsidRPr="009904B1" w:rsidRDefault="00B65878" w:rsidP="0048082E">
      <w:pPr>
        <w:pStyle w:val="ActivityBullet1"/>
      </w:pPr>
      <w:r w:rsidRPr="009904B1">
        <w:t xml:space="preserve">Telephoning the person or business </w:t>
      </w:r>
    </w:p>
    <w:p w:rsidR="00B65878" w:rsidRPr="009904B1" w:rsidRDefault="00B65878" w:rsidP="0048082E">
      <w:pPr>
        <w:pStyle w:val="ActivityBullet1"/>
      </w:pPr>
      <w:r w:rsidRPr="009904B1">
        <w:t>Making personal visits</w:t>
      </w:r>
    </w:p>
    <w:p w:rsidR="00B65878" w:rsidRPr="009904B1" w:rsidRDefault="00B65878" w:rsidP="0048082E">
      <w:pPr>
        <w:pStyle w:val="ActivityBullet1"/>
      </w:pPr>
      <w:r w:rsidRPr="009904B1">
        <w:t>E-mailing information</w:t>
      </w:r>
    </w:p>
    <w:p w:rsidR="00B65878" w:rsidRPr="009904B1" w:rsidRDefault="00B65878" w:rsidP="0048082E">
      <w:pPr>
        <w:pStyle w:val="ActivityBullet1"/>
      </w:pPr>
      <w:r w:rsidRPr="009904B1">
        <w:t>Forwarding (by mail or courier) materials and information</w:t>
      </w:r>
    </w:p>
    <w:p w:rsidR="00B65878" w:rsidRPr="009904B1" w:rsidRDefault="00B65878" w:rsidP="0048082E">
      <w:pPr>
        <w:pStyle w:val="ActivityBullet1"/>
      </w:pPr>
      <w:r w:rsidRPr="009904B1">
        <w:t>Adding customer details to nominated internal CRM/CMS systems or internal database</w:t>
      </w:r>
    </w:p>
    <w:p w:rsidR="00B65878" w:rsidRPr="009904B1" w:rsidRDefault="00B65878" w:rsidP="0048082E">
      <w:pPr>
        <w:pStyle w:val="ActivityBullet1"/>
      </w:pPr>
      <w:r w:rsidRPr="009904B1">
        <w:t>Liaising with colleagues, suppliers and others, as required</w:t>
      </w:r>
    </w:p>
    <w:p w:rsidR="00B65878" w:rsidRPr="009904B1" w:rsidRDefault="00EA6F82" w:rsidP="0048082E">
      <w:pPr>
        <w:pStyle w:val="ActivityBullet1"/>
      </w:pPr>
      <w:r w:rsidRPr="009904B1">
        <w:t xml:space="preserve">Inviting the </w:t>
      </w:r>
      <w:r w:rsidR="00B65878" w:rsidRPr="009904B1">
        <w:t>prospect to your organisation/workplace.</w:t>
      </w:r>
    </w:p>
    <w:p w:rsidR="00B65878" w:rsidRPr="009904B1" w:rsidRDefault="00B65878" w:rsidP="000133B7">
      <w:pPr>
        <w:pStyle w:val="ActivityNumberedBold"/>
        <w:spacing w:before="180"/>
        <w:rPr>
          <w:lang w:val="en-AU"/>
        </w:rPr>
      </w:pPr>
      <w:r w:rsidRPr="009904B1">
        <w:rPr>
          <w:lang w:val="en-AU"/>
        </w:rPr>
        <w:t xml:space="preserve">Give four reasons it is important to keep a </w:t>
      </w:r>
      <w:r w:rsidR="00715998" w:rsidRPr="009904B1">
        <w:rPr>
          <w:lang w:val="en-AU"/>
        </w:rPr>
        <w:t>display stand</w:t>
      </w:r>
      <w:r w:rsidRPr="009904B1">
        <w:rPr>
          <w:lang w:val="en-AU"/>
        </w:rPr>
        <w:t xml:space="preserve"> looking clean and tidy.</w:t>
      </w:r>
    </w:p>
    <w:p w:rsidR="00B65878" w:rsidRPr="009904B1" w:rsidRDefault="00B65878" w:rsidP="0048082E">
      <w:pPr>
        <w:pStyle w:val="ActivityBullet1"/>
      </w:pPr>
      <w:r w:rsidRPr="009904B1">
        <w:t xml:space="preserve">The way the </w:t>
      </w:r>
      <w:r w:rsidR="00715998" w:rsidRPr="009904B1">
        <w:t>display stand</w:t>
      </w:r>
      <w:r w:rsidRPr="009904B1">
        <w:t xml:space="preserve"> looks reflec</w:t>
      </w:r>
      <w:r w:rsidR="00EA6F82" w:rsidRPr="009904B1">
        <w:t xml:space="preserve">ts the business it represents and you must create a </w:t>
      </w:r>
      <w:r w:rsidRPr="009904B1">
        <w:t>positive image and impression</w:t>
      </w:r>
    </w:p>
    <w:p w:rsidR="00B65878" w:rsidRPr="009904B1" w:rsidRDefault="00B65878" w:rsidP="0048082E">
      <w:pPr>
        <w:pStyle w:val="ActivityBullet1"/>
      </w:pPr>
      <w:r w:rsidRPr="009904B1">
        <w:t>People judge the business (and the products and services it sells) by th</w:t>
      </w:r>
      <w:r w:rsidR="00EA6F82" w:rsidRPr="009904B1">
        <w:t xml:space="preserve">e way the </w:t>
      </w:r>
      <w:r w:rsidR="00715998" w:rsidRPr="009904B1">
        <w:t>display stand</w:t>
      </w:r>
      <w:r w:rsidR="00EA6F82" w:rsidRPr="009904B1">
        <w:t xml:space="preserve"> looks </w:t>
      </w:r>
      <w:r w:rsidRPr="009904B1">
        <w:t>so if they do not like the way the stand looks they will be disinclined to make a purchase</w:t>
      </w:r>
    </w:p>
    <w:p w:rsidR="00B65878" w:rsidRPr="009904B1" w:rsidRDefault="00B65878" w:rsidP="0048082E">
      <w:pPr>
        <w:pStyle w:val="ActivityBullet1"/>
      </w:pPr>
      <w:r w:rsidRPr="009904B1">
        <w:t>To attrac</w:t>
      </w:r>
      <w:r w:rsidR="00EA6F82" w:rsidRPr="009904B1">
        <w:t xml:space="preserve">t people to the </w:t>
      </w:r>
      <w:r w:rsidR="00715998" w:rsidRPr="009904B1">
        <w:t>display stand</w:t>
      </w:r>
      <w:r w:rsidR="00EA6F82" w:rsidRPr="009904B1">
        <w:t xml:space="preserve"> customers </w:t>
      </w:r>
      <w:r w:rsidRPr="009904B1">
        <w:t xml:space="preserve">will not want to engage with, or be seen at a </w:t>
      </w:r>
      <w:r w:rsidR="00715998" w:rsidRPr="009904B1">
        <w:t>display stand</w:t>
      </w:r>
      <w:r w:rsidRPr="009904B1">
        <w:t xml:space="preserve"> that lo</w:t>
      </w:r>
      <w:r w:rsidR="00EA6F82" w:rsidRPr="009904B1">
        <w:t xml:space="preserve">oks </w:t>
      </w:r>
      <w:r w:rsidRPr="009904B1">
        <w:t>unappealing</w:t>
      </w:r>
    </w:p>
    <w:p w:rsidR="00B65878" w:rsidRPr="009904B1" w:rsidRDefault="00B65878" w:rsidP="0048082E">
      <w:pPr>
        <w:pStyle w:val="ActivityBullet1"/>
      </w:pPr>
      <w:r w:rsidRPr="009904B1">
        <w:t>To optimise attainment of the object</w:t>
      </w:r>
      <w:r w:rsidR="00EA6F82" w:rsidRPr="009904B1">
        <w:t xml:space="preserve">ive/s for the </w:t>
      </w:r>
      <w:r w:rsidR="00715998" w:rsidRPr="009904B1">
        <w:t>display stand</w:t>
      </w:r>
      <w:r w:rsidR="00EA6F82" w:rsidRPr="009904B1">
        <w:t>. A</w:t>
      </w:r>
      <w:r w:rsidRPr="009904B1">
        <w:t xml:space="preserve"> dirty, untidy and unattractive </w:t>
      </w:r>
      <w:r w:rsidR="00715998" w:rsidRPr="009904B1">
        <w:t>display stand</w:t>
      </w:r>
      <w:r w:rsidRPr="009904B1">
        <w:t xml:space="preserve"> will dramatically negatively influence the impact of a </w:t>
      </w:r>
      <w:r w:rsidR="00715998" w:rsidRPr="009904B1">
        <w:t>display stand</w:t>
      </w:r>
    </w:p>
    <w:p w:rsidR="00B65878" w:rsidRPr="009904B1" w:rsidRDefault="00B65878" w:rsidP="0048082E">
      <w:pPr>
        <w:pStyle w:val="ActivityBullet1"/>
      </w:pPr>
      <w:r w:rsidRPr="009904B1">
        <w:t>Comply with internal and/or external require</w:t>
      </w:r>
      <w:r w:rsidR="00EA6F82" w:rsidRPr="009904B1">
        <w:t xml:space="preserve">ments </w:t>
      </w:r>
      <w:r w:rsidRPr="009904B1">
        <w:t xml:space="preserve">relating to the appearance of the </w:t>
      </w:r>
      <w:r w:rsidR="00715998" w:rsidRPr="009904B1">
        <w:t>display stand</w:t>
      </w:r>
    </w:p>
    <w:p w:rsidR="00B65878" w:rsidRPr="009904B1" w:rsidRDefault="00EA6F82" w:rsidP="0048082E">
      <w:pPr>
        <w:pStyle w:val="ActivityBullet1"/>
      </w:pPr>
      <w:r w:rsidRPr="009904B1">
        <w:t>Meet the opposition. Y</w:t>
      </w:r>
      <w:r w:rsidR="00B65878" w:rsidRPr="009904B1">
        <w:t xml:space="preserve">our competitors will be keeping their </w:t>
      </w:r>
      <w:r w:rsidR="00715998" w:rsidRPr="009904B1">
        <w:t>display stand</w:t>
      </w:r>
      <w:r w:rsidR="00B65878" w:rsidRPr="009904B1">
        <w:t xml:space="preserve"> clean and tidy</w:t>
      </w:r>
    </w:p>
    <w:p w:rsidR="00B65878" w:rsidRPr="009904B1" w:rsidRDefault="00B65878" w:rsidP="0048082E">
      <w:pPr>
        <w:pStyle w:val="ActivityBullet1"/>
      </w:pPr>
      <w:r w:rsidRPr="009904B1">
        <w:t xml:space="preserve">For personal satisfaction – you do not want to be associated with a </w:t>
      </w:r>
      <w:r w:rsidR="00715998" w:rsidRPr="009904B1">
        <w:t>display stand</w:t>
      </w:r>
      <w:r w:rsidRPr="009904B1">
        <w:t xml:space="preserve"> which looks sub-standard.</w:t>
      </w:r>
    </w:p>
    <w:p w:rsidR="00B65878" w:rsidRPr="009904B1" w:rsidRDefault="00B65878" w:rsidP="00B65878">
      <w:pPr>
        <w:pStyle w:val="ActivityNumberedBold"/>
        <w:rPr>
          <w:lang w:val="en-AU"/>
        </w:rPr>
      </w:pPr>
      <w:r w:rsidRPr="009904B1">
        <w:rPr>
          <w:lang w:val="en-AU"/>
        </w:rPr>
        <w:t xml:space="preserve">List four topics you must pay attention to in order to ensure a </w:t>
      </w:r>
      <w:r w:rsidR="00715998" w:rsidRPr="009904B1">
        <w:rPr>
          <w:lang w:val="en-AU"/>
        </w:rPr>
        <w:t>display stand</w:t>
      </w:r>
      <w:r w:rsidRPr="009904B1">
        <w:rPr>
          <w:lang w:val="en-AU"/>
        </w:rPr>
        <w:t xml:space="preserve"> is maintained in a clean and tidy condition.</w:t>
      </w:r>
    </w:p>
    <w:p w:rsidR="00B65878" w:rsidRPr="009904B1" w:rsidRDefault="00B65878" w:rsidP="0048082E">
      <w:pPr>
        <w:pStyle w:val="ActivityBullet1"/>
      </w:pPr>
      <w:r w:rsidRPr="009904B1">
        <w:t>Rubbish is removed</w:t>
      </w:r>
    </w:p>
    <w:p w:rsidR="00B65878" w:rsidRPr="009904B1" w:rsidRDefault="00B65878" w:rsidP="0048082E">
      <w:pPr>
        <w:pStyle w:val="ActivityBullet1"/>
      </w:pPr>
      <w:r w:rsidRPr="009904B1">
        <w:t>Cleaning and dusting is undertaken regularly</w:t>
      </w:r>
    </w:p>
    <w:p w:rsidR="00B65878" w:rsidRPr="009904B1" w:rsidRDefault="00B65878" w:rsidP="0048082E">
      <w:pPr>
        <w:pStyle w:val="ActivityBullet1"/>
      </w:pPr>
      <w:r w:rsidRPr="009904B1">
        <w:t>Items are replaced/adjusted as needed</w:t>
      </w:r>
    </w:p>
    <w:p w:rsidR="00B65878" w:rsidRPr="009904B1" w:rsidRDefault="00B65878" w:rsidP="0048082E">
      <w:pPr>
        <w:pStyle w:val="ActivityBullet1"/>
      </w:pPr>
      <w:r w:rsidRPr="009904B1">
        <w:t>Unsightly items are removed/replaced</w:t>
      </w:r>
    </w:p>
    <w:p w:rsidR="00B65878" w:rsidRPr="009904B1" w:rsidRDefault="00B65878" w:rsidP="0048082E">
      <w:pPr>
        <w:pStyle w:val="ActivityBullet1"/>
      </w:pPr>
      <w:r w:rsidRPr="009904B1">
        <w:t xml:space="preserve">The </w:t>
      </w:r>
      <w:r w:rsidR="00715998" w:rsidRPr="009904B1">
        <w:t>display stand</w:t>
      </w:r>
      <w:r w:rsidRPr="009904B1">
        <w:t xml:space="preserve"> itself must be cleaned</w:t>
      </w:r>
    </w:p>
    <w:p w:rsidR="00B65878" w:rsidRPr="009904B1" w:rsidRDefault="00B65878" w:rsidP="0048082E">
      <w:pPr>
        <w:pStyle w:val="ActivityBullet1"/>
      </w:pPr>
      <w:r w:rsidRPr="009904B1">
        <w:t>Signage must be replaced when necessary</w:t>
      </w:r>
    </w:p>
    <w:p w:rsidR="00B65878" w:rsidRPr="009904B1" w:rsidRDefault="00B65878" w:rsidP="0048082E">
      <w:pPr>
        <w:pStyle w:val="ActivityBullet1"/>
      </w:pPr>
      <w:r w:rsidRPr="009904B1">
        <w:t>Personal appearance of staff.</w:t>
      </w:r>
    </w:p>
    <w:p w:rsidR="00B65878" w:rsidRPr="009904B1" w:rsidRDefault="00B65878" w:rsidP="00B65878">
      <w:pPr>
        <w:pStyle w:val="ActivityNumberedBold"/>
        <w:rPr>
          <w:lang w:val="en-AU"/>
        </w:rPr>
      </w:pPr>
      <w:r w:rsidRPr="009904B1">
        <w:rPr>
          <w:lang w:val="en-AU"/>
        </w:rPr>
        <w:t xml:space="preserve">What are the two primary requirements all </w:t>
      </w:r>
      <w:r w:rsidR="00715998" w:rsidRPr="009904B1">
        <w:rPr>
          <w:lang w:val="en-AU"/>
        </w:rPr>
        <w:t>display stands</w:t>
      </w:r>
      <w:r w:rsidRPr="009904B1">
        <w:rPr>
          <w:lang w:val="en-AU"/>
        </w:rPr>
        <w:t xml:space="preserve"> must attain and retain?</w:t>
      </w:r>
    </w:p>
    <w:p w:rsidR="00B65878" w:rsidRPr="009904B1" w:rsidRDefault="00B65878" w:rsidP="0048082E">
      <w:pPr>
        <w:pStyle w:val="ActivityBullet1"/>
      </w:pPr>
      <w:r w:rsidRPr="009904B1">
        <w:t>R</w:t>
      </w:r>
      <w:r w:rsidR="00EA6F82" w:rsidRPr="009904B1">
        <w:t xml:space="preserve">etain their visual properties </w:t>
      </w:r>
      <w:r w:rsidRPr="009904B1">
        <w:t>as described/identified in the display plan</w:t>
      </w:r>
    </w:p>
    <w:p w:rsidR="00B65878" w:rsidRPr="009904B1" w:rsidRDefault="00EA6F82" w:rsidP="0048082E">
      <w:pPr>
        <w:pStyle w:val="ActivityBullet1"/>
      </w:pPr>
      <w:r w:rsidRPr="009904B1">
        <w:t xml:space="preserve">Look ‘full’ </w:t>
      </w:r>
      <w:r w:rsidR="00B65878" w:rsidRPr="009904B1">
        <w:t xml:space="preserve">to give the impression the </w:t>
      </w:r>
      <w:r w:rsidR="00715998" w:rsidRPr="009904B1">
        <w:t>display stand</w:t>
      </w:r>
      <w:r w:rsidR="00B65878" w:rsidRPr="009904B1">
        <w:t xml:space="preserve"> has plenty of stock to service customer needs.</w:t>
      </w:r>
    </w:p>
    <w:p w:rsidR="00B65878" w:rsidRPr="009904B1" w:rsidRDefault="00B65878" w:rsidP="00B65878">
      <w:pPr>
        <w:pStyle w:val="ActivityNumberedBold"/>
        <w:rPr>
          <w:lang w:val="en-AU"/>
        </w:rPr>
      </w:pPr>
      <w:r w:rsidRPr="009904B1">
        <w:rPr>
          <w:lang w:val="en-AU"/>
        </w:rPr>
        <w:t xml:space="preserve">Give five examples of minor changes which may be required to </w:t>
      </w:r>
      <w:r w:rsidR="00715998" w:rsidRPr="009904B1">
        <w:rPr>
          <w:lang w:val="en-AU"/>
        </w:rPr>
        <w:t>display stands</w:t>
      </w:r>
      <w:r w:rsidRPr="009904B1">
        <w:rPr>
          <w:lang w:val="en-AU"/>
        </w:rPr>
        <w:t xml:space="preserve"> while they are operational.</w:t>
      </w:r>
    </w:p>
    <w:p w:rsidR="00B65878" w:rsidRPr="009904B1" w:rsidRDefault="00B65878" w:rsidP="0048082E">
      <w:pPr>
        <w:pStyle w:val="ActivityBullet1"/>
      </w:pPr>
      <w:r w:rsidRPr="009904B1">
        <w:t>Changing signage to create ‘something different’</w:t>
      </w:r>
    </w:p>
    <w:p w:rsidR="00B65878" w:rsidRPr="009904B1" w:rsidRDefault="00B65878" w:rsidP="0048082E">
      <w:pPr>
        <w:pStyle w:val="ActivityBullet1"/>
      </w:pPr>
      <w:r w:rsidRPr="009904B1">
        <w:t>Changing products</w:t>
      </w:r>
    </w:p>
    <w:p w:rsidR="00B65878" w:rsidRPr="009904B1" w:rsidRDefault="00B65878" w:rsidP="0048082E">
      <w:pPr>
        <w:pStyle w:val="ActivityBullet1"/>
      </w:pPr>
      <w:r w:rsidRPr="009904B1">
        <w:t>Changing props</w:t>
      </w:r>
    </w:p>
    <w:p w:rsidR="00B65878" w:rsidRPr="009904B1" w:rsidRDefault="00B65878" w:rsidP="0048082E">
      <w:pPr>
        <w:pStyle w:val="ActivityBullet1"/>
      </w:pPr>
      <w:r w:rsidRPr="009904B1">
        <w:t>Changing lighting</w:t>
      </w:r>
    </w:p>
    <w:p w:rsidR="00B65878" w:rsidRPr="009904B1" w:rsidRDefault="00B65878" w:rsidP="0048082E">
      <w:pPr>
        <w:pStyle w:val="ActivityBullet1"/>
      </w:pPr>
      <w:r w:rsidRPr="009904B1">
        <w:t>Changing video presentations</w:t>
      </w:r>
    </w:p>
    <w:p w:rsidR="00B65878" w:rsidRPr="009904B1" w:rsidRDefault="00EA6F82" w:rsidP="0048082E">
      <w:pPr>
        <w:pStyle w:val="ActivityBullet1"/>
      </w:pPr>
      <w:r w:rsidRPr="009904B1">
        <w:t>Changing display styles. This means, for example,</w:t>
      </w:r>
      <w:r w:rsidR="00B65878" w:rsidRPr="009904B1">
        <w:t xml:space="preserve"> a static display </w:t>
      </w:r>
      <w:r w:rsidR="00B65878" w:rsidRPr="009904B1">
        <w:rPr>
          <w:i/>
        </w:rPr>
        <w:t>today</w:t>
      </w:r>
      <w:r w:rsidR="00B65878" w:rsidRPr="009904B1">
        <w:t xml:space="preserve">, can become an active display </w:t>
      </w:r>
      <w:r w:rsidR="00B65878" w:rsidRPr="009904B1">
        <w:rPr>
          <w:i/>
        </w:rPr>
        <w:t>tomorrow</w:t>
      </w:r>
      <w:r w:rsidR="00B65878" w:rsidRPr="009904B1">
        <w:t xml:space="preserve"> by virtue of having staff at the stand providing:</w:t>
      </w:r>
    </w:p>
    <w:p w:rsidR="00B65878" w:rsidRPr="009904B1" w:rsidRDefault="00B65878" w:rsidP="0048082E">
      <w:pPr>
        <w:pStyle w:val="ActivityBullet2"/>
      </w:pPr>
      <w:r w:rsidRPr="009904B1">
        <w:t>Advice and information</w:t>
      </w:r>
    </w:p>
    <w:p w:rsidR="00B65878" w:rsidRPr="009904B1" w:rsidRDefault="00B65878" w:rsidP="0048082E">
      <w:pPr>
        <w:pStyle w:val="ActivityBullet2"/>
      </w:pPr>
      <w:r w:rsidRPr="009904B1">
        <w:t>Tasting and sampling</w:t>
      </w:r>
    </w:p>
    <w:p w:rsidR="00B65878" w:rsidRPr="009904B1" w:rsidRDefault="00B65878" w:rsidP="0048082E">
      <w:pPr>
        <w:pStyle w:val="ActivityBullet2"/>
      </w:pPr>
      <w:r w:rsidRPr="009904B1">
        <w:t>Demonstrations</w:t>
      </w:r>
    </w:p>
    <w:p w:rsidR="00B65878" w:rsidRPr="009904B1" w:rsidRDefault="00B65878" w:rsidP="0048082E">
      <w:pPr>
        <w:pStyle w:val="ActivityBullet2"/>
      </w:pPr>
      <w:r w:rsidRPr="009904B1">
        <w:t>Soliciting feedback and comments.</w:t>
      </w:r>
    </w:p>
    <w:p w:rsidR="0021630A" w:rsidRPr="009904B1" w:rsidRDefault="0021630A" w:rsidP="0021630A">
      <w:pPr>
        <w:pStyle w:val="ActivityBottom"/>
        <w:rPr>
          <w:noProof w:val="0"/>
          <w:lang w:val="en-AU"/>
        </w:rPr>
      </w:pPr>
    </w:p>
    <w:p w:rsidR="0021630A" w:rsidRPr="009904B1" w:rsidRDefault="0021630A" w:rsidP="0021630A">
      <w:pPr>
        <w:rPr>
          <w:rFonts w:ascii="Helvetica" w:eastAsia="Times New Roman" w:hAnsi="Helvetica" w:cs="Times New Roman"/>
          <w:szCs w:val="24"/>
        </w:rPr>
      </w:pPr>
      <w:r w:rsidRPr="009904B1">
        <w:rPr>
          <w:rFonts w:ascii="Helvetica" w:hAnsi="Helvetica"/>
        </w:rPr>
        <w:br w:type="page"/>
      </w:r>
    </w:p>
    <w:p w:rsidR="00D559A6" w:rsidRPr="009904B1" w:rsidRDefault="00D559A6">
      <w:pPr>
        <w:rPr>
          <w:rStyle w:val="BodyCopyBold"/>
          <w:rFonts w:ascii="Helvetica" w:hAnsi="Helvetica"/>
        </w:rPr>
      </w:pPr>
    </w:p>
    <w:p w:rsidR="00D559A6" w:rsidRPr="009904B1" w:rsidRDefault="00D559A6">
      <w:pPr>
        <w:rPr>
          <w:rStyle w:val="BodyCopyBold"/>
          <w:rFonts w:ascii="Helvetica" w:hAnsi="Helvetica"/>
        </w:rPr>
        <w:sectPr w:rsidR="00D559A6" w:rsidRPr="009904B1" w:rsidSect="00C66768">
          <w:headerReference w:type="even" r:id="rId40"/>
          <w:headerReference w:type="default" r:id="rId41"/>
          <w:pgSz w:w="11906" w:h="16838" w:code="9"/>
          <w:pgMar w:top="1440" w:right="1440" w:bottom="1440" w:left="1701" w:header="709" w:footer="388" w:gutter="0"/>
          <w:cols w:space="708"/>
          <w:docGrid w:linePitch="360"/>
        </w:sectPr>
      </w:pPr>
    </w:p>
    <w:p w:rsidR="00D559A6" w:rsidRPr="009904B1" w:rsidRDefault="00571985" w:rsidP="00D559A6">
      <w:pPr>
        <w:pStyle w:val="Heading1"/>
      </w:pPr>
      <w:bookmarkStart w:id="23" w:name="_Toc337029313"/>
      <w:bookmarkStart w:id="24" w:name="_Toc410217233"/>
      <w:r w:rsidRPr="009904B1">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9904B1" w:rsidTr="00571985">
        <w:tc>
          <w:tcPr>
            <w:tcW w:w="2660" w:type="dxa"/>
            <w:shd w:val="clear" w:color="auto" w:fill="F2F2F2" w:themeFill="background1" w:themeFillShade="F2"/>
          </w:tcPr>
          <w:p w:rsidR="00571985" w:rsidRPr="009904B1" w:rsidRDefault="00571985" w:rsidP="00571985">
            <w:pPr>
              <w:pStyle w:val="TableTextBold"/>
            </w:pPr>
            <w:r w:rsidRPr="009904B1">
              <w:t>Student name</w:t>
            </w:r>
          </w:p>
        </w:tc>
        <w:tc>
          <w:tcPr>
            <w:tcW w:w="6582" w:type="dxa"/>
          </w:tcPr>
          <w:p w:rsidR="00571985" w:rsidRPr="009904B1" w:rsidRDefault="00571985" w:rsidP="00571985">
            <w:pPr>
              <w:pStyle w:val="TableText"/>
            </w:pPr>
          </w:p>
        </w:tc>
      </w:tr>
      <w:tr w:rsidR="00571985" w:rsidRPr="009904B1" w:rsidTr="00571985">
        <w:tc>
          <w:tcPr>
            <w:tcW w:w="2660" w:type="dxa"/>
            <w:shd w:val="clear" w:color="auto" w:fill="F2F2F2" w:themeFill="background1" w:themeFillShade="F2"/>
          </w:tcPr>
          <w:p w:rsidR="00571985" w:rsidRPr="009904B1" w:rsidRDefault="00571985" w:rsidP="00571985">
            <w:pPr>
              <w:pStyle w:val="TableTextBold"/>
            </w:pPr>
            <w:r w:rsidRPr="009904B1">
              <w:t>Assessor name</w:t>
            </w:r>
          </w:p>
        </w:tc>
        <w:tc>
          <w:tcPr>
            <w:tcW w:w="6582" w:type="dxa"/>
          </w:tcPr>
          <w:p w:rsidR="00571985" w:rsidRPr="009904B1" w:rsidRDefault="00571985" w:rsidP="00571985">
            <w:pPr>
              <w:pStyle w:val="TableText"/>
            </w:pPr>
          </w:p>
        </w:tc>
      </w:tr>
      <w:tr w:rsidR="00571985" w:rsidRPr="009904B1" w:rsidTr="00571985">
        <w:tc>
          <w:tcPr>
            <w:tcW w:w="2660" w:type="dxa"/>
            <w:shd w:val="clear" w:color="auto" w:fill="F2F2F2" w:themeFill="background1" w:themeFillShade="F2"/>
          </w:tcPr>
          <w:p w:rsidR="00571985" w:rsidRPr="009904B1" w:rsidRDefault="00571985" w:rsidP="00571985">
            <w:pPr>
              <w:pStyle w:val="TableTextBold"/>
            </w:pPr>
            <w:r w:rsidRPr="009904B1">
              <w:t>Location/venue</w:t>
            </w:r>
          </w:p>
        </w:tc>
        <w:tc>
          <w:tcPr>
            <w:tcW w:w="6582" w:type="dxa"/>
          </w:tcPr>
          <w:p w:rsidR="00571985" w:rsidRPr="009904B1" w:rsidRDefault="00571985" w:rsidP="00571985">
            <w:pPr>
              <w:pStyle w:val="TableText"/>
            </w:pPr>
          </w:p>
        </w:tc>
      </w:tr>
      <w:tr w:rsidR="00571985" w:rsidRPr="009904B1" w:rsidTr="00571985">
        <w:tc>
          <w:tcPr>
            <w:tcW w:w="2660" w:type="dxa"/>
            <w:shd w:val="clear" w:color="auto" w:fill="F2F2F2" w:themeFill="background1" w:themeFillShade="F2"/>
          </w:tcPr>
          <w:p w:rsidR="00571985" w:rsidRPr="009904B1" w:rsidRDefault="00571985" w:rsidP="00571985">
            <w:pPr>
              <w:pStyle w:val="TableTextBold"/>
            </w:pPr>
            <w:r w:rsidRPr="009904B1">
              <w:t>Unit of competency</w:t>
            </w:r>
          </w:p>
        </w:tc>
        <w:tc>
          <w:tcPr>
            <w:tcW w:w="6582" w:type="dxa"/>
          </w:tcPr>
          <w:p w:rsidR="00571985" w:rsidRPr="009904B1" w:rsidRDefault="00315438" w:rsidP="00571985">
            <w:pPr>
              <w:pStyle w:val="TableText"/>
            </w:pPr>
            <w:r>
              <w:fldChar w:fldCharType="begin"/>
            </w:r>
            <w:r>
              <w:instrText xml:space="preserve"> REF  UnitName  \* MERGEFORMAT </w:instrText>
            </w:r>
            <w:r>
              <w:fldChar w:fldCharType="separate"/>
            </w:r>
            <w:sdt>
              <w:sdtPr>
                <w:alias w:val="Unit name "/>
                <w:tag w:val="Unit name "/>
                <w:id w:val="-1577122907"/>
                <w:placeholder>
                  <w:docPart w:val="65517262191B48629D9839BC4FADE115"/>
                </w:placeholder>
              </w:sdtPr>
              <w:sdtEndPr/>
              <w:sdtContent>
                <w:sdt>
                  <w:sdtPr>
                    <w:alias w:val="Unit Name"/>
                    <w:tag w:val="Unit Name"/>
                    <w:id w:val="371278517"/>
                    <w:placeholder>
                      <w:docPart w:val="0B8C8F78BA6C479D983DFC4C87FE0356"/>
                    </w:placeholder>
                  </w:sdtPr>
                  <w:sdtEndPr/>
                  <w:sdtContent>
                    <w:r w:rsidR="0014224A" w:rsidRPr="009904B1">
                      <w:t>Create promotional display stand</w:t>
                    </w:r>
                  </w:sdtContent>
                </w:sdt>
              </w:sdtContent>
            </w:sdt>
            <w:r>
              <w:fldChar w:fldCharType="end"/>
            </w:r>
          </w:p>
          <w:p w:rsidR="00571985" w:rsidRPr="009904B1" w:rsidRDefault="00315438" w:rsidP="00571985">
            <w:pPr>
              <w:pStyle w:val="TableText"/>
            </w:pPr>
            <w:r>
              <w:fldChar w:fldCharType="begin"/>
            </w:r>
            <w:r>
              <w:instrText xml:space="preserve"> REF  UnitCode  \* MERGEFORMAT </w:instrText>
            </w:r>
            <w:r>
              <w:fldChar w:fldCharType="separate"/>
            </w:r>
            <w:sdt>
              <w:sdtPr>
                <w:alias w:val="Unit code"/>
                <w:tag w:val="Unit code"/>
                <w:id w:val="627131810"/>
                <w:placeholder>
                  <w:docPart w:val="21F667D4181B4CCEB9DCA22B1553769D"/>
                </w:placeholder>
              </w:sdtPr>
              <w:sdtEndPr/>
              <w:sdtContent>
                <w:r w:rsidR="0014224A" w:rsidRPr="009904B1">
                  <w:t>D2.TTA.CL2.10</w:t>
                </w:r>
              </w:sdtContent>
            </w:sdt>
            <w:r>
              <w:fldChar w:fldCharType="end"/>
            </w:r>
          </w:p>
        </w:tc>
      </w:tr>
      <w:tr w:rsidR="00571985" w:rsidRPr="009904B1" w:rsidTr="00571985">
        <w:tc>
          <w:tcPr>
            <w:tcW w:w="2660" w:type="dxa"/>
            <w:shd w:val="clear" w:color="auto" w:fill="F2F2F2" w:themeFill="background1" w:themeFillShade="F2"/>
          </w:tcPr>
          <w:p w:rsidR="00571985" w:rsidRPr="009904B1" w:rsidRDefault="00571985" w:rsidP="00571985">
            <w:pPr>
              <w:pStyle w:val="TableTextBold"/>
              <w:rPr>
                <w:highlight w:val="yellow"/>
              </w:rPr>
            </w:pPr>
            <w:r w:rsidRPr="009904B1">
              <w:t>Dates of observation</w:t>
            </w:r>
          </w:p>
        </w:tc>
        <w:tc>
          <w:tcPr>
            <w:tcW w:w="6582" w:type="dxa"/>
          </w:tcPr>
          <w:p w:rsidR="00571985" w:rsidRPr="009904B1" w:rsidRDefault="00571985" w:rsidP="00571985">
            <w:pPr>
              <w:pStyle w:val="TableText"/>
            </w:pPr>
          </w:p>
        </w:tc>
      </w:tr>
      <w:tr w:rsidR="00571985" w:rsidRPr="009904B1" w:rsidTr="00571985">
        <w:tc>
          <w:tcPr>
            <w:tcW w:w="2660" w:type="dxa"/>
            <w:shd w:val="clear" w:color="auto" w:fill="F2F2F2" w:themeFill="background1" w:themeFillShade="F2"/>
          </w:tcPr>
          <w:p w:rsidR="00571985" w:rsidRPr="009904B1" w:rsidRDefault="00571985" w:rsidP="00571985">
            <w:pPr>
              <w:pStyle w:val="TableTextBold"/>
            </w:pPr>
            <w:r w:rsidRPr="009904B1">
              <w:t>Instructions</w:t>
            </w:r>
          </w:p>
        </w:tc>
        <w:tc>
          <w:tcPr>
            <w:tcW w:w="6582" w:type="dxa"/>
          </w:tcPr>
          <w:p w:rsidR="00571985" w:rsidRPr="009904B1" w:rsidRDefault="00571985" w:rsidP="00571985">
            <w:pPr>
              <w:pStyle w:val="Tablelist"/>
              <w:numPr>
                <w:ilvl w:val="0"/>
                <w:numId w:val="26"/>
              </w:numPr>
              <w:rPr>
                <w:lang w:val="en-AU" w:eastAsia="en-AU"/>
              </w:rPr>
            </w:pPr>
            <w:r w:rsidRPr="009904B1">
              <w:rPr>
                <w:lang w:val="en-AU" w:eastAsia="en-AU"/>
              </w:rPr>
              <w:t>Over a period of time observe the student completing each of the following tasks:</w:t>
            </w:r>
          </w:p>
          <w:p w:rsidR="006E0538" w:rsidRPr="009904B1" w:rsidRDefault="006E0538" w:rsidP="006E0538">
            <w:pPr>
              <w:pStyle w:val="TableAlph"/>
              <w:rPr>
                <w:rFonts w:eastAsiaTheme="minorHAnsi" w:cstheme="minorBidi"/>
                <w:szCs w:val="22"/>
              </w:rPr>
            </w:pPr>
            <w:r w:rsidRPr="009904B1">
              <w:rPr>
                <w:rFonts w:eastAsiaTheme="minorHAnsi" w:cstheme="minorBidi"/>
                <w:szCs w:val="22"/>
              </w:rPr>
              <w:t xml:space="preserve">Describe </w:t>
            </w:r>
            <w:r w:rsidR="00715998" w:rsidRPr="009904B1">
              <w:rPr>
                <w:rFonts w:eastAsiaTheme="minorHAnsi" w:cstheme="minorBidi"/>
                <w:szCs w:val="22"/>
              </w:rPr>
              <w:t>display stand</w:t>
            </w:r>
            <w:r w:rsidRPr="009904B1">
              <w:rPr>
                <w:rFonts w:eastAsiaTheme="minorHAnsi" w:cstheme="minorBidi"/>
                <w:szCs w:val="22"/>
              </w:rPr>
              <w:t xml:space="preserve"> requirements </w:t>
            </w:r>
          </w:p>
          <w:p w:rsidR="006E0538" w:rsidRPr="009904B1" w:rsidRDefault="006E0538" w:rsidP="006E0538">
            <w:pPr>
              <w:pStyle w:val="TableAlph"/>
              <w:rPr>
                <w:rFonts w:eastAsiaTheme="minorHAnsi" w:cstheme="minorBidi"/>
                <w:szCs w:val="22"/>
              </w:rPr>
            </w:pPr>
            <w:r w:rsidRPr="009904B1">
              <w:rPr>
                <w:rFonts w:eastAsiaTheme="minorHAnsi" w:cstheme="minorBidi"/>
                <w:szCs w:val="22"/>
              </w:rPr>
              <w:t xml:space="preserve">Plan </w:t>
            </w:r>
            <w:r w:rsidR="00715998" w:rsidRPr="009904B1">
              <w:rPr>
                <w:rFonts w:eastAsiaTheme="minorHAnsi" w:cstheme="minorBidi"/>
                <w:szCs w:val="22"/>
              </w:rPr>
              <w:t>display stand</w:t>
            </w:r>
          </w:p>
          <w:p w:rsidR="006E0538" w:rsidRPr="009904B1" w:rsidRDefault="006E0538" w:rsidP="006E0538">
            <w:pPr>
              <w:pStyle w:val="TableAlph"/>
              <w:rPr>
                <w:rFonts w:eastAsiaTheme="minorHAnsi" w:cstheme="minorBidi"/>
                <w:szCs w:val="22"/>
              </w:rPr>
            </w:pPr>
            <w:r w:rsidRPr="009904B1">
              <w:rPr>
                <w:rFonts w:eastAsiaTheme="minorHAnsi" w:cstheme="minorBidi"/>
                <w:szCs w:val="22"/>
              </w:rPr>
              <w:t xml:space="preserve">Create </w:t>
            </w:r>
            <w:r w:rsidR="00715998" w:rsidRPr="009904B1">
              <w:rPr>
                <w:rFonts w:eastAsiaTheme="minorHAnsi" w:cstheme="minorBidi"/>
                <w:szCs w:val="22"/>
              </w:rPr>
              <w:t>display stand</w:t>
            </w:r>
          </w:p>
          <w:p w:rsidR="006E0538" w:rsidRPr="009904B1" w:rsidRDefault="006E0538" w:rsidP="006E0538">
            <w:pPr>
              <w:pStyle w:val="TableAlph"/>
              <w:rPr>
                <w:rFonts w:eastAsiaTheme="minorHAnsi" w:cstheme="minorBidi"/>
                <w:szCs w:val="22"/>
              </w:rPr>
            </w:pPr>
            <w:r w:rsidRPr="009904B1">
              <w:rPr>
                <w:rFonts w:eastAsiaTheme="minorHAnsi" w:cstheme="minorBidi"/>
                <w:szCs w:val="22"/>
              </w:rPr>
              <w:t xml:space="preserve">Use </w:t>
            </w:r>
            <w:r w:rsidR="00715998" w:rsidRPr="009904B1">
              <w:rPr>
                <w:rFonts w:eastAsiaTheme="minorHAnsi" w:cstheme="minorBidi"/>
                <w:szCs w:val="22"/>
              </w:rPr>
              <w:t>display stand</w:t>
            </w:r>
          </w:p>
          <w:p w:rsidR="00571985" w:rsidRPr="009904B1" w:rsidRDefault="006E0538" w:rsidP="006E0538">
            <w:pPr>
              <w:pStyle w:val="TableAlph"/>
              <w:rPr>
                <w:rFonts w:eastAsiaTheme="minorHAnsi" w:cstheme="minorBidi"/>
                <w:szCs w:val="22"/>
              </w:rPr>
            </w:pPr>
            <w:r w:rsidRPr="009904B1">
              <w:rPr>
                <w:rFonts w:eastAsiaTheme="minorHAnsi" w:cstheme="minorBidi"/>
                <w:szCs w:val="22"/>
              </w:rPr>
              <w:t xml:space="preserve">Maintain </w:t>
            </w:r>
            <w:r w:rsidR="00715998" w:rsidRPr="009904B1">
              <w:rPr>
                <w:rFonts w:eastAsiaTheme="minorHAnsi" w:cstheme="minorBidi"/>
                <w:szCs w:val="22"/>
              </w:rPr>
              <w:t>display stand</w:t>
            </w:r>
          </w:p>
          <w:p w:rsidR="00571985" w:rsidRPr="009904B1" w:rsidRDefault="00571985" w:rsidP="00571985">
            <w:pPr>
              <w:pStyle w:val="Tablelist"/>
              <w:numPr>
                <w:ilvl w:val="0"/>
                <w:numId w:val="26"/>
              </w:numPr>
              <w:ind w:left="357" w:hanging="357"/>
              <w:rPr>
                <w:lang w:val="en-AU" w:eastAsia="en-AU"/>
              </w:rPr>
            </w:pPr>
            <w:r w:rsidRPr="009904B1">
              <w:rPr>
                <w:lang w:val="en-AU" w:eastAsia="en-AU"/>
              </w:rPr>
              <w:t>Enter the date on which the tasks were undertaken</w:t>
            </w:r>
          </w:p>
          <w:p w:rsidR="00571985" w:rsidRPr="009904B1" w:rsidRDefault="00571985" w:rsidP="00571985">
            <w:pPr>
              <w:pStyle w:val="Tablelist"/>
              <w:numPr>
                <w:ilvl w:val="0"/>
                <w:numId w:val="26"/>
              </w:numPr>
              <w:ind w:left="357" w:hanging="357"/>
              <w:rPr>
                <w:lang w:val="en-AU"/>
              </w:rPr>
            </w:pPr>
            <w:r w:rsidRPr="009904B1">
              <w:rPr>
                <w:lang w:val="en-AU" w:eastAsia="en-AU"/>
              </w:rPr>
              <w:t>Place a tick in the box to show they completed each aspect of the task to the standard expected in the enterprise</w:t>
            </w:r>
          </w:p>
          <w:p w:rsidR="00571985" w:rsidRPr="009904B1" w:rsidRDefault="00571985" w:rsidP="00571985">
            <w:pPr>
              <w:pStyle w:val="Tablelist"/>
              <w:numPr>
                <w:ilvl w:val="0"/>
                <w:numId w:val="26"/>
              </w:numPr>
              <w:ind w:left="357" w:hanging="357"/>
              <w:rPr>
                <w:lang w:val="en-AU"/>
              </w:rPr>
            </w:pPr>
            <w:r w:rsidRPr="009904B1">
              <w:rPr>
                <w:lang w:val="en-AU" w:eastAsia="en-AU"/>
              </w:rPr>
              <w:t>Complete the feedback sections of the form, if required.</w:t>
            </w:r>
          </w:p>
        </w:tc>
      </w:tr>
    </w:tbl>
    <w:p w:rsidR="00571985" w:rsidRPr="009904B1" w:rsidRDefault="00571985" w:rsidP="00571985">
      <w:pPr>
        <w:pStyle w:val="BodyCopy"/>
        <w:spacing w:before="0" w:after="0"/>
        <w:rPr>
          <w:noProof w:val="0"/>
        </w:rPr>
      </w:pPr>
    </w:p>
    <w:tbl>
      <w:tblPr>
        <w:tblStyle w:val="TableGrid"/>
        <w:tblW w:w="9039" w:type="dxa"/>
        <w:tblLayout w:type="fixed"/>
        <w:tblLook w:val="04A0" w:firstRow="1" w:lastRow="0" w:firstColumn="1" w:lastColumn="0" w:noHBand="0" w:noVBand="1"/>
      </w:tblPr>
      <w:tblGrid>
        <w:gridCol w:w="7763"/>
        <w:gridCol w:w="709"/>
        <w:gridCol w:w="567"/>
      </w:tblGrid>
      <w:tr w:rsidR="006E0538" w:rsidRPr="009904B1" w:rsidTr="006E0538">
        <w:trPr>
          <w:trHeight w:val="227"/>
          <w:tblHeader/>
        </w:trPr>
        <w:tc>
          <w:tcPr>
            <w:tcW w:w="7763" w:type="dxa"/>
            <w:shd w:val="clear" w:color="auto" w:fill="F2F2F2" w:themeFill="background1" w:themeFillShade="F2"/>
          </w:tcPr>
          <w:p w:rsidR="006E0538" w:rsidRPr="009904B1" w:rsidRDefault="006E0538" w:rsidP="006E0538">
            <w:pPr>
              <w:pStyle w:val="TableTextBold"/>
            </w:pPr>
            <w:r w:rsidRPr="009904B1">
              <w:t>Did the candidate</w:t>
            </w:r>
          </w:p>
        </w:tc>
        <w:tc>
          <w:tcPr>
            <w:tcW w:w="709" w:type="dxa"/>
            <w:shd w:val="clear" w:color="auto" w:fill="F2F2F2" w:themeFill="background1" w:themeFillShade="F2"/>
          </w:tcPr>
          <w:p w:rsidR="006E0538" w:rsidRPr="009904B1" w:rsidRDefault="006E0538" w:rsidP="006E0538">
            <w:pPr>
              <w:pStyle w:val="TableTextBold"/>
            </w:pPr>
            <w:r w:rsidRPr="009904B1">
              <w:t>Yes</w:t>
            </w:r>
          </w:p>
        </w:tc>
        <w:tc>
          <w:tcPr>
            <w:tcW w:w="567" w:type="dxa"/>
            <w:shd w:val="clear" w:color="auto" w:fill="F2F2F2" w:themeFill="background1" w:themeFillShade="F2"/>
          </w:tcPr>
          <w:p w:rsidR="006E0538" w:rsidRPr="009904B1" w:rsidRDefault="006E0538" w:rsidP="006E0538">
            <w:pPr>
              <w:pStyle w:val="TableTextBold"/>
            </w:pPr>
            <w:r w:rsidRPr="009904B1">
              <w:t>No</w:t>
            </w:r>
          </w:p>
        </w:tc>
      </w:tr>
      <w:tr w:rsidR="006E0538" w:rsidRPr="009904B1" w:rsidTr="006E0538">
        <w:trPr>
          <w:trHeight w:val="227"/>
        </w:trPr>
        <w:tc>
          <w:tcPr>
            <w:tcW w:w="9039" w:type="dxa"/>
            <w:gridSpan w:val="3"/>
            <w:shd w:val="clear" w:color="auto" w:fill="F2F2F2" w:themeFill="background1" w:themeFillShade="F2"/>
          </w:tcPr>
          <w:p w:rsidR="006E0538" w:rsidRPr="009904B1" w:rsidRDefault="006E0538" w:rsidP="006E0538">
            <w:pPr>
              <w:pStyle w:val="TableTextBold"/>
            </w:pPr>
            <w:r w:rsidRPr="009904B1">
              <w:t xml:space="preserve">Element 1: Describe </w:t>
            </w:r>
            <w:r w:rsidR="00715998" w:rsidRPr="009904B1">
              <w:t>display stand</w:t>
            </w:r>
            <w:r w:rsidRPr="009904B1">
              <w:t xml:space="preserve"> requirements</w:t>
            </w:r>
          </w:p>
        </w:tc>
      </w:tr>
      <w:tr w:rsidR="006E0538" w:rsidRPr="009904B1" w:rsidTr="006E0538">
        <w:trPr>
          <w:trHeight w:val="227"/>
        </w:trPr>
        <w:tc>
          <w:tcPr>
            <w:tcW w:w="7763" w:type="dxa"/>
            <w:vAlign w:val="center"/>
          </w:tcPr>
          <w:p w:rsidR="006E0538" w:rsidRPr="009904B1" w:rsidRDefault="006E0538" w:rsidP="006E0538">
            <w:pPr>
              <w:pStyle w:val="TableText"/>
            </w:pPr>
            <w:r w:rsidRPr="009904B1">
              <w:t xml:space="preserve">Identify </w:t>
            </w:r>
            <w:r w:rsidR="00715998" w:rsidRPr="009904B1">
              <w:t>display stand</w:t>
            </w:r>
            <w:r w:rsidRPr="009904B1">
              <w:t xml:space="preserve"> objectives and contexts</w:t>
            </w:r>
          </w:p>
        </w:tc>
        <w:tc>
          <w:tcPr>
            <w:tcW w:w="709" w:type="dxa"/>
          </w:tcPr>
          <w:p w:rsidR="006E0538" w:rsidRPr="009904B1" w:rsidRDefault="006E0538" w:rsidP="006E0538">
            <w:pPr>
              <w:pStyle w:val="Checkbox"/>
              <w:ind w:left="473" w:hanging="360"/>
              <w:rPr>
                <w:lang w:val="en-AU"/>
              </w:rPr>
            </w:pPr>
          </w:p>
        </w:tc>
        <w:tc>
          <w:tcPr>
            <w:tcW w:w="567" w:type="dxa"/>
          </w:tcPr>
          <w:p w:rsidR="006E0538" w:rsidRPr="009904B1" w:rsidRDefault="006E0538" w:rsidP="006E0538">
            <w:pPr>
              <w:pStyle w:val="Checkbox"/>
              <w:ind w:left="473" w:hanging="360"/>
              <w:rPr>
                <w:lang w:val="en-AU"/>
              </w:rPr>
            </w:pPr>
          </w:p>
        </w:tc>
      </w:tr>
      <w:tr w:rsidR="006E0538" w:rsidRPr="009904B1" w:rsidTr="006E0538">
        <w:trPr>
          <w:trHeight w:val="227"/>
        </w:trPr>
        <w:tc>
          <w:tcPr>
            <w:tcW w:w="7763" w:type="dxa"/>
            <w:vAlign w:val="center"/>
          </w:tcPr>
          <w:p w:rsidR="006E0538" w:rsidRPr="009904B1" w:rsidRDefault="006E0538" w:rsidP="006E0538">
            <w:pPr>
              <w:pStyle w:val="TableText"/>
            </w:pPr>
            <w:r w:rsidRPr="009904B1">
              <w:t>Identify audience</w:t>
            </w:r>
          </w:p>
        </w:tc>
        <w:tc>
          <w:tcPr>
            <w:tcW w:w="709" w:type="dxa"/>
          </w:tcPr>
          <w:p w:rsidR="006E0538" w:rsidRPr="009904B1" w:rsidRDefault="006E0538" w:rsidP="006E0538">
            <w:pPr>
              <w:pStyle w:val="Checkbox"/>
              <w:ind w:left="473" w:hanging="360"/>
              <w:rPr>
                <w:lang w:val="en-AU"/>
              </w:rPr>
            </w:pPr>
          </w:p>
        </w:tc>
        <w:tc>
          <w:tcPr>
            <w:tcW w:w="567" w:type="dxa"/>
          </w:tcPr>
          <w:p w:rsidR="006E0538" w:rsidRPr="009904B1" w:rsidRDefault="006E0538" w:rsidP="006E0538">
            <w:pPr>
              <w:pStyle w:val="Checkbox"/>
              <w:ind w:left="473" w:hanging="360"/>
              <w:rPr>
                <w:lang w:val="en-AU"/>
              </w:rPr>
            </w:pPr>
          </w:p>
        </w:tc>
      </w:tr>
      <w:tr w:rsidR="006E0538" w:rsidRPr="009904B1" w:rsidTr="006E0538">
        <w:trPr>
          <w:trHeight w:val="227"/>
        </w:trPr>
        <w:tc>
          <w:tcPr>
            <w:tcW w:w="7763" w:type="dxa"/>
            <w:vAlign w:val="center"/>
          </w:tcPr>
          <w:p w:rsidR="006E0538" w:rsidRPr="009904B1" w:rsidRDefault="006E0538" w:rsidP="006E0538">
            <w:pPr>
              <w:pStyle w:val="TableText"/>
            </w:pPr>
            <w:r w:rsidRPr="009904B1">
              <w:t>Identify operational requirements, information and constraints</w:t>
            </w:r>
          </w:p>
        </w:tc>
        <w:tc>
          <w:tcPr>
            <w:tcW w:w="709" w:type="dxa"/>
          </w:tcPr>
          <w:p w:rsidR="006E0538" w:rsidRPr="009904B1" w:rsidRDefault="006E0538" w:rsidP="006E0538">
            <w:pPr>
              <w:pStyle w:val="Checkbox"/>
              <w:ind w:left="473" w:hanging="360"/>
              <w:rPr>
                <w:lang w:val="en-AU"/>
              </w:rPr>
            </w:pPr>
          </w:p>
        </w:tc>
        <w:tc>
          <w:tcPr>
            <w:tcW w:w="567" w:type="dxa"/>
          </w:tcPr>
          <w:p w:rsidR="006E0538" w:rsidRPr="009904B1" w:rsidRDefault="006E0538" w:rsidP="006E0538">
            <w:pPr>
              <w:pStyle w:val="Checkbox"/>
              <w:ind w:left="473" w:hanging="360"/>
              <w:rPr>
                <w:lang w:val="en-AU"/>
              </w:rPr>
            </w:pPr>
          </w:p>
        </w:tc>
      </w:tr>
      <w:tr w:rsidR="006E0538" w:rsidRPr="009904B1" w:rsidTr="006E0538">
        <w:trPr>
          <w:trHeight w:val="227"/>
        </w:trPr>
        <w:tc>
          <w:tcPr>
            <w:tcW w:w="7763" w:type="dxa"/>
            <w:vAlign w:val="center"/>
          </w:tcPr>
          <w:p w:rsidR="006E0538" w:rsidRPr="009904B1" w:rsidRDefault="006E0538" w:rsidP="006E0538">
            <w:pPr>
              <w:pStyle w:val="TableText"/>
            </w:pPr>
            <w:r w:rsidRPr="009904B1">
              <w:t xml:space="preserve">Identify resources available to support </w:t>
            </w:r>
            <w:r w:rsidR="00715998" w:rsidRPr="009904B1">
              <w:t>display stand</w:t>
            </w:r>
            <w:r w:rsidRPr="009904B1">
              <w:t xml:space="preserve"> development and creation</w:t>
            </w:r>
          </w:p>
        </w:tc>
        <w:tc>
          <w:tcPr>
            <w:tcW w:w="709" w:type="dxa"/>
          </w:tcPr>
          <w:p w:rsidR="006E0538" w:rsidRPr="009904B1" w:rsidRDefault="006E0538" w:rsidP="006E0538">
            <w:pPr>
              <w:pStyle w:val="Checkbox"/>
              <w:ind w:left="473" w:hanging="360"/>
              <w:rPr>
                <w:lang w:val="en-AU"/>
              </w:rPr>
            </w:pPr>
          </w:p>
        </w:tc>
        <w:tc>
          <w:tcPr>
            <w:tcW w:w="567" w:type="dxa"/>
          </w:tcPr>
          <w:p w:rsidR="006E0538" w:rsidRPr="009904B1" w:rsidRDefault="006E0538" w:rsidP="006E0538">
            <w:pPr>
              <w:pStyle w:val="Checkbox"/>
              <w:ind w:left="473" w:hanging="360"/>
              <w:rPr>
                <w:lang w:val="en-AU"/>
              </w:rPr>
            </w:pPr>
          </w:p>
        </w:tc>
      </w:tr>
      <w:tr w:rsidR="006E0538" w:rsidRPr="009904B1" w:rsidTr="006E0538">
        <w:trPr>
          <w:trHeight w:val="227"/>
        </w:trPr>
        <w:tc>
          <w:tcPr>
            <w:tcW w:w="9039" w:type="dxa"/>
            <w:gridSpan w:val="3"/>
            <w:shd w:val="clear" w:color="auto" w:fill="F2F2F2" w:themeFill="background1" w:themeFillShade="F2"/>
          </w:tcPr>
          <w:p w:rsidR="006E0538" w:rsidRPr="009904B1" w:rsidRDefault="006E0538" w:rsidP="006E0538">
            <w:pPr>
              <w:pStyle w:val="TableTextBold"/>
              <w:keepNext/>
            </w:pPr>
            <w:r w:rsidRPr="009904B1">
              <w:t xml:space="preserve">Element 2: </w:t>
            </w:r>
            <w:r w:rsidRPr="009904B1">
              <w:rPr>
                <w:color w:val="000000" w:themeColor="text1"/>
              </w:rPr>
              <w:t xml:space="preserve">Plan </w:t>
            </w:r>
            <w:r w:rsidR="00715998" w:rsidRPr="009904B1">
              <w:rPr>
                <w:color w:val="000000" w:themeColor="text1"/>
              </w:rPr>
              <w:t>display stand</w:t>
            </w:r>
          </w:p>
        </w:tc>
      </w:tr>
      <w:tr w:rsidR="006E0538" w:rsidRPr="009904B1" w:rsidTr="006E0538">
        <w:trPr>
          <w:trHeight w:val="227"/>
        </w:trPr>
        <w:tc>
          <w:tcPr>
            <w:tcW w:w="7763" w:type="dxa"/>
            <w:vAlign w:val="center"/>
          </w:tcPr>
          <w:p w:rsidR="006E0538" w:rsidRPr="009904B1" w:rsidRDefault="006E0538" w:rsidP="006E0538">
            <w:pPr>
              <w:pStyle w:val="TableText"/>
              <w:keepNext/>
            </w:pPr>
            <w:r w:rsidRPr="009904B1">
              <w:t xml:space="preserve">Liaise with relevant personnel to establish plan for </w:t>
            </w:r>
            <w:r w:rsidR="00715998" w:rsidRPr="009904B1">
              <w:t>display stand</w:t>
            </w:r>
          </w:p>
        </w:tc>
        <w:tc>
          <w:tcPr>
            <w:tcW w:w="709" w:type="dxa"/>
          </w:tcPr>
          <w:p w:rsidR="006E0538" w:rsidRPr="009904B1" w:rsidRDefault="006E0538" w:rsidP="006E0538">
            <w:pPr>
              <w:pStyle w:val="Checkbox"/>
              <w:keepNext/>
              <w:ind w:left="473" w:hanging="360"/>
              <w:rPr>
                <w:lang w:val="en-AU"/>
              </w:rPr>
            </w:pPr>
          </w:p>
        </w:tc>
        <w:tc>
          <w:tcPr>
            <w:tcW w:w="567" w:type="dxa"/>
          </w:tcPr>
          <w:p w:rsidR="006E0538" w:rsidRPr="009904B1" w:rsidRDefault="006E0538" w:rsidP="006E0538">
            <w:pPr>
              <w:pStyle w:val="Checkbox"/>
              <w:keepNext/>
              <w:ind w:left="473" w:hanging="360"/>
              <w:rPr>
                <w:lang w:val="en-AU"/>
              </w:rPr>
            </w:pPr>
          </w:p>
        </w:tc>
      </w:tr>
      <w:tr w:rsidR="006E0538" w:rsidRPr="009904B1" w:rsidTr="006E0538">
        <w:trPr>
          <w:trHeight w:val="227"/>
        </w:trPr>
        <w:tc>
          <w:tcPr>
            <w:tcW w:w="7763" w:type="dxa"/>
            <w:vAlign w:val="center"/>
          </w:tcPr>
          <w:p w:rsidR="006E0538" w:rsidRPr="009904B1" w:rsidRDefault="006E0538" w:rsidP="006E0538">
            <w:pPr>
              <w:pStyle w:val="TableText"/>
              <w:keepNext/>
            </w:pPr>
            <w:r w:rsidRPr="009904B1">
              <w:t>Develop display ideas</w:t>
            </w:r>
          </w:p>
        </w:tc>
        <w:tc>
          <w:tcPr>
            <w:tcW w:w="709" w:type="dxa"/>
          </w:tcPr>
          <w:p w:rsidR="006E0538" w:rsidRPr="009904B1" w:rsidRDefault="006E0538" w:rsidP="006E0538">
            <w:pPr>
              <w:pStyle w:val="Checkbox"/>
              <w:keepNext/>
              <w:ind w:left="473" w:hanging="360"/>
              <w:rPr>
                <w:lang w:val="en-AU"/>
              </w:rPr>
            </w:pPr>
          </w:p>
        </w:tc>
        <w:tc>
          <w:tcPr>
            <w:tcW w:w="567" w:type="dxa"/>
          </w:tcPr>
          <w:p w:rsidR="006E0538" w:rsidRPr="009904B1" w:rsidRDefault="006E0538" w:rsidP="006E0538">
            <w:pPr>
              <w:pStyle w:val="Checkbox"/>
              <w:keepNext/>
              <w:ind w:left="473" w:hanging="360"/>
              <w:rPr>
                <w:lang w:val="en-AU"/>
              </w:rPr>
            </w:pPr>
          </w:p>
        </w:tc>
      </w:tr>
      <w:tr w:rsidR="006E0538" w:rsidRPr="009904B1" w:rsidTr="006E0538">
        <w:trPr>
          <w:trHeight w:val="227"/>
        </w:trPr>
        <w:tc>
          <w:tcPr>
            <w:tcW w:w="7763" w:type="dxa"/>
            <w:vAlign w:val="center"/>
          </w:tcPr>
          <w:p w:rsidR="006E0538" w:rsidRPr="009904B1" w:rsidRDefault="006E0538" w:rsidP="006E0538">
            <w:pPr>
              <w:pStyle w:val="TableText"/>
            </w:pPr>
            <w:r w:rsidRPr="009904B1">
              <w:t>Prepare display plan</w:t>
            </w:r>
          </w:p>
        </w:tc>
        <w:tc>
          <w:tcPr>
            <w:tcW w:w="709" w:type="dxa"/>
          </w:tcPr>
          <w:p w:rsidR="006E0538" w:rsidRPr="009904B1" w:rsidRDefault="006E0538" w:rsidP="006E0538">
            <w:pPr>
              <w:pStyle w:val="Checkbox"/>
              <w:keepNext/>
              <w:ind w:left="473" w:hanging="360"/>
              <w:rPr>
                <w:lang w:val="en-AU"/>
              </w:rPr>
            </w:pPr>
          </w:p>
        </w:tc>
        <w:tc>
          <w:tcPr>
            <w:tcW w:w="567" w:type="dxa"/>
          </w:tcPr>
          <w:p w:rsidR="006E0538" w:rsidRPr="009904B1" w:rsidRDefault="006E0538" w:rsidP="006E0538">
            <w:pPr>
              <w:pStyle w:val="Checkbox"/>
              <w:keepNext/>
              <w:ind w:left="473" w:hanging="360"/>
              <w:rPr>
                <w:lang w:val="en-AU"/>
              </w:rPr>
            </w:pPr>
          </w:p>
        </w:tc>
      </w:tr>
      <w:tr w:rsidR="006E0538" w:rsidRPr="009904B1" w:rsidTr="006E0538">
        <w:trPr>
          <w:trHeight w:val="227"/>
        </w:trPr>
        <w:tc>
          <w:tcPr>
            <w:tcW w:w="7763" w:type="dxa"/>
            <w:vAlign w:val="center"/>
          </w:tcPr>
          <w:p w:rsidR="006E0538" w:rsidRPr="009904B1" w:rsidRDefault="006E0538" w:rsidP="006E0538">
            <w:pPr>
              <w:pStyle w:val="TableText"/>
            </w:pPr>
            <w:r w:rsidRPr="009904B1">
              <w:t xml:space="preserve">Source and obtain materials to construct, dress or support the maintenance of the </w:t>
            </w:r>
            <w:r w:rsidR="00715998" w:rsidRPr="009904B1">
              <w:t>display stand</w:t>
            </w:r>
          </w:p>
        </w:tc>
        <w:tc>
          <w:tcPr>
            <w:tcW w:w="709" w:type="dxa"/>
          </w:tcPr>
          <w:p w:rsidR="006E0538" w:rsidRPr="009904B1" w:rsidRDefault="006E0538" w:rsidP="006E0538">
            <w:pPr>
              <w:pStyle w:val="Checkbox"/>
              <w:ind w:left="473" w:hanging="360"/>
              <w:rPr>
                <w:lang w:val="en-AU"/>
              </w:rPr>
            </w:pPr>
          </w:p>
        </w:tc>
        <w:tc>
          <w:tcPr>
            <w:tcW w:w="567" w:type="dxa"/>
          </w:tcPr>
          <w:p w:rsidR="006E0538" w:rsidRPr="009904B1" w:rsidRDefault="006E0538" w:rsidP="006E0538">
            <w:pPr>
              <w:pStyle w:val="Checkbox"/>
              <w:ind w:left="473" w:hanging="360"/>
              <w:rPr>
                <w:lang w:val="en-AU"/>
              </w:rPr>
            </w:pPr>
          </w:p>
        </w:tc>
      </w:tr>
      <w:tr w:rsidR="006E0538" w:rsidRPr="009904B1" w:rsidTr="006E0538">
        <w:tc>
          <w:tcPr>
            <w:tcW w:w="9039" w:type="dxa"/>
            <w:gridSpan w:val="3"/>
            <w:shd w:val="clear" w:color="auto" w:fill="F2F2F2" w:themeFill="background1" w:themeFillShade="F2"/>
          </w:tcPr>
          <w:p w:rsidR="006E0538" w:rsidRPr="009904B1" w:rsidRDefault="006E0538" w:rsidP="006E0538">
            <w:pPr>
              <w:pStyle w:val="TableTextBold"/>
            </w:pPr>
            <w:r w:rsidRPr="009904B1">
              <w:t xml:space="preserve">Element 3: </w:t>
            </w:r>
            <w:r w:rsidRPr="009904B1">
              <w:rPr>
                <w:color w:val="000000" w:themeColor="text1"/>
              </w:rPr>
              <w:t xml:space="preserve">Create </w:t>
            </w:r>
            <w:r w:rsidR="00715998" w:rsidRPr="009904B1">
              <w:rPr>
                <w:color w:val="000000" w:themeColor="text1"/>
              </w:rPr>
              <w:t>display stand</w:t>
            </w:r>
          </w:p>
        </w:tc>
      </w:tr>
      <w:tr w:rsidR="006E0538" w:rsidRPr="009904B1" w:rsidTr="006E0538">
        <w:tc>
          <w:tcPr>
            <w:tcW w:w="7763" w:type="dxa"/>
            <w:vAlign w:val="center"/>
          </w:tcPr>
          <w:p w:rsidR="006E0538" w:rsidRPr="009904B1" w:rsidRDefault="006E0538" w:rsidP="006E0538">
            <w:pPr>
              <w:pStyle w:val="TableText"/>
            </w:pPr>
            <w:r w:rsidRPr="009904B1">
              <w:t xml:space="preserve">Construct the </w:t>
            </w:r>
            <w:r w:rsidR="00715998" w:rsidRPr="009904B1">
              <w:t>display stand</w:t>
            </w:r>
          </w:p>
        </w:tc>
        <w:tc>
          <w:tcPr>
            <w:tcW w:w="709" w:type="dxa"/>
          </w:tcPr>
          <w:p w:rsidR="006E0538" w:rsidRPr="009904B1" w:rsidRDefault="006E0538" w:rsidP="006E0538">
            <w:pPr>
              <w:pStyle w:val="Checkbox"/>
              <w:ind w:left="473" w:hanging="360"/>
              <w:rPr>
                <w:lang w:val="en-AU"/>
              </w:rPr>
            </w:pPr>
          </w:p>
        </w:tc>
        <w:tc>
          <w:tcPr>
            <w:tcW w:w="567" w:type="dxa"/>
          </w:tcPr>
          <w:p w:rsidR="006E0538" w:rsidRPr="009904B1" w:rsidRDefault="006E0538" w:rsidP="006E0538">
            <w:pPr>
              <w:pStyle w:val="Checkbox"/>
              <w:ind w:left="473" w:hanging="360"/>
              <w:rPr>
                <w:lang w:val="en-AU"/>
              </w:rPr>
            </w:pPr>
          </w:p>
        </w:tc>
      </w:tr>
      <w:tr w:rsidR="006E0538" w:rsidRPr="009904B1" w:rsidTr="006E0538">
        <w:tc>
          <w:tcPr>
            <w:tcW w:w="7763" w:type="dxa"/>
            <w:vAlign w:val="center"/>
          </w:tcPr>
          <w:p w:rsidR="006E0538" w:rsidRPr="009904B1" w:rsidRDefault="006E0538" w:rsidP="006E0538">
            <w:pPr>
              <w:pStyle w:val="TableText"/>
            </w:pPr>
            <w:r w:rsidRPr="009904B1">
              <w:t xml:space="preserve">Dress the </w:t>
            </w:r>
            <w:r w:rsidR="00715998" w:rsidRPr="009904B1">
              <w:t>display stand</w:t>
            </w:r>
          </w:p>
        </w:tc>
        <w:tc>
          <w:tcPr>
            <w:tcW w:w="709" w:type="dxa"/>
          </w:tcPr>
          <w:p w:rsidR="006E0538" w:rsidRPr="009904B1" w:rsidRDefault="006E0538" w:rsidP="006E0538">
            <w:pPr>
              <w:pStyle w:val="Checkbox"/>
              <w:ind w:left="473" w:hanging="360"/>
              <w:rPr>
                <w:lang w:val="en-AU"/>
              </w:rPr>
            </w:pPr>
          </w:p>
        </w:tc>
        <w:tc>
          <w:tcPr>
            <w:tcW w:w="567" w:type="dxa"/>
          </w:tcPr>
          <w:p w:rsidR="006E0538" w:rsidRPr="009904B1" w:rsidRDefault="006E0538" w:rsidP="006E0538">
            <w:pPr>
              <w:pStyle w:val="Checkbox"/>
              <w:ind w:left="473" w:hanging="360"/>
              <w:rPr>
                <w:lang w:val="en-AU"/>
              </w:rPr>
            </w:pPr>
          </w:p>
        </w:tc>
      </w:tr>
      <w:tr w:rsidR="006E0538" w:rsidRPr="009904B1" w:rsidTr="006E0538">
        <w:tc>
          <w:tcPr>
            <w:tcW w:w="7763" w:type="dxa"/>
            <w:vAlign w:val="center"/>
          </w:tcPr>
          <w:p w:rsidR="006E0538" w:rsidRPr="009904B1" w:rsidRDefault="006E0538" w:rsidP="006E0538">
            <w:pPr>
              <w:pStyle w:val="TableText"/>
            </w:pPr>
            <w:r w:rsidRPr="009904B1">
              <w:t>Apply established display techniques</w:t>
            </w:r>
          </w:p>
        </w:tc>
        <w:tc>
          <w:tcPr>
            <w:tcW w:w="709" w:type="dxa"/>
          </w:tcPr>
          <w:p w:rsidR="006E0538" w:rsidRPr="009904B1" w:rsidRDefault="006E0538" w:rsidP="006E0538">
            <w:pPr>
              <w:pStyle w:val="Checkbox"/>
              <w:ind w:left="473" w:hanging="360"/>
              <w:rPr>
                <w:lang w:val="en-AU"/>
              </w:rPr>
            </w:pPr>
          </w:p>
        </w:tc>
        <w:tc>
          <w:tcPr>
            <w:tcW w:w="567" w:type="dxa"/>
          </w:tcPr>
          <w:p w:rsidR="006E0538" w:rsidRPr="009904B1" w:rsidRDefault="006E0538" w:rsidP="006E0538">
            <w:pPr>
              <w:pStyle w:val="Checkbox"/>
              <w:ind w:left="473" w:hanging="360"/>
              <w:rPr>
                <w:lang w:val="en-AU"/>
              </w:rPr>
            </w:pPr>
          </w:p>
        </w:tc>
      </w:tr>
      <w:tr w:rsidR="006E0538" w:rsidRPr="009904B1" w:rsidTr="006E0538">
        <w:tc>
          <w:tcPr>
            <w:tcW w:w="7763" w:type="dxa"/>
            <w:vAlign w:val="center"/>
          </w:tcPr>
          <w:p w:rsidR="006E0538" w:rsidRPr="009904B1" w:rsidRDefault="006E0538" w:rsidP="006E0538">
            <w:pPr>
              <w:pStyle w:val="TableText"/>
            </w:pPr>
            <w:r w:rsidRPr="009904B1">
              <w:t>Use display materials</w:t>
            </w:r>
          </w:p>
        </w:tc>
        <w:tc>
          <w:tcPr>
            <w:tcW w:w="709" w:type="dxa"/>
          </w:tcPr>
          <w:p w:rsidR="006E0538" w:rsidRPr="009904B1" w:rsidRDefault="006E0538" w:rsidP="006E0538">
            <w:pPr>
              <w:pStyle w:val="Checkbox"/>
              <w:ind w:left="473" w:hanging="360"/>
              <w:rPr>
                <w:lang w:val="en-AU"/>
              </w:rPr>
            </w:pPr>
          </w:p>
        </w:tc>
        <w:tc>
          <w:tcPr>
            <w:tcW w:w="567" w:type="dxa"/>
          </w:tcPr>
          <w:p w:rsidR="006E0538" w:rsidRPr="009904B1" w:rsidRDefault="006E0538" w:rsidP="006E0538">
            <w:pPr>
              <w:pStyle w:val="Checkbox"/>
              <w:ind w:left="473" w:hanging="360"/>
              <w:rPr>
                <w:lang w:val="en-AU"/>
              </w:rPr>
            </w:pPr>
          </w:p>
        </w:tc>
      </w:tr>
      <w:tr w:rsidR="006E0538" w:rsidRPr="009904B1" w:rsidTr="006E0538">
        <w:tc>
          <w:tcPr>
            <w:tcW w:w="7763" w:type="dxa"/>
            <w:vAlign w:val="center"/>
          </w:tcPr>
          <w:p w:rsidR="006E0538" w:rsidRPr="009904B1" w:rsidRDefault="006E0538" w:rsidP="006E0538">
            <w:pPr>
              <w:pStyle w:val="TableText"/>
            </w:pPr>
            <w:r w:rsidRPr="009904B1">
              <w:t xml:space="preserve">Verify </w:t>
            </w:r>
            <w:r w:rsidR="00715998" w:rsidRPr="009904B1">
              <w:t>display stand</w:t>
            </w:r>
            <w:r w:rsidRPr="009904B1">
              <w:t xml:space="preserve"> meets identified operational requirements, information and constraints</w:t>
            </w:r>
          </w:p>
        </w:tc>
        <w:tc>
          <w:tcPr>
            <w:tcW w:w="709" w:type="dxa"/>
          </w:tcPr>
          <w:p w:rsidR="006E0538" w:rsidRPr="009904B1" w:rsidRDefault="006E0538" w:rsidP="006E0538">
            <w:pPr>
              <w:pStyle w:val="Checkbox"/>
              <w:ind w:left="473" w:hanging="360"/>
              <w:rPr>
                <w:lang w:val="en-AU"/>
              </w:rPr>
            </w:pPr>
          </w:p>
        </w:tc>
        <w:tc>
          <w:tcPr>
            <w:tcW w:w="567" w:type="dxa"/>
          </w:tcPr>
          <w:p w:rsidR="006E0538" w:rsidRPr="009904B1" w:rsidRDefault="006E0538" w:rsidP="006E0538">
            <w:pPr>
              <w:pStyle w:val="Checkbox"/>
              <w:ind w:left="473" w:hanging="360"/>
              <w:rPr>
                <w:lang w:val="en-AU"/>
              </w:rPr>
            </w:pPr>
          </w:p>
        </w:tc>
      </w:tr>
      <w:tr w:rsidR="006E0538" w:rsidRPr="009904B1" w:rsidTr="006E0538">
        <w:tc>
          <w:tcPr>
            <w:tcW w:w="9039" w:type="dxa"/>
            <w:gridSpan w:val="3"/>
            <w:shd w:val="clear" w:color="auto" w:fill="F2F2F2" w:themeFill="background1" w:themeFillShade="F2"/>
          </w:tcPr>
          <w:p w:rsidR="006E0538" w:rsidRPr="009904B1" w:rsidRDefault="006E0538" w:rsidP="006E0538">
            <w:pPr>
              <w:pStyle w:val="TableTextBold"/>
            </w:pPr>
            <w:r w:rsidRPr="009904B1">
              <w:t xml:space="preserve">Element 4: </w:t>
            </w:r>
            <w:r w:rsidRPr="009904B1">
              <w:rPr>
                <w:color w:val="000000" w:themeColor="text1"/>
              </w:rPr>
              <w:t xml:space="preserve">Use </w:t>
            </w:r>
            <w:r w:rsidR="00715998" w:rsidRPr="009904B1">
              <w:rPr>
                <w:color w:val="000000" w:themeColor="text1"/>
              </w:rPr>
              <w:t>display stand</w:t>
            </w:r>
          </w:p>
        </w:tc>
      </w:tr>
      <w:tr w:rsidR="006E0538" w:rsidRPr="009904B1" w:rsidTr="006E0538">
        <w:tc>
          <w:tcPr>
            <w:tcW w:w="7763" w:type="dxa"/>
            <w:vAlign w:val="center"/>
          </w:tcPr>
          <w:p w:rsidR="006E0538" w:rsidRPr="009904B1" w:rsidRDefault="006E0538" w:rsidP="006E0538">
            <w:pPr>
              <w:pStyle w:val="TableText"/>
              <w:keepNext/>
            </w:pPr>
            <w:r w:rsidRPr="009904B1">
              <w:t xml:space="preserve">Staff the </w:t>
            </w:r>
            <w:r w:rsidR="00715998" w:rsidRPr="009904B1">
              <w:t>display stand</w:t>
            </w:r>
            <w:r w:rsidRPr="009904B1">
              <w:t xml:space="preserve"> as required</w:t>
            </w:r>
          </w:p>
        </w:tc>
        <w:tc>
          <w:tcPr>
            <w:tcW w:w="709" w:type="dxa"/>
          </w:tcPr>
          <w:p w:rsidR="006E0538" w:rsidRPr="009904B1" w:rsidRDefault="006E0538" w:rsidP="006E0538">
            <w:pPr>
              <w:pStyle w:val="Checkbox"/>
              <w:ind w:left="473" w:hanging="360"/>
              <w:rPr>
                <w:lang w:val="en-AU"/>
              </w:rPr>
            </w:pPr>
          </w:p>
        </w:tc>
        <w:tc>
          <w:tcPr>
            <w:tcW w:w="567" w:type="dxa"/>
          </w:tcPr>
          <w:p w:rsidR="006E0538" w:rsidRPr="009904B1" w:rsidRDefault="006E0538" w:rsidP="006E0538">
            <w:pPr>
              <w:pStyle w:val="Checkbox"/>
              <w:ind w:left="473" w:hanging="360"/>
              <w:rPr>
                <w:lang w:val="en-AU"/>
              </w:rPr>
            </w:pPr>
          </w:p>
        </w:tc>
      </w:tr>
      <w:tr w:rsidR="006E0538" w:rsidRPr="009904B1" w:rsidTr="006E0538">
        <w:tc>
          <w:tcPr>
            <w:tcW w:w="7763" w:type="dxa"/>
            <w:vAlign w:val="center"/>
          </w:tcPr>
          <w:p w:rsidR="006E0538" w:rsidRPr="009904B1" w:rsidRDefault="006E0538" w:rsidP="006E0538">
            <w:pPr>
              <w:pStyle w:val="TableText"/>
            </w:pPr>
            <w:r w:rsidRPr="009904B1">
              <w:t>Provide customer service during display</w:t>
            </w:r>
          </w:p>
        </w:tc>
        <w:tc>
          <w:tcPr>
            <w:tcW w:w="709" w:type="dxa"/>
          </w:tcPr>
          <w:p w:rsidR="006E0538" w:rsidRPr="009904B1" w:rsidRDefault="006E0538" w:rsidP="006E0538">
            <w:pPr>
              <w:pStyle w:val="Checkbox"/>
              <w:ind w:left="473" w:hanging="360"/>
              <w:rPr>
                <w:lang w:val="en-AU"/>
              </w:rPr>
            </w:pPr>
          </w:p>
        </w:tc>
        <w:tc>
          <w:tcPr>
            <w:tcW w:w="567" w:type="dxa"/>
          </w:tcPr>
          <w:p w:rsidR="006E0538" w:rsidRPr="009904B1" w:rsidRDefault="006E0538" w:rsidP="006E0538">
            <w:pPr>
              <w:pStyle w:val="Checkbox"/>
              <w:ind w:left="473" w:hanging="360"/>
              <w:rPr>
                <w:lang w:val="en-AU"/>
              </w:rPr>
            </w:pPr>
          </w:p>
        </w:tc>
      </w:tr>
      <w:tr w:rsidR="006E0538" w:rsidRPr="009904B1" w:rsidTr="006E0538">
        <w:tc>
          <w:tcPr>
            <w:tcW w:w="7763" w:type="dxa"/>
            <w:vAlign w:val="center"/>
          </w:tcPr>
          <w:p w:rsidR="006E0538" w:rsidRPr="009904B1" w:rsidRDefault="006E0538" w:rsidP="006E0538">
            <w:pPr>
              <w:pStyle w:val="TableText"/>
            </w:pPr>
            <w:r w:rsidRPr="009904B1">
              <w:t>Follow-up sales opportunities after initial contact</w:t>
            </w:r>
          </w:p>
        </w:tc>
        <w:tc>
          <w:tcPr>
            <w:tcW w:w="709" w:type="dxa"/>
          </w:tcPr>
          <w:p w:rsidR="006E0538" w:rsidRPr="009904B1" w:rsidRDefault="006E0538" w:rsidP="006E0538">
            <w:pPr>
              <w:pStyle w:val="Checkbox"/>
              <w:ind w:left="473" w:hanging="360"/>
              <w:rPr>
                <w:lang w:val="en-AU"/>
              </w:rPr>
            </w:pPr>
          </w:p>
        </w:tc>
        <w:tc>
          <w:tcPr>
            <w:tcW w:w="567" w:type="dxa"/>
          </w:tcPr>
          <w:p w:rsidR="006E0538" w:rsidRPr="009904B1" w:rsidRDefault="006E0538" w:rsidP="006E0538">
            <w:pPr>
              <w:pStyle w:val="Checkbox"/>
              <w:ind w:left="473" w:hanging="360"/>
              <w:rPr>
                <w:lang w:val="en-AU"/>
              </w:rPr>
            </w:pPr>
          </w:p>
        </w:tc>
      </w:tr>
      <w:tr w:rsidR="006E0538" w:rsidRPr="009904B1" w:rsidTr="006E0538">
        <w:tc>
          <w:tcPr>
            <w:tcW w:w="9039" w:type="dxa"/>
            <w:gridSpan w:val="3"/>
            <w:shd w:val="clear" w:color="auto" w:fill="F2F2F2" w:themeFill="background1" w:themeFillShade="F2"/>
          </w:tcPr>
          <w:p w:rsidR="006E0538" w:rsidRPr="009904B1" w:rsidRDefault="006E0538" w:rsidP="006E0538">
            <w:pPr>
              <w:pStyle w:val="BodyCopyBold0"/>
              <w:keepNext/>
              <w:rPr>
                <w:noProof w:val="0"/>
                <w:sz w:val="22"/>
              </w:rPr>
            </w:pPr>
            <w:r w:rsidRPr="009904B1">
              <w:rPr>
                <w:noProof w:val="0"/>
                <w:sz w:val="22"/>
              </w:rPr>
              <w:t xml:space="preserve">Element 5: Maintain </w:t>
            </w:r>
            <w:r w:rsidR="00715998" w:rsidRPr="009904B1">
              <w:rPr>
                <w:noProof w:val="0"/>
                <w:sz w:val="22"/>
              </w:rPr>
              <w:t>display stand</w:t>
            </w:r>
          </w:p>
        </w:tc>
      </w:tr>
      <w:tr w:rsidR="006E0538" w:rsidRPr="009904B1" w:rsidTr="006E0538">
        <w:tc>
          <w:tcPr>
            <w:tcW w:w="7763" w:type="dxa"/>
            <w:vAlign w:val="center"/>
          </w:tcPr>
          <w:p w:rsidR="006E0538" w:rsidRPr="009904B1" w:rsidRDefault="006E0538" w:rsidP="006E0538">
            <w:pPr>
              <w:pStyle w:val="TableText"/>
              <w:keepNext/>
            </w:pPr>
            <w:r w:rsidRPr="009904B1">
              <w:t xml:space="preserve">Keep </w:t>
            </w:r>
            <w:r w:rsidR="00715998" w:rsidRPr="009904B1">
              <w:t>display stand</w:t>
            </w:r>
            <w:r w:rsidRPr="009904B1">
              <w:t xml:space="preserve"> clean and tidy</w:t>
            </w:r>
          </w:p>
        </w:tc>
        <w:tc>
          <w:tcPr>
            <w:tcW w:w="709" w:type="dxa"/>
          </w:tcPr>
          <w:p w:rsidR="006E0538" w:rsidRPr="009904B1" w:rsidRDefault="006E0538" w:rsidP="006E0538">
            <w:pPr>
              <w:pStyle w:val="Checkbox"/>
              <w:ind w:left="473" w:hanging="360"/>
              <w:rPr>
                <w:lang w:val="en-AU"/>
              </w:rPr>
            </w:pPr>
          </w:p>
        </w:tc>
        <w:tc>
          <w:tcPr>
            <w:tcW w:w="567" w:type="dxa"/>
          </w:tcPr>
          <w:p w:rsidR="006E0538" w:rsidRPr="009904B1" w:rsidRDefault="006E0538" w:rsidP="006E0538">
            <w:pPr>
              <w:pStyle w:val="Checkbox"/>
              <w:ind w:left="473" w:hanging="360"/>
              <w:rPr>
                <w:lang w:val="en-AU"/>
              </w:rPr>
            </w:pPr>
          </w:p>
        </w:tc>
      </w:tr>
      <w:tr w:rsidR="006E0538" w:rsidRPr="009904B1" w:rsidTr="006E0538">
        <w:tc>
          <w:tcPr>
            <w:tcW w:w="7763" w:type="dxa"/>
            <w:vAlign w:val="center"/>
          </w:tcPr>
          <w:p w:rsidR="006E0538" w:rsidRPr="009904B1" w:rsidRDefault="006E0538" w:rsidP="006E0538">
            <w:pPr>
              <w:pStyle w:val="TableText"/>
              <w:keepNext/>
            </w:pPr>
            <w:r w:rsidRPr="009904B1">
              <w:t>Replenish products and materials as necessary</w:t>
            </w:r>
          </w:p>
        </w:tc>
        <w:tc>
          <w:tcPr>
            <w:tcW w:w="709" w:type="dxa"/>
          </w:tcPr>
          <w:p w:rsidR="006E0538" w:rsidRPr="009904B1" w:rsidRDefault="006E0538" w:rsidP="006E0538">
            <w:pPr>
              <w:pStyle w:val="Checkbox"/>
              <w:ind w:left="473" w:hanging="360"/>
              <w:rPr>
                <w:lang w:val="en-AU"/>
              </w:rPr>
            </w:pPr>
          </w:p>
        </w:tc>
        <w:tc>
          <w:tcPr>
            <w:tcW w:w="567" w:type="dxa"/>
          </w:tcPr>
          <w:p w:rsidR="006E0538" w:rsidRPr="009904B1" w:rsidRDefault="006E0538" w:rsidP="006E0538">
            <w:pPr>
              <w:pStyle w:val="Checkbox"/>
              <w:ind w:left="473" w:hanging="360"/>
              <w:rPr>
                <w:lang w:val="en-AU"/>
              </w:rPr>
            </w:pPr>
          </w:p>
        </w:tc>
      </w:tr>
      <w:tr w:rsidR="006E0538" w:rsidRPr="009904B1" w:rsidTr="006E0538">
        <w:tc>
          <w:tcPr>
            <w:tcW w:w="7763" w:type="dxa"/>
            <w:vAlign w:val="center"/>
          </w:tcPr>
          <w:p w:rsidR="006E0538" w:rsidRPr="009904B1" w:rsidRDefault="006E0538" w:rsidP="006E0538">
            <w:pPr>
              <w:pStyle w:val="TableText"/>
              <w:keepNext/>
            </w:pPr>
            <w:r w:rsidRPr="009904B1">
              <w:t xml:space="preserve">Review and alter </w:t>
            </w:r>
            <w:r w:rsidR="00715998" w:rsidRPr="009904B1">
              <w:t>display stand</w:t>
            </w:r>
            <w:r w:rsidRPr="009904B1">
              <w:t xml:space="preserve"> as required</w:t>
            </w:r>
          </w:p>
        </w:tc>
        <w:tc>
          <w:tcPr>
            <w:tcW w:w="709" w:type="dxa"/>
          </w:tcPr>
          <w:p w:rsidR="006E0538" w:rsidRPr="009904B1" w:rsidRDefault="006E0538" w:rsidP="006E0538">
            <w:pPr>
              <w:pStyle w:val="Checkbox"/>
              <w:ind w:left="473" w:hanging="360"/>
              <w:rPr>
                <w:lang w:val="en-AU"/>
              </w:rPr>
            </w:pPr>
          </w:p>
        </w:tc>
        <w:tc>
          <w:tcPr>
            <w:tcW w:w="567" w:type="dxa"/>
          </w:tcPr>
          <w:p w:rsidR="006E0538" w:rsidRPr="009904B1" w:rsidRDefault="006E0538" w:rsidP="006E0538">
            <w:pPr>
              <w:pStyle w:val="Checkbox"/>
              <w:ind w:left="473" w:hanging="360"/>
              <w:rPr>
                <w:lang w:val="en-AU"/>
              </w:rPr>
            </w:pPr>
          </w:p>
        </w:tc>
      </w:tr>
      <w:tr w:rsidR="006E0538" w:rsidRPr="009904B1" w:rsidTr="006E0538">
        <w:tc>
          <w:tcPr>
            <w:tcW w:w="7763" w:type="dxa"/>
            <w:shd w:val="clear" w:color="auto" w:fill="F2F2F2" w:themeFill="background1" w:themeFillShade="F2"/>
            <w:vAlign w:val="center"/>
          </w:tcPr>
          <w:p w:rsidR="006E0538" w:rsidRPr="009904B1" w:rsidRDefault="006E0538" w:rsidP="006E0538">
            <w:pPr>
              <w:pStyle w:val="TableTextBold"/>
            </w:pPr>
            <w:r w:rsidRPr="009904B1">
              <w:t>Did the student’s overall performance meet the standard?</w:t>
            </w:r>
          </w:p>
        </w:tc>
        <w:tc>
          <w:tcPr>
            <w:tcW w:w="709" w:type="dxa"/>
            <w:shd w:val="clear" w:color="auto" w:fill="F2F2F2" w:themeFill="background1" w:themeFillShade="F2"/>
          </w:tcPr>
          <w:p w:rsidR="006E0538" w:rsidRPr="009904B1" w:rsidRDefault="006E0538" w:rsidP="006E0538">
            <w:pPr>
              <w:pStyle w:val="Checkbox"/>
              <w:ind w:left="473" w:hanging="360"/>
              <w:rPr>
                <w:lang w:val="en-AU"/>
              </w:rPr>
            </w:pPr>
          </w:p>
        </w:tc>
        <w:tc>
          <w:tcPr>
            <w:tcW w:w="567" w:type="dxa"/>
            <w:shd w:val="clear" w:color="auto" w:fill="F2F2F2" w:themeFill="background1" w:themeFillShade="F2"/>
          </w:tcPr>
          <w:p w:rsidR="006E0538" w:rsidRPr="009904B1" w:rsidRDefault="006E0538" w:rsidP="006E0538">
            <w:pPr>
              <w:pStyle w:val="Checkbox"/>
              <w:ind w:left="473" w:hanging="360"/>
              <w:rPr>
                <w:lang w:val="en-AU"/>
              </w:rPr>
            </w:pPr>
          </w:p>
        </w:tc>
      </w:tr>
    </w:tbl>
    <w:p w:rsidR="006E0538" w:rsidRPr="009904B1" w:rsidRDefault="006E0538">
      <w:pPr>
        <w:rPr>
          <w:rFonts w:ascii="Helvetica" w:eastAsia="Calibri" w:hAnsi="Helvetica" w:cs="Calibri"/>
          <w:szCs w:val="16"/>
          <w:lang w:eastAsia="ar-SA"/>
        </w:rPr>
      </w:pPr>
      <w:r w:rsidRPr="009904B1">
        <w:rPr>
          <w:rFonts w:ascii="Helvetica" w:hAnsi="Helvetica"/>
        </w:rPr>
        <w:br w:type="page"/>
      </w:r>
    </w:p>
    <w:tbl>
      <w:tblPr>
        <w:tblW w:w="8931"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50"/>
        <w:gridCol w:w="3486"/>
        <w:gridCol w:w="1119"/>
        <w:gridCol w:w="1676"/>
      </w:tblGrid>
      <w:tr w:rsidR="004B312C" w:rsidRPr="009904B1" w:rsidTr="006E0538">
        <w:trPr>
          <w:cantSplit/>
          <w:trHeight w:val="60"/>
        </w:trPr>
        <w:tc>
          <w:tcPr>
            <w:tcW w:w="8931" w:type="dxa"/>
            <w:gridSpan w:val="4"/>
            <w:tcBorders>
              <w:top w:val="single" w:sz="4" w:space="0" w:color="auto"/>
              <w:bottom w:val="single" w:sz="4" w:space="0" w:color="auto"/>
            </w:tcBorders>
            <w:shd w:val="clear" w:color="auto" w:fill="F2F2F2" w:themeFill="background1" w:themeFillShade="F2"/>
          </w:tcPr>
          <w:p w:rsidR="004B312C" w:rsidRPr="009904B1" w:rsidRDefault="004B312C" w:rsidP="00C1456C">
            <w:pPr>
              <w:pStyle w:val="TableTextBold"/>
            </w:pPr>
            <w:r w:rsidRPr="009904B1">
              <w:t>Feedback to student and trainer/assessor</w:t>
            </w:r>
          </w:p>
        </w:tc>
      </w:tr>
      <w:tr w:rsidR="004B312C" w:rsidRPr="009904B1" w:rsidTr="006E0538">
        <w:trPr>
          <w:cantSplit/>
          <w:trHeight w:val="3686"/>
        </w:trPr>
        <w:tc>
          <w:tcPr>
            <w:tcW w:w="8931" w:type="dxa"/>
            <w:gridSpan w:val="4"/>
            <w:tcBorders>
              <w:top w:val="single" w:sz="4" w:space="0" w:color="auto"/>
              <w:bottom w:val="single" w:sz="4" w:space="0" w:color="auto"/>
            </w:tcBorders>
          </w:tcPr>
          <w:p w:rsidR="004B312C" w:rsidRPr="009904B1" w:rsidRDefault="004B312C" w:rsidP="00C1456C">
            <w:pPr>
              <w:pStyle w:val="TableTextBold"/>
            </w:pPr>
            <w:r w:rsidRPr="009904B1">
              <w:t>Strengths:</w:t>
            </w:r>
          </w:p>
        </w:tc>
      </w:tr>
      <w:tr w:rsidR="004B312C" w:rsidRPr="009904B1" w:rsidTr="006E0538">
        <w:trPr>
          <w:cantSplit/>
          <w:trHeight w:val="3686"/>
        </w:trPr>
        <w:tc>
          <w:tcPr>
            <w:tcW w:w="8931" w:type="dxa"/>
            <w:gridSpan w:val="4"/>
            <w:tcBorders>
              <w:top w:val="single" w:sz="4" w:space="0" w:color="auto"/>
              <w:bottom w:val="single" w:sz="4" w:space="0" w:color="auto"/>
            </w:tcBorders>
          </w:tcPr>
          <w:p w:rsidR="004B312C" w:rsidRPr="009904B1" w:rsidRDefault="004B312C" w:rsidP="00C1456C">
            <w:pPr>
              <w:pStyle w:val="TableTextBold"/>
            </w:pPr>
            <w:r w:rsidRPr="009904B1">
              <w:t>Improvements needed:</w:t>
            </w:r>
          </w:p>
        </w:tc>
      </w:tr>
      <w:tr w:rsidR="004B312C" w:rsidRPr="009904B1" w:rsidTr="006E0538">
        <w:trPr>
          <w:cantSplit/>
          <w:trHeight w:val="3686"/>
        </w:trPr>
        <w:tc>
          <w:tcPr>
            <w:tcW w:w="8931" w:type="dxa"/>
            <w:gridSpan w:val="4"/>
            <w:tcBorders>
              <w:top w:val="single" w:sz="4" w:space="0" w:color="auto"/>
              <w:left w:val="single" w:sz="4" w:space="0" w:color="auto"/>
              <w:bottom w:val="single" w:sz="4" w:space="0" w:color="auto"/>
              <w:right w:val="single" w:sz="4" w:space="0" w:color="auto"/>
            </w:tcBorders>
          </w:tcPr>
          <w:p w:rsidR="004B312C" w:rsidRPr="009904B1" w:rsidRDefault="004B312C" w:rsidP="00C1456C">
            <w:pPr>
              <w:pStyle w:val="TableTextBold"/>
            </w:pPr>
            <w:r w:rsidRPr="009904B1">
              <w:t>General comments:</w:t>
            </w:r>
          </w:p>
        </w:tc>
      </w:tr>
      <w:tr w:rsidR="004B312C" w:rsidRPr="009904B1" w:rsidTr="006E0538">
        <w:tblPrEx>
          <w:tblCellMar>
            <w:left w:w="108" w:type="dxa"/>
            <w:right w:w="108" w:type="dxa"/>
          </w:tblCellMar>
        </w:tblPrEx>
        <w:trPr>
          <w:cantSplit/>
          <w:trHeight w:val="351"/>
        </w:trPr>
        <w:tc>
          <w:tcPr>
            <w:tcW w:w="2650" w:type="dxa"/>
            <w:tcBorders>
              <w:top w:val="single" w:sz="4" w:space="0" w:color="auto"/>
              <w:bottom w:val="single" w:sz="4" w:space="0" w:color="auto"/>
            </w:tcBorders>
            <w:shd w:val="clear" w:color="auto" w:fill="F2F2F2" w:themeFill="background1" w:themeFillShade="F2"/>
            <w:vAlign w:val="center"/>
          </w:tcPr>
          <w:p w:rsidR="004B312C" w:rsidRPr="009904B1" w:rsidRDefault="004B312C" w:rsidP="00C1456C">
            <w:pPr>
              <w:pStyle w:val="TableTextBold"/>
              <w:spacing w:before="120"/>
            </w:pPr>
            <w:r w:rsidRPr="009904B1">
              <w:t>Candidate signature</w:t>
            </w:r>
          </w:p>
        </w:tc>
        <w:tc>
          <w:tcPr>
            <w:tcW w:w="3486" w:type="dxa"/>
            <w:tcBorders>
              <w:top w:val="single" w:sz="4" w:space="0" w:color="auto"/>
              <w:bottom w:val="single" w:sz="4" w:space="0" w:color="auto"/>
            </w:tcBorders>
            <w:vAlign w:val="center"/>
          </w:tcPr>
          <w:p w:rsidR="004B312C" w:rsidRPr="009904B1"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9904B1" w:rsidRDefault="004B312C" w:rsidP="00C1456C">
            <w:pPr>
              <w:pStyle w:val="TableTextBold"/>
              <w:spacing w:before="120"/>
            </w:pPr>
            <w:r w:rsidRPr="009904B1">
              <w:t>Date</w:t>
            </w:r>
          </w:p>
        </w:tc>
        <w:tc>
          <w:tcPr>
            <w:tcW w:w="1676" w:type="dxa"/>
            <w:tcBorders>
              <w:top w:val="single" w:sz="4" w:space="0" w:color="auto"/>
              <w:bottom w:val="single" w:sz="4" w:space="0" w:color="auto"/>
            </w:tcBorders>
            <w:vAlign w:val="center"/>
          </w:tcPr>
          <w:p w:rsidR="004B312C" w:rsidRPr="009904B1" w:rsidRDefault="004B312C" w:rsidP="00C1456C">
            <w:pPr>
              <w:pStyle w:val="TableTextBold"/>
              <w:spacing w:before="120"/>
            </w:pPr>
          </w:p>
        </w:tc>
      </w:tr>
      <w:tr w:rsidR="004B312C" w:rsidRPr="009904B1" w:rsidTr="006E0538">
        <w:tblPrEx>
          <w:tblCellMar>
            <w:left w:w="108" w:type="dxa"/>
            <w:right w:w="108" w:type="dxa"/>
          </w:tblCellMar>
        </w:tblPrEx>
        <w:trPr>
          <w:cantSplit/>
          <w:trHeight w:val="415"/>
        </w:trPr>
        <w:tc>
          <w:tcPr>
            <w:tcW w:w="2650" w:type="dxa"/>
            <w:tcBorders>
              <w:top w:val="single" w:sz="4" w:space="0" w:color="auto"/>
            </w:tcBorders>
            <w:shd w:val="clear" w:color="auto" w:fill="F2F2F2" w:themeFill="background1" w:themeFillShade="F2"/>
            <w:vAlign w:val="center"/>
          </w:tcPr>
          <w:p w:rsidR="004B312C" w:rsidRPr="009904B1" w:rsidRDefault="004B312C" w:rsidP="00C1456C">
            <w:pPr>
              <w:pStyle w:val="TableTextBold"/>
              <w:spacing w:before="120"/>
            </w:pPr>
            <w:r w:rsidRPr="009904B1">
              <w:t>Assessor signature</w:t>
            </w:r>
          </w:p>
        </w:tc>
        <w:tc>
          <w:tcPr>
            <w:tcW w:w="3486" w:type="dxa"/>
            <w:tcBorders>
              <w:top w:val="single" w:sz="4" w:space="0" w:color="auto"/>
            </w:tcBorders>
            <w:vAlign w:val="center"/>
          </w:tcPr>
          <w:p w:rsidR="004B312C" w:rsidRPr="009904B1"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9904B1" w:rsidRDefault="004B312C" w:rsidP="00C1456C">
            <w:pPr>
              <w:pStyle w:val="TableTextBold"/>
              <w:spacing w:before="120"/>
            </w:pPr>
            <w:r w:rsidRPr="009904B1">
              <w:t>Date</w:t>
            </w:r>
          </w:p>
        </w:tc>
        <w:tc>
          <w:tcPr>
            <w:tcW w:w="1676" w:type="dxa"/>
            <w:tcBorders>
              <w:top w:val="single" w:sz="4" w:space="0" w:color="auto"/>
            </w:tcBorders>
            <w:vAlign w:val="center"/>
          </w:tcPr>
          <w:p w:rsidR="004B312C" w:rsidRPr="009904B1" w:rsidRDefault="004B312C" w:rsidP="00C1456C">
            <w:pPr>
              <w:pStyle w:val="TableTextBold"/>
              <w:spacing w:before="120"/>
            </w:pPr>
          </w:p>
        </w:tc>
      </w:tr>
    </w:tbl>
    <w:p w:rsidR="00D559A6" w:rsidRPr="009904B1" w:rsidRDefault="00D559A6" w:rsidP="00D559A6">
      <w:pPr>
        <w:rPr>
          <w:rFonts w:ascii="Helvetica" w:eastAsia="Calibri" w:hAnsi="Helvetica" w:cs="Calibri"/>
          <w:szCs w:val="16"/>
          <w:lang w:eastAsia="ar-SA"/>
        </w:rPr>
      </w:pPr>
      <w:r w:rsidRPr="009904B1">
        <w:rPr>
          <w:rFonts w:ascii="Helvetica" w:eastAsia="Calibri" w:hAnsi="Helvetica" w:cs="Calibri"/>
          <w:szCs w:val="16"/>
          <w:lang w:eastAsia="ar-SA"/>
        </w:rPr>
        <w:br w:type="page"/>
      </w:r>
    </w:p>
    <w:p w:rsidR="00F5028F" w:rsidRPr="009904B1" w:rsidRDefault="00F5028F">
      <w:pPr>
        <w:rPr>
          <w:rStyle w:val="BodyCopyBold"/>
          <w:rFonts w:ascii="Helvetica" w:hAnsi="Helvetica"/>
        </w:rPr>
      </w:pPr>
    </w:p>
    <w:p w:rsidR="00F5028F" w:rsidRPr="009904B1" w:rsidRDefault="00F5028F">
      <w:pPr>
        <w:rPr>
          <w:rStyle w:val="BodyCopyBold"/>
          <w:rFonts w:ascii="Helvetica" w:hAnsi="Helvetica"/>
        </w:rPr>
        <w:sectPr w:rsidR="00F5028F" w:rsidRPr="009904B1" w:rsidSect="00C66768">
          <w:headerReference w:type="even" r:id="rId42"/>
          <w:headerReference w:type="default" r:id="rId43"/>
          <w:pgSz w:w="11906" w:h="16838" w:code="9"/>
          <w:pgMar w:top="1440" w:right="1440" w:bottom="1440" w:left="1701" w:header="709" w:footer="388" w:gutter="0"/>
          <w:cols w:space="708"/>
          <w:docGrid w:linePitch="360"/>
        </w:sectPr>
      </w:pPr>
    </w:p>
    <w:p w:rsidR="00D559A6" w:rsidRPr="009904B1" w:rsidRDefault="00F5028F" w:rsidP="00F5028F">
      <w:pPr>
        <w:pStyle w:val="Heading1"/>
        <w:rPr>
          <w:rStyle w:val="BodyCopyBold"/>
          <w:rFonts w:ascii="Helvetica" w:hAnsi="Helvetica"/>
        </w:rPr>
      </w:pPr>
      <w:bookmarkStart w:id="25" w:name="_Toc337029314"/>
      <w:bookmarkStart w:id="26" w:name="_Toc410217234"/>
      <w:r w:rsidRPr="009904B1">
        <w:t>Third Party Statement</w:t>
      </w:r>
      <w:bookmarkEnd w:id="25"/>
      <w:bookmarkEnd w:id="26"/>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432"/>
        <w:gridCol w:w="956"/>
        <w:gridCol w:w="61"/>
        <w:gridCol w:w="246"/>
        <w:gridCol w:w="395"/>
        <w:gridCol w:w="702"/>
        <w:gridCol w:w="702"/>
      </w:tblGrid>
      <w:tr w:rsidR="00F5028F" w:rsidRPr="009904B1" w:rsidTr="006E0538">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904B1" w:rsidRDefault="00F5028F" w:rsidP="00C1456C">
            <w:pPr>
              <w:pStyle w:val="TableTextBold"/>
            </w:pPr>
            <w:r w:rsidRPr="009904B1">
              <w:t>Student name:</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9904B1" w:rsidRDefault="00F5028F" w:rsidP="00C1456C">
            <w:pPr>
              <w:pStyle w:val="TableText"/>
            </w:pPr>
          </w:p>
        </w:tc>
      </w:tr>
      <w:tr w:rsidR="00F5028F" w:rsidRPr="009904B1" w:rsidTr="006E0538">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904B1" w:rsidRDefault="00F5028F" w:rsidP="00C1456C">
            <w:pPr>
              <w:pStyle w:val="TableTextBold"/>
            </w:pPr>
            <w:r w:rsidRPr="009904B1">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9904B1" w:rsidRDefault="00F5028F" w:rsidP="00C1456C">
            <w:pPr>
              <w:pStyle w:val="TableText"/>
            </w:pPr>
          </w:p>
        </w:tc>
        <w:tc>
          <w:tcPr>
            <w:tcW w:w="1449"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904B1" w:rsidRDefault="00F5028F" w:rsidP="00C1456C">
            <w:pPr>
              <w:pStyle w:val="TableTextBold"/>
            </w:pPr>
            <w:r w:rsidRPr="009904B1">
              <w:t>Contact no:</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9904B1" w:rsidRDefault="00F5028F" w:rsidP="00C1456C">
            <w:pPr>
              <w:pStyle w:val="TableText"/>
            </w:pPr>
          </w:p>
        </w:tc>
      </w:tr>
      <w:tr w:rsidR="00F5028F" w:rsidRPr="009904B1" w:rsidTr="006E0538">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9904B1" w:rsidRDefault="00F5028F" w:rsidP="00C1456C">
            <w:pPr>
              <w:pStyle w:val="TableTextBold"/>
              <w:rPr>
                <w:i/>
                <w:sz w:val="16"/>
              </w:rPr>
            </w:pPr>
            <w:r w:rsidRPr="009904B1">
              <w:t>Relationship to student:</w:t>
            </w:r>
          </w:p>
        </w:tc>
        <w:tc>
          <w:tcPr>
            <w:tcW w:w="1451" w:type="dxa"/>
            <w:tcBorders>
              <w:top w:val="single" w:sz="4" w:space="0" w:color="auto"/>
              <w:left w:val="single" w:sz="4" w:space="0" w:color="auto"/>
              <w:bottom w:val="nil"/>
              <w:right w:val="nil"/>
            </w:tcBorders>
          </w:tcPr>
          <w:p w:rsidR="00F5028F" w:rsidRPr="009904B1" w:rsidRDefault="00F5028F" w:rsidP="00F5028F">
            <w:pPr>
              <w:pStyle w:val="boxbullet"/>
              <w:tabs>
                <w:tab w:val="num" w:pos="360"/>
              </w:tabs>
              <w:ind w:left="360"/>
              <w:rPr>
                <w:rFonts w:cs="Arial"/>
                <w:sz w:val="20"/>
                <w:lang w:val="en-AU"/>
              </w:rPr>
            </w:pPr>
            <w:r w:rsidRPr="009904B1">
              <w:rPr>
                <w:rFonts w:cs="Arial"/>
                <w:sz w:val="20"/>
                <w:lang w:val="en-AU"/>
              </w:rPr>
              <w:t>Employer</w:t>
            </w:r>
          </w:p>
        </w:tc>
        <w:tc>
          <w:tcPr>
            <w:tcW w:w="1726" w:type="dxa"/>
            <w:tcBorders>
              <w:top w:val="single" w:sz="4" w:space="0" w:color="auto"/>
              <w:left w:val="nil"/>
              <w:bottom w:val="nil"/>
              <w:right w:val="nil"/>
            </w:tcBorders>
          </w:tcPr>
          <w:p w:rsidR="00F5028F" w:rsidRPr="009904B1" w:rsidRDefault="00F5028F" w:rsidP="00F5028F">
            <w:pPr>
              <w:pStyle w:val="boxbullet"/>
              <w:tabs>
                <w:tab w:val="num" w:pos="360"/>
              </w:tabs>
              <w:ind w:left="360"/>
              <w:rPr>
                <w:rFonts w:cs="Arial"/>
                <w:sz w:val="20"/>
                <w:lang w:val="en-AU"/>
              </w:rPr>
            </w:pPr>
            <w:r w:rsidRPr="009904B1">
              <w:rPr>
                <w:rFonts w:cs="Arial"/>
                <w:sz w:val="20"/>
                <w:lang w:val="en-AU"/>
              </w:rPr>
              <w:t>Supervisor</w:t>
            </w:r>
          </w:p>
        </w:tc>
        <w:tc>
          <w:tcPr>
            <w:tcW w:w="1730" w:type="dxa"/>
            <w:gridSpan w:val="5"/>
            <w:tcBorders>
              <w:top w:val="single" w:sz="4" w:space="0" w:color="auto"/>
              <w:left w:val="nil"/>
              <w:bottom w:val="nil"/>
              <w:right w:val="nil"/>
            </w:tcBorders>
          </w:tcPr>
          <w:p w:rsidR="00F5028F" w:rsidRPr="009904B1" w:rsidRDefault="00F5028F" w:rsidP="00F5028F">
            <w:pPr>
              <w:pStyle w:val="boxbullet"/>
              <w:tabs>
                <w:tab w:val="num" w:pos="360"/>
              </w:tabs>
              <w:ind w:left="360"/>
              <w:rPr>
                <w:rFonts w:cs="Arial"/>
                <w:sz w:val="20"/>
                <w:lang w:val="en-AU"/>
              </w:rPr>
            </w:pPr>
            <w:r w:rsidRPr="009904B1">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9904B1" w:rsidRDefault="00F5028F" w:rsidP="00F5028F">
            <w:pPr>
              <w:pStyle w:val="boxbullet"/>
              <w:tabs>
                <w:tab w:val="num" w:pos="360"/>
              </w:tabs>
              <w:ind w:left="360"/>
              <w:rPr>
                <w:rFonts w:cs="Arial"/>
                <w:sz w:val="20"/>
                <w:lang w:val="en-AU"/>
              </w:rPr>
            </w:pPr>
            <w:r w:rsidRPr="009904B1">
              <w:rPr>
                <w:rFonts w:cs="Arial"/>
                <w:sz w:val="20"/>
                <w:lang w:val="en-AU"/>
              </w:rPr>
              <w:t>Other</w:t>
            </w:r>
          </w:p>
        </w:tc>
      </w:tr>
      <w:tr w:rsidR="00F5028F" w:rsidRPr="009904B1" w:rsidTr="006E0538">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9904B1" w:rsidRDefault="00F5028F" w:rsidP="00C1456C">
            <w:pPr>
              <w:pStyle w:val="TableTextBold"/>
            </w:pPr>
          </w:p>
        </w:tc>
        <w:tc>
          <w:tcPr>
            <w:tcW w:w="6706" w:type="dxa"/>
            <w:gridSpan w:val="10"/>
            <w:tcBorders>
              <w:top w:val="nil"/>
              <w:left w:val="single" w:sz="4" w:space="0" w:color="auto"/>
              <w:bottom w:val="single" w:sz="4" w:space="0" w:color="auto"/>
              <w:right w:val="single" w:sz="4" w:space="0" w:color="auto"/>
            </w:tcBorders>
          </w:tcPr>
          <w:p w:rsidR="00F5028F" w:rsidRPr="009904B1" w:rsidRDefault="00F5028F" w:rsidP="00C1456C">
            <w:pPr>
              <w:pStyle w:val="TableText"/>
              <w:rPr>
                <w:i/>
                <w:sz w:val="16"/>
                <w:szCs w:val="16"/>
              </w:rPr>
            </w:pPr>
            <w:r w:rsidRPr="009904B1">
              <w:rPr>
                <w:i/>
                <w:sz w:val="16"/>
                <w:szCs w:val="16"/>
              </w:rPr>
              <w:t>Please specify:_______________________________________________</w:t>
            </w:r>
          </w:p>
          <w:p w:rsidR="00F5028F" w:rsidRPr="009904B1" w:rsidRDefault="00F5028F" w:rsidP="00C1456C">
            <w:pPr>
              <w:pStyle w:val="TableText"/>
              <w:rPr>
                <w:sz w:val="16"/>
                <w:szCs w:val="16"/>
              </w:rPr>
            </w:pPr>
            <w:r w:rsidRPr="009904B1">
              <w:rPr>
                <w:i/>
                <w:sz w:val="16"/>
                <w:szCs w:val="16"/>
              </w:rPr>
              <w:t>Please do not complete the form if you are a relative, close friend or have a conflict of interest]</w:t>
            </w:r>
          </w:p>
        </w:tc>
      </w:tr>
      <w:tr w:rsidR="00F5028F" w:rsidRPr="009904B1" w:rsidTr="006E0538">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904B1" w:rsidRDefault="00F5028F" w:rsidP="00C1456C">
            <w:pPr>
              <w:pStyle w:val="TableTextBold"/>
            </w:pPr>
            <w:r w:rsidRPr="009904B1">
              <w:t>Unit of competency:</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9904B1" w:rsidRDefault="00315438" w:rsidP="00F5028F">
            <w:pPr>
              <w:pStyle w:val="TableText"/>
            </w:pPr>
            <w:r>
              <w:fldChar w:fldCharType="begin"/>
            </w:r>
            <w:r>
              <w:instrText xml:space="preserve"> REF  UnitName  \* MERGEFORMAT </w:instrText>
            </w:r>
            <w:r>
              <w:fldChar w:fldCharType="separate"/>
            </w:r>
            <w:sdt>
              <w:sdtPr>
                <w:alias w:val="Unit name "/>
                <w:tag w:val="Unit name "/>
                <w:id w:val="2032301203"/>
                <w:placeholder>
                  <w:docPart w:val="3EEE355E50634A98A7E55DF9C6BF32CB"/>
                </w:placeholder>
              </w:sdtPr>
              <w:sdtEndPr/>
              <w:sdtContent>
                <w:sdt>
                  <w:sdtPr>
                    <w:alias w:val="Unit Name"/>
                    <w:tag w:val="Unit Name"/>
                    <w:id w:val="-1798988413"/>
                    <w:placeholder>
                      <w:docPart w:val="0A46BB7BECA54A04B67FF41A26600634"/>
                    </w:placeholder>
                  </w:sdtPr>
                  <w:sdtEndPr/>
                  <w:sdtContent>
                    <w:r w:rsidR="0014224A" w:rsidRPr="009904B1">
                      <w:t>Create promotional display stand</w:t>
                    </w:r>
                  </w:sdtContent>
                </w:sdt>
              </w:sdtContent>
            </w:sdt>
            <w:r>
              <w:fldChar w:fldCharType="end"/>
            </w:r>
          </w:p>
          <w:p w:rsidR="00F5028F" w:rsidRPr="009904B1" w:rsidRDefault="00315438" w:rsidP="00F5028F">
            <w:pPr>
              <w:pStyle w:val="TableText"/>
              <w:rPr>
                <w:highlight w:val="green"/>
              </w:rPr>
            </w:pPr>
            <w:r>
              <w:fldChar w:fldCharType="begin"/>
            </w:r>
            <w:r>
              <w:instrText xml:space="preserve"> REF  UnitCode  \* MERGEFORMAT </w:instrText>
            </w:r>
            <w:r>
              <w:fldChar w:fldCharType="separate"/>
            </w:r>
            <w:sdt>
              <w:sdtPr>
                <w:alias w:val="Unit code"/>
                <w:tag w:val="Unit code"/>
                <w:id w:val="-1064412222"/>
                <w:placeholder>
                  <w:docPart w:val="85B651DC519546C2B456E4C357AD8711"/>
                </w:placeholder>
              </w:sdtPr>
              <w:sdtEndPr/>
              <w:sdtContent>
                <w:r w:rsidR="0014224A" w:rsidRPr="009904B1">
                  <w:t>D2.TTA.CL2.10</w:t>
                </w:r>
              </w:sdtContent>
            </w:sdt>
            <w:r>
              <w:fldChar w:fldCharType="end"/>
            </w:r>
          </w:p>
        </w:tc>
      </w:tr>
      <w:tr w:rsidR="00F5028F" w:rsidRPr="009904B1" w:rsidTr="006E0538">
        <w:tc>
          <w:tcPr>
            <w:tcW w:w="9072" w:type="dxa"/>
            <w:gridSpan w:val="11"/>
            <w:tcBorders>
              <w:top w:val="single" w:sz="4" w:space="0" w:color="auto"/>
              <w:left w:val="single" w:sz="4" w:space="0" w:color="auto"/>
              <w:bottom w:val="single" w:sz="4" w:space="0" w:color="auto"/>
              <w:right w:val="single" w:sz="4" w:space="0" w:color="auto"/>
            </w:tcBorders>
          </w:tcPr>
          <w:p w:rsidR="00F5028F" w:rsidRPr="009904B1" w:rsidRDefault="00F5028F" w:rsidP="00C1456C">
            <w:pPr>
              <w:pStyle w:val="TableText"/>
            </w:pPr>
            <w:r w:rsidRPr="009904B1">
              <w:t>The student is being assessed against industry competency standards and we are seeking your support in the judgement of their competence.</w:t>
            </w:r>
          </w:p>
          <w:p w:rsidR="00F5028F" w:rsidRPr="009904B1" w:rsidRDefault="00F5028F" w:rsidP="00C1456C">
            <w:pPr>
              <w:pStyle w:val="TableText"/>
            </w:pPr>
            <w:r w:rsidRPr="009904B1">
              <w:t>Please answer these questions as a record of their performance while working with you.  Thank you for your time.</w:t>
            </w:r>
          </w:p>
        </w:tc>
      </w:tr>
      <w:tr w:rsidR="00F5028F" w:rsidRPr="009904B1" w:rsidTr="006E0538">
        <w:trPr>
          <w:trHeight w:val="449"/>
        </w:trPr>
        <w:tc>
          <w:tcPr>
            <w:tcW w:w="6966"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9904B1" w:rsidRDefault="00F5028F" w:rsidP="00C1456C">
            <w:pPr>
              <w:pStyle w:val="TableTextBold"/>
            </w:pPr>
            <w:r w:rsidRPr="009904B1">
              <w:t>Do you believe the trainee has demonstrated the following skills?</w:t>
            </w:r>
          </w:p>
          <w:p w:rsidR="00F5028F" w:rsidRPr="009904B1" w:rsidRDefault="00F5028F" w:rsidP="00C1456C">
            <w:pPr>
              <w:pStyle w:val="TableText"/>
              <w:rPr>
                <w:i/>
                <w:sz w:val="16"/>
                <w:szCs w:val="16"/>
              </w:rPr>
            </w:pPr>
            <w:r w:rsidRPr="009904B1">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9904B1" w:rsidRDefault="00F5028F" w:rsidP="00C1456C">
            <w:pPr>
              <w:pStyle w:val="TableText"/>
              <w:jc w:val="center"/>
              <w:rPr>
                <w:b/>
              </w:rPr>
            </w:pPr>
            <w:r w:rsidRPr="009904B1">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9904B1" w:rsidRDefault="00F5028F" w:rsidP="00C1456C">
            <w:pPr>
              <w:pStyle w:val="TableText"/>
              <w:jc w:val="center"/>
              <w:rPr>
                <w:b/>
              </w:rPr>
            </w:pPr>
            <w:r w:rsidRPr="009904B1">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9904B1" w:rsidRDefault="00F5028F" w:rsidP="00C1456C">
            <w:pPr>
              <w:pStyle w:val="TableText"/>
              <w:jc w:val="center"/>
              <w:rPr>
                <w:b/>
              </w:rPr>
            </w:pPr>
            <w:r w:rsidRPr="009904B1">
              <w:rPr>
                <w:b/>
              </w:rPr>
              <w:t>Not sure</w:t>
            </w:r>
          </w:p>
        </w:tc>
      </w:tr>
      <w:tr w:rsidR="006E0538" w:rsidRPr="009904B1" w:rsidTr="006E0538">
        <w:tc>
          <w:tcPr>
            <w:tcW w:w="6966" w:type="dxa"/>
            <w:gridSpan w:val="6"/>
            <w:tcBorders>
              <w:top w:val="single" w:sz="4" w:space="0" w:color="auto"/>
              <w:left w:val="single" w:sz="4" w:space="0" w:color="auto"/>
              <w:bottom w:val="single" w:sz="4" w:space="0" w:color="auto"/>
              <w:right w:val="single" w:sz="4" w:space="0" w:color="auto"/>
            </w:tcBorders>
            <w:vAlign w:val="center"/>
          </w:tcPr>
          <w:p w:rsidR="006E0538" w:rsidRPr="009904B1" w:rsidRDefault="006E0538" w:rsidP="006E0538">
            <w:pPr>
              <w:pStyle w:val="TableText"/>
              <w:rPr>
                <w:rFonts w:eastAsiaTheme="minorHAnsi"/>
              </w:rPr>
            </w:pPr>
            <w:r w:rsidRPr="009904B1">
              <w:rPr>
                <w:rFonts w:eastAsiaTheme="minorHAnsi"/>
              </w:rPr>
              <w:t xml:space="preserve">Identifies objectives, context, operational parameters, audience/s and resources available to create a </w:t>
            </w:r>
            <w:r w:rsidR="00715998" w:rsidRPr="009904B1">
              <w:rPr>
                <w:rFonts w:eastAsiaTheme="minorHAnsi"/>
              </w:rPr>
              <w:t>display stand</w:t>
            </w:r>
          </w:p>
        </w:tc>
        <w:tc>
          <w:tcPr>
            <w:tcW w:w="702" w:type="dxa"/>
            <w:gridSpan w:val="3"/>
            <w:tcBorders>
              <w:top w:val="single" w:sz="4" w:space="0" w:color="auto"/>
              <w:left w:val="single" w:sz="4" w:space="0" w:color="auto"/>
              <w:bottom w:val="single" w:sz="4" w:space="0" w:color="auto"/>
              <w:right w:val="single" w:sz="4" w:space="0" w:color="auto"/>
            </w:tcBorders>
          </w:tcPr>
          <w:p w:rsidR="006E0538" w:rsidRPr="009904B1" w:rsidRDefault="006E0538"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6E0538" w:rsidRPr="009904B1" w:rsidRDefault="006E0538"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6E0538" w:rsidRPr="009904B1" w:rsidRDefault="006E0538" w:rsidP="00C1456C">
            <w:pPr>
              <w:pStyle w:val="Checkbox"/>
              <w:rPr>
                <w:lang w:val="en-AU"/>
              </w:rPr>
            </w:pPr>
          </w:p>
        </w:tc>
      </w:tr>
      <w:tr w:rsidR="006E0538" w:rsidRPr="009904B1" w:rsidTr="006E0538">
        <w:tc>
          <w:tcPr>
            <w:tcW w:w="6966" w:type="dxa"/>
            <w:gridSpan w:val="6"/>
            <w:tcBorders>
              <w:top w:val="single" w:sz="4" w:space="0" w:color="auto"/>
              <w:left w:val="single" w:sz="4" w:space="0" w:color="auto"/>
              <w:bottom w:val="single" w:sz="4" w:space="0" w:color="auto"/>
              <w:right w:val="single" w:sz="4" w:space="0" w:color="auto"/>
            </w:tcBorders>
            <w:vAlign w:val="center"/>
          </w:tcPr>
          <w:p w:rsidR="006E0538" w:rsidRPr="009904B1" w:rsidRDefault="006E0538" w:rsidP="006E0538">
            <w:pPr>
              <w:pStyle w:val="TableText"/>
              <w:rPr>
                <w:rFonts w:eastAsiaTheme="minorHAnsi"/>
              </w:rPr>
            </w:pPr>
            <w:r w:rsidRPr="009904B1">
              <w:rPr>
                <w:rFonts w:eastAsiaTheme="minorHAnsi"/>
              </w:rPr>
              <w:t xml:space="preserve">Plans </w:t>
            </w:r>
            <w:r w:rsidR="00715998" w:rsidRPr="009904B1">
              <w:rPr>
                <w:rFonts w:eastAsiaTheme="minorHAnsi"/>
              </w:rPr>
              <w:t>display stand</w:t>
            </w:r>
            <w:r w:rsidRPr="009904B1">
              <w:rPr>
                <w:rFonts w:eastAsiaTheme="minorHAnsi"/>
              </w:rPr>
              <w:t xml:space="preserve"> in consultation with relevant others sourcing and obtaining necessary resources and materials</w:t>
            </w:r>
          </w:p>
        </w:tc>
        <w:tc>
          <w:tcPr>
            <w:tcW w:w="702" w:type="dxa"/>
            <w:gridSpan w:val="3"/>
            <w:tcBorders>
              <w:top w:val="single" w:sz="4" w:space="0" w:color="auto"/>
              <w:left w:val="single" w:sz="4" w:space="0" w:color="auto"/>
              <w:bottom w:val="single" w:sz="4" w:space="0" w:color="auto"/>
              <w:right w:val="single" w:sz="4" w:space="0" w:color="auto"/>
            </w:tcBorders>
          </w:tcPr>
          <w:p w:rsidR="006E0538" w:rsidRPr="009904B1" w:rsidRDefault="006E0538"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6E0538" w:rsidRPr="009904B1" w:rsidRDefault="006E0538"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6E0538" w:rsidRPr="009904B1" w:rsidRDefault="006E0538" w:rsidP="00C1456C">
            <w:pPr>
              <w:pStyle w:val="Checkbox"/>
              <w:rPr>
                <w:lang w:val="en-AU"/>
              </w:rPr>
            </w:pPr>
          </w:p>
        </w:tc>
      </w:tr>
      <w:tr w:rsidR="006E0538" w:rsidRPr="009904B1" w:rsidTr="006E0538">
        <w:tc>
          <w:tcPr>
            <w:tcW w:w="6966" w:type="dxa"/>
            <w:gridSpan w:val="6"/>
            <w:tcBorders>
              <w:top w:val="single" w:sz="4" w:space="0" w:color="auto"/>
              <w:left w:val="single" w:sz="4" w:space="0" w:color="auto"/>
              <w:bottom w:val="single" w:sz="4" w:space="0" w:color="auto"/>
              <w:right w:val="single" w:sz="4" w:space="0" w:color="auto"/>
            </w:tcBorders>
            <w:vAlign w:val="center"/>
          </w:tcPr>
          <w:p w:rsidR="006E0538" w:rsidRPr="009904B1" w:rsidRDefault="006E0538" w:rsidP="006E0538">
            <w:pPr>
              <w:pStyle w:val="TableText"/>
              <w:rPr>
                <w:rFonts w:eastAsiaTheme="minorHAnsi"/>
              </w:rPr>
            </w:pPr>
            <w:r w:rsidRPr="009904B1">
              <w:rPr>
                <w:rFonts w:eastAsiaTheme="minorHAnsi"/>
              </w:rPr>
              <w:t xml:space="preserve">Constructs and dresses </w:t>
            </w:r>
            <w:r w:rsidR="00715998" w:rsidRPr="009904B1">
              <w:rPr>
                <w:rFonts w:eastAsiaTheme="minorHAnsi"/>
              </w:rPr>
              <w:t>display stand</w:t>
            </w:r>
            <w:r w:rsidRPr="009904B1">
              <w:rPr>
                <w:rFonts w:eastAsiaTheme="minorHAnsi"/>
              </w:rPr>
              <w:t xml:space="preserve"> using established display techniques in accordance with the display plan</w:t>
            </w:r>
          </w:p>
        </w:tc>
        <w:tc>
          <w:tcPr>
            <w:tcW w:w="702" w:type="dxa"/>
            <w:gridSpan w:val="3"/>
            <w:tcBorders>
              <w:top w:val="single" w:sz="4" w:space="0" w:color="auto"/>
              <w:left w:val="single" w:sz="4" w:space="0" w:color="auto"/>
              <w:bottom w:val="single" w:sz="4" w:space="0" w:color="auto"/>
              <w:right w:val="single" w:sz="4" w:space="0" w:color="auto"/>
            </w:tcBorders>
          </w:tcPr>
          <w:p w:rsidR="006E0538" w:rsidRPr="009904B1" w:rsidRDefault="006E0538"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6E0538" w:rsidRPr="009904B1" w:rsidRDefault="006E0538"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6E0538" w:rsidRPr="009904B1" w:rsidRDefault="006E0538" w:rsidP="00C1456C">
            <w:pPr>
              <w:pStyle w:val="Checkbox"/>
              <w:rPr>
                <w:lang w:val="en-AU"/>
              </w:rPr>
            </w:pPr>
          </w:p>
        </w:tc>
      </w:tr>
      <w:tr w:rsidR="006E0538" w:rsidRPr="009904B1" w:rsidTr="006E0538">
        <w:tc>
          <w:tcPr>
            <w:tcW w:w="6966" w:type="dxa"/>
            <w:gridSpan w:val="6"/>
            <w:tcBorders>
              <w:top w:val="single" w:sz="4" w:space="0" w:color="auto"/>
              <w:left w:val="single" w:sz="4" w:space="0" w:color="auto"/>
              <w:bottom w:val="single" w:sz="4" w:space="0" w:color="auto"/>
              <w:right w:val="single" w:sz="4" w:space="0" w:color="auto"/>
            </w:tcBorders>
            <w:vAlign w:val="center"/>
          </w:tcPr>
          <w:p w:rsidR="006E0538" w:rsidRPr="009904B1" w:rsidRDefault="006E0538" w:rsidP="006E0538">
            <w:pPr>
              <w:pStyle w:val="TableText"/>
              <w:rPr>
                <w:rFonts w:eastAsiaTheme="minorHAnsi"/>
              </w:rPr>
            </w:pPr>
            <w:r w:rsidRPr="009904B1">
              <w:rPr>
                <w:rFonts w:eastAsiaTheme="minorHAnsi"/>
              </w:rPr>
              <w:t xml:space="preserve">Staffs and operates </w:t>
            </w:r>
            <w:r w:rsidR="00715998" w:rsidRPr="009904B1">
              <w:rPr>
                <w:rFonts w:eastAsiaTheme="minorHAnsi"/>
              </w:rPr>
              <w:t>display stand</w:t>
            </w:r>
            <w:r w:rsidRPr="009904B1">
              <w:rPr>
                <w:rFonts w:eastAsiaTheme="minorHAnsi"/>
              </w:rPr>
              <w:t xml:space="preserve"> providing necessary customer service and following-up sales opportunities generated by the </w:t>
            </w:r>
            <w:r w:rsidR="00715998" w:rsidRPr="009904B1">
              <w:rPr>
                <w:rFonts w:eastAsiaTheme="minorHAnsi"/>
              </w:rPr>
              <w:t>display stand</w:t>
            </w:r>
          </w:p>
        </w:tc>
        <w:tc>
          <w:tcPr>
            <w:tcW w:w="702" w:type="dxa"/>
            <w:gridSpan w:val="3"/>
            <w:tcBorders>
              <w:top w:val="single" w:sz="4" w:space="0" w:color="auto"/>
              <w:left w:val="single" w:sz="4" w:space="0" w:color="auto"/>
              <w:bottom w:val="single" w:sz="4" w:space="0" w:color="auto"/>
              <w:right w:val="single" w:sz="4" w:space="0" w:color="auto"/>
            </w:tcBorders>
          </w:tcPr>
          <w:p w:rsidR="006E0538" w:rsidRPr="009904B1" w:rsidRDefault="006E0538"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6E0538" w:rsidRPr="009904B1" w:rsidRDefault="006E0538"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6E0538" w:rsidRPr="009904B1" w:rsidRDefault="006E0538" w:rsidP="00C1456C">
            <w:pPr>
              <w:pStyle w:val="Checkbox"/>
              <w:rPr>
                <w:lang w:val="en-AU"/>
              </w:rPr>
            </w:pPr>
          </w:p>
        </w:tc>
      </w:tr>
      <w:tr w:rsidR="006E0538" w:rsidRPr="009904B1" w:rsidTr="006E0538">
        <w:tc>
          <w:tcPr>
            <w:tcW w:w="6966" w:type="dxa"/>
            <w:gridSpan w:val="6"/>
            <w:tcBorders>
              <w:top w:val="single" w:sz="4" w:space="0" w:color="auto"/>
              <w:left w:val="single" w:sz="4" w:space="0" w:color="auto"/>
              <w:bottom w:val="single" w:sz="4" w:space="0" w:color="auto"/>
              <w:right w:val="single" w:sz="4" w:space="0" w:color="auto"/>
            </w:tcBorders>
            <w:vAlign w:val="center"/>
          </w:tcPr>
          <w:p w:rsidR="006E0538" w:rsidRPr="009904B1" w:rsidRDefault="006E0538" w:rsidP="006E0538">
            <w:pPr>
              <w:pStyle w:val="TableText"/>
              <w:rPr>
                <w:rFonts w:eastAsiaTheme="minorHAnsi"/>
              </w:rPr>
            </w:pPr>
            <w:r w:rsidRPr="009904B1">
              <w:rPr>
                <w:rFonts w:eastAsiaTheme="minorHAnsi"/>
              </w:rPr>
              <w:t xml:space="preserve">Maintains </w:t>
            </w:r>
            <w:r w:rsidR="00715998" w:rsidRPr="009904B1">
              <w:rPr>
                <w:rFonts w:eastAsiaTheme="minorHAnsi"/>
              </w:rPr>
              <w:t>display stand</w:t>
            </w:r>
            <w:r w:rsidRPr="009904B1">
              <w:rPr>
                <w:rFonts w:eastAsiaTheme="minorHAnsi"/>
              </w:rPr>
              <w:t xml:space="preserve"> in a clean and tidy condition replenishing products and materials as necessary</w:t>
            </w:r>
          </w:p>
        </w:tc>
        <w:tc>
          <w:tcPr>
            <w:tcW w:w="702" w:type="dxa"/>
            <w:gridSpan w:val="3"/>
            <w:tcBorders>
              <w:top w:val="single" w:sz="4" w:space="0" w:color="auto"/>
              <w:left w:val="single" w:sz="4" w:space="0" w:color="auto"/>
              <w:bottom w:val="single" w:sz="4" w:space="0" w:color="auto"/>
              <w:right w:val="single" w:sz="4" w:space="0" w:color="auto"/>
            </w:tcBorders>
          </w:tcPr>
          <w:p w:rsidR="006E0538" w:rsidRPr="009904B1" w:rsidRDefault="006E0538"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6E0538" w:rsidRPr="009904B1" w:rsidRDefault="006E0538"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6E0538" w:rsidRPr="009904B1" w:rsidRDefault="006E0538" w:rsidP="00C1456C">
            <w:pPr>
              <w:pStyle w:val="Checkbox"/>
              <w:rPr>
                <w:lang w:val="en-AU"/>
              </w:rPr>
            </w:pPr>
          </w:p>
        </w:tc>
      </w:tr>
      <w:tr w:rsidR="006E0538" w:rsidRPr="009904B1" w:rsidTr="006E0538">
        <w:tc>
          <w:tcPr>
            <w:tcW w:w="6966" w:type="dxa"/>
            <w:gridSpan w:val="6"/>
            <w:tcBorders>
              <w:top w:val="single" w:sz="4" w:space="0" w:color="auto"/>
              <w:left w:val="single" w:sz="4" w:space="0" w:color="auto"/>
              <w:bottom w:val="single" w:sz="4" w:space="0" w:color="auto"/>
              <w:right w:val="single" w:sz="4" w:space="0" w:color="auto"/>
            </w:tcBorders>
            <w:vAlign w:val="center"/>
          </w:tcPr>
          <w:p w:rsidR="006E0538" w:rsidRPr="009904B1" w:rsidRDefault="006E0538" w:rsidP="006E0538">
            <w:pPr>
              <w:pStyle w:val="TableText"/>
              <w:rPr>
                <w:rFonts w:eastAsiaTheme="minorHAnsi"/>
              </w:rPr>
            </w:pPr>
            <w:r w:rsidRPr="009904B1">
              <w:rPr>
                <w:rFonts w:eastAsiaTheme="minorHAnsi"/>
              </w:rPr>
              <w:t xml:space="preserve">Reviews and alters </w:t>
            </w:r>
            <w:r w:rsidR="00715998" w:rsidRPr="009904B1">
              <w:rPr>
                <w:rFonts w:eastAsiaTheme="minorHAnsi"/>
              </w:rPr>
              <w:t>display stand</w:t>
            </w:r>
            <w:r w:rsidRPr="009904B1">
              <w:rPr>
                <w:rFonts w:eastAsiaTheme="minorHAnsi"/>
              </w:rPr>
              <w:t xml:space="preserve"> as required</w:t>
            </w:r>
          </w:p>
        </w:tc>
        <w:tc>
          <w:tcPr>
            <w:tcW w:w="702" w:type="dxa"/>
            <w:gridSpan w:val="3"/>
            <w:tcBorders>
              <w:top w:val="single" w:sz="4" w:space="0" w:color="auto"/>
              <w:left w:val="single" w:sz="4" w:space="0" w:color="auto"/>
              <w:bottom w:val="single" w:sz="4" w:space="0" w:color="auto"/>
              <w:right w:val="single" w:sz="4" w:space="0" w:color="auto"/>
            </w:tcBorders>
          </w:tcPr>
          <w:p w:rsidR="006E0538" w:rsidRPr="009904B1" w:rsidRDefault="006E0538"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6E0538" w:rsidRPr="009904B1" w:rsidRDefault="006E0538"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6E0538" w:rsidRPr="009904B1" w:rsidRDefault="006E0538" w:rsidP="00C1456C">
            <w:pPr>
              <w:pStyle w:val="Checkbox"/>
              <w:rPr>
                <w:lang w:val="en-AU"/>
              </w:rPr>
            </w:pPr>
          </w:p>
        </w:tc>
      </w:tr>
      <w:tr w:rsidR="00F5028F" w:rsidRPr="009904B1" w:rsidTr="006E0538">
        <w:trPr>
          <w:trHeight w:val="466"/>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904B1" w:rsidRDefault="00F5028F" w:rsidP="00C1456C">
            <w:pPr>
              <w:pStyle w:val="TableTextBold"/>
              <w:keepNext/>
            </w:pPr>
            <w:r w:rsidRPr="009904B1">
              <w:t>Comments/feedback from Third Party to Trainer/Assessor:</w:t>
            </w:r>
          </w:p>
        </w:tc>
      </w:tr>
      <w:tr w:rsidR="00F5028F" w:rsidRPr="009904B1" w:rsidTr="006E0538">
        <w:trPr>
          <w:trHeight w:val="11340"/>
        </w:trPr>
        <w:tc>
          <w:tcPr>
            <w:tcW w:w="9072" w:type="dxa"/>
            <w:gridSpan w:val="11"/>
            <w:tcBorders>
              <w:top w:val="single" w:sz="4" w:space="0" w:color="auto"/>
              <w:left w:val="single" w:sz="4" w:space="0" w:color="auto"/>
              <w:bottom w:val="single" w:sz="4" w:space="0" w:color="auto"/>
              <w:right w:val="single" w:sz="4" w:space="0" w:color="auto"/>
            </w:tcBorders>
          </w:tcPr>
          <w:p w:rsidR="00F5028F" w:rsidRPr="009904B1" w:rsidRDefault="00F5028F" w:rsidP="00C1456C">
            <w:pPr>
              <w:pStyle w:val="TableText"/>
              <w:keepNext/>
              <w:rPr>
                <w:b/>
              </w:rPr>
            </w:pPr>
          </w:p>
        </w:tc>
      </w:tr>
      <w:tr w:rsidR="00F5028F" w:rsidRPr="009904B1" w:rsidTr="006E0538">
        <w:trPr>
          <w:trHeight w:val="274"/>
        </w:trPr>
        <w:tc>
          <w:tcPr>
            <w:tcW w:w="6010" w:type="dxa"/>
            <w:gridSpan w:val="5"/>
            <w:tcBorders>
              <w:top w:val="nil"/>
              <w:left w:val="single" w:sz="4" w:space="0" w:color="auto"/>
              <w:bottom w:val="single" w:sz="4" w:space="0" w:color="auto"/>
              <w:right w:val="single" w:sz="4" w:space="0" w:color="auto"/>
            </w:tcBorders>
            <w:shd w:val="clear" w:color="auto" w:fill="F2F2F2" w:themeFill="background1" w:themeFillShade="F2"/>
          </w:tcPr>
          <w:p w:rsidR="00F5028F" w:rsidRPr="009904B1" w:rsidRDefault="00F5028F" w:rsidP="00C1456C">
            <w:pPr>
              <w:pStyle w:val="TableTextBold"/>
            </w:pPr>
            <w:r w:rsidRPr="009904B1">
              <w:t>Third party signature:</w:t>
            </w:r>
          </w:p>
        </w:tc>
        <w:tc>
          <w:tcPr>
            <w:tcW w:w="3062" w:type="dxa"/>
            <w:gridSpan w:val="6"/>
            <w:tcBorders>
              <w:top w:val="nil"/>
              <w:left w:val="single" w:sz="4" w:space="0" w:color="auto"/>
              <w:bottom w:val="single" w:sz="4" w:space="0" w:color="auto"/>
              <w:right w:val="single" w:sz="4" w:space="0" w:color="auto"/>
            </w:tcBorders>
            <w:shd w:val="clear" w:color="auto" w:fill="F2F2F2" w:themeFill="background1" w:themeFillShade="F2"/>
          </w:tcPr>
          <w:p w:rsidR="00F5028F" w:rsidRPr="009904B1" w:rsidRDefault="00F5028F" w:rsidP="00C1456C">
            <w:pPr>
              <w:pStyle w:val="TableTextBold"/>
            </w:pPr>
            <w:r w:rsidRPr="009904B1">
              <w:t>Date:</w:t>
            </w:r>
          </w:p>
        </w:tc>
      </w:tr>
      <w:tr w:rsidR="00F5028F" w:rsidRPr="009904B1" w:rsidTr="006E0538">
        <w:trPr>
          <w:trHeight w:val="274"/>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9904B1" w:rsidRDefault="00F5028F" w:rsidP="00C1456C">
            <w:pPr>
              <w:pStyle w:val="TableTextBold"/>
            </w:pPr>
            <w:r w:rsidRPr="009904B1">
              <w:t>Send to:</w:t>
            </w:r>
          </w:p>
        </w:tc>
      </w:tr>
    </w:tbl>
    <w:p w:rsidR="00F5028F" w:rsidRPr="009904B1" w:rsidRDefault="00F5028F">
      <w:pPr>
        <w:rPr>
          <w:rStyle w:val="BodyCopyBold"/>
          <w:rFonts w:ascii="Helvetica" w:hAnsi="Helvetica"/>
        </w:rPr>
        <w:sectPr w:rsidR="00F5028F" w:rsidRPr="009904B1" w:rsidSect="00C66768">
          <w:headerReference w:type="even" r:id="rId44"/>
          <w:headerReference w:type="default" r:id="rId45"/>
          <w:pgSz w:w="11906" w:h="16838" w:code="9"/>
          <w:pgMar w:top="1440" w:right="1440" w:bottom="1440" w:left="1701" w:header="709" w:footer="388" w:gutter="0"/>
          <w:cols w:space="708"/>
          <w:docGrid w:linePitch="360"/>
        </w:sectPr>
      </w:pPr>
    </w:p>
    <w:p w:rsidR="00D559A6" w:rsidRPr="009904B1" w:rsidRDefault="008A2F85" w:rsidP="00C1456C">
      <w:pPr>
        <w:pStyle w:val="Heading1"/>
        <w:rPr>
          <w:rStyle w:val="BodyCopyBold"/>
          <w:rFonts w:ascii="Helvetica" w:hAnsi="Helvetica"/>
        </w:rPr>
      </w:pPr>
      <w:bookmarkStart w:id="27" w:name="_Toc337029315"/>
      <w:bookmarkStart w:id="28" w:name="_Toc410217235"/>
      <w:r w:rsidRPr="009904B1">
        <w:t>Competency recording s</w:t>
      </w:r>
      <w:r w:rsidR="00C1456C" w:rsidRPr="009904B1">
        <w:t>heet</w:t>
      </w:r>
      <w:bookmarkEnd w:id="27"/>
      <w:bookmarkEnd w:id="28"/>
    </w:p>
    <w:tbl>
      <w:tblPr>
        <w:tblStyle w:val="TableGrid"/>
        <w:tblW w:w="14175" w:type="dxa"/>
        <w:tblLayout w:type="fixed"/>
        <w:tblLook w:val="04A0" w:firstRow="1" w:lastRow="0" w:firstColumn="1" w:lastColumn="0" w:noHBand="0" w:noVBand="1"/>
      </w:tblPr>
      <w:tblGrid>
        <w:gridCol w:w="3510"/>
        <w:gridCol w:w="6096"/>
        <w:gridCol w:w="4569"/>
      </w:tblGrid>
      <w:tr w:rsidR="00C1456C" w:rsidRPr="009904B1" w:rsidTr="00473855">
        <w:tc>
          <w:tcPr>
            <w:tcW w:w="3510" w:type="dxa"/>
            <w:shd w:val="clear" w:color="auto" w:fill="FFFFFF" w:themeFill="background1"/>
          </w:tcPr>
          <w:p w:rsidR="00C1456C" w:rsidRPr="009904B1" w:rsidRDefault="00C1456C" w:rsidP="00C1456C">
            <w:pPr>
              <w:pStyle w:val="TableTextBold"/>
              <w:rPr>
                <w:szCs w:val="24"/>
              </w:rPr>
            </w:pPr>
            <w:r w:rsidRPr="009904B1">
              <w:rPr>
                <w:szCs w:val="24"/>
              </w:rPr>
              <w:t>Name of Student</w:t>
            </w:r>
          </w:p>
        </w:tc>
        <w:tc>
          <w:tcPr>
            <w:tcW w:w="10665" w:type="dxa"/>
            <w:gridSpan w:val="2"/>
          </w:tcPr>
          <w:p w:rsidR="00C1456C" w:rsidRPr="009904B1" w:rsidRDefault="00C1456C" w:rsidP="00C1456C">
            <w:pPr>
              <w:pStyle w:val="TableText"/>
            </w:pPr>
          </w:p>
        </w:tc>
      </w:tr>
      <w:tr w:rsidR="00C1456C" w:rsidRPr="009904B1" w:rsidTr="00473855">
        <w:tc>
          <w:tcPr>
            <w:tcW w:w="3510" w:type="dxa"/>
            <w:shd w:val="clear" w:color="auto" w:fill="FFFFFF" w:themeFill="background1"/>
          </w:tcPr>
          <w:p w:rsidR="00C1456C" w:rsidRPr="009904B1" w:rsidRDefault="00C1456C" w:rsidP="00C1456C">
            <w:pPr>
              <w:pStyle w:val="TableTextBold"/>
              <w:rPr>
                <w:szCs w:val="24"/>
              </w:rPr>
            </w:pPr>
            <w:r w:rsidRPr="009904B1">
              <w:rPr>
                <w:szCs w:val="24"/>
              </w:rPr>
              <w:t>Name of Assessor/s</w:t>
            </w:r>
          </w:p>
        </w:tc>
        <w:tc>
          <w:tcPr>
            <w:tcW w:w="10665" w:type="dxa"/>
            <w:gridSpan w:val="2"/>
          </w:tcPr>
          <w:p w:rsidR="00C1456C" w:rsidRPr="009904B1" w:rsidRDefault="00C1456C" w:rsidP="00C1456C">
            <w:pPr>
              <w:pStyle w:val="TableText"/>
            </w:pPr>
          </w:p>
        </w:tc>
      </w:tr>
      <w:tr w:rsidR="00C1456C" w:rsidRPr="009904B1" w:rsidTr="00473855">
        <w:tc>
          <w:tcPr>
            <w:tcW w:w="3510" w:type="dxa"/>
            <w:shd w:val="clear" w:color="auto" w:fill="FFFFFF" w:themeFill="background1"/>
          </w:tcPr>
          <w:p w:rsidR="00C1456C" w:rsidRPr="009904B1" w:rsidRDefault="00C1456C" w:rsidP="00C1456C">
            <w:pPr>
              <w:pStyle w:val="TableTextBold"/>
              <w:rPr>
                <w:szCs w:val="24"/>
              </w:rPr>
            </w:pPr>
            <w:r w:rsidRPr="009904B1">
              <w:rPr>
                <w:szCs w:val="24"/>
              </w:rPr>
              <w:t>Unit of Competency</w:t>
            </w:r>
          </w:p>
        </w:tc>
        <w:tc>
          <w:tcPr>
            <w:tcW w:w="6096" w:type="dxa"/>
          </w:tcPr>
          <w:p w:rsidR="00C1456C" w:rsidRPr="009904B1" w:rsidRDefault="00315438" w:rsidP="00C1456C">
            <w:pPr>
              <w:pStyle w:val="TableText"/>
            </w:pPr>
            <w:r>
              <w:fldChar w:fldCharType="begin"/>
            </w:r>
            <w:r>
              <w:instrText xml:space="preserve"> REF  UnitName  \* MERGEFORMAT </w:instrText>
            </w:r>
            <w:r>
              <w:fldChar w:fldCharType="separate"/>
            </w:r>
            <w:sdt>
              <w:sdtPr>
                <w:alias w:val="Unit name "/>
                <w:tag w:val="Unit name "/>
                <w:id w:val="-943760903"/>
                <w:placeholder>
                  <w:docPart w:val="CE11968CB8DF4BC8A2D9D88E857BFC2E"/>
                </w:placeholder>
              </w:sdtPr>
              <w:sdtEndPr/>
              <w:sdtContent>
                <w:sdt>
                  <w:sdtPr>
                    <w:alias w:val="Unit Name"/>
                    <w:tag w:val="Unit Name"/>
                    <w:id w:val="-33421000"/>
                    <w:placeholder>
                      <w:docPart w:val="681E782655C24286AB1AC1DE1DB82483"/>
                    </w:placeholder>
                  </w:sdtPr>
                  <w:sdtEndPr/>
                  <w:sdtContent>
                    <w:r w:rsidR="0014224A" w:rsidRPr="009904B1">
                      <w:t>Create promotional display stand</w:t>
                    </w:r>
                  </w:sdtContent>
                </w:sdt>
              </w:sdtContent>
            </w:sdt>
            <w:r>
              <w:fldChar w:fldCharType="end"/>
            </w:r>
          </w:p>
        </w:tc>
        <w:tc>
          <w:tcPr>
            <w:tcW w:w="4569" w:type="dxa"/>
          </w:tcPr>
          <w:p w:rsidR="00C1456C" w:rsidRPr="009904B1" w:rsidRDefault="00315438" w:rsidP="00C1456C">
            <w:pPr>
              <w:pStyle w:val="TableText"/>
            </w:pPr>
            <w:r>
              <w:fldChar w:fldCharType="begin"/>
            </w:r>
            <w:r>
              <w:instrText xml:space="preserve"> REF  UnitCode  \* MERGEFORMAT </w:instrText>
            </w:r>
            <w:r>
              <w:fldChar w:fldCharType="separate"/>
            </w:r>
            <w:sdt>
              <w:sdtPr>
                <w:alias w:val="Unit code"/>
                <w:tag w:val="Unit code"/>
                <w:id w:val="-1870057194"/>
                <w:placeholder>
                  <w:docPart w:val="3A49A30F8CF0448C84062CA97C465F66"/>
                </w:placeholder>
              </w:sdtPr>
              <w:sdtEndPr/>
              <w:sdtContent>
                <w:r w:rsidR="0014224A" w:rsidRPr="009904B1">
                  <w:t>D2.TTA.CL2.10</w:t>
                </w:r>
              </w:sdtContent>
            </w:sdt>
            <w:r>
              <w:fldChar w:fldCharType="end"/>
            </w:r>
          </w:p>
        </w:tc>
      </w:tr>
      <w:tr w:rsidR="00C1456C" w:rsidRPr="009904B1" w:rsidTr="00473855">
        <w:tc>
          <w:tcPr>
            <w:tcW w:w="3510" w:type="dxa"/>
            <w:shd w:val="clear" w:color="auto" w:fill="FFFFFF" w:themeFill="background1"/>
          </w:tcPr>
          <w:p w:rsidR="00C1456C" w:rsidRPr="009904B1" w:rsidRDefault="00C1456C" w:rsidP="00C1456C">
            <w:pPr>
              <w:pStyle w:val="TableTextBold"/>
              <w:rPr>
                <w:szCs w:val="24"/>
              </w:rPr>
            </w:pPr>
            <w:r w:rsidRPr="009904B1">
              <w:rPr>
                <w:szCs w:val="24"/>
              </w:rPr>
              <w:t>Date assessment commenced</w:t>
            </w:r>
          </w:p>
        </w:tc>
        <w:tc>
          <w:tcPr>
            <w:tcW w:w="10665" w:type="dxa"/>
            <w:gridSpan w:val="2"/>
          </w:tcPr>
          <w:p w:rsidR="00C1456C" w:rsidRPr="009904B1" w:rsidRDefault="00C1456C" w:rsidP="00C1456C">
            <w:pPr>
              <w:pStyle w:val="TableText"/>
            </w:pPr>
          </w:p>
        </w:tc>
      </w:tr>
      <w:tr w:rsidR="00C1456C" w:rsidRPr="009904B1" w:rsidTr="00473855">
        <w:tc>
          <w:tcPr>
            <w:tcW w:w="3510" w:type="dxa"/>
            <w:shd w:val="clear" w:color="auto" w:fill="FFFFFF" w:themeFill="background1"/>
          </w:tcPr>
          <w:p w:rsidR="00C1456C" w:rsidRPr="009904B1" w:rsidRDefault="00C1456C" w:rsidP="00C1456C">
            <w:pPr>
              <w:pStyle w:val="TableTextBold"/>
              <w:rPr>
                <w:szCs w:val="24"/>
              </w:rPr>
            </w:pPr>
            <w:r w:rsidRPr="009904B1">
              <w:rPr>
                <w:szCs w:val="24"/>
              </w:rPr>
              <w:t>Date assessment finalised</w:t>
            </w:r>
          </w:p>
        </w:tc>
        <w:tc>
          <w:tcPr>
            <w:tcW w:w="10665" w:type="dxa"/>
            <w:gridSpan w:val="2"/>
          </w:tcPr>
          <w:p w:rsidR="00C1456C" w:rsidRPr="009904B1" w:rsidRDefault="00C1456C" w:rsidP="00C1456C">
            <w:pPr>
              <w:pStyle w:val="TableText"/>
            </w:pPr>
          </w:p>
        </w:tc>
      </w:tr>
      <w:tr w:rsidR="00C1456C" w:rsidRPr="009904B1" w:rsidTr="00473855">
        <w:tc>
          <w:tcPr>
            <w:tcW w:w="3510" w:type="dxa"/>
            <w:shd w:val="clear" w:color="auto" w:fill="FFFFFF" w:themeFill="background1"/>
          </w:tcPr>
          <w:p w:rsidR="00C1456C" w:rsidRPr="009904B1" w:rsidRDefault="00C1456C" w:rsidP="00C1456C">
            <w:pPr>
              <w:pStyle w:val="TableTextBold"/>
              <w:rPr>
                <w:szCs w:val="24"/>
              </w:rPr>
            </w:pPr>
            <w:r w:rsidRPr="009904B1">
              <w:t>Assessment decision</w:t>
            </w:r>
          </w:p>
        </w:tc>
        <w:tc>
          <w:tcPr>
            <w:tcW w:w="10665" w:type="dxa"/>
            <w:gridSpan w:val="2"/>
          </w:tcPr>
          <w:p w:rsidR="00C1456C" w:rsidRPr="009904B1" w:rsidRDefault="00A23257" w:rsidP="00C1456C">
            <w:pPr>
              <w:pStyle w:val="TableText"/>
            </w:pPr>
            <w:r w:rsidRPr="009904B1">
              <w:t xml:space="preserve">Pass </w:t>
            </w:r>
            <w:r w:rsidR="00C1456C" w:rsidRPr="009904B1">
              <w:t>Competent / Not Yet Competent (Circle one)</w:t>
            </w:r>
          </w:p>
        </w:tc>
      </w:tr>
      <w:tr w:rsidR="00C1456C" w:rsidRPr="009904B1" w:rsidTr="00473855">
        <w:trPr>
          <w:trHeight w:val="2268"/>
        </w:trPr>
        <w:tc>
          <w:tcPr>
            <w:tcW w:w="3510" w:type="dxa"/>
            <w:shd w:val="clear" w:color="auto" w:fill="FFFFFF" w:themeFill="background1"/>
          </w:tcPr>
          <w:p w:rsidR="00C1456C" w:rsidRPr="009904B1" w:rsidRDefault="00C1456C" w:rsidP="00C1456C">
            <w:pPr>
              <w:pStyle w:val="TableTextBold"/>
            </w:pPr>
            <w:r w:rsidRPr="009904B1">
              <w:t>Follow up action required</w:t>
            </w:r>
          </w:p>
          <w:p w:rsidR="00C1456C" w:rsidRPr="009904B1" w:rsidRDefault="00C1456C" w:rsidP="00C1456C">
            <w:pPr>
              <w:pStyle w:val="TableText"/>
            </w:pPr>
            <w:r w:rsidRPr="009904B1">
              <w:t>(Insert additional work and assessment required to achieve competency)</w:t>
            </w:r>
          </w:p>
        </w:tc>
        <w:tc>
          <w:tcPr>
            <w:tcW w:w="10665" w:type="dxa"/>
            <w:gridSpan w:val="2"/>
          </w:tcPr>
          <w:p w:rsidR="00C1456C" w:rsidRPr="009904B1" w:rsidRDefault="00C1456C" w:rsidP="00C1456C">
            <w:pPr>
              <w:pStyle w:val="TableText"/>
            </w:pPr>
          </w:p>
        </w:tc>
      </w:tr>
      <w:tr w:rsidR="00C1456C" w:rsidRPr="009904B1" w:rsidTr="00473855">
        <w:trPr>
          <w:trHeight w:val="2268"/>
        </w:trPr>
        <w:tc>
          <w:tcPr>
            <w:tcW w:w="3510" w:type="dxa"/>
            <w:shd w:val="clear" w:color="auto" w:fill="FFFFFF" w:themeFill="background1"/>
          </w:tcPr>
          <w:p w:rsidR="00C1456C" w:rsidRPr="009904B1" w:rsidRDefault="00C1456C" w:rsidP="00C1456C">
            <w:pPr>
              <w:pStyle w:val="TableTextBold"/>
            </w:pPr>
            <w:r w:rsidRPr="009904B1">
              <w:t>Comments/observations by assessor/s</w:t>
            </w:r>
          </w:p>
        </w:tc>
        <w:tc>
          <w:tcPr>
            <w:tcW w:w="10665" w:type="dxa"/>
            <w:gridSpan w:val="2"/>
          </w:tcPr>
          <w:p w:rsidR="00C1456C" w:rsidRPr="009904B1" w:rsidRDefault="00C1456C" w:rsidP="00C1456C">
            <w:pPr>
              <w:pStyle w:val="TableText"/>
            </w:pPr>
          </w:p>
        </w:tc>
      </w:tr>
    </w:tbl>
    <w:p w:rsidR="00C1456C" w:rsidRPr="009904B1" w:rsidRDefault="00C1456C">
      <w:pPr>
        <w:rPr>
          <w:rStyle w:val="BodyCopyBold"/>
          <w:rFonts w:ascii="Helvetica" w:hAnsi="Helvetica"/>
        </w:rPr>
      </w:pPr>
      <w:r w:rsidRPr="009904B1">
        <w:rPr>
          <w:rStyle w:val="BodyCopyBold"/>
          <w:rFonts w:ascii="Helvetica" w:hAnsi="Helvetica"/>
        </w:rPr>
        <w:br w:type="page"/>
      </w:r>
    </w:p>
    <w:tbl>
      <w:tblPr>
        <w:tblStyle w:val="TableGrid"/>
        <w:tblW w:w="14175" w:type="dxa"/>
        <w:tblLayout w:type="fixed"/>
        <w:tblLook w:val="04A0" w:firstRow="1" w:lastRow="0" w:firstColumn="1" w:lastColumn="0" w:noHBand="0" w:noVBand="1"/>
      </w:tblPr>
      <w:tblGrid>
        <w:gridCol w:w="2747"/>
        <w:gridCol w:w="2748"/>
        <w:gridCol w:w="1693"/>
        <w:gridCol w:w="1417"/>
        <w:gridCol w:w="8"/>
        <w:gridCol w:w="1418"/>
        <w:gridCol w:w="1417"/>
        <w:gridCol w:w="1418"/>
        <w:gridCol w:w="1309"/>
      </w:tblGrid>
      <w:tr w:rsidR="00C1456C" w:rsidRPr="009904B1" w:rsidTr="00C1456C">
        <w:trPr>
          <w:tblHeader/>
        </w:trPr>
        <w:tc>
          <w:tcPr>
            <w:tcW w:w="14175" w:type="dxa"/>
            <w:gridSpan w:val="9"/>
            <w:tcBorders>
              <w:top w:val="nil"/>
              <w:left w:val="nil"/>
              <w:right w:val="nil"/>
            </w:tcBorders>
            <w:shd w:val="clear" w:color="auto" w:fill="auto"/>
            <w:vAlign w:val="center"/>
          </w:tcPr>
          <w:p w:rsidR="00C1456C" w:rsidRPr="009904B1" w:rsidRDefault="00C1456C" w:rsidP="00C1456C">
            <w:pPr>
              <w:pStyle w:val="TableText"/>
            </w:pPr>
            <w:r w:rsidRPr="009904B1">
              <w:t>Place a tick (</w:t>
            </w:r>
            <w:r w:rsidRPr="009904B1">
              <w:sym w:font="Wingdings" w:char="F0FC"/>
            </w:r>
            <w:r w:rsidRPr="009904B1">
              <w:t>) in the column to reflect evidence obtained to determine Competency of the student for each Performance Criteria.</w:t>
            </w:r>
          </w:p>
        </w:tc>
      </w:tr>
      <w:tr w:rsidR="00C1456C" w:rsidRPr="009904B1" w:rsidTr="00C1456C">
        <w:trPr>
          <w:tblHeader/>
        </w:trPr>
        <w:tc>
          <w:tcPr>
            <w:tcW w:w="5495" w:type="dxa"/>
            <w:gridSpan w:val="2"/>
            <w:shd w:val="clear" w:color="auto" w:fill="F2F2F2" w:themeFill="background1" w:themeFillShade="F2"/>
            <w:vAlign w:val="center"/>
          </w:tcPr>
          <w:p w:rsidR="00C1456C" w:rsidRPr="009904B1" w:rsidRDefault="00C1456C" w:rsidP="00C1456C">
            <w:pPr>
              <w:pStyle w:val="TableTextBold"/>
            </w:pPr>
            <w:r w:rsidRPr="009904B1">
              <w:t>Element &amp; Performance Criteria</w:t>
            </w:r>
          </w:p>
        </w:tc>
        <w:tc>
          <w:tcPr>
            <w:tcW w:w="1693" w:type="dxa"/>
            <w:shd w:val="clear" w:color="auto" w:fill="F2F2F2" w:themeFill="background1" w:themeFillShade="F2"/>
            <w:vAlign w:val="center"/>
          </w:tcPr>
          <w:p w:rsidR="00C1456C" w:rsidRPr="009904B1" w:rsidRDefault="00C1456C" w:rsidP="00C1456C">
            <w:pPr>
              <w:pStyle w:val="TableTextBold"/>
              <w:jc w:val="center"/>
            </w:pPr>
            <w:r w:rsidRPr="009904B1">
              <w:t>Observation of skills</w:t>
            </w:r>
          </w:p>
        </w:tc>
        <w:tc>
          <w:tcPr>
            <w:tcW w:w="1417" w:type="dxa"/>
            <w:shd w:val="clear" w:color="auto" w:fill="F2F2F2" w:themeFill="background1" w:themeFillShade="F2"/>
            <w:vAlign w:val="center"/>
          </w:tcPr>
          <w:p w:rsidR="00C1456C" w:rsidRPr="009904B1" w:rsidRDefault="00C1456C" w:rsidP="00C1456C">
            <w:pPr>
              <w:pStyle w:val="TableTextBold"/>
              <w:jc w:val="center"/>
            </w:pPr>
            <w:r w:rsidRPr="009904B1">
              <w:t>3rd Party Statement</w:t>
            </w:r>
          </w:p>
        </w:tc>
        <w:tc>
          <w:tcPr>
            <w:tcW w:w="1426" w:type="dxa"/>
            <w:gridSpan w:val="2"/>
            <w:shd w:val="clear" w:color="auto" w:fill="F2F2F2" w:themeFill="background1" w:themeFillShade="F2"/>
            <w:vAlign w:val="center"/>
          </w:tcPr>
          <w:p w:rsidR="00C1456C" w:rsidRPr="009904B1" w:rsidRDefault="00C1456C" w:rsidP="00C1456C">
            <w:pPr>
              <w:pStyle w:val="TableTextBold"/>
              <w:jc w:val="center"/>
            </w:pPr>
            <w:r w:rsidRPr="009904B1">
              <w:t>Oral Questions</w:t>
            </w:r>
          </w:p>
        </w:tc>
        <w:tc>
          <w:tcPr>
            <w:tcW w:w="1417" w:type="dxa"/>
            <w:shd w:val="clear" w:color="auto" w:fill="F2F2F2" w:themeFill="background1" w:themeFillShade="F2"/>
            <w:vAlign w:val="center"/>
          </w:tcPr>
          <w:p w:rsidR="00C1456C" w:rsidRPr="009904B1" w:rsidRDefault="00C1456C" w:rsidP="00C1456C">
            <w:pPr>
              <w:pStyle w:val="TableTextBold"/>
              <w:jc w:val="center"/>
            </w:pPr>
            <w:r w:rsidRPr="009904B1">
              <w:t>Written Questions</w:t>
            </w:r>
          </w:p>
        </w:tc>
        <w:tc>
          <w:tcPr>
            <w:tcW w:w="1418" w:type="dxa"/>
            <w:shd w:val="clear" w:color="auto" w:fill="F2F2F2" w:themeFill="background1" w:themeFillShade="F2"/>
            <w:vAlign w:val="center"/>
          </w:tcPr>
          <w:p w:rsidR="00C1456C" w:rsidRPr="009904B1" w:rsidRDefault="00C1456C" w:rsidP="00C1456C">
            <w:pPr>
              <w:pStyle w:val="TableTextBold"/>
              <w:jc w:val="center"/>
            </w:pPr>
            <w:r w:rsidRPr="009904B1">
              <w:t>Work Projects</w:t>
            </w:r>
          </w:p>
        </w:tc>
        <w:tc>
          <w:tcPr>
            <w:tcW w:w="1309" w:type="dxa"/>
            <w:shd w:val="clear" w:color="auto" w:fill="F2F2F2" w:themeFill="background1" w:themeFillShade="F2"/>
            <w:vAlign w:val="center"/>
          </w:tcPr>
          <w:p w:rsidR="00C1456C" w:rsidRPr="009904B1" w:rsidRDefault="00C1456C" w:rsidP="00C1456C">
            <w:pPr>
              <w:pStyle w:val="TableTextBold"/>
              <w:jc w:val="center"/>
            </w:pPr>
            <w:r w:rsidRPr="009904B1">
              <w:t>Other</w:t>
            </w:r>
          </w:p>
        </w:tc>
      </w:tr>
      <w:tr w:rsidR="002174ED" w:rsidRPr="009904B1" w:rsidTr="00C1456C">
        <w:tc>
          <w:tcPr>
            <w:tcW w:w="5495" w:type="dxa"/>
            <w:gridSpan w:val="2"/>
            <w:shd w:val="clear" w:color="auto" w:fill="F2F2F2" w:themeFill="background1" w:themeFillShade="F2"/>
          </w:tcPr>
          <w:p w:rsidR="002174ED" w:rsidRPr="009904B1" w:rsidRDefault="002174ED" w:rsidP="002174ED">
            <w:pPr>
              <w:pStyle w:val="TableTextBold"/>
            </w:pPr>
            <w:r w:rsidRPr="009904B1">
              <w:t xml:space="preserve">Element 1: Describe </w:t>
            </w:r>
            <w:r w:rsidR="00715998" w:rsidRPr="009904B1">
              <w:t>display stand</w:t>
            </w:r>
            <w:r w:rsidRPr="009904B1">
              <w:t xml:space="preserve"> requirements</w:t>
            </w:r>
          </w:p>
        </w:tc>
        <w:tc>
          <w:tcPr>
            <w:tcW w:w="1693" w:type="dxa"/>
            <w:shd w:val="clear" w:color="auto" w:fill="45545F"/>
            <w:vAlign w:val="center"/>
          </w:tcPr>
          <w:p w:rsidR="002174ED" w:rsidRPr="009904B1" w:rsidRDefault="002174ED" w:rsidP="00C1456C">
            <w:pPr>
              <w:pStyle w:val="TableText"/>
              <w:spacing w:before="60" w:after="60"/>
              <w:jc w:val="center"/>
            </w:pPr>
          </w:p>
        </w:tc>
        <w:tc>
          <w:tcPr>
            <w:tcW w:w="1417" w:type="dxa"/>
            <w:shd w:val="clear" w:color="auto" w:fill="45545F"/>
            <w:vAlign w:val="center"/>
          </w:tcPr>
          <w:p w:rsidR="002174ED" w:rsidRPr="009904B1" w:rsidRDefault="002174ED" w:rsidP="00C1456C">
            <w:pPr>
              <w:pStyle w:val="TableText"/>
              <w:spacing w:before="60" w:after="60"/>
              <w:jc w:val="center"/>
            </w:pPr>
          </w:p>
        </w:tc>
        <w:tc>
          <w:tcPr>
            <w:tcW w:w="1426" w:type="dxa"/>
            <w:gridSpan w:val="2"/>
            <w:shd w:val="clear" w:color="auto" w:fill="45545F"/>
            <w:vAlign w:val="center"/>
          </w:tcPr>
          <w:p w:rsidR="002174ED" w:rsidRPr="009904B1" w:rsidRDefault="002174ED" w:rsidP="00C1456C">
            <w:pPr>
              <w:pStyle w:val="TableText"/>
              <w:spacing w:before="60" w:after="60"/>
              <w:jc w:val="center"/>
            </w:pPr>
          </w:p>
        </w:tc>
        <w:tc>
          <w:tcPr>
            <w:tcW w:w="1417" w:type="dxa"/>
            <w:shd w:val="clear" w:color="auto" w:fill="45545F"/>
            <w:vAlign w:val="center"/>
          </w:tcPr>
          <w:p w:rsidR="002174ED" w:rsidRPr="009904B1" w:rsidRDefault="002174ED" w:rsidP="00C1456C">
            <w:pPr>
              <w:pStyle w:val="TableText"/>
              <w:spacing w:before="60" w:after="60"/>
              <w:jc w:val="center"/>
            </w:pPr>
          </w:p>
        </w:tc>
        <w:tc>
          <w:tcPr>
            <w:tcW w:w="1418" w:type="dxa"/>
            <w:shd w:val="clear" w:color="auto" w:fill="45545F"/>
            <w:vAlign w:val="center"/>
          </w:tcPr>
          <w:p w:rsidR="002174ED" w:rsidRPr="009904B1" w:rsidRDefault="002174ED" w:rsidP="00C1456C">
            <w:pPr>
              <w:pStyle w:val="TableText"/>
              <w:spacing w:before="60" w:after="60"/>
              <w:jc w:val="center"/>
            </w:pPr>
          </w:p>
        </w:tc>
        <w:tc>
          <w:tcPr>
            <w:tcW w:w="1309" w:type="dxa"/>
            <w:shd w:val="clear" w:color="auto" w:fill="45545F"/>
            <w:vAlign w:val="center"/>
          </w:tcPr>
          <w:p w:rsidR="002174ED" w:rsidRPr="009904B1" w:rsidRDefault="002174ED" w:rsidP="00C1456C">
            <w:pPr>
              <w:pStyle w:val="TableText"/>
              <w:spacing w:before="60" w:after="60"/>
              <w:jc w:val="center"/>
            </w:pPr>
          </w:p>
        </w:tc>
      </w:tr>
      <w:tr w:rsidR="002174ED" w:rsidRPr="009904B1" w:rsidTr="002174ED">
        <w:tc>
          <w:tcPr>
            <w:tcW w:w="5495" w:type="dxa"/>
            <w:gridSpan w:val="2"/>
          </w:tcPr>
          <w:p w:rsidR="002174ED" w:rsidRPr="009904B1" w:rsidRDefault="002174ED" w:rsidP="002174ED">
            <w:pPr>
              <w:pStyle w:val="TableText"/>
            </w:pPr>
            <w:r w:rsidRPr="009904B1">
              <w:t xml:space="preserve">Identify </w:t>
            </w:r>
            <w:r w:rsidR="00715998" w:rsidRPr="009904B1">
              <w:t>display stand</w:t>
            </w:r>
            <w:r w:rsidRPr="009904B1">
              <w:t xml:space="preserve"> objectives and contexts</w:t>
            </w:r>
          </w:p>
        </w:tc>
        <w:tc>
          <w:tcPr>
            <w:tcW w:w="1693" w:type="dxa"/>
            <w:vAlign w:val="center"/>
          </w:tcPr>
          <w:p w:rsidR="002174ED" w:rsidRPr="009904B1" w:rsidRDefault="002174ED" w:rsidP="00C1456C">
            <w:pPr>
              <w:pStyle w:val="TableText"/>
              <w:spacing w:before="60" w:after="60"/>
              <w:jc w:val="center"/>
            </w:pPr>
          </w:p>
        </w:tc>
        <w:tc>
          <w:tcPr>
            <w:tcW w:w="1417" w:type="dxa"/>
            <w:vAlign w:val="center"/>
          </w:tcPr>
          <w:p w:rsidR="002174ED" w:rsidRPr="009904B1" w:rsidRDefault="002174ED" w:rsidP="00C1456C">
            <w:pPr>
              <w:pStyle w:val="TableText"/>
              <w:spacing w:before="60" w:after="60"/>
              <w:jc w:val="center"/>
            </w:pPr>
          </w:p>
        </w:tc>
        <w:tc>
          <w:tcPr>
            <w:tcW w:w="1426" w:type="dxa"/>
            <w:gridSpan w:val="2"/>
            <w:vAlign w:val="center"/>
          </w:tcPr>
          <w:p w:rsidR="002174ED" w:rsidRPr="009904B1" w:rsidRDefault="002174ED" w:rsidP="00C1456C">
            <w:pPr>
              <w:pStyle w:val="TableText"/>
              <w:spacing w:before="60" w:after="60"/>
              <w:jc w:val="center"/>
            </w:pPr>
          </w:p>
        </w:tc>
        <w:tc>
          <w:tcPr>
            <w:tcW w:w="1417" w:type="dxa"/>
            <w:vAlign w:val="center"/>
          </w:tcPr>
          <w:p w:rsidR="002174ED" w:rsidRPr="009904B1" w:rsidRDefault="002174ED" w:rsidP="00C1456C">
            <w:pPr>
              <w:pStyle w:val="TableText"/>
              <w:spacing w:before="60" w:after="60"/>
              <w:jc w:val="center"/>
            </w:pPr>
          </w:p>
        </w:tc>
        <w:tc>
          <w:tcPr>
            <w:tcW w:w="1418" w:type="dxa"/>
            <w:vAlign w:val="center"/>
          </w:tcPr>
          <w:p w:rsidR="002174ED" w:rsidRPr="009904B1" w:rsidRDefault="002174ED" w:rsidP="00C1456C">
            <w:pPr>
              <w:pStyle w:val="TableText"/>
              <w:spacing w:before="60" w:after="60"/>
              <w:jc w:val="center"/>
            </w:pPr>
          </w:p>
        </w:tc>
        <w:tc>
          <w:tcPr>
            <w:tcW w:w="1309" w:type="dxa"/>
            <w:vAlign w:val="center"/>
          </w:tcPr>
          <w:p w:rsidR="002174ED" w:rsidRPr="009904B1" w:rsidRDefault="002174ED" w:rsidP="00C1456C">
            <w:pPr>
              <w:pStyle w:val="TableText"/>
              <w:spacing w:before="60" w:after="60"/>
              <w:jc w:val="center"/>
            </w:pPr>
          </w:p>
        </w:tc>
      </w:tr>
      <w:tr w:rsidR="002174ED" w:rsidRPr="009904B1" w:rsidTr="002174ED">
        <w:tc>
          <w:tcPr>
            <w:tcW w:w="5495" w:type="dxa"/>
            <w:gridSpan w:val="2"/>
          </w:tcPr>
          <w:p w:rsidR="002174ED" w:rsidRPr="009904B1" w:rsidRDefault="002174ED" w:rsidP="002174ED">
            <w:pPr>
              <w:pStyle w:val="TableText"/>
            </w:pPr>
            <w:r w:rsidRPr="009904B1">
              <w:t>Identify audience</w:t>
            </w:r>
          </w:p>
        </w:tc>
        <w:tc>
          <w:tcPr>
            <w:tcW w:w="1693" w:type="dxa"/>
            <w:vAlign w:val="center"/>
          </w:tcPr>
          <w:p w:rsidR="002174ED" w:rsidRPr="009904B1" w:rsidRDefault="002174ED" w:rsidP="00C1456C">
            <w:pPr>
              <w:pStyle w:val="TableText"/>
              <w:spacing w:before="60" w:after="60"/>
              <w:jc w:val="center"/>
            </w:pPr>
          </w:p>
        </w:tc>
        <w:tc>
          <w:tcPr>
            <w:tcW w:w="1417" w:type="dxa"/>
            <w:vAlign w:val="center"/>
          </w:tcPr>
          <w:p w:rsidR="002174ED" w:rsidRPr="009904B1" w:rsidRDefault="002174ED" w:rsidP="00C1456C">
            <w:pPr>
              <w:pStyle w:val="TableText"/>
              <w:spacing w:before="60" w:after="60"/>
              <w:jc w:val="center"/>
            </w:pPr>
          </w:p>
        </w:tc>
        <w:tc>
          <w:tcPr>
            <w:tcW w:w="1426" w:type="dxa"/>
            <w:gridSpan w:val="2"/>
            <w:vAlign w:val="center"/>
          </w:tcPr>
          <w:p w:rsidR="002174ED" w:rsidRPr="009904B1" w:rsidRDefault="002174ED" w:rsidP="00C1456C">
            <w:pPr>
              <w:pStyle w:val="TableText"/>
              <w:spacing w:before="60" w:after="60"/>
              <w:jc w:val="center"/>
            </w:pPr>
          </w:p>
        </w:tc>
        <w:tc>
          <w:tcPr>
            <w:tcW w:w="1417" w:type="dxa"/>
            <w:vAlign w:val="center"/>
          </w:tcPr>
          <w:p w:rsidR="002174ED" w:rsidRPr="009904B1" w:rsidRDefault="002174ED" w:rsidP="00C1456C">
            <w:pPr>
              <w:pStyle w:val="TableText"/>
              <w:spacing w:before="60" w:after="60"/>
              <w:jc w:val="center"/>
            </w:pPr>
          </w:p>
        </w:tc>
        <w:tc>
          <w:tcPr>
            <w:tcW w:w="1418" w:type="dxa"/>
            <w:vAlign w:val="center"/>
          </w:tcPr>
          <w:p w:rsidR="002174ED" w:rsidRPr="009904B1" w:rsidRDefault="002174ED" w:rsidP="00C1456C">
            <w:pPr>
              <w:pStyle w:val="TableText"/>
              <w:spacing w:before="60" w:after="60"/>
              <w:jc w:val="center"/>
            </w:pPr>
          </w:p>
        </w:tc>
        <w:tc>
          <w:tcPr>
            <w:tcW w:w="1309" w:type="dxa"/>
            <w:vAlign w:val="center"/>
          </w:tcPr>
          <w:p w:rsidR="002174ED" w:rsidRPr="009904B1" w:rsidRDefault="002174ED" w:rsidP="00C1456C">
            <w:pPr>
              <w:pStyle w:val="TableText"/>
              <w:spacing w:before="60" w:after="60"/>
              <w:jc w:val="center"/>
            </w:pPr>
          </w:p>
        </w:tc>
      </w:tr>
      <w:tr w:rsidR="002174ED" w:rsidRPr="009904B1" w:rsidTr="002174ED">
        <w:tc>
          <w:tcPr>
            <w:tcW w:w="5495" w:type="dxa"/>
            <w:gridSpan w:val="2"/>
          </w:tcPr>
          <w:p w:rsidR="002174ED" w:rsidRPr="009904B1" w:rsidRDefault="002174ED" w:rsidP="002174ED">
            <w:pPr>
              <w:pStyle w:val="TableText"/>
            </w:pPr>
            <w:r w:rsidRPr="009904B1">
              <w:t>Identify operational requirements, information and constraints</w:t>
            </w:r>
          </w:p>
        </w:tc>
        <w:tc>
          <w:tcPr>
            <w:tcW w:w="1693" w:type="dxa"/>
            <w:vAlign w:val="center"/>
          </w:tcPr>
          <w:p w:rsidR="002174ED" w:rsidRPr="009904B1" w:rsidRDefault="002174ED" w:rsidP="00C1456C">
            <w:pPr>
              <w:pStyle w:val="TableText"/>
              <w:spacing w:before="60" w:after="60"/>
              <w:jc w:val="center"/>
            </w:pPr>
          </w:p>
        </w:tc>
        <w:tc>
          <w:tcPr>
            <w:tcW w:w="1417" w:type="dxa"/>
            <w:vAlign w:val="center"/>
          </w:tcPr>
          <w:p w:rsidR="002174ED" w:rsidRPr="009904B1" w:rsidRDefault="002174ED" w:rsidP="00C1456C">
            <w:pPr>
              <w:pStyle w:val="TableText"/>
              <w:spacing w:before="60" w:after="60"/>
              <w:jc w:val="center"/>
            </w:pPr>
          </w:p>
        </w:tc>
        <w:tc>
          <w:tcPr>
            <w:tcW w:w="1426" w:type="dxa"/>
            <w:gridSpan w:val="2"/>
            <w:vAlign w:val="center"/>
          </w:tcPr>
          <w:p w:rsidR="002174ED" w:rsidRPr="009904B1" w:rsidRDefault="002174ED" w:rsidP="00C1456C">
            <w:pPr>
              <w:pStyle w:val="TableText"/>
              <w:spacing w:before="60" w:after="60"/>
              <w:jc w:val="center"/>
            </w:pPr>
          </w:p>
        </w:tc>
        <w:tc>
          <w:tcPr>
            <w:tcW w:w="1417" w:type="dxa"/>
            <w:vAlign w:val="center"/>
          </w:tcPr>
          <w:p w:rsidR="002174ED" w:rsidRPr="009904B1" w:rsidRDefault="002174ED" w:rsidP="00C1456C">
            <w:pPr>
              <w:pStyle w:val="TableText"/>
              <w:spacing w:before="60" w:after="60"/>
              <w:jc w:val="center"/>
            </w:pPr>
          </w:p>
        </w:tc>
        <w:tc>
          <w:tcPr>
            <w:tcW w:w="1418" w:type="dxa"/>
            <w:vAlign w:val="center"/>
          </w:tcPr>
          <w:p w:rsidR="002174ED" w:rsidRPr="009904B1" w:rsidRDefault="002174ED" w:rsidP="00C1456C">
            <w:pPr>
              <w:pStyle w:val="TableText"/>
              <w:spacing w:before="60" w:after="60"/>
              <w:jc w:val="center"/>
            </w:pPr>
          </w:p>
        </w:tc>
        <w:tc>
          <w:tcPr>
            <w:tcW w:w="1309" w:type="dxa"/>
            <w:vAlign w:val="center"/>
          </w:tcPr>
          <w:p w:rsidR="002174ED" w:rsidRPr="009904B1" w:rsidRDefault="002174ED" w:rsidP="00C1456C">
            <w:pPr>
              <w:pStyle w:val="TableText"/>
              <w:spacing w:before="60" w:after="60"/>
              <w:jc w:val="center"/>
            </w:pPr>
          </w:p>
        </w:tc>
      </w:tr>
      <w:tr w:rsidR="002174ED" w:rsidRPr="009904B1" w:rsidTr="002174ED">
        <w:tc>
          <w:tcPr>
            <w:tcW w:w="5495" w:type="dxa"/>
            <w:gridSpan w:val="2"/>
          </w:tcPr>
          <w:p w:rsidR="002174ED" w:rsidRPr="009904B1" w:rsidRDefault="002174ED" w:rsidP="002174ED">
            <w:pPr>
              <w:pStyle w:val="TableText"/>
            </w:pPr>
            <w:r w:rsidRPr="009904B1">
              <w:t xml:space="preserve">Identify resources available to support </w:t>
            </w:r>
            <w:r w:rsidR="00715998" w:rsidRPr="009904B1">
              <w:t>display stand</w:t>
            </w:r>
            <w:r w:rsidRPr="009904B1">
              <w:t xml:space="preserve"> development and creation</w:t>
            </w:r>
          </w:p>
        </w:tc>
        <w:tc>
          <w:tcPr>
            <w:tcW w:w="1693" w:type="dxa"/>
            <w:vAlign w:val="center"/>
          </w:tcPr>
          <w:p w:rsidR="002174ED" w:rsidRPr="009904B1" w:rsidRDefault="002174ED" w:rsidP="00C1456C">
            <w:pPr>
              <w:pStyle w:val="TableText"/>
              <w:spacing w:before="60" w:after="60"/>
              <w:jc w:val="center"/>
            </w:pPr>
          </w:p>
        </w:tc>
        <w:tc>
          <w:tcPr>
            <w:tcW w:w="1417" w:type="dxa"/>
            <w:vAlign w:val="center"/>
          </w:tcPr>
          <w:p w:rsidR="002174ED" w:rsidRPr="009904B1" w:rsidRDefault="002174ED" w:rsidP="00C1456C">
            <w:pPr>
              <w:pStyle w:val="TableText"/>
              <w:spacing w:before="60" w:after="60"/>
              <w:jc w:val="center"/>
            </w:pPr>
          </w:p>
        </w:tc>
        <w:tc>
          <w:tcPr>
            <w:tcW w:w="1426" w:type="dxa"/>
            <w:gridSpan w:val="2"/>
            <w:vAlign w:val="center"/>
          </w:tcPr>
          <w:p w:rsidR="002174ED" w:rsidRPr="009904B1" w:rsidRDefault="002174ED" w:rsidP="00C1456C">
            <w:pPr>
              <w:pStyle w:val="TableText"/>
              <w:spacing w:before="60" w:after="60"/>
              <w:jc w:val="center"/>
            </w:pPr>
          </w:p>
        </w:tc>
        <w:tc>
          <w:tcPr>
            <w:tcW w:w="1417" w:type="dxa"/>
            <w:vAlign w:val="center"/>
          </w:tcPr>
          <w:p w:rsidR="002174ED" w:rsidRPr="009904B1" w:rsidRDefault="002174ED" w:rsidP="00C1456C">
            <w:pPr>
              <w:pStyle w:val="TableText"/>
              <w:spacing w:before="60" w:after="60"/>
              <w:jc w:val="center"/>
            </w:pPr>
          </w:p>
        </w:tc>
        <w:tc>
          <w:tcPr>
            <w:tcW w:w="1418" w:type="dxa"/>
            <w:vAlign w:val="center"/>
          </w:tcPr>
          <w:p w:rsidR="002174ED" w:rsidRPr="009904B1" w:rsidRDefault="002174ED" w:rsidP="00C1456C">
            <w:pPr>
              <w:pStyle w:val="TableText"/>
              <w:spacing w:before="60" w:after="60"/>
              <w:jc w:val="center"/>
            </w:pPr>
          </w:p>
        </w:tc>
        <w:tc>
          <w:tcPr>
            <w:tcW w:w="1309" w:type="dxa"/>
            <w:vAlign w:val="center"/>
          </w:tcPr>
          <w:p w:rsidR="002174ED" w:rsidRPr="009904B1" w:rsidRDefault="002174ED" w:rsidP="00C1456C">
            <w:pPr>
              <w:pStyle w:val="TableText"/>
              <w:spacing w:before="60" w:after="60"/>
              <w:jc w:val="center"/>
            </w:pPr>
          </w:p>
        </w:tc>
      </w:tr>
      <w:tr w:rsidR="002174ED" w:rsidRPr="009904B1" w:rsidTr="00C1456C">
        <w:tc>
          <w:tcPr>
            <w:tcW w:w="5495" w:type="dxa"/>
            <w:gridSpan w:val="2"/>
            <w:shd w:val="clear" w:color="auto" w:fill="F2F2F2" w:themeFill="background1" w:themeFillShade="F2"/>
          </w:tcPr>
          <w:p w:rsidR="002174ED" w:rsidRPr="009904B1" w:rsidRDefault="002174ED" w:rsidP="002174ED">
            <w:pPr>
              <w:pStyle w:val="TableTextBold"/>
            </w:pPr>
            <w:r w:rsidRPr="009904B1">
              <w:t xml:space="preserve">Element 2: </w:t>
            </w:r>
            <w:r w:rsidRPr="009904B1">
              <w:rPr>
                <w:color w:val="000000" w:themeColor="text1"/>
              </w:rPr>
              <w:t xml:space="preserve">Plan </w:t>
            </w:r>
            <w:r w:rsidR="00715998" w:rsidRPr="009904B1">
              <w:rPr>
                <w:color w:val="000000" w:themeColor="text1"/>
              </w:rPr>
              <w:t>display stand</w:t>
            </w:r>
          </w:p>
        </w:tc>
        <w:tc>
          <w:tcPr>
            <w:tcW w:w="1693" w:type="dxa"/>
            <w:shd w:val="clear" w:color="auto" w:fill="45545F"/>
            <w:vAlign w:val="center"/>
          </w:tcPr>
          <w:p w:rsidR="002174ED" w:rsidRPr="009904B1" w:rsidRDefault="002174ED" w:rsidP="00C1456C">
            <w:pPr>
              <w:pStyle w:val="TableText"/>
              <w:spacing w:before="60" w:after="60"/>
              <w:jc w:val="center"/>
            </w:pPr>
          </w:p>
        </w:tc>
        <w:tc>
          <w:tcPr>
            <w:tcW w:w="1417" w:type="dxa"/>
            <w:shd w:val="clear" w:color="auto" w:fill="45545F"/>
            <w:vAlign w:val="center"/>
          </w:tcPr>
          <w:p w:rsidR="002174ED" w:rsidRPr="009904B1" w:rsidRDefault="002174ED" w:rsidP="00C1456C">
            <w:pPr>
              <w:pStyle w:val="TableText"/>
              <w:spacing w:before="60" w:after="60"/>
              <w:jc w:val="center"/>
            </w:pPr>
          </w:p>
        </w:tc>
        <w:tc>
          <w:tcPr>
            <w:tcW w:w="1426" w:type="dxa"/>
            <w:gridSpan w:val="2"/>
            <w:shd w:val="clear" w:color="auto" w:fill="45545F"/>
            <w:vAlign w:val="center"/>
          </w:tcPr>
          <w:p w:rsidR="002174ED" w:rsidRPr="009904B1" w:rsidRDefault="002174ED" w:rsidP="00C1456C">
            <w:pPr>
              <w:pStyle w:val="TableText"/>
              <w:spacing w:before="60" w:after="60"/>
              <w:jc w:val="center"/>
            </w:pPr>
          </w:p>
        </w:tc>
        <w:tc>
          <w:tcPr>
            <w:tcW w:w="1417" w:type="dxa"/>
            <w:shd w:val="clear" w:color="auto" w:fill="45545F"/>
            <w:vAlign w:val="center"/>
          </w:tcPr>
          <w:p w:rsidR="002174ED" w:rsidRPr="009904B1" w:rsidRDefault="002174ED" w:rsidP="00C1456C">
            <w:pPr>
              <w:pStyle w:val="TableText"/>
              <w:spacing w:before="60" w:after="60"/>
              <w:jc w:val="center"/>
            </w:pPr>
          </w:p>
        </w:tc>
        <w:tc>
          <w:tcPr>
            <w:tcW w:w="1418" w:type="dxa"/>
            <w:shd w:val="clear" w:color="auto" w:fill="45545F"/>
            <w:vAlign w:val="center"/>
          </w:tcPr>
          <w:p w:rsidR="002174ED" w:rsidRPr="009904B1" w:rsidRDefault="002174ED" w:rsidP="00C1456C">
            <w:pPr>
              <w:pStyle w:val="TableText"/>
              <w:spacing w:before="60" w:after="60"/>
              <w:jc w:val="center"/>
            </w:pPr>
          </w:p>
        </w:tc>
        <w:tc>
          <w:tcPr>
            <w:tcW w:w="1309" w:type="dxa"/>
            <w:shd w:val="clear" w:color="auto" w:fill="45545F"/>
            <w:vAlign w:val="center"/>
          </w:tcPr>
          <w:p w:rsidR="002174ED" w:rsidRPr="009904B1" w:rsidRDefault="002174ED" w:rsidP="00C1456C">
            <w:pPr>
              <w:pStyle w:val="TableText"/>
              <w:spacing w:before="60" w:after="60"/>
              <w:jc w:val="center"/>
            </w:pPr>
          </w:p>
        </w:tc>
      </w:tr>
      <w:tr w:rsidR="002174ED" w:rsidRPr="009904B1" w:rsidTr="00C1456C">
        <w:tc>
          <w:tcPr>
            <w:tcW w:w="5495" w:type="dxa"/>
            <w:gridSpan w:val="2"/>
            <w:vAlign w:val="center"/>
          </w:tcPr>
          <w:p w:rsidR="002174ED" w:rsidRPr="009904B1" w:rsidRDefault="002174ED" w:rsidP="002174ED">
            <w:pPr>
              <w:pStyle w:val="TableText"/>
            </w:pPr>
            <w:r w:rsidRPr="009904B1">
              <w:t xml:space="preserve">Liaise with relevant personnel to establish plan for </w:t>
            </w:r>
            <w:r w:rsidR="00715998" w:rsidRPr="009904B1">
              <w:t>display stand</w:t>
            </w:r>
          </w:p>
        </w:tc>
        <w:tc>
          <w:tcPr>
            <w:tcW w:w="1693" w:type="dxa"/>
            <w:vAlign w:val="center"/>
          </w:tcPr>
          <w:p w:rsidR="002174ED" w:rsidRPr="009904B1" w:rsidRDefault="002174ED" w:rsidP="00C1456C">
            <w:pPr>
              <w:pStyle w:val="TableText"/>
              <w:spacing w:before="60" w:after="60"/>
              <w:jc w:val="center"/>
            </w:pPr>
          </w:p>
        </w:tc>
        <w:tc>
          <w:tcPr>
            <w:tcW w:w="1417" w:type="dxa"/>
            <w:vAlign w:val="center"/>
          </w:tcPr>
          <w:p w:rsidR="002174ED" w:rsidRPr="009904B1" w:rsidRDefault="002174ED" w:rsidP="00C1456C">
            <w:pPr>
              <w:pStyle w:val="TableText"/>
              <w:spacing w:before="60" w:after="60"/>
              <w:jc w:val="center"/>
            </w:pPr>
          </w:p>
        </w:tc>
        <w:tc>
          <w:tcPr>
            <w:tcW w:w="1426" w:type="dxa"/>
            <w:gridSpan w:val="2"/>
            <w:vAlign w:val="center"/>
          </w:tcPr>
          <w:p w:rsidR="002174ED" w:rsidRPr="009904B1" w:rsidRDefault="002174ED" w:rsidP="00C1456C">
            <w:pPr>
              <w:pStyle w:val="TableText"/>
              <w:spacing w:before="60" w:after="60"/>
              <w:jc w:val="center"/>
            </w:pPr>
          </w:p>
        </w:tc>
        <w:tc>
          <w:tcPr>
            <w:tcW w:w="1417" w:type="dxa"/>
            <w:vAlign w:val="center"/>
          </w:tcPr>
          <w:p w:rsidR="002174ED" w:rsidRPr="009904B1" w:rsidRDefault="002174ED" w:rsidP="00C1456C">
            <w:pPr>
              <w:pStyle w:val="TableText"/>
              <w:spacing w:before="60" w:after="60"/>
              <w:jc w:val="center"/>
            </w:pPr>
          </w:p>
        </w:tc>
        <w:tc>
          <w:tcPr>
            <w:tcW w:w="1418" w:type="dxa"/>
            <w:vAlign w:val="center"/>
          </w:tcPr>
          <w:p w:rsidR="002174ED" w:rsidRPr="009904B1" w:rsidRDefault="002174ED" w:rsidP="00C1456C">
            <w:pPr>
              <w:pStyle w:val="TableText"/>
              <w:spacing w:before="60" w:after="60"/>
              <w:jc w:val="center"/>
            </w:pPr>
          </w:p>
        </w:tc>
        <w:tc>
          <w:tcPr>
            <w:tcW w:w="1309" w:type="dxa"/>
            <w:vAlign w:val="center"/>
          </w:tcPr>
          <w:p w:rsidR="002174ED" w:rsidRPr="009904B1" w:rsidRDefault="002174ED" w:rsidP="00C1456C">
            <w:pPr>
              <w:pStyle w:val="TableText"/>
              <w:spacing w:before="60" w:after="60"/>
              <w:jc w:val="center"/>
            </w:pPr>
          </w:p>
        </w:tc>
      </w:tr>
      <w:tr w:rsidR="002174ED" w:rsidRPr="009904B1" w:rsidTr="00C1456C">
        <w:tc>
          <w:tcPr>
            <w:tcW w:w="5495" w:type="dxa"/>
            <w:gridSpan w:val="2"/>
            <w:vAlign w:val="center"/>
          </w:tcPr>
          <w:p w:rsidR="002174ED" w:rsidRPr="009904B1" w:rsidRDefault="002174ED" w:rsidP="002174ED">
            <w:pPr>
              <w:pStyle w:val="TableText"/>
            </w:pPr>
            <w:r w:rsidRPr="009904B1">
              <w:t>Develop display ideas</w:t>
            </w:r>
          </w:p>
        </w:tc>
        <w:tc>
          <w:tcPr>
            <w:tcW w:w="1693" w:type="dxa"/>
            <w:vAlign w:val="center"/>
          </w:tcPr>
          <w:p w:rsidR="002174ED" w:rsidRPr="009904B1" w:rsidRDefault="002174ED" w:rsidP="00C1456C">
            <w:pPr>
              <w:pStyle w:val="TableText"/>
              <w:spacing w:before="60" w:after="60"/>
              <w:jc w:val="center"/>
            </w:pPr>
          </w:p>
        </w:tc>
        <w:tc>
          <w:tcPr>
            <w:tcW w:w="1417" w:type="dxa"/>
            <w:vAlign w:val="center"/>
          </w:tcPr>
          <w:p w:rsidR="002174ED" w:rsidRPr="009904B1" w:rsidRDefault="002174ED" w:rsidP="00C1456C">
            <w:pPr>
              <w:pStyle w:val="TableText"/>
              <w:spacing w:before="60" w:after="60"/>
              <w:jc w:val="center"/>
            </w:pPr>
          </w:p>
        </w:tc>
        <w:tc>
          <w:tcPr>
            <w:tcW w:w="1426" w:type="dxa"/>
            <w:gridSpan w:val="2"/>
            <w:vAlign w:val="center"/>
          </w:tcPr>
          <w:p w:rsidR="002174ED" w:rsidRPr="009904B1" w:rsidRDefault="002174ED" w:rsidP="00C1456C">
            <w:pPr>
              <w:pStyle w:val="TableText"/>
              <w:spacing w:before="60" w:after="60"/>
              <w:jc w:val="center"/>
            </w:pPr>
          </w:p>
        </w:tc>
        <w:tc>
          <w:tcPr>
            <w:tcW w:w="1417" w:type="dxa"/>
            <w:vAlign w:val="center"/>
          </w:tcPr>
          <w:p w:rsidR="002174ED" w:rsidRPr="009904B1" w:rsidRDefault="002174ED" w:rsidP="00C1456C">
            <w:pPr>
              <w:pStyle w:val="TableText"/>
              <w:spacing w:before="60" w:after="60"/>
              <w:jc w:val="center"/>
            </w:pPr>
          </w:p>
        </w:tc>
        <w:tc>
          <w:tcPr>
            <w:tcW w:w="1418" w:type="dxa"/>
            <w:vAlign w:val="center"/>
          </w:tcPr>
          <w:p w:rsidR="002174ED" w:rsidRPr="009904B1" w:rsidRDefault="002174ED" w:rsidP="00C1456C">
            <w:pPr>
              <w:pStyle w:val="TableText"/>
              <w:spacing w:before="60" w:after="60"/>
              <w:jc w:val="center"/>
            </w:pPr>
          </w:p>
        </w:tc>
        <w:tc>
          <w:tcPr>
            <w:tcW w:w="1309" w:type="dxa"/>
            <w:vAlign w:val="center"/>
          </w:tcPr>
          <w:p w:rsidR="002174ED" w:rsidRPr="009904B1" w:rsidRDefault="002174ED" w:rsidP="00C1456C">
            <w:pPr>
              <w:pStyle w:val="TableText"/>
              <w:spacing w:before="60" w:after="60"/>
              <w:jc w:val="center"/>
            </w:pPr>
          </w:p>
        </w:tc>
      </w:tr>
      <w:tr w:rsidR="002174ED" w:rsidRPr="009904B1" w:rsidTr="00C1456C">
        <w:tc>
          <w:tcPr>
            <w:tcW w:w="5495" w:type="dxa"/>
            <w:gridSpan w:val="2"/>
            <w:vAlign w:val="center"/>
          </w:tcPr>
          <w:p w:rsidR="002174ED" w:rsidRPr="009904B1" w:rsidRDefault="002174ED" w:rsidP="002174ED">
            <w:pPr>
              <w:pStyle w:val="TableText"/>
            </w:pPr>
            <w:r w:rsidRPr="009904B1">
              <w:t>Prepare display plan</w:t>
            </w:r>
          </w:p>
        </w:tc>
        <w:tc>
          <w:tcPr>
            <w:tcW w:w="1693" w:type="dxa"/>
            <w:vAlign w:val="center"/>
          </w:tcPr>
          <w:p w:rsidR="002174ED" w:rsidRPr="009904B1" w:rsidRDefault="002174ED" w:rsidP="00C1456C">
            <w:pPr>
              <w:pStyle w:val="TableText"/>
              <w:spacing w:before="60" w:after="60"/>
              <w:jc w:val="center"/>
            </w:pPr>
          </w:p>
        </w:tc>
        <w:tc>
          <w:tcPr>
            <w:tcW w:w="1417" w:type="dxa"/>
            <w:vAlign w:val="center"/>
          </w:tcPr>
          <w:p w:rsidR="002174ED" w:rsidRPr="009904B1" w:rsidRDefault="002174ED" w:rsidP="00C1456C">
            <w:pPr>
              <w:pStyle w:val="TableText"/>
              <w:spacing w:before="60" w:after="60"/>
              <w:jc w:val="center"/>
            </w:pPr>
          </w:p>
        </w:tc>
        <w:tc>
          <w:tcPr>
            <w:tcW w:w="1426" w:type="dxa"/>
            <w:gridSpan w:val="2"/>
            <w:vAlign w:val="center"/>
          </w:tcPr>
          <w:p w:rsidR="002174ED" w:rsidRPr="009904B1" w:rsidRDefault="002174ED" w:rsidP="00C1456C">
            <w:pPr>
              <w:pStyle w:val="TableText"/>
              <w:spacing w:before="60" w:after="60"/>
              <w:jc w:val="center"/>
            </w:pPr>
          </w:p>
        </w:tc>
        <w:tc>
          <w:tcPr>
            <w:tcW w:w="1417" w:type="dxa"/>
            <w:vAlign w:val="center"/>
          </w:tcPr>
          <w:p w:rsidR="002174ED" w:rsidRPr="009904B1" w:rsidRDefault="002174ED" w:rsidP="00C1456C">
            <w:pPr>
              <w:pStyle w:val="TableText"/>
              <w:spacing w:before="60" w:after="60"/>
              <w:jc w:val="center"/>
            </w:pPr>
          </w:p>
        </w:tc>
        <w:tc>
          <w:tcPr>
            <w:tcW w:w="1418" w:type="dxa"/>
            <w:vAlign w:val="center"/>
          </w:tcPr>
          <w:p w:rsidR="002174ED" w:rsidRPr="009904B1" w:rsidRDefault="002174ED" w:rsidP="00C1456C">
            <w:pPr>
              <w:pStyle w:val="TableText"/>
              <w:spacing w:before="60" w:after="60"/>
              <w:jc w:val="center"/>
            </w:pPr>
          </w:p>
        </w:tc>
        <w:tc>
          <w:tcPr>
            <w:tcW w:w="1309" w:type="dxa"/>
            <w:vAlign w:val="center"/>
          </w:tcPr>
          <w:p w:rsidR="002174ED" w:rsidRPr="009904B1" w:rsidRDefault="002174ED" w:rsidP="00C1456C">
            <w:pPr>
              <w:pStyle w:val="TableText"/>
              <w:spacing w:before="60" w:after="60"/>
              <w:jc w:val="center"/>
            </w:pPr>
          </w:p>
        </w:tc>
      </w:tr>
      <w:tr w:rsidR="002174ED" w:rsidRPr="009904B1" w:rsidTr="00C1456C">
        <w:tc>
          <w:tcPr>
            <w:tcW w:w="5495" w:type="dxa"/>
            <w:gridSpan w:val="2"/>
            <w:vAlign w:val="center"/>
          </w:tcPr>
          <w:p w:rsidR="002174ED" w:rsidRPr="009904B1" w:rsidRDefault="002174ED" w:rsidP="002174ED">
            <w:pPr>
              <w:pStyle w:val="TableText"/>
            </w:pPr>
            <w:r w:rsidRPr="009904B1">
              <w:t xml:space="preserve">Source and obtain materials to construct, dress or support the maintenance of the </w:t>
            </w:r>
            <w:r w:rsidR="00715998" w:rsidRPr="009904B1">
              <w:t>display stand</w:t>
            </w:r>
          </w:p>
        </w:tc>
        <w:tc>
          <w:tcPr>
            <w:tcW w:w="1693" w:type="dxa"/>
            <w:vAlign w:val="center"/>
          </w:tcPr>
          <w:p w:rsidR="002174ED" w:rsidRPr="009904B1" w:rsidRDefault="002174ED" w:rsidP="00C1456C">
            <w:pPr>
              <w:pStyle w:val="TableText"/>
              <w:spacing w:before="60" w:after="60"/>
              <w:jc w:val="center"/>
            </w:pPr>
          </w:p>
        </w:tc>
        <w:tc>
          <w:tcPr>
            <w:tcW w:w="1417" w:type="dxa"/>
            <w:vAlign w:val="center"/>
          </w:tcPr>
          <w:p w:rsidR="002174ED" w:rsidRPr="009904B1" w:rsidRDefault="002174ED" w:rsidP="00C1456C">
            <w:pPr>
              <w:pStyle w:val="TableText"/>
              <w:spacing w:before="60" w:after="60"/>
              <w:jc w:val="center"/>
            </w:pPr>
          </w:p>
        </w:tc>
        <w:tc>
          <w:tcPr>
            <w:tcW w:w="1426" w:type="dxa"/>
            <w:gridSpan w:val="2"/>
            <w:vAlign w:val="center"/>
          </w:tcPr>
          <w:p w:rsidR="002174ED" w:rsidRPr="009904B1" w:rsidRDefault="002174ED" w:rsidP="00C1456C">
            <w:pPr>
              <w:pStyle w:val="TableText"/>
              <w:spacing w:before="60" w:after="60"/>
              <w:jc w:val="center"/>
            </w:pPr>
          </w:p>
        </w:tc>
        <w:tc>
          <w:tcPr>
            <w:tcW w:w="1417" w:type="dxa"/>
            <w:vAlign w:val="center"/>
          </w:tcPr>
          <w:p w:rsidR="002174ED" w:rsidRPr="009904B1" w:rsidRDefault="002174ED" w:rsidP="00C1456C">
            <w:pPr>
              <w:pStyle w:val="TableText"/>
              <w:spacing w:before="60" w:after="60"/>
              <w:jc w:val="center"/>
            </w:pPr>
          </w:p>
        </w:tc>
        <w:tc>
          <w:tcPr>
            <w:tcW w:w="1418" w:type="dxa"/>
            <w:vAlign w:val="center"/>
          </w:tcPr>
          <w:p w:rsidR="002174ED" w:rsidRPr="009904B1" w:rsidRDefault="002174ED" w:rsidP="00C1456C">
            <w:pPr>
              <w:pStyle w:val="TableText"/>
              <w:spacing w:before="60" w:after="60"/>
              <w:jc w:val="center"/>
            </w:pPr>
          </w:p>
        </w:tc>
        <w:tc>
          <w:tcPr>
            <w:tcW w:w="1309" w:type="dxa"/>
            <w:vAlign w:val="center"/>
          </w:tcPr>
          <w:p w:rsidR="002174ED" w:rsidRPr="009904B1" w:rsidRDefault="002174ED" w:rsidP="00C1456C">
            <w:pPr>
              <w:pStyle w:val="TableText"/>
              <w:spacing w:before="60" w:after="60"/>
              <w:jc w:val="center"/>
            </w:pPr>
          </w:p>
        </w:tc>
      </w:tr>
      <w:tr w:rsidR="002174ED" w:rsidRPr="009904B1" w:rsidTr="00473855">
        <w:tc>
          <w:tcPr>
            <w:tcW w:w="5495" w:type="dxa"/>
            <w:gridSpan w:val="2"/>
            <w:shd w:val="clear" w:color="auto" w:fill="F2F2F2" w:themeFill="background1" w:themeFillShade="F2"/>
          </w:tcPr>
          <w:p w:rsidR="002174ED" w:rsidRPr="009904B1" w:rsidRDefault="002174ED" w:rsidP="002174ED">
            <w:pPr>
              <w:pStyle w:val="TableTextBold"/>
              <w:keepNext/>
            </w:pPr>
            <w:r w:rsidRPr="009904B1">
              <w:t xml:space="preserve">Element 3: </w:t>
            </w:r>
            <w:r w:rsidRPr="009904B1">
              <w:rPr>
                <w:color w:val="000000" w:themeColor="text1"/>
              </w:rPr>
              <w:t xml:space="preserve">Create </w:t>
            </w:r>
            <w:r w:rsidR="00715998" w:rsidRPr="009904B1">
              <w:rPr>
                <w:color w:val="000000" w:themeColor="text1"/>
              </w:rPr>
              <w:t>display stand</w:t>
            </w:r>
          </w:p>
        </w:tc>
        <w:tc>
          <w:tcPr>
            <w:tcW w:w="1693" w:type="dxa"/>
            <w:shd w:val="clear" w:color="auto" w:fill="45545F"/>
            <w:vAlign w:val="center"/>
          </w:tcPr>
          <w:p w:rsidR="002174ED" w:rsidRPr="009904B1" w:rsidRDefault="002174ED" w:rsidP="002174ED">
            <w:pPr>
              <w:pStyle w:val="TableText"/>
              <w:keepNext/>
              <w:spacing w:before="60" w:after="60"/>
              <w:jc w:val="center"/>
            </w:pPr>
          </w:p>
        </w:tc>
        <w:tc>
          <w:tcPr>
            <w:tcW w:w="1417" w:type="dxa"/>
            <w:shd w:val="clear" w:color="auto" w:fill="45545F"/>
            <w:vAlign w:val="center"/>
          </w:tcPr>
          <w:p w:rsidR="002174ED" w:rsidRPr="009904B1" w:rsidRDefault="002174ED" w:rsidP="002174ED">
            <w:pPr>
              <w:pStyle w:val="TableText"/>
              <w:keepNext/>
              <w:spacing w:before="60" w:after="60"/>
              <w:jc w:val="center"/>
            </w:pPr>
          </w:p>
        </w:tc>
        <w:tc>
          <w:tcPr>
            <w:tcW w:w="1426" w:type="dxa"/>
            <w:gridSpan w:val="2"/>
            <w:shd w:val="clear" w:color="auto" w:fill="45545F"/>
            <w:vAlign w:val="center"/>
          </w:tcPr>
          <w:p w:rsidR="002174ED" w:rsidRPr="009904B1" w:rsidRDefault="002174ED" w:rsidP="002174ED">
            <w:pPr>
              <w:pStyle w:val="TableText"/>
              <w:keepNext/>
              <w:spacing w:before="60" w:after="60"/>
              <w:jc w:val="center"/>
            </w:pPr>
          </w:p>
        </w:tc>
        <w:tc>
          <w:tcPr>
            <w:tcW w:w="1417" w:type="dxa"/>
            <w:shd w:val="clear" w:color="auto" w:fill="45545F"/>
            <w:vAlign w:val="center"/>
          </w:tcPr>
          <w:p w:rsidR="002174ED" w:rsidRPr="009904B1" w:rsidRDefault="002174ED" w:rsidP="002174ED">
            <w:pPr>
              <w:pStyle w:val="TableText"/>
              <w:keepNext/>
              <w:spacing w:before="60" w:after="60"/>
              <w:jc w:val="center"/>
            </w:pPr>
          </w:p>
        </w:tc>
        <w:tc>
          <w:tcPr>
            <w:tcW w:w="1418" w:type="dxa"/>
            <w:shd w:val="clear" w:color="auto" w:fill="45545F"/>
            <w:vAlign w:val="center"/>
          </w:tcPr>
          <w:p w:rsidR="002174ED" w:rsidRPr="009904B1" w:rsidRDefault="002174ED" w:rsidP="002174ED">
            <w:pPr>
              <w:pStyle w:val="TableText"/>
              <w:keepNext/>
              <w:spacing w:before="60" w:after="60"/>
              <w:jc w:val="center"/>
            </w:pPr>
          </w:p>
        </w:tc>
        <w:tc>
          <w:tcPr>
            <w:tcW w:w="1309" w:type="dxa"/>
            <w:shd w:val="clear" w:color="auto" w:fill="45545F"/>
            <w:vAlign w:val="center"/>
          </w:tcPr>
          <w:p w:rsidR="002174ED" w:rsidRPr="009904B1" w:rsidRDefault="002174ED" w:rsidP="002174ED">
            <w:pPr>
              <w:pStyle w:val="TableText"/>
              <w:keepNext/>
              <w:spacing w:before="60" w:after="60"/>
              <w:jc w:val="center"/>
            </w:pPr>
          </w:p>
        </w:tc>
      </w:tr>
      <w:tr w:rsidR="002174ED" w:rsidRPr="009904B1" w:rsidTr="002174ED">
        <w:tc>
          <w:tcPr>
            <w:tcW w:w="5495" w:type="dxa"/>
            <w:gridSpan w:val="2"/>
          </w:tcPr>
          <w:p w:rsidR="002174ED" w:rsidRPr="009904B1" w:rsidRDefault="002174ED" w:rsidP="002174ED">
            <w:pPr>
              <w:pStyle w:val="TableText"/>
              <w:keepNext/>
            </w:pPr>
            <w:r w:rsidRPr="009904B1">
              <w:t xml:space="preserve">Construct the </w:t>
            </w:r>
            <w:r w:rsidR="00715998" w:rsidRPr="009904B1">
              <w:t>display stand</w:t>
            </w:r>
          </w:p>
        </w:tc>
        <w:tc>
          <w:tcPr>
            <w:tcW w:w="1693" w:type="dxa"/>
            <w:vAlign w:val="center"/>
          </w:tcPr>
          <w:p w:rsidR="002174ED" w:rsidRPr="009904B1" w:rsidRDefault="002174ED" w:rsidP="002174ED">
            <w:pPr>
              <w:pStyle w:val="TableText"/>
              <w:keepNext/>
              <w:spacing w:before="60" w:after="60"/>
              <w:jc w:val="center"/>
            </w:pPr>
          </w:p>
        </w:tc>
        <w:tc>
          <w:tcPr>
            <w:tcW w:w="1417" w:type="dxa"/>
            <w:vAlign w:val="center"/>
          </w:tcPr>
          <w:p w:rsidR="002174ED" w:rsidRPr="009904B1" w:rsidRDefault="002174ED" w:rsidP="002174ED">
            <w:pPr>
              <w:pStyle w:val="TableText"/>
              <w:keepNext/>
              <w:spacing w:before="60" w:after="60"/>
              <w:jc w:val="center"/>
            </w:pPr>
          </w:p>
        </w:tc>
        <w:tc>
          <w:tcPr>
            <w:tcW w:w="1426" w:type="dxa"/>
            <w:gridSpan w:val="2"/>
            <w:vAlign w:val="center"/>
          </w:tcPr>
          <w:p w:rsidR="002174ED" w:rsidRPr="009904B1" w:rsidRDefault="002174ED" w:rsidP="002174ED">
            <w:pPr>
              <w:pStyle w:val="TableText"/>
              <w:keepNext/>
              <w:spacing w:before="60" w:after="60"/>
              <w:jc w:val="center"/>
            </w:pPr>
          </w:p>
        </w:tc>
        <w:tc>
          <w:tcPr>
            <w:tcW w:w="1417" w:type="dxa"/>
            <w:vAlign w:val="center"/>
          </w:tcPr>
          <w:p w:rsidR="002174ED" w:rsidRPr="009904B1" w:rsidRDefault="002174ED" w:rsidP="002174ED">
            <w:pPr>
              <w:pStyle w:val="TableText"/>
              <w:keepNext/>
              <w:spacing w:before="60" w:after="60"/>
              <w:jc w:val="center"/>
            </w:pPr>
          </w:p>
        </w:tc>
        <w:tc>
          <w:tcPr>
            <w:tcW w:w="1418" w:type="dxa"/>
            <w:vAlign w:val="center"/>
          </w:tcPr>
          <w:p w:rsidR="002174ED" w:rsidRPr="009904B1" w:rsidRDefault="002174ED" w:rsidP="002174ED">
            <w:pPr>
              <w:pStyle w:val="TableText"/>
              <w:keepNext/>
              <w:spacing w:before="60" w:after="60"/>
              <w:jc w:val="center"/>
            </w:pPr>
          </w:p>
        </w:tc>
        <w:tc>
          <w:tcPr>
            <w:tcW w:w="1309" w:type="dxa"/>
            <w:vAlign w:val="center"/>
          </w:tcPr>
          <w:p w:rsidR="002174ED" w:rsidRPr="009904B1" w:rsidRDefault="002174ED" w:rsidP="002174ED">
            <w:pPr>
              <w:pStyle w:val="TableText"/>
              <w:keepNext/>
              <w:spacing w:before="60" w:after="60"/>
              <w:jc w:val="center"/>
            </w:pPr>
          </w:p>
        </w:tc>
      </w:tr>
      <w:tr w:rsidR="002174ED" w:rsidRPr="009904B1" w:rsidTr="002174ED">
        <w:tc>
          <w:tcPr>
            <w:tcW w:w="5495" w:type="dxa"/>
            <w:gridSpan w:val="2"/>
          </w:tcPr>
          <w:p w:rsidR="002174ED" w:rsidRPr="009904B1" w:rsidRDefault="002174ED" w:rsidP="002174ED">
            <w:pPr>
              <w:pStyle w:val="TableText"/>
              <w:keepNext/>
            </w:pPr>
            <w:r w:rsidRPr="009904B1">
              <w:t xml:space="preserve">Dress the </w:t>
            </w:r>
            <w:r w:rsidR="00715998" w:rsidRPr="009904B1">
              <w:t>display stand</w:t>
            </w:r>
          </w:p>
        </w:tc>
        <w:tc>
          <w:tcPr>
            <w:tcW w:w="1693" w:type="dxa"/>
            <w:vAlign w:val="center"/>
          </w:tcPr>
          <w:p w:rsidR="002174ED" w:rsidRPr="009904B1" w:rsidRDefault="002174ED" w:rsidP="002174ED">
            <w:pPr>
              <w:pStyle w:val="TableText"/>
              <w:keepNext/>
              <w:spacing w:before="60" w:after="60"/>
              <w:jc w:val="center"/>
            </w:pPr>
          </w:p>
        </w:tc>
        <w:tc>
          <w:tcPr>
            <w:tcW w:w="1417" w:type="dxa"/>
            <w:vAlign w:val="center"/>
          </w:tcPr>
          <w:p w:rsidR="002174ED" w:rsidRPr="009904B1" w:rsidRDefault="002174ED" w:rsidP="002174ED">
            <w:pPr>
              <w:pStyle w:val="TableText"/>
              <w:keepNext/>
              <w:spacing w:before="60" w:after="60"/>
              <w:jc w:val="center"/>
            </w:pPr>
          </w:p>
        </w:tc>
        <w:tc>
          <w:tcPr>
            <w:tcW w:w="1426" w:type="dxa"/>
            <w:gridSpan w:val="2"/>
            <w:vAlign w:val="center"/>
          </w:tcPr>
          <w:p w:rsidR="002174ED" w:rsidRPr="009904B1" w:rsidRDefault="002174ED" w:rsidP="002174ED">
            <w:pPr>
              <w:pStyle w:val="TableText"/>
              <w:keepNext/>
              <w:spacing w:before="60" w:after="60"/>
              <w:jc w:val="center"/>
            </w:pPr>
          </w:p>
        </w:tc>
        <w:tc>
          <w:tcPr>
            <w:tcW w:w="1417" w:type="dxa"/>
            <w:vAlign w:val="center"/>
          </w:tcPr>
          <w:p w:rsidR="002174ED" w:rsidRPr="009904B1" w:rsidRDefault="002174ED" w:rsidP="002174ED">
            <w:pPr>
              <w:pStyle w:val="TableText"/>
              <w:keepNext/>
              <w:spacing w:before="60" w:after="60"/>
              <w:jc w:val="center"/>
            </w:pPr>
          </w:p>
        </w:tc>
        <w:tc>
          <w:tcPr>
            <w:tcW w:w="1418" w:type="dxa"/>
            <w:vAlign w:val="center"/>
          </w:tcPr>
          <w:p w:rsidR="002174ED" w:rsidRPr="009904B1" w:rsidRDefault="002174ED" w:rsidP="002174ED">
            <w:pPr>
              <w:pStyle w:val="TableText"/>
              <w:keepNext/>
              <w:spacing w:before="60" w:after="60"/>
              <w:jc w:val="center"/>
            </w:pPr>
          </w:p>
        </w:tc>
        <w:tc>
          <w:tcPr>
            <w:tcW w:w="1309" w:type="dxa"/>
            <w:vAlign w:val="center"/>
          </w:tcPr>
          <w:p w:rsidR="002174ED" w:rsidRPr="009904B1" w:rsidRDefault="002174ED" w:rsidP="002174ED">
            <w:pPr>
              <w:pStyle w:val="TableText"/>
              <w:keepNext/>
              <w:spacing w:before="60" w:after="60"/>
              <w:jc w:val="center"/>
            </w:pPr>
          </w:p>
        </w:tc>
      </w:tr>
      <w:tr w:rsidR="002174ED" w:rsidRPr="009904B1" w:rsidTr="002174ED">
        <w:tc>
          <w:tcPr>
            <w:tcW w:w="5495" w:type="dxa"/>
            <w:gridSpan w:val="2"/>
          </w:tcPr>
          <w:p w:rsidR="002174ED" w:rsidRPr="009904B1" w:rsidRDefault="002174ED" w:rsidP="002174ED">
            <w:pPr>
              <w:pStyle w:val="TableText"/>
              <w:keepNext/>
            </w:pPr>
            <w:r w:rsidRPr="009904B1">
              <w:t>Apply established display techniques</w:t>
            </w:r>
          </w:p>
        </w:tc>
        <w:tc>
          <w:tcPr>
            <w:tcW w:w="1693" w:type="dxa"/>
            <w:vAlign w:val="center"/>
          </w:tcPr>
          <w:p w:rsidR="002174ED" w:rsidRPr="009904B1" w:rsidRDefault="002174ED" w:rsidP="002174ED">
            <w:pPr>
              <w:pStyle w:val="TableText"/>
              <w:keepNext/>
              <w:spacing w:before="60" w:after="60"/>
              <w:jc w:val="center"/>
            </w:pPr>
          </w:p>
        </w:tc>
        <w:tc>
          <w:tcPr>
            <w:tcW w:w="1417" w:type="dxa"/>
            <w:vAlign w:val="center"/>
          </w:tcPr>
          <w:p w:rsidR="002174ED" w:rsidRPr="009904B1" w:rsidRDefault="002174ED" w:rsidP="002174ED">
            <w:pPr>
              <w:pStyle w:val="TableText"/>
              <w:keepNext/>
              <w:spacing w:before="60" w:after="60"/>
              <w:jc w:val="center"/>
            </w:pPr>
          </w:p>
        </w:tc>
        <w:tc>
          <w:tcPr>
            <w:tcW w:w="1426" w:type="dxa"/>
            <w:gridSpan w:val="2"/>
            <w:vAlign w:val="center"/>
          </w:tcPr>
          <w:p w:rsidR="002174ED" w:rsidRPr="009904B1" w:rsidRDefault="002174ED" w:rsidP="002174ED">
            <w:pPr>
              <w:pStyle w:val="TableText"/>
              <w:keepNext/>
              <w:spacing w:before="60" w:after="60"/>
              <w:jc w:val="center"/>
            </w:pPr>
          </w:p>
        </w:tc>
        <w:tc>
          <w:tcPr>
            <w:tcW w:w="1417" w:type="dxa"/>
            <w:vAlign w:val="center"/>
          </w:tcPr>
          <w:p w:rsidR="002174ED" w:rsidRPr="009904B1" w:rsidRDefault="002174ED" w:rsidP="002174ED">
            <w:pPr>
              <w:pStyle w:val="TableText"/>
              <w:keepNext/>
              <w:spacing w:before="60" w:after="60"/>
              <w:jc w:val="center"/>
            </w:pPr>
          </w:p>
        </w:tc>
        <w:tc>
          <w:tcPr>
            <w:tcW w:w="1418" w:type="dxa"/>
            <w:vAlign w:val="center"/>
          </w:tcPr>
          <w:p w:rsidR="002174ED" w:rsidRPr="009904B1" w:rsidRDefault="002174ED" w:rsidP="002174ED">
            <w:pPr>
              <w:pStyle w:val="TableText"/>
              <w:keepNext/>
              <w:spacing w:before="60" w:after="60"/>
              <w:jc w:val="center"/>
            </w:pPr>
          </w:p>
        </w:tc>
        <w:tc>
          <w:tcPr>
            <w:tcW w:w="1309" w:type="dxa"/>
            <w:vAlign w:val="center"/>
          </w:tcPr>
          <w:p w:rsidR="002174ED" w:rsidRPr="009904B1" w:rsidRDefault="002174ED" w:rsidP="002174ED">
            <w:pPr>
              <w:pStyle w:val="TableText"/>
              <w:keepNext/>
              <w:spacing w:before="60" w:after="60"/>
              <w:jc w:val="center"/>
            </w:pPr>
          </w:p>
        </w:tc>
      </w:tr>
      <w:tr w:rsidR="002174ED" w:rsidRPr="009904B1" w:rsidTr="002174ED">
        <w:tc>
          <w:tcPr>
            <w:tcW w:w="5495" w:type="dxa"/>
            <w:gridSpan w:val="2"/>
          </w:tcPr>
          <w:p w:rsidR="002174ED" w:rsidRPr="009904B1" w:rsidRDefault="002174ED" w:rsidP="002174ED">
            <w:pPr>
              <w:pStyle w:val="TableText"/>
            </w:pPr>
            <w:r w:rsidRPr="009904B1">
              <w:t>Use display materials</w:t>
            </w:r>
          </w:p>
        </w:tc>
        <w:tc>
          <w:tcPr>
            <w:tcW w:w="1693" w:type="dxa"/>
            <w:vAlign w:val="center"/>
          </w:tcPr>
          <w:p w:rsidR="002174ED" w:rsidRPr="009904B1" w:rsidRDefault="002174ED" w:rsidP="00C1456C">
            <w:pPr>
              <w:pStyle w:val="TableText"/>
              <w:spacing w:before="60" w:after="60"/>
              <w:jc w:val="center"/>
            </w:pPr>
          </w:p>
        </w:tc>
        <w:tc>
          <w:tcPr>
            <w:tcW w:w="1417" w:type="dxa"/>
            <w:vAlign w:val="center"/>
          </w:tcPr>
          <w:p w:rsidR="002174ED" w:rsidRPr="009904B1" w:rsidRDefault="002174ED" w:rsidP="00C1456C">
            <w:pPr>
              <w:pStyle w:val="TableText"/>
              <w:spacing w:before="60" w:after="60"/>
              <w:jc w:val="center"/>
            </w:pPr>
          </w:p>
        </w:tc>
        <w:tc>
          <w:tcPr>
            <w:tcW w:w="1426" w:type="dxa"/>
            <w:gridSpan w:val="2"/>
            <w:vAlign w:val="center"/>
          </w:tcPr>
          <w:p w:rsidR="002174ED" w:rsidRPr="009904B1" w:rsidRDefault="002174ED" w:rsidP="00C1456C">
            <w:pPr>
              <w:pStyle w:val="TableText"/>
              <w:spacing w:before="60" w:after="60"/>
              <w:jc w:val="center"/>
            </w:pPr>
          </w:p>
        </w:tc>
        <w:tc>
          <w:tcPr>
            <w:tcW w:w="1417" w:type="dxa"/>
            <w:vAlign w:val="center"/>
          </w:tcPr>
          <w:p w:rsidR="002174ED" w:rsidRPr="009904B1" w:rsidRDefault="002174ED" w:rsidP="00C1456C">
            <w:pPr>
              <w:pStyle w:val="TableText"/>
              <w:spacing w:before="60" w:after="60"/>
              <w:jc w:val="center"/>
            </w:pPr>
          </w:p>
        </w:tc>
        <w:tc>
          <w:tcPr>
            <w:tcW w:w="1418" w:type="dxa"/>
            <w:vAlign w:val="center"/>
          </w:tcPr>
          <w:p w:rsidR="002174ED" w:rsidRPr="009904B1" w:rsidRDefault="002174ED" w:rsidP="00C1456C">
            <w:pPr>
              <w:pStyle w:val="TableText"/>
              <w:spacing w:before="60" w:after="60"/>
              <w:jc w:val="center"/>
            </w:pPr>
          </w:p>
        </w:tc>
        <w:tc>
          <w:tcPr>
            <w:tcW w:w="1309" w:type="dxa"/>
            <w:vAlign w:val="center"/>
          </w:tcPr>
          <w:p w:rsidR="002174ED" w:rsidRPr="009904B1" w:rsidRDefault="002174ED" w:rsidP="00C1456C">
            <w:pPr>
              <w:pStyle w:val="TableText"/>
              <w:spacing w:before="60" w:after="60"/>
              <w:jc w:val="center"/>
            </w:pPr>
          </w:p>
        </w:tc>
      </w:tr>
      <w:tr w:rsidR="002174ED" w:rsidRPr="009904B1" w:rsidTr="002174ED">
        <w:tc>
          <w:tcPr>
            <w:tcW w:w="5495" w:type="dxa"/>
            <w:gridSpan w:val="2"/>
          </w:tcPr>
          <w:p w:rsidR="002174ED" w:rsidRPr="009904B1" w:rsidRDefault="002174ED" w:rsidP="002174ED">
            <w:pPr>
              <w:pStyle w:val="TableText"/>
            </w:pPr>
            <w:r w:rsidRPr="009904B1">
              <w:t xml:space="preserve">Verify </w:t>
            </w:r>
            <w:r w:rsidR="00715998" w:rsidRPr="009904B1">
              <w:t>display stand</w:t>
            </w:r>
            <w:r w:rsidRPr="009904B1">
              <w:t xml:space="preserve"> meets identified operational requirements, information and constraints</w:t>
            </w:r>
          </w:p>
        </w:tc>
        <w:tc>
          <w:tcPr>
            <w:tcW w:w="1693" w:type="dxa"/>
            <w:vAlign w:val="center"/>
          </w:tcPr>
          <w:p w:rsidR="002174ED" w:rsidRPr="009904B1" w:rsidRDefault="002174ED" w:rsidP="00C1456C">
            <w:pPr>
              <w:pStyle w:val="TableText"/>
              <w:spacing w:before="60" w:after="60"/>
              <w:jc w:val="center"/>
            </w:pPr>
          </w:p>
        </w:tc>
        <w:tc>
          <w:tcPr>
            <w:tcW w:w="1417" w:type="dxa"/>
            <w:vAlign w:val="center"/>
          </w:tcPr>
          <w:p w:rsidR="002174ED" w:rsidRPr="009904B1" w:rsidRDefault="002174ED" w:rsidP="00C1456C">
            <w:pPr>
              <w:pStyle w:val="TableText"/>
              <w:spacing w:before="60" w:after="60"/>
              <w:jc w:val="center"/>
            </w:pPr>
          </w:p>
        </w:tc>
        <w:tc>
          <w:tcPr>
            <w:tcW w:w="1426" w:type="dxa"/>
            <w:gridSpan w:val="2"/>
            <w:vAlign w:val="center"/>
          </w:tcPr>
          <w:p w:rsidR="002174ED" w:rsidRPr="009904B1" w:rsidRDefault="002174ED" w:rsidP="00C1456C">
            <w:pPr>
              <w:pStyle w:val="TableText"/>
              <w:spacing w:before="60" w:after="60"/>
              <w:jc w:val="center"/>
            </w:pPr>
          </w:p>
        </w:tc>
        <w:tc>
          <w:tcPr>
            <w:tcW w:w="1417" w:type="dxa"/>
            <w:vAlign w:val="center"/>
          </w:tcPr>
          <w:p w:rsidR="002174ED" w:rsidRPr="009904B1" w:rsidRDefault="002174ED" w:rsidP="00C1456C">
            <w:pPr>
              <w:pStyle w:val="TableText"/>
              <w:spacing w:before="60" w:after="60"/>
              <w:jc w:val="center"/>
            </w:pPr>
          </w:p>
        </w:tc>
        <w:tc>
          <w:tcPr>
            <w:tcW w:w="1418" w:type="dxa"/>
            <w:vAlign w:val="center"/>
          </w:tcPr>
          <w:p w:rsidR="002174ED" w:rsidRPr="009904B1" w:rsidRDefault="002174ED" w:rsidP="00C1456C">
            <w:pPr>
              <w:pStyle w:val="TableText"/>
              <w:spacing w:before="60" w:after="60"/>
              <w:jc w:val="center"/>
            </w:pPr>
          </w:p>
        </w:tc>
        <w:tc>
          <w:tcPr>
            <w:tcW w:w="1309" w:type="dxa"/>
            <w:vAlign w:val="center"/>
          </w:tcPr>
          <w:p w:rsidR="002174ED" w:rsidRPr="009904B1" w:rsidRDefault="002174ED" w:rsidP="00C1456C">
            <w:pPr>
              <w:pStyle w:val="TableText"/>
              <w:spacing w:before="60" w:after="60"/>
              <w:jc w:val="center"/>
            </w:pPr>
          </w:p>
        </w:tc>
      </w:tr>
      <w:tr w:rsidR="002174ED" w:rsidRPr="009904B1" w:rsidTr="00C1456C">
        <w:tc>
          <w:tcPr>
            <w:tcW w:w="5495" w:type="dxa"/>
            <w:gridSpan w:val="2"/>
            <w:shd w:val="clear" w:color="auto" w:fill="F2F2F2" w:themeFill="background1" w:themeFillShade="F2"/>
          </w:tcPr>
          <w:p w:rsidR="002174ED" w:rsidRPr="009904B1" w:rsidRDefault="002174ED" w:rsidP="002174ED">
            <w:pPr>
              <w:pStyle w:val="TableTextBold"/>
            </w:pPr>
            <w:r w:rsidRPr="009904B1">
              <w:t xml:space="preserve">Element 4: </w:t>
            </w:r>
            <w:r w:rsidRPr="009904B1">
              <w:rPr>
                <w:color w:val="000000" w:themeColor="text1"/>
              </w:rPr>
              <w:t xml:space="preserve">Use </w:t>
            </w:r>
            <w:r w:rsidR="00715998" w:rsidRPr="009904B1">
              <w:rPr>
                <w:color w:val="000000" w:themeColor="text1"/>
              </w:rPr>
              <w:t>display stand</w:t>
            </w:r>
          </w:p>
        </w:tc>
        <w:tc>
          <w:tcPr>
            <w:tcW w:w="1693" w:type="dxa"/>
            <w:shd w:val="clear" w:color="auto" w:fill="45545F"/>
            <w:vAlign w:val="center"/>
          </w:tcPr>
          <w:p w:rsidR="002174ED" w:rsidRPr="009904B1" w:rsidRDefault="002174ED" w:rsidP="00C1456C">
            <w:pPr>
              <w:pStyle w:val="TableText"/>
              <w:spacing w:before="60" w:after="60"/>
              <w:jc w:val="center"/>
            </w:pPr>
          </w:p>
        </w:tc>
        <w:tc>
          <w:tcPr>
            <w:tcW w:w="1417" w:type="dxa"/>
            <w:shd w:val="clear" w:color="auto" w:fill="45545F"/>
            <w:vAlign w:val="center"/>
          </w:tcPr>
          <w:p w:rsidR="002174ED" w:rsidRPr="009904B1" w:rsidRDefault="002174ED" w:rsidP="00C1456C">
            <w:pPr>
              <w:pStyle w:val="TableText"/>
              <w:spacing w:before="60" w:after="60"/>
              <w:jc w:val="center"/>
            </w:pPr>
          </w:p>
        </w:tc>
        <w:tc>
          <w:tcPr>
            <w:tcW w:w="1426" w:type="dxa"/>
            <w:gridSpan w:val="2"/>
            <w:shd w:val="clear" w:color="auto" w:fill="45545F"/>
            <w:vAlign w:val="center"/>
          </w:tcPr>
          <w:p w:rsidR="002174ED" w:rsidRPr="009904B1" w:rsidRDefault="002174ED" w:rsidP="00C1456C">
            <w:pPr>
              <w:pStyle w:val="TableText"/>
              <w:spacing w:before="60" w:after="60"/>
              <w:jc w:val="center"/>
            </w:pPr>
          </w:p>
        </w:tc>
        <w:tc>
          <w:tcPr>
            <w:tcW w:w="1417" w:type="dxa"/>
            <w:shd w:val="clear" w:color="auto" w:fill="45545F"/>
            <w:vAlign w:val="center"/>
          </w:tcPr>
          <w:p w:rsidR="002174ED" w:rsidRPr="009904B1" w:rsidRDefault="002174ED" w:rsidP="00C1456C">
            <w:pPr>
              <w:pStyle w:val="TableText"/>
              <w:spacing w:before="60" w:after="60"/>
              <w:jc w:val="center"/>
            </w:pPr>
          </w:p>
        </w:tc>
        <w:tc>
          <w:tcPr>
            <w:tcW w:w="1418" w:type="dxa"/>
            <w:shd w:val="clear" w:color="auto" w:fill="45545F"/>
            <w:vAlign w:val="center"/>
          </w:tcPr>
          <w:p w:rsidR="002174ED" w:rsidRPr="009904B1" w:rsidRDefault="002174ED" w:rsidP="00C1456C">
            <w:pPr>
              <w:pStyle w:val="TableText"/>
              <w:spacing w:before="60" w:after="60"/>
              <w:jc w:val="center"/>
            </w:pPr>
          </w:p>
        </w:tc>
        <w:tc>
          <w:tcPr>
            <w:tcW w:w="1309" w:type="dxa"/>
            <w:shd w:val="clear" w:color="auto" w:fill="45545F"/>
            <w:vAlign w:val="center"/>
          </w:tcPr>
          <w:p w:rsidR="002174ED" w:rsidRPr="009904B1" w:rsidRDefault="002174ED" w:rsidP="00C1456C">
            <w:pPr>
              <w:pStyle w:val="TableText"/>
              <w:spacing w:before="60" w:after="60"/>
              <w:jc w:val="center"/>
            </w:pPr>
          </w:p>
        </w:tc>
      </w:tr>
      <w:tr w:rsidR="002174ED" w:rsidRPr="009904B1" w:rsidTr="00C1456C">
        <w:tc>
          <w:tcPr>
            <w:tcW w:w="5495" w:type="dxa"/>
            <w:gridSpan w:val="2"/>
            <w:vAlign w:val="center"/>
          </w:tcPr>
          <w:p w:rsidR="002174ED" w:rsidRPr="009904B1" w:rsidRDefault="002174ED" w:rsidP="002174ED">
            <w:pPr>
              <w:pStyle w:val="TableText"/>
            </w:pPr>
            <w:r w:rsidRPr="009904B1">
              <w:t xml:space="preserve">Staff the </w:t>
            </w:r>
            <w:r w:rsidR="00715998" w:rsidRPr="009904B1">
              <w:t>display stand</w:t>
            </w:r>
            <w:r w:rsidRPr="009904B1">
              <w:t xml:space="preserve"> as required</w:t>
            </w:r>
          </w:p>
        </w:tc>
        <w:tc>
          <w:tcPr>
            <w:tcW w:w="1693" w:type="dxa"/>
            <w:vAlign w:val="center"/>
          </w:tcPr>
          <w:p w:rsidR="002174ED" w:rsidRPr="009904B1" w:rsidRDefault="002174ED" w:rsidP="00C1456C">
            <w:pPr>
              <w:pStyle w:val="TableText"/>
              <w:spacing w:before="60" w:after="60"/>
              <w:jc w:val="center"/>
            </w:pPr>
          </w:p>
        </w:tc>
        <w:tc>
          <w:tcPr>
            <w:tcW w:w="1417" w:type="dxa"/>
            <w:vAlign w:val="center"/>
          </w:tcPr>
          <w:p w:rsidR="002174ED" w:rsidRPr="009904B1" w:rsidRDefault="002174ED" w:rsidP="00C1456C">
            <w:pPr>
              <w:pStyle w:val="TableText"/>
              <w:spacing w:before="60" w:after="60"/>
              <w:jc w:val="center"/>
            </w:pPr>
          </w:p>
        </w:tc>
        <w:tc>
          <w:tcPr>
            <w:tcW w:w="1426" w:type="dxa"/>
            <w:gridSpan w:val="2"/>
            <w:vAlign w:val="center"/>
          </w:tcPr>
          <w:p w:rsidR="002174ED" w:rsidRPr="009904B1" w:rsidRDefault="002174ED" w:rsidP="00C1456C">
            <w:pPr>
              <w:pStyle w:val="TableText"/>
              <w:spacing w:before="60" w:after="60"/>
              <w:jc w:val="center"/>
            </w:pPr>
          </w:p>
        </w:tc>
        <w:tc>
          <w:tcPr>
            <w:tcW w:w="1417" w:type="dxa"/>
            <w:vAlign w:val="center"/>
          </w:tcPr>
          <w:p w:rsidR="002174ED" w:rsidRPr="009904B1" w:rsidRDefault="002174ED" w:rsidP="00C1456C">
            <w:pPr>
              <w:pStyle w:val="TableText"/>
              <w:spacing w:before="60" w:after="60"/>
              <w:jc w:val="center"/>
            </w:pPr>
          </w:p>
        </w:tc>
        <w:tc>
          <w:tcPr>
            <w:tcW w:w="1418" w:type="dxa"/>
            <w:vAlign w:val="center"/>
          </w:tcPr>
          <w:p w:rsidR="002174ED" w:rsidRPr="009904B1" w:rsidRDefault="002174ED" w:rsidP="00C1456C">
            <w:pPr>
              <w:pStyle w:val="TableText"/>
              <w:spacing w:before="60" w:after="60"/>
              <w:jc w:val="center"/>
            </w:pPr>
          </w:p>
        </w:tc>
        <w:tc>
          <w:tcPr>
            <w:tcW w:w="1309" w:type="dxa"/>
            <w:vAlign w:val="center"/>
          </w:tcPr>
          <w:p w:rsidR="002174ED" w:rsidRPr="009904B1" w:rsidRDefault="002174ED" w:rsidP="00C1456C">
            <w:pPr>
              <w:pStyle w:val="TableText"/>
              <w:spacing w:before="60" w:after="60"/>
              <w:jc w:val="center"/>
            </w:pPr>
          </w:p>
        </w:tc>
      </w:tr>
      <w:tr w:rsidR="002174ED" w:rsidRPr="009904B1" w:rsidTr="00C1456C">
        <w:tc>
          <w:tcPr>
            <w:tcW w:w="5495" w:type="dxa"/>
            <w:gridSpan w:val="2"/>
            <w:vAlign w:val="center"/>
          </w:tcPr>
          <w:p w:rsidR="002174ED" w:rsidRPr="009904B1" w:rsidRDefault="002174ED" w:rsidP="002174ED">
            <w:pPr>
              <w:pStyle w:val="TableText"/>
            </w:pPr>
            <w:r w:rsidRPr="009904B1">
              <w:t>Provide customer service during display</w:t>
            </w:r>
          </w:p>
        </w:tc>
        <w:tc>
          <w:tcPr>
            <w:tcW w:w="1693" w:type="dxa"/>
            <w:vAlign w:val="center"/>
          </w:tcPr>
          <w:p w:rsidR="002174ED" w:rsidRPr="009904B1" w:rsidRDefault="002174ED" w:rsidP="00C1456C">
            <w:pPr>
              <w:pStyle w:val="TableText"/>
              <w:spacing w:before="60" w:after="60"/>
              <w:jc w:val="center"/>
            </w:pPr>
          </w:p>
        </w:tc>
        <w:tc>
          <w:tcPr>
            <w:tcW w:w="1417" w:type="dxa"/>
            <w:vAlign w:val="center"/>
          </w:tcPr>
          <w:p w:rsidR="002174ED" w:rsidRPr="009904B1" w:rsidRDefault="002174ED" w:rsidP="00C1456C">
            <w:pPr>
              <w:pStyle w:val="TableText"/>
              <w:spacing w:before="60" w:after="60"/>
              <w:jc w:val="center"/>
            </w:pPr>
          </w:p>
        </w:tc>
        <w:tc>
          <w:tcPr>
            <w:tcW w:w="1426" w:type="dxa"/>
            <w:gridSpan w:val="2"/>
            <w:vAlign w:val="center"/>
          </w:tcPr>
          <w:p w:rsidR="002174ED" w:rsidRPr="009904B1" w:rsidRDefault="002174ED" w:rsidP="00C1456C">
            <w:pPr>
              <w:pStyle w:val="TableText"/>
              <w:spacing w:before="60" w:after="60"/>
              <w:jc w:val="center"/>
            </w:pPr>
          </w:p>
        </w:tc>
        <w:tc>
          <w:tcPr>
            <w:tcW w:w="1417" w:type="dxa"/>
            <w:vAlign w:val="center"/>
          </w:tcPr>
          <w:p w:rsidR="002174ED" w:rsidRPr="009904B1" w:rsidRDefault="002174ED" w:rsidP="00C1456C">
            <w:pPr>
              <w:pStyle w:val="TableText"/>
              <w:spacing w:before="60" w:after="60"/>
              <w:jc w:val="center"/>
            </w:pPr>
          </w:p>
        </w:tc>
        <w:tc>
          <w:tcPr>
            <w:tcW w:w="1418" w:type="dxa"/>
            <w:vAlign w:val="center"/>
          </w:tcPr>
          <w:p w:rsidR="002174ED" w:rsidRPr="009904B1" w:rsidRDefault="002174ED" w:rsidP="00C1456C">
            <w:pPr>
              <w:pStyle w:val="TableText"/>
              <w:spacing w:before="60" w:after="60"/>
              <w:jc w:val="center"/>
            </w:pPr>
          </w:p>
        </w:tc>
        <w:tc>
          <w:tcPr>
            <w:tcW w:w="1309" w:type="dxa"/>
            <w:vAlign w:val="center"/>
          </w:tcPr>
          <w:p w:rsidR="002174ED" w:rsidRPr="009904B1" w:rsidRDefault="002174ED" w:rsidP="00C1456C">
            <w:pPr>
              <w:pStyle w:val="TableText"/>
              <w:spacing w:before="60" w:after="60"/>
              <w:jc w:val="center"/>
            </w:pPr>
          </w:p>
        </w:tc>
      </w:tr>
      <w:tr w:rsidR="002174ED" w:rsidRPr="009904B1" w:rsidTr="00C1456C">
        <w:tc>
          <w:tcPr>
            <w:tcW w:w="5495" w:type="dxa"/>
            <w:gridSpan w:val="2"/>
            <w:vAlign w:val="center"/>
          </w:tcPr>
          <w:p w:rsidR="002174ED" w:rsidRPr="009904B1" w:rsidRDefault="002174ED" w:rsidP="002174ED">
            <w:pPr>
              <w:pStyle w:val="TableText"/>
            </w:pPr>
            <w:r w:rsidRPr="009904B1">
              <w:t>Follow-up sales opportunities after initial contact</w:t>
            </w:r>
          </w:p>
        </w:tc>
        <w:tc>
          <w:tcPr>
            <w:tcW w:w="1693" w:type="dxa"/>
            <w:vAlign w:val="center"/>
          </w:tcPr>
          <w:p w:rsidR="002174ED" w:rsidRPr="009904B1" w:rsidRDefault="002174ED" w:rsidP="00C1456C">
            <w:pPr>
              <w:pStyle w:val="TableText"/>
              <w:spacing w:before="60" w:after="60"/>
              <w:jc w:val="center"/>
            </w:pPr>
          </w:p>
        </w:tc>
        <w:tc>
          <w:tcPr>
            <w:tcW w:w="1417" w:type="dxa"/>
            <w:vAlign w:val="center"/>
          </w:tcPr>
          <w:p w:rsidR="002174ED" w:rsidRPr="009904B1" w:rsidRDefault="002174ED" w:rsidP="00C1456C">
            <w:pPr>
              <w:pStyle w:val="TableText"/>
              <w:spacing w:before="60" w:after="60"/>
              <w:jc w:val="center"/>
            </w:pPr>
          </w:p>
        </w:tc>
        <w:tc>
          <w:tcPr>
            <w:tcW w:w="1426" w:type="dxa"/>
            <w:gridSpan w:val="2"/>
            <w:vAlign w:val="center"/>
          </w:tcPr>
          <w:p w:rsidR="002174ED" w:rsidRPr="009904B1" w:rsidRDefault="002174ED" w:rsidP="00C1456C">
            <w:pPr>
              <w:pStyle w:val="TableText"/>
              <w:spacing w:before="60" w:after="60"/>
              <w:jc w:val="center"/>
            </w:pPr>
          </w:p>
        </w:tc>
        <w:tc>
          <w:tcPr>
            <w:tcW w:w="1417" w:type="dxa"/>
            <w:vAlign w:val="center"/>
          </w:tcPr>
          <w:p w:rsidR="002174ED" w:rsidRPr="009904B1" w:rsidRDefault="002174ED" w:rsidP="00C1456C">
            <w:pPr>
              <w:pStyle w:val="TableText"/>
              <w:spacing w:before="60" w:after="60"/>
              <w:jc w:val="center"/>
            </w:pPr>
          </w:p>
        </w:tc>
        <w:tc>
          <w:tcPr>
            <w:tcW w:w="1418" w:type="dxa"/>
            <w:vAlign w:val="center"/>
          </w:tcPr>
          <w:p w:rsidR="002174ED" w:rsidRPr="009904B1" w:rsidRDefault="002174ED" w:rsidP="00C1456C">
            <w:pPr>
              <w:pStyle w:val="TableText"/>
              <w:spacing w:before="60" w:after="60"/>
              <w:jc w:val="center"/>
            </w:pPr>
          </w:p>
        </w:tc>
        <w:tc>
          <w:tcPr>
            <w:tcW w:w="1309" w:type="dxa"/>
            <w:vAlign w:val="center"/>
          </w:tcPr>
          <w:p w:rsidR="002174ED" w:rsidRPr="009904B1" w:rsidRDefault="002174ED" w:rsidP="00C1456C">
            <w:pPr>
              <w:pStyle w:val="TableText"/>
              <w:spacing w:before="60" w:after="60"/>
              <w:jc w:val="center"/>
            </w:pPr>
          </w:p>
        </w:tc>
      </w:tr>
      <w:tr w:rsidR="002174ED" w:rsidRPr="009904B1" w:rsidTr="002174ED">
        <w:tc>
          <w:tcPr>
            <w:tcW w:w="5495" w:type="dxa"/>
            <w:gridSpan w:val="2"/>
            <w:shd w:val="clear" w:color="auto" w:fill="F2F2F2" w:themeFill="background1" w:themeFillShade="F2"/>
            <w:vAlign w:val="center"/>
          </w:tcPr>
          <w:p w:rsidR="002174ED" w:rsidRPr="009904B1" w:rsidRDefault="002174ED" w:rsidP="002174ED">
            <w:pPr>
              <w:pStyle w:val="BodyCopyBold0"/>
              <w:keepNext/>
              <w:rPr>
                <w:noProof w:val="0"/>
                <w:sz w:val="22"/>
              </w:rPr>
            </w:pPr>
            <w:r w:rsidRPr="009904B1">
              <w:rPr>
                <w:noProof w:val="0"/>
                <w:sz w:val="22"/>
              </w:rPr>
              <w:t xml:space="preserve">Element 5: Maintain </w:t>
            </w:r>
            <w:r w:rsidR="00715998" w:rsidRPr="009904B1">
              <w:rPr>
                <w:noProof w:val="0"/>
                <w:sz w:val="22"/>
              </w:rPr>
              <w:t>display stand</w:t>
            </w:r>
          </w:p>
        </w:tc>
        <w:tc>
          <w:tcPr>
            <w:tcW w:w="1693" w:type="dxa"/>
            <w:shd w:val="clear" w:color="auto" w:fill="45545F"/>
            <w:vAlign w:val="center"/>
          </w:tcPr>
          <w:p w:rsidR="002174ED" w:rsidRPr="009904B1" w:rsidRDefault="002174ED" w:rsidP="002174ED">
            <w:pPr>
              <w:pStyle w:val="TableText"/>
              <w:keepNext/>
              <w:spacing w:before="60" w:after="60"/>
              <w:jc w:val="center"/>
            </w:pPr>
          </w:p>
        </w:tc>
        <w:tc>
          <w:tcPr>
            <w:tcW w:w="1417" w:type="dxa"/>
            <w:shd w:val="clear" w:color="auto" w:fill="45545F"/>
            <w:vAlign w:val="center"/>
          </w:tcPr>
          <w:p w:rsidR="002174ED" w:rsidRPr="009904B1" w:rsidRDefault="002174ED" w:rsidP="002174ED">
            <w:pPr>
              <w:pStyle w:val="TableText"/>
              <w:keepNext/>
              <w:spacing w:before="60" w:after="60"/>
              <w:jc w:val="center"/>
            </w:pPr>
          </w:p>
        </w:tc>
        <w:tc>
          <w:tcPr>
            <w:tcW w:w="1426" w:type="dxa"/>
            <w:gridSpan w:val="2"/>
            <w:shd w:val="clear" w:color="auto" w:fill="45545F"/>
            <w:vAlign w:val="center"/>
          </w:tcPr>
          <w:p w:rsidR="002174ED" w:rsidRPr="009904B1" w:rsidRDefault="002174ED" w:rsidP="002174ED">
            <w:pPr>
              <w:pStyle w:val="TableText"/>
              <w:keepNext/>
              <w:spacing w:before="60" w:after="60"/>
              <w:jc w:val="center"/>
            </w:pPr>
          </w:p>
        </w:tc>
        <w:tc>
          <w:tcPr>
            <w:tcW w:w="1417" w:type="dxa"/>
            <w:shd w:val="clear" w:color="auto" w:fill="45545F"/>
            <w:vAlign w:val="center"/>
          </w:tcPr>
          <w:p w:rsidR="002174ED" w:rsidRPr="009904B1" w:rsidRDefault="002174ED" w:rsidP="002174ED">
            <w:pPr>
              <w:pStyle w:val="TableText"/>
              <w:keepNext/>
              <w:spacing w:before="60" w:after="60"/>
              <w:jc w:val="center"/>
            </w:pPr>
          </w:p>
        </w:tc>
        <w:tc>
          <w:tcPr>
            <w:tcW w:w="1418" w:type="dxa"/>
            <w:shd w:val="clear" w:color="auto" w:fill="45545F"/>
            <w:vAlign w:val="center"/>
          </w:tcPr>
          <w:p w:rsidR="002174ED" w:rsidRPr="009904B1" w:rsidRDefault="002174ED" w:rsidP="002174ED">
            <w:pPr>
              <w:pStyle w:val="TableText"/>
              <w:keepNext/>
              <w:spacing w:before="60" w:after="60"/>
              <w:jc w:val="center"/>
            </w:pPr>
          </w:p>
        </w:tc>
        <w:tc>
          <w:tcPr>
            <w:tcW w:w="1309" w:type="dxa"/>
            <w:shd w:val="clear" w:color="auto" w:fill="45545F"/>
            <w:vAlign w:val="center"/>
          </w:tcPr>
          <w:p w:rsidR="002174ED" w:rsidRPr="009904B1" w:rsidRDefault="002174ED" w:rsidP="002174ED">
            <w:pPr>
              <w:pStyle w:val="TableText"/>
              <w:keepNext/>
              <w:spacing w:before="60" w:after="60"/>
              <w:jc w:val="center"/>
            </w:pPr>
          </w:p>
        </w:tc>
      </w:tr>
      <w:tr w:rsidR="002174ED" w:rsidRPr="009904B1" w:rsidTr="002174ED">
        <w:tc>
          <w:tcPr>
            <w:tcW w:w="5495" w:type="dxa"/>
            <w:gridSpan w:val="2"/>
          </w:tcPr>
          <w:p w:rsidR="002174ED" w:rsidRPr="009904B1" w:rsidRDefault="002174ED" w:rsidP="002174ED">
            <w:pPr>
              <w:pStyle w:val="TableText"/>
              <w:keepNext/>
            </w:pPr>
            <w:r w:rsidRPr="009904B1">
              <w:t xml:space="preserve">Keep </w:t>
            </w:r>
            <w:r w:rsidR="00715998" w:rsidRPr="009904B1">
              <w:t>display stand</w:t>
            </w:r>
            <w:r w:rsidRPr="009904B1">
              <w:t xml:space="preserve"> clean and tidy</w:t>
            </w:r>
          </w:p>
        </w:tc>
        <w:tc>
          <w:tcPr>
            <w:tcW w:w="1693" w:type="dxa"/>
            <w:vAlign w:val="center"/>
          </w:tcPr>
          <w:p w:rsidR="002174ED" w:rsidRPr="009904B1" w:rsidRDefault="002174ED" w:rsidP="002174ED">
            <w:pPr>
              <w:pStyle w:val="TableText"/>
              <w:keepNext/>
              <w:spacing w:before="60" w:after="60"/>
              <w:jc w:val="center"/>
            </w:pPr>
          </w:p>
        </w:tc>
        <w:tc>
          <w:tcPr>
            <w:tcW w:w="1417" w:type="dxa"/>
            <w:vAlign w:val="center"/>
          </w:tcPr>
          <w:p w:rsidR="002174ED" w:rsidRPr="009904B1" w:rsidRDefault="002174ED" w:rsidP="002174ED">
            <w:pPr>
              <w:pStyle w:val="TableText"/>
              <w:keepNext/>
              <w:spacing w:before="60" w:after="60"/>
              <w:jc w:val="center"/>
            </w:pPr>
          </w:p>
        </w:tc>
        <w:tc>
          <w:tcPr>
            <w:tcW w:w="1426" w:type="dxa"/>
            <w:gridSpan w:val="2"/>
            <w:vAlign w:val="center"/>
          </w:tcPr>
          <w:p w:rsidR="002174ED" w:rsidRPr="009904B1" w:rsidRDefault="002174ED" w:rsidP="002174ED">
            <w:pPr>
              <w:pStyle w:val="TableText"/>
              <w:keepNext/>
              <w:spacing w:before="60" w:after="60"/>
              <w:jc w:val="center"/>
            </w:pPr>
          </w:p>
        </w:tc>
        <w:tc>
          <w:tcPr>
            <w:tcW w:w="1417" w:type="dxa"/>
            <w:vAlign w:val="center"/>
          </w:tcPr>
          <w:p w:rsidR="002174ED" w:rsidRPr="009904B1" w:rsidRDefault="002174ED" w:rsidP="002174ED">
            <w:pPr>
              <w:pStyle w:val="TableText"/>
              <w:keepNext/>
              <w:spacing w:before="60" w:after="60"/>
              <w:jc w:val="center"/>
            </w:pPr>
          </w:p>
        </w:tc>
        <w:tc>
          <w:tcPr>
            <w:tcW w:w="1418" w:type="dxa"/>
            <w:vAlign w:val="center"/>
          </w:tcPr>
          <w:p w:rsidR="002174ED" w:rsidRPr="009904B1" w:rsidRDefault="002174ED" w:rsidP="002174ED">
            <w:pPr>
              <w:pStyle w:val="TableText"/>
              <w:keepNext/>
              <w:spacing w:before="60" w:after="60"/>
              <w:jc w:val="center"/>
            </w:pPr>
          </w:p>
        </w:tc>
        <w:tc>
          <w:tcPr>
            <w:tcW w:w="1309" w:type="dxa"/>
            <w:vAlign w:val="center"/>
          </w:tcPr>
          <w:p w:rsidR="002174ED" w:rsidRPr="009904B1" w:rsidRDefault="002174ED" w:rsidP="002174ED">
            <w:pPr>
              <w:pStyle w:val="TableText"/>
              <w:keepNext/>
              <w:spacing w:before="60" w:after="60"/>
              <w:jc w:val="center"/>
            </w:pPr>
          </w:p>
        </w:tc>
      </w:tr>
      <w:tr w:rsidR="002174ED" w:rsidRPr="009904B1" w:rsidTr="002174ED">
        <w:tc>
          <w:tcPr>
            <w:tcW w:w="5495" w:type="dxa"/>
            <w:gridSpan w:val="2"/>
          </w:tcPr>
          <w:p w:rsidR="002174ED" w:rsidRPr="009904B1" w:rsidRDefault="002174ED" w:rsidP="002174ED">
            <w:pPr>
              <w:pStyle w:val="TableText"/>
              <w:keepNext/>
            </w:pPr>
            <w:r w:rsidRPr="009904B1">
              <w:t>Replenish products and materials as necessary</w:t>
            </w:r>
          </w:p>
        </w:tc>
        <w:tc>
          <w:tcPr>
            <w:tcW w:w="1693" w:type="dxa"/>
            <w:vAlign w:val="center"/>
          </w:tcPr>
          <w:p w:rsidR="002174ED" w:rsidRPr="009904B1" w:rsidRDefault="002174ED" w:rsidP="002174ED">
            <w:pPr>
              <w:pStyle w:val="TableText"/>
              <w:keepNext/>
              <w:spacing w:before="60" w:after="60"/>
              <w:jc w:val="center"/>
            </w:pPr>
          </w:p>
        </w:tc>
        <w:tc>
          <w:tcPr>
            <w:tcW w:w="1417" w:type="dxa"/>
            <w:vAlign w:val="center"/>
          </w:tcPr>
          <w:p w:rsidR="002174ED" w:rsidRPr="009904B1" w:rsidRDefault="002174ED" w:rsidP="002174ED">
            <w:pPr>
              <w:pStyle w:val="TableText"/>
              <w:keepNext/>
              <w:spacing w:before="60" w:after="60"/>
              <w:jc w:val="center"/>
            </w:pPr>
          </w:p>
        </w:tc>
        <w:tc>
          <w:tcPr>
            <w:tcW w:w="1426" w:type="dxa"/>
            <w:gridSpan w:val="2"/>
            <w:vAlign w:val="center"/>
          </w:tcPr>
          <w:p w:rsidR="002174ED" w:rsidRPr="009904B1" w:rsidRDefault="002174ED" w:rsidP="002174ED">
            <w:pPr>
              <w:pStyle w:val="TableText"/>
              <w:keepNext/>
              <w:spacing w:before="60" w:after="60"/>
              <w:jc w:val="center"/>
            </w:pPr>
          </w:p>
        </w:tc>
        <w:tc>
          <w:tcPr>
            <w:tcW w:w="1417" w:type="dxa"/>
            <w:vAlign w:val="center"/>
          </w:tcPr>
          <w:p w:rsidR="002174ED" w:rsidRPr="009904B1" w:rsidRDefault="002174ED" w:rsidP="002174ED">
            <w:pPr>
              <w:pStyle w:val="TableText"/>
              <w:keepNext/>
              <w:spacing w:before="60" w:after="60"/>
              <w:jc w:val="center"/>
            </w:pPr>
          </w:p>
        </w:tc>
        <w:tc>
          <w:tcPr>
            <w:tcW w:w="1418" w:type="dxa"/>
            <w:vAlign w:val="center"/>
          </w:tcPr>
          <w:p w:rsidR="002174ED" w:rsidRPr="009904B1" w:rsidRDefault="002174ED" w:rsidP="002174ED">
            <w:pPr>
              <w:pStyle w:val="TableText"/>
              <w:keepNext/>
              <w:spacing w:before="60" w:after="60"/>
              <w:jc w:val="center"/>
            </w:pPr>
          </w:p>
        </w:tc>
        <w:tc>
          <w:tcPr>
            <w:tcW w:w="1309" w:type="dxa"/>
            <w:vAlign w:val="center"/>
          </w:tcPr>
          <w:p w:rsidR="002174ED" w:rsidRPr="009904B1" w:rsidRDefault="002174ED" w:rsidP="002174ED">
            <w:pPr>
              <w:pStyle w:val="TableText"/>
              <w:keepNext/>
              <w:spacing w:before="60" w:after="60"/>
              <w:jc w:val="center"/>
            </w:pPr>
          </w:p>
        </w:tc>
      </w:tr>
      <w:tr w:rsidR="002174ED" w:rsidRPr="009904B1" w:rsidTr="002174ED">
        <w:tc>
          <w:tcPr>
            <w:tcW w:w="5495" w:type="dxa"/>
            <w:gridSpan w:val="2"/>
          </w:tcPr>
          <w:p w:rsidR="002174ED" w:rsidRPr="009904B1" w:rsidRDefault="002174ED" w:rsidP="002174ED">
            <w:pPr>
              <w:pStyle w:val="TableText"/>
              <w:keepNext/>
            </w:pPr>
            <w:r w:rsidRPr="009904B1">
              <w:t xml:space="preserve">Review and alter </w:t>
            </w:r>
            <w:r w:rsidR="00715998" w:rsidRPr="009904B1">
              <w:t>display stand</w:t>
            </w:r>
            <w:r w:rsidRPr="009904B1">
              <w:t xml:space="preserve"> as required</w:t>
            </w:r>
          </w:p>
        </w:tc>
        <w:tc>
          <w:tcPr>
            <w:tcW w:w="1693" w:type="dxa"/>
            <w:vAlign w:val="center"/>
          </w:tcPr>
          <w:p w:rsidR="002174ED" w:rsidRPr="009904B1" w:rsidRDefault="002174ED" w:rsidP="002174ED">
            <w:pPr>
              <w:pStyle w:val="TableText"/>
              <w:keepNext/>
              <w:spacing w:before="60" w:after="60"/>
              <w:jc w:val="center"/>
            </w:pPr>
          </w:p>
        </w:tc>
        <w:tc>
          <w:tcPr>
            <w:tcW w:w="1417" w:type="dxa"/>
            <w:vAlign w:val="center"/>
          </w:tcPr>
          <w:p w:rsidR="002174ED" w:rsidRPr="009904B1" w:rsidRDefault="002174ED" w:rsidP="002174ED">
            <w:pPr>
              <w:pStyle w:val="TableText"/>
              <w:keepNext/>
              <w:spacing w:before="60" w:after="60"/>
              <w:jc w:val="center"/>
            </w:pPr>
          </w:p>
        </w:tc>
        <w:tc>
          <w:tcPr>
            <w:tcW w:w="1426" w:type="dxa"/>
            <w:gridSpan w:val="2"/>
            <w:vAlign w:val="center"/>
          </w:tcPr>
          <w:p w:rsidR="002174ED" w:rsidRPr="009904B1" w:rsidRDefault="002174ED" w:rsidP="002174ED">
            <w:pPr>
              <w:pStyle w:val="TableText"/>
              <w:keepNext/>
              <w:spacing w:before="60" w:after="60"/>
              <w:jc w:val="center"/>
            </w:pPr>
          </w:p>
        </w:tc>
        <w:tc>
          <w:tcPr>
            <w:tcW w:w="1417" w:type="dxa"/>
            <w:vAlign w:val="center"/>
          </w:tcPr>
          <w:p w:rsidR="002174ED" w:rsidRPr="009904B1" w:rsidRDefault="002174ED" w:rsidP="002174ED">
            <w:pPr>
              <w:pStyle w:val="TableText"/>
              <w:keepNext/>
              <w:spacing w:before="60" w:after="60"/>
              <w:jc w:val="center"/>
            </w:pPr>
          </w:p>
        </w:tc>
        <w:tc>
          <w:tcPr>
            <w:tcW w:w="1418" w:type="dxa"/>
            <w:vAlign w:val="center"/>
          </w:tcPr>
          <w:p w:rsidR="002174ED" w:rsidRPr="009904B1" w:rsidRDefault="002174ED" w:rsidP="002174ED">
            <w:pPr>
              <w:pStyle w:val="TableText"/>
              <w:keepNext/>
              <w:spacing w:before="60" w:after="60"/>
              <w:jc w:val="center"/>
            </w:pPr>
          </w:p>
        </w:tc>
        <w:tc>
          <w:tcPr>
            <w:tcW w:w="1309" w:type="dxa"/>
            <w:vAlign w:val="center"/>
          </w:tcPr>
          <w:p w:rsidR="002174ED" w:rsidRPr="009904B1" w:rsidRDefault="002174ED" w:rsidP="002174ED">
            <w:pPr>
              <w:pStyle w:val="TableText"/>
              <w:keepNext/>
              <w:spacing w:before="60" w:after="60"/>
              <w:jc w:val="center"/>
            </w:pPr>
          </w:p>
        </w:tc>
      </w:tr>
      <w:tr w:rsidR="009B33F6" w:rsidRPr="009904B1" w:rsidTr="002174ED">
        <w:tc>
          <w:tcPr>
            <w:tcW w:w="2747" w:type="dxa"/>
            <w:shd w:val="clear" w:color="auto" w:fill="F2F2F2" w:themeFill="background1" w:themeFillShade="F2"/>
            <w:vAlign w:val="center"/>
          </w:tcPr>
          <w:p w:rsidR="009B33F6" w:rsidRPr="009904B1" w:rsidRDefault="009B33F6" w:rsidP="002174ED">
            <w:pPr>
              <w:pStyle w:val="TableTextBold"/>
              <w:keepNext/>
            </w:pPr>
            <w:r w:rsidRPr="009904B1">
              <w:t>Candidate signature:</w:t>
            </w:r>
          </w:p>
        </w:tc>
        <w:tc>
          <w:tcPr>
            <w:tcW w:w="5866" w:type="dxa"/>
            <w:gridSpan w:val="4"/>
            <w:shd w:val="clear" w:color="auto" w:fill="auto"/>
            <w:vAlign w:val="center"/>
          </w:tcPr>
          <w:p w:rsidR="009B33F6" w:rsidRPr="009904B1" w:rsidRDefault="009B33F6" w:rsidP="002174ED">
            <w:pPr>
              <w:pStyle w:val="TableTextBold"/>
              <w:keepNext/>
            </w:pPr>
          </w:p>
        </w:tc>
        <w:tc>
          <w:tcPr>
            <w:tcW w:w="1418" w:type="dxa"/>
            <w:shd w:val="clear" w:color="auto" w:fill="F2F2F2" w:themeFill="background1" w:themeFillShade="F2"/>
            <w:vAlign w:val="center"/>
          </w:tcPr>
          <w:p w:rsidR="009B33F6" w:rsidRPr="009904B1" w:rsidRDefault="009B33F6" w:rsidP="002174ED">
            <w:pPr>
              <w:pStyle w:val="TableTextBold"/>
              <w:keepNext/>
            </w:pPr>
            <w:r w:rsidRPr="009904B1">
              <w:t>Date:</w:t>
            </w:r>
          </w:p>
        </w:tc>
        <w:tc>
          <w:tcPr>
            <w:tcW w:w="4144" w:type="dxa"/>
            <w:gridSpan w:val="3"/>
            <w:shd w:val="clear" w:color="auto" w:fill="auto"/>
            <w:vAlign w:val="center"/>
          </w:tcPr>
          <w:p w:rsidR="009B33F6" w:rsidRPr="009904B1" w:rsidRDefault="009B33F6" w:rsidP="002174ED">
            <w:pPr>
              <w:pStyle w:val="TableTextBold"/>
              <w:keepNext/>
              <w:rPr>
                <w:highlight w:val="yellow"/>
              </w:rPr>
            </w:pPr>
          </w:p>
        </w:tc>
      </w:tr>
      <w:tr w:rsidR="009B33F6" w:rsidRPr="009904B1" w:rsidTr="002174ED">
        <w:tc>
          <w:tcPr>
            <w:tcW w:w="2747" w:type="dxa"/>
            <w:shd w:val="clear" w:color="auto" w:fill="F2F2F2" w:themeFill="background1" w:themeFillShade="F2"/>
            <w:vAlign w:val="center"/>
          </w:tcPr>
          <w:p w:rsidR="009B33F6" w:rsidRPr="009904B1" w:rsidRDefault="009B33F6" w:rsidP="009B33F6">
            <w:pPr>
              <w:pStyle w:val="TableTextBold"/>
            </w:pPr>
            <w:r w:rsidRPr="009904B1">
              <w:t>Assessor signature:</w:t>
            </w:r>
          </w:p>
        </w:tc>
        <w:tc>
          <w:tcPr>
            <w:tcW w:w="5866" w:type="dxa"/>
            <w:gridSpan w:val="4"/>
            <w:shd w:val="clear" w:color="auto" w:fill="auto"/>
            <w:vAlign w:val="center"/>
          </w:tcPr>
          <w:p w:rsidR="009B33F6" w:rsidRPr="009904B1" w:rsidRDefault="009B33F6" w:rsidP="009B33F6">
            <w:pPr>
              <w:pStyle w:val="TableTextBold"/>
            </w:pPr>
          </w:p>
        </w:tc>
        <w:tc>
          <w:tcPr>
            <w:tcW w:w="1418" w:type="dxa"/>
            <w:shd w:val="clear" w:color="auto" w:fill="F2F2F2" w:themeFill="background1" w:themeFillShade="F2"/>
            <w:vAlign w:val="center"/>
          </w:tcPr>
          <w:p w:rsidR="009B33F6" w:rsidRPr="009904B1" w:rsidRDefault="009B33F6" w:rsidP="009B33F6">
            <w:pPr>
              <w:pStyle w:val="TableTextBold"/>
            </w:pPr>
            <w:r w:rsidRPr="009904B1">
              <w:t>Date:</w:t>
            </w:r>
          </w:p>
        </w:tc>
        <w:tc>
          <w:tcPr>
            <w:tcW w:w="4144" w:type="dxa"/>
            <w:gridSpan w:val="3"/>
            <w:shd w:val="clear" w:color="auto" w:fill="auto"/>
            <w:vAlign w:val="center"/>
          </w:tcPr>
          <w:p w:rsidR="009B33F6" w:rsidRPr="009904B1" w:rsidRDefault="009B33F6" w:rsidP="009B33F6">
            <w:pPr>
              <w:pStyle w:val="TableTextBold"/>
              <w:rPr>
                <w:highlight w:val="yellow"/>
              </w:rPr>
            </w:pPr>
          </w:p>
        </w:tc>
      </w:tr>
    </w:tbl>
    <w:p w:rsidR="00D559A6" w:rsidRPr="009904B1" w:rsidRDefault="00D559A6">
      <w:pPr>
        <w:rPr>
          <w:rStyle w:val="BodyCopyBold"/>
          <w:rFonts w:ascii="Helvetica" w:hAnsi="Helvetica"/>
        </w:rPr>
      </w:pPr>
    </w:p>
    <w:p w:rsidR="00D559A6" w:rsidRPr="009904B1" w:rsidRDefault="00D559A6">
      <w:pPr>
        <w:rPr>
          <w:rStyle w:val="BodyCopyBold"/>
          <w:rFonts w:ascii="Helvetica" w:hAnsi="Helvetica"/>
        </w:rPr>
        <w:sectPr w:rsidR="00D559A6" w:rsidRPr="009904B1" w:rsidSect="00C1456C">
          <w:headerReference w:type="even" r:id="rId46"/>
          <w:headerReference w:type="default" r:id="rId47"/>
          <w:footerReference w:type="even" r:id="rId48"/>
          <w:footerReference w:type="default" r:id="rId49"/>
          <w:pgSz w:w="16838" w:h="11906" w:orient="landscape" w:code="9"/>
          <w:pgMar w:top="1701" w:right="1440" w:bottom="1440" w:left="1440" w:header="709" w:footer="388" w:gutter="0"/>
          <w:cols w:space="708"/>
          <w:docGrid w:linePitch="360"/>
        </w:sectPr>
      </w:pPr>
    </w:p>
    <w:p w:rsidR="00D559A6" w:rsidRPr="009904B1" w:rsidRDefault="00D559A6">
      <w:pPr>
        <w:rPr>
          <w:rFonts w:ascii="Helvetica" w:hAnsi="Helvetica"/>
        </w:rPr>
      </w:pPr>
      <w:r w:rsidRPr="009904B1">
        <w:rPr>
          <w:rFonts w:ascii="Helvetica" w:hAnsi="Helvetica"/>
        </w:rPr>
        <w:br w:type="page"/>
      </w:r>
      <w:r w:rsidR="0018383B" w:rsidRPr="009904B1">
        <w:rPr>
          <w:rFonts w:ascii="Helvetica" w:hAnsi="Helvetica"/>
          <w:noProof/>
          <w:lang w:val="en-US"/>
        </w:rPr>
        <mc:AlternateContent>
          <mc:Choice Requires="wps">
            <w:drawing>
              <wp:anchor distT="0" distB="0" distL="114300" distR="114300" simplePos="0" relativeHeight="251668480" behindDoc="0" locked="0" layoutInCell="1" allowOverlap="1" wp14:anchorId="789BC15A" wp14:editId="0A55A464">
                <wp:simplePos x="0" y="0"/>
                <wp:positionH relativeFrom="column">
                  <wp:posOffset>-897255</wp:posOffset>
                </wp:positionH>
                <wp:positionV relativeFrom="paragraph">
                  <wp:posOffset>-951865</wp:posOffset>
                </wp:positionV>
                <wp:extent cx="7919720" cy="10800080"/>
                <wp:effectExtent l="0" t="0" r="24130" b="20320"/>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19720" cy="1080008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16FAC6" id="Rectangle 32" o:spid="_x0000_s1026" style="position:absolute;margin-left:-70.65pt;margin-top:-74.95pt;width:623.6pt;height:850.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" fillcolor="#5a5a5a [2109]"/>
            </w:pict>
          </mc:Fallback>
        </mc:AlternateContent>
      </w:r>
      <w:r w:rsidR="00610FD5" w:rsidRPr="009904B1">
        <w:rPr>
          <w:rFonts w:ascii="Helvetica" w:hAnsi="Helvetica"/>
          <w:noProof/>
          <w:lang w:val="en-US"/>
        </w:rPr>
        <w:drawing>
          <wp:anchor distT="0" distB="0" distL="114300" distR="114300" simplePos="0" relativeHeight="251671552" behindDoc="0" locked="0" layoutInCell="1" allowOverlap="1">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9904B1">
        <w:rPr>
          <w:rFonts w:ascii="Helvetica" w:hAnsi="Helvetica"/>
          <w:noProof/>
          <w:lang w:val="en-US"/>
        </w:rPr>
        <w:drawing>
          <wp:anchor distT="0" distB="0" distL="114300" distR="114300" simplePos="0" relativeHeight="251672576" behindDoc="0" locked="0" layoutInCell="1" allowOverlap="1">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1" cstate="print"/>
                    <a:stretch>
                      <a:fillRect/>
                    </a:stretch>
                  </pic:blipFill>
                  <pic:spPr>
                    <a:xfrm>
                      <a:off x="0" y="0"/>
                      <a:ext cx="2320290" cy="758825"/>
                    </a:xfrm>
                    <a:prstGeom prst="rect">
                      <a:avLst/>
                    </a:prstGeom>
                  </pic:spPr>
                </pic:pic>
              </a:graphicData>
            </a:graphic>
          </wp:anchor>
        </w:drawing>
      </w:r>
      <w:r w:rsidRPr="009904B1">
        <w:rPr>
          <w:rFonts w:ascii="Helvetica" w:hAnsi="Helvetica"/>
          <w:noProof/>
          <w:lang w:val="en-US"/>
        </w:rPr>
        <w:drawing>
          <wp:anchor distT="0" distB="0" distL="114300" distR="114300" simplePos="0" relativeHeight="251670528" behindDoc="0" locked="0" layoutInCell="1" allowOverlap="1">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6745" cy="646430"/>
                    </a:xfrm>
                    <a:prstGeom prst="rect">
                      <a:avLst/>
                    </a:prstGeom>
                  </pic:spPr>
                </pic:pic>
              </a:graphicData>
            </a:graphic>
          </wp:anchor>
        </w:drawing>
      </w:r>
    </w:p>
    <w:sectPr w:rsidR="00D559A6" w:rsidRPr="009904B1" w:rsidSect="002A472D">
      <w:headerReference w:type="even" r:id="rId52"/>
      <w:headerReference w:type="default" r:id="rId53"/>
      <w:footerReference w:type="even" r:id="rId54"/>
      <w:footerReference w:type="default" r:id="rId55"/>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5438" w:rsidRDefault="00315438" w:rsidP="000F0184">
      <w:pPr>
        <w:spacing w:after="0" w:line="240" w:lineRule="auto"/>
      </w:pPr>
      <w:r>
        <w:separator/>
      </w:r>
    </w:p>
  </w:endnote>
  <w:endnote w:type="continuationSeparator" w:id="0">
    <w:p w:rsidR="00315438" w:rsidRDefault="00315438"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5998" w:rsidRDefault="0071599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5998" w:rsidRDefault="0071599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715998" w:rsidTr="00C66768">
      <w:tc>
        <w:tcPr>
          <w:tcW w:w="9072" w:type="dxa"/>
        </w:tcPr>
        <w:p w:rsidR="00715998" w:rsidRDefault="00715998" w:rsidP="00FD3362">
          <w:pPr>
            <w:pStyle w:val="Footer-Left"/>
          </w:pPr>
          <w:r w:rsidRPr="00D724DB">
            <w:rPr>
              <w:rFonts w:eastAsiaTheme="majorEastAsia"/>
            </w:rPr>
            <w:t>© ASEAN 201</w:t>
          </w:r>
          <w:r w:rsidR="00DA0D00">
            <w:rPr>
              <w:rFonts w:eastAsiaTheme="majorEastAsia"/>
            </w:rPr>
            <w:t>5</w:t>
          </w:r>
          <w:r>
            <w:rPr>
              <w:rFonts w:eastAsiaTheme="majorEastAsia"/>
            </w:rPr>
            <w:br/>
          </w:r>
          <w:r w:rsidR="00315438">
            <w:fldChar w:fldCharType="begin"/>
          </w:r>
          <w:r w:rsidR="00315438">
            <w:instrText xml:space="preserve"> REF  AssessorManual </w:instrText>
          </w:r>
          <w:r w:rsidR="00315438">
            <w:fldChar w:fldCharType="separate"/>
          </w:r>
          <w:sdt>
            <w:sdtPr>
              <w:alias w:val="Assessor Manual"/>
              <w:tag w:val="Assessor Manual"/>
              <w:id w:val="-144201253"/>
              <w:placeholder>
                <w:docPart w:val="28B5CCDF039F464F81D8E6A51B3A33D6"/>
              </w:placeholder>
            </w:sdtPr>
            <w:sdtEndPr/>
            <w:sdtContent>
              <w:r w:rsidR="0014224A" w:rsidRPr="009904B1">
                <w:t>Assessor Manual</w:t>
              </w:r>
            </w:sdtContent>
          </w:sdt>
          <w:r w:rsidR="00315438">
            <w:fldChar w:fldCharType="end"/>
          </w:r>
          <w:r>
            <w:br/>
          </w:r>
          <w:r w:rsidR="00315438">
            <w:fldChar w:fldCharType="begin"/>
          </w:r>
          <w:r w:rsidR="00315438">
            <w:instrText xml:space="preserve"> REF  UnitName </w:instrText>
          </w:r>
          <w:r w:rsidR="00315438">
            <w:fldChar w:fldCharType="separate"/>
          </w:r>
          <w:sdt>
            <w:sdtPr>
              <w:alias w:val="Unit name "/>
              <w:tag w:val="Unit name "/>
              <w:id w:val="-756289452"/>
              <w:placeholder>
                <w:docPart w:val="1C17094FB7EE4504B00521B5A90E898F"/>
              </w:placeholder>
            </w:sdtPr>
            <w:sdtEndPr>
              <w:rPr>
                <w:highlight w:val="yellow"/>
              </w:rPr>
            </w:sdtEndPr>
            <w:sdtContent>
              <w:sdt>
                <w:sdtPr>
                  <w:alias w:val="Unit Name"/>
                  <w:tag w:val="Unit Name"/>
                  <w:id w:val="558749808"/>
                  <w:placeholder>
                    <w:docPart w:val="58A34885472F4D78A525807F062FB1A1"/>
                  </w:placeholder>
                </w:sdtPr>
                <w:sdtEndPr/>
                <w:sdtContent>
                  <w:r w:rsidR="0014224A" w:rsidRPr="009904B1">
                    <w:t>Create promotional display stand</w:t>
                  </w:r>
                </w:sdtContent>
              </w:sdt>
            </w:sdtContent>
          </w:sdt>
          <w:r w:rsidR="00315438">
            <w:rPr>
              <w:highlight w:val="yellow"/>
            </w:rPr>
            <w:fldChar w:fldCharType="end"/>
          </w:r>
        </w:p>
      </w:tc>
    </w:tr>
  </w:tbl>
  <w:p w:rsidR="00715998" w:rsidRDefault="00715998"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715998" w:rsidTr="00C66768">
      <w:tc>
        <w:tcPr>
          <w:tcW w:w="9072" w:type="dxa"/>
        </w:tcPr>
        <w:p w:rsidR="00715998" w:rsidRDefault="00715998" w:rsidP="00CA7910">
          <w:pPr>
            <w:pStyle w:val="Footer-Right"/>
          </w:pPr>
          <w:r w:rsidRPr="00C66768">
            <w:rPr>
              <w:rFonts w:eastAsiaTheme="majorEastAsia"/>
            </w:rPr>
            <w:t>© ASEAN 201</w:t>
          </w:r>
          <w:r w:rsidR="00DA0D00">
            <w:rPr>
              <w:rFonts w:eastAsiaTheme="majorEastAsia"/>
            </w:rPr>
            <w:t>5</w:t>
          </w:r>
          <w:r>
            <w:rPr>
              <w:rFonts w:eastAsiaTheme="majorEastAsia"/>
            </w:rPr>
            <w:br/>
          </w:r>
          <w:r w:rsidR="00315438">
            <w:fldChar w:fldCharType="begin"/>
          </w:r>
          <w:r w:rsidR="00315438">
            <w:instrText xml:space="preserve"> REF  AssessorManual </w:instrText>
          </w:r>
          <w:r w:rsidR="00315438">
            <w:fldChar w:fldCharType="separate"/>
          </w:r>
          <w:sdt>
            <w:sdtPr>
              <w:alias w:val="Assessor Manual"/>
              <w:tag w:val="Assessor Manual"/>
              <w:id w:val="336206963"/>
              <w:placeholder>
                <w:docPart w:val="FA3E05A8AA6E4D048D6F7EAFECE4F751"/>
              </w:placeholder>
            </w:sdtPr>
            <w:sdtEndPr/>
            <w:sdtContent>
              <w:r w:rsidR="0014224A" w:rsidRPr="009904B1">
                <w:t>Assessor Manual</w:t>
              </w:r>
            </w:sdtContent>
          </w:sdt>
          <w:r w:rsidR="00315438">
            <w:fldChar w:fldCharType="end"/>
          </w:r>
          <w:r>
            <w:br/>
          </w:r>
          <w:r w:rsidR="00315438">
            <w:fldChar w:fldCharType="begin"/>
          </w:r>
          <w:r w:rsidR="00315438">
            <w:instrText xml:space="preserve"> REF  UnitName </w:instrText>
          </w:r>
          <w:r w:rsidR="00315438">
            <w:fldChar w:fldCharType="separate"/>
          </w:r>
          <w:sdt>
            <w:sdtPr>
              <w:alias w:val="Unit name "/>
              <w:tag w:val="Unit name "/>
              <w:id w:val="1257168958"/>
              <w:placeholder>
                <w:docPart w:val="E1772661E61C44B09A838FCB6463B305"/>
              </w:placeholder>
            </w:sdtPr>
            <w:sdtEndPr>
              <w:rPr>
                <w:highlight w:val="yellow"/>
              </w:rPr>
            </w:sdtEndPr>
            <w:sdtContent>
              <w:sdt>
                <w:sdtPr>
                  <w:alias w:val="Unit Name"/>
                  <w:tag w:val="Unit Name"/>
                  <w:id w:val="331428349"/>
                  <w:placeholder>
                    <w:docPart w:val="DE40EF93AB5B482CB1ABC511BE14C520"/>
                  </w:placeholder>
                </w:sdtPr>
                <w:sdtEndPr/>
                <w:sdtContent>
                  <w:r w:rsidR="0014224A" w:rsidRPr="009904B1">
                    <w:t>Create promotional display stand</w:t>
                  </w:r>
                </w:sdtContent>
              </w:sdt>
            </w:sdtContent>
          </w:sdt>
          <w:r w:rsidR="00315438">
            <w:rPr>
              <w:highlight w:val="yellow"/>
            </w:rPr>
            <w:fldChar w:fldCharType="end"/>
          </w:r>
        </w:p>
      </w:tc>
    </w:tr>
  </w:tbl>
  <w:p w:rsidR="00715998" w:rsidRDefault="00715998"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715998" w:rsidTr="00C66768">
      <w:trPr>
        <w:trHeight w:hRule="exact" w:val="709"/>
      </w:trPr>
      <w:tc>
        <w:tcPr>
          <w:tcW w:w="959" w:type="dxa"/>
          <w:shd w:val="clear" w:color="auto" w:fill="45545F"/>
          <w:vAlign w:val="center"/>
        </w:tcPr>
        <w:p w:rsidR="00715998" w:rsidRPr="00F66B06" w:rsidRDefault="00715998"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8E1FEB">
            <w:rPr>
              <w:b/>
              <w:noProof/>
              <w:color w:val="FFFFFF" w:themeColor="background1"/>
            </w:rPr>
            <w:t>10</w:t>
          </w:r>
          <w:r w:rsidRPr="00F66B06">
            <w:rPr>
              <w:b/>
              <w:color w:val="FFFFFF" w:themeColor="background1"/>
            </w:rPr>
            <w:fldChar w:fldCharType="end"/>
          </w:r>
        </w:p>
      </w:tc>
      <w:tc>
        <w:tcPr>
          <w:tcW w:w="8283" w:type="dxa"/>
        </w:tcPr>
        <w:p w:rsidR="00715998" w:rsidRDefault="00715998" w:rsidP="00FD3362">
          <w:pPr>
            <w:pStyle w:val="Footer-Left"/>
          </w:pPr>
          <w:r w:rsidRPr="000D3B99">
            <w:rPr>
              <w:rFonts w:eastAsiaTheme="majorEastAsia"/>
            </w:rPr>
            <w:t xml:space="preserve">© ASEAN </w:t>
          </w:r>
          <w:r w:rsidR="00DA0D00">
            <w:rPr>
              <w:rFonts w:eastAsiaTheme="majorEastAsia"/>
            </w:rPr>
            <w:t>2015</w:t>
          </w:r>
          <w:r>
            <w:rPr>
              <w:rFonts w:eastAsiaTheme="majorEastAsia"/>
            </w:rPr>
            <w:br/>
          </w:r>
          <w:r w:rsidR="00315438">
            <w:fldChar w:fldCharType="begin"/>
          </w:r>
          <w:r w:rsidR="00315438">
            <w:instrText xml:space="preserve"> REF  AssessorManual </w:instrText>
          </w:r>
          <w:r w:rsidR="00315438">
            <w:fldChar w:fldCharType="separate"/>
          </w:r>
          <w:sdt>
            <w:sdtPr>
              <w:alias w:val="Assessor Manual"/>
              <w:tag w:val="Assessor Manual"/>
              <w:id w:val="-524562707"/>
              <w:placeholder>
                <w:docPart w:val="A78021BA250345C29AA6A87D8F1D2A4C"/>
              </w:placeholder>
            </w:sdtPr>
            <w:sdtEndPr/>
            <w:sdtContent>
              <w:r w:rsidR="0014224A" w:rsidRPr="009904B1">
                <w:t>Assessor Manual</w:t>
              </w:r>
            </w:sdtContent>
          </w:sdt>
          <w:r w:rsidR="00315438">
            <w:fldChar w:fldCharType="end"/>
          </w:r>
          <w:r>
            <w:br/>
          </w:r>
          <w:r w:rsidR="00315438">
            <w:fldChar w:fldCharType="begin"/>
          </w:r>
          <w:r w:rsidR="00315438">
            <w:instrText xml:space="preserve"> REF  UnitName </w:instrText>
          </w:r>
          <w:r w:rsidR="00315438">
            <w:fldChar w:fldCharType="separate"/>
          </w:r>
          <w:sdt>
            <w:sdtPr>
              <w:alias w:val="Unit name "/>
              <w:tag w:val="Unit name "/>
              <w:id w:val="1916193683"/>
              <w:placeholder>
                <w:docPart w:val="D29D5FC2814647D086ADAF4CD8F21496"/>
              </w:placeholder>
            </w:sdtPr>
            <w:sdtEndPr>
              <w:rPr>
                <w:highlight w:val="yellow"/>
              </w:rPr>
            </w:sdtEndPr>
            <w:sdtContent>
              <w:sdt>
                <w:sdtPr>
                  <w:alias w:val="Unit Name"/>
                  <w:tag w:val="Unit Name"/>
                  <w:id w:val="842129709"/>
                  <w:placeholder>
                    <w:docPart w:val="31168EAD2D54421EBCF868C2D64E5795"/>
                  </w:placeholder>
                </w:sdtPr>
                <w:sdtEndPr/>
                <w:sdtContent>
                  <w:r w:rsidR="0014224A" w:rsidRPr="009904B1">
                    <w:t>Create promotional display stand</w:t>
                  </w:r>
                </w:sdtContent>
              </w:sdt>
            </w:sdtContent>
          </w:sdt>
          <w:r w:rsidR="00315438">
            <w:rPr>
              <w:highlight w:val="yellow"/>
            </w:rPr>
            <w:fldChar w:fldCharType="end"/>
          </w:r>
        </w:p>
      </w:tc>
    </w:tr>
  </w:tbl>
  <w:p w:rsidR="00715998" w:rsidRDefault="00715998"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715998" w:rsidTr="00C66768">
      <w:trPr>
        <w:trHeight w:hRule="exact" w:val="709"/>
      </w:trPr>
      <w:tc>
        <w:tcPr>
          <w:tcW w:w="8188" w:type="dxa"/>
        </w:tcPr>
        <w:p w:rsidR="00715998" w:rsidRDefault="00715998" w:rsidP="00CA7910">
          <w:pPr>
            <w:pStyle w:val="Footer-Right"/>
          </w:pPr>
          <w:r w:rsidRPr="000D3B99">
            <w:rPr>
              <w:rFonts w:eastAsiaTheme="majorEastAsia"/>
            </w:rPr>
            <w:t xml:space="preserve">© ASEAN </w:t>
          </w:r>
          <w:r w:rsidR="00DA0D00">
            <w:rPr>
              <w:rFonts w:eastAsiaTheme="majorEastAsia"/>
            </w:rPr>
            <w:t>2015</w:t>
          </w:r>
          <w:r>
            <w:rPr>
              <w:rFonts w:eastAsiaTheme="majorEastAsia"/>
            </w:rPr>
            <w:br/>
          </w:r>
          <w:r w:rsidR="00315438">
            <w:fldChar w:fldCharType="begin"/>
          </w:r>
          <w:r w:rsidR="00315438">
            <w:instrText xml:space="preserve"> REF  AssessorManual </w:instrText>
          </w:r>
          <w:r w:rsidR="00315438">
            <w:fldChar w:fldCharType="separate"/>
          </w:r>
          <w:sdt>
            <w:sdtPr>
              <w:alias w:val="Assessor Manual"/>
              <w:tag w:val="Assessor Manual"/>
              <w:id w:val="-1617820471"/>
              <w:placeholder>
                <w:docPart w:val="E29F8383010C4AE0BE0DC91842511F91"/>
              </w:placeholder>
            </w:sdtPr>
            <w:sdtEndPr/>
            <w:sdtContent>
              <w:r w:rsidR="0014224A" w:rsidRPr="009904B1">
                <w:t>Assessor Manual</w:t>
              </w:r>
            </w:sdtContent>
          </w:sdt>
          <w:r w:rsidR="00315438">
            <w:fldChar w:fldCharType="end"/>
          </w:r>
          <w:r>
            <w:br/>
          </w:r>
          <w:r w:rsidR="00315438">
            <w:fldChar w:fldCharType="begin"/>
          </w:r>
          <w:r w:rsidR="00315438">
            <w:instrText xml:space="preserve"> REF  UnitName </w:instrText>
          </w:r>
          <w:r w:rsidR="00315438">
            <w:fldChar w:fldCharType="separate"/>
          </w:r>
          <w:sdt>
            <w:sdtPr>
              <w:alias w:val="Unit name "/>
              <w:tag w:val="Unit name "/>
              <w:id w:val="-893034549"/>
              <w:placeholder>
                <w:docPart w:val="07EAEC2A0D574B259F3AB0A77F63DA20"/>
              </w:placeholder>
            </w:sdtPr>
            <w:sdtEndPr>
              <w:rPr>
                <w:highlight w:val="yellow"/>
              </w:rPr>
            </w:sdtEndPr>
            <w:sdtContent>
              <w:sdt>
                <w:sdtPr>
                  <w:alias w:val="Unit Name"/>
                  <w:tag w:val="Unit Name"/>
                  <w:id w:val="1240364348"/>
                  <w:placeholder>
                    <w:docPart w:val="ED14716709674ADD8CA538EDB3FDBA94"/>
                  </w:placeholder>
                </w:sdtPr>
                <w:sdtEndPr/>
                <w:sdtContent>
                  <w:r w:rsidR="0014224A" w:rsidRPr="009904B1">
                    <w:t>Create promotional display stand</w:t>
                  </w:r>
                </w:sdtContent>
              </w:sdt>
            </w:sdtContent>
          </w:sdt>
          <w:r w:rsidR="00315438">
            <w:rPr>
              <w:highlight w:val="yellow"/>
            </w:rPr>
            <w:fldChar w:fldCharType="end"/>
          </w:r>
        </w:p>
      </w:tc>
      <w:tc>
        <w:tcPr>
          <w:tcW w:w="958" w:type="dxa"/>
          <w:shd w:val="clear" w:color="auto" w:fill="45545F"/>
          <w:vAlign w:val="center"/>
        </w:tcPr>
        <w:p w:rsidR="00715998" w:rsidRPr="00F66B06" w:rsidRDefault="00715998"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8E1FEB">
            <w:rPr>
              <w:b/>
              <w:noProof/>
              <w:color w:val="FFFFFF" w:themeColor="background1"/>
            </w:rPr>
            <w:t>9</w:t>
          </w:r>
          <w:r w:rsidRPr="00F66B06">
            <w:rPr>
              <w:b/>
              <w:color w:val="FFFFFF" w:themeColor="background1"/>
            </w:rPr>
            <w:fldChar w:fldCharType="end"/>
          </w:r>
        </w:p>
      </w:tc>
    </w:tr>
  </w:tbl>
  <w:p w:rsidR="00715998" w:rsidRPr="00C66768" w:rsidRDefault="00715998"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715998" w:rsidTr="00030EF9">
      <w:trPr>
        <w:trHeight w:hRule="exact" w:val="709"/>
      </w:trPr>
      <w:tc>
        <w:tcPr>
          <w:tcW w:w="958" w:type="dxa"/>
          <w:shd w:val="clear" w:color="auto" w:fill="45545F"/>
          <w:vAlign w:val="center"/>
        </w:tcPr>
        <w:p w:rsidR="00715998" w:rsidRPr="00F66B06" w:rsidRDefault="00715998"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8E1FEB">
            <w:rPr>
              <w:b/>
              <w:noProof/>
              <w:color w:val="FFFFFF" w:themeColor="background1"/>
            </w:rPr>
            <w:t>22</w:t>
          </w:r>
          <w:r w:rsidRPr="00F66B06">
            <w:rPr>
              <w:b/>
              <w:color w:val="FFFFFF" w:themeColor="background1"/>
            </w:rPr>
            <w:fldChar w:fldCharType="end"/>
          </w:r>
        </w:p>
      </w:tc>
      <w:tc>
        <w:tcPr>
          <w:tcW w:w="13358" w:type="dxa"/>
        </w:tcPr>
        <w:p w:rsidR="00715998" w:rsidRDefault="00715998" w:rsidP="00FD3362">
          <w:pPr>
            <w:pStyle w:val="Footer-Left"/>
          </w:pPr>
          <w:r w:rsidRPr="000D3B99">
            <w:rPr>
              <w:rFonts w:eastAsiaTheme="majorEastAsia"/>
            </w:rPr>
            <w:t xml:space="preserve">© ASEAN </w:t>
          </w:r>
          <w:r w:rsidR="00DA0D00">
            <w:rPr>
              <w:rFonts w:eastAsiaTheme="majorEastAsia"/>
            </w:rPr>
            <w:t>2015</w:t>
          </w:r>
          <w:r>
            <w:rPr>
              <w:rFonts w:eastAsiaTheme="majorEastAsia"/>
            </w:rPr>
            <w:br/>
          </w:r>
          <w:r w:rsidR="00315438">
            <w:fldChar w:fldCharType="begin"/>
          </w:r>
          <w:r w:rsidR="00315438">
            <w:instrText xml:space="preserve"> REF  AssessorManual </w:instrText>
          </w:r>
          <w:r w:rsidR="00315438">
            <w:fldChar w:fldCharType="separate"/>
          </w:r>
          <w:sdt>
            <w:sdtPr>
              <w:alias w:val="Assessor Manual"/>
              <w:tag w:val="Assessor Manual"/>
              <w:id w:val="1771974927"/>
              <w:placeholder>
                <w:docPart w:val="0AB26DFB329B40509EB3B6E818852CCB"/>
              </w:placeholder>
            </w:sdtPr>
            <w:sdtEndPr/>
            <w:sdtContent>
              <w:r w:rsidR="0014224A" w:rsidRPr="009904B1">
                <w:t>Assessor Manual</w:t>
              </w:r>
            </w:sdtContent>
          </w:sdt>
          <w:r w:rsidR="00315438">
            <w:fldChar w:fldCharType="end"/>
          </w:r>
          <w:r>
            <w:br/>
          </w:r>
          <w:r w:rsidR="00315438">
            <w:fldChar w:fldCharType="begin"/>
          </w:r>
          <w:r w:rsidR="00315438">
            <w:instrText xml:space="preserve"> REF  UnitName </w:instrText>
          </w:r>
          <w:r w:rsidR="00315438">
            <w:fldChar w:fldCharType="separate"/>
          </w:r>
          <w:sdt>
            <w:sdtPr>
              <w:alias w:val="Unit name "/>
              <w:tag w:val="Unit name "/>
              <w:id w:val="-1302073743"/>
              <w:placeholder>
                <w:docPart w:val="B72B84EDF72E4F23A3018CCBC728BABE"/>
              </w:placeholder>
            </w:sdtPr>
            <w:sdtEndPr>
              <w:rPr>
                <w:highlight w:val="yellow"/>
              </w:rPr>
            </w:sdtEndPr>
            <w:sdtContent>
              <w:sdt>
                <w:sdtPr>
                  <w:alias w:val="Unit Name"/>
                  <w:tag w:val="Unit Name"/>
                  <w:id w:val="-735550798"/>
                  <w:placeholder>
                    <w:docPart w:val="D734399E17AC4B279CFF2D4C2A6A842E"/>
                  </w:placeholder>
                </w:sdtPr>
                <w:sdtEndPr/>
                <w:sdtContent>
                  <w:r w:rsidR="0014224A" w:rsidRPr="009904B1">
                    <w:t>Create promotional display stand</w:t>
                  </w:r>
                </w:sdtContent>
              </w:sdt>
            </w:sdtContent>
          </w:sdt>
          <w:r w:rsidR="00315438">
            <w:rPr>
              <w:highlight w:val="yellow"/>
            </w:rPr>
            <w:fldChar w:fldCharType="end"/>
          </w:r>
        </w:p>
      </w:tc>
    </w:tr>
  </w:tbl>
  <w:p w:rsidR="00715998" w:rsidRDefault="00715998"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715998" w:rsidTr="00AC3C86">
      <w:trPr>
        <w:trHeight w:hRule="exact" w:val="709"/>
      </w:trPr>
      <w:tc>
        <w:tcPr>
          <w:tcW w:w="13291" w:type="dxa"/>
        </w:tcPr>
        <w:p w:rsidR="00715998" w:rsidRDefault="00715998" w:rsidP="00CA7910">
          <w:pPr>
            <w:pStyle w:val="Footer-Right"/>
          </w:pPr>
          <w:r w:rsidRPr="000D3B99">
            <w:rPr>
              <w:rFonts w:eastAsiaTheme="majorEastAsia"/>
            </w:rPr>
            <w:t xml:space="preserve">© ASEAN </w:t>
          </w:r>
          <w:r w:rsidR="00DA0D00">
            <w:rPr>
              <w:rFonts w:eastAsiaTheme="majorEastAsia"/>
            </w:rPr>
            <w:t>2015</w:t>
          </w:r>
          <w:r>
            <w:rPr>
              <w:rFonts w:eastAsiaTheme="majorEastAsia"/>
            </w:rPr>
            <w:br/>
          </w:r>
          <w:r w:rsidR="00315438">
            <w:fldChar w:fldCharType="begin"/>
          </w:r>
          <w:r w:rsidR="00315438">
            <w:instrText xml:space="preserve"> REF  AssessorManual  \* MERGEFORMAT </w:instrText>
          </w:r>
          <w:r w:rsidR="00315438">
            <w:fldChar w:fldCharType="separate"/>
          </w:r>
          <w:sdt>
            <w:sdtPr>
              <w:alias w:val="Assessor Manual"/>
              <w:tag w:val="Assessor Manual"/>
              <w:id w:val="1550958993"/>
              <w:placeholder>
                <w:docPart w:val="5F287BE595BC4C45A451528D2B8A579B"/>
              </w:placeholder>
            </w:sdtPr>
            <w:sdtEndPr/>
            <w:sdtContent>
              <w:r w:rsidR="0014224A" w:rsidRPr="009904B1">
                <w:t>Assessor Manual</w:t>
              </w:r>
            </w:sdtContent>
          </w:sdt>
          <w:r w:rsidR="00315438">
            <w:fldChar w:fldCharType="end"/>
          </w:r>
          <w:r>
            <w:br/>
          </w:r>
          <w:r w:rsidR="00315438">
            <w:fldChar w:fldCharType="begin"/>
          </w:r>
          <w:r w:rsidR="00315438">
            <w:instrText xml:space="preserve"> REF  UnitName  \* MERGEFORMAT </w:instrText>
          </w:r>
          <w:r w:rsidR="00315438">
            <w:fldChar w:fldCharType="separate"/>
          </w:r>
          <w:sdt>
            <w:sdtPr>
              <w:alias w:val="Unit name "/>
              <w:tag w:val="Unit name "/>
              <w:id w:val="-822736054"/>
              <w:placeholder>
                <w:docPart w:val="3DE364E0CF024CEFBE6349ADA08EB2AE"/>
              </w:placeholder>
            </w:sdtPr>
            <w:sdtEndPr>
              <w:rPr>
                <w:highlight w:val="yellow"/>
              </w:rPr>
            </w:sdtEndPr>
            <w:sdtContent>
              <w:sdt>
                <w:sdtPr>
                  <w:rPr>
                    <w:highlight w:val="yellow"/>
                  </w:rPr>
                  <w:alias w:val="Unit Name"/>
                  <w:tag w:val="Unit Name"/>
                  <w:id w:val="1513886379"/>
                  <w:placeholder>
                    <w:docPart w:val="B9823751051A47A4BBBF5F219CAB48BA"/>
                  </w:placeholder>
                </w:sdtPr>
                <w:sdtEndPr>
                  <w:rPr>
                    <w:highlight w:val="none"/>
                  </w:rPr>
                </w:sdtEndPr>
                <w:sdtContent>
                  <w:r w:rsidR="0014224A" w:rsidRPr="009904B1">
                    <w:t>Create promotional display stand</w:t>
                  </w:r>
                </w:sdtContent>
              </w:sdt>
            </w:sdtContent>
          </w:sdt>
          <w:r w:rsidR="00315438">
            <w:rPr>
              <w:highlight w:val="yellow"/>
            </w:rPr>
            <w:fldChar w:fldCharType="end"/>
          </w:r>
        </w:p>
      </w:tc>
      <w:tc>
        <w:tcPr>
          <w:tcW w:w="958" w:type="dxa"/>
          <w:shd w:val="clear" w:color="auto" w:fill="45545F"/>
          <w:vAlign w:val="center"/>
        </w:tcPr>
        <w:p w:rsidR="00715998" w:rsidRPr="00F66B06" w:rsidRDefault="00715998"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8E1FEB">
            <w:rPr>
              <w:b/>
              <w:noProof/>
              <w:color w:val="FFFFFF" w:themeColor="background1"/>
            </w:rPr>
            <w:t>21</w:t>
          </w:r>
          <w:r w:rsidRPr="00F66B06">
            <w:rPr>
              <w:b/>
              <w:color w:val="FFFFFF" w:themeColor="background1"/>
            </w:rPr>
            <w:fldChar w:fldCharType="end"/>
          </w:r>
        </w:p>
      </w:tc>
    </w:tr>
  </w:tbl>
  <w:p w:rsidR="00715998" w:rsidRPr="00C66768" w:rsidRDefault="00715998"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715998" w:rsidTr="00C66768">
      <w:trPr>
        <w:trHeight w:hRule="exact" w:val="709"/>
      </w:trPr>
      <w:tc>
        <w:tcPr>
          <w:tcW w:w="959" w:type="dxa"/>
          <w:shd w:val="clear" w:color="auto" w:fill="45545F"/>
          <w:vAlign w:val="center"/>
        </w:tcPr>
        <w:p w:rsidR="00715998" w:rsidRPr="00F66B06" w:rsidRDefault="00715998"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8E1FEB">
            <w:rPr>
              <w:b/>
              <w:noProof/>
              <w:color w:val="FFFFFF" w:themeColor="background1"/>
            </w:rPr>
            <w:t>44</w:t>
          </w:r>
          <w:r w:rsidRPr="00F66B06">
            <w:rPr>
              <w:b/>
              <w:color w:val="FFFFFF" w:themeColor="background1"/>
            </w:rPr>
            <w:fldChar w:fldCharType="end"/>
          </w:r>
        </w:p>
      </w:tc>
      <w:tc>
        <w:tcPr>
          <w:tcW w:w="8283" w:type="dxa"/>
        </w:tcPr>
        <w:p w:rsidR="00715998" w:rsidRDefault="00715998" w:rsidP="00CA7910">
          <w:pPr>
            <w:pStyle w:val="Footer-Left"/>
          </w:pPr>
          <w:r w:rsidRPr="000D3B99">
            <w:rPr>
              <w:rFonts w:eastAsiaTheme="majorEastAsia"/>
            </w:rPr>
            <w:t xml:space="preserve">© ASEAN </w:t>
          </w:r>
          <w:r w:rsidR="00DA0D00">
            <w:rPr>
              <w:rFonts w:eastAsiaTheme="majorEastAsia"/>
            </w:rPr>
            <w:t>2015</w:t>
          </w:r>
          <w:r>
            <w:rPr>
              <w:rFonts w:eastAsiaTheme="majorEastAsia"/>
            </w:rPr>
            <w:br/>
          </w:r>
          <w:r w:rsidR="00315438">
            <w:fldChar w:fldCharType="begin"/>
          </w:r>
          <w:r w:rsidR="00315438">
            <w:instrText xml:space="preserve"> REF  AssessorManual </w:instrText>
          </w:r>
          <w:r w:rsidR="00315438">
            <w:fldChar w:fldCharType="separate"/>
          </w:r>
          <w:sdt>
            <w:sdtPr>
              <w:alias w:val="Assessor Manual"/>
              <w:tag w:val="Assessor Manual"/>
              <w:id w:val="-1955780576"/>
              <w:placeholder>
                <w:docPart w:val="B08CB8C486024E6AA293155D40E60F9E"/>
              </w:placeholder>
            </w:sdtPr>
            <w:sdtEndPr/>
            <w:sdtContent>
              <w:r w:rsidR="0014224A" w:rsidRPr="009904B1">
                <w:t>Assessor Manual</w:t>
              </w:r>
            </w:sdtContent>
          </w:sdt>
          <w:r w:rsidR="00315438">
            <w:fldChar w:fldCharType="end"/>
          </w:r>
          <w:r>
            <w:br/>
          </w:r>
          <w:r w:rsidR="00315438">
            <w:fldChar w:fldCharType="begin"/>
          </w:r>
          <w:r w:rsidR="00315438">
            <w:instrText xml:space="preserve"> REF  UnitName </w:instrText>
          </w:r>
          <w:r w:rsidR="00315438">
            <w:fldChar w:fldCharType="separate"/>
          </w:r>
          <w:sdt>
            <w:sdtPr>
              <w:alias w:val="Unit name "/>
              <w:tag w:val="Unit name "/>
              <w:id w:val="2023971898"/>
              <w:placeholder>
                <w:docPart w:val="470D13E705CC4473AE82895133073C8C"/>
              </w:placeholder>
            </w:sdtPr>
            <w:sdtEndPr>
              <w:rPr>
                <w:highlight w:val="yellow"/>
              </w:rPr>
            </w:sdtEndPr>
            <w:sdtContent>
              <w:sdt>
                <w:sdtPr>
                  <w:alias w:val="Unit Name"/>
                  <w:tag w:val="Unit Name"/>
                  <w:id w:val="-2118672129"/>
                  <w:placeholder>
                    <w:docPart w:val="E64D5C39CED04F1CB5AF5E143CF87C88"/>
                  </w:placeholder>
                </w:sdtPr>
                <w:sdtEndPr/>
                <w:sdtContent>
                  <w:r w:rsidR="0014224A" w:rsidRPr="009904B1">
                    <w:t>Create promotional display stand</w:t>
                  </w:r>
                </w:sdtContent>
              </w:sdt>
            </w:sdtContent>
          </w:sdt>
          <w:r w:rsidR="00315438">
            <w:rPr>
              <w:highlight w:val="yellow"/>
            </w:rPr>
            <w:fldChar w:fldCharType="end"/>
          </w:r>
        </w:p>
      </w:tc>
    </w:tr>
  </w:tbl>
  <w:p w:rsidR="00715998" w:rsidRDefault="00715998"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715998" w:rsidTr="00C66768">
      <w:trPr>
        <w:trHeight w:hRule="exact" w:val="709"/>
      </w:trPr>
      <w:tc>
        <w:tcPr>
          <w:tcW w:w="8188" w:type="dxa"/>
        </w:tcPr>
        <w:p w:rsidR="00715998" w:rsidRDefault="00715998" w:rsidP="00DA0D00">
          <w:pPr>
            <w:pStyle w:val="Footer-Right"/>
          </w:pPr>
          <w:r w:rsidRPr="000D3B99">
            <w:rPr>
              <w:rFonts w:eastAsiaTheme="majorEastAsia"/>
            </w:rPr>
            <w:t xml:space="preserve">© ASEAN </w:t>
          </w:r>
          <w:r>
            <w:rPr>
              <w:rFonts w:eastAsiaTheme="majorEastAsia"/>
            </w:rPr>
            <w:t>201</w:t>
          </w:r>
          <w:r w:rsidR="00DA0D00">
            <w:rPr>
              <w:rFonts w:eastAsiaTheme="majorEastAsia"/>
            </w:rPr>
            <w:t>5</w:t>
          </w:r>
          <w:r>
            <w:rPr>
              <w:rFonts w:eastAsiaTheme="majorEastAsia"/>
            </w:rPr>
            <w:br/>
          </w:r>
          <w:r w:rsidR="00315438">
            <w:fldChar w:fldCharType="begin"/>
          </w:r>
          <w:r w:rsidR="00315438">
            <w:instrText xml:space="preserve"> REF  AssessorManual </w:instrText>
          </w:r>
          <w:r w:rsidR="00315438">
            <w:fldChar w:fldCharType="separate"/>
          </w:r>
          <w:sdt>
            <w:sdtPr>
              <w:alias w:val="Assessor Manual"/>
              <w:tag w:val="Assessor Manual"/>
              <w:id w:val="938806459"/>
              <w:placeholder>
                <w:docPart w:val="6C3E8C7CB39444C596CB49963B7E4913"/>
              </w:placeholder>
            </w:sdtPr>
            <w:sdtEndPr/>
            <w:sdtContent>
              <w:r w:rsidR="0014224A" w:rsidRPr="009904B1">
                <w:t>Assessor Manual</w:t>
              </w:r>
            </w:sdtContent>
          </w:sdt>
          <w:r w:rsidR="00315438">
            <w:fldChar w:fldCharType="end"/>
          </w:r>
          <w:r>
            <w:br/>
          </w:r>
          <w:r w:rsidR="00315438">
            <w:fldChar w:fldCharType="begin"/>
          </w:r>
          <w:r w:rsidR="00315438">
            <w:instrText xml:space="preserve"> REF  UnitName </w:instrText>
          </w:r>
          <w:r w:rsidR="00315438">
            <w:fldChar w:fldCharType="separate"/>
          </w:r>
          <w:sdt>
            <w:sdtPr>
              <w:alias w:val="Unit name "/>
              <w:tag w:val="Unit name "/>
              <w:id w:val="-2103090859"/>
              <w:placeholder>
                <w:docPart w:val="75298C1E97244B949AA3D51F622A354B"/>
              </w:placeholder>
            </w:sdtPr>
            <w:sdtEndPr>
              <w:rPr>
                <w:highlight w:val="yellow"/>
              </w:rPr>
            </w:sdtEndPr>
            <w:sdtContent>
              <w:sdt>
                <w:sdtPr>
                  <w:alias w:val="Unit Name"/>
                  <w:tag w:val="Unit Name"/>
                  <w:id w:val="1517357588"/>
                  <w:placeholder>
                    <w:docPart w:val="5CBB99EFA0BB4037BF219125578487CD"/>
                  </w:placeholder>
                </w:sdtPr>
                <w:sdtEndPr/>
                <w:sdtContent>
                  <w:r w:rsidR="0014224A" w:rsidRPr="009904B1">
                    <w:t>Create promotional display stand</w:t>
                  </w:r>
                </w:sdtContent>
              </w:sdt>
            </w:sdtContent>
          </w:sdt>
          <w:r w:rsidR="00315438">
            <w:rPr>
              <w:highlight w:val="yellow"/>
            </w:rPr>
            <w:fldChar w:fldCharType="end"/>
          </w:r>
        </w:p>
      </w:tc>
      <w:tc>
        <w:tcPr>
          <w:tcW w:w="958" w:type="dxa"/>
          <w:shd w:val="clear" w:color="auto" w:fill="45545F"/>
          <w:vAlign w:val="center"/>
        </w:tcPr>
        <w:p w:rsidR="00715998" w:rsidRPr="00F66B06" w:rsidRDefault="00715998"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8E1FEB">
            <w:rPr>
              <w:b/>
              <w:noProof/>
              <w:color w:val="FFFFFF" w:themeColor="background1"/>
            </w:rPr>
            <w:t>47</w:t>
          </w:r>
          <w:r w:rsidRPr="00F66B06">
            <w:rPr>
              <w:b/>
              <w:color w:val="FFFFFF" w:themeColor="background1"/>
            </w:rPr>
            <w:fldChar w:fldCharType="end"/>
          </w:r>
        </w:p>
      </w:tc>
    </w:tr>
  </w:tbl>
  <w:p w:rsidR="00715998" w:rsidRPr="00C66768" w:rsidRDefault="00715998"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715998" w:rsidTr="00C1456C">
      <w:trPr>
        <w:trHeight w:hRule="exact" w:val="709"/>
      </w:trPr>
      <w:tc>
        <w:tcPr>
          <w:tcW w:w="958" w:type="dxa"/>
          <w:shd w:val="clear" w:color="auto" w:fill="45545F"/>
          <w:vAlign w:val="center"/>
        </w:tcPr>
        <w:p w:rsidR="00715998" w:rsidRPr="00F66B06" w:rsidRDefault="00715998"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14224A">
            <w:rPr>
              <w:b/>
              <w:noProof/>
              <w:color w:val="FFFFFF" w:themeColor="background1"/>
            </w:rPr>
            <w:t>72</w:t>
          </w:r>
          <w:r w:rsidRPr="00F66B06">
            <w:rPr>
              <w:b/>
              <w:color w:val="FFFFFF" w:themeColor="background1"/>
            </w:rPr>
            <w:fldChar w:fldCharType="end"/>
          </w:r>
        </w:p>
      </w:tc>
      <w:tc>
        <w:tcPr>
          <w:tcW w:w="13500" w:type="dxa"/>
        </w:tcPr>
        <w:p w:rsidR="00715998" w:rsidRDefault="00715998" w:rsidP="00CA7910">
          <w:pPr>
            <w:pStyle w:val="Footer-Left"/>
          </w:pPr>
          <w:r w:rsidRPr="000D3B99">
            <w:rPr>
              <w:rFonts w:eastAsiaTheme="majorEastAsia"/>
            </w:rPr>
            <w:t xml:space="preserve">© ASEAN </w:t>
          </w:r>
          <w:r w:rsidR="00DA0D00">
            <w:rPr>
              <w:rFonts w:eastAsiaTheme="majorEastAsia"/>
            </w:rPr>
            <w:t>2015</w:t>
          </w:r>
          <w:r>
            <w:rPr>
              <w:rFonts w:eastAsiaTheme="majorEastAsia"/>
            </w:rPr>
            <w:br/>
          </w:r>
          <w:r w:rsidR="00315438">
            <w:fldChar w:fldCharType="begin"/>
          </w:r>
          <w:r w:rsidR="00315438">
            <w:instrText xml:space="preserve"> REF  AssessorManual </w:instrText>
          </w:r>
          <w:r w:rsidR="00315438">
            <w:fldChar w:fldCharType="separate"/>
          </w:r>
          <w:sdt>
            <w:sdtPr>
              <w:alias w:val="Assessor Manual"/>
              <w:tag w:val="Assessor Manual"/>
              <w:id w:val="464093255"/>
              <w:placeholder>
                <w:docPart w:val="3A9C4440E84A4F628EED3F97EE4D2FB5"/>
              </w:placeholder>
            </w:sdtPr>
            <w:sdtEndPr/>
            <w:sdtContent>
              <w:r w:rsidR="0014224A" w:rsidRPr="009904B1">
                <w:t>Assessor Manual</w:t>
              </w:r>
            </w:sdtContent>
          </w:sdt>
          <w:r w:rsidR="00315438">
            <w:fldChar w:fldCharType="end"/>
          </w:r>
          <w:r>
            <w:br/>
          </w:r>
          <w:r w:rsidR="00315438">
            <w:fldChar w:fldCharType="begin"/>
          </w:r>
          <w:r w:rsidR="00315438">
            <w:instrText xml:space="preserve"> REF  UnitName </w:instrText>
          </w:r>
          <w:r w:rsidR="00315438">
            <w:fldChar w:fldCharType="separate"/>
          </w:r>
          <w:sdt>
            <w:sdtPr>
              <w:alias w:val="Unit name "/>
              <w:tag w:val="Unit name "/>
              <w:id w:val="1937717475"/>
              <w:placeholder>
                <w:docPart w:val="D6F2FC6407F440B8B24DD5152B91FCB1"/>
              </w:placeholder>
            </w:sdtPr>
            <w:sdtEndPr>
              <w:rPr>
                <w:highlight w:val="yellow"/>
              </w:rPr>
            </w:sdtEndPr>
            <w:sdtContent>
              <w:sdt>
                <w:sdtPr>
                  <w:alias w:val="Unit Name"/>
                  <w:tag w:val="Unit Name"/>
                  <w:id w:val="-1335762888"/>
                  <w:placeholder>
                    <w:docPart w:val="DAD737743D5C48279B82ACB4CB338C57"/>
                  </w:placeholder>
                </w:sdtPr>
                <w:sdtEndPr/>
                <w:sdtContent>
                  <w:r w:rsidR="0014224A" w:rsidRPr="009904B1">
                    <w:t>Create promotional display stand</w:t>
                  </w:r>
                </w:sdtContent>
              </w:sdt>
            </w:sdtContent>
          </w:sdt>
          <w:r w:rsidR="00315438">
            <w:rPr>
              <w:highlight w:val="yellow"/>
            </w:rPr>
            <w:fldChar w:fldCharType="end"/>
          </w:r>
        </w:p>
      </w:tc>
    </w:tr>
  </w:tbl>
  <w:p w:rsidR="00715998" w:rsidRDefault="00715998"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715998" w:rsidTr="00C1456C">
      <w:trPr>
        <w:trHeight w:hRule="exact" w:val="709"/>
      </w:trPr>
      <w:tc>
        <w:tcPr>
          <w:tcW w:w="13433" w:type="dxa"/>
        </w:tcPr>
        <w:p w:rsidR="00715998" w:rsidRDefault="00715998" w:rsidP="00CA7910">
          <w:pPr>
            <w:pStyle w:val="Footer-Right"/>
          </w:pPr>
          <w:r w:rsidRPr="000D3B99">
            <w:rPr>
              <w:rFonts w:eastAsiaTheme="majorEastAsia"/>
            </w:rPr>
            <w:t xml:space="preserve">© ASEAN </w:t>
          </w:r>
          <w:r w:rsidR="00DA0D00">
            <w:rPr>
              <w:rFonts w:eastAsiaTheme="majorEastAsia"/>
            </w:rPr>
            <w:t>2015</w:t>
          </w:r>
          <w:r>
            <w:rPr>
              <w:rFonts w:eastAsiaTheme="majorEastAsia"/>
            </w:rPr>
            <w:br/>
          </w:r>
          <w:r w:rsidR="00315438">
            <w:fldChar w:fldCharType="begin"/>
          </w:r>
          <w:r w:rsidR="00315438">
            <w:instrText xml:space="preserve"> REF  AssessorManual  \* MERGEFORMAT </w:instrText>
          </w:r>
          <w:r w:rsidR="00315438">
            <w:fldChar w:fldCharType="separate"/>
          </w:r>
          <w:sdt>
            <w:sdtPr>
              <w:alias w:val="Assessor Manual"/>
              <w:tag w:val="Assessor Manual"/>
              <w:id w:val="1402485119"/>
              <w:placeholder>
                <w:docPart w:val="55C97AFCC4FF4A13AADA4E074C1AC484"/>
              </w:placeholder>
            </w:sdtPr>
            <w:sdtEndPr/>
            <w:sdtContent>
              <w:r w:rsidR="0014224A" w:rsidRPr="009904B1">
                <w:t>Assessor Manual</w:t>
              </w:r>
            </w:sdtContent>
          </w:sdt>
          <w:r w:rsidR="00315438">
            <w:fldChar w:fldCharType="end"/>
          </w:r>
          <w:r>
            <w:br/>
          </w:r>
          <w:r w:rsidR="00315438">
            <w:fldChar w:fldCharType="begin"/>
          </w:r>
          <w:r w:rsidR="00315438">
            <w:instrText xml:space="preserve"> REF  UnitName  \* MERGEFORMAT </w:instrText>
          </w:r>
          <w:r w:rsidR="00315438">
            <w:fldChar w:fldCharType="separate"/>
          </w:r>
          <w:sdt>
            <w:sdtPr>
              <w:alias w:val="Unit name "/>
              <w:tag w:val="Unit name "/>
              <w:id w:val="-721683949"/>
              <w:placeholder>
                <w:docPart w:val="A6363FBFAD024C39961AE7EF78020B9C"/>
              </w:placeholder>
            </w:sdtPr>
            <w:sdtEndPr>
              <w:rPr>
                <w:highlight w:val="yellow"/>
              </w:rPr>
            </w:sdtEndPr>
            <w:sdtContent>
              <w:sdt>
                <w:sdtPr>
                  <w:rPr>
                    <w:highlight w:val="yellow"/>
                  </w:rPr>
                  <w:alias w:val="Unit Name"/>
                  <w:tag w:val="Unit Name"/>
                  <w:id w:val="508646097"/>
                  <w:placeholder>
                    <w:docPart w:val="67E6C797F04A4FDF81739D8CBE4406B6"/>
                  </w:placeholder>
                </w:sdtPr>
                <w:sdtEndPr>
                  <w:rPr>
                    <w:highlight w:val="none"/>
                  </w:rPr>
                </w:sdtEndPr>
                <w:sdtContent>
                  <w:r w:rsidR="0014224A" w:rsidRPr="009904B1">
                    <w:t>Create promotional display stand</w:t>
                  </w:r>
                </w:sdtContent>
              </w:sdt>
            </w:sdtContent>
          </w:sdt>
          <w:r w:rsidR="00315438">
            <w:rPr>
              <w:highlight w:val="yellow"/>
            </w:rPr>
            <w:fldChar w:fldCharType="end"/>
          </w:r>
        </w:p>
      </w:tc>
      <w:tc>
        <w:tcPr>
          <w:tcW w:w="958" w:type="dxa"/>
          <w:shd w:val="clear" w:color="auto" w:fill="45545F"/>
          <w:vAlign w:val="center"/>
        </w:tcPr>
        <w:p w:rsidR="00715998" w:rsidRPr="00F66B06" w:rsidRDefault="00715998"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14224A">
            <w:rPr>
              <w:b/>
              <w:noProof/>
              <w:color w:val="FFFFFF" w:themeColor="background1"/>
            </w:rPr>
            <w:t>71</w:t>
          </w:r>
          <w:r w:rsidRPr="00F66B06">
            <w:rPr>
              <w:b/>
              <w:color w:val="FFFFFF" w:themeColor="background1"/>
            </w:rPr>
            <w:fldChar w:fldCharType="end"/>
          </w:r>
        </w:p>
      </w:tc>
    </w:tr>
  </w:tbl>
  <w:p w:rsidR="00715998" w:rsidRPr="00C66768" w:rsidRDefault="00715998"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5998" w:rsidRDefault="00715998"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5998" w:rsidRDefault="007159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5438" w:rsidRDefault="00315438" w:rsidP="000F0184">
      <w:pPr>
        <w:spacing w:after="0" w:line="240" w:lineRule="auto"/>
      </w:pPr>
      <w:r>
        <w:separator/>
      </w:r>
    </w:p>
  </w:footnote>
  <w:footnote w:type="continuationSeparator" w:id="0">
    <w:p w:rsidR="00315438" w:rsidRDefault="00315438"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5998" w:rsidRDefault="0071599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5998" w:rsidRDefault="0071599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5998" w:rsidRDefault="00715998">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5998" w:rsidRDefault="00715998">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715998" w:rsidTr="00FD3362">
      <w:trPr>
        <w:trHeight w:val="550"/>
      </w:trPr>
      <w:tc>
        <w:tcPr>
          <w:tcW w:w="6237" w:type="dxa"/>
          <w:shd w:val="clear" w:color="auto" w:fill="45545F"/>
          <w:vAlign w:val="center"/>
        </w:tcPr>
        <w:p w:rsidR="00715998" w:rsidRDefault="00715998" w:rsidP="00C66768">
          <w:pPr>
            <w:pStyle w:val="HeaderLeft"/>
          </w:pPr>
          <w:r w:rsidRPr="009A5476">
            <w:t>Competency Based Assessment (CBA) – An introduction for assessors</w:t>
          </w:r>
        </w:p>
      </w:tc>
      <w:tc>
        <w:tcPr>
          <w:tcW w:w="3010" w:type="dxa"/>
        </w:tcPr>
        <w:p w:rsidR="00715998" w:rsidRDefault="00715998" w:rsidP="00C66768">
          <w:pPr>
            <w:pStyle w:val="HeaderLeft"/>
          </w:pPr>
        </w:p>
      </w:tc>
    </w:tr>
  </w:tbl>
  <w:p w:rsidR="00715998" w:rsidRDefault="00715998"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715998" w:rsidTr="00FD3362">
      <w:trPr>
        <w:trHeight w:val="550"/>
      </w:trPr>
      <w:tc>
        <w:tcPr>
          <w:tcW w:w="2943" w:type="dxa"/>
        </w:tcPr>
        <w:p w:rsidR="00715998" w:rsidRDefault="00715998" w:rsidP="00C66768">
          <w:pPr>
            <w:pStyle w:val="HeaderRight"/>
          </w:pPr>
        </w:p>
      </w:tc>
      <w:tc>
        <w:tcPr>
          <w:tcW w:w="6237" w:type="dxa"/>
          <w:shd w:val="clear" w:color="auto" w:fill="45545F"/>
          <w:vAlign w:val="center"/>
        </w:tcPr>
        <w:p w:rsidR="00715998" w:rsidRDefault="00715998" w:rsidP="00C66768">
          <w:pPr>
            <w:pStyle w:val="HeaderRight"/>
          </w:pPr>
          <w:bookmarkStart w:id="13" w:name="_Toc334519703"/>
          <w:bookmarkStart w:id="14" w:name="_Toc337029308"/>
          <w:r w:rsidRPr="009A5476">
            <w:t>Competency Based Assessment (CBA) – An introduction for assessors</w:t>
          </w:r>
          <w:bookmarkEnd w:id="13"/>
          <w:bookmarkEnd w:id="14"/>
        </w:p>
      </w:tc>
    </w:tr>
  </w:tbl>
  <w:p w:rsidR="00715998" w:rsidRDefault="00715998"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715998" w:rsidTr="00AC3C86">
      <w:trPr>
        <w:trHeight w:val="550"/>
      </w:trPr>
      <w:tc>
        <w:tcPr>
          <w:tcW w:w="2268" w:type="dxa"/>
          <w:shd w:val="clear" w:color="auto" w:fill="45545F"/>
          <w:vAlign w:val="center"/>
        </w:tcPr>
        <w:p w:rsidR="00715998" w:rsidRDefault="00715998" w:rsidP="00AC3C86">
          <w:pPr>
            <w:pStyle w:val="HeaderLeft"/>
          </w:pPr>
          <w:r w:rsidRPr="003F3BBB">
            <w:t xml:space="preserve">Competency </w:t>
          </w:r>
          <w:r>
            <w:t>standard</w:t>
          </w:r>
        </w:p>
      </w:tc>
      <w:tc>
        <w:tcPr>
          <w:tcW w:w="12082" w:type="dxa"/>
        </w:tcPr>
        <w:p w:rsidR="00715998" w:rsidRDefault="00715998" w:rsidP="00C66768">
          <w:pPr>
            <w:pStyle w:val="HeaderLeft"/>
          </w:pPr>
        </w:p>
      </w:tc>
    </w:tr>
  </w:tbl>
  <w:p w:rsidR="00715998" w:rsidRDefault="00715998"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715998" w:rsidTr="00AC3C86">
      <w:trPr>
        <w:trHeight w:val="550"/>
      </w:trPr>
      <w:tc>
        <w:tcPr>
          <w:tcW w:w="11732" w:type="dxa"/>
        </w:tcPr>
        <w:p w:rsidR="00715998" w:rsidRDefault="00715998" w:rsidP="00C66768">
          <w:pPr>
            <w:pStyle w:val="HeaderRight"/>
          </w:pPr>
        </w:p>
      </w:tc>
      <w:tc>
        <w:tcPr>
          <w:tcW w:w="2268" w:type="dxa"/>
          <w:shd w:val="clear" w:color="auto" w:fill="45545F"/>
          <w:vAlign w:val="center"/>
        </w:tcPr>
        <w:p w:rsidR="00715998" w:rsidRDefault="00715998" w:rsidP="00C66768">
          <w:pPr>
            <w:pStyle w:val="HeaderRight"/>
          </w:pPr>
          <w:r>
            <w:t>Competency standard</w:t>
          </w:r>
        </w:p>
      </w:tc>
    </w:tr>
  </w:tbl>
  <w:p w:rsidR="00715998" w:rsidRDefault="00715998"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715998" w:rsidTr="00A57AFD">
      <w:trPr>
        <w:trHeight w:val="550"/>
      </w:trPr>
      <w:tc>
        <w:tcPr>
          <w:tcW w:w="1701" w:type="dxa"/>
          <w:shd w:val="clear" w:color="auto" w:fill="45545F"/>
          <w:vAlign w:val="center"/>
        </w:tcPr>
        <w:p w:rsidR="00715998" w:rsidRDefault="00715998" w:rsidP="00AC3C86">
          <w:pPr>
            <w:pStyle w:val="HeaderLeft"/>
          </w:pPr>
          <w:r>
            <w:t>Oral q</w:t>
          </w:r>
          <w:r w:rsidRPr="009A5476">
            <w:t>uestions</w:t>
          </w:r>
        </w:p>
      </w:tc>
      <w:tc>
        <w:tcPr>
          <w:tcW w:w="7263" w:type="dxa"/>
        </w:tcPr>
        <w:p w:rsidR="00715998" w:rsidRDefault="00715998" w:rsidP="00C66768">
          <w:pPr>
            <w:pStyle w:val="HeaderLeft"/>
          </w:pPr>
        </w:p>
      </w:tc>
    </w:tr>
  </w:tbl>
  <w:p w:rsidR="00715998" w:rsidRDefault="00715998"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715998" w:rsidTr="00A57AFD">
      <w:trPr>
        <w:trHeight w:val="550"/>
      </w:trPr>
      <w:tc>
        <w:tcPr>
          <w:tcW w:w="7479" w:type="dxa"/>
        </w:tcPr>
        <w:p w:rsidR="00715998" w:rsidRDefault="00715998" w:rsidP="00C66768">
          <w:pPr>
            <w:pStyle w:val="HeaderRight"/>
          </w:pPr>
        </w:p>
      </w:tc>
      <w:tc>
        <w:tcPr>
          <w:tcW w:w="1701" w:type="dxa"/>
          <w:shd w:val="clear" w:color="auto" w:fill="45545F"/>
          <w:vAlign w:val="center"/>
        </w:tcPr>
        <w:p w:rsidR="00715998" w:rsidRDefault="00715998" w:rsidP="00A57AFD">
          <w:pPr>
            <w:pStyle w:val="HeaderRight"/>
          </w:pPr>
          <w:r w:rsidRPr="009A5476">
            <w:t xml:space="preserve">Oral </w:t>
          </w:r>
          <w:r>
            <w:t>q</w:t>
          </w:r>
          <w:r w:rsidRPr="009A5476">
            <w:t>uestions</w:t>
          </w:r>
        </w:p>
      </w:tc>
    </w:tr>
  </w:tbl>
  <w:p w:rsidR="00715998" w:rsidRDefault="00715998"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715998" w:rsidTr="0085162D">
      <w:trPr>
        <w:trHeight w:val="550"/>
      </w:trPr>
      <w:tc>
        <w:tcPr>
          <w:tcW w:w="1985" w:type="dxa"/>
          <w:shd w:val="clear" w:color="auto" w:fill="45545F"/>
          <w:vAlign w:val="center"/>
        </w:tcPr>
        <w:p w:rsidR="00715998" w:rsidRPr="0085162D" w:rsidRDefault="00715998" w:rsidP="00AC3C86">
          <w:pPr>
            <w:pStyle w:val="HeaderLeft"/>
          </w:pPr>
          <w:r>
            <w:t>Written q</w:t>
          </w:r>
          <w:r w:rsidRPr="009A5476">
            <w:t>uestions</w:t>
          </w:r>
        </w:p>
      </w:tc>
      <w:tc>
        <w:tcPr>
          <w:tcW w:w="7121" w:type="dxa"/>
        </w:tcPr>
        <w:p w:rsidR="00715998" w:rsidRDefault="00715998" w:rsidP="00C66768">
          <w:pPr>
            <w:pStyle w:val="HeaderLeft"/>
          </w:pPr>
        </w:p>
      </w:tc>
    </w:tr>
  </w:tbl>
  <w:p w:rsidR="00715998" w:rsidRDefault="00715998"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715998" w:rsidTr="0085162D">
      <w:trPr>
        <w:trHeight w:val="550"/>
      </w:trPr>
      <w:tc>
        <w:tcPr>
          <w:tcW w:w="7054" w:type="dxa"/>
        </w:tcPr>
        <w:p w:rsidR="00715998" w:rsidRDefault="00715998" w:rsidP="00C66768">
          <w:pPr>
            <w:pStyle w:val="HeaderRight"/>
          </w:pPr>
        </w:p>
      </w:tc>
      <w:tc>
        <w:tcPr>
          <w:tcW w:w="1985" w:type="dxa"/>
          <w:shd w:val="clear" w:color="auto" w:fill="45545F"/>
          <w:vAlign w:val="center"/>
        </w:tcPr>
        <w:p w:rsidR="00715998" w:rsidRDefault="00715998" w:rsidP="00C66768">
          <w:pPr>
            <w:pStyle w:val="HeaderRight"/>
          </w:pPr>
          <w:r>
            <w:t>Written q</w:t>
          </w:r>
          <w:r w:rsidRPr="009A5476">
            <w:t>uestions</w:t>
          </w:r>
        </w:p>
      </w:tc>
    </w:tr>
  </w:tbl>
  <w:p w:rsidR="00715998" w:rsidRDefault="00715998"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715998" w:rsidTr="0021630A">
      <w:trPr>
        <w:trHeight w:val="550"/>
      </w:trPr>
      <w:tc>
        <w:tcPr>
          <w:tcW w:w="2835" w:type="dxa"/>
          <w:shd w:val="clear" w:color="auto" w:fill="45545F"/>
          <w:vAlign w:val="center"/>
        </w:tcPr>
        <w:p w:rsidR="00715998" w:rsidRDefault="00715998" w:rsidP="00415AA5">
          <w:pPr>
            <w:pStyle w:val="HeaderLeft"/>
          </w:pPr>
          <w:r>
            <w:t>Answers to written q</w:t>
          </w:r>
          <w:r w:rsidRPr="009A5476">
            <w:t>uestions</w:t>
          </w:r>
        </w:p>
      </w:tc>
      <w:tc>
        <w:tcPr>
          <w:tcW w:w="6270" w:type="dxa"/>
        </w:tcPr>
        <w:p w:rsidR="00715998" w:rsidRDefault="00715998" w:rsidP="00C66768">
          <w:pPr>
            <w:pStyle w:val="HeaderLeft"/>
          </w:pPr>
        </w:p>
      </w:tc>
    </w:tr>
  </w:tbl>
  <w:p w:rsidR="00715998" w:rsidRDefault="00715998"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715998" w:rsidTr="0021630A">
      <w:trPr>
        <w:trHeight w:val="550"/>
      </w:trPr>
      <w:tc>
        <w:tcPr>
          <w:tcW w:w="6204" w:type="dxa"/>
        </w:tcPr>
        <w:p w:rsidR="00715998" w:rsidRDefault="00715998" w:rsidP="00C66768">
          <w:pPr>
            <w:pStyle w:val="HeaderRight"/>
          </w:pPr>
        </w:p>
      </w:tc>
      <w:tc>
        <w:tcPr>
          <w:tcW w:w="2835" w:type="dxa"/>
          <w:shd w:val="clear" w:color="auto" w:fill="45545F"/>
          <w:vAlign w:val="center"/>
        </w:tcPr>
        <w:p w:rsidR="00715998" w:rsidRDefault="00715998" w:rsidP="00415AA5">
          <w:pPr>
            <w:pStyle w:val="HeaderRight"/>
          </w:pPr>
          <w:r>
            <w:t>Answers to written q</w:t>
          </w:r>
          <w:r w:rsidRPr="009A5476">
            <w:t>uestions</w:t>
          </w:r>
        </w:p>
      </w:tc>
    </w:tr>
  </w:tbl>
  <w:p w:rsidR="00715998" w:rsidRDefault="00715998"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715998" w:rsidTr="00571985">
      <w:trPr>
        <w:trHeight w:val="550"/>
      </w:trPr>
      <w:tc>
        <w:tcPr>
          <w:tcW w:w="2268" w:type="dxa"/>
          <w:shd w:val="clear" w:color="auto" w:fill="45545F"/>
          <w:vAlign w:val="center"/>
        </w:tcPr>
        <w:p w:rsidR="00715998" w:rsidRDefault="00715998" w:rsidP="00571985">
          <w:pPr>
            <w:pStyle w:val="HeaderLeft"/>
          </w:pPr>
          <w:r w:rsidRPr="009A5476">
            <w:t xml:space="preserve">Observation </w:t>
          </w:r>
          <w:r>
            <w:t>c</w:t>
          </w:r>
          <w:r w:rsidRPr="009A5476">
            <w:t>hecklist</w:t>
          </w:r>
        </w:p>
      </w:tc>
      <w:tc>
        <w:tcPr>
          <w:tcW w:w="6696" w:type="dxa"/>
        </w:tcPr>
        <w:p w:rsidR="00715998" w:rsidRDefault="00715998" w:rsidP="00C66768">
          <w:pPr>
            <w:pStyle w:val="HeaderLeft"/>
          </w:pPr>
        </w:p>
      </w:tc>
    </w:tr>
  </w:tbl>
  <w:p w:rsidR="00715998" w:rsidRDefault="00715998"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715998" w:rsidTr="00571985">
      <w:trPr>
        <w:trHeight w:val="550"/>
      </w:trPr>
      <w:tc>
        <w:tcPr>
          <w:tcW w:w="6771" w:type="dxa"/>
        </w:tcPr>
        <w:p w:rsidR="00715998" w:rsidRDefault="00715998" w:rsidP="00C66768">
          <w:pPr>
            <w:pStyle w:val="HeaderRight"/>
          </w:pPr>
        </w:p>
      </w:tc>
      <w:tc>
        <w:tcPr>
          <w:tcW w:w="2268" w:type="dxa"/>
          <w:shd w:val="clear" w:color="auto" w:fill="45545F"/>
          <w:vAlign w:val="center"/>
        </w:tcPr>
        <w:p w:rsidR="00715998" w:rsidRDefault="00715998" w:rsidP="00571985">
          <w:pPr>
            <w:pStyle w:val="HeaderRight"/>
          </w:pPr>
          <w:r w:rsidRPr="009A5476">
            <w:t xml:space="preserve">Observation </w:t>
          </w:r>
          <w:r>
            <w:t>c</w:t>
          </w:r>
          <w:r w:rsidRPr="009A5476">
            <w:t>hecklist</w:t>
          </w:r>
        </w:p>
      </w:tc>
    </w:tr>
  </w:tbl>
  <w:p w:rsidR="00715998" w:rsidRDefault="00715998"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715998" w:rsidTr="00571985">
      <w:trPr>
        <w:trHeight w:val="550"/>
      </w:trPr>
      <w:tc>
        <w:tcPr>
          <w:tcW w:w="2268" w:type="dxa"/>
          <w:shd w:val="clear" w:color="auto" w:fill="45545F"/>
          <w:vAlign w:val="center"/>
        </w:tcPr>
        <w:p w:rsidR="00715998" w:rsidRDefault="00715998" w:rsidP="00F5028F">
          <w:pPr>
            <w:pStyle w:val="HeaderLeft"/>
          </w:pPr>
          <w:r>
            <w:t>Third p</w:t>
          </w:r>
          <w:r w:rsidRPr="009A5476">
            <w:t xml:space="preserve">arty </w:t>
          </w:r>
          <w:r>
            <w:t>s</w:t>
          </w:r>
          <w:r w:rsidRPr="009A5476">
            <w:t>tatement</w:t>
          </w:r>
        </w:p>
      </w:tc>
      <w:tc>
        <w:tcPr>
          <w:tcW w:w="6696" w:type="dxa"/>
        </w:tcPr>
        <w:p w:rsidR="00715998" w:rsidRDefault="00715998" w:rsidP="00C66768">
          <w:pPr>
            <w:pStyle w:val="HeaderLeft"/>
          </w:pPr>
        </w:p>
      </w:tc>
    </w:tr>
  </w:tbl>
  <w:p w:rsidR="00715998" w:rsidRDefault="00715998"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715998" w:rsidTr="00571985">
      <w:trPr>
        <w:trHeight w:val="550"/>
      </w:trPr>
      <w:tc>
        <w:tcPr>
          <w:tcW w:w="6771" w:type="dxa"/>
        </w:tcPr>
        <w:p w:rsidR="00715998" w:rsidRDefault="00715998" w:rsidP="00C66768">
          <w:pPr>
            <w:pStyle w:val="HeaderRight"/>
          </w:pPr>
        </w:p>
      </w:tc>
      <w:tc>
        <w:tcPr>
          <w:tcW w:w="2268" w:type="dxa"/>
          <w:shd w:val="clear" w:color="auto" w:fill="45545F"/>
          <w:vAlign w:val="center"/>
        </w:tcPr>
        <w:p w:rsidR="00715998" w:rsidRPr="00F5028F" w:rsidRDefault="00715998" w:rsidP="00571985">
          <w:pPr>
            <w:pStyle w:val="HeaderRight"/>
            <w:rPr>
              <w:b/>
            </w:rPr>
          </w:pPr>
          <w:r>
            <w:t>Third party s</w:t>
          </w:r>
          <w:r w:rsidRPr="009A5476">
            <w:t>tatement</w:t>
          </w:r>
        </w:p>
      </w:tc>
    </w:tr>
  </w:tbl>
  <w:p w:rsidR="00715998" w:rsidRDefault="00715998"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715998" w:rsidTr="00C1456C">
      <w:trPr>
        <w:trHeight w:val="550"/>
      </w:trPr>
      <w:tc>
        <w:tcPr>
          <w:tcW w:w="2835" w:type="dxa"/>
          <w:shd w:val="clear" w:color="auto" w:fill="45545F"/>
          <w:vAlign w:val="center"/>
        </w:tcPr>
        <w:p w:rsidR="00715998" w:rsidRDefault="00715998" w:rsidP="00F5028F">
          <w:pPr>
            <w:pStyle w:val="HeaderLeft"/>
          </w:pPr>
          <w:r>
            <w:t>Competency recording s</w:t>
          </w:r>
          <w:r w:rsidRPr="009A5476">
            <w:t>heet</w:t>
          </w:r>
        </w:p>
      </w:tc>
      <w:tc>
        <w:tcPr>
          <w:tcW w:w="11373" w:type="dxa"/>
        </w:tcPr>
        <w:p w:rsidR="00715998" w:rsidRDefault="00715998" w:rsidP="00C66768">
          <w:pPr>
            <w:pStyle w:val="HeaderLeft"/>
          </w:pPr>
        </w:p>
      </w:tc>
    </w:tr>
  </w:tbl>
  <w:p w:rsidR="00715998" w:rsidRDefault="00715998"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715998" w:rsidTr="00C1456C">
      <w:trPr>
        <w:trHeight w:val="550"/>
      </w:trPr>
      <w:tc>
        <w:tcPr>
          <w:tcW w:w="11448" w:type="dxa"/>
        </w:tcPr>
        <w:p w:rsidR="00715998" w:rsidRDefault="00715998" w:rsidP="00C66768">
          <w:pPr>
            <w:pStyle w:val="HeaderRight"/>
          </w:pPr>
        </w:p>
      </w:tc>
      <w:tc>
        <w:tcPr>
          <w:tcW w:w="2835" w:type="dxa"/>
          <w:shd w:val="clear" w:color="auto" w:fill="45545F"/>
          <w:vAlign w:val="center"/>
        </w:tcPr>
        <w:p w:rsidR="00715998" w:rsidRPr="00F5028F" w:rsidRDefault="00715998" w:rsidP="00C1456C">
          <w:pPr>
            <w:pStyle w:val="HeaderRight"/>
            <w:rPr>
              <w:b/>
            </w:rPr>
          </w:pPr>
          <w:r>
            <w:t>Competency r</w:t>
          </w:r>
          <w:r w:rsidRPr="009A5476">
            <w:t xml:space="preserve">ecording </w:t>
          </w:r>
          <w:r>
            <w:t>s</w:t>
          </w:r>
          <w:r w:rsidRPr="009A5476">
            <w:t>heet</w:t>
          </w:r>
        </w:p>
      </w:tc>
    </w:tr>
  </w:tbl>
  <w:p w:rsidR="00715998" w:rsidRDefault="00715998"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5998" w:rsidRDefault="00715998"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5998" w:rsidRDefault="00715998"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7BCE03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29AFE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744348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EDE33A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BF21A2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006F83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48246B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834194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4EFB7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A8CB4C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15:restartNumberingAfterBreak="0">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15:restartNumberingAfterBreak="0">
    <w:nsid w:val="0C747BEB"/>
    <w:multiLevelType w:val="hybridMultilevel"/>
    <w:tmpl w:val="1B247C54"/>
    <w:lvl w:ilvl="0" w:tplc="DC98366C">
      <w:start w:val="1"/>
      <w:numFmt w:val="bullet"/>
      <w:pStyle w:val="Checkbox"/>
      <w:lvlText w:val=""/>
      <w:lvlJc w:val="left"/>
      <w:pPr>
        <w:ind w:left="785" w:hanging="360"/>
      </w:pPr>
      <w:rPr>
        <w:rFonts w:ascii="Wingdings" w:hAnsi="Wingdings" w:hint="default"/>
        <w:sz w:val="24"/>
      </w:rPr>
    </w:lvl>
    <w:lvl w:ilvl="1" w:tplc="9D3693EA">
      <w:start w:val="1"/>
      <w:numFmt w:val="bullet"/>
      <w:lvlText w:val="o"/>
      <w:lvlJc w:val="left"/>
      <w:pPr>
        <w:ind w:left="1505" w:hanging="360"/>
      </w:pPr>
      <w:rPr>
        <w:rFonts w:ascii="Courier New" w:hAnsi="Courier New" w:cs="Courier New" w:hint="default"/>
      </w:rPr>
    </w:lvl>
    <w:lvl w:ilvl="2" w:tplc="1C3694F6">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15:restartNumberingAfterBreak="0">
    <w:nsid w:val="0C7F1657"/>
    <w:multiLevelType w:val="singleLevel"/>
    <w:tmpl w:val="AC7C9448"/>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15:restartNumberingAfterBreak="0">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15:restartNumberingAfterBreak="0">
    <w:nsid w:val="23622A81"/>
    <w:multiLevelType w:val="hybridMultilevel"/>
    <w:tmpl w:val="D6809FE4"/>
    <w:lvl w:ilvl="0" w:tplc="67F20EEA">
      <w:start w:val="1"/>
      <w:numFmt w:val="bullet"/>
      <w:pStyle w:val="ActivityBullet1"/>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1" w15:restartNumberingAfterBreak="0">
    <w:nsid w:val="279701D7"/>
    <w:multiLevelType w:val="hybridMultilevel"/>
    <w:tmpl w:val="9A2E725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2A6C2723"/>
    <w:multiLevelType w:val="hybridMultilevel"/>
    <w:tmpl w:val="DECCB1CE"/>
    <w:lvl w:ilvl="0" w:tplc="9FE6BFDC">
      <w:start w:val="1"/>
      <w:numFmt w:val="bullet"/>
      <w:pStyle w:val="ActivityBullet2"/>
      <w:lvlText w:val=""/>
      <w:lvlJc w:val="left"/>
      <w:pPr>
        <w:ind w:left="1644" w:hanging="360"/>
      </w:pPr>
      <w:rPr>
        <w:rFonts w:ascii="Wingdings" w:hAnsi="Wingdings" w:hint="default"/>
      </w:rPr>
    </w:lvl>
    <w:lvl w:ilvl="1" w:tplc="0C090003" w:tentative="1">
      <w:start w:val="1"/>
      <w:numFmt w:val="bullet"/>
      <w:lvlText w:val="o"/>
      <w:lvlJc w:val="left"/>
      <w:pPr>
        <w:ind w:left="2364" w:hanging="360"/>
      </w:pPr>
      <w:rPr>
        <w:rFonts w:ascii="Courier New" w:hAnsi="Courier New" w:cs="Courier New" w:hint="default"/>
      </w:rPr>
    </w:lvl>
    <w:lvl w:ilvl="2" w:tplc="0C090005" w:tentative="1">
      <w:start w:val="1"/>
      <w:numFmt w:val="bullet"/>
      <w:lvlText w:val=""/>
      <w:lvlJc w:val="left"/>
      <w:pPr>
        <w:ind w:left="3084" w:hanging="360"/>
      </w:pPr>
      <w:rPr>
        <w:rFonts w:ascii="Wingdings" w:hAnsi="Wingdings" w:hint="default"/>
      </w:rPr>
    </w:lvl>
    <w:lvl w:ilvl="3" w:tplc="0C090001" w:tentative="1">
      <w:start w:val="1"/>
      <w:numFmt w:val="bullet"/>
      <w:lvlText w:val=""/>
      <w:lvlJc w:val="left"/>
      <w:pPr>
        <w:ind w:left="3804" w:hanging="360"/>
      </w:pPr>
      <w:rPr>
        <w:rFonts w:ascii="Symbol" w:hAnsi="Symbol" w:hint="default"/>
      </w:rPr>
    </w:lvl>
    <w:lvl w:ilvl="4" w:tplc="0C090003" w:tentative="1">
      <w:start w:val="1"/>
      <w:numFmt w:val="bullet"/>
      <w:lvlText w:val="o"/>
      <w:lvlJc w:val="left"/>
      <w:pPr>
        <w:ind w:left="4524" w:hanging="360"/>
      </w:pPr>
      <w:rPr>
        <w:rFonts w:ascii="Courier New" w:hAnsi="Courier New" w:cs="Courier New" w:hint="default"/>
      </w:rPr>
    </w:lvl>
    <w:lvl w:ilvl="5" w:tplc="0C090005" w:tentative="1">
      <w:start w:val="1"/>
      <w:numFmt w:val="bullet"/>
      <w:lvlText w:val=""/>
      <w:lvlJc w:val="left"/>
      <w:pPr>
        <w:ind w:left="5244" w:hanging="360"/>
      </w:pPr>
      <w:rPr>
        <w:rFonts w:ascii="Wingdings" w:hAnsi="Wingdings" w:hint="default"/>
      </w:rPr>
    </w:lvl>
    <w:lvl w:ilvl="6" w:tplc="0C090001" w:tentative="1">
      <w:start w:val="1"/>
      <w:numFmt w:val="bullet"/>
      <w:lvlText w:val=""/>
      <w:lvlJc w:val="left"/>
      <w:pPr>
        <w:ind w:left="5964" w:hanging="360"/>
      </w:pPr>
      <w:rPr>
        <w:rFonts w:ascii="Symbol" w:hAnsi="Symbol" w:hint="default"/>
      </w:rPr>
    </w:lvl>
    <w:lvl w:ilvl="7" w:tplc="0C090003" w:tentative="1">
      <w:start w:val="1"/>
      <w:numFmt w:val="bullet"/>
      <w:lvlText w:val="o"/>
      <w:lvlJc w:val="left"/>
      <w:pPr>
        <w:ind w:left="6684" w:hanging="360"/>
      </w:pPr>
      <w:rPr>
        <w:rFonts w:ascii="Courier New" w:hAnsi="Courier New" w:cs="Courier New" w:hint="default"/>
      </w:rPr>
    </w:lvl>
    <w:lvl w:ilvl="8" w:tplc="0C090005" w:tentative="1">
      <w:start w:val="1"/>
      <w:numFmt w:val="bullet"/>
      <w:lvlText w:val=""/>
      <w:lvlJc w:val="left"/>
      <w:pPr>
        <w:ind w:left="7404" w:hanging="360"/>
      </w:pPr>
      <w:rPr>
        <w:rFonts w:ascii="Wingdings" w:hAnsi="Wingdings" w:hint="default"/>
      </w:rPr>
    </w:lvl>
  </w:abstractNum>
  <w:abstractNum w:abstractNumId="23" w15:restartNumberingAfterBreak="0">
    <w:nsid w:val="2DC80728"/>
    <w:multiLevelType w:val="singleLevel"/>
    <w:tmpl w:val="AC7C9448"/>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331B5EB5"/>
    <w:multiLevelType w:val="singleLevel"/>
    <w:tmpl w:val="AC7C9448"/>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15:restartNumberingAfterBreak="0">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52F67BF5"/>
    <w:multiLevelType w:val="singleLevel"/>
    <w:tmpl w:val="AC7C9448"/>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53D9694C"/>
    <w:multiLevelType w:val="singleLevel"/>
    <w:tmpl w:val="AC7C9448"/>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4" w15:restartNumberingAfterBreak="0">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5" w15:restartNumberingAfterBreak="0">
    <w:nsid w:val="65037031"/>
    <w:multiLevelType w:val="singleLevel"/>
    <w:tmpl w:val="AC7C9448"/>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6BAD2417"/>
    <w:multiLevelType w:val="hybridMultilevel"/>
    <w:tmpl w:val="6C4AC948"/>
    <w:lvl w:ilvl="0" w:tplc="BBD4427A">
      <w:start w:val="1"/>
      <w:numFmt w:val="bullet"/>
      <w:pStyle w:val="ActivityBullet3"/>
      <w:lvlText w:val="−"/>
      <w:lvlJc w:val="left"/>
      <w:pPr>
        <w:ind w:left="2001" w:hanging="360"/>
      </w:pPr>
      <w:rPr>
        <w:rFonts w:ascii="Calibri" w:hAnsi="Calibri" w:hint="default"/>
      </w:rPr>
    </w:lvl>
    <w:lvl w:ilvl="1" w:tplc="0C090003" w:tentative="1">
      <w:start w:val="1"/>
      <w:numFmt w:val="bullet"/>
      <w:lvlText w:val="o"/>
      <w:lvlJc w:val="left"/>
      <w:pPr>
        <w:ind w:left="2721" w:hanging="360"/>
      </w:pPr>
      <w:rPr>
        <w:rFonts w:ascii="Courier New" w:hAnsi="Courier New" w:cs="Courier New" w:hint="default"/>
      </w:rPr>
    </w:lvl>
    <w:lvl w:ilvl="2" w:tplc="0C090005" w:tentative="1">
      <w:start w:val="1"/>
      <w:numFmt w:val="bullet"/>
      <w:lvlText w:val=""/>
      <w:lvlJc w:val="left"/>
      <w:pPr>
        <w:ind w:left="3441" w:hanging="360"/>
      </w:pPr>
      <w:rPr>
        <w:rFonts w:ascii="Wingdings" w:hAnsi="Wingdings" w:hint="default"/>
      </w:rPr>
    </w:lvl>
    <w:lvl w:ilvl="3" w:tplc="0C090001" w:tentative="1">
      <w:start w:val="1"/>
      <w:numFmt w:val="bullet"/>
      <w:lvlText w:val=""/>
      <w:lvlJc w:val="left"/>
      <w:pPr>
        <w:ind w:left="4161" w:hanging="360"/>
      </w:pPr>
      <w:rPr>
        <w:rFonts w:ascii="Symbol" w:hAnsi="Symbol" w:hint="default"/>
      </w:rPr>
    </w:lvl>
    <w:lvl w:ilvl="4" w:tplc="0C090003" w:tentative="1">
      <w:start w:val="1"/>
      <w:numFmt w:val="bullet"/>
      <w:lvlText w:val="o"/>
      <w:lvlJc w:val="left"/>
      <w:pPr>
        <w:ind w:left="4881" w:hanging="360"/>
      </w:pPr>
      <w:rPr>
        <w:rFonts w:ascii="Courier New" w:hAnsi="Courier New" w:cs="Courier New" w:hint="default"/>
      </w:rPr>
    </w:lvl>
    <w:lvl w:ilvl="5" w:tplc="0C090005" w:tentative="1">
      <w:start w:val="1"/>
      <w:numFmt w:val="bullet"/>
      <w:lvlText w:val=""/>
      <w:lvlJc w:val="left"/>
      <w:pPr>
        <w:ind w:left="5601" w:hanging="360"/>
      </w:pPr>
      <w:rPr>
        <w:rFonts w:ascii="Wingdings" w:hAnsi="Wingdings" w:hint="default"/>
      </w:rPr>
    </w:lvl>
    <w:lvl w:ilvl="6" w:tplc="0C090001" w:tentative="1">
      <w:start w:val="1"/>
      <w:numFmt w:val="bullet"/>
      <w:lvlText w:val=""/>
      <w:lvlJc w:val="left"/>
      <w:pPr>
        <w:ind w:left="6321" w:hanging="360"/>
      </w:pPr>
      <w:rPr>
        <w:rFonts w:ascii="Symbol" w:hAnsi="Symbol" w:hint="default"/>
      </w:rPr>
    </w:lvl>
    <w:lvl w:ilvl="7" w:tplc="0C090003" w:tentative="1">
      <w:start w:val="1"/>
      <w:numFmt w:val="bullet"/>
      <w:lvlText w:val="o"/>
      <w:lvlJc w:val="left"/>
      <w:pPr>
        <w:ind w:left="7041" w:hanging="360"/>
      </w:pPr>
      <w:rPr>
        <w:rFonts w:ascii="Courier New" w:hAnsi="Courier New" w:cs="Courier New" w:hint="default"/>
      </w:rPr>
    </w:lvl>
    <w:lvl w:ilvl="8" w:tplc="0C090005" w:tentative="1">
      <w:start w:val="1"/>
      <w:numFmt w:val="bullet"/>
      <w:lvlText w:val=""/>
      <w:lvlJc w:val="left"/>
      <w:pPr>
        <w:ind w:left="7761" w:hanging="360"/>
      </w:pPr>
      <w:rPr>
        <w:rFonts w:ascii="Wingdings" w:hAnsi="Wingdings" w:hint="default"/>
      </w:rPr>
    </w:lvl>
  </w:abstractNum>
  <w:abstractNum w:abstractNumId="39" w15:restartNumberingAfterBreak="0">
    <w:nsid w:val="6C053B73"/>
    <w:multiLevelType w:val="multilevel"/>
    <w:tmpl w:val="D3EA5E2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0" w15:restartNumberingAfterBreak="0">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1" w15:restartNumberingAfterBreak="0">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2" w15:restartNumberingAfterBreak="0">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43" w15:restartNumberingAfterBreak="0">
    <w:nsid w:val="762E166F"/>
    <w:multiLevelType w:val="singleLevel"/>
    <w:tmpl w:val="AC7C9448"/>
    <w:lvl w:ilvl="0">
      <w:start w:val="1"/>
      <w:numFmt w:val="bullet"/>
      <w:lvlText w:val=""/>
      <w:lvlJc w:val="left"/>
      <w:pPr>
        <w:tabs>
          <w:tab w:val="num" w:pos="360"/>
        </w:tabs>
        <w:ind w:left="360" w:hanging="360"/>
      </w:pPr>
      <w:rPr>
        <w:rFonts w:ascii="Symbol" w:hAnsi="Symbol" w:hint="default"/>
      </w:rPr>
    </w:lvl>
  </w:abstractNum>
  <w:abstractNum w:abstractNumId="44" w15:restartNumberingAfterBreak="0">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45" w15:restartNumberingAfterBreak="0">
    <w:nsid w:val="796B4CD3"/>
    <w:multiLevelType w:val="singleLevel"/>
    <w:tmpl w:val="AC7C9448"/>
    <w:lvl w:ilvl="0">
      <w:start w:val="1"/>
      <w:numFmt w:val="bullet"/>
      <w:lvlText w:val=""/>
      <w:lvlJc w:val="left"/>
      <w:pPr>
        <w:tabs>
          <w:tab w:val="num" w:pos="360"/>
        </w:tabs>
        <w:ind w:left="360" w:hanging="360"/>
      </w:pPr>
      <w:rPr>
        <w:rFonts w:ascii="Symbol" w:hAnsi="Symbol" w:hint="default"/>
      </w:rPr>
    </w:lvl>
  </w:abstractNum>
  <w:abstractNum w:abstractNumId="46" w15:restartNumberingAfterBreak="0">
    <w:nsid w:val="7D86609F"/>
    <w:multiLevelType w:val="singleLevel"/>
    <w:tmpl w:val="AC7C9448"/>
    <w:lvl w:ilvl="0">
      <w:start w:val="1"/>
      <w:numFmt w:val="bullet"/>
      <w:lvlText w:val=""/>
      <w:lvlJc w:val="left"/>
      <w:pPr>
        <w:tabs>
          <w:tab w:val="num" w:pos="360"/>
        </w:tabs>
        <w:ind w:left="360" w:hanging="360"/>
      </w:pPr>
      <w:rPr>
        <w:rFonts w:ascii="Symbol" w:hAnsi="Symbol" w:hint="default"/>
      </w:rPr>
    </w:lvl>
  </w:abstractNum>
  <w:num w:numId="1">
    <w:abstractNumId w:val="40"/>
  </w:num>
  <w:num w:numId="2">
    <w:abstractNumId w:val="17"/>
  </w:num>
  <w:num w:numId="3">
    <w:abstractNumId w:val="32"/>
  </w:num>
  <w:num w:numId="4">
    <w:abstractNumId w:val="29"/>
  </w:num>
  <w:num w:numId="5">
    <w:abstractNumId w:val="14"/>
  </w:num>
  <w:num w:numId="6">
    <w:abstractNumId w:val="33"/>
  </w:num>
  <w:num w:numId="7">
    <w:abstractNumId w:val="16"/>
  </w:num>
  <w:num w:numId="8">
    <w:abstractNumId w:val="10"/>
  </w:num>
  <w:num w:numId="9">
    <w:abstractNumId w:val="11"/>
  </w:num>
  <w:num w:numId="10">
    <w:abstractNumId w:val="27"/>
  </w:num>
  <w:num w:numId="11">
    <w:abstractNumId w:val="27"/>
    <w:lvlOverride w:ilvl="0">
      <w:startOverride w:val="1"/>
    </w:lvlOverride>
  </w:num>
  <w:num w:numId="12">
    <w:abstractNumId w:val="12"/>
  </w:num>
  <w:num w:numId="13">
    <w:abstractNumId w:val="36"/>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 w:numId="24">
    <w:abstractNumId w:val="42"/>
  </w:num>
  <w:num w:numId="25">
    <w:abstractNumId w:val="15"/>
  </w:num>
  <w:num w:numId="26">
    <w:abstractNumId w:val="24"/>
  </w:num>
  <w:num w:numId="27">
    <w:abstractNumId w:val="41"/>
  </w:num>
  <w:num w:numId="28">
    <w:abstractNumId w:val="44"/>
  </w:num>
  <w:num w:numId="29">
    <w:abstractNumId w:val="40"/>
  </w:num>
  <w:num w:numId="30">
    <w:abstractNumId w:val="26"/>
  </w:num>
  <w:num w:numId="31">
    <w:abstractNumId w:val="28"/>
  </w:num>
  <w:num w:numId="32">
    <w:abstractNumId w:val="19"/>
  </w:num>
  <w:num w:numId="33">
    <w:abstractNumId w:val="18"/>
  </w:num>
  <w:num w:numId="34">
    <w:abstractNumId w:val="34"/>
  </w:num>
  <w:num w:numId="35">
    <w:abstractNumId w:val="39"/>
  </w:num>
  <w:num w:numId="36">
    <w:abstractNumId w:val="37"/>
  </w:num>
  <w:num w:numId="37">
    <w:abstractNumId w:val="21"/>
  </w:num>
  <w:num w:numId="38">
    <w:abstractNumId w:val="13"/>
  </w:num>
  <w:num w:numId="39">
    <w:abstractNumId w:val="25"/>
  </w:num>
  <w:num w:numId="40">
    <w:abstractNumId w:val="46"/>
  </w:num>
  <w:num w:numId="41">
    <w:abstractNumId w:val="45"/>
  </w:num>
  <w:num w:numId="42">
    <w:abstractNumId w:val="43"/>
  </w:num>
  <w:num w:numId="43">
    <w:abstractNumId w:val="31"/>
  </w:num>
  <w:num w:numId="44">
    <w:abstractNumId w:val="35"/>
  </w:num>
  <w:num w:numId="45">
    <w:abstractNumId w:val="30"/>
  </w:num>
  <w:num w:numId="46">
    <w:abstractNumId w:val="23"/>
  </w:num>
  <w:num w:numId="47">
    <w:abstractNumId w:val="20"/>
  </w:num>
  <w:num w:numId="48">
    <w:abstractNumId w:val="22"/>
  </w:num>
  <w:num w:numId="4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7967"/>
    <w:rsid w:val="000133B7"/>
    <w:rsid w:val="00030EF9"/>
    <w:rsid w:val="00036A80"/>
    <w:rsid w:val="000748B7"/>
    <w:rsid w:val="000B1245"/>
    <w:rsid w:val="000E403B"/>
    <w:rsid w:val="000F0184"/>
    <w:rsid w:val="0014224A"/>
    <w:rsid w:val="0018383B"/>
    <w:rsid w:val="001E5437"/>
    <w:rsid w:val="0021630A"/>
    <w:rsid w:val="002174ED"/>
    <w:rsid w:val="002410B9"/>
    <w:rsid w:val="002431B6"/>
    <w:rsid w:val="00282AA6"/>
    <w:rsid w:val="00290B09"/>
    <w:rsid w:val="002A472D"/>
    <w:rsid w:val="002D0A8D"/>
    <w:rsid w:val="00315438"/>
    <w:rsid w:val="00337FEE"/>
    <w:rsid w:val="00354F7F"/>
    <w:rsid w:val="00380A98"/>
    <w:rsid w:val="003A4807"/>
    <w:rsid w:val="003F407D"/>
    <w:rsid w:val="003F4A72"/>
    <w:rsid w:val="00415AA5"/>
    <w:rsid w:val="0044161B"/>
    <w:rsid w:val="00473855"/>
    <w:rsid w:val="0048082E"/>
    <w:rsid w:val="004B312C"/>
    <w:rsid w:val="00500A63"/>
    <w:rsid w:val="00523E42"/>
    <w:rsid w:val="00554A57"/>
    <w:rsid w:val="00566F0E"/>
    <w:rsid w:val="00571985"/>
    <w:rsid w:val="005724B1"/>
    <w:rsid w:val="005F259C"/>
    <w:rsid w:val="00604C0E"/>
    <w:rsid w:val="00605DDA"/>
    <w:rsid w:val="00607967"/>
    <w:rsid w:val="00610FD5"/>
    <w:rsid w:val="00615136"/>
    <w:rsid w:val="00697630"/>
    <w:rsid w:val="006D08CA"/>
    <w:rsid w:val="006E0538"/>
    <w:rsid w:val="007009D3"/>
    <w:rsid w:val="00715998"/>
    <w:rsid w:val="007617EF"/>
    <w:rsid w:val="007716FE"/>
    <w:rsid w:val="00772135"/>
    <w:rsid w:val="00785293"/>
    <w:rsid w:val="007A03C6"/>
    <w:rsid w:val="007C0E81"/>
    <w:rsid w:val="007C795B"/>
    <w:rsid w:val="007D47CF"/>
    <w:rsid w:val="007E4C6F"/>
    <w:rsid w:val="00802BAA"/>
    <w:rsid w:val="00815273"/>
    <w:rsid w:val="00822378"/>
    <w:rsid w:val="00847FB6"/>
    <w:rsid w:val="0085162D"/>
    <w:rsid w:val="00853337"/>
    <w:rsid w:val="00886CA7"/>
    <w:rsid w:val="0089065E"/>
    <w:rsid w:val="008A2F85"/>
    <w:rsid w:val="008B4AA7"/>
    <w:rsid w:val="008D4061"/>
    <w:rsid w:val="008D5446"/>
    <w:rsid w:val="008E1FEB"/>
    <w:rsid w:val="008E44D2"/>
    <w:rsid w:val="009255A7"/>
    <w:rsid w:val="00951D65"/>
    <w:rsid w:val="009904B1"/>
    <w:rsid w:val="009964A4"/>
    <w:rsid w:val="009A3675"/>
    <w:rsid w:val="009B33F6"/>
    <w:rsid w:val="009B3C85"/>
    <w:rsid w:val="009C22E7"/>
    <w:rsid w:val="00A01DF5"/>
    <w:rsid w:val="00A23257"/>
    <w:rsid w:val="00A2483C"/>
    <w:rsid w:val="00A57AFD"/>
    <w:rsid w:val="00A72B26"/>
    <w:rsid w:val="00A94E75"/>
    <w:rsid w:val="00AB0B9B"/>
    <w:rsid w:val="00AC3C86"/>
    <w:rsid w:val="00AC47DC"/>
    <w:rsid w:val="00AE3A06"/>
    <w:rsid w:val="00AE4C5A"/>
    <w:rsid w:val="00AF4220"/>
    <w:rsid w:val="00B03DC9"/>
    <w:rsid w:val="00B07DA5"/>
    <w:rsid w:val="00B65878"/>
    <w:rsid w:val="00B70F1D"/>
    <w:rsid w:val="00BB3984"/>
    <w:rsid w:val="00C1456C"/>
    <w:rsid w:val="00C66768"/>
    <w:rsid w:val="00C81CB0"/>
    <w:rsid w:val="00CA4EFD"/>
    <w:rsid w:val="00CA7910"/>
    <w:rsid w:val="00CD330B"/>
    <w:rsid w:val="00CE09E3"/>
    <w:rsid w:val="00CE7816"/>
    <w:rsid w:val="00CF7D91"/>
    <w:rsid w:val="00D16CF9"/>
    <w:rsid w:val="00D2116E"/>
    <w:rsid w:val="00D559A6"/>
    <w:rsid w:val="00D61B36"/>
    <w:rsid w:val="00DA0D00"/>
    <w:rsid w:val="00E066EB"/>
    <w:rsid w:val="00E2166E"/>
    <w:rsid w:val="00E27523"/>
    <w:rsid w:val="00E5319F"/>
    <w:rsid w:val="00E86CC2"/>
    <w:rsid w:val="00EA6F82"/>
    <w:rsid w:val="00F425C7"/>
    <w:rsid w:val="00F5028F"/>
    <w:rsid w:val="00F5772A"/>
    <w:rsid w:val="00FA04B0"/>
    <w:rsid w:val="00FA2EBC"/>
    <w:rsid w:val="00FD336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68B3391-39B1-4163-B77B-5DC95AAC7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3"/>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4"/>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3"/>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2"/>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6"/>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24"/>
      </w:numPr>
      <w:spacing w:before="240" w:after="240"/>
      <w:ind w:left="567" w:hanging="567"/>
    </w:pPr>
    <w:rPr>
      <w:noProof w:val="0"/>
      <w:lang w:val="en-US"/>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25"/>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27"/>
      </w:numPr>
      <w:ind w:left="714" w:hanging="357"/>
    </w:pPr>
  </w:style>
  <w:style w:type="paragraph" w:customStyle="1" w:styleId="boxbullet">
    <w:name w:val="box bullet"/>
    <w:basedOn w:val="List"/>
    <w:rsid w:val="00F5028F"/>
    <w:pPr>
      <w:numPr>
        <w:numId w:val="28"/>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AE3A06"/>
    <w:pPr>
      <w:spacing w:after="100"/>
    </w:pPr>
    <w:rPr>
      <w:rFonts w:ascii="Helvetica" w:hAnsi="Helvetica"/>
    </w:rPr>
  </w:style>
  <w:style w:type="paragraph" w:customStyle="1" w:styleId="TableBullet1">
    <w:name w:val="Table Bullet 1"/>
    <w:basedOn w:val="TableText"/>
    <w:qFormat/>
    <w:rsid w:val="008E44D2"/>
    <w:pPr>
      <w:numPr>
        <w:numId w:val="30"/>
      </w:numPr>
      <w:ind w:left="357" w:hanging="357"/>
    </w:pPr>
  </w:style>
  <w:style w:type="paragraph" w:customStyle="1" w:styleId="TableBullet2">
    <w:name w:val="Table Bullet 2"/>
    <w:basedOn w:val="TableBullet1"/>
    <w:qFormat/>
    <w:rsid w:val="00290B09"/>
    <w:pPr>
      <w:numPr>
        <w:numId w:val="36"/>
      </w:numPr>
      <w:ind w:left="714" w:hanging="357"/>
    </w:pPr>
  </w:style>
  <w:style w:type="paragraph" w:customStyle="1" w:styleId="HangingNumber">
    <w:name w:val="HangingNumber"/>
    <w:basedOn w:val="Normal"/>
    <w:rsid w:val="00290B09"/>
    <w:pPr>
      <w:tabs>
        <w:tab w:val="left" w:pos="531"/>
      </w:tabs>
      <w:spacing w:before="60" w:after="60" w:line="240" w:lineRule="auto"/>
      <w:ind w:left="540" w:hanging="540"/>
    </w:pPr>
    <w:rPr>
      <w:rFonts w:ascii="Arial" w:eastAsia="Times New Roman" w:hAnsi="Arial" w:cs="Times New Roman"/>
      <w:szCs w:val="48"/>
      <w:lang w:val="en-US" w:eastAsia="en-AU"/>
    </w:rPr>
  </w:style>
  <w:style w:type="paragraph" w:customStyle="1" w:styleId="BodyText1">
    <w:name w:val="Body Text1"/>
    <w:basedOn w:val="Normal"/>
    <w:rsid w:val="00B65878"/>
    <w:pPr>
      <w:autoSpaceDE w:val="0"/>
      <w:autoSpaceDN w:val="0"/>
      <w:adjustRightInd w:val="0"/>
      <w:spacing w:line="240" w:lineRule="auto"/>
      <w:ind w:left="1021"/>
    </w:pPr>
    <w:rPr>
      <w:rFonts w:ascii="Helvetica" w:eastAsia="Times New Roman" w:hAnsi="Helvetica" w:cs="Times New Roman"/>
      <w:color w:val="000000"/>
      <w:szCs w:val="20"/>
    </w:rPr>
  </w:style>
  <w:style w:type="paragraph" w:customStyle="1" w:styleId="ActivityBullet1">
    <w:name w:val="Activity Bullet 1"/>
    <w:basedOn w:val="ActivityText"/>
    <w:qFormat/>
    <w:rsid w:val="00B65878"/>
    <w:pPr>
      <w:numPr>
        <w:numId w:val="47"/>
      </w:numPr>
      <w:ind w:left="924" w:hanging="357"/>
    </w:pPr>
  </w:style>
  <w:style w:type="paragraph" w:customStyle="1" w:styleId="ActivityBullet2">
    <w:name w:val="Activity Bullet 2"/>
    <w:basedOn w:val="ActivityBullet1"/>
    <w:qFormat/>
    <w:rsid w:val="00F5772A"/>
    <w:pPr>
      <w:numPr>
        <w:numId w:val="48"/>
      </w:numPr>
      <w:ind w:left="1281" w:hanging="357"/>
    </w:pPr>
  </w:style>
  <w:style w:type="paragraph" w:customStyle="1" w:styleId="ActivityBullet3">
    <w:name w:val="Activity Bullet 3"/>
    <w:basedOn w:val="ActivityBullet2"/>
    <w:qFormat/>
    <w:rsid w:val="00E2166E"/>
    <w:pPr>
      <w:numPr>
        <w:numId w:val="49"/>
      </w:numPr>
      <w:ind w:left="1638" w:hanging="357"/>
    </w:pPr>
  </w:style>
  <w:style w:type="paragraph" w:styleId="ListParagraph">
    <w:name w:val="List Paragraph"/>
    <w:basedOn w:val="Normal"/>
    <w:uiPriority w:val="34"/>
    <w:qFormat/>
    <w:rsid w:val="00CE78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eader" Target="header1.xml"/><Relationship Id="rId26" Type="http://schemas.openxmlformats.org/officeDocument/2006/relationships/header" Target="header5.xml"/><Relationship Id="rId39" Type="http://schemas.openxmlformats.org/officeDocument/2006/relationships/header" Target="header12.xml"/><Relationship Id="rId21" Type="http://schemas.openxmlformats.org/officeDocument/2006/relationships/footer" Target="footer2.xml"/><Relationship Id="rId34" Type="http://schemas.openxmlformats.org/officeDocument/2006/relationships/header" Target="header9.xml"/><Relationship Id="rId42" Type="http://schemas.openxmlformats.org/officeDocument/2006/relationships/header" Target="header15.xml"/><Relationship Id="rId47" Type="http://schemas.openxmlformats.org/officeDocument/2006/relationships/header" Target="header20.xml"/><Relationship Id="rId50" Type="http://schemas.openxmlformats.org/officeDocument/2006/relationships/image" Target="media/image9.png"/><Relationship Id="rId55" Type="http://schemas.openxmlformats.org/officeDocument/2006/relationships/footer" Target="footer14.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creativecommons.org/licenses/by/2.0/deed.en" TargetMode="External"/><Relationship Id="rId25" Type="http://schemas.openxmlformats.org/officeDocument/2006/relationships/footer" Target="footer4.xml"/><Relationship Id="rId33" Type="http://schemas.openxmlformats.org/officeDocument/2006/relationships/footer" Target="footer8.xml"/><Relationship Id="rId38" Type="http://schemas.openxmlformats.org/officeDocument/2006/relationships/header" Target="header11.xml"/><Relationship Id="rId46" Type="http://schemas.openxmlformats.org/officeDocument/2006/relationships/header" Target="header19.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1.xml"/><Relationship Id="rId29" Type="http://schemas.openxmlformats.org/officeDocument/2006/relationships/footer" Target="footer6.xml"/><Relationship Id="rId41" Type="http://schemas.openxmlformats.org/officeDocument/2006/relationships/header" Target="header14.xml"/><Relationship Id="rId54"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24" Type="http://schemas.openxmlformats.org/officeDocument/2006/relationships/footer" Target="footer3.xml"/><Relationship Id="rId32" Type="http://schemas.openxmlformats.org/officeDocument/2006/relationships/footer" Target="footer7.xml"/><Relationship Id="rId37" Type="http://schemas.openxmlformats.org/officeDocument/2006/relationships/footer" Target="footer10.xml"/><Relationship Id="rId40" Type="http://schemas.openxmlformats.org/officeDocument/2006/relationships/header" Target="header13.xml"/><Relationship Id="rId45" Type="http://schemas.openxmlformats.org/officeDocument/2006/relationships/header" Target="header18.xml"/><Relationship Id="rId53" Type="http://schemas.openxmlformats.org/officeDocument/2006/relationships/header" Target="header22.xm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header" Target="header4.xml"/><Relationship Id="rId28" Type="http://schemas.openxmlformats.org/officeDocument/2006/relationships/footer" Target="footer5.xml"/><Relationship Id="rId36" Type="http://schemas.openxmlformats.org/officeDocument/2006/relationships/footer" Target="footer9.xml"/><Relationship Id="rId49" Type="http://schemas.openxmlformats.org/officeDocument/2006/relationships/footer" Target="footer12.xml"/><Relationship Id="rId57"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header" Target="header2.xml"/><Relationship Id="rId31" Type="http://schemas.openxmlformats.org/officeDocument/2006/relationships/header" Target="header8.xml"/><Relationship Id="rId44" Type="http://schemas.openxmlformats.org/officeDocument/2006/relationships/header" Target="header17.xml"/><Relationship Id="rId52" Type="http://schemas.openxmlformats.org/officeDocument/2006/relationships/header" Target="header2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gif"/><Relationship Id="rId22" Type="http://schemas.openxmlformats.org/officeDocument/2006/relationships/header" Target="header3.xml"/><Relationship Id="rId27" Type="http://schemas.openxmlformats.org/officeDocument/2006/relationships/header" Target="header6.xml"/><Relationship Id="rId30" Type="http://schemas.openxmlformats.org/officeDocument/2006/relationships/header" Target="header7.xml"/><Relationship Id="rId35" Type="http://schemas.openxmlformats.org/officeDocument/2006/relationships/header" Target="header10.xml"/><Relationship Id="rId43" Type="http://schemas.openxmlformats.org/officeDocument/2006/relationships/header" Target="header16.xml"/><Relationship Id="rId48" Type="http://schemas.openxmlformats.org/officeDocument/2006/relationships/footer" Target="footer11.xml"/><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10.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4\AADCPII\98%20TBs%20for%20Travel%20&amp;%20Tour\Proposal\Create%20promotional%20display%20stand\From%20AH_190713\Templates\AM_Travel_agencies_template_14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60F61047E254C04839B40D9498EFC56"/>
        <w:category>
          <w:name w:val="General"/>
          <w:gallery w:val="placeholder"/>
        </w:category>
        <w:types>
          <w:type w:val="bbPlcHdr"/>
        </w:types>
        <w:behaviors>
          <w:behavior w:val="content"/>
        </w:behaviors>
        <w:guid w:val="{1A533169-F287-4D39-B0C9-8FEE95C651F0}"/>
      </w:docPartPr>
      <w:docPartBody>
        <w:p w:rsidR="00B10F1B" w:rsidRDefault="00B10F1B">
          <w:pPr>
            <w:pStyle w:val="460F61047E254C04839B40D9498EFC56"/>
          </w:pPr>
          <w:r w:rsidRPr="00BB6517">
            <w:rPr>
              <w:rStyle w:val="PlaceholderText"/>
            </w:rPr>
            <w:t>Click here to enter text.</w:t>
          </w:r>
        </w:p>
      </w:docPartBody>
    </w:docPart>
    <w:docPart>
      <w:docPartPr>
        <w:name w:val="D3E5E3A478864A069D2D28BDD4F84ED7"/>
        <w:category>
          <w:name w:val="General"/>
          <w:gallery w:val="placeholder"/>
        </w:category>
        <w:types>
          <w:type w:val="bbPlcHdr"/>
        </w:types>
        <w:behaviors>
          <w:behavior w:val="content"/>
        </w:behaviors>
        <w:guid w:val="{EA5D3A54-590C-4E72-8264-257BB1D12C52}"/>
      </w:docPartPr>
      <w:docPartBody>
        <w:p w:rsidR="00B10F1B" w:rsidRDefault="00B10F1B" w:rsidP="00B10F1B">
          <w:pPr>
            <w:pStyle w:val="D3E5E3A478864A069D2D28BDD4F84ED7"/>
          </w:pPr>
          <w:r w:rsidRPr="00246573">
            <w:rPr>
              <w:rStyle w:val="PlaceholderText"/>
            </w:rPr>
            <w:t>Click here to enter text.</w:t>
          </w:r>
        </w:p>
      </w:docPartBody>
    </w:docPart>
    <w:docPart>
      <w:docPartPr>
        <w:name w:val="28B5CCDF039F464F81D8E6A51B3A33D6"/>
        <w:category>
          <w:name w:val="General"/>
          <w:gallery w:val="placeholder"/>
        </w:category>
        <w:types>
          <w:type w:val="bbPlcHdr"/>
        </w:types>
        <w:behaviors>
          <w:behavior w:val="content"/>
        </w:behaviors>
        <w:guid w:val="{D1C00900-DFCD-4C68-BE90-E029764D9E05}"/>
      </w:docPartPr>
      <w:docPartBody>
        <w:p w:rsidR="00D04836" w:rsidRDefault="00235797" w:rsidP="00235797">
          <w:pPr>
            <w:pStyle w:val="28B5CCDF039F464F81D8E6A51B3A33D6"/>
          </w:pPr>
          <w:r w:rsidRPr="00BB6517">
            <w:rPr>
              <w:rStyle w:val="PlaceholderText"/>
            </w:rPr>
            <w:t>Click here to enter text.</w:t>
          </w:r>
        </w:p>
      </w:docPartBody>
    </w:docPart>
    <w:docPart>
      <w:docPartPr>
        <w:name w:val="1C17094FB7EE4504B00521B5A90E898F"/>
        <w:category>
          <w:name w:val="General"/>
          <w:gallery w:val="placeholder"/>
        </w:category>
        <w:types>
          <w:type w:val="bbPlcHdr"/>
        </w:types>
        <w:behaviors>
          <w:behavior w:val="content"/>
        </w:behaviors>
        <w:guid w:val="{20FBBBF9-DDE3-4588-BDFD-DF9D49DFBC92}"/>
      </w:docPartPr>
      <w:docPartBody>
        <w:p w:rsidR="00D04836" w:rsidRDefault="00235797" w:rsidP="00235797">
          <w:pPr>
            <w:pStyle w:val="1C17094FB7EE4504B00521B5A90E898F"/>
          </w:pPr>
          <w:r w:rsidRPr="00BB6517">
            <w:rPr>
              <w:rStyle w:val="PlaceholderText"/>
            </w:rPr>
            <w:t>Click here to enter text.</w:t>
          </w:r>
        </w:p>
      </w:docPartBody>
    </w:docPart>
    <w:docPart>
      <w:docPartPr>
        <w:name w:val="58A34885472F4D78A525807F062FB1A1"/>
        <w:category>
          <w:name w:val="General"/>
          <w:gallery w:val="placeholder"/>
        </w:category>
        <w:types>
          <w:type w:val="bbPlcHdr"/>
        </w:types>
        <w:behaviors>
          <w:behavior w:val="content"/>
        </w:behaviors>
        <w:guid w:val="{AB392CB8-BCE5-40EB-8DFA-8E6D0DBC3C3F}"/>
      </w:docPartPr>
      <w:docPartBody>
        <w:p w:rsidR="00D04836" w:rsidRDefault="00235797" w:rsidP="00235797">
          <w:pPr>
            <w:pStyle w:val="58A34885472F4D78A525807F062FB1A1"/>
          </w:pPr>
          <w:r w:rsidRPr="00246573">
            <w:rPr>
              <w:rStyle w:val="PlaceholderText"/>
            </w:rPr>
            <w:t>Click here to enter text.</w:t>
          </w:r>
        </w:p>
      </w:docPartBody>
    </w:docPart>
    <w:docPart>
      <w:docPartPr>
        <w:name w:val="FA3E05A8AA6E4D048D6F7EAFECE4F751"/>
        <w:category>
          <w:name w:val="General"/>
          <w:gallery w:val="placeholder"/>
        </w:category>
        <w:types>
          <w:type w:val="bbPlcHdr"/>
        </w:types>
        <w:behaviors>
          <w:behavior w:val="content"/>
        </w:behaviors>
        <w:guid w:val="{5F07DE47-89E5-4CDE-A759-001D88C30A1C}"/>
      </w:docPartPr>
      <w:docPartBody>
        <w:p w:rsidR="00D04836" w:rsidRDefault="00235797" w:rsidP="00235797">
          <w:pPr>
            <w:pStyle w:val="FA3E05A8AA6E4D048D6F7EAFECE4F751"/>
          </w:pPr>
          <w:r w:rsidRPr="00BB6517">
            <w:rPr>
              <w:rStyle w:val="PlaceholderText"/>
            </w:rPr>
            <w:t>Click here to enter text.</w:t>
          </w:r>
        </w:p>
      </w:docPartBody>
    </w:docPart>
    <w:docPart>
      <w:docPartPr>
        <w:name w:val="E1772661E61C44B09A838FCB6463B305"/>
        <w:category>
          <w:name w:val="General"/>
          <w:gallery w:val="placeholder"/>
        </w:category>
        <w:types>
          <w:type w:val="bbPlcHdr"/>
        </w:types>
        <w:behaviors>
          <w:behavior w:val="content"/>
        </w:behaviors>
        <w:guid w:val="{F2F78046-75F6-4AA2-844A-F33BA2B76B82}"/>
      </w:docPartPr>
      <w:docPartBody>
        <w:p w:rsidR="00D04836" w:rsidRDefault="00235797" w:rsidP="00235797">
          <w:pPr>
            <w:pStyle w:val="E1772661E61C44B09A838FCB6463B305"/>
          </w:pPr>
          <w:r w:rsidRPr="00BB6517">
            <w:rPr>
              <w:rStyle w:val="PlaceholderText"/>
            </w:rPr>
            <w:t>Click here to enter text.</w:t>
          </w:r>
        </w:p>
      </w:docPartBody>
    </w:docPart>
    <w:docPart>
      <w:docPartPr>
        <w:name w:val="DE40EF93AB5B482CB1ABC511BE14C520"/>
        <w:category>
          <w:name w:val="General"/>
          <w:gallery w:val="placeholder"/>
        </w:category>
        <w:types>
          <w:type w:val="bbPlcHdr"/>
        </w:types>
        <w:behaviors>
          <w:behavior w:val="content"/>
        </w:behaviors>
        <w:guid w:val="{CB752430-8A99-4B12-A471-737BF98CA48E}"/>
      </w:docPartPr>
      <w:docPartBody>
        <w:p w:rsidR="00D04836" w:rsidRDefault="00235797" w:rsidP="00235797">
          <w:pPr>
            <w:pStyle w:val="DE40EF93AB5B482CB1ABC511BE14C520"/>
          </w:pPr>
          <w:r w:rsidRPr="00246573">
            <w:rPr>
              <w:rStyle w:val="PlaceholderText"/>
            </w:rPr>
            <w:t>Click here to enter text.</w:t>
          </w:r>
        </w:p>
      </w:docPartBody>
    </w:docPart>
    <w:docPart>
      <w:docPartPr>
        <w:name w:val="A78021BA250345C29AA6A87D8F1D2A4C"/>
        <w:category>
          <w:name w:val="General"/>
          <w:gallery w:val="placeholder"/>
        </w:category>
        <w:types>
          <w:type w:val="bbPlcHdr"/>
        </w:types>
        <w:behaviors>
          <w:behavior w:val="content"/>
        </w:behaviors>
        <w:guid w:val="{D8380B5D-B0F2-42D7-ABC2-D223B1757E73}"/>
      </w:docPartPr>
      <w:docPartBody>
        <w:p w:rsidR="00D04836" w:rsidRDefault="00235797" w:rsidP="00235797">
          <w:pPr>
            <w:pStyle w:val="A78021BA250345C29AA6A87D8F1D2A4C"/>
          </w:pPr>
          <w:r w:rsidRPr="00BB6517">
            <w:rPr>
              <w:rStyle w:val="PlaceholderText"/>
            </w:rPr>
            <w:t>Click here to enter text.</w:t>
          </w:r>
        </w:p>
      </w:docPartBody>
    </w:docPart>
    <w:docPart>
      <w:docPartPr>
        <w:name w:val="D29D5FC2814647D086ADAF4CD8F21496"/>
        <w:category>
          <w:name w:val="General"/>
          <w:gallery w:val="placeholder"/>
        </w:category>
        <w:types>
          <w:type w:val="bbPlcHdr"/>
        </w:types>
        <w:behaviors>
          <w:behavior w:val="content"/>
        </w:behaviors>
        <w:guid w:val="{CA3DA990-841A-41B1-8C8F-A75380718819}"/>
      </w:docPartPr>
      <w:docPartBody>
        <w:p w:rsidR="00D04836" w:rsidRDefault="00235797" w:rsidP="00235797">
          <w:pPr>
            <w:pStyle w:val="D29D5FC2814647D086ADAF4CD8F21496"/>
          </w:pPr>
          <w:r w:rsidRPr="00BB6517">
            <w:rPr>
              <w:rStyle w:val="PlaceholderText"/>
            </w:rPr>
            <w:t>Click here to enter text.</w:t>
          </w:r>
        </w:p>
      </w:docPartBody>
    </w:docPart>
    <w:docPart>
      <w:docPartPr>
        <w:name w:val="31168EAD2D54421EBCF868C2D64E5795"/>
        <w:category>
          <w:name w:val="General"/>
          <w:gallery w:val="placeholder"/>
        </w:category>
        <w:types>
          <w:type w:val="bbPlcHdr"/>
        </w:types>
        <w:behaviors>
          <w:behavior w:val="content"/>
        </w:behaviors>
        <w:guid w:val="{F407F366-1E1C-49AB-B786-F95B43D7795C}"/>
      </w:docPartPr>
      <w:docPartBody>
        <w:p w:rsidR="00D04836" w:rsidRDefault="00235797" w:rsidP="00235797">
          <w:pPr>
            <w:pStyle w:val="31168EAD2D54421EBCF868C2D64E5795"/>
          </w:pPr>
          <w:r w:rsidRPr="00246573">
            <w:rPr>
              <w:rStyle w:val="PlaceholderText"/>
            </w:rPr>
            <w:t>Click here to enter text.</w:t>
          </w:r>
        </w:p>
      </w:docPartBody>
    </w:docPart>
    <w:docPart>
      <w:docPartPr>
        <w:name w:val="E29F8383010C4AE0BE0DC91842511F91"/>
        <w:category>
          <w:name w:val="General"/>
          <w:gallery w:val="placeholder"/>
        </w:category>
        <w:types>
          <w:type w:val="bbPlcHdr"/>
        </w:types>
        <w:behaviors>
          <w:behavior w:val="content"/>
        </w:behaviors>
        <w:guid w:val="{96A3CF09-4005-40EC-92E8-DDA4ADAF99AD}"/>
      </w:docPartPr>
      <w:docPartBody>
        <w:p w:rsidR="00D04836" w:rsidRDefault="00235797" w:rsidP="00235797">
          <w:pPr>
            <w:pStyle w:val="E29F8383010C4AE0BE0DC91842511F91"/>
          </w:pPr>
          <w:r w:rsidRPr="00BB6517">
            <w:rPr>
              <w:rStyle w:val="PlaceholderText"/>
            </w:rPr>
            <w:t>Click here to enter text.</w:t>
          </w:r>
        </w:p>
      </w:docPartBody>
    </w:docPart>
    <w:docPart>
      <w:docPartPr>
        <w:name w:val="07EAEC2A0D574B259F3AB0A77F63DA20"/>
        <w:category>
          <w:name w:val="General"/>
          <w:gallery w:val="placeholder"/>
        </w:category>
        <w:types>
          <w:type w:val="bbPlcHdr"/>
        </w:types>
        <w:behaviors>
          <w:behavior w:val="content"/>
        </w:behaviors>
        <w:guid w:val="{04D8B897-4120-43F4-81D5-3E97C35D1AEC}"/>
      </w:docPartPr>
      <w:docPartBody>
        <w:p w:rsidR="00D04836" w:rsidRDefault="00235797" w:rsidP="00235797">
          <w:pPr>
            <w:pStyle w:val="07EAEC2A0D574B259F3AB0A77F63DA20"/>
          </w:pPr>
          <w:r w:rsidRPr="00BB6517">
            <w:rPr>
              <w:rStyle w:val="PlaceholderText"/>
            </w:rPr>
            <w:t>Click here to enter text.</w:t>
          </w:r>
        </w:p>
      </w:docPartBody>
    </w:docPart>
    <w:docPart>
      <w:docPartPr>
        <w:name w:val="ED14716709674ADD8CA538EDB3FDBA94"/>
        <w:category>
          <w:name w:val="General"/>
          <w:gallery w:val="placeholder"/>
        </w:category>
        <w:types>
          <w:type w:val="bbPlcHdr"/>
        </w:types>
        <w:behaviors>
          <w:behavior w:val="content"/>
        </w:behaviors>
        <w:guid w:val="{DF5A79FA-35D3-4384-B018-34CF490316F4}"/>
      </w:docPartPr>
      <w:docPartBody>
        <w:p w:rsidR="00D04836" w:rsidRDefault="00235797" w:rsidP="00235797">
          <w:pPr>
            <w:pStyle w:val="ED14716709674ADD8CA538EDB3FDBA94"/>
          </w:pPr>
          <w:r w:rsidRPr="00246573">
            <w:rPr>
              <w:rStyle w:val="PlaceholderText"/>
            </w:rPr>
            <w:t>Click here to enter text.</w:t>
          </w:r>
        </w:p>
      </w:docPartBody>
    </w:docPart>
    <w:docPart>
      <w:docPartPr>
        <w:name w:val="0AB26DFB329B40509EB3B6E818852CCB"/>
        <w:category>
          <w:name w:val="General"/>
          <w:gallery w:val="placeholder"/>
        </w:category>
        <w:types>
          <w:type w:val="bbPlcHdr"/>
        </w:types>
        <w:behaviors>
          <w:behavior w:val="content"/>
        </w:behaviors>
        <w:guid w:val="{64FC8055-0D34-4BED-BD97-F02ADCC9B732}"/>
      </w:docPartPr>
      <w:docPartBody>
        <w:p w:rsidR="00D04836" w:rsidRDefault="00235797" w:rsidP="00235797">
          <w:pPr>
            <w:pStyle w:val="0AB26DFB329B40509EB3B6E818852CCB"/>
          </w:pPr>
          <w:r w:rsidRPr="00BB6517">
            <w:rPr>
              <w:rStyle w:val="PlaceholderText"/>
            </w:rPr>
            <w:t>Click here to enter text.</w:t>
          </w:r>
        </w:p>
      </w:docPartBody>
    </w:docPart>
    <w:docPart>
      <w:docPartPr>
        <w:name w:val="B72B84EDF72E4F23A3018CCBC728BABE"/>
        <w:category>
          <w:name w:val="General"/>
          <w:gallery w:val="placeholder"/>
        </w:category>
        <w:types>
          <w:type w:val="bbPlcHdr"/>
        </w:types>
        <w:behaviors>
          <w:behavior w:val="content"/>
        </w:behaviors>
        <w:guid w:val="{AE7E197B-8711-4301-A557-A529C98B8E7C}"/>
      </w:docPartPr>
      <w:docPartBody>
        <w:p w:rsidR="00D04836" w:rsidRDefault="00235797" w:rsidP="00235797">
          <w:pPr>
            <w:pStyle w:val="B72B84EDF72E4F23A3018CCBC728BABE"/>
          </w:pPr>
          <w:r w:rsidRPr="00BB6517">
            <w:rPr>
              <w:rStyle w:val="PlaceholderText"/>
            </w:rPr>
            <w:t>Click here to enter text.</w:t>
          </w:r>
        </w:p>
      </w:docPartBody>
    </w:docPart>
    <w:docPart>
      <w:docPartPr>
        <w:name w:val="D734399E17AC4B279CFF2D4C2A6A842E"/>
        <w:category>
          <w:name w:val="General"/>
          <w:gallery w:val="placeholder"/>
        </w:category>
        <w:types>
          <w:type w:val="bbPlcHdr"/>
        </w:types>
        <w:behaviors>
          <w:behavior w:val="content"/>
        </w:behaviors>
        <w:guid w:val="{3F83770A-246A-41C7-A1B9-29099EA88F90}"/>
      </w:docPartPr>
      <w:docPartBody>
        <w:p w:rsidR="00D04836" w:rsidRDefault="00235797" w:rsidP="00235797">
          <w:pPr>
            <w:pStyle w:val="D734399E17AC4B279CFF2D4C2A6A842E"/>
          </w:pPr>
          <w:r w:rsidRPr="00246573">
            <w:rPr>
              <w:rStyle w:val="PlaceholderText"/>
            </w:rPr>
            <w:t>Click here to enter text.</w:t>
          </w:r>
        </w:p>
      </w:docPartBody>
    </w:docPart>
    <w:docPart>
      <w:docPartPr>
        <w:name w:val="5F287BE595BC4C45A451528D2B8A579B"/>
        <w:category>
          <w:name w:val="General"/>
          <w:gallery w:val="placeholder"/>
        </w:category>
        <w:types>
          <w:type w:val="bbPlcHdr"/>
        </w:types>
        <w:behaviors>
          <w:behavior w:val="content"/>
        </w:behaviors>
        <w:guid w:val="{85DC91C5-709C-42EE-8856-8B2056F59717}"/>
      </w:docPartPr>
      <w:docPartBody>
        <w:p w:rsidR="00D04836" w:rsidRDefault="00235797" w:rsidP="00235797">
          <w:pPr>
            <w:pStyle w:val="5F287BE595BC4C45A451528D2B8A579B"/>
          </w:pPr>
          <w:r w:rsidRPr="00BB6517">
            <w:rPr>
              <w:rStyle w:val="PlaceholderText"/>
            </w:rPr>
            <w:t>Click here to enter text.</w:t>
          </w:r>
        </w:p>
      </w:docPartBody>
    </w:docPart>
    <w:docPart>
      <w:docPartPr>
        <w:name w:val="3DE364E0CF024CEFBE6349ADA08EB2AE"/>
        <w:category>
          <w:name w:val="General"/>
          <w:gallery w:val="placeholder"/>
        </w:category>
        <w:types>
          <w:type w:val="bbPlcHdr"/>
        </w:types>
        <w:behaviors>
          <w:behavior w:val="content"/>
        </w:behaviors>
        <w:guid w:val="{0049D37C-69E4-4979-82CB-EC9DD7525769}"/>
      </w:docPartPr>
      <w:docPartBody>
        <w:p w:rsidR="00D04836" w:rsidRDefault="00235797" w:rsidP="00235797">
          <w:pPr>
            <w:pStyle w:val="3DE364E0CF024CEFBE6349ADA08EB2AE"/>
          </w:pPr>
          <w:r w:rsidRPr="00BB6517">
            <w:rPr>
              <w:rStyle w:val="PlaceholderText"/>
            </w:rPr>
            <w:t>Click here to enter text.</w:t>
          </w:r>
        </w:p>
      </w:docPartBody>
    </w:docPart>
    <w:docPart>
      <w:docPartPr>
        <w:name w:val="B9823751051A47A4BBBF5F219CAB48BA"/>
        <w:category>
          <w:name w:val="General"/>
          <w:gallery w:val="placeholder"/>
        </w:category>
        <w:types>
          <w:type w:val="bbPlcHdr"/>
        </w:types>
        <w:behaviors>
          <w:behavior w:val="content"/>
        </w:behaviors>
        <w:guid w:val="{8113FCFE-D5E6-4BF4-84C9-DD13FF02D99A}"/>
      </w:docPartPr>
      <w:docPartBody>
        <w:p w:rsidR="00D04836" w:rsidRDefault="00235797" w:rsidP="00235797">
          <w:pPr>
            <w:pStyle w:val="B9823751051A47A4BBBF5F219CAB48BA"/>
          </w:pPr>
          <w:r w:rsidRPr="00246573">
            <w:rPr>
              <w:rStyle w:val="PlaceholderText"/>
            </w:rPr>
            <w:t>Click here to enter text.</w:t>
          </w:r>
        </w:p>
      </w:docPartBody>
    </w:docPart>
    <w:docPart>
      <w:docPartPr>
        <w:name w:val="B08CB8C486024E6AA293155D40E60F9E"/>
        <w:category>
          <w:name w:val="General"/>
          <w:gallery w:val="placeholder"/>
        </w:category>
        <w:types>
          <w:type w:val="bbPlcHdr"/>
        </w:types>
        <w:behaviors>
          <w:behavior w:val="content"/>
        </w:behaviors>
        <w:guid w:val="{4272FC17-3963-49DF-94F6-513E0FAAC01D}"/>
      </w:docPartPr>
      <w:docPartBody>
        <w:p w:rsidR="00D04836" w:rsidRDefault="00235797" w:rsidP="00235797">
          <w:pPr>
            <w:pStyle w:val="B08CB8C486024E6AA293155D40E60F9E"/>
          </w:pPr>
          <w:r w:rsidRPr="00BB6517">
            <w:rPr>
              <w:rStyle w:val="PlaceholderText"/>
            </w:rPr>
            <w:t>Click here to enter text.</w:t>
          </w:r>
        </w:p>
      </w:docPartBody>
    </w:docPart>
    <w:docPart>
      <w:docPartPr>
        <w:name w:val="470D13E705CC4473AE82895133073C8C"/>
        <w:category>
          <w:name w:val="General"/>
          <w:gallery w:val="placeholder"/>
        </w:category>
        <w:types>
          <w:type w:val="bbPlcHdr"/>
        </w:types>
        <w:behaviors>
          <w:behavior w:val="content"/>
        </w:behaviors>
        <w:guid w:val="{D38662FB-8373-4237-9EB1-57AEED0A1AC6}"/>
      </w:docPartPr>
      <w:docPartBody>
        <w:p w:rsidR="00D04836" w:rsidRDefault="00235797" w:rsidP="00235797">
          <w:pPr>
            <w:pStyle w:val="470D13E705CC4473AE82895133073C8C"/>
          </w:pPr>
          <w:r w:rsidRPr="00BB6517">
            <w:rPr>
              <w:rStyle w:val="PlaceholderText"/>
            </w:rPr>
            <w:t>Click here to enter text.</w:t>
          </w:r>
        </w:p>
      </w:docPartBody>
    </w:docPart>
    <w:docPart>
      <w:docPartPr>
        <w:name w:val="E64D5C39CED04F1CB5AF5E143CF87C88"/>
        <w:category>
          <w:name w:val="General"/>
          <w:gallery w:val="placeholder"/>
        </w:category>
        <w:types>
          <w:type w:val="bbPlcHdr"/>
        </w:types>
        <w:behaviors>
          <w:behavior w:val="content"/>
        </w:behaviors>
        <w:guid w:val="{FBE4FDAB-6140-4D51-B417-86F27EDDE166}"/>
      </w:docPartPr>
      <w:docPartBody>
        <w:p w:rsidR="00D04836" w:rsidRDefault="00235797" w:rsidP="00235797">
          <w:pPr>
            <w:pStyle w:val="E64D5C39CED04F1CB5AF5E143CF87C88"/>
          </w:pPr>
          <w:r w:rsidRPr="00246573">
            <w:rPr>
              <w:rStyle w:val="PlaceholderText"/>
            </w:rPr>
            <w:t>Click here to enter text.</w:t>
          </w:r>
        </w:p>
      </w:docPartBody>
    </w:docPart>
    <w:docPart>
      <w:docPartPr>
        <w:name w:val="6C3E8C7CB39444C596CB49963B7E4913"/>
        <w:category>
          <w:name w:val="General"/>
          <w:gallery w:val="placeholder"/>
        </w:category>
        <w:types>
          <w:type w:val="bbPlcHdr"/>
        </w:types>
        <w:behaviors>
          <w:behavior w:val="content"/>
        </w:behaviors>
        <w:guid w:val="{3FAF9009-BB53-4DDD-A036-AB470488D548}"/>
      </w:docPartPr>
      <w:docPartBody>
        <w:p w:rsidR="00D04836" w:rsidRDefault="00235797" w:rsidP="00235797">
          <w:pPr>
            <w:pStyle w:val="6C3E8C7CB39444C596CB49963B7E4913"/>
          </w:pPr>
          <w:r w:rsidRPr="00BB6517">
            <w:rPr>
              <w:rStyle w:val="PlaceholderText"/>
            </w:rPr>
            <w:t>Click here to enter text.</w:t>
          </w:r>
        </w:p>
      </w:docPartBody>
    </w:docPart>
    <w:docPart>
      <w:docPartPr>
        <w:name w:val="75298C1E97244B949AA3D51F622A354B"/>
        <w:category>
          <w:name w:val="General"/>
          <w:gallery w:val="placeholder"/>
        </w:category>
        <w:types>
          <w:type w:val="bbPlcHdr"/>
        </w:types>
        <w:behaviors>
          <w:behavior w:val="content"/>
        </w:behaviors>
        <w:guid w:val="{12369122-4ED2-4F87-ACB1-E2E85138A865}"/>
      </w:docPartPr>
      <w:docPartBody>
        <w:p w:rsidR="00D04836" w:rsidRDefault="00235797" w:rsidP="00235797">
          <w:pPr>
            <w:pStyle w:val="75298C1E97244B949AA3D51F622A354B"/>
          </w:pPr>
          <w:r w:rsidRPr="00BB6517">
            <w:rPr>
              <w:rStyle w:val="PlaceholderText"/>
            </w:rPr>
            <w:t>Click here to enter text.</w:t>
          </w:r>
        </w:p>
      </w:docPartBody>
    </w:docPart>
    <w:docPart>
      <w:docPartPr>
        <w:name w:val="5CBB99EFA0BB4037BF219125578487CD"/>
        <w:category>
          <w:name w:val="General"/>
          <w:gallery w:val="placeholder"/>
        </w:category>
        <w:types>
          <w:type w:val="bbPlcHdr"/>
        </w:types>
        <w:behaviors>
          <w:behavior w:val="content"/>
        </w:behaviors>
        <w:guid w:val="{1CEE539C-96C3-4E21-BEFB-5EF03BDBBAD8}"/>
      </w:docPartPr>
      <w:docPartBody>
        <w:p w:rsidR="00D04836" w:rsidRDefault="00235797" w:rsidP="00235797">
          <w:pPr>
            <w:pStyle w:val="5CBB99EFA0BB4037BF219125578487CD"/>
          </w:pPr>
          <w:r w:rsidRPr="00246573">
            <w:rPr>
              <w:rStyle w:val="PlaceholderText"/>
            </w:rPr>
            <w:t>Click here to enter text.</w:t>
          </w:r>
        </w:p>
      </w:docPartBody>
    </w:docPart>
    <w:docPart>
      <w:docPartPr>
        <w:name w:val="3A9C4440E84A4F628EED3F97EE4D2FB5"/>
        <w:category>
          <w:name w:val="General"/>
          <w:gallery w:val="placeholder"/>
        </w:category>
        <w:types>
          <w:type w:val="bbPlcHdr"/>
        </w:types>
        <w:behaviors>
          <w:behavior w:val="content"/>
        </w:behaviors>
        <w:guid w:val="{59F6A5DA-D7F7-4FC0-87E1-045AD0A443CA}"/>
      </w:docPartPr>
      <w:docPartBody>
        <w:p w:rsidR="00D04836" w:rsidRDefault="00235797" w:rsidP="00235797">
          <w:pPr>
            <w:pStyle w:val="3A9C4440E84A4F628EED3F97EE4D2FB5"/>
          </w:pPr>
          <w:r w:rsidRPr="00BB6517">
            <w:rPr>
              <w:rStyle w:val="PlaceholderText"/>
            </w:rPr>
            <w:t>Click here to enter text.</w:t>
          </w:r>
        </w:p>
      </w:docPartBody>
    </w:docPart>
    <w:docPart>
      <w:docPartPr>
        <w:name w:val="D6F2FC6407F440B8B24DD5152B91FCB1"/>
        <w:category>
          <w:name w:val="General"/>
          <w:gallery w:val="placeholder"/>
        </w:category>
        <w:types>
          <w:type w:val="bbPlcHdr"/>
        </w:types>
        <w:behaviors>
          <w:behavior w:val="content"/>
        </w:behaviors>
        <w:guid w:val="{33011AA0-6303-43B1-8472-80675BEA6D2E}"/>
      </w:docPartPr>
      <w:docPartBody>
        <w:p w:rsidR="00D04836" w:rsidRDefault="00235797" w:rsidP="00235797">
          <w:pPr>
            <w:pStyle w:val="D6F2FC6407F440B8B24DD5152B91FCB1"/>
          </w:pPr>
          <w:r w:rsidRPr="00BB6517">
            <w:rPr>
              <w:rStyle w:val="PlaceholderText"/>
            </w:rPr>
            <w:t>Click here to enter text.</w:t>
          </w:r>
        </w:p>
      </w:docPartBody>
    </w:docPart>
    <w:docPart>
      <w:docPartPr>
        <w:name w:val="DAD737743D5C48279B82ACB4CB338C57"/>
        <w:category>
          <w:name w:val="General"/>
          <w:gallery w:val="placeholder"/>
        </w:category>
        <w:types>
          <w:type w:val="bbPlcHdr"/>
        </w:types>
        <w:behaviors>
          <w:behavior w:val="content"/>
        </w:behaviors>
        <w:guid w:val="{55D8DCB8-A590-4F0B-8002-6CABC7EDA233}"/>
      </w:docPartPr>
      <w:docPartBody>
        <w:p w:rsidR="00D04836" w:rsidRDefault="00235797" w:rsidP="00235797">
          <w:pPr>
            <w:pStyle w:val="DAD737743D5C48279B82ACB4CB338C57"/>
          </w:pPr>
          <w:r w:rsidRPr="00246573">
            <w:rPr>
              <w:rStyle w:val="PlaceholderText"/>
            </w:rPr>
            <w:t>Click here to enter text.</w:t>
          </w:r>
        </w:p>
      </w:docPartBody>
    </w:docPart>
    <w:docPart>
      <w:docPartPr>
        <w:name w:val="55C97AFCC4FF4A13AADA4E074C1AC484"/>
        <w:category>
          <w:name w:val="General"/>
          <w:gallery w:val="placeholder"/>
        </w:category>
        <w:types>
          <w:type w:val="bbPlcHdr"/>
        </w:types>
        <w:behaviors>
          <w:behavior w:val="content"/>
        </w:behaviors>
        <w:guid w:val="{52D18CD1-8FD6-4FE0-9C52-2A0FFEC299A2}"/>
      </w:docPartPr>
      <w:docPartBody>
        <w:p w:rsidR="00D04836" w:rsidRDefault="00235797" w:rsidP="00235797">
          <w:pPr>
            <w:pStyle w:val="55C97AFCC4FF4A13AADA4E074C1AC484"/>
          </w:pPr>
          <w:r w:rsidRPr="00BB6517">
            <w:rPr>
              <w:rStyle w:val="PlaceholderText"/>
            </w:rPr>
            <w:t>Click here to enter text.</w:t>
          </w:r>
        </w:p>
      </w:docPartBody>
    </w:docPart>
    <w:docPart>
      <w:docPartPr>
        <w:name w:val="A6363FBFAD024C39961AE7EF78020B9C"/>
        <w:category>
          <w:name w:val="General"/>
          <w:gallery w:val="placeholder"/>
        </w:category>
        <w:types>
          <w:type w:val="bbPlcHdr"/>
        </w:types>
        <w:behaviors>
          <w:behavior w:val="content"/>
        </w:behaviors>
        <w:guid w:val="{BA1F3D3D-702C-4039-B92D-FB08E976D03D}"/>
      </w:docPartPr>
      <w:docPartBody>
        <w:p w:rsidR="00D04836" w:rsidRDefault="00235797" w:rsidP="00235797">
          <w:pPr>
            <w:pStyle w:val="A6363FBFAD024C39961AE7EF78020B9C"/>
          </w:pPr>
          <w:r w:rsidRPr="00BB6517">
            <w:rPr>
              <w:rStyle w:val="PlaceholderText"/>
            </w:rPr>
            <w:t>Click here to enter text.</w:t>
          </w:r>
        </w:p>
      </w:docPartBody>
    </w:docPart>
    <w:docPart>
      <w:docPartPr>
        <w:name w:val="67E6C797F04A4FDF81739D8CBE4406B6"/>
        <w:category>
          <w:name w:val="General"/>
          <w:gallery w:val="placeholder"/>
        </w:category>
        <w:types>
          <w:type w:val="bbPlcHdr"/>
        </w:types>
        <w:behaviors>
          <w:behavior w:val="content"/>
        </w:behaviors>
        <w:guid w:val="{47351D2E-D180-4A13-A91A-658ABA23E401}"/>
      </w:docPartPr>
      <w:docPartBody>
        <w:p w:rsidR="00D04836" w:rsidRDefault="00235797" w:rsidP="00235797">
          <w:pPr>
            <w:pStyle w:val="67E6C797F04A4FDF81739D8CBE4406B6"/>
          </w:pPr>
          <w:r w:rsidRPr="00246573">
            <w:rPr>
              <w:rStyle w:val="PlaceholderText"/>
            </w:rPr>
            <w:t>Click here to enter text.</w:t>
          </w:r>
        </w:p>
      </w:docPartBody>
    </w:docPart>
    <w:docPart>
      <w:docPartPr>
        <w:name w:val="AEDCD3B93AB849B48ECA927A465E0F87"/>
        <w:category>
          <w:name w:val="General"/>
          <w:gallery w:val="placeholder"/>
        </w:category>
        <w:types>
          <w:type w:val="bbPlcHdr"/>
        </w:types>
        <w:behaviors>
          <w:behavior w:val="content"/>
        </w:behaviors>
        <w:guid w:val="{1155E8BA-C0CA-4C35-B74A-98CDDCFF8D74}"/>
      </w:docPartPr>
      <w:docPartBody>
        <w:p w:rsidR="00D04836" w:rsidRDefault="00235797" w:rsidP="00235797">
          <w:pPr>
            <w:pStyle w:val="AEDCD3B93AB849B48ECA927A465E0F87"/>
          </w:pPr>
          <w:r w:rsidRPr="00BB6517">
            <w:rPr>
              <w:rStyle w:val="PlaceholderText"/>
            </w:rPr>
            <w:t>Click here to enter text.</w:t>
          </w:r>
        </w:p>
      </w:docPartBody>
    </w:docPart>
    <w:docPart>
      <w:docPartPr>
        <w:name w:val="4165AC1C9CA74763AFE5DAB24DDC8F7B"/>
        <w:category>
          <w:name w:val="General"/>
          <w:gallery w:val="placeholder"/>
        </w:category>
        <w:types>
          <w:type w:val="bbPlcHdr"/>
        </w:types>
        <w:behaviors>
          <w:behavior w:val="content"/>
        </w:behaviors>
        <w:guid w:val="{94148910-91FC-4F67-97A9-4BFCFA382CB0}"/>
      </w:docPartPr>
      <w:docPartBody>
        <w:p w:rsidR="00D04836" w:rsidRDefault="00235797" w:rsidP="00235797">
          <w:pPr>
            <w:pStyle w:val="4165AC1C9CA74763AFE5DAB24DDC8F7B"/>
          </w:pPr>
          <w:r w:rsidRPr="00246573">
            <w:rPr>
              <w:rStyle w:val="PlaceholderText"/>
            </w:rPr>
            <w:t>Click here to enter text.</w:t>
          </w:r>
        </w:p>
      </w:docPartBody>
    </w:docPart>
    <w:docPart>
      <w:docPartPr>
        <w:name w:val="BDD3FD6C10BB4D2DBBA41F5E22E429BF"/>
        <w:category>
          <w:name w:val="General"/>
          <w:gallery w:val="placeholder"/>
        </w:category>
        <w:types>
          <w:type w:val="bbPlcHdr"/>
        </w:types>
        <w:behaviors>
          <w:behavior w:val="content"/>
        </w:behaviors>
        <w:guid w:val="{38B1A062-D332-438E-AF76-995377127B31}"/>
      </w:docPartPr>
      <w:docPartBody>
        <w:p w:rsidR="00D04836" w:rsidRDefault="00235797" w:rsidP="00235797">
          <w:pPr>
            <w:pStyle w:val="BDD3FD6C10BB4D2DBBA41F5E22E429BF"/>
          </w:pPr>
          <w:r w:rsidRPr="00BB6517">
            <w:rPr>
              <w:rStyle w:val="PlaceholderText"/>
            </w:rPr>
            <w:t>Click here to enter text.</w:t>
          </w:r>
        </w:p>
      </w:docPartBody>
    </w:docPart>
    <w:docPart>
      <w:docPartPr>
        <w:name w:val="1C02A7B1E14E453E86322ACE9A515DE9"/>
        <w:category>
          <w:name w:val="General"/>
          <w:gallery w:val="placeholder"/>
        </w:category>
        <w:types>
          <w:type w:val="bbPlcHdr"/>
        </w:types>
        <w:behaviors>
          <w:behavior w:val="content"/>
        </w:behaviors>
        <w:guid w:val="{01B73CE4-66C2-4111-A7AD-DC2828D9B80F}"/>
      </w:docPartPr>
      <w:docPartBody>
        <w:p w:rsidR="00D04836" w:rsidRDefault="00235797" w:rsidP="00235797">
          <w:pPr>
            <w:pStyle w:val="1C02A7B1E14E453E86322ACE9A515DE9"/>
          </w:pPr>
          <w:r w:rsidRPr="00BB6517">
            <w:rPr>
              <w:rStyle w:val="PlaceholderText"/>
            </w:rPr>
            <w:t>Click here to enter text.</w:t>
          </w:r>
        </w:p>
      </w:docPartBody>
    </w:docPart>
    <w:docPart>
      <w:docPartPr>
        <w:name w:val="8225F525CE25431BA874C312C37D37E2"/>
        <w:category>
          <w:name w:val="General"/>
          <w:gallery w:val="placeholder"/>
        </w:category>
        <w:types>
          <w:type w:val="bbPlcHdr"/>
        </w:types>
        <w:behaviors>
          <w:behavior w:val="content"/>
        </w:behaviors>
        <w:guid w:val="{C3C66111-4763-4500-8590-AB57014C4E66}"/>
      </w:docPartPr>
      <w:docPartBody>
        <w:p w:rsidR="00D04836" w:rsidRDefault="00235797" w:rsidP="00235797">
          <w:pPr>
            <w:pStyle w:val="8225F525CE25431BA874C312C37D37E2"/>
          </w:pPr>
          <w:r w:rsidRPr="00246573">
            <w:rPr>
              <w:rStyle w:val="PlaceholderText"/>
            </w:rPr>
            <w:t>Click here to enter text.</w:t>
          </w:r>
        </w:p>
      </w:docPartBody>
    </w:docPart>
    <w:docPart>
      <w:docPartPr>
        <w:name w:val="499D00404AD64ACCB7554B0CC0E38437"/>
        <w:category>
          <w:name w:val="General"/>
          <w:gallery w:val="placeholder"/>
        </w:category>
        <w:types>
          <w:type w:val="bbPlcHdr"/>
        </w:types>
        <w:behaviors>
          <w:behavior w:val="content"/>
        </w:behaviors>
        <w:guid w:val="{6EDD014A-E8F4-4860-8D19-1A152DAE2F7E}"/>
      </w:docPartPr>
      <w:docPartBody>
        <w:p w:rsidR="00D04836" w:rsidRDefault="00235797" w:rsidP="00235797">
          <w:pPr>
            <w:pStyle w:val="499D00404AD64ACCB7554B0CC0E38437"/>
          </w:pPr>
          <w:r w:rsidRPr="00BB6517">
            <w:rPr>
              <w:rStyle w:val="PlaceholderText"/>
            </w:rPr>
            <w:t>Click here to enter text.</w:t>
          </w:r>
        </w:p>
      </w:docPartBody>
    </w:docPart>
    <w:docPart>
      <w:docPartPr>
        <w:name w:val="0AADCC71F2744285A0C1D6B73D7F2F20"/>
        <w:category>
          <w:name w:val="General"/>
          <w:gallery w:val="placeholder"/>
        </w:category>
        <w:types>
          <w:type w:val="bbPlcHdr"/>
        </w:types>
        <w:behaviors>
          <w:behavior w:val="content"/>
        </w:behaviors>
        <w:guid w:val="{CD726E19-5708-4990-9C94-59A59234244F}"/>
      </w:docPartPr>
      <w:docPartBody>
        <w:p w:rsidR="00D04836" w:rsidRDefault="00235797" w:rsidP="00235797">
          <w:pPr>
            <w:pStyle w:val="0AADCC71F2744285A0C1D6B73D7F2F20"/>
          </w:pPr>
          <w:r w:rsidRPr="00BB6517">
            <w:rPr>
              <w:rStyle w:val="PlaceholderText"/>
            </w:rPr>
            <w:t>Click here to enter text.</w:t>
          </w:r>
        </w:p>
      </w:docPartBody>
    </w:docPart>
    <w:docPart>
      <w:docPartPr>
        <w:name w:val="BB2AFFBB5C284C92815E7E4C4AB45765"/>
        <w:category>
          <w:name w:val="General"/>
          <w:gallery w:val="placeholder"/>
        </w:category>
        <w:types>
          <w:type w:val="bbPlcHdr"/>
        </w:types>
        <w:behaviors>
          <w:behavior w:val="content"/>
        </w:behaviors>
        <w:guid w:val="{4313EABE-BDFC-4984-85CF-B936F3E1E243}"/>
      </w:docPartPr>
      <w:docPartBody>
        <w:p w:rsidR="00D04836" w:rsidRDefault="00235797" w:rsidP="00235797">
          <w:pPr>
            <w:pStyle w:val="BB2AFFBB5C284C92815E7E4C4AB45765"/>
          </w:pPr>
          <w:r w:rsidRPr="00246573">
            <w:rPr>
              <w:rStyle w:val="PlaceholderText"/>
            </w:rPr>
            <w:t>Click here to enter text.</w:t>
          </w:r>
        </w:p>
      </w:docPartBody>
    </w:docPart>
    <w:docPart>
      <w:docPartPr>
        <w:name w:val="A9CC1C8BB38448B3B2940F593B80DCAF"/>
        <w:category>
          <w:name w:val="General"/>
          <w:gallery w:val="placeholder"/>
        </w:category>
        <w:types>
          <w:type w:val="bbPlcHdr"/>
        </w:types>
        <w:behaviors>
          <w:behavior w:val="content"/>
        </w:behaviors>
        <w:guid w:val="{94AA3E97-42BA-4101-B93A-D20C20B6A4C0}"/>
      </w:docPartPr>
      <w:docPartBody>
        <w:p w:rsidR="00D04836" w:rsidRDefault="00235797" w:rsidP="00235797">
          <w:pPr>
            <w:pStyle w:val="A9CC1C8BB38448B3B2940F593B80DCAF"/>
          </w:pPr>
          <w:r w:rsidRPr="00BB6517">
            <w:rPr>
              <w:rStyle w:val="PlaceholderText"/>
            </w:rPr>
            <w:t>Click here to enter text.</w:t>
          </w:r>
        </w:p>
      </w:docPartBody>
    </w:docPart>
    <w:docPart>
      <w:docPartPr>
        <w:name w:val="65517262191B48629D9839BC4FADE115"/>
        <w:category>
          <w:name w:val="General"/>
          <w:gallery w:val="placeholder"/>
        </w:category>
        <w:types>
          <w:type w:val="bbPlcHdr"/>
        </w:types>
        <w:behaviors>
          <w:behavior w:val="content"/>
        </w:behaviors>
        <w:guid w:val="{864D1E45-6E5F-4F2A-A997-4CD355763798}"/>
      </w:docPartPr>
      <w:docPartBody>
        <w:p w:rsidR="00D04836" w:rsidRDefault="00235797" w:rsidP="00235797">
          <w:pPr>
            <w:pStyle w:val="65517262191B48629D9839BC4FADE115"/>
          </w:pPr>
          <w:r w:rsidRPr="00BB6517">
            <w:rPr>
              <w:rStyle w:val="PlaceholderText"/>
            </w:rPr>
            <w:t>Click here to enter text.</w:t>
          </w:r>
        </w:p>
      </w:docPartBody>
    </w:docPart>
    <w:docPart>
      <w:docPartPr>
        <w:name w:val="0B8C8F78BA6C479D983DFC4C87FE0356"/>
        <w:category>
          <w:name w:val="General"/>
          <w:gallery w:val="placeholder"/>
        </w:category>
        <w:types>
          <w:type w:val="bbPlcHdr"/>
        </w:types>
        <w:behaviors>
          <w:behavior w:val="content"/>
        </w:behaviors>
        <w:guid w:val="{B7FB6583-933A-4B1A-8137-E85FA1C38786}"/>
      </w:docPartPr>
      <w:docPartBody>
        <w:p w:rsidR="00D04836" w:rsidRDefault="00235797" w:rsidP="00235797">
          <w:pPr>
            <w:pStyle w:val="0B8C8F78BA6C479D983DFC4C87FE0356"/>
          </w:pPr>
          <w:r w:rsidRPr="00246573">
            <w:rPr>
              <w:rStyle w:val="PlaceholderText"/>
            </w:rPr>
            <w:t>Click here to enter text.</w:t>
          </w:r>
        </w:p>
      </w:docPartBody>
    </w:docPart>
    <w:docPart>
      <w:docPartPr>
        <w:name w:val="21F667D4181B4CCEB9DCA22B1553769D"/>
        <w:category>
          <w:name w:val="General"/>
          <w:gallery w:val="placeholder"/>
        </w:category>
        <w:types>
          <w:type w:val="bbPlcHdr"/>
        </w:types>
        <w:behaviors>
          <w:behavior w:val="content"/>
        </w:behaviors>
        <w:guid w:val="{335CD247-D746-40AC-B00C-628E5FD44048}"/>
      </w:docPartPr>
      <w:docPartBody>
        <w:p w:rsidR="00D04836" w:rsidRDefault="00235797" w:rsidP="00235797">
          <w:pPr>
            <w:pStyle w:val="21F667D4181B4CCEB9DCA22B1553769D"/>
          </w:pPr>
          <w:r w:rsidRPr="00BB6517">
            <w:rPr>
              <w:rStyle w:val="PlaceholderText"/>
            </w:rPr>
            <w:t>Click here to enter text.</w:t>
          </w:r>
        </w:p>
      </w:docPartBody>
    </w:docPart>
    <w:docPart>
      <w:docPartPr>
        <w:name w:val="3EEE355E50634A98A7E55DF9C6BF32CB"/>
        <w:category>
          <w:name w:val="General"/>
          <w:gallery w:val="placeholder"/>
        </w:category>
        <w:types>
          <w:type w:val="bbPlcHdr"/>
        </w:types>
        <w:behaviors>
          <w:behavior w:val="content"/>
        </w:behaviors>
        <w:guid w:val="{0024E112-12D4-48B5-8100-058040B2E079}"/>
      </w:docPartPr>
      <w:docPartBody>
        <w:p w:rsidR="00D04836" w:rsidRDefault="00235797" w:rsidP="00235797">
          <w:pPr>
            <w:pStyle w:val="3EEE355E50634A98A7E55DF9C6BF32CB"/>
          </w:pPr>
          <w:r w:rsidRPr="00BB6517">
            <w:rPr>
              <w:rStyle w:val="PlaceholderText"/>
            </w:rPr>
            <w:t>Click here to enter text.</w:t>
          </w:r>
        </w:p>
      </w:docPartBody>
    </w:docPart>
    <w:docPart>
      <w:docPartPr>
        <w:name w:val="0A46BB7BECA54A04B67FF41A26600634"/>
        <w:category>
          <w:name w:val="General"/>
          <w:gallery w:val="placeholder"/>
        </w:category>
        <w:types>
          <w:type w:val="bbPlcHdr"/>
        </w:types>
        <w:behaviors>
          <w:behavior w:val="content"/>
        </w:behaviors>
        <w:guid w:val="{E9E7CC8D-2DF8-4D45-B9B6-A6B53FA4B437}"/>
      </w:docPartPr>
      <w:docPartBody>
        <w:p w:rsidR="00D04836" w:rsidRDefault="00235797" w:rsidP="00235797">
          <w:pPr>
            <w:pStyle w:val="0A46BB7BECA54A04B67FF41A26600634"/>
          </w:pPr>
          <w:r w:rsidRPr="00246573">
            <w:rPr>
              <w:rStyle w:val="PlaceholderText"/>
            </w:rPr>
            <w:t>Click here to enter text.</w:t>
          </w:r>
        </w:p>
      </w:docPartBody>
    </w:docPart>
    <w:docPart>
      <w:docPartPr>
        <w:name w:val="85B651DC519546C2B456E4C357AD8711"/>
        <w:category>
          <w:name w:val="General"/>
          <w:gallery w:val="placeholder"/>
        </w:category>
        <w:types>
          <w:type w:val="bbPlcHdr"/>
        </w:types>
        <w:behaviors>
          <w:behavior w:val="content"/>
        </w:behaviors>
        <w:guid w:val="{C8EFD75E-4865-4A73-8788-A08C2BF9201F}"/>
      </w:docPartPr>
      <w:docPartBody>
        <w:p w:rsidR="00D04836" w:rsidRDefault="00235797" w:rsidP="00235797">
          <w:pPr>
            <w:pStyle w:val="85B651DC519546C2B456E4C357AD8711"/>
          </w:pPr>
          <w:r w:rsidRPr="00BB6517">
            <w:rPr>
              <w:rStyle w:val="PlaceholderText"/>
            </w:rPr>
            <w:t>Click here to enter text.</w:t>
          </w:r>
        </w:p>
      </w:docPartBody>
    </w:docPart>
    <w:docPart>
      <w:docPartPr>
        <w:name w:val="CE11968CB8DF4BC8A2D9D88E857BFC2E"/>
        <w:category>
          <w:name w:val="General"/>
          <w:gallery w:val="placeholder"/>
        </w:category>
        <w:types>
          <w:type w:val="bbPlcHdr"/>
        </w:types>
        <w:behaviors>
          <w:behavior w:val="content"/>
        </w:behaviors>
        <w:guid w:val="{D1BAAAA9-A131-4C26-B7D4-9F09DF757B95}"/>
      </w:docPartPr>
      <w:docPartBody>
        <w:p w:rsidR="00D04836" w:rsidRDefault="00235797" w:rsidP="00235797">
          <w:pPr>
            <w:pStyle w:val="CE11968CB8DF4BC8A2D9D88E857BFC2E"/>
          </w:pPr>
          <w:r w:rsidRPr="00BB6517">
            <w:rPr>
              <w:rStyle w:val="PlaceholderText"/>
            </w:rPr>
            <w:t>Click here to enter text.</w:t>
          </w:r>
        </w:p>
      </w:docPartBody>
    </w:docPart>
    <w:docPart>
      <w:docPartPr>
        <w:name w:val="681E782655C24286AB1AC1DE1DB82483"/>
        <w:category>
          <w:name w:val="General"/>
          <w:gallery w:val="placeholder"/>
        </w:category>
        <w:types>
          <w:type w:val="bbPlcHdr"/>
        </w:types>
        <w:behaviors>
          <w:behavior w:val="content"/>
        </w:behaviors>
        <w:guid w:val="{60469210-5C5C-4B6C-96AB-878AA8996975}"/>
      </w:docPartPr>
      <w:docPartBody>
        <w:p w:rsidR="00D04836" w:rsidRDefault="00235797" w:rsidP="00235797">
          <w:pPr>
            <w:pStyle w:val="681E782655C24286AB1AC1DE1DB82483"/>
          </w:pPr>
          <w:r w:rsidRPr="00246573">
            <w:rPr>
              <w:rStyle w:val="PlaceholderText"/>
            </w:rPr>
            <w:t>Click here to enter text.</w:t>
          </w:r>
        </w:p>
      </w:docPartBody>
    </w:docPart>
    <w:docPart>
      <w:docPartPr>
        <w:name w:val="3A49A30F8CF0448C84062CA97C465F66"/>
        <w:category>
          <w:name w:val="General"/>
          <w:gallery w:val="placeholder"/>
        </w:category>
        <w:types>
          <w:type w:val="bbPlcHdr"/>
        </w:types>
        <w:behaviors>
          <w:behavior w:val="content"/>
        </w:behaviors>
        <w:guid w:val="{3837BB74-C798-4B53-A1F5-4C1CFF545AE5}"/>
      </w:docPartPr>
      <w:docPartBody>
        <w:p w:rsidR="00D04836" w:rsidRDefault="00235797" w:rsidP="00235797">
          <w:pPr>
            <w:pStyle w:val="3A49A30F8CF0448C84062CA97C465F66"/>
          </w:pPr>
          <w:r w:rsidRPr="00BB6517">
            <w:rPr>
              <w:rStyle w:val="PlaceholderText"/>
            </w:rPr>
            <w:t>Click here to enter text.</w:t>
          </w:r>
        </w:p>
      </w:docPartBody>
    </w:docPart>
    <w:docPart>
      <w:docPartPr>
        <w:name w:val="94FAE6A4EAA944E09B2B052FCEDFBE2E"/>
        <w:category>
          <w:name w:val="General"/>
          <w:gallery w:val="placeholder"/>
        </w:category>
        <w:types>
          <w:type w:val="bbPlcHdr"/>
        </w:types>
        <w:behaviors>
          <w:behavior w:val="content"/>
        </w:behaviors>
        <w:guid w:val="{0BCC517E-C7FB-4BE2-BA5A-1CCF02AB27EE}"/>
      </w:docPartPr>
      <w:docPartBody>
        <w:p w:rsidR="00D04836" w:rsidRDefault="00235797" w:rsidP="00235797">
          <w:pPr>
            <w:pStyle w:val="94FAE6A4EAA944E09B2B052FCEDFBE2E"/>
          </w:pPr>
          <w:r w:rsidRPr="00BB6517">
            <w:rPr>
              <w:rStyle w:val="PlaceholderText"/>
            </w:rPr>
            <w:t>Click here to enter text.</w:t>
          </w:r>
        </w:p>
      </w:docPartBody>
    </w:docPart>
    <w:docPart>
      <w:docPartPr>
        <w:name w:val="D425A03C96E74FBDA582D3AFD0956B4E"/>
        <w:category>
          <w:name w:val="General"/>
          <w:gallery w:val="placeholder"/>
        </w:category>
        <w:types>
          <w:type w:val="bbPlcHdr"/>
        </w:types>
        <w:behaviors>
          <w:behavior w:val="content"/>
        </w:behaviors>
        <w:guid w:val="{52FCC2B0-BA8B-43B4-B1D4-C9708134D093}"/>
      </w:docPartPr>
      <w:docPartBody>
        <w:p w:rsidR="00D04836" w:rsidRDefault="00235797" w:rsidP="00235797">
          <w:pPr>
            <w:pStyle w:val="D425A03C96E74FBDA582D3AFD0956B4E"/>
          </w:pPr>
          <w:r w:rsidRPr="00246573">
            <w:rPr>
              <w:rStyle w:val="PlaceholderText"/>
            </w:rPr>
            <w:t>Click here to enter text.</w:t>
          </w:r>
        </w:p>
      </w:docPartBody>
    </w:docPart>
    <w:docPart>
      <w:docPartPr>
        <w:name w:val="C06D3E17D25E47D9AD045EB9B6F90791"/>
        <w:category>
          <w:name w:val="General"/>
          <w:gallery w:val="placeholder"/>
        </w:category>
        <w:types>
          <w:type w:val="bbPlcHdr"/>
        </w:types>
        <w:behaviors>
          <w:behavior w:val="content"/>
        </w:behaviors>
        <w:guid w:val="{3F941ADC-283E-486F-9D78-A022BC589B6F}"/>
      </w:docPartPr>
      <w:docPartBody>
        <w:p w:rsidR="00D04836" w:rsidRDefault="00235797" w:rsidP="00235797">
          <w:pPr>
            <w:pStyle w:val="C06D3E17D25E47D9AD045EB9B6F90791"/>
          </w:pPr>
          <w:r w:rsidRPr="00BB6517">
            <w:rPr>
              <w:rStyle w:val="PlaceholderText"/>
            </w:rPr>
            <w:t>Click here to enter text.</w:t>
          </w:r>
        </w:p>
      </w:docPartBody>
    </w:docPart>
    <w:docPart>
      <w:docPartPr>
        <w:name w:val="AD1D7E1564464088A97DEAF6AF160053"/>
        <w:category>
          <w:name w:val="General"/>
          <w:gallery w:val="placeholder"/>
        </w:category>
        <w:types>
          <w:type w:val="bbPlcHdr"/>
        </w:types>
        <w:behaviors>
          <w:behavior w:val="content"/>
        </w:behaviors>
        <w:guid w:val="{0B7EC907-64FB-4618-AE1B-D77A4E6DDF38}"/>
      </w:docPartPr>
      <w:docPartBody>
        <w:p w:rsidR="00D04836" w:rsidRDefault="00235797" w:rsidP="00235797">
          <w:pPr>
            <w:pStyle w:val="AD1D7E1564464088A97DEAF6AF160053"/>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B10F1B"/>
    <w:rsid w:val="00010C34"/>
    <w:rsid w:val="00112B44"/>
    <w:rsid w:val="001C411C"/>
    <w:rsid w:val="00230C87"/>
    <w:rsid w:val="00235797"/>
    <w:rsid w:val="004755F7"/>
    <w:rsid w:val="00774ABC"/>
    <w:rsid w:val="00831C6A"/>
    <w:rsid w:val="00B10F1B"/>
    <w:rsid w:val="00C407F4"/>
    <w:rsid w:val="00CF7629"/>
    <w:rsid w:val="00D04836"/>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35797"/>
    <w:rPr>
      <w:color w:val="808080"/>
    </w:rPr>
  </w:style>
  <w:style w:type="paragraph" w:customStyle="1" w:styleId="460F61047E254C04839B40D9498EFC56">
    <w:name w:val="460F61047E254C04839B40D9498EFC56"/>
    <w:rsid w:val="00C407F4"/>
  </w:style>
  <w:style w:type="paragraph" w:customStyle="1" w:styleId="2B63B33A4E2E461AAAC50C19788B0498">
    <w:name w:val="2B63B33A4E2E461AAAC50C19788B0498"/>
    <w:rsid w:val="00C407F4"/>
  </w:style>
  <w:style w:type="paragraph" w:customStyle="1" w:styleId="3FCC073CA8DC4FDFB8BB40609E112BE6">
    <w:name w:val="3FCC073CA8DC4FDFB8BB40609E112BE6"/>
    <w:rsid w:val="00C407F4"/>
  </w:style>
  <w:style w:type="paragraph" w:customStyle="1" w:styleId="F1F79A359BDD4585AE765061FBE5019E">
    <w:name w:val="F1F79A359BDD4585AE765061FBE5019E"/>
    <w:rsid w:val="00C407F4"/>
  </w:style>
  <w:style w:type="paragraph" w:customStyle="1" w:styleId="F086D19FDF634F219BCE41BA4F4DEEE6">
    <w:name w:val="F086D19FDF634F219BCE41BA4F4DEEE6"/>
    <w:rsid w:val="00C407F4"/>
  </w:style>
  <w:style w:type="paragraph" w:customStyle="1" w:styleId="C2A4FEAF59D34311A23A3BF9E4F7343A">
    <w:name w:val="C2A4FEAF59D34311A23A3BF9E4F7343A"/>
    <w:rsid w:val="00C407F4"/>
  </w:style>
  <w:style w:type="paragraph" w:customStyle="1" w:styleId="7063C550B2E24964B70235263FDCA4FE">
    <w:name w:val="7063C550B2E24964B70235263FDCA4FE"/>
    <w:rsid w:val="00C407F4"/>
  </w:style>
  <w:style w:type="paragraph" w:customStyle="1" w:styleId="392842F99DC74DC29374A960FDAD4814">
    <w:name w:val="392842F99DC74DC29374A960FDAD4814"/>
    <w:rsid w:val="00C407F4"/>
  </w:style>
  <w:style w:type="paragraph" w:customStyle="1" w:styleId="AB93553801C14C9E8665A44FBCDCFF12">
    <w:name w:val="AB93553801C14C9E8665A44FBCDCFF12"/>
    <w:rsid w:val="00C407F4"/>
  </w:style>
  <w:style w:type="paragraph" w:customStyle="1" w:styleId="0FDB308B21814E6D90AFEF34EC48DF62">
    <w:name w:val="0FDB308B21814E6D90AFEF34EC48DF62"/>
    <w:rsid w:val="00C407F4"/>
  </w:style>
  <w:style w:type="paragraph" w:customStyle="1" w:styleId="904CA9E07D984ECE9D6C20D086A647CC">
    <w:name w:val="904CA9E07D984ECE9D6C20D086A647CC"/>
    <w:rsid w:val="00C407F4"/>
  </w:style>
  <w:style w:type="paragraph" w:customStyle="1" w:styleId="7B157D6E8FE84B8187C9F47A810C975F">
    <w:name w:val="7B157D6E8FE84B8187C9F47A810C975F"/>
    <w:rsid w:val="00C407F4"/>
  </w:style>
  <w:style w:type="paragraph" w:customStyle="1" w:styleId="46CE9265223743ABAC2FA66970FCFED0">
    <w:name w:val="46CE9265223743ABAC2FA66970FCFED0"/>
    <w:rsid w:val="00C407F4"/>
  </w:style>
  <w:style w:type="paragraph" w:customStyle="1" w:styleId="91A8CB2587184F1A84C8C52DCF4EBA8E">
    <w:name w:val="91A8CB2587184F1A84C8C52DCF4EBA8E"/>
    <w:rsid w:val="00C407F4"/>
  </w:style>
  <w:style w:type="paragraph" w:customStyle="1" w:styleId="B2D61BE39CAB488C9B0F209BBA907386">
    <w:name w:val="B2D61BE39CAB488C9B0F209BBA907386"/>
    <w:rsid w:val="00C407F4"/>
  </w:style>
  <w:style w:type="paragraph" w:customStyle="1" w:styleId="F47C5C0FE2EF44E584DF0F295D9BA8DE">
    <w:name w:val="F47C5C0FE2EF44E584DF0F295D9BA8DE"/>
    <w:rsid w:val="00B10F1B"/>
  </w:style>
  <w:style w:type="paragraph" w:customStyle="1" w:styleId="8542794ACAAF4C509441652C1CA5B2A0">
    <w:name w:val="8542794ACAAF4C509441652C1CA5B2A0"/>
    <w:rsid w:val="00B10F1B"/>
  </w:style>
  <w:style w:type="paragraph" w:customStyle="1" w:styleId="FBDA186145C5499E83D738DE81ED2DCB">
    <w:name w:val="FBDA186145C5499E83D738DE81ED2DCB"/>
    <w:rsid w:val="00B10F1B"/>
  </w:style>
  <w:style w:type="paragraph" w:customStyle="1" w:styleId="460458D28EEB421283316C5877CC9F9D">
    <w:name w:val="460458D28EEB421283316C5877CC9F9D"/>
    <w:rsid w:val="00B10F1B"/>
  </w:style>
  <w:style w:type="paragraph" w:customStyle="1" w:styleId="D261322F68B3499587D8E17E667B0998">
    <w:name w:val="D261322F68B3499587D8E17E667B0998"/>
    <w:rsid w:val="00B10F1B"/>
  </w:style>
  <w:style w:type="paragraph" w:customStyle="1" w:styleId="94D3DF2DB2724360996659AEB560723B">
    <w:name w:val="94D3DF2DB2724360996659AEB560723B"/>
    <w:rsid w:val="00B10F1B"/>
  </w:style>
  <w:style w:type="paragraph" w:customStyle="1" w:styleId="B14ADB3BC2C84BC2906AD11789F1CD2F">
    <w:name w:val="B14ADB3BC2C84BC2906AD11789F1CD2F"/>
    <w:rsid w:val="00B10F1B"/>
  </w:style>
  <w:style w:type="paragraph" w:customStyle="1" w:styleId="660D0BFBF4414C9B8DFEC3DEE5B5C79A">
    <w:name w:val="660D0BFBF4414C9B8DFEC3DEE5B5C79A"/>
    <w:rsid w:val="00B10F1B"/>
  </w:style>
  <w:style w:type="paragraph" w:customStyle="1" w:styleId="EF4B74447ABF44B692FB46950947B39B">
    <w:name w:val="EF4B74447ABF44B692FB46950947B39B"/>
    <w:rsid w:val="00B10F1B"/>
  </w:style>
  <w:style w:type="paragraph" w:customStyle="1" w:styleId="AA89523C3F2F4138BF3E4D5B2D95C8D0">
    <w:name w:val="AA89523C3F2F4138BF3E4D5B2D95C8D0"/>
    <w:rsid w:val="00B10F1B"/>
  </w:style>
  <w:style w:type="paragraph" w:customStyle="1" w:styleId="9F77B3C258184344994ADE3E4F4F9B32">
    <w:name w:val="9F77B3C258184344994ADE3E4F4F9B32"/>
    <w:rsid w:val="00B10F1B"/>
  </w:style>
  <w:style w:type="paragraph" w:customStyle="1" w:styleId="BBB3C6334F674AA2A443D378D85EBEE4">
    <w:name w:val="BBB3C6334F674AA2A443D378D85EBEE4"/>
    <w:rsid w:val="00B10F1B"/>
  </w:style>
  <w:style w:type="paragraph" w:customStyle="1" w:styleId="877F1AE6C504433FAA3A53F79D095EBF">
    <w:name w:val="877F1AE6C504433FAA3A53F79D095EBF"/>
    <w:rsid w:val="00B10F1B"/>
  </w:style>
  <w:style w:type="paragraph" w:customStyle="1" w:styleId="ACCA286CD8AA42528D79E34221031CB6">
    <w:name w:val="ACCA286CD8AA42528D79E34221031CB6"/>
    <w:rsid w:val="00B10F1B"/>
  </w:style>
  <w:style w:type="paragraph" w:customStyle="1" w:styleId="B668561FC5CD42D69D326336E4146FAA">
    <w:name w:val="B668561FC5CD42D69D326336E4146FAA"/>
    <w:rsid w:val="00B10F1B"/>
  </w:style>
  <w:style w:type="paragraph" w:customStyle="1" w:styleId="9504A0881B7D4022BE6F5F702E17E3E9">
    <w:name w:val="9504A0881B7D4022BE6F5F702E17E3E9"/>
    <w:rsid w:val="00B10F1B"/>
  </w:style>
  <w:style w:type="paragraph" w:customStyle="1" w:styleId="878FC3058F3D42B5A666D1EE7F1B9C59">
    <w:name w:val="878FC3058F3D42B5A666D1EE7F1B9C59"/>
    <w:rsid w:val="00B10F1B"/>
  </w:style>
  <w:style w:type="paragraph" w:customStyle="1" w:styleId="4C85A0452D0C44ABB57C3652C7794613">
    <w:name w:val="4C85A0452D0C44ABB57C3652C7794613"/>
    <w:rsid w:val="00B10F1B"/>
  </w:style>
  <w:style w:type="paragraph" w:customStyle="1" w:styleId="2E231E6FF741402E8D1CF8EE3C2AE3B8">
    <w:name w:val="2E231E6FF741402E8D1CF8EE3C2AE3B8"/>
    <w:rsid w:val="00B10F1B"/>
  </w:style>
  <w:style w:type="paragraph" w:customStyle="1" w:styleId="30F65B8B53974A99B3E92152460EA453">
    <w:name w:val="30F65B8B53974A99B3E92152460EA453"/>
    <w:rsid w:val="00B10F1B"/>
  </w:style>
  <w:style w:type="paragraph" w:customStyle="1" w:styleId="FD04BB72CF6E44C2B3DAF295CAFA8F84">
    <w:name w:val="FD04BB72CF6E44C2B3DAF295CAFA8F84"/>
    <w:rsid w:val="00B10F1B"/>
  </w:style>
  <w:style w:type="paragraph" w:customStyle="1" w:styleId="5093AF3C2B4B486B8C0C2034079C926F">
    <w:name w:val="5093AF3C2B4B486B8C0C2034079C926F"/>
    <w:rsid w:val="00B10F1B"/>
  </w:style>
  <w:style w:type="paragraph" w:customStyle="1" w:styleId="ACFDE77658994348BDE5CD4F048BF697">
    <w:name w:val="ACFDE77658994348BDE5CD4F048BF697"/>
    <w:rsid w:val="00B10F1B"/>
  </w:style>
  <w:style w:type="paragraph" w:customStyle="1" w:styleId="30E3C73EE0BD48ECBB18B32E9355C978">
    <w:name w:val="30E3C73EE0BD48ECBB18B32E9355C978"/>
    <w:rsid w:val="00B10F1B"/>
  </w:style>
  <w:style w:type="paragraph" w:customStyle="1" w:styleId="110B5C43058740098D7798CC67940030">
    <w:name w:val="110B5C43058740098D7798CC67940030"/>
    <w:rsid w:val="00B10F1B"/>
  </w:style>
  <w:style w:type="paragraph" w:customStyle="1" w:styleId="1919C6FF73D14052B8956F087827B563">
    <w:name w:val="1919C6FF73D14052B8956F087827B563"/>
    <w:rsid w:val="00B10F1B"/>
  </w:style>
  <w:style w:type="paragraph" w:customStyle="1" w:styleId="D0159E894AD343DD934D36A8DAA5235A">
    <w:name w:val="D0159E894AD343DD934D36A8DAA5235A"/>
    <w:rsid w:val="00B10F1B"/>
  </w:style>
  <w:style w:type="paragraph" w:customStyle="1" w:styleId="6BCB88C388864EFC98F6E49B3F1AEF46">
    <w:name w:val="6BCB88C388864EFC98F6E49B3F1AEF46"/>
    <w:rsid w:val="00B10F1B"/>
  </w:style>
  <w:style w:type="paragraph" w:customStyle="1" w:styleId="1C0F07D808C14CEC969FD34129E54C84">
    <w:name w:val="1C0F07D808C14CEC969FD34129E54C84"/>
    <w:rsid w:val="00B10F1B"/>
  </w:style>
  <w:style w:type="paragraph" w:customStyle="1" w:styleId="D32B786D4CE04BFCA38550886FEA1183">
    <w:name w:val="D32B786D4CE04BFCA38550886FEA1183"/>
    <w:rsid w:val="00B10F1B"/>
  </w:style>
  <w:style w:type="paragraph" w:customStyle="1" w:styleId="220B57B536074FCFBF817F5D629FC5BC">
    <w:name w:val="220B57B536074FCFBF817F5D629FC5BC"/>
    <w:rsid w:val="00B10F1B"/>
  </w:style>
  <w:style w:type="paragraph" w:customStyle="1" w:styleId="8913FA0252A94522A5258DFCD4CB036D">
    <w:name w:val="8913FA0252A94522A5258DFCD4CB036D"/>
    <w:rsid w:val="00B10F1B"/>
  </w:style>
  <w:style w:type="paragraph" w:customStyle="1" w:styleId="F6C8A6E8A0F54768A97CE6C52B5B81F5">
    <w:name w:val="F6C8A6E8A0F54768A97CE6C52B5B81F5"/>
    <w:rsid w:val="00B10F1B"/>
  </w:style>
  <w:style w:type="paragraph" w:customStyle="1" w:styleId="DE4381D8BBD146FE8D353A27B92C0A65">
    <w:name w:val="DE4381D8BBD146FE8D353A27B92C0A65"/>
    <w:rsid w:val="00B10F1B"/>
  </w:style>
  <w:style w:type="paragraph" w:customStyle="1" w:styleId="DBB874521B0146DD8B2A712701EE2B28">
    <w:name w:val="DBB874521B0146DD8B2A712701EE2B28"/>
    <w:rsid w:val="00B10F1B"/>
  </w:style>
  <w:style w:type="paragraph" w:customStyle="1" w:styleId="3C4A8FBA7A9D4AEC8457D0B0F00C07AC">
    <w:name w:val="3C4A8FBA7A9D4AEC8457D0B0F00C07AC"/>
    <w:rsid w:val="00B10F1B"/>
  </w:style>
  <w:style w:type="paragraph" w:customStyle="1" w:styleId="D3E5E3A478864A069D2D28BDD4F84ED7">
    <w:name w:val="D3E5E3A478864A069D2D28BDD4F84ED7"/>
    <w:rsid w:val="00B10F1B"/>
  </w:style>
  <w:style w:type="paragraph" w:customStyle="1" w:styleId="72E57927CF6C4D2FB8B4D05358C0FA0E">
    <w:name w:val="72E57927CF6C4D2FB8B4D05358C0FA0E"/>
    <w:rsid w:val="00B10F1B"/>
  </w:style>
  <w:style w:type="paragraph" w:customStyle="1" w:styleId="A15DE5DFFBA340318B93D5DB413881A3">
    <w:name w:val="A15DE5DFFBA340318B93D5DB413881A3"/>
    <w:rsid w:val="00B10F1B"/>
  </w:style>
  <w:style w:type="paragraph" w:customStyle="1" w:styleId="63A51C6100C74E318B2F928CB4EB980E">
    <w:name w:val="63A51C6100C74E318B2F928CB4EB980E"/>
    <w:rsid w:val="00B10F1B"/>
  </w:style>
  <w:style w:type="paragraph" w:customStyle="1" w:styleId="37ADFDB64B574102A801B53091B443B6">
    <w:name w:val="37ADFDB64B574102A801B53091B443B6"/>
    <w:rsid w:val="00B10F1B"/>
  </w:style>
  <w:style w:type="paragraph" w:customStyle="1" w:styleId="04CB87EE10E146C6A4CDE3330837E757">
    <w:name w:val="04CB87EE10E146C6A4CDE3330837E757"/>
    <w:rsid w:val="00B10F1B"/>
  </w:style>
  <w:style w:type="paragraph" w:customStyle="1" w:styleId="095CB63BDB8441F0912E7C6505A5DD79">
    <w:name w:val="095CB63BDB8441F0912E7C6505A5DD79"/>
    <w:rsid w:val="00B10F1B"/>
  </w:style>
  <w:style w:type="paragraph" w:customStyle="1" w:styleId="18BF8E875BCA424EBC1A6E1C648FE778">
    <w:name w:val="18BF8E875BCA424EBC1A6E1C648FE778"/>
    <w:rsid w:val="00B10F1B"/>
  </w:style>
  <w:style w:type="paragraph" w:customStyle="1" w:styleId="E51B22744A4545BB9590FFE0EEF8A001">
    <w:name w:val="E51B22744A4545BB9590FFE0EEF8A001"/>
    <w:rsid w:val="00B10F1B"/>
  </w:style>
  <w:style w:type="paragraph" w:customStyle="1" w:styleId="78F83EF2DB944B7CB16DED78C12D973E">
    <w:name w:val="78F83EF2DB944B7CB16DED78C12D973E"/>
    <w:rsid w:val="00B10F1B"/>
  </w:style>
  <w:style w:type="paragraph" w:customStyle="1" w:styleId="F1C53E173D9C44D0BBF2026D038C90F3">
    <w:name w:val="F1C53E173D9C44D0BBF2026D038C90F3"/>
    <w:rsid w:val="00B10F1B"/>
  </w:style>
  <w:style w:type="paragraph" w:customStyle="1" w:styleId="E220A2048D904C579969A90A57633426">
    <w:name w:val="E220A2048D904C579969A90A57633426"/>
    <w:rsid w:val="00B10F1B"/>
  </w:style>
  <w:style w:type="paragraph" w:customStyle="1" w:styleId="8067939237974D5895935D007ED55EDD">
    <w:name w:val="8067939237974D5895935D007ED55EDD"/>
    <w:rsid w:val="00B10F1B"/>
  </w:style>
  <w:style w:type="paragraph" w:customStyle="1" w:styleId="A35F036EC61743629C014214BA8CCEFA">
    <w:name w:val="A35F036EC61743629C014214BA8CCEFA"/>
    <w:rsid w:val="00B10F1B"/>
  </w:style>
  <w:style w:type="paragraph" w:customStyle="1" w:styleId="455CCD3384E74401AF4F509956049831">
    <w:name w:val="455CCD3384E74401AF4F509956049831"/>
    <w:rsid w:val="00B10F1B"/>
  </w:style>
  <w:style w:type="paragraph" w:customStyle="1" w:styleId="2859973650C24F24A7B593EEDFAF0E4A">
    <w:name w:val="2859973650C24F24A7B593EEDFAF0E4A"/>
    <w:rsid w:val="00B10F1B"/>
  </w:style>
  <w:style w:type="paragraph" w:customStyle="1" w:styleId="63B4A6C8A98C40458391C24BB67EE8C3">
    <w:name w:val="63B4A6C8A98C40458391C24BB67EE8C3"/>
    <w:rsid w:val="00B10F1B"/>
  </w:style>
  <w:style w:type="paragraph" w:customStyle="1" w:styleId="473F546CC14C426D9733091ABBDD60D3">
    <w:name w:val="473F546CC14C426D9733091ABBDD60D3"/>
    <w:rsid w:val="00B10F1B"/>
  </w:style>
  <w:style w:type="paragraph" w:customStyle="1" w:styleId="7F5DC9A938B649B78335C392750239D7">
    <w:name w:val="7F5DC9A938B649B78335C392750239D7"/>
    <w:rsid w:val="00B10F1B"/>
  </w:style>
  <w:style w:type="paragraph" w:customStyle="1" w:styleId="74B4ED56F3B54076978928FCB19AA566">
    <w:name w:val="74B4ED56F3B54076978928FCB19AA566"/>
    <w:rsid w:val="00B10F1B"/>
  </w:style>
  <w:style w:type="paragraph" w:customStyle="1" w:styleId="964ECC5B16D94C6AB0834A9DC232DCE8">
    <w:name w:val="964ECC5B16D94C6AB0834A9DC232DCE8"/>
    <w:rsid w:val="00B10F1B"/>
  </w:style>
  <w:style w:type="paragraph" w:customStyle="1" w:styleId="40BFF767A5EB4F589AEE33FD4D92D697">
    <w:name w:val="40BFF767A5EB4F589AEE33FD4D92D697"/>
    <w:rsid w:val="00B10F1B"/>
  </w:style>
  <w:style w:type="paragraph" w:customStyle="1" w:styleId="87DC38C544174C04BD1BD41082534F4B">
    <w:name w:val="87DC38C544174C04BD1BD41082534F4B"/>
    <w:rsid w:val="00B10F1B"/>
  </w:style>
  <w:style w:type="paragraph" w:customStyle="1" w:styleId="5389D2F0589744E39B5D7D433694627D">
    <w:name w:val="5389D2F0589744E39B5D7D433694627D"/>
    <w:rsid w:val="00B10F1B"/>
  </w:style>
  <w:style w:type="paragraph" w:customStyle="1" w:styleId="35B7F6B2AED14AFBAC0CCB04B2029B78">
    <w:name w:val="35B7F6B2AED14AFBAC0CCB04B2029B78"/>
    <w:rsid w:val="00B10F1B"/>
  </w:style>
  <w:style w:type="paragraph" w:customStyle="1" w:styleId="433607E82FD349E3BDDE61D5F50C7CA5">
    <w:name w:val="433607E82FD349E3BDDE61D5F50C7CA5"/>
    <w:rsid w:val="00B10F1B"/>
  </w:style>
  <w:style w:type="paragraph" w:customStyle="1" w:styleId="447EB745F2C74508954C9A37435A33D0">
    <w:name w:val="447EB745F2C74508954C9A37435A33D0"/>
    <w:rsid w:val="00B10F1B"/>
  </w:style>
  <w:style w:type="paragraph" w:customStyle="1" w:styleId="3DAF4DC6130E4EA5A574B9C352B9704F">
    <w:name w:val="3DAF4DC6130E4EA5A574B9C352B9704F"/>
    <w:rsid w:val="00B10F1B"/>
  </w:style>
  <w:style w:type="paragraph" w:customStyle="1" w:styleId="CC1736825C9147F69D7FEFC927F0C426">
    <w:name w:val="CC1736825C9147F69D7FEFC927F0C426"/>
    <w:rsid w:val="00B10F1B"/>
  </w:style>
  <w:style w:type="paragraph" w:customStyle="1" w:styleId="D19341E46947463287AACDBFD3B5FE6B">
    <w:name w:val="D19341E46947463287AACDBFD3B5FE6B"/>
    <w:rsid w:val="00B10F1B"/>
  </w:style>
  <w:style w:type="paragraph" w:customStyle="1" w:styleId="618B48EA761E475AB90A4516948CA51D">
    <w:name w:val="618B48EA761E475AB90A4516948CA51D"/>
    <w:rsid w:val="00B10F1B"/>
  </w:style>
  <w:style w:type="paragraph" w:customStyle="1" w:styleId="1B7620F16CC942DEB90BDED09A4FD5D1">
    <w:name w:val="1B7620F16CC942DEB90BDED09A4FD5D1"/>
    <w:rsid w:val="00B10F1B"/>
  </w:style>
  <w:style w:type="paragraph" w:customStyle="1" w:styleId="CBF2C20588AD4E25B1CE0FC7838168AC">
    <w:name w:val="CBF2C20588AD4E25B1CE0FC7838168AC"/>
    <w:rsid w:val="00B10F1B"/>
  </w:style>
  <w:style w:type="paragraph" w:customStyle="1" w:styleId="85431D3A16134E6A90D3ED0FE9922015">
    <w:name w:val="85431D3A16134E6A90D3ED0FE9922015"/>
    <w:rsid w:val="00B10F1B"/>
  </w:style>
  <w:style w:type="paragraph" w:customStyle="1" w:styleId="A1AA9EFE4E0E4630B2B6B9533F59DEFD">
    <w:name w:val="A1AA9EFE4E0E4630B2B6B9533F59DEFD"/>
    <w:rsid w:val="00B10F1B"/>
  </w:style>
  <w:style w:type="paragraph" w:customStyle="1" w:styleId="02DB20A240F5481AA216640E60F73A9F">
    <w:name w:val="02DB20A240F5481AA216640E60F73A9F"/>
    <w:rsid w:val="00B10F1B"/>
  </w:style>
  <w:style w:type="paragraph" w:customStyle="1" w:styleId="C860412962384800A34F9E956407D534">
    <w:name w:val="C860412962384800A34F9E956407D534"/>
    <w:rsid w:val="00B10F1B"/>
  </w:style>
  <w:style w:type="paragraph" w:customStyle="1" w:styleId="575E39FA79924DA69B8F1624CC7F0547">
    <w:name w:val="575E39FA79924DA69B8F1624CC7F0547"/>
    <w:rsid w:val="00B10F1B"/>
  </w:style>
  <w:style w:type="paragraph" w:customStyle="1" w:styleId="A7C9B4333B9844ED919607213E3A9F41">
    <w:name w:val="A7C9B4333B9844ED919607213E3A9F41"/>
    <w:rsid w:val="00B10F1B"/>
  </w:style>
  <w:style w:type="paragraph" w:customStyle="1" w:styleId="98F6673265824B719A9935482A6D8D32">
    <w:name w:val="98F6673265824B719A9935482A6D8D32"/>
    <w:rsid w:val="00B10F1B"/>
  </w:style>
  <w:style w:type="paragraph" w:customStyle="1" w:styleId="23417F8B11D449959ACA5F47DD4E48BD">
    <w:name w:val="23417F8B11D449959ACA5F47DD4E48BD"/>
    <w:rsid w:val="00B10F1B"/>
  </w:style>
  <w:style w:type="paragraph" w:customStyle="1" w:styleId="E8BB667E793A47F58EE6F9DE6057052A">
    <w:name w:val="E8BB667E793A47F58EE6F9DE6057052A"/>
    <w:rsid w:val="00B10F1B"/>
  </w:style>
  <w:style w:type="paragraph" w:customStyle="1" w:styleId="E0556EC5C32E415AA3DD4740C5160677">
    <w:name w:val="E0556EC5C32E415AA3DD4740C5160677"/>
    <w:rsid w:val="00B10F1B"/>
  </w:style>
  <w:style w:type="paragraph" w:customStyle="1" w:styleId="0908518643D143BA8DA391E1594F5E7F">
    <w:name w:val="0908518643D143BA8DA391E1594F5E7F"/>
    <w:rsid w:val="00B10F1B"/>
  </w:style>
  <w:style w:type="paragraph" w:customStyle="1" w:styleId="67A9393E04D8463BAD8218F4948D2530">
    <w:name w:val="67A9393E04D8463BAD8218F4948D2530"/>
    <w:rsid w:val="00B10F1B"/>
  </w:style>
  <w:style w:type="paragraph" w:customStyle="1" w:styleId="C965EFA3C41B46F69DF21B9265152785">
    <w:name w:val="C965EFA3C41B46F69DF21B9265152785"/>
    <w:rsid w:val="00B10F1B"/>
  </w:style>
  <w:style w:type="paragraph" w:customStyle="1" w:styleId="13058555311343A0841A4555EAA38379">
    <w:name w:val="13058555311343A0841A4555EAA38379"/>
    <w:rsid w:val="00B10F1B"/>
  </w:style>
  <w:style w:type="paragraph" w:customStyle="1" w:styleId="6A73C22F3FD2409D98CF2F1A85CD53ED">
    <w:name w:val="6A73C22F3FD2409D98CF2F1A85CD53ED"/>
    <w:rsid w:val="00B10F1B"/>
  </w:style>
  <w:style w:type="paragraph" w:customStyle="1" w:styleId="991D51AEC096400BAD738BE9362DACEE">
    <w:name w:val="991D51AEC096400BAD738BE9362DACEE"/>
    <w:rsid w:val="00B10F1B"/>
  </w:style>
  <w:style w:type="paragraph" w:customStyle="1" w:styleId="40DE1F0F296B460DBF9841BBAC44E155">
    <w:name w:val="40DE1F0F296B460DBF9841BBAC44E155"/>
    <w:rsid w:val="00B10F1B"/>
  </w:style>
  <w:style w:type="paragraph" w:customStyle="1" w:styleId="11BCA4457FA448BC92BA7AD20139F5F3">
    <w:name w:val="11BCA4457FA448BC92BA7AD20139F5F3"/>
    <w:rsid w:val="00B10F1B"/>
  </w:style>
  <w:style w:type="paragraph" w:customStyle="1" w:styleId="1EF51C7D671C4BF9B6864968A9293764">
    <w:name w:val="1EF51C7D671C4BF9B6864968A9293764"/>
    <w:rsid w:val="00B10F1B"/>
  </w:style>
  <w:style w:type="paragraph" w:customStyle="1" w:styleId="FE0E2B0C5323433394DE67C80F280442">
    <w:name w:val="FE0E2B0C5323433394DE67C80F280442"/>
    <w:rsid w:val="00B10F1B"/>
  </w:style>
  <w:style w:type="paragraph" w:customStyle="1" w:styleId="98522C4B9DD745DFBFA88B23C12892C1">
    <w:name w:val="98522C4B9DD745DFBFA88B23C12892C1"/>
    <w:rsid w:val="00B10F1B"/>
  </w:style>
  <w:style w:type="paragraph" w:customStyle="1" w:styleId="0FA12E5071164752873E97AE025B7450">
    <w:name w:val="0FA12E5071164752873E97AE025B7450"/>
    <w:rsid w:val="00B10F1B"/>
  </w:style>
  <w:style w:type="paragraph" w:customStyle="1" w:styleId="7FE01C8636334DAABEF14C1139D0488A">
    <w:name w:val="7FE01C8636334DAABEF14C1139D0488A"/>
    <w:rsid w:val="00B10F1B"/>
  </w:style>
  <w:style w:type="paragraph" w:customStyle="1" w:styleId="03FC9A2B35434A9F80E875AD64A3FCE3">
    <w:name w:val="03FC9A2B35434A9F80E875AD64A3FCE3"/>
    <w:rsid w:val="00B10F1B"/>
  </w:style>
  <w:style w:type="paragraph" w:customStyle="1" w:styleId="A7DD423901134AD5A527A9DDB47326BF">
    <w:name w:val="A7DD423901134AD5A527A9DDB47326BF"/>
    <w:rsid w:val="00B10F1B"/>
  </w:style>
  <w:style w:type="paragraph" w:customStyle="1" w:styleId="3AF48D70A27A4B54983F103CEA008E60">
    <w:name w:val="3AF48D70A27A4B54983F103CEA008E60"/>
    <w:rsid w:val="00B10F1B"/>
  </w:style>
  <w:style w:type="paragraph" w:customStyle="1" w:styleId="37DB96CB76FF448E91CA5CFB912C2DA0">
    <w:name w:val="37DB96CB76FF448E91CA5CFB912C2DA0"/>
    <w:rsid w:val="00B10F1B"/>
  </w:style>
  <w:style w:type="paragraph" w:customStyle="1" w:styleId="92F005329D364F2F9CAFBAC1308E5281">
    <w:name w:val="92F005329D364F2F9CAFBAC1308E5281"/>
    <w:rsid w:val="00B10F1B"/>
  </w:style>
  <w:style w:type="paragraph" w:customStyle="1" w:styleId="58A2290411834A999A39DC83C7480C32">
    <w:name w:val="58A2290411834A999A39DC83C7480C32"/>
    <w:rsid w:val="00B10F1B"/>
  </w:style>
  <w:style w:type="paragraph" w:customStyle="1" w:styleId="23DAF7E96C904016840879DEE65AE999">
    <w:name w:val="23DAF7E96C904016840879DEE65AE999"/>
    <w:rsid w:val="00B10F1B"/>
  </w:style>
  <w:style w:type="paragraph" w:customStyle="1" w:styleId="A61E8D91746142F8B8B357D487D3736C">
    <w:name w:val="A61E8D91746142F8B8B357D487D3736C"/>
    <w:rsid w:val="00B10F1B"/>
  </w:style>
  <w:style w:type="paragraph" w:customStyle="1" w:styleId="02840550FA9C4B7E9D03954D24AF0EE9">
    <w:name w:val="02840550FA9C4B7E9D03954D24AF0EE9"/>
    <w:rsid w:val="00B10F1B"/>
  </w:style>
  <w:style w:type="paragraph" w:customStyle="1" w:styleId="2EC9A4709B884573BEE1FBB93AC19205">
    <w:name w:val="2EC9A4709B884573BEE1FBB93AC19205"/>
    <w:rsid w:val="00B10F1B"/>
  </w:style>
  <w:style w:type="paragraph" w:customStyle="1" w:styleId="52338B2160AF4A11B6759FAFB1FBA93D">
    <w:name w:val="52338B2160AF4A11B6759FAFB1FBA93D"/>
    <w:rsid w:val="00B10F1B"/>
  </w:style>
  <w:style w:type="paragraph" w:customStyle="1" w:styleId="0203AC28FEE34EEF9F9154EB7F4C4545">
    <w:name w:val="0203AC28FEE34EEF9F9154EB7F4C4545"/>
    <w:rsid w:val="00B10F1B"/>
  </w:style>
  <w:style w:type="paragraph" w:customStyle="1" w:styleId="61F76BBAE13E4F8784241F0C7989BE78">
    <w:name w:val="61F76BBAE13E4F8784241F0C7989BE78"/>
    <w:rsid w:val="00B10F1B"/>
  </w:style>
  <w:style w:type="paragraph" w:customStyle="1" w:styleId="5CF2416FBAAC43588F5581985EC6BD05">
    <w:name w:val="5CF2416FBAAC43588F5581985EC6BD05"/>
    <w:rsid w:val="00B10F1B"/>
  </w:style>
  <w:style w:type="paragraph" w:customStyle="1" w:styleId="F6404EFEE1244B4FB20FC3B1BD19CE7E">
    <w:name w:val="F6404EFEE1244B4FB20FC3B1BD19CE7E"/>
    <w:rsid w:val="00B10F1B"/>
  </w:style>
  <w:style w:type="paragraph" w:customStyle="1" w:styleId="7715F4E8FBF74B27A69E24D5586A9970">
    <w:name w:val="7715F4E8FBF74B27A69E24D5586A9970"/>
    <w:rsid w:val="00B10F1B"/>
  </w:style>
  <w:style w:type="paragraph" w:customStyle="1" w:styleId="332CE78BD22D4BB98E9894964975E125">
    <w:name w:val="332CE78BD22D4BB98E9894964975E125"/>
    <w:rsid w:val="00B10F1B"/>
  </w:style>
  <w:style w:type="paragraph" w:customStyle="1" w:styleId="B0396AC8D6DD453782528B0C76F321A4">
    <w:name w:val="B0396AC8D6DD453782528B0C76F321A4"/>
    <w:rsid w:val="00B10F1B"/>
  </w:style>
  <w:style w:type="paragraph" w:customStyle="1" w:styleId="B14DE60426444F43969C0A5EA8EEBE32">
    <w:name w:val="B14DE60426444F43969C0A5EA8EEBE32"/>
    <w:rsid w:val="00B10F1B"/>
  </w:style>
  <w:style w:type="paragraph" w:customStyle="1" w:styleId="5BD03AD841024271886129186A76C24E">
    <w:name w:val="5BD03AD841024271886129186A76C24E"/>
    <w:rsid w:val="00B10F1B"/>
  </w:style>
  <w:style w:type="paragraph" w:customStyle="1" w:styleId="6D6F6B9E66824AEF978FCC4262FC6231">
    <w:name w:val="6D6F6B9E66824AEF978FCC4262FC6231"/>
    <w:rsid w:val="00B10F1B"/>
  </w:style>
  <w:style w:type="paragraph" w:customStyle="1" w:styleId="991BB114FE5C401DBAD860A28155E1AB">
    <w:name w:val="991BB114FE5C401DBAD860A28155E1AB"/>
    <w:rsid w:val="00B10F1B"/>
  </w:style>
  <w:style w:type="paragraph" w:customStyle="1" w:styleId="D38450B08B6845E2B2829974716A08E8">
    <w:name w:val="D38450B08B6845E2B2829974716A08E8"/>
    <w:rsid w:val="00B10F1B"/>
  </w:style>
  <w:style w:type="paragraph" w:customStyle="1" w:styleId="120ECE60D0844EF6A07C5C0D4274C3ED">
    <w:name w:val="120ECE60D0844EF6A07C5C0D4274C3ED"/>
    <w:rsid w:val="00B10F1B"/>
  </w:style>
  <w:style w:type="paragraph" w:customStyle="1" w:styleId="9A7E3A8734CB4944B2F7D122C3256E7B">
    <w:name w:val="9A7E3A8734CB4944B2F7D122C3256E7B"/>
    <w:rsid w:val="00B10F1B"/>
  </w:style>
  <w:style w:type="paragraph" w:customStyle="1" w:styleId="574D2379B05143F394D1328A230773F1">
    <w:name w:val="574D2379B05143F394D1328A230773F1"/>
    <w:rsid w:val="00B10F1B"/>
  </w:style>
  <w:style w:type="paragraph" w:customStyle="1" w:styleId="53DF54CFBA2A4B308493C95936407F6D">
    <w:name w:val="53DF54CFBA2A4B308493C95936407F6D"/>
    <w:rsid w:val="00B10F1B"/>
  </w:style>
  <w:style w:type="paragraph" w:customStyle="1" w:styleId="E03118FCA36D430FA5357CF568FDB8F4">
    <w:name w:val="E03118FCA36D430FA5357CF568FDB8F4"/>
    <w:rsid w:val="00B10F1B"/>
  </w:style>
  <w:style w:type="paragraph" w:customStyle="1" w:styleId="6541384D0C2746A8B0BD933A0F3DD2E5">
    <w:name w:val="6541384D0C2746A8B0BD933A0F3DD2E5"/>
    <w:rsid w:val="00B10F1B"/>
  </w:style>
  <w:style w:type="paragraph" w:customStyle="1" w:styleId="B8A67B2234EC41CD9C835762C79FA0F4">
    <w:name w:val="B8A67B2234EC41CD9C835762C79FA0F4"/>
    <w:rsid w:val="00B10F1B"/>
  </w:style>
  <w:style w:type="paragraph" w:customStyle="1" w:styleId="E5098826EB974EAA93F34B799FD19C5E">
    <w:name w:val="E5098826EB974EAA93F34B799FD19C5E"/>
    <w:rsid w:val="00B10F1B"/>
  </w:style>
  <w:style w:type="paragraph" w:customStyle="1" w:styleId="19172ABD1EBF4098BDA45DA0A08AFF44">
    <w:name w:val="19172ABD1EBF4098BDA45DA0A08AFF44"/>
    <w:rsid w:val="00B10F1B"/>
  </w:style>
  <w:style w:type="paragraph" w:customStyle="1" w:styleId="58ED697FC65B4A8CB62F1C33140DB9B3">
    <w:name w:val="58ED697FC65B4A8CB62F1C33140DB9B3"/>
    <w:rsid w:val="00B10F1B"/>
  </w:style>
  <w:style w:type="paragraph" w:customStyle="1" w:styleId="A01DBE794F1F490DA75C4ABFC59F9797">
    <w:name w:val="A01DBE794F1F490DA75C4ABFC59F9797"/>
    <w:rsid w:val="00B10F1B"/>
  </w:style>
  <w:style w:type="paragraph" w:customStyle="1" w:styleId="5EBC017AE583412C8100AD478E815D82">
    <w:name w:val="5EBC017AE583412C8100AD478E815D82"/>
    <w:rsid w:val="00B10F1B"/>
  </w:style>
  <w:style w:type="paragraph" w:customStyle="1" w:styleId="2AC055B8C33A41628C3BE5A28001571A">
    <w:name w:val="2AC055B8C33A41628C3BE5A28001571A"/>
    <w:rsid w:val="00B10F1B"/>
  </w:style>
  <w:style w:type="paragraph" w:customStyle="1" w:styleId="DB12D48CC4F2413C81AC428C24D5FEA0">
    <w:name w:val="DB12D48CC4F2413C81AC428C24D5FEA0"/>
    <w:rsid w:val="00B10F1B"/>
  </w:style>
  <w:style w:type="paragraph" w:customStyle="1" w:styleId="D208917469ED400C8DC1E1404178FBEB">
    <w:name w:val="D208917469ED400C8DC1E1404178FBEB"/>
    <w:rsid w:val="00B10F1B"/>
  </w:style>
  <w:style w:type="paragraph" w:customStyle="1" w:styleId="13A198B23D3247FAA66E0DAFDE1097F4">
    <w:name w:val="13A198B23D3247FAA66E0DAFDE1097F4"/>
    <w:rsid w:val="00B10F1B"/>
  </w:style>
  <w:style w:type="paragraph" w:customStyle="1" w:styleId="AB23E062F58847ACB866000FABA9ADBB">
    <w:name w:val="AB23E062F58847ACB866000FABA9ADBB"/>
    <w:rsid w:val="00B10F1B"/>
  </w:style>
  <w:style w:type="paragraph" w:customStyle="1" w:styleId="D8F10DEBA51F4C89830D3D1FB805DD8E">
    <w:name w:val="D8F10DEBA51F4C89830D3D1FB805DD8E"/>
    <w:rsid w:val="00B10F1B"/>
  </w:style>
  <w:style w:type="paragraph" w:customStyle="1" w:styleId="69C78380B89B4F948CDF44F214227BDD">
    <w:name w:val="69C78380B89B4F948CDF44F214227BDD"/>
    <w:rsid w:val="00B10F1B"/>
  </w:style>
  <w:style w:type="paragraph" w:customStyle="1" w:styleId="B53426C241594662A59FADF1F684E476">
    <w:name w:val="B53426C241594662A59FADF1F684E476"/>
    <w:rsid w:val="00B10F1B"/>
  </w:style>
  <w:style w:type="paragraph" w:customStyle="1" w:styleId="74FE6A3928C94268A81FB3C22CA6CE11">
    <w:name w:val="74FE6A3928C94268A81FB3C22CA6CE11"/>
    <w:rsid w:val="00B10F1B"/>
  </w:style>
  <w:style w:type="paragraph" w:customStyle="1" w:styleId="203C0655E36F484497704E2966A9C28A">
    <w:name w:val="203C0655E36F484497704E2966A9C28A"/>
    <w:rsid w:val="00B10F1B"/>
  </w:style>
  <w:style w:type="paragraph" w:customStyle="1" w:styleId="0D59B10E09B548A8A03ED5ABA690A285">
    <w:name w:val="0D59B10E09B548A8A03ED5ABA690A285"/>
    <w:rsid w:val="00B10F1B"/>
  </w:style>
  <w:style w:type="paragraph" w:customStyle="1" w:styleId="63401718FB98460B926280207B18E17B">
    <w:name w:val="63401718FB98460B926280207B18E17B"/>
    <w:rsid w:val="00B10F1B"/>
  </w:style>
  <w:style w:type="paragraph" w:customStyle="1" w:styleId="9FC99E110F8E4EC79938489594D23C5F">
    <w:name w:val="9FC99E110F8E4EC79938489594D23C5F"/>
    <w:rsid w:val="00B10F1B"/>
  </w:style>
  <w:style w:type="paragraph" w:customStyle="1" w:styleId="B5D137CB5B2B47D48DC9E649C7D6D03A">
    <w:name w:val="B5D137CB5B2B47D48DC9E649C7D6D03A"/>
    <w:rsid w:val="00B10F1B"/>
  </w:style>
  <w:style w:type="paragraph" w:customStyle="1" w:styleId="ABED410FCC024BB692D33D74C4F5CAF7">
    <w:name w:val="ABED410FCC024BB692D33D74C4F5CAF7"/>
    <w:rsid w:val="00B10F1B"/>
  </w:style>
  <w:style w:type="paragraph" w:customStyle="1" w:styleId="82E62E0D6FBB44F2A8151817AFDB4CB4">
    <w:name w:val="82E62E0D6FBB44F2A8151817AFDB4CB4"/>
    <w:rsid w:val="00B10F1B"/>
  </w:style>
  <w:style w:type="paragraph" w:customStyle="1" w:styleId="C9BB1D961B2A472A8B106700465BAFCE">
    <w:name w:val="C9BB1D961B2A472A8B106700465BAFCE"/>
    <w:rsid w:val="00B10F1B"/>
  </w:style>
  <w:style w:type="paragraph" w:customStyle="1" w:styleId="F139F0984D804971B028E5A44D51C896">
    <w:name w:val="F139F0984D804971B028E5A44D51C896"/>
    <w:rsid w:val="00B10F1B"/>
  </w:style>
  <w:style w:type="paragraph" w:customStyle="1" w:styleId="97003B322D5E4BD4B26588C8FFC8CD49">
    <w:name w:val="97003B322D5E4BD4B26588C8FFC8CD49"/>
    <w:rsid w:val="00B10F1B"/>
  </w:style>
  <w:style w:type="paragraph" w:customStyle="1" w:styleId="7AA2C21ED34A4405901363939BB0C309">
    <w:name w:val="7AA2C21ED34A4405901363939BB0C309"/>
    <w:rsid w:val="00B10F1B"/>
  </w:style>
  <w:style w:type="paragraph" w:customStyle="1" w:styleId="22EBE467805A415497A54649B22472CE">
    <w:name w:val="22EBE467805A415497A54649B22472CE"/>
    <w:rsid w:val="00B10F1B"/>
  </w:style>
  <w:style w:type="paragraph" w:customStyle="1" w:styleId="8A20F73148EA4B209002086BC65E50B3">
    <w:name w:val="8A20F73148EA4B209002086BC65E50B3"/>
    <w:rsid w:val="00B10F1B"/>
  </w:style>
  <w:style w:type="paragraph" w:customStyle="1" w:styleId="BB44A93597DB49DDAC372F39C1DCDA1E">
    <w:name w:val="BB44A93597DB49DDAC372F39C1DCDA1E"/>
    <w:rsid w:val="00B10F1B"/>
  </w:style>
  <w:style w:type="paragraph" w:customStyle="1" w:styleId="6339714953054C93B616FEB36F38900D">
    <w:name w:val="6339714953054C93B616FEB36F38900D"/>
    <w:rsid w:val="00B10F1B"/>
  </w:style>
  <w:style w:type="paragraph" w:customStyle="1" w:styleId="D0EEFE9A81F542608FFACBE2A14F3283">
    <w:name w:val="D0EEFE9A81F542608FFACBE2A14F3283"/>
    <w:rsid w:val="00B10F1B"/>
  </w:style>
  <w:style w:type="paragraph" w:customStyle="1" w:styleId="8678E279769140B5AA185C2211B7C1B1">
    <w:name w:val="8678E279769140B5AA185C2211B7C1B1"/>
    <w:rsid w:val="00B10F1B"/>
  </w:style>
  <w:style w:type="paragraph" w:customStyle="1" w:styleId="77BAE351B3994264BDB37494D094B44F">
    <w:name w:val="77BAE351B3994264BDB37494D094B44F"/>
    <w:rsid w:val="00B10F1B"/>
  </w:style>
  <w:style w:type="paragraph" w:customStyle="1" w:styleId="D9F57917B34448D9A6DCCAAAD74ED98D">
    <w:name w:val="D9F57917B34448D9A6DCCAAAD74ED98D"/>
    <w:rsid w:val="00B10F1B"/>
  </w:style>
  <w:style w:type="paragraph" w:customStyle="1" w:styleId="14F85C01BFC2483389E44F454A4BC83E">
    <w:name w:val="14F85C01BFC2483389E44F454A4BC83E"/>
    <w:rsid w:val="00B10F1B"/>
  </w:style>
  <w:style w:type="paragraph" w:customStyle="1" w:styleId="D0FDB250998F4240B958CBB0EB1CE913">
    <w:name w:val="D0FDB250998F4240B958CBB0EB1CE913"/>
    <w:rsid w:val="00B10F1B"/>
  </w:style>
  <w:style w:type="paragraph" w:customStyle="1" w:styleId="C14B04785AED486CBEED859D06AF47EB">
    <w:name w:val="C14B04785AED486CBEED859D06AF47EB"/>
    <w:rsid w:val="00B10F1B"/>
  </w:style>
  <w:style w:type="paragraph" w:customStyle="1" w:styleId="58909B32A357477CA092365BC1F5A8C2">
    <w:name w:val="58909B32A357477CA092365BC1F5A8C2"/>
    <w:rsid w:val="00B10F1B"/>
  </w:style>
  <w:style w:type="paragraph" w:customStyle="1" w:styleId="B1604E6D34534B4FB7ECB23F6EEC68FE">
    <w:name w:val="B1604E6D34534B4FB7ECB23F6EEC68FE"/>
    <w:rsid w:val="00B10F1B"/>
  </w:style>
  <w:style w:type="paragraph" w:customStyle="1" w:styleId="F139A7B5C2DE4A5681F35A482BC2A4B5">
    <w:name w:val="F139A7B5C2DE4A5681F35A482BC2A4B5"/>
    <w:rsid w:val="00B10F1B"/>
  </w:style>
  <w:style w:type="paragraph" w:customStyle="1" w:styleId="CB9AE4207A814D2AA7CC9CDBC75ED84D">
    <w:name w:val="CB9AE4207A814D2AA7CC9CDBC75ED84D"/>
    <w:rsid w:val="00B10F1B"/>
  </w:style>
  <w:style w:type="paragraph" w:customStyle="1" w:styleId="AF892FB419864227A13479FEBCE628EC">
    <w:name w:val="AF892FB419864227A13479FEBCE628EC"/>
    <w:rsid w:val="00B10F1B"/>
  </w:style>
  <w:style w:type="paragraph" w:customStyle="1" w:styleId="63B98773289E4E14B6CE26DB0F55A2D8">
    <w:name w:val="63B98773289E4E14B6CE26DB0F55A2D8"/>
    <w:rsid w:val="00B10F1B"/>
  </w:style>
  <w:style w:type="paragraph" w:customStyle="1" w:styleId="D903A7ED0BFB4567A330B32A37CA4533">
    <w:name w:val="D903A7ED0BFB4567A330B32A37CA4533"/>
    <w:rsid w:val="00B10F1B"/>
  </w:style>
  <w:style w:type="paragraph" w:customStyle="1" w:styleId="3FA48B63D85344C98EEA282F19DFC4F1">
    <w:name w:val="3FA48B63D85344C98EEA282F19DFC4F1"/>
    <w:rsid w:val="00B10F1B"/>
  </w:style>
  <w:style w:type="paragraph" w:customStyle="1" w:styleId="150C7E6942E44C1EB6D4AEB86A93E1FC">
    <w:name w:val="150C7E6942E44C1EB6D4AEB86A93E1FC"/>
    <w:rsid w:val="00B10F1B"/>
  </w:style>
  <w:style w:type="paragraph" w:customStyle="1" w:styleId="F7C2A754BB814797859F4AEF1FDB1CCF">
    <w:name w:val="F7C2A754BB814797859F4AEF1FDB1CCF"/>
    <w:rsid w:val="00B10F1B"/>
  </w:style>
  <w:style w:type="paragraph" w:customStyle="1" w:styleId="91856959559D47A2AE103E2CEDCA041B">
    <w:name w:val="91856959559D47A2AE103E2CEDCA041B"/>
    <w:rsid w:val="00B10F1B"/>
  </w:style>
  <w:style w:type="paragraph" w:customStyle="1" w:styleId="F44616983B4341648E8A9888106038CE">
    <w:name w:val="F44616983B4341648E8A9888106038CE"/>
    <w:rsid w:val="00B10F1B"/>
  </w:style>
  <w:style w:type="paragraph" w:customStyle="1" w:styleId="DE6B70FD23CB4834833B7C9D9CA4397F">
    <w:name w:val="DE6B70FD23CB4834833B7C9D9CA4397F"/>
    <w:rsid w:val="00B10F1B"/>
  </w:style>
  <w:style w:type="paragraph" w:customStyle="1" w:styleId="D5AFAAFD92984847BDA20A67F8AD42C7">
    <w:name w:val="D5AFAAFD92984847BDA20A67F8AD42C7"/>
    <w:rsid w:val="00B10F1B"/>
  </w:style>
  <w:style w:type="paragraph" w:customStyle="1" w:styleId="F80C372EFCA146439A0B6F6B6F9C7CF3">
    <w:name w:val="F80C372EFCA146439A0B6F6B6F9C7CF3"/>
    <w:rsid w:val="00B10F1B"/>
  </w:style>
  <w:style w:type="paragraph" w:customStyle="1" w:styleId="83F9A06890634ECFB1E3C2D6E3FB1362">
    <w:name w:val="83F9A06890634ECFB1E3C2D6E3FB1362"/>
    <w:rsid w:val="00B10F1B"/>
  </w:style>
  <w:style w:type="paragraph" w:customStyle="1" w:styleId="FAF15AA3F82A4D32804FD7FBE16A2B0C">
    <w:name w:val="FAF15AA3F82A4D32804FD7FBE16A2B0C"/>
    <w:rsid w:val="00B10F1B"/>
  </w:style>
  <w:style w:type="paragraph" w:customStyle="1" w:styleId="99495E0B6A7F443E93E5178F565F6B26">
    <w:name w:val="99495E0B6A7F443E93E5178F565F6B26"/>
    <w:rsid w:val="00B10F1B"/>
  </w:style>
  <w:style w:type="paragraph" w:customStyle="1" w:styleId="B8082A989AE6475B83E7021C8B0E13EE">
    <w:name w:val="B8082A989AE6475B83E7021C8B0E13EE"/>
    <w:rsid w:val="00B10F1B"/>
  </w:style>
  <w:style w:type="paragraph" w:customStyle="1" w:styleId="89CCF178E9B74792839F95375157D1E8">
    <w:name w:val="89CCF178E9B74792839F95375157D1E8"/>
    <w:rsid w:val="00B10F1B"/>
  </w:style>
  <w:style w:type="paragraph" w:customStyle="1" w:styleId="3C68EEEA5E9A4CBABE1BBEC27EBA950C">
    <w:name w:val="3C68EEEA5E9A4CBABE1BBEC27EBA950C"/>
    <w:rsid w:val="00B10F1B"/>
  </w:style>
  <w:style w:type="paragraph" w:customStyle="1" w:styleId="9B912D5D9DA8410D87111903794E1C7B">
    <w:name w:val="9B912D5D9DA8410D87111903794E1C7B"/>
    <w:rsid w:val="00B10F1B"/>
  </w:style>
  <w:style w:type="paragraph" w:customStyle="1" w:styleId="7AA891C96BF4461194E10C5CCDA71E0B">
    <w:name w:val="7AA891C96BF4461194E10C5CCDA71E0B"/>
    <w:rsid w:val="00B10F1B"/>
  </w:style>
  <w:style w:type="paragraph" w:customStyle="1" w:styleId="BC3134B33D3C45AEBA6C03E648710D24">
    <w:name w:val="BC3134B33D3C45AEBA6C03E648710D24"/>
    <w:rsid w:val="00B10F1B"/>
  </w:style>
  <w:style w:type="paragraph" w:customStyle="1" w:styleId="D5113D362FC344158FDAFD732865E4C5">
    <w:name w:val="D5113D362FC344158FDAFD732865E4C5"/>
    <w:rsid w:val="00B10F1B"/>
  </w:style>
  <w:style w:type="paragraph" w:customStyle="1" w:styleId="F6B1BBC2096D4E339A19AB83384CEE78">
    <w:name w:val="F6B1BBC2096D4E339A19AB83384CEE78"/>
    <w:rsid w:val="00B10F1B"/>
  </w:style>
  <w:style w:type="paragraph" w:customStyle="1" w:styleId="F111E3CA5CC949E68A80B51CD83DB443">
    <w:name w:val="F111E3CA5CC949E68A80B51CD83DB443"/>
    <w:rsid w:val="00B10F1B"/>
  </w:style>
  <w:style w:type="paragraph" w:customStyle="1" w:styleId="DB53D34BAF2D4309B1EB17F2E881E32B">
    <w:name w:val="DB53D34BAF2D4309B1EB17F2E881E32B"/>
    <w:rsid w:val="00B10F1B"/>
  </w:style>
  <w:style w:type="paragraph" w:customStyle="1" w:styleId="5A35F51DC5B840A38912E4AE615DE2FF">
    <w:name w:val="5A35F51DC5B840A38912E4AE615DE2FF"/>
    <w:rsid w:val="00B10F1B"/>
  </w:style>
  <w:style w:type="paragraph" w:customStyle="1" w:styleId="9841346F5D9E4DA7A9715DA260840EC4">
    <w:name w:val="9841346F5D9E4DA7A9715DA260840EC4"/>
    <w:rsid w:val="00B10F1B"/>
  </w:style>
  <w:style w:type="paragraph" w:customStyle="1" w:styleId="BA09B099D68E49C388ABED2CF969F1AB">
    <w:name w:val="BA09B099D68E49C388ABED2CF969F1AB"/>
    <w:rsid w:val="00B10F1B"/>
  </w:style>
  <w:style w:type="paragraph" w:customStyle="1" w:styleId="4886FB29A332408583573482CB892EDB">
    <w:name w:val="4886FB29A332408583573482CB892EDB"/>
    <w:rsid w:val="00B10F1B"/>
  </w:style>
  <w:style w:type="paragraph" w:customStyle="1" w:styleId="07B0A30B36EC4E92803E8EF1F27B4EC8">
    <w:name w:val="07B0A30B36EC4E92803E8EF1F27B4EC8"/>
    <w:rsid w:val="00B10F1B"/>
  </w:style>
  <w:style w:type="paragraph" w:customStyle="1" w:styleId="F35E9BBF42824B6F89578DDF023D67D2">
    <w:name w:val="F35E9BBF42824B6F89578DDF023D67D2"/>
    <w:rsid w:val="00B10F1B"/>
  </w:style>
  <w:style w:type="paragraph" w:customStyle="1" w:styleId="E21CBB370A97490896BE06694658397D">
    <w:name w:val="E21CBB370A97490896BE06694658397D"/>
    <w:rsid w:val="00B10F1B"/>
  </w:style>
  <w:style w:type="paragraph" w:customStyle="1" w:styleId="E5D739C25ED34DD48AC7F4B20DD655BF">
    <w:name w:val="E5D739C25ED34DD48AC7F4B20DD655BF"/>
    <w:rsid w:val="00B10F1B"/>
  </w:style>
  <w:style w:type="paragraph" w:customStyle="1" w:styleId="483D4935B8874B079FCA55086D655DCA">
    <w:name w:val="483D4935B8874B079FCA55086D655DCA"/>
    <w:rsid w:val="00B10F1B"/>
  </w:style>
  <w:style w:type="paragraph" w:customStyle="1" w:styleId="468C5A4C5A1D4FA9962D5C96AFCB0C6E">
    <w:name w:val="468C5A4C5A1D4FA9962D5C96AFCB0C6E"/>
    <w:rsid w:val="00B10F1B"/>
  </w:style>
  <w:style w:type="paragraph" w:customStyle="1" w:styleId="E4D7A8D408924A798E12AAA1875CEF20">
    <w:name w:val="E4D7A8D408924A798E12AAA1875CEF20"/>
    <w:rsid w:val="00B10F1B"/>
  </w:style>
  <w:style w:type="paragraph" w:customStyle="1" w:styleId="9C062D30A2554233BBFF37D56D7CDD03">
    <w:name w:val="9C062D30A2554233BBFF37D56D7CDD03"/>
    <w:rsid w:val="00B10F1B"/>
  </w:style>
  <w:style w:type="paragraph" w:customStyle="1" w:styleId="8F4A8B00523C4DC5B786AD547CBDD251">
    <w:name w:val="8F4A8B00523C4DC5B786AD547CBDD251"/>
    <w:rsid w:val="00B10F1B"/>
  </w:style>
  <w:style w:type="paragraph" w:customStyle="1" w:styleId="6B55447E31694F91A620DEF1E4ABDA2E">
    <w:name w:val="6B55447E31694F91A620DEF1E4ABDA2E"/>
    <w:rsid w:val="00B10F1B"/>
  </w:style>
  <w:style w:type="paragraph" w:customStyle="1" w:styleId="638FE962ADE54283BADB5EEE45AAE9B0">
    <w:name w:val="638FE962ADE54283BADB5EEE45AAE9B0"/>
    <w:rsid w:val="00B10F1B"/>
  </w:style>
  <w:style w:type="paragraph" w:customStyle="1" w:styleId="F07EBC51F0F44A11BADF39E6BA786ACA">
    <w:name w:val="F07EBC51F0F44A11BADF39E6BA786ACA"/>
    <w:rsid w:val="00B10F1B"/>
  </w:style>
  <w:style w:type="paragraph" w:customStyle="1" w:styleId="FF34DB6DB6104E1B8C434FAC89B313ED">
    <w:name w:val="FF34DB6DB6104E1B8C434FAC89B313ED"/>
    <w:rsid w:val="00B10F1B"/>
  </w:style>
  <w:style w:type="paragraph" w:customStyle="1" w:styleId="0E850433D8534CCBA3FE2832D85A1BCF">
    <w:name w:val="0E850433D8534CCBA3FE2832D85A1BCF"/>
    <w:rsid w:val="00B10F1B"/>
  </w:style>
  <w:style w:type="paragraph" w:customStyle="1" w:styleId="DE780006873C4AED96FBAC63887F6811">
    <w:name w:val="DE780006873C4AED96FBAC63887F6811"/>
    <w:rsid w:val="00B10F1B"/>
  </w:style>
  <w:style w:type="paragraph" w:customStyle="1" w:styleId="C17D8BDE14A443FF9517B8BF1F61AF86">
    <w:name w:val="C17D8BDE14A443FF9517B8BF1F61AF86"/>
    <w:rsid w:val="00B10F1B"/>
  </w:style>
  <w:style w:type="paragraph" w:customStyle="1" w:styleId="5FE8C75A815A4D748CEB917065BEB2A9">
    <w:name w:val="5FE8C75A815A4D748CEB917065BEB2A9"/>
    <w:rsid w:val="00B10F1B"/>
  </w:style>
  <w:style w:type="paragraph" w:customStyle="1" w:styleId="E9F1A8DDAE4549E5994095667E7091A0">
    <w:name w:val="E9F1A8DDAE4549E5994095667E7091A0"/>
    <w:rsid w:val="00B10F1B"/>
  </w:style>
  <w:style w:type="paragraph" w:customStyle="1" w:styleId="657C043D6CE047B4AB15D11DC1BA9F64">
    <w:name w:val="657C043D6CE047B4AB15D11DC1BA9F64"/>
    <w:rsid w:val="00B10F1B"/>
  </w:style>
  <w:style w:type="paragraph" w:customStyle="1" w:styleId="36CAFB0B64AE42FD95C792EBBC19A0AA">
    <w:name w:val="36CAFB0B64AE42FD95C792EBBC19A0AA"/>
    <w:rsid w:val="00B10F1B"/>
  </w:style>
  <w:style w:type="paragraph" w:customStyle="1" w:styleId="C3637BD186E04D08B79DE20BB3840EC2">
    <w:name w:val="C3637BD186E04D08B79DE20BB3840EC2"/>
    <w:rsid w:val="00B10F1B"/>
  </w:style>
  <w:style w:type="paragraph" w:customStyle="1" w:styleId="D9BE1E2B453C4799A23C6ABFAF9F3BDF">
    <w:name w:val="D9BE1E2B453C4799A23C6ABFAF9F3BDF"/>
    <w:rsid w:val="00B10F1B"/>
  </w:style>
  <w:style w:type="paragraph" w:customStyle="1" w:styleId="3D52A389120345D2AB12F45706510EBE">
    <w:name w:val="3D52A389120345D2AB12F45706510EBE"/>
    <w:rsid w:val="00B10F1B"/>
  </w:style>
  <w:style w:type="paragraph" w:customStyle="1" w:styleId="59E37DA25CA3492BAE4D18397FD4C7C7">
    <w:name w:val="59E37DA25CA3492BAE4D18397FD4C7C7"/>
    <w:rsid w:val="00B10F1B"/>
  </w:style>
  <w:style w:type="paragraph" w:customStyle="1" w:styleId="521F438FE1F84C849CD3245E5613E37B">
    <w:name w:val="521F438FE1F84C849CD3245E5613E37B"/>
    <w:rsid w:val="00B10F1B"/>
  </w:style>
  <w:style w:type="paragraph" w:customStyle="1" w:styleId="33EF23D5B4664D1A88A9465390876375">
    <w:name w:val="33EF23D5B4664D1A88A9465390876375"/>
    <w:rsid w:val="00B10F1B"/>
  </w:style>
  <w:style w:type="paragraph" w:customStyle="1" w:styleId="73735F2A5D414CF6A4E3918BC7EDC288">
    <w:name w:val="73735F2A5D414CF6A4E3918BC7EDC288"/>
    <w:rsid w:val="00B10F1B"/>
  </w:style>
  <w:style w:type="paragraph" w:customStyle="1" w:styleId="76F2B27B41BD419C829AE710E87EE0C6">
    <w:name w:val="76F2B27B41BD419C829AE710E87EE0C6"/>
    <w:rsid w:val="00B10F1B"/>
  </w:style>
  <w:style w:type="paragraph" w:customStyle="1" w:styleId="C4A2DF5A4A924388AB83BB6190EB15A0">
    <w:name w:val="C4A2DF5A4A924388AB83BB6190EB15A0"/>
    <w:rsid w:val="004755F7"/>
  </w:style>
  <w:style w:type="paragraph" w:customStyle="1" w:styleId="BD66BFE5A4C64C9B82ED62BF67ECB7DE">
    <w:name w:val="BD66BFE5A4C64C9B82ED62BF67ECB7DE"/>
    <w:rsid w:val="004755F7"/>
  </w:style>
  <w:style w:type="paragraph" w:customStyle="1" w:styleId="7026CF2DCCDB4EE1814336F4E1D2080A">
    <w:name w:val="7026CF2DCCDB4EE1814336F4E1D2080A"/>
    <w:rsid w:val="004755F7"/>
  </w:style>
  <w:style w:type="paragraph" w:customStyle="1" w:styleId="936EDDD48CDF402F8BD47C2599EBDF2C">
    <w:name w:val="936EDDD48CDF402F8BD47C2599EBDF2C"/>
    <w:rsid w:val="004755F7"/>
  </w:style>
  <w:style w:type="paragraph" w:customStyle="1" w:styleId="93E7F88EBA644192937965514E400AAA">
    <w:name w:val="93E7F88EBA644192937965514E400AAA"/>
    <w:rsid w:val="004755F7"/>
  </w:style>
  <w:style w:type="paragraph" w:customStyle="1" w:styleId="5249EF2EE4B949B39C78670B8F4C6524">
    <w:name w:val="5249EF2EE4B949B39C78670B8F4C6524"/>
    <w:rsid w:val="004755F7"/>
  </w:style>
  <w:style w:type="paragraph" w:customStyle="1" w:styleId="B56235F635FF49D48D83D4362757D523">
    <w:name w:val="B56235F635FF49D48D83D4362757D523"/>
    <w:rsid w:val="004755F7"/>
  </w:style>
  <w:style w:type="paragraph" w:customStyle="1" w:styleId="9737E42D0FCE4BA88072E687B5A7FC20">
    <w:name w:val="9737E42D0FCE4BA88072E687B5A7FC20"/>
    <w:rsid w:val="004755F7"/>
  </w:style>
  <w:style w:type="paragraph" w:customStyle="1" w:styleId="9111D63EEDD04E4B9C962F9E24882872">
    <w:name w:val="9111D63EEDD04E4B9C962F9E24882872"/>
    <w:rsid w:val="004755F7"/>
  </w:style>
  <w:style w:type="paragraph" w:customStyle="1" w:styleId="D8A5613F9F784A84AE3C37D33126584A">
    <w:name w:val="D8A5613F9F784A84AE3C37D33126584A"/>
    <w:rsid w:val="004755F7"/>
  </w:style>
  <w:style w:type="paragraph" w:customStyle="1" w:styleId="0E9FBA09BA02400882CE5DA685C625C5">
    <w:name w:val="0E9FBA09BA02400882CE5DA685C625C5"/>
    <w:rsid w:val="004755F7"/>
  </w:style>
  <w:style w:type="paragraph" w:customStyle="1" w:styleId="027AFD3044624609B243D65890602ECA">
    <w:name w:val="027AFD3044624609B243D65890602ECA"/>
    <w:rsid w:val="004755F7"/>
  </w:style>
  <w:style w:type="paragraph" w:customStyle="1" w:styleId="A5C940135DA940C086A6E6302A1E5EC0">
    <w:name w:val="A5C940135DA940C086A6E6302A1E5EC0"/>
    <w:rsid w:val="004755F7"/>
  </w:style>
  <w:style w:type="paragraph" w:customStyle="1" w:styleId="7C6607D0C47C4921A614243BF58EE4B0">
    <w:name w:val="7C6607D0C47C4921A614243BF58EE4B0"/>
    <w:rsid w:val="004755F7"/>
  </w:style>
  <w:style w:type="paragraph" w:customStyle="1" w:styleId="B5B9415E61E94089AB049A81478FB683">
    <w:name w:val="B5B9415E61E94089AB049A81478FB683"/>
    <w:rsid w:val="004755F7"/>
  </w:style>
  <w:style w:type="paragraph" w:customStyle="1" w:styleId="B283AF6D5E1D4590A8091CA5C4622243">
    <w:name w:val="B283AF6D5E1D4590A8091CA5C4622243"/>
    <w:rsid w:val="004755F7"/>
  </w:style>
  <w:style w:type="paragraph" w:customStyle="1" w:styleId="3AE75C26FCFC4AB38D89A49354E0FB0B">
    <w:name w:val="3AE75C26FCFC4AB38D89A49354E0FB0B"/>
    <w:rsid w:val="004755F7"/>
  </w:style>
  <w:style w:type="paragraph" w:customStyle="1" w:styleId="6228AFEF4E2B4866B71EA083BD220813">
    <w:name w:val="6228AFEF4E2B4866B71EA083BD220813"/>
    <w:rsid w:val="004755F7"/>
  </w:style>
  <w:style w:type="paragraph" w:customStyle="1" w:styleId="8C1E50AB99FE4335A2E7171A29F89AE8">
    <w:name w:val="8C1E50AB99FE4335A2E7171A29F89AE8"/>
    <w:rsid w:val="004755F7"/>
  </w:style>
  <w:style w:type="paragraph" w:customStyle="1" w:styleId="A175DE60C00D4FDEB828F81EA9E78212">
    <w:name w:val="A175DE60C00D4FDEB828F81EA9E78212"/>
    <w:rsid w:val="004755F7"/>
  </w:style>
  <w:style w:type="paragraph" w:customStyle="1" w:styleId="255F85A0AD63401A916D465E76454071">
    <w:name w:val="255F85A0AD63401A916D465E76454071"/>
    <w:rsid w:val="004755F7"/>
  </w:style>
  <w:style w:type="paragraph" w:customStyle="1" w:styleId="EE6E125A2CAC4C69AC2072FA4A6D63E1">
    <w:name w:val="EE6E125A2CAC4C69AC2072FA4A6D63E1"/>
    <w:rsid w:val="004755F7"/>
  </w:style>
  <w:style w:type="paragraph" w:customStyle="1" w:styleId="925720EB39B04922BDF9B6CA933AB2BC">
    <w:name w:val="925720EB39B04922BDF9B6CA933AB2BC"/>
    <w:rsid w:val="004755F7"/>
  </w:style>
  <w:style w:type="paragraph" w:customStyle="1" w:styleId="0C8621E485CE42658A308574107426B8">
    <w:name w:val="0C8621E485CE42658A308574107426B8"/>
    <w:rsid w:val="004755F7"/>
  </w:style>
  <w:style w:type="paragraph" w:customStyle="1" w:styleId="E06F166B59204FCEBFD4B4A769C39374">
    <w:name w:val="E06F166B59204FCEBFD4B4A769C39374"/>
    <w:rsid w:val="00774ABC"/>
  </w:style>
  <w:style w:type="paragraph" w:customStyle="1" w:styleId="C91F31B2298149C4BD1A87FF60560863">
    <w:name w:val="C91F31B2298149C4BD1A87FF60560863"/>
    <w:rsid w:val="00774ABC"/>
  </w:style>
  <w:style w:type="paragraph" w:customStyle="1" w:styleId="4CF934885FA141C89F0259FD82BCF101">
    <w:name w:val="4CF934885FA141C89F0259FD82BCF101"/>
    <w:rsid w:val="00774ABC"/>
  </w:style>
  <w:style w:type="paragraph" w:customStyle="1" w:styleId="FE646118C8134324BCE6A6DF41F961BF">
    <w:name w:val="FE646118C8134324BCE6A6DF41F961BF"/>
    <w:rsid w:val="00774ABC"/>
  </w:style>
  <w:style w:type="paragraph" w:customStyle="1" w:styleId="ED672BC59CD147989959519EA9C0895B">
    <w:name w:val="ED672BC59CD147989959519EA9C0895B"/>
    <w:rsid w:val="00774ABC"/>
  </w:style>
  <w:style w:type="paragraph" w:customStyle="1" w:styleId="2305536FAE12484CB2AE578CD726F56A">
    <w:name w:val="2305536FAE12484CB2AE578CD726F56A"/>
    <w:rsid w:val="00774ABC"/>
  </w:style>
  <w:style w:type="paragraph" w:customStyle="1" w:styleId="6154B064FAE344B8A2C0819EDD1E8BF1">
    <w:name w:val="6154B064FAE344B8A2C0819EDD1E8BF1"/>
    <w:rsid w:val="00774ABC"/>
  </w:style>
  <w:style w:type="paragraph" w:customStyle="1" w:styleId="EF9098807AB445B98CCE610CDC7F804A">
    <w:name w:val="EF9098807AB445B98CCE610CDC7F804A"/>
    <w:rsid w:val="00774ABC"/>
  </w:style>
  <w:style w:type="paragraph" w:customStyle="1" w:styleId="530D5778A50F4D97829FF79A6255A951">
    <w:name w:val="530D5778A50F4D97829FF79A6255A951"/>
    <w:rsid w:val="00774ABC"/>
  </w:style>
  <w:style w:type="paragraph" w:customStyle="1" w:styleId="FFF7195509A649B0A685B38F681FEB36">
    <w:name w:val="FFF7195509A649B0A685B38F681FEB36"/>
    <w:rsid w:val="00774ABC"/>
  </w:style>
  <w:style w:type="paragraph" w:customStyle="1" w:styleId="8D2F920E40CD47FF9067E32034F0FB4A">
    <w:name w:val="8D2F920E40CD47FF9067E32034F0FB4A"/>
    <w:rsid w:val="00774ABC"/>
  </w:style>
  <w:style w:type="paragraph" w:customStyle="1" w:styleId="322DB9D8F22D47B4B7EA63AD5BBF5CF1">
    <w:name w:val="322DB9D8F22D47B4B7EA63AD5BBF5CF1"/>
    <w:rsid w:val="00774ABC"/>
  </w:style>
  <w:style w:type="paragraph" w:customStyle="1" w:styleId="24E39C6C094541DB9CC6A1AA0F886C39">
    <w:name w:val="24E39C6C094541DB9CC6A1AA0F886C39"/>
    <w:rsid w:val="00774ABC"/>
  </w:style>
  <w:style w:type="paragraph" w:customStyle="1" w:styleId="3E48FE9A39CB40AA8B4EA69834DED682">
    <w:name w:val="3E48FE9A39CB40AA8B4EA69834DED682"/>
    <w:rsid w:val="00774ABC"/>
  </w:style>
  <w:style w:type="paragraph" w:customStyle="1" w:styleId="EA29D8A7FD0F4591B44D0165CEE3C92D">
    <w:name w:val="EA29D8A7FD0F4591B44D0165CEE3C92D"/>
    <w:rsid w:val="00774ABC"/>
  </w:style>
  <w:style w:type="paragraph" w:customStyle="1" w:styleId="BA63B94A09174FCDAABAD752B11D4CC7">
    <w:name w:val="BA63B94A09174FCDAABAD752B11D4CC7"/>
    <w:rsid w:val="00774ABC"/>
  </w:style>
  <w:style w:type="paragraph" w:customStyle="1" w:styleId="010C47C56BD94E858D4C3A5F60CC1588">
    <w:name w:val="010C47C56BD94E858D4C3A5F60CC1588"/>
    <w:rsid w:val="00774ABC"/>
  </w:style>
  <w:style w:type="paragraph" w:customStyle="1" w:styleId="755B8C0B786243CDB27C0EFF4BDAB747">
    <w:name w:val="755B8C0B786243CDB27C0EFF4BDAB747"/>
    <w:rsid w:val="00774ABC"/>
  </w:style>
  <w:style w:type="paragraph" w:customStyle="1" w:styleId="E01A98F515F24C8CB063C0F29E2F5866">
    <w:name w:val="E01A98F515F24C8CB063C0F29E2F5866"/>
    <w:rsid w:val="00774ABC"/>
  </w:style>
  <w:style w:type="paragraph" w:customStyle="1" w:styleId="01A577E34B0044F7BEEA5FDB21119B7C">
    <w:name w:val="01A577E34B0044F7BEEA5FDB21119B7C"/>
    <w:rsid w:val="00774ABC"/>
  </w:style>
  <w:style w:type="paragraph" w:customStyle="1" w:styleId="6CC3497EE7E44831961A97DC69E015C0">
    <w:name w:val="6CC3497EE7E44831961A97DC69E015C0"/>
    <w:rsid w:val="00774ABC"/>
  </w:style>
  <w:style w:type="paragraph" w:customStyle="1" w:styleId="7AF68CA585CA4F0F9F8EC2A79EC411DA">
    <w:name w:val="7AF68CA585CA4F0F9F8EC2A79EC411DA"/>
    <w:rsid w:val="00774ABC"/>
  </w:style>
  <w:style w:type="paragraph" w:customStyle="1" w:styleId="424DFDBC437F4E17A93471EE9E5220DB">
    <w:name w:val="424DFDBC437F4E17A93471EE9E5220DB"/>
    <w:rsid w:val="00774ABC"/>
  </w:style>
  <w:style w:type="paragraph" w:customStyle="1" w:styleId="BB311E0CC2CD4303B7F8412F891041A0">
    <w:name w:val="BB311E0CC2CD4303B7F8412F891041A0"/>
    <w:rsid w:val="00774ABC"/>
  </w:style>
  <w:style w:type="paragraph" w:customStyle="1" w:styleId="79FB5813188245F5AD017C512AAD78B4">
    <w:name w:val="79FB5813188245F5AD017C512AAD78B4"/>
    <w:rsid w:val="00774ABC"/>
  </w:style>
  <w:style w:type="paragraph" w:customStyle="1" w:styleId="E06E6E0265714A528F479836439E57EF">
    <w:name w:val="E06E6E0265714A528F479836439E57EF"/>
    <w:rsid w:val="00774ABC"/>
  </w:style>
  <w:style w:type="paragraph" w:customStyle="1" w:styleId="5128A5C4B8E34A17A5E75DEA02979192">
    <w:name w:val="5128A5C4B8E34A17A5E75DEA02979192"/>
    <w:rsid w:val="00774ABC"/>
  </w:style>
  <w:style w:type="paragraph" w:customStyle="1" w:styleId="49EBFF265AE64EEB93A974FABA8E5A50">
    <w:name w:val="49EBFF265AE64EEB93A974FABA8E5A50"/>
    <w:rsid w:val="00774ABC"/>
  </w:style>
  <w:style w:type="paragraph" w:customStyle="1" w:styleId="61CD3D0642C8431BAEBF307E501366C3">
    <w:name w:val="61CD3D0642C8431BAEBF307E501366C3"/>
    <w:rsid w:val="00774ABC"/>
  </w:style>
  <w:style w:type="paragraph" w:customStyle="1" w:styleId="96898242FD8141B7847C76F83B1872B8">
    <w:name w:val="96898242FD8141B7847C76F83B1872B8"/>
    <w:rsid w:val="00774ABC"/>
  </w:style>
  <w:style w:type="paragraph" w:customStyle="1" w:styleId="5F38CAEDA9D749EDBCB70493F16B240C">
    <w:name w:val="5F38CAEDA9D749EDBCB70493F16B240C"/>
    <w:rsid w:val="00774ABC"/>
  </w:style>
  <w:style w:type="paragraph" w:customStyle="1" w:styleId="F75BA8ACF270479F94B2A32B47150634">
    <w:name w:val="F75BA8ACF270479F94B2A32B47150634"/>
    <w:rsid w:val="00774ABC"/>
  </w:style>
  <w:style w:type="paragraph" w:customStyle="1" w:styleId="BC3B5FB9DC64454F81DFD8857B9C8CF1">
    <w:name w:val="BC3B5FB9DC64454F81DFD8857B9C8CF1"/>
    <w:rsid w:val="00774ABC"/>
  </w:style>
  <w:style w:type="paragraph" w:customStyle="1" w:styleId="19C3E2F1C391485CA15D9F77C391962A">
    <w:name w:val="19C3E2F1C391485CA15D9F77C391962A"/>
    <w:rsid w:val="00774ABC"/>
  </w:style>
  <w:style w:type="paragraph" w:customStyle="1" w:styleId="93D17C2433724850B1C6FF4B8B8BAD69">
    <w:name w:val="93D17C2433724850B1C6FF4B8B8BAD69"/>
    <w:rsid w:val="00774ABC"/>
  </w:style>
  <w:style w:type="paragraph" w:customStyle="1" w:styleId="6C86103BB6E34D458F4576DD28ACB5D5">
    <w:name w:val="6C86103BB6E34D458F4576DD28ACB5D5"/>
    <w:rsid w:val="00774ABC"/>
  </w:style>
  <w:style w:type="paragraph" w:customStyle="1" w:styleId="AD32D664FFBD4544AF7720B49BFE6151">
    <w:name w:val="AD32D664FFBD4544AF7720B49BFE6151"/>
    <w:rsid w:val="00774ABC"/>
  </w:style>
  <w:style w:type="paragraph" w:customStyle="1" w:styleId="40BA16FF05E540819BB958504D5CC2E0">
    <w:name w:val="40BA16FF05E540819BB958504D5CC2E0"/>
    <w:rsid w:val="00774ABC"/>
  </w:style>
  <w:style w:type="paragraph" w:customStyle="1" w:styleId="7D3860893EEE40F9A99ADE4E4D0BF916">
    <w:name w:val="7D3860893EEE40F9A99ADE4E4D0BF916"/>
    <w:rsid w:val="00774ABC"/>
  </w:style>
  <w:style w:type="paragraph" w:customStyle="1" w:styleId="2FD18CC38F70409B8DFAAB49D107B7E5">
    <w:name w:val="2FD18CC38F70409B8DFAAB49D107B7E5"/>
    <w:rsid w:val="00774ABC"/>
  </w:style>
  <w:style w:type="paragraph" w:customStyle="1" w:styleId="D1315DBD68C14D759D70BA273397DFEF">
    <w:name w:val="D1315DBD68C14D759D70BA273397DFEF"/>
    <w:rsid w:val="00774ABC"/>
  </w:style>
  <w:style w:type="paragraph" w:customStyle="1" w:styleId="3257C62E081C4059BDBC8E499B55E364">
    <w:name w:val="3257C62E081C4059BDBC8E499B55E364"/>
    <w:rsid w:val="00774ABC"/>
  </w:style>
  <w:style w:type="paragraph" w:customStyle="1" w:styleId="76CB9F2DB2C6487ABE96C527393BDDCF">
    <w:name w:val="76CB9F2DB2C6487ABE96C527393BDDCF"/>
    <w:rsid w:val="00774ABC"/>
  </w:style>
  <w:style w:type="paragraph" w:customStyle="1" w:styleId="DC1354E423034E44A74446D68F4F4D2D">
    <w:name w:val="DC1354E423034E44A74446D68F4F4D2D"/>
    <w:rsid w:val="00774ABC"/>
  </w:style>
  <w:style w:type="paragraph" w:customStyle="1" w:styleId="486913C2897D448CA0044E170604AFBB">
    <w:name w:val="486913C2897D448CA0044E170604AFBB"/>
    <w:rsid w:val="00774ABC"/>
  </w:style>
  <w:style w:type="paragraph" w:customStyle="1" w:styleId="16A94E4740B34C97BA11A29F19FEA142">
    <w:name w:val="16A94E4740B34C97BA11A29F19FEA142"/>
    <w:rsid w:val="00774ABC"/>
  </w:style>
  <w:style w:type="paragraph" w:customStyle="1" w:styleId="3FBD4A25E584459BB85E5A786DAE4081">
    <w:name w:val="3FBD4A25E584459BB85E5A786DAE4081"/>
    <w:rsid w:val="00774ABC"/>
  </w:style>
  <w:style w:type="paragraph" w:customStyle="1" w:styleId="389A9AFE08824E02BDFEF976B06B7B2B">
    <w:name w:val="389A9AFE08824E02BDFEF976B06B7B2B"/>
    <w:rsid w:val="00774ABC"/>
  </w:style>
  <w:style w:type="paragraph" w:customStyle="1" w:styleId="1EE7ABE96623470EA3A9A3B8A3683114">
    <w:name w:val="1EE7ABE96623470EA3A9A3B8A3683114"/>
    <w:rsid w:val="00774ABC"/>
  </w:style>
  <w:style w:type="paragraph" w:customStyle="1" w:styleId="1B87627E108C42608B97588EDFC827EF">
    <w:name w:val="1B87627E108C42608B97588EDFC827EF"/>
    <w:rsid w:val="00774ABC"/>
  </w:style>
  <w:style w:type="paragraph" w:customStyle="1" w:styleId="5E38A97DA70047E49BF07BE99C46A38A">
    <w:name w:val="5E38A97DA70047E49BF07BE99C46A38A"/>
    <w:rsid w:val="00774ABC"/>
  </w:style>
  <w:style w:type="paragraph" w:customStyle="1" w:styleId="29115A32C3C540A783AAC4E74A7814B6">
    <w:name w:val="29115A32C3C540A783AAC4E74A7814B6"/>
    <w:rsid w:val="00774ABC"/>
  </w:style>
  <w:style w:type="paragraph" w:customStyle="1" w:styleId="28B5CCDF039F464F81D8E6A51B3A33D6">
    <w:name w:val="28B5CCDF039F464F81D8E6A51B3A33D6"/>
    <w:rsid w:val="00235797"/>
  </w:style>
  <w:style w:type="paragraph" w:customStyle="1" w:styleId="1C17094FB7EE4504B00521B5A90E898F">
    <w:name w:val="1C17094FB7EE4504B00521B5A90E898F"/>
    <w:rsid w:val="00235797"/>
  </w:style>
  <w:style w:type="paragraph" w:customStyle="1" w:styleId="58A34885472F4D78A525807F062FB1A1">
    <w:name w:val="58A34885472F4D78A525807F062FB1A1"/>
    <w:rsid w:val="00235797"/>
  </w:style>
  <w:style w:type="paragraph" w:customStyle="1" w:styleId="FA3E05A8AA6E4D048D6F7EAFECE4F751">
    <w:name w:val="FA3E05A8AA6E4D048D6F7EAFECE4F751"/>
    <w:rsid w:val="00235797"/>
  </w:style>
  <w:style w:type="paragraph" w:customStyle="1" w:styleId="E1772661E61C44B09A838FCB6463B305">
    <w:name w:val="E1772661E61C44B09A838FCB6463B305"/>
    <w:rsid w:val="00235797"/>
  </w:style>
  <w:style w:type="paragraph" w:customStyle="1" w:styleId="DE40EF93AB5B482CB1ABC511BE14C520">
    <w:name w:val="DE40EF93AB5B482CB1ABC511BE14C520"/>
    <w:rsid w:val="00235797"/>
  </w:style>
  <w:style w:type="paragraph" w:customStyle="1" w:styleId="A78021BA250345C29AA6A87D8F1D2A4C">
    <w:name w:val="A78021BA250345C29AA6A87D8F1D2A4C"/>
    <w:rsid w:val="00235797"/>
  </w:style>
  <w:style w:type="paragraph" w:customStyle="1" w:styleId="D29D5FC2814647D086ADAF4CD8F21496">
    <w:name w:val="D29D5FC2814647D086ADAF4CD8F21496"/>
    <w:rsid w:val="00235797"/>
  </w:style>
  <w:style w:type="paragraph" w:customStyle="1" w:styleId="31168EAD2D54421EBCF868C2D64E5795">
    <w:name w:val="31168EAD2D54421EBCF868C2D64E5795"/>
    <w:rsid w:val="00235797"/>
  </w:style>
  <w:style w:type="paragraph" w:customStyle="1" w:styleId="E29F8383010C4AE0BE0DC91842511F91">
    <w:name w:val="E29F8383010C4AE0BE0DC91842511F91"/>
    <w:rsid w:val="00235797"/>
  </w:style>
  <w:style w:type="paragraph" w:customStyle="1" w:styleId="07EAEC2A0D574B259F3AB0A77F63DA20">
    <w:name w:val="07EAEC2A0D574B259F3AB0A77F63DA20"/>
    <w:rsid w:val="00235797"/>
  </w:style>
  <w:style w:type="paragraph" w:customStyle="1" w:styleId="ED14716709674ADD8CA538EDB3FDBA94">
    <w:name w:val="ED14716709674ADD8CA538EDB3FDBA94"/>
    <w:rsid w:val="00235797"/>
  </w:style>
  <w:style w:type="paragraph" w:customStyle="1" w:styleId="0AB26DFB329B40509EB3B6E818852CCB">
    <w:name w:val="0AB26DFB329B40509EB3B6E818852CCB"/>
    <w:rsid w:val="00235797"/>
  </w:style>
  <w:style w:type="paragraph" w:customStyle="1" w:styleId="B72B84EDF72E4F23A3018CCBC728BABE">
    <w:name w:val="B72B84EDF72E4F23A3018CCBC728BABE"/>
    <w:rsid w:val="00235797"/>
  </w:style>
  <w:style w:type="paragraph" w:customStyle="1" w:styleId="D734399E17AC4B279CFF2D4C2A6A842E">
    <w:name w:val="D734399E17AC4B279CFF2D4C2A6A842E"/>
    <w:rsid w:val="00235797"/>
  </w:style>
  <w:style w:type="paragraph" w:customStyle="1" w:styleId="5F287BE595BC4C45A451528D2B8A579B">
    <w:name w:val="5F287BE595BC4C45A451528D2B8A579B"/>
    <w:rsid w:val="00235797"/>
  </w:style>
  <w:style w:type="paragraph" w:customStyle="1" w:styleId="3DE364E0CF024CEFBE6349ADA08EB2AE">
    <w:name w:val="3DE364E0CF024CEFBE6349ADA08EB2AE"/>
    <w:rsid w:val="00235797"/>
  </w:style>
  <w:style w:type="paragraph" w:customStyle="1" w:styleId="B9823751051A47A4BBBF5F219CAB48BA">
    <w:name w:val="B9823751051A47A4BBBF5F219CAB48BA"/>
    <w:rsid w:val="00235797"/>
  </w:style>
  <w:style w:type="paragraph" w:customStyle="1" w:styleId="B08CB8C486024E6AA293155D40E60F9E">
    <w:name w:val="B08CB8C486024E6AA293155D40E60F9E"/>
    <w:rsid w:val="00235797"/>
  </w:style>
  <w:style w:type="paragraph" w:customStyle="1" w:styleId="470D13E705CC4473AE82895133073C8C">
    <w:name w:val="470D13E705CC4473AE82895133073C8C"/>
    <w:rsid w:val="00235797"/>
  </w:style>
  <w:style w:type="paragraph" w:customStyle="1" w:styleId="E64D5C39CED04F1CB5AF5E143CF87C88">
    <w:name w:val="E64D5C39CED04F1CB5AF5E143CF87C88"/>
    <w:rsid w:val="00235797"/>
  </w:style>
  <w:style w:type="paragraph" w:customStyle="1" w:styleId="6C3E8C7CB39444C596CB49963B7E4913">
    <w:name w:val="6C3E8C7CB39444C596CB49963B7E4913"/>
    <w:rsid w:val="00235797"/>
  </w:style>
  <w:style w:type="paragraph" w:customStyle="1" w:styleId="75298C1E97244B949AA3D51F622A354B">
    <w:name w:val="75298C1E97244B949AA3D51F622A354B"/>
    <w:rsid w:val="00235797"/>
  </w:style>
  <w:style w:type="paragraph" w:customStyle="1" w:styleId="5CBB99EFA0BB4037BF219125578487CD">
    <w:name w:val="5CBB99EFA0BB4037BF219125578487CD"/>
    <w:rsid w:val="00235797"/>
  </w:style>
  <w:style w:type="paragraph" w:customStyle="1" w:styleId="3A9C4440E84A4F628EED3F97EE4D2FB5">
    <w:name w:val="3A9C4440E84A4F628EED3F97EE4D2FB5"/>
    <w:rsid w:val="00235797"/>
  </w:style>
  <w:style w:type="paragraph" w:customStyle="1" w:styleId="D6F2FC6407F440B8B24DD5152B91FCB1">
    <w:name w:val="D6F2FC6407F440B8B24DD5152B91FCB1"/>
    <w:rsid w:val="00235797"/>
  </w:style>
  <w:style w:type="paragraph" w:customStyle="1" w:styleId="DAD737743D5C48279B82ACB4CB338C57">
    <w:name w:val="DAD737743D5C48279B82ACB4CB338C57"/>
    <w:rsid w:val="00235797"/>
  </w:style>
  <w:style w:type="paragraph" w:customStyle="1" w:styleId="55C97AFCC4FF4A13AADA4E074C1AC484">
    <w:name w:val="55C97AFCC4FF4A13AADA4E074C1AC484"/>
    <w:rsid w:val="00235797"/>
  </w:style>
  <w:style w:type="paragraph" w:customStyle="1" w:styleId="A6363FBFAD024C39961AE7EF78020B9C">
    <w:name w:val="A6363FBFAD024C39961AE7EF78020B9C"/>
    <w:rsid w:val="00235797"/>
  </w:style>
  <w:style w:type="paragraph" w:customStyle="1" w:styleId="67E6C797F04A4FDF81739D8CBE4406B6">
    <w:name w:val="67E6C797F04A4FDF81739D8CBE4406B6"/>
    <w:rsid w:val="00235797"/>
  </w:style>
  <w:style w:type="paragraph" w:customStyle="1" w:styleId="AEDCD3B93AB849B48ECA927A465E0F87">
    <w:name w:val="AEDCD3B93AB849B48ECA927A465E0F87"/>
    <w:rsid w:val="00235797"/>
  </w:style>
  <w:style w:type="paragraph" w:customStyle="1" w:styleId="4165AC1C9CA74763AFE5DAB24DDC8F7B">
    <w:name w:val="4165AC1C9CA74763AFE5DAB24DDC8F7B"/>
    <w:rsid w:val="00235797"/>
  </w:style>
  <w:style w:type="paragraph" w:customStyle="1" w:styleId="BDD3FD6C10BB4D2DBBA41F5E22E429BF">
    <w:name w:val="BDD3FD6C10BB4D2DBBA41F5E22E429BF"/>
    <w:rsid w:val="00235797"/>
  </w:style>
  <w:style w:type="paragraph" w:customStyle="1" w:styleId="1C02A7B1E14E453E86322ACE9A515DE9">
    <w:name w:val="1C02A7B1E14E453E86322ACE9A515DE9"/>
    <w:rsid w:val="00235797"/>
  </w:style>
  <w:style w:type="paragraph" w:customStyle="1" w:styleId="8225F525CE25431BA874C312C37D37E2">
    <w:name w:val="8225F525CE25431BA874C312C37D37E2"/>
    <w:rsid w:val="00235797"/>
  </w:style>
  <w:style w:type="paragraph" w:customStyle="1" w:styleId="499D00404AD64ACCB7554B0CC0E38437">
    <w:name w:val="499D00404AD64ACCB7554B0CC0E38437"/>
    <w:rsid w:val="00235797"/>
  </w:style>
  <w:style w:type="paragraph" w:customStyle="1" w:styleId="0AADCC71F2744285A0C1D6B73D7F2F20">
    <w:name w:val="0AADCC71F2744285A0C1D6B73D7F2F20"/>
    <w:rsid w:val="00235797"/>
  </w:style>
  <w:style w:type="paragraph" w:customStyle="1" w:styleId="BB2AFFBB5C284C92815E7E4C4AB45765">
    <w:name w:val="BB2AFFBB5C284C92815E7E4C4AB45765"/>
    <w:rsid w:val="00235797"/>
  </w:style>
  <w:style w:type="paragraph" w:customStyle="1" w:styleId="A9CC1C8BB38448B3B2940F593B80DCAF">
    <w:name w:val="A9CC1C8BB38448B3B2940F593B80DCAF"/>
    <w:rsid w:val="00235797"/>
  </w:style>
  <w:style w:type="paragraph" w:customStyle="1" w:styleId="65517262191B48629D9839BC4FADE115">
    <w:name w:val="65517262191B48629D9839BC4FADE115"/>
    <w:rsid w:val="00235797"/>
  </w:style>
  <w:style w:type="paragraph" w:customStyle="1" w:styleId="0B8C8F78BA6C479D983DFC4C87FE0356">
    <w:name w:val="0B8C8F78BA6C479D983DFC4C87FE0356"/>
    <w:rsid w:val="00235797"/>
  </w:style>
  <w:style w:type="paragraph" w:customStyle="1" w:styleId="21F667D4181B4CCEB9DCA22B1553769D">
    <w:name w:val="21F667D4181B4CCEB9DCA22B1553769D"/>
    <w:rsid w:val="00235797"/>
  </w:style>
  <w:style w:type="paragraph" w:customStyle="1" w:styleId="3EEE355E50634A98A7E55DF9C6BF32CB">
    <w:name w:val="3EEE355E50634A98A7E55DF9C6BF32CB"/>
    <w:rsid w:val="00235797"/>
  </w:style>
  <w:style w:type="paragraph" w:customStyle="1" w:styleId="0A46BB7BECA54A04B67FF41A26600634">
    <w:name w:val="0A46BB7BECA54A04B67FF41A26600634"/>
    <w:rsid w:val="00235797"/>
  </w:style>
  <w:style w:type="paragraph" w:customStyle="1" w:styleId="85B651DC519546C2B456E4C357AD8711">
    <w:name w:val="85B651DC519546C2B456E4C357AD8711"/>
    <w:rsid w:val="00235797"/>
  </w:style>
  <w:style w:type="paragraph" w:customStyle="1" w:styleId="CE11968CB8DF4BC8A2D9D88E857BFC2E">
    <w:name w:val="CE11968CB8DF4BC8A2D9D88E857BFC2E"/>
    <w:rsid w:val="00235797"/>
  </w:style>
  <w:style w:type="paragraph" w:customStyle="1" w:styleId="681E782655C24286AB1AC1DE1DB82483">
    <w:name w:val="681E782655C24286AB1AC1DE1DB82483"/>
    <w:rsid w:val="00235797"/>
  </w:style>
  <w:style w:type="paragraph" w:customStyle="1" w:styleId="3A49A30F8CF0448C84062CA97C465F66">
    <w:name w:val="3A49A30F8CF0448C84062CA97C465F66"/>
    <w:rsid w:val="00235797"/>
  </w:style>
  <w:style w:type="paragraph" w:customStyle="1" w:styleId="94FAE6A4EAA944E09B2B052FCEDFBE2E">
    <w:name w:val="94FAE6A4EAA944E09B2B052FCEDFBE2E"/>
    <w:rsid w:val="00235797"/>
  </w:style>
  <w:style w:type="paragraph" w:customStyle="1" w:styleId="D425A03C96E74FBDA582D3AFD0956B4E">
    <w:name w:val="D425A03C96E74FBDA582D3AFD0956B4E"/>
    <w:rsid w:val="00235797"/>
  </w:style>
  <w:style w:type="paragraph" w:customStyle="1" w:styleId="C06D3E17D25E47D9AD045EB9B6F90791">
    <w:name w:val="C06D3E17D25E47D9AD045EB9B6F90791"/>
    <w:rsid w:val="00235797"/>
  </w:style>
  <w:style w:type="paragraph" w:customStyle="1" w:styleId="AD1D7E1564464088A97DEAF6AF160053">
    <w:name w:val="AD1D7E1564464088A97DEAF6AF160053"/>
    <w:rsid w:val="0023579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59D4F5-A212-4FB8-B7C6-CAA3230C2A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AM_Travel_agencies_template_140214</Template>
  <TotalTime>0</TotalTime>
  <Pages>54</Pages>
  <Words>11688</Words>
  <Characters>66622</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78154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cp:lastModifiedBy>Carla Angelica Co</cp:lastModifiedBy>
  <cp:revision>2</cp:revision>
  <cp:lastPrinted>2015-01-29T21:35:00Z</cp:lastPrinted>
  <dcterms:created xsi:type="dcterms:W3CDTF">2015-08-03T04:08:00Z</dcterms:created>
  <dcterms:modified xsi:type="dcterms:W3CDTF">2015-08-03T04:08:00Z</dcterms:modified>
</cp:coreProperties>
</file>