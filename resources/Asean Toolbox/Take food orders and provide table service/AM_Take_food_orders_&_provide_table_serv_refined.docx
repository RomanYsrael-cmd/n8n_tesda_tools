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826425" w:rsidRDefault="00966C5C">
      <w:r>
        <w:pict>
          <v:shapetype id="_x0000_t202" coordsize="21600,21600" o:spt="202" path="m,l,21600r21600,l21600,xe">
            <v:stroke joinstyle="miter"/>
            <v:path gradientshapeok="t" o:connecttype="rect"/>
          </v:shapetype>
          <v:shape id="_x0000_s1029" type="#_x0000_t202" style="position:absolute;margin-left:-30.7pt;margin-top:19.25pt;width:480.7pt;height:139.4pt;z-index:251668480" fillcolor="#7f7f7f [1612]" stroked="f">
            <v:textbox style="mso-next-textbox:#_x0000_s1029">
              <w:txbxContent>
                <w:p w:rsidR="00826425" w:rsidRDefault="00966C5C" w:rsidP="00973700">
                  <w:pPr>
                    <w:pStyle w:val="UnitNameCoverPage"/>
                  </w:pPr>
                  <w:fldSimple w:instr=" REF  UnitName ">
                    <w:sdt>
                      <w:sdtPr>
                        <w:alias w:val="Unit Name"/>
                        <w:tag w:val="Unit Name"/>
                        <w:id w:val="1179977"/>
                        <w:placeholder>
                          <w:docPart w:val="A55C9A7EFEDA4B58B7EBBF4412A5D228"/>
                        </w:placeholder>
                      </w:sdtPr>
                      <w:sdtContent>
                        <w:r w:rsidR="00034ADC" w:rsidRPr="00826425">
                          <w:t>Take food orders and provide table service</w:t>
                        </w:r>
                      </w:sdtContent>
                    </w:sdt>
                  </w:fldSimple>
                </w:p>
                <w:p w:rsidR="00826425" w:rsidRDefault="00966C5C" w:rsidP="002D58F7">
                  <w:pPr>
                    <w:pStyle w:val="UnitCodeCoverPage1"/>
                  </w:pPr>
                  <w:fldSimple w:instr=" REF  UnitCode  \* MERGEFORMAT ">
                    <w:sdt>
                      <w:sdtPr>
                        <w:alias w:val="Unit Code Cover Page"/>
                        <w:tag w:val="Unit Code Cover Page"/>
                        <w:id w:val="1179978"/>
                        <w:lock w:val="sdtLocked"/>
                        <w:placeholder>
                          <w:docPart w:val="49B5A7FD8A884EEEB6AA8EC252D1EAE4"/>
                        </w:placeholder>
                      </w:sdtPr>
                      <w:sdtContent>
                        <w:r w:rsidR="00034ADC" w:rsidRPr="00826425">
                          <w:t>D1.HBS.CL5.16</w:t>
                        </w:r>
                      </w:sdtContent>
                    </w:sdt>
                  </w:fldSimple>
                </w:p>
                <w:p w:rsidR="00826425" w:rsidRPr="00973700" w:rsidRDefault="00966C5C" w:rsidP="00973700">
                  <w:pPr>
                    <w:pStyle w:val="AssessorManualCoverPage0"/>
                  </w:pPr>
                  <w:fldSimple w:instr=" REF  AssessorManual ">
                    <w:sdt>
                      <w:sdtPr>
                        <w:rPr>
                          <w:b w:val="0"/>
                        </w:rPr>
                        <w:alias w:val="Assessor Manual"/>
                        <w:tag w:val="Assessor Manual"/>
                        <w:id w:val="1179979"/>
                        <w:lock w:val="sdtLocked"/>
                        <w:placeholder>
                          <w:docPart w:val="3B2E8C2090BB48D2BA03BF41D7B4F089"/>
                        </w:placeholder>
                      </w:sdtPr>
                      <w:sdtContent>
                        <w:r w:rsidR="00034ADC" w:rsidRPr="00826425">
                          <w:rPr>
                            <w:b w:val="0"/>
                          </w:rPr>
                          <w:t>Assessor Manual</w:t>
                        </w:r>
                      </w:sdtContent>
                    </w:sdt>
                  </w:fldSimple>
                </w:p>
              </w:txbxContent>
            </v:textbox>
          </v:shape>
        </w:pict>
      </w:r>
      <w:r w:rsidR="00957DBE" w:rsidRPr="00826425">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826425">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826425">
        <w:rPr>
          <w:noProof/>
        </w:rPr>
        <w:drawing>
          <wp:anchor distT="0" distB="0" distL="114300" distR="114300" simplePos="0" relativeHeight="251682816" behindDoc="0" locked="0" layoutInCell="1" allowOverlap="1">
            <wp:simplePos x="0" y="0"/>
            <wp:positionH relativeFrom="column">
              <wp:posOffset>1070610</wp:posOffset>
            </wp:positionH>
            <wp:positionV relativeFrom="paragraph">
              <wp:posOffset>8884285</wp:posOffset>
            </wp:positionV>
            <wp:extent cx="1274445" cy="572135"/>
            <wp:effectExtent l="19050" t="0" r="1905" b="0"/>
            <wp:wrapSquare wrapText="bothSides"/>
            <wp:docPr id="12"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stretch>
                      <a:fillRect/>
                    </a:stretch>
                  </pic:blipFill>
                  <pic:spPr>
                    <a:xfrm>
                      <a:off x="0" y="0"/>
                      <a:ext cx="1274445" cy="572135"/>
                    </a:xfrm>
                    <a:prstGeom prst="rect">
                      <a:avLst/>
                    </a:prstGeom>
                  </pic:spPr>
                </pic:pic>
              </a:graphicData>
            </a:graphic>
          </wp:anchor>
        </w:drawing>
      </w:r>
      <w:r w:rsidR="00973700" w:rsidRPr="00826425">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pict>
          <v:rect id="_x0000_s1028" style="position:absolute;margin-left:-117.75pt;margin-top:679.15pt;width:687.35pt;height:91.2pt;z-index:251664384;mso-position-horizontal-relative:text;mso-position-vertical-relative:text" fillcolor="#5a5a5a [2109]" stroked="f"/>
        </w:pict>
      </w:r>
      <w:r>
        <w:pict>
          <v:rect id="_x0000_s1027" style="position:absolute;margin-left:-117.75pt;margin-top:-71.35pt;width:608.75pt;height:851.85pt;z-index:251663360;mso-position-horizontal-relative:text;mso-position-vertical-relative:text" fillcolor="#7f7f7f [1612]"/>
        </w:pict>
      </w:r>
      <w:r w:rsidR="00973700" w:rsidRPr="00826425">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826425">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826425">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826425">
        <w:br w:type="page"/>
      </w:r>
    </w:p>
    <w:p w:rsidR="008051AE" w:rsidRPr="00826425" w:rsidRDefault="008051AE">
      <w:r w:rsidRPr="00826425">
        <w:lastRenderedPageBreak/>
        <w:br w:type="page"/>
      </w:r>
    </w:p>
    <w:p w:rsidR="00753ECF" w:rsidRPr="00826425" w:rsidRDefault="00A47E55" w:rsidP="00753ECF">
      <w:pPr>
        <w:pStyle w:val="UnitNameTitlePage"/>
      </w:pPr>
      <w:r w:rsidRPr="00826425">
        <w:lastRenderedPageBreak/>
        <w:br/>
      </w:r>
      <w:r w:rsidRPr="00826425">
        <w:br/>
      </w:r>
      <w:r w:rsidRPr="00826425">
        <w:br/>
      </w:r>
      <w:r w:rsidRPr="00826425">
        <w:br/>
      </w:r>
      <w:bookmarkStart w:id="0" w:name="UnitName"/>
      <w:sdt>
        <w:sdtPr>
          <w:alias w:val="Unit Name"/>
          <w:tag w:val="Unit Name"/>
          <w:id w:val="79435675"/>
          <w:placeholder>
            <w:docPart w:val="D9AED819ADA140E883A2ACDD9FEDFB41"/>
          </w:placeholder>
        </w:sdtPr>
        <w:sdtContent>
          <w:r w:rsidR="002D58F7" w:rsidRPr="00826425">
            <w:t>Take food orders and provide table service</w:t>
          </w:r>
        </w:sdtContent>
      </w:sdt>
      <w:bookmarkEnd w:id="0"/>
    </w:p>
    <w:bookmarkStart w:id="1" w:name="UnitCode" w:displacedByCustomXml="next"/>
    <w:sdt>
      <w:sdtPr>
        <w:alias w:val="Unit Code Cover Page"/>
        <w:tag w:val="Unit Code Cover Page"/>
        <w:id w:val="79435681"/>
        <w:lock w:val="sdtLocked"/>
        <w:placeholder>
          <w:docPart w:val="6B1337B54ABB4F6D83244795584121AE"/>
        </w:placeholder>
      </w:sdtPr>
      <w:sdtContent>
        <w:p w:rsidR="00753ECF" w:rsidRPr="00826425" w:rsidRDefault="002D58F7" w:rsidP="00753ECF">
          <w:pPr>
            <w:pStyle w:val="UnitCodeCoverPage"/>
          </w:pPr>
          <w:r w:rsidRPr="00826425">
            <w:t>D1.HBS.CL5.16</w:t>
          </w:r>
        </w:p>
      </w:sdtContent>
    </w:sdt>
    <w:bookmarkEnd w:id="1" w:displacedByCustomXml="prev"/>
    <w:bookmarkStart w:id="2" w:name="AssessorManual" w:displacedByCustomXml="next"/>
    <w:sdt>
      <w:sdtPr>
        <w:rPr>
          <w:b/>
        </w:rPr>
        <w:alias w:val="Assessor Manual"/>
        <w:tag w:val="Assessor Manual"/>
        <w:id w:val="79435685"/>
        <w:lock w:val="sdtLocked"/>
        <w:placeholder>
          <w:docPart w:val="6B1337B54ABB4F6D83244795584121AE"/>
        </w:placeholder>
      </w:sdtPr>
      <w:sdtContent>
        <w:p w:rsidR="00753ECF" w:rsidRPr="00826425" w:rsidRDefault="00753ECF" w:rsidP="00753ECF">
          <w:pPr>
            <w:pStyle w:val="AssessorManualCoverPage"/>
            <w:rPr>
              <w:b/>
            </w:rPr>
          </w:pPr>
          <w:r w:rsidRPr="00826425">
            <w:rPr>
              <w:b/>
            </w:rPr>
            <w:t>Assessor Manual</w:t>
          </w:r>
        </w:p>
      </w:sdtContent>
    </w:sdt>
    <w:bookmarkEnd w:id="2" w:displacedByCustomXml="prev"/>
    <w:p w:rsidR="00753ECF" w:rsidRPr="00826425" w:rsidRDefault="00753ECF" w:rsidP="008051AE">
      <w:pPr>
        <w:rPr>
          <w:rFonts w:eastAsia="Times New Roman"/>
          <w:kern w:val="28"/>
          <w:lang w:eastAsia="en-US"/>
        </w:rPr>
      </w:pPr>
    </w:p>
    <w:p w:rsidR="00753ECF" w:rsidRPr="00826425" w:rsidRDefault="00753ECF" w:rsidP="008051AE">
      <w:pPr>
        <w:sectPr w:rsidR="00753ECF" w:rsidRPr="00826425">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826425" w:rsidTr="00957DBE">
        <w:tc>
          <w:tcPr>
            <w:tcW w:w="7905" w:type="dxa"/>
            <w:gridSpan w:val="3"/>
          </w:tcPr>
          <w:p w:rsidR="00957DBE" w:rsidRPr="00826425" w:rsidRDefault="00957DBE" w:rsidP="00957DBE">
            <w:pPr>
              <w:pStyle w:val="AcknowledgementsImprint"/>
              <w:ind w:left="0"/>
              <w:rPr>
                <w:lang w:val="en-AU"/>
              </w:rPr>
            </w:pPr>
            <w:r w:rsidRPr="00826425">
              <w:rPr>
                <w:noProof/>
                <w:lang w:val="en-AU" w:eastAsia="en-AU"/>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57785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826425">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826425">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826425" w:rsidTr="00957DBE">
        <w:trPr>
          <w:gridAfter w:val="1"/>
          <w:wAfter w:w="993" w:type="dxa"/>
        </w:trPr>
        <w:tc>
          <w:tcPr>
            <w:tcW w:w="6912" w:type="dxa"/>
            <w:gridSpan w:val="2"/>
          </w:tcPr>
          <w:p w:rsidR="00753ECF" w:rsidRPr="00826425" w:rsidRDefault="00957DBE" w:rsidP="006D69DB">
            <w:pPr>
              <w:pStyle w:val="AcknowledgementsImprint"/>
              <w:spacing w:before="240" w:after="240"/>
              <w:ind w:left="0"/>
              <w:rPr>
                <w:lang w:val="en-AU"/>
              </w:rPr>
            </w:pPr>
            <w:r w:rsidRPr="00826425">
              <w:rPr>
                <w:rStyle w:val="BodyCopyBold"/>
                <w:lang w:val="en-AU"/>
              </w:rPr>
              <w:br/>
            </w:r>
            <w:r w:rsidR="00753ECF" w:rsidRPr="00826425">
              <w:rPr>
                <w:rStyle w:val="BodyCopyBold"/>
                <w:lang w:val="en-AU"/>
              </w:rPr>
              <w:t>Project Base</w:t>
            </w:r>
          </w:p>
        </w:tc>
      </w:tr>
      <w:tr w:rsidR="00753ECF" w:rsidRPr="00826425" w:rsidTr="00957DBE">
        <w:trPr>
          <w:gridAfter w:val="1"/>
          <w:wAfter w:w="993" w:type="dxa"/>
        </w:trPr>
        <w:tc>
          <w:tcPr>
            <w:tcW w:w="6912" w:type="dxa"/>
            <w:gridSpan w:val="2"/>
          </w:tcPr>
          <w:p w:rsidR="00753ECF" w:rsidRPr="00826425" w:rsidRDefault="00753ECF" w:rsidP="006D69DB">
            <w:pPr>
              <w:pStyle w:val="AcknowledgementsImprint"/>
              <w:spacing w:before="0" w:after="0"/>
              <w:ind w:left="0"/>
              <w:rPr>
                <w:lang w:val="en-AU"/>
              </w:rPr>
            </w:pPr>
            <w:r w:rsidRPr="00826425">
              <w:rPr>
                <w:lang w:val="en-AU"/>
              </w:rPr>
              <w:t>William Angliss Institute of TAFE</w:t>
            </w:r>
          </w:p>
        </w:tc>
      </w:tr>
      <w:tr w:rsidR="00753ECF" w:rsidRPr="00826425" w:rsidTr="00957DBE">
        <w:trPr>
          <w:gridAfter w:val="1"/>
          <w:wAfter w:w="993" w:type="dxa"/>
        </w:trPr>
        <w:tc>
          <w:tcPr>
            <w:tcW w:w="6912" w:type="dxa"/>
            <w:gridSpan w:val="2"/>
          </w:tcPr>
          <w:p w:rsidR="00753ECF" w:rsidRPr="00826425" w:rsidRDefault="00753ECF" w:rsidP="006D69DB">
            <w:pPr>
              <w:pStyle w:val="AcknowledgementsImprint"/>
              <w:spacing w:before="0" w:after="0"/>
              <w:ind w:left="0"/>
              <w:rPr>
                <w:lang w:val="en-AU"/>
              </w:rPr>
            </w:pPr>
            <w:r w:rsidRPr="00826425">
              <w:rPr>
                <w:lang w:val="en-AU"/>
              </w:rPr>
              <w:t>555 La Trobe Street</w:t>
            </w:r>
          </w:p>
        </w:tc>
      </w:tr>
      <w:tr w:rsidR="00753ECF" w:rsidRPr="00826425" w:rsidTr="00957DBE">
        <w:trPr>
          <w:gridAfter w:val="1"/>
          <w:wAfter w:w="993" w:type="dxa"/>
        </w:trPr>
        <w:tc>
          <w:tcPr>
            <w:tcW w:w="6912" w:type="dxa"/>
            <w:gridSpan w:val="2"/>
          </w:tcPr>
          <w:p w:rsidR="00753ECF" w:rsidRPr="00826425" w:rsidRDefault="00753ECF" w:rsidP="006D69DB">
            <w:pPr>
              <w:pStyle w:val="AcknowledgementsImprint"/>
              <w:spacing w:before="0" w:after="0"/>
              <w:ind w:left="0"/>
              <w:rPr>
                <w:lang w:val="en-AU"/>
              </w:rPr>
            </w:pPr>
            <w:r w:rsidRPr="00826425">
              <w:rPr>
                <w:lang w:val="en-AU"/>
              </w:rPr>
              <w:t>Melbourne 3000 Victoria</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Telephone:</w:t>
            </w:r>
          </w:p>
        </w:tc>
        <w:tc>
          <w:tcPr>
            <w:tcW w:w="4536" w:type="dxa"/>
          </w:tcPr>
          <w:p w:rsidR="00753ECF" w:rsidRPr="00826425" w:rsidRDefault="00753ECF" w:rsidP="006D69DB">
            <w:pPr>
              <w:pStyle w:val="AcknowledgementsImprint"/>
              <w:spacing w:before="0" w:after="0"/>
              <w:ind w:left="0"/>
              <w:rPr>
                <w:lang w:val="en-AU"/>
              </w:rPr>
            </w:pPr>
            <w:r w:rsidRPr="00826425">
              <w:rPr>
                <w:lang w:val="en-AU"/>
              </w:rPr>
              <w:t>(03) 9606 2111</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Facsimile:</w:t>
            </w:r>
          </w:p>
        </w:tc>
        <w:tc>
          <w:tcPr>
            <w:tcW w:w="4536" w:type="dxa"/>
          </w:tcPr>
          <w:p w:rsidR="00753ECF" w:rsidRPr="00826425" w:rsidRDefault="00753ECF" w:rsidP="006D69DB">
            <w:pPr>
              <w:pStyle w:val="AcknowledgementsImprint"/>
              <w:spacing w:before="0" w:after="0"/>
              <w:ind w:left="0"/>
              <w:rPr>
                <w:lang w:val="en-AU"/>
              </w:rPr>
            </w:pPr>
            <w:r w:rsidRPr="00826425">
              <w:rPr>
                <w:lang w:val="en-AU"/>
              </w:rPr>
              <w:t>(03) 9670 1330</w:t>
            </w:r>
          </w:p>
        </w:tc>
      </w:tr>
      <w:tr w:rsidR="00753ECF" w:rsidRPr="00826425" w:rsidTr="00957DBE">
        <w:trPr>
          <w:gridAfter w:val="1"/>
          <w:wAfter w:w="993" w:type="dxa"/>
        </w:trPr>
        <w:tc>
          <w:tcPr>
            <w:tcW w:w="6912" w:type="dxa"/>
            <w:gridSpan w:val="2"/>
          </w:tcPr>
          <w:p w:rsidR="00753ECF" w:rsidRPr="00826425" w:rsidRDefault="00753ECF" w:rsidP="006D69DB">
            <w:pPr>
              <w:pStyle w:val="AcknowledgementsImprint"/>
              <w:spacing w:before="240" w:after="240"/>
              <w:ind w:left="0"/>
              <w:rPr>
                <w:b/>
                <w:lang w:val="en-AU"/>
              </w:rPr>
            </w:pPr>
            <w:r w:rsidRPr="00826425">
              <w:rPr>
                <w:b/>
                <w:lang w:val="en-AU"/>
              </w:rPr>
              <w:t>Acknowledgements</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Project Director:</w:t>
            </w:r>
          </w:p>
        </w:tc>
        <w:tc>
          <w:tcPr>
            <w:tcW w:w="4536" w:type="dxa"/>
          </w:tcPr>
          <w:p w:rsidR="00753ECF" w:rsidRPr="00826425" w:rsidRDefault="00753ECF" w:rsidP="006D69DB">
            <w:pPr>
              <w:pStyle w:val="AcknowledgementsImprint"/>
              <w:spacing w:before="0" w:after="0"/>
              <w:ind w:left="0"/>
              <w:rPr>
                <w:lang w:val="en-AU"/>
              </w:rPr>
            </w:pPr>
            <w:r w:rsidRPr="00826425">
              <w:rPr>
                <w:lang w:val="en-AU"/>
              </w:rPr>
              <w:t>Wayne Crosbie</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Chief Writer:</w:t>
            </w:r>
          </w:p>
        </w:tc>
        <w:tc>
          <w:tcPr>
            <w:tcW w:w="4536" w:type="dxa"/>
          </w:tcPr>
          <w:p w:rsidR="00753ECF" w:rsidRPr="00826425" w:rsidRDefault="00753ECF" w:rsidP="006D69DB">
            <w:pPr>
              <w:pStyle w:val="AcknowledgementsImprint"/>
              <w:spacing w:before="0" w:after="0"/>
              <w:ind w:left="0"/>
              <w:rPr>
                <w:lang w:val="en-AU"/>
              </w:rPr>
            </w:pPr>
            <w:r w:rsidRPr="00826425">
              <w:rPr>
                <w:lang w:val="en-AU"/>
              </w:rPr>
              <w:t>Alan Hickman</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Subject Writer:</w:t>
            </w:r>
          </w:p>
        </w:tc>
        <w:tc>
          <w:tcPr>
            <w:tcW w:w="4536" w:type="dxa"/>
          </w:tcPr>
          <w:p w:rsidR="00753ECF" w:rsidRPr="00826425" w:rsidRDefault="002D58F7" w:rsidP="006D69DB">
            <w:pPr>
              <w:pStyle w:val="AcknowledgementsImprint"/>
              <w:spacing w:before="0" w:after="0"/>
              <w:ind w:left="0"/>
              <w:rPr>
                <w:lang w:val="en-AU"/>
              </w:rPr>
            </w:pPr>
            <w:r w:rsidRPr="00826425">
              <w:rPr>
                <w:lang w:val="en-AU"/>
              </w:rPr>
              <w:t>Nick Hyland</w:t>
            </w:r>
          </w:p>
        </w:tc>
      </w:tr>
      <w:tr w:rsidR="00753ECF" w:rsidRPr="00826425" w:rsidTr="00957DBE">
        <w:trPr>
          <w:gridAfter w:val="1"/>
          <w:wAfter w:w="993" w:type="dxa"/>
        </w:trPr>
        <w:tc>
          <w:tcPr>
            <w:tcW w:w="2376" w:type="dxa"/>
          </w:tcPr>
          <w:p w:rsidR="00753ECF" w:rsidRPr="00826425" w:rsidRDefault="00753ECF" w:rsidP="006D69DB">
            <w:pPr>
              <w:pStyle w:val="AcknowledgementsImprint"/>
              <w:spacing w:before="0" w:after="0"/>
              <w:ind w:left="0"/>
              <w:rPr>
                <w:lang w:val="en-AU"/>
              </w:rPr>
            </w:pPr>
            <w:r w:rsidRPr="00826425">
              <w:rPr>
                <w:lang w:val="en-AU"/>
              </w:rPr>
              <w:t>Project Manager/Editor:</w:t>
            </w:r>
          </w:p>
        </w:tc>
        <w:tc>
          <w:tcPr>
            <w:tcW w:w="4536" w:type="dxa"/>
          </w:tcPr>
          <w:p w:rsidR="00753ECF" w:rsidRPr="00826425" w:rsidRDefault="00753ECF" w:rsidP="006D69DB">
            <w:pPr>
              <w:pStyle w:val="AcknowledgementsImprint"/>
              <w:spacing w:before="0" w:after="0"/>
              <w:ind w:left="0"/>
              <w:rPr>
                <w:lang w:val="en-AU"/>
              </w:rPr>
            </w:pPr>
            <w:r w:rsidRPr="00826425">
              <w:rPr>
                <w:lang w:val="en-AU"/>
              </w:rPr>
              <w:t>Alan Maguire</w:t>
            </w:r>
          </w:p>
        </w:tc>
      </w:tr>
      <w:tr w:rsidR="000C6488" w:rsidRPr="00D905DA" w:rsidTr="00F46F75">
        <w:trPr>
          <w:gridAfter w:val="1"/>
          <w:wAfter w:w="993" w:type="dxa"/>
        </w:trPr>
        <w:tc>
          <w:tcPr>
            <w:tcW w:w="2376" w:type="dxa"/>
          </w:tcPr>
          <w:p w:rsidR="000C6488" w:rsidRPr="00D905DA" w:rsidRDefault="000C6488" w:rsidP="00F46F75">
            <w:pPr>
              <w:pStyle w:val="AcknowledgementsImprint"/>
              <w:spacing w:before="0" w:after="0"/>
              <w:ind w:left="0"/>
              <w:rPr>
                <w:lang w:val="en-AU"/>
              </w:rPr>
            </w:pPr>
            <w:r w:rsidRPr="00D905DA">
              <w:rPr>
                <w:lang w:val="en-AU"/>
              </w:rPr>
              <w:t>DTP/Production:</w:t>
            </w:r>
          </w:p>
        </w:tc>
        <w:tc>
          <w:tcPr>
            <w:tcW w:w="4536" w:type="dxa"/>
          </w:tcPr>
          <w:p w:rsidR="000C6488" w:rsidRPr="00D905DA" w:rsidRDefault="000C6488" w:rsidP="00F46F75">
            <w:pPr>
              <w:pStyle w:val="AcknowledgementsImprint"/>
              <w:spacing w:before="0" w:after="0"/>
              <w:ind w:left="0"/>
              <w:rPr>
                <w:lang w:val="en-AU"/>
              </w:rPr>
            </w:pPr>
            <w:r w:rsidRPr="00D905DA">
              <w:rPr>
                <w:lang w:val="en-AU"/>
              </w:rPr>
              <w:t xml:space="preserve">Daniel </w:t>
            </w:r>
            <w:proofErr w:type="spellStart"/>
            <w:r w:rsidRPr="00D905DA">
              <w:rPr>
                <w:lang w:val="en-AU"/>
              </w:rPr>
              <w:t>Chee</w:t>
            </w:r>
            <w:proofErr w:type="spellEnd"/>
            <w:r w:rsidRPr="00D905DA">
              <w:rPr>
                <w:lang w:val="en-AU"/>
              </w:rPr>
              <w:t>, Mai Vu</w:t>
            </w:r>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0C6488" w:rsidRPr="00D905DA" w:rsidRDefault="000C6488" w:rsidP="000C6488">
      <w:pPr>
        <w:pStyle w:val="BodyCopy-Introduction"/>
        <w:rPr>
          <w:noProof w:val="0"/>
          <w:lang w:val="en-AU"/>
        </w:rPr>
      </w:pPr>
    </w:p>
    <w:p w:rsidR="000C6488" w:rsidRPr="0012258E" w:rsidRDefault="000C6488" w:rsidP="000C6488">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C6488" w:rsidRPr="0012258E" w:rsidRDefault="000C6488" w:rsidP="000C6488">
      <w:pPr>
        <w:pStyle w:val="AcknowledgementsImprint"/>
        <w:rPr>
          <w:lang w:val="en-AU"/>
        </w:rPr>
      </w:pPr>
      <w:r w:rsidRPr="0012258E">
        <w:rPr>
          <w:lang w:val="en-AU"/>
        </w:rPr>
        <w:t xml:space="preserve">The ASEAN Secretariat is based in Jakarta, Indonesia. </w:t>
      </w:r>
    </w:p>
    <w:p w:rsidR="000C6488" w:rsidRPr="0012258E" w:rsidRDefault="000C6488" w:rsidP="000C6488">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C6488" w:rsidRPr="0012258E" w:rsidRDefault="000C6488" w:rsidP="000C6488">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0C6488" w:rsidRPr="0012258E" w:rsidRDefault="000C6488" w:rsidP="000C6488">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C6488" w:rsidRPr="0012258E" w:rsidRDefault="000C6488" w:rsidP="000C6488">
      <w:pPr>
        <w:pStyle w:val="AcknowledgementsImprint"/>
        <w:rPr>
          <w:lang w:val="en-AU"/>
        </w:rPr>
      </w:pPr>
      <w:r w:rsidRPr="0012258E">
        <w:rPr>
          <w:lang w:val="en-AU"/>
        </w:rPr>
        <w:t xml:space="preserve">Copyright: Association of Southeast Asian Nations (ASEAN) 2013. </w:t>
      </w:r>
    </w:p>
    <w:p w:rsidR="000C6488" w:rsidRPr="0012258E" w:rsidRDefault="000C6488" w:rsidP="000C6488">
      <w:pPr>
        <w:pStyle w:val="AcknowledgementsImprint"/>
        <w:rPr>
          <w:lang w:val="en-AU"/>
        </w:rPr>
      </w:pPr>
      <w:r w:rsidRPr="0012258E">
        <w:rPr>
          <w:lang w:val="en-AU"/>
        </w:rPr>
        <w:t>All rights reserved.</w:t>
      </w:r>
    </w:p>
    <w:p w:rsidR="000C6488" w:rsidRPr="00B2364A" w:rsidRDefault="000C6488" w:rsidP="000C6488">
      <w:pPr>
        <w:pStyle w:val="AcknowledgementsImprintBold"/>
        <w:rPr>
          <w:sz w:val="18"/>
          <w:szCs w:val="18"/>
        </w:rPr>
      </w:pPr>
      <w:r w:rsidRPr="00B2364A">
        <w:rPr>
          <w:sz w:val="18"/>
          <w:szCs w:val="18"/>
        </w:rPr>
        <w:t>Disclaimer</w:t>
      </w:r>
    </w:p>
    <w:p w:rsidR="000C6488" w:rsidRPr="0012258E" w:rsidRDefault="000C6488" w:rsidP="000C6488">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C6488" w:rsidRPr="00640A78" w:rsidRDefault="000C6488" w:rsidP="000C6488">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0C6488" w:rsidRPr="0012258E" w:rsidRDefault="000C6488" w:rsidP="000C6488">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0C6488" w:rsidRDefault="000C6488" w:rsidP="000C6488">
      <w:pPr>
        <w:pStyle w:val="AcknowledgementsImprint"/>
        <w:rPr>
          <w:lang w:val="en-AU"/>
        </w:rPr>
      </w:pPr>
    </w:p>
    <w:p w:rsidR="000C6488" w:rsidRPr="00D905DA" w:rsidRDefault="000C6488" w:rsidP="000C6488">
      <w:pPr>
        <w:pStyle w:val="AcknowledgementsImprint"/>
        <w:rPr>
          <w:lang w:val="en-AU"/>
        </w:rPr>
      </w:pPr>
      <w:r w:rsidRPr="00D905DA">
        <w:rPr>
          <w:lang w:val="en-AU"/>
        </w:rPr>
        <w:t xml:space="preserve">File name: </w:t>
      </w:r>
      <w:fldSimple w:instr=" FILENAME   \* MERGEFORMAT ">
        <w:r w:rsidR="00755A38" w:rsidRPr="00755A38">
          <w:rPr>
            <w:noProof/>
            <w:lang w:val="en-AU"/>
          </w:rPr>
          <w:t>AM_Take_food_orders</w:t>
        </w:r>
        <w:r w:rsidR="00755A38">
          <w:rPr>
            <w:noProof/>
          </w:rPr>
          <w:t>_&amp;_provide_table_serv_refined</w:t>
        </w:r>
      </w:fldSimple>
    </w:p>
    <w:p w:rsidR="00753ECF" w:rsidRPr="00826425" w:rsidRDefault="00753ECF" w:rsidP="008051AE"/>
    <w:p w:rsidR="00035F31" w:rsidRPr="00826425" w:rsidRDefault="00035F31" w:rsidP="008051AE">
      <w:pPr>
        <w:sectPr w:rsidR="00035F31" w:rsidRPr="0082642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826425" w:rsidTr="00957DBE">
        <w:tc>
          <w:tcPr>
            <w:tcW w:w="5495" w:type="dxa"/>
          </w:tcPr>
          <w:p w:rsidR="00957DBE" w:rsidRPr="00826425" w:rsidRDefault="00957DBE" w:rsidP="008051AE">
            <w:r w:rsidRPr="00826425">
              <w:rPr>
                <w:noProof/>
              </w:rPr>
              <w:lastRenderedPageBreak/>
              <w:drawing>
                <wp:anchor distT="0" distB="0" distL="114300" distR="114300" simplePos="0" relativeHeight="251691008" behindDoc="0" locked="0" layoutInCell="1" allowOverlap="1">
                  <wp:simplePos x="0" y="0"/>
                  <wp:positionH relativeFrom="column">
                    <wp:posOffset>-8255</wp:posOffset>
                  </wp:positionH>
                  <wp:positionV relativeFrom="paragraph">
                    <wp:posOffset>59055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826425">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826425">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826425" w:rsidRDefault="00753ECF" w:rsidP="00753ECF">
      <w:pPr>
        <w:pStyle w:val="TableofContents"/>
      </w:pPr>
      <w:r w:rsidRPr="00826425">
        <w:t>Table of Contents</w:t>
      </w:r>
    </w:p>
    <w:p w:rsidR="00755A38" w:rsidRDefault="00966C5C">
      <w:pPr>
        <w:pStyle w:val="TOC1"/>
        <w:tabs>
          <w:tab w:val="right" w:leader="dot" w:pos="9016"/>
        </w:tabs>
        <w:rPr>
          <w:rFonts w:asciiTheme="minorHAnsi" w:hAnsiTheme="minorHAnsi"/>
          <w:noProof/>
        </w:rPr>
      </w:pPr>
      <w:r w:rsidRPr="00966C5C">
        <w:fldChar w:fldCharType="begin"/>
      </w:r>
      <w:r w:rsidR="00035F31" w:rsidRPr="00826425">
        <w:instrText xml:space="preserve"> TOC \o "1-1" \h \z \u </w:instrText>
      </w:r>
      <w:r w:rsidRPr="00966C5C">
        <w:fldChar w:fldCharType="separate"/>
      </w:r>
      <w:hyperlink w:anchor="_Toc378597107" w:history="1">
        <w:r w:rsidR="00755A38" w:rsidRPr="00BC4690">
          <w:rPr>
            <w:rStyle w:val="Hyperlink"/>
            <w:noProof/>
          </w:rPr>
          <w:t>Competency Based Assessment (CBA) – An introduction for assessors</w:t>
        </w:r>
        <w:r w:rsidR="00755A38">
          <w:rPr>
            <w:noProof/>
            <w:webHidden/>
          </w:rPr>
          <w:tab/>
        </w:r>
        <w:r w:rsidR="00755A38">
          <w:rPr>
            <w:noProof/>
            <w:webHidden/>
          </w:rPr>
          <w:fldChar w:fldCharType="begin"/>
        </w:r>
        <w:r w:rsidR="00755A38">
          <w:rPr>
            <w:noProof/>
            <w:webHidden/>
          </w:rPr>
          <w:instrText xml:space="preserve"> PAGEREF _Toc378597107 \h </w:instrText>
        </w:r>
        <w:r w:rsidR="00755A38">
          <w:rPr>
            <w:noProof/>
            <w:webHidden/>
          </w:rPr>
        </w:r>
        <w:r w:rsidR="00755A38">
          <w:rPr>
            <w:noProof/>
            <w:webHidden/>
          </w:rPr>
          <w:fldChar w:fldCharType="separate"/>
        </w:r>
        <w:r w:rsidR="00755A38">
          <w:rPr>
            <w:noProof/>
            <w:webHidden/>
          </w:rPr>
          <w:t>1</w:t>
        </w:r>
        <w:r w:rsidR="00755A38">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08" w:history="1">
        <w:r w:rsidRPr="00BC4690">
          <w:rPr>
            <w:rStyle w:val="Hyperlink"/>
            <w:noProof/>
          </w:rPr>
          <w:t>Competency Standard</w:t>
        </w:r>
        <w:r>
          <w:rPr>
            <w:noProof/>
            <w:webHidden/>
          </w:rPr>
          <w:tab/>
        </w:r>
        <w:r>
          <w:rPr>
            <w:noProof/>
            <w:webHidden/>
          </w:rPr>
          <w:fldChar w:fldCharType="begin"/>
        </w:r>
        <w:r>
          <w:rPr>
            <w:noProof/>
            <w:webHidden/>
          </w:rPr>
          <w:instrText xml:space="preserve"> PAGEREF _Toc378597108 \h </w:instrText>
        </w:r>
        <w:r>
          <w:rPr>
            <w:noProof/>
            <w:webHidden/>
          </w:rPr>
        </w:r>
        <w:r>
          <w:rPr>
            <w:noProof/>
            <w:webHidden/>
          </w:rPr>
          <w:fldChar w:fldCharType="separate"/>
        </w:r>
        <w:r>
          <w:rPr>
            <w:noProof/>
            <w:webHidden/>
          </w:rPr>
          <w:t>11</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09" w:history="1">
        <w:r w:rsidRPr="00BC4690">
          <w:rPr>
            <w:rStyle w:val="Hyperlink"/>
            <w:noProof/>
          </w:rPr>
          <w:t>Oral Questions</w:t>
        </w:r>
        <w:r>
          <w:rPr>
            <w:noProof/>
            <w:webHidden/>
          </w:rPr>
          <w:tab/>
        </w:r>
        <w:r>
          <w:rPr>
            <w:noProof/>
            <w:webHidden/>
          </w:rPr>
          <w:fldChar w:fldCharType="begin"/>
        </w:r>
        <w:r>
          <w:rPr>
            <w:noProof/>
            <w:webHidden/>
          </w:rPr>
          <w:instrText xml:space="preserve"> PAGEREF _Toc378597109 \h </w:instrText>
        </w:r>
        <w:r>
          <w:rPr>
            <w:noProof/>
            <w:webHidden/>
          </w:rPr>
        </w:r>
        <w:r>
          <w:rPr>
            <w:noProof/>
            <w:webHidden/>
          </w:rPr>
          <w:fldChar w:fldCharType="separate"/>
        </w:r>
        <w:r>
          <w:rPr>
            <w:noProof/>
            <w:webHidden/>
          </w:rPr>
          <w:t>19</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10" w:history="1">
        <w:r w:rsidRPr="00BC4690">
          <w:rPr>
            <w:rStyle w:val="Hyperlink"/>
            <w:noProof/>
          </w:rPr>
          <w:t>Written Questions</w:t>
        </w:r>
        <w:r>
          <w:rPr>
            <w:noProof/>
            <w:webHidden/>
          </w:rPr>
          <w:tab/>
        </w:r>
        <w:r>
          <w:rPr>
            <w:noProof/>
            <w:webHidden/>
          </w:rPr>
          <w:fldChar w:fldCharType="begin"/>
        </w:r>
        <w:r>
          <w:rPr>
            <w:noProof/>
            <w:webHidden/>
          </w:rPr>
          <w:instrText xml:space="preserve"> PAGEREF _Toc378597110 \h </w:instrText>
        </w:r>
        <w:r>
          <w:rPr>
            <w:noProof/>
            <w:webHidden/>
          </w:rPr>
        </w:r>
        <w:r>
          <w:rPr>
            <w:noProof/>
            <w:webHidden/>
          </w:rPr>
          <w:fldChar w:fldCharType="separate"/>
        </w:r>
        <w:r>
          <w:rPr>
            <w:noProof/>
            <w:webHidden/>
          </w:rPr>
          <w:t>31</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11" w:history="1">
        <w:r w:rsidRPr="00BC4690">
          <w:rPr>
            <w:rStyle w:val="Hyperlink"/>
            <w:noProof/>
          </w:rPr>
          <w:t>Answers to Written Questions</w:t>
        </w:r>
        <w:r>
          <w:rPr>
            <w:noProof/>
            <w:webHidden/>
          </w:rPr>
          <w:tab/>
        </w:r>
        <w:r>
          <w:rPr>
            <w:noProof/>
            <w:webHidden/>
          </w:rPr>
          <w:fldChar w:fldCharType="begin"/>
        </w:r>
        <w:r>
          <w:rPr>
            <w:noProof/>
            <w:webHidden/>
          </w:rPr>
          <w:instrText xml:space="preserve"> PAGEREF _Toc378597111 \h </w:instrText>
        </w:r>
        <w:r>
          <w:rPr>
            <w:noProof/>
            <w:webHidden/>
          </w:rPr>
        </w:r>
        <w:r>
          <w:rPr>
            <w:noProof/>
            <w:webHidden/>
          </w:rPr>
          <w:fldChar w:fldCharType="separate"/>
        </w:r>
        <w:r>
          <w:rPr>
            <w:noProof/>
            <w:webHidden/>
          </w:rPr>
          <w:t>39</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12" w:history="1">
        <w:r w:rsidRPr="00BC4690">
          <w:rPr>
            <w:rStyle w:val="Hyperlink"/>
            <w:noProof/>
          </w:rPr>
          <w:t>Observation Checklist</w:t>
        </w:r>
        <w:r>
          <w:rPr>
            <w:noProof/>
            <w:webHidden/>
          </w:rPr>
          <w:tab/>
        </w:r>
        <w:r>
          <w:rPr>
            <w:noProof/>
            <w:webHidden/>
          </w:rPr>
          <w:fldChar w:fldCharType="begin"/>
        </w:r>
        <w:r>
          <w:rPr>
            <w:noProof/>
            <w:webHidden/>
          </w:rPr>
          <w:instrText xml:space="preserve"> PAGEREF _Toc378597112 \h </w:instrText>
        </w:r>
        <w:r>
          <w:rPr>
            <w:noProof/>
            <w:webHidden/>
          </w:rPr>
        </w:r>
        <w:r>
          <w:rPr>
            <w:noProof/>
            <w:webHidden/>
          </w:rPr>
          <w:fldChar w:fldCharType="separate"/>
        </w:r>
        <w:r>
          <w:rPr>
            <w:noProof/>
            <w:webHidden/>
          </w:rPr>
          <w:t>49</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13" w:history="1">
        <w:r w:rsidRPr="00BC4690">
          <w:rPr>
            <w:rStyle w:val="Hyperlink"/>
            <w:noProof/>
          </w:rPr>
          <w:t>Third Party Statement</w:t>
        </w:r>
        <w:r>
          <w:rPr>
            <w:noProof/>
            <w:webHidden/>
          </w:rPr>
          <w:tab/>
        </w:r>
        <w:r>
          <w:rPr>
            <w:noProof/>
            <w:webHidden/>
          </w:rPr>
          <w:fldChar w:fldCharType="begin"/>
        </w:r>
        <w:r>
          <w:rPr>
            <w:noProof/>
            <w:webHidden/>
          </w:rPr>
          <w:instrText xml:space="preserve"> PAGEREF _Toc378597113 \h </w:instrText>
        </w:r>
        <w:r>
          <w:rPr>
            <w:noProof/>
            <w:webHidden/>
          </w:rPr>
        </w:r>
        <w:r>
          <w:rPr>
            <w:noProof/>
            <w:webHidden/>
          </w:rPr>
          <w:fldChar w:fldCharType="separate"/>
        </w:r>
        <w:r>
          <w:rPr>
            <w:noProof/>
            <w:webHidden/>
          </w:rPr>
          <w:t>53</w:t>
        </w:r>
        <w:r>
          <w:rPr>
            <w:noProof/>
            <w:webHidden/>
          </w:rPr>
          <w:fldChar w:fldCharType="end"/>
        </w:r>
      </w:hyperlink>
    </w:p>
    <w:p w:rsidR="00755A38" w:rsidRDefault="00755A38">
      <w:pPr>
        <w:pStyle w:val="TOC1"/>
        <w:tabs>
          <w:tab w:val="right" w:leader="dot" w:pos="9016"/>
        </w:tabs>
        <w:rPr>
          <w:rFonts w:asciiTheme="minorHAnsi" w:hAnsiTheme="minorHAnsi"/>
          <w:noProof/>
        </w:rPr>
      </w:pPr>
      <w:hyperlink w:anchor="_Toc378597114" w:history="1">
        <w:r w:rsidRPr="00BC4690">
          <w:rPr>
            <w:rStyle w:val="Hyperlink"/>
            <w:noProof/>
          </w:rPr>
          <w:t>Competency Recording Sheet</w:t>
        </w:r>
        <w:r>
          <w:rPr>
            <w:noProof/>
            <w:webHidden/>
          </w:rPr>
          <w:tab/>
        </w:r>
        <w:r>
          <w:rPr>
            <w:noProof/>
            <w:webHidden/>
          </w:rPr>
          <w:fldChar w:fldCharType="begin"/>
        </w:r>
        <w:r>
          <w:rPr>
            <w:noProof/>
            <w:webHidden/>
          </w:rPr>
          <w:instrText xml:space="preserve"> PAGEREF _Toc378597114 \h </w:instrText>
        </w:r>
        <w:r>
          <w:rPr>
            <w:noProof/>
            <w:webHidden/>
          </w:rPr>
        </w:r>
        <w:r>
          <w:rPr>
            <w:noProof/>
            <w:webHidden/>
          </w:rPr>
          <w:fldChar w:fldCharType="separate"/>
        </w:r>
        <w:r>
          <w:rPr>
            <w:noProof/>
            <w:webHidden/>
          </w:rPr>
          <w:t>57</w:t>
        </w:r>
        <w:r>
          <w:rPr>
            <w:noProof/>
            <w:webHidden/>
          </w:rPr>
          <w:fldChar w:fldCharType="end"/>
        </w:r>
      </w:hyperlink>
    </w:p>
    <w:p w:rsidR="00753ECF" w:rsidRPr="00826425" w:rsidRDefault="00966C5C" w:rsidP="00AA3FAB">
      <w:pPr>
        <w:pStyle w:val="BodyCopy"/>
        <w:rPr>
          <w:lang w:val="en-AU"/>
        </w:rPr>
      </w:pPr>
      <w:r w:rsidRPr="00826425">
        <w:rPr>
          <w:lang w:val="en-AU"/>
        </w:rPr>
        <w:fldChar w:fldCharType="end"/>
      </w:r>
      <w:r w:rsidR="00753ECF" w:rsidRPr="00826425">
        <w:rPr>
          <w:lang w:val="en-AU"/>
        </w:rPr>
        <w:br w:type="page"/>
      </w:r>
    </w:p>
    <w:p w:rsidR="00753ECF" w:rsidRPr="00826425" w:rsidRDefault="00753ECF" w:rsidP="00AA3FAB">
      <w:pPr>
        <w:pStyle w:val="BodyCopy"/>
        <w:rPr>
          <w:lang w:val="en-AU"/>
        </w:rPr>
      </w:pPr>
    </w:p>
    <w:p w:rsidR="00753ECF" w:rsidRPr="00826425" w:rsidRDefault="00753ECF" w:rsidP="00AA3FAB">
      <w:pPr>
        <w:pStyle w:val="BodyCopy"/>
        <w:rPr>
          <w:lang w:val="en-AU"/>
        </w:rPr>
      </w:pPr>
    </w:p>
    <w:p w:rsidR="00AA3FAB" w:rsidRPr="00826425" w:rsidRDefault="00AA3FAB" w:rsidP="00AA3FAB">
      <w:pPr>
        <w:pStyle w:val="BodyCopy"/>
        <w:rPr>
          <w:lang w:val="en-AU"/>
        </w:rPr>
      </w:pPr>
    </w:p>
    <w:p w:rsidR="00AA3FAB" w:rsidRPr="00826425" w:rsidRDefault="00AA3FAB" w:rsidP="00AA3FAB">
      <w:pPr>
        <w:pStyle w:val="BodyCopy"/>
        <w:rPr>
          <w:lang w:val="en-AU"/>
        </w:rPr>
      </w:pPr>
    </w:p>
    <w:p w:rsidR="00AA3FAB" w:rsidRPr="00826425" w:rsidRDefault="00AA3FAB" w:rsidP="00AA3FAB">
      <w:pPr>
        <w:pStyle w:val="BodyCopy"/>
        <w:rPr>
          <w:lang w:val="en-AU"/>
        </w:rPr>
        <w:sectPr w:rsidR="00AA3FAB" w:rsidRPr="00826425" w:rsidSect="00031C5E">
          <w:footerReference w:type="even" r:id="rId19"/>
          <w:footerReference w:type="default" r:id="rId20"/>
          <w:pgSz w:w="11906" w:h="16838" w:code="9"/>
          <w:pgMar w:top="1440" w:right="1440" w:bottom="1440" w:left="1440" w:header="709" w:footer="345" w:gutter="0"/>
          <w:pgNumType w:start="1"/>
          <w:cols w:space="708"/>
          <w:docGrid w:linePitch="360"/>
        </w:sectPr>
      </w:pPr>
    </w:p>
    <w:p w:rsidR="00031C5E" w:rsidRPr="00826425" w:rsidRDefault="00031C5E" w:rsidP="00031C5E">
      <w:pPr>
        <w:pStyle w:val="Heading1"/>
        <w:rPr>
          <w:lang w:val="en-AU"/>
        </w:rPr>
      </w:pPr>
      <w:bookmarkStart w:id="3" w:name="_Toc334519703"/>
      <w:bookmarkStart w:id="4" w:name="_Toc378597107"/>
      <w:r w:rsidRPr="00826425">
        <w:rPr>
          <w:lang w:val="en-AU"/>
        </w:rPr>
        <w:lastRenderedPageBreak/>
        <w:t>Competency Based Assessment (CBA) – An introduction for assessors</w:t>
      </w:r>
      <w:bookmarkEnd w:id="3"/>
      <w:bookmarkEnd w:id="4"/>
    </w:p>
    <w:p w:rsidR="000C6488" w:rsidRPr="009964A4" w:rsidRDefault="000C6488" w:rsidP="000C6488">
      <w:pPr>
        <w:pStyle w:val="BodyCopy"/>
      </w:pPr>
      <w:r w:rsidRPr="009964A4">
        <w:t>Assessment is the process of identifying a participant’s current knowledge, skills and attitudes sets against all elements of competency within a unit of competency.</w:t>
      </w:r>
    </w:p>
    <w:p w:rsidR="000C6488" w:rsidRPr="009964A4" w:rsidRDefault="000C6488" w:rsidP="000C6488">
      <w:pPr>
        <w:pStyle w:val="Heading4"/>
      </w:pPr>
      <w:r w:rsidRPr="009964A4">
        <w:t>Suggested assessment methods</w:t>
      </w:r>
    </w:p>
    <w:p w:rsidR="000C6488" w:rsidRPr="009964A4" w:rsidRDefault="000C6488" w:rsidP="000C6488">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0C6488" w:rsidRPr="009964A4" w:rsidRDefault="000C6488" w:rsidP="000C6488">
      <w:pPr>
        <w:pStyle w:val="Bullet1"/>
      </w:pPr>
      <w:r w:rsidRPr="009964A4">
        <w:t>Work Projects</w:t>
      </w:r>
    </w:p>
    <w:p w:rsidR="000C6488" w:rsidRPr="009964A4" w:rsidRDefault="000C6488" w:rsidP="000C6488">
      <w:pPr>
        <w:pStyle w:val="Bullet1"/>
      </w:pPr>
      <w:r w:rsidRPr="009964A4">
        <w:t>Oral Questions</w:t>
      </w:r>
    </w:p>
    <w:p w:rsidR="000C6488" w:rsidRPr="009964A4" w:rsidRDefault="000C6488" w:rsidP="000C6488">
      <w:pPr>
        <w:pStyle w:val="Bullet1"/>
      </w:pPr>
      <w:r w:rsidRPr="009964A4">
        <w:t>Written Questions</w:t>
      </w:r>
    </w:p>
    <w:p w:rsidR="000C6488" w:rsidRPr="009964A4" w:rsidRDefault="000C6488" w:rsidP="000C6488">
      <w:pPr>
        <w:pStyle w:val="Bullet1"/>
      </w:pPr>
      <w:r w:rsidRPr="009964A4">
        <w:t>Third Party Statements</w:t>
      </w:r>
    </w:p>
    <w:p w:rsidR="000C6488" w:rsidRPr="009964A4" w:rsidRDefault="000C6488" w:rsidP="000C6488">
      <w:pPr>
        <w:pStyle w:val="Bullet1"/>
      </w:pPr>
      <w:r w:rsidRPr="009964A4">
        <w:t>Observation Checklists.</w:t>
      </w:r>
    </w:p>
    <w:p w:rsidR="000C6488" w:rsidRPr="009964A4" w:rsidRDefault="000C6488" w:rsidP="000C6488">
      <w:pPr>
        <w:pStyle w:val="BodyCopy"/>
      </w:pPr>
      <w:r w:rsidRPr="009964A4">
        <w:t>Instructions and Evidence Recording Sheets have been identified in this Assessment Manual for use by Assessors.</w:t>
      </w:r>
    </w:p>
    <w:p w:rsidR="000C6488" w:rsidRPr="009964A4" w:rsidRDefault="000C6488" w:rsidP="000C6488">
      <w:pPr>
        <w:pStyle w:val="Heading4"/>
      </w:pPr>
      <w:r w:rsidRPr="009964A4">
        <w:t>Alternative assessment methods</w:t>
      </w:r>
    </w:p>
    <w:p w:rsidR="000C6488" w:rsidRPr="009964A4" w:rsidRDefault="000C6488" w:rsidP="000C6488">
      <w:pPr>
        <w:pStyle w:val="BodyCopy"/>
      </w:pPr>
      <w:r w:rsidRPr="009964A4">
        <w:t>Whilst the above mentioned assessment methods are suggested assessment methods, the assessor may use an alternate method of assessment taking into account:</w:t>
      </w:r>
    </w:p>
    <w:p w:rsidR="000C6488" w:rsidRPr="009964A4" w:rsidRDefault="000C6488" w:rsidP="000C6488">
      <w:pPr>
        <w:pStyle w:val="BodyCopy"/>
        <w:numPr>
          <w:ilvl w:val="0"/>
          <w:numId w:val="51"/>
        </w:numPr>
        <w:spacing w:before="80"/>
        <w:ind w:left="357" w:hanging="357"/>
      </w:pPr>
      <w:r w:rsidRPr="009964A4">
        <w:t>The nature of the unit</w:t>
      </w:r>
    </w:p>
    <w:p w:rsidR="000C6488" w:rsidRPr="009964A4" w:rsidRDefault="000C6488" w:rsidP="000C6488">
      <w:pPr>
        <w:pStyle w:val="BodyCopy"/>
        <w:numPr>
          <w:ilvl w:val="0"/>
          <w:numId w:val="51"/>
        </w:numPr>
        <w:spacing w:before="80"/>
        <w:ind w:left="357" w:hanging="357"/>
      </w:pPr>
      <w:r w:rsidRPr="00276E8A">
        <w:t>The</w:t>
      </w:r>
      <w:r w:rsidRPr="009964A4">
        <w:t xml:space="preserve"> strengths of participants</w:t>
      </w:r>
    </w:p>
    <w:p w:rsidR="000C6488" w:rsidRPr="009964A4" w:rsidRDefault="000C6488" w:rsidP="000C6488">
      <w:pPr>
        <w:pStyle w:val="BodyCopy"/>
        <w:numPr>
          <w:ilvl w:val="0"/>
          <w:numId w:val="51"/>
        </w:numPr>
        <w:spacing w:before="80"/>
        <w:ind w:left="357" w:hanging="357"/>
      </w:pPr>
      <w:r w:rsidRPr="009964A4">
        <w:t>The number of participants in the class</w:t>
      </w:r>
    </w:p>
    <w:p w:rsidR="000C6488" w:rsidRPr="009964A4" w:rsidRDefault="000C6488" w:rsidP="000C6488">
      <w:pPr>
        <w:pStyle w:val="BodyCopy"/>
        <w:numPr>
          <w:ilvl w:val="0"/>
          <w:numId w:val="51"/>
        </w:numPr>
        <w:spacing w:before="80"/>
        <w:ind w:left="357" w:hanging="357"/>
      </w:pPr>
      <w:r w:rsidRPr="009964A4">
        <w:t>Time required to complete assessments</w:t>
      </w:r>
    </w:p>
    <w:p w:rsidR="000C6488" w:rsidRPr="009964A4" w:rsidRDefault="000C6488" w:rsidP="000C6488">
      <w:pPr>
        <w:pStyle w:val="BodyCopy"/>
        <w:numPr>
          <w:ilvl w:val="0"/>
          <w:numId w:val="51"/>
        </w:numPr>
        <w:spacing w:before="80"/>
        <w:ind w:left="357" w:hanging="357"/>
      </w:pPr>
      <w:r w:rsidRPr="009964A4">
        <w:t>Time dedicated to assessment</w:t>
      </w:r>
    </w:p>
    <w:p w:rsidR="000C6488" w:rsidRPr="009964A4" w:rsidRDefault="000C6488" w:rsidP="000C6488">
      <w:pPr>
        <w:pStyle w:val="BodyCopy"/>
        <w:numPr>
          <w:ilvl w:val="0"/>
          <w:numId w:val="51"/>
        </w:numPr>
        <w:spacing w:before="80"/>
        <w:ind w:left="357" w:hanging="357"/>
      </w:pPr>
      <w:r w:rsidRPr="009964A4">
        <w:t>Equipment and resources required.</w:t>
      </w:r>
    </w:p>
    <w:p w:rsidR="000C6488" w:rsidRPr="009964A4" w:rsidRDefault="000C6488" w:rsidP="000C6488">
      <w:pPr>
        <w:pStyle w:val="BodyCopy"/>
      </w:pPr>
      <w:r w:rsidRPr="009964A4">
        <w:t>Alternate assessment methods include:</w:t>
      </w:r>
    </w:p>
    <w:p w:rsidR="000C6488" w:rsidRPr="009964A4" w:rsidRDefault="000C6488" w:rsidP="000C6488">
      <w:pPr>
        <w:pStyle w:val="Bullet1"/>
      </w:pPr>
      <w:r w:rsidRPr="009964A4">
        <w:t>Practical demonstrations</w:t>
      </w:r>
    </w:p>
    <w:p w:rsidR="000C6488" w:rsidRPr="009964A4" w:rsidRDefault="000C6488" w:rsidP="000C6488">
      <w:pPr>
        <w:pStyle w:val="Bullet1"/>
      </w:pPr>
      <w:r w:rsidRPr="009964A4">
        <w:t>Practical demonstrations in simulated work conditions</w:t>
      </w:r>
    </w:p>
    <w:p w:rsidR="000C6488" w:rsidRPr="009964A4" w:rsidRDefault="000C6488" w:rsidP="000C6488">
      <w:pPr>
        <w:pStyle w:val="Bullet1"/>
      </w:pPr>
      <w:r w:rsidRPr="009964A4">
        <w:t>Problem solving</w:t>
      </w:r>
    </w:p>
    <w:p w:rsidR="000C6488" w:rsidRPr="009964A4" w:rsidRDefault="000C6488" w:rsidP="000C6488">
      <w:pPr>
        <w:pStyle w:val="Bullet1"/>
      </w:pPr>
      <w:r w:rsidRPr="009964A4">
        <w:t xml:space="preserve">Portfolios of evidence </w:t>
      </w:r>
    </w:p>
    <w:p w:rsidR="000C6488" w:rsidRPr="009964A4" w:rsidRDefault="000C6488" w:rsidP="000C6488">
      <w:pPr>
        <w:pStyle w:val="Bullet1"/>
      </w:pPr>
      <w:r w:rsidRPr="009964A4">
        <w:t>Critical incident reports</w:t>
      </w:r>
    </w:p>
    <w:p w:rsidR="000C6488" w:rsidRPr="009964A4" w:rsidRDefault="000C6488" w:rsidP="000C6488">
      <w:pPr>
        <w:pStyle w:val="Bullet1"/>
      </w:pPr>
      <w:r w:rsidRPr="009964A4">
        <w:t>Journals</w:t>
      </w:r>
    </w:p>
    <w:p w:rsidR="000C6488" w:rsidRPr="009964A4" w:rsidRDefault="000C6488" w:rsidP="000C6488">
      <w:pPr>
        <w:pStyle w:val="Bullet1"/>
      </w:pPr>
      <w:r w:rsidRPr="009964A4">
        <w:t>Oral presentations</w:t>
      </w:r>
    </w:p>
    <w:p w:rsidR="000C6488" w:rsidRPr="009964A4" w:rsidRDefault="000C6488" w:rsidP="000C6488">
      <w:pPr>
        <w:pStyle w:val="Bullet1"/>
      </w:pPr>
      <w:r w:rsidRPr="009964A4">
        <w:t>Interviews</w:t>
      </w:r>
    </w:p>
    <w:p w:rsidR="000C6488" w:rsidRPr="009964A4" w:rsidRDefault="000C6488" w:rsidP="000C6488">
      <w:pPr>
        <w:pStyle w:val="Bullet1"/>
      </w:pPr>
      <w:r w:rsidRPr="009964A4">
        <w:t>Videos</w:t>
      </w:r>
    </w:p>
    <w:p w:rsidR="000C6488" w:rsidRPr="00276E8A" w:rsidRDefault="000C6488" w:rsidP="000C6488">
      <w:pPr>
        <w:pStyle w:val="Bullet1"/>
      </w:pPr>
      <w:r>
        <w:t>Visuals/slides/</w:t>
      </w:r>
      <w:r w:rsidRPr="00276E8A">
        <w:t>audiotapes</w:t>
      </w:r>
    </w:p>
    <w:p w:rsidR="000C6488" w:rsidRPr="00276E8A" w:rsidRDefault="000C6488" w:rsidP="000C6488">
      <w:pPr>
        <w:pStyle w:val="Bullet1"/>
      </w:pPr>
      <w:r w:rsidRPr="00276E8A">
        <w:t>Log books</w:t>
      </w:r>
    </w:p>
    <w:p w:rsidR="000C6488" w:rsidRPr="004A48F8" w:rsidRDefault="000C6488" w:rsidP="000C6488">
      <w:pPr>
        <w:pStyle w:val="Bullet1"/>
        <w:rPr>
          <w:color w:val="000000" w:themeColor="text1"/>
        </w:rPr>
      </w:pPr>
      <w:r w:rsidRPr="004A48F8">
        <w:rPr>
          <w:color w:val="000000" w:themeColor="text1"/>
        </w:rPr>
        <w:lastRenderedPageBreak/>
        <w:t>Projects and Role plays</w:t>
      </w:r>
    </w:p>
    <w:p w:rsidR="000C6488" w:rsidRPr="004A48F8" w:rsidRDefault="000C6488" w:rsidP="000C6488">
      <w:pPr>
        <w:pStyle w:val="Bullet1"/>
        <w:rPr>
          <w:color w:val="000000" w:themeColor="text1"/>
        </w:rPr>
      </w:pPr>
      <w:r w:rsidRPr="004A48F8">
        <w:rPr>
          <w:color w:val="000000" w:themeColor="text1"/>
        </w:rPr>
        <w:t>Group projects</w:t>
      </w:r>
    </w:p>
    <w:p w:rsidR="000C6488" w:rsidRPr="004A48F8" w:rsidRDefault="000C6488" w:rsidP="000C6488">
      <w:pPr>
        <w:pStyle w:val="Bullet1"/>
        <w:rPr>
          <w:color w:val="000000" w:themeColor="text1"/>
        </w:rPr>
      </w:pPr>
      <w:r w:rsidRPr="004A48F8">
        <w:rPr>
          <w:color w:val="000000" w:themeColor="text1"/>
        </w:rPr>
        <w:t>Recognition of Prior Learning.</w:t>
      </w:r>
    </w:p>
    <w:p w:rsidR="000C6488" w:rsidRPr="004A48F8" w:rsidRDefault="000C6488" w:rsidP="000C648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0C6488" w:rsidRPr="004A48F8" w:rsidRDefault="000C6488" w:rsidP="000C6488">
      <w:pPr>
        <w:pStyle w:val="Heading4"/>
        <w:rPr>
          <w:color w:val="000000" w:themeColor="text1"/>
        </w:rPr>
      </w:pPr>
      <w:r w:rsidRPr="004A48F8">
        <w:rPr>
          <w:color w:val="000000" w:themeColor="text1"/>
        </w:rPr>
        <w:t>Selection of assessment methods</w:t>
      </w:r>
    </w:p>
    <w:p w:rsidR="000C6488" w:rsidRPr="004A48F8" w:rsidRDefault="000C6488" w:rsidP="000C648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0C6488" w:rsidRPr="004A48F8" w:rsidRDefault="000C6488" w:rsidP="000C6488">
      <w:pPr>
        <w:pStyle w:val="BodyCopy"/>
        <w:rPr>
          <w:color w:val="000000" w:themeColor="text1"/>
        </w:rPr>
      </w:pPr>
      <w:r w:rsidRPr="004A48F8">
        <w:rPr>
          <w:color w:val="000000" w:themeColor="text1"/>
        </w:rPr>
        <w:t xml:space="preserve">‘Sufficient’ evidence to support the ‘Pass Competent’/’Not Yet Competent’ decision must be captured. </w:t>
      </w:r>
    </w:p>
    <w:p w:rsidR="000C6488" w:rsidRPr="004A48F8" w:rsidRDefault="000C6488" w:rsidP="000C648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0C6488" w:rsidRPr="004A48F8" w:rsidRDefault="000C6488" w:rsidP="000C6488">
      <w:pPr>
        <w:pStyle w:val="BodyCopy"/>
        <w:rPr>
          <w:color w:val="000000" w:themeColor="text1"/>
        </w:rPr>
      </w:pPr>
      <w:r w:rsidRPr="004A48F8">
        <w:rPr>
          <w:color w:val="000000" w:themeColor="text1"/>
        </w:rPr>
        <w:t>At least one method should provide evidence of practical demonstration of competence.</w:t>
      </w:r>
    </w:p>
    <w:p w:rsidR="000C6488" w:rsidRPr="004A48F8" w:rsidRDefault="000C6488" w:rsidP="000C6488">
      <w:pPr>
        <w:pStyle w:val="BodyCopy"/>
        <w:rPr>
          <w:color w:val="000000" w:themeColor="text1"/>
        </w:rPr>
      </w:pPr>
      <w:r w:rsidRPr="004A48F8">
        <w:rPr>
          <w:color w:val="000000" w:themeColor="text1"/>
        </w:rPr>
        <w:t>The following assessment methods deemed to provide evidence of practical demonstration of competence include:</w:t>
      </w:r>
    </w:p>
    <w:p w:rsidR="000C6488" w:rsidRPr="004A48F8" w:rsidRDefault="000C6488" w:rsidP="000C6488">
      <w:pPr>
        <w:pStyle w:val="Bullet1"/>
        <w:rPr>
          <w:color w:val="000000" w:themeColor="text1"/>
        </w:rPr>
      </w:pPr>
      <w:r w:rsidRPr="004A48F8">
        <w:rPr>
          <w:color w:val="000000" w:themeColor="text1"/>
        </w:rPr>
        <w:t>Practical Work Projects</w:t>
      </w:r>
    </w:p>
    <w:p w:rsidR="000C6488" w:rsidRPr="004A48F8" w:rsidRDefault="000C6488" w:rsidP="000C6488">
      <w:pPr>
        <w:pStyle w:val="Bullet1"/>
        <w:rPr>
          <w:color w:val="000000" w:themeColor="text1"/>
        </w:rPr>
      </w:pPr>
      <w:r w:rsidRPr="004A48F8">
        <w:rPr>
          <w:color w:val="000000" w:themeColor="text1"/>
        </w:rPr>
        <w:t>Third Party Statement</w:t>
      </w:r>
    </w:p>
    <w:p w:rsidR="000C6488" w:rsidRPr="004A48F8" w:rsidRDefault="000C6488" w:rsidP="000C6488">
      <w:pPr>
        <w:pStyle w:val="Bullet1"/>
        <w:rPr>
          <w:color w:val="000000" w:themeColor="text1"/>
        </w:rPr>
      </w:pPr>
      <w:r w:rsidRPr="004A48F8">
        <w:rPr>
          <w:color w:val="000000" w:themeColor="text1"/>
        </w:rPr>
        <w:t>Observation Checklist.</w:t>
      </w:r>
    </w:p>
    <w:p w:rsidR="000C6488" w:rsidRPr="004A48F8" w:rsidRDefault="000C6488" w:rsidP="000C6488">
      <w:pPr>
        <w:pStyle w:val="Heading4"/>
        <w:rPr>
          <w:color w:val="000000" w:themeColor="text1"/>
        </w:rPr>
      </w:pPr>
      <w:r w:rsidRPr="004A48F8">
        <w:rPr>
          <w:color w:val="000000" w:themeColor="text1"/>
        </w:rPr>
        <w:t>Assessing competency</w:t>
      </w:r>
    </w:p>
    <w:p w:rsidR="000C6488" w:rsidRPr="004A48F8" w:rsidRDefault="000C6488" w:rsidP="000C648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0C6488" w:rsidRPr="004A48F8" w:rsidRDefault="000C6488" w:rsidP="000C6488">
      <w:pPr>
        <w:pStyle w:val="BodyCopy"/>
        <w:rPr>
          <w:color w:val="000000" w:themeColor="text1"/>
        </w:rPr>
      </w:pPr>
      <w:r w:rsidRPr="004A48F8">
        <w:rPr>
          <w:color w:val="000000" w:themeColor="text1"/>
        </w:rPr>
        <w:t>Therefore, when assessing competency, an assessor has two possible results that can be awarded:</w:t>
      </w:r>
    </w:p>
    <w:p w:rsidR="000C6488" w:rsidRPr="004A48F8" w:rsidRDefault="000C6488" w:rsidP="000C6488">
      <w:pPr>
        <w:pStyle w:val="Bullet1"/>
        <w:autoSpaceDE/>
        <w:autoSpaceDN/>
        <w:adjustRightInd/>
        <w:spacing w:before="60"/>
        <w:ind w:left="360" w:hanging="360"/>
        <w:rPr>
          <w:color w:val="000000" w:themeColor="text1"/>
        </w:rPr>
      </w:pPr>
      <w:r w:rsidRPr="004A48F8">
        <w:rPr>
          <w:color w:val="000000" w:themeColor="text1"/>
        </w:rPr>
        <w:t>‘Pass Competent’ (PC)</w:t>
      </w:r>
    </w:p>
    <w:p w:rsidR="000C6488" w:rsidRPr="004A48F8" w:rsidRDefault="000C6488" w:rsidP="000C6488">
      <w:pPr>
        <w:pStyle w:val="Bullet1"/>
        <w:autoSpaceDE/>
        <w:autoSpaceDN/>
        <w:adjustRightInd/>
        <w:spacing w:before="60"/>
        <w:ind w:left="360" w:hanging="360"/>
        <w:rPr>
          <w:color w:val="000000" w:themeColor="text1"/>
        </w:rPr>
      </w:pPr>
      <w:r w:rsidRPr="004A48F8">
        <w:rPr>
          <w:color w:val="000000" w:themeColor="text1"/>
        </w:rPr>
        <w:t>‘Not Yet Competent’ (NYC).</w:t>
      </w:r>
    </w:p>
    <w:p w:rsidR="000C6488" w:rsidRPr="004A48F8" w:rsidRDefault="000C6488" w:rsidP="000C6488">
      <w:pPr>
        <w:pStyle w:val="BodyCopyBold0"/>
        <w:rPr>
          <w:color w:val="000000" w:themeColor="text1"/>
        </w:rPr>
      </w:pPr>
      <w:r w:rsidRPr="004A48F8">
        <w:rPr>
          <w:color w:val="000000" w:themeColor="text1"/>
        </w:rPr>
        <w:t>Pass Competent (PC)</w:t>
      </w:r>
    </w:p>
    <w:p w:rsidR="000C6488" w:rsidRPr="004A48F8" w:rsidRDefault="000C6488" w:rsidP="000C648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0C6488" w:rsidRDefault="000C6488" w:rsidP="000C648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0C6488" w:rsidRPr="004A48F8" w:rsidRDefault="000C6488" w:rsidP="000C6488">
      <w:pPr>
        <w:pStyle w:val="BodyCopy"/>
        <w:rPr>
          <w:color w:val="000000" w:themeColor="text1"/>
        </w:rPr>
      </w:pPr>
      <w:r w:rsidRPr="004A48F8">
        <w:rPr>
          <w:color w:val="000000" w:themeColor="text1"/>
        </w:rPr>
        <w:br w:type="page"/>
      </w:r>
    </w:p>
    <w:p w:rsidR="000C6488" w:rsidRPr="004A48F8" w:rsidRDefault="000C6488" w:rsidP="000C6488">
      <w:pPr>
        <w:pStyle w:val="BodyCopyBold0"/>
        <w:rPr>
          <w:color w:val="000000" w:themeColor="text1"/>
        </w:rPr>
      </w:pPr>
      <w:r w:rsidRPr="004A48F8">
        <w:rPr>
          <w:color w:val="000000" w:themeColor="text1"/>
        </w:rPr>
        <w:lastRenderedPageBreak/>
        <w:t>Not Yet Competent’ (NYC)</w:t>
      </w:r>
    </w:p>
    <w:p w:rsidR="000C6488" w:rsidRPr="004A48F8" w:rsidRDefault="000C6488" w:rsidP="000C6488">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0C6488" w:rsidRPr="004A48F8" w:rsidRDefault="000C6488" w:rsidP="000C6488">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0C6488" w:rsidRPr="004A48F8" w:rsidRDefault="000C6488" w:rsidP="000C6488">
      <w:pPr>
        <w:pStyle w:val="BodyCopy"/>
        <w:rPr>
          <w:color w:val="000000" w:themeColor="text1"/>
        </w:rPr>
      </w:pPr>
      <w:r w:rsidRPr="004A48F8">
        <w:rPr>
          <w:color w:val="000000" w:themeColor="text1"/>
        </w:rPr>
        <w:t>The participant may be required to:</w:t>
      </w:r>
    </w:p>
    <w:p w:rsidR="000C6488" w:rsidRPr="004A48F8" w:rsidRDefault="000C6488" w:rsidP="000C6488">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0C6488" w:rsidRPr="004A48F8" w:rsidRDefault="000C6488" w:rsidP="000C6488">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0C6488" w:rsidRPr="004A48F8" w:rsidRDefault="000C6488" w:rsidP="000C6488">
      <w:pPr>
        <w:pStyle w:val="Heading4"/>
        <w:rPr>
          <w:color w:val="000000" w:themeColor="text1"/>
        </w:rPr>
      </w:pPr>
      <w:r w:rsidRPr="004A48F8">
        <w:rPr>
          <w:color w:val="000000" w:themeColor="text1"/>
        </w:rPr>
        <w:t>Regional Qualifications Framework and Skills Recognition System</w:t>
      </w:r>
    </w:p>
    <w:p w:rsidR="000C6488" w:rsidRPr="004A48F8" w:rsidRDefault="000C6488" w:rsidP="000C6488">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0C6488" w:rsidRPr="004A48F8" w:rsidRDefault="000C6488" w:rsidP="000C6488">
      <w:pPr>
        <w:pStyle w:val="BodyCopy"/>
        <w:rPr>
          <w:color w:val="000000" w:themeColor="text1"/>
        </w:rPr>
      </w:pPr>
      <w:r w:rsidRPr="004A48F8">
        <w:rPr>
          <w:color w:val="000000" w:themeColor="text1"/>
        </w:rPr>
        <w:t>The purpose of this framework is to provide:</w:t>
      </w:r>
    </w:p>
    <w:p w:rsidR="000C6488" w:rsidRPr="004A48F8" w:rsidRDefault="000C6488" w:rsidP="000C6488">
      <w:pPr>
        <w:pStyle w:val="Bullet1"/>
        <w:rPr>
          <w:color w:val="000000" w:themeColor="text1"/>
        </w:rPr>
      </w:pPr>
      <w:r w:rsidRPr="004A48F8">
        <w:rPr>
          <w:color w:val="000000" w:themeColor="text1"/>
        </w:rPr>
        <w:t>A standardised teaching and assessment framework</w:t>
      </w:r>
    </w:p>
    <w:p w:rsidR="000C6488" w:rsidRPr="004A48F8" w:rsidRDefault="000C6488" w:rsidP="000C6488">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0C6488" w:rsidRPr="004A48F8" w:rsidRDefault="000C6488" w:rsidP="000C6488">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0C6488" w:rsidRPr="004A48F8" w:rsidRDefault="000C6488" w:rsidP="000C6488">
      <w:pPr>
        <w:pStyle w:val="Heading4"/>
        <w:rPr>
          <w:color w:val="000000" w:themeColor="text1"/>
        </w:rPr>
      </w:pPr>
      <w:r w:rsidRPr="004A48F8">
        <w:rPr>
          <w:color w:val="000000" w:themeColor="text1"/>
        </w:rPr>
        <w:t>Recognition of Prior Learning (RPL)</w:t>
      </w:r>
    </w:p>
    <w:p w:rsidR="000C6488" w:rsidRPr="004A48F8" w:rsidRDefault="000C6488" w:rsidP="000C6488">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C6488" w:rsidRPr="004A48F8" w:rsidRDefault="000C6488" w:rsidP="000C6488">
      <w:pPr>
        <w:pStyle w:val="BodyCopy"/>
        <w:rPr>
          <w:color w:val="000000" w:themeColor="text1"/>
        </w:rPr>
      </w:pPr>
      <w:r w:rsidRPr="004A48F8">
        <w:rPr>
          <w:color w:val="000000" w:themeColor="text1"/>
        </w:rPr>
        <w:t>This process is a learning and assessment pathway which encompasses:</w:t>
      </w:r>
    </w:p>
    <w:p w:rsidR="000C6488" w:rsidRPr="004A48F8" w:rsidRDefault="000C6488" w:rsidP="000C6488">
      <w:pPr>
        <w:pStyle w:val="Bullet1"/>
        <w:rPr>
          <w:color w:val="000000" w:themeColor="text1"/>
        </w:rPr>
      </w:pPr>
      <w:r w:rsidRPr="004A48F8">
        <w:rPr>
          <w:color w:val="000000" w:themeColor="text1"/>
        </w:rPr>
        <w:t>Recognition of Current Competencies (RCC)</w:t>
      </w:r>
    </w:p>
    <w:p w:rsidR="000C6488" w:rsidRPr="004A48F8" w:rsidRDefault="000C6488" w:rsidP="000C6488">
      <w:pPr>
        <w:pStyle w:val="Bullet1"/>
        <w:rPr>
          <w:color w:val="000000" w:themeColor="text1"/>
        </w:rPr>
      </w:pPr>
      <w:r w:rsidRPr="004A48F8">
        <w:rPr>
          <w:color w:val="000000" w:themeColor="text1"/>
        </w:rPr>
        <w:t>Skills auditing</w:t>
      </w:r>
    </w:p>
    <w:p w:rsidR="000C6488" w:rsidRPr="004A48F8" w:rsidRDefault="000C6488" w:rsidP="000C6488">
      <w:pPr>
        <w:pStyle w:val="Bullet1"/>
        <w:rPr>
          <w:color w:val="000000" w:themeColor="text1"/>
        </w:rPr>
      </w:pPr>
      <w:r w:rsidRPr="004A48F8">
        <w:rPr>
          <w:color w:val="000000" w:themeColor="text1"/>
        </w:rPr>
        <w:t>Gap analysis and training</w:t>
      </w:r>
    </w:p>
    <w:p w:rsidR="000C6488" w:rsidRPr="004A48F8" w:rsidRDefault="000C6488" w:rsidP="000C6488">
      <w:pPr>
        <w:pStyle w:val="Bullet1"/>
        <w:rPr>
          <w:color w:val="000000" w:themeColor="text1"/>
        </w:rPr>
      </w:pPr>
      <w:r w:rsidRPr="004A48F8">
        <w:rPr>
          <w:color w:val="000000" w:themeColor="text1"/>
        </w:rPr>
        <w:t>Credit transfer.</w:t>
      </w:r>
    </w:p>
    <w:p w:rsidR="000C6488" w:rsidRPr="004A48F8" w:rsidRDefault="000C6488" w:rsidP="000C6488">
      <w:pPr>
        <w:pStyle w:val="Heading4"/>
        <w:rPr>
          <w:color w:val="000000" w:themeColor="text1"/>
        </w:rPr>
      </w:pPr>
      <w:bookmarkStart w:id="5" w:name="_Toc325720550"/>
      <w:bookmarkStart w:id="6" w:name="_Toc325720554"/>
      <w:r w:rsidRPr="004A48F8">
        <w:rPr>
          <w:color w:val="000000" w:themeColor="text1"/>
        </w:rPr>
        <w:t>Code of practice for assessors</w:t>
      </w:r>
      <w:bookmarkEnd w:id="5"/>
    </w:p>
    <w:p w:rsidR="000C6488" w:rsidRPr="004A48F8" w:rsidRDefault="000C6488" w:rsidP="000C6488">
      <w:pPr>
        <w:pStyle w:val="BodyCopy"/>
        <w:rPr>
          <w:color w:val="000000" w:themeColor="text1"/>
        </w:rPr>
      </w:pPr>
      <w:r w:rsidRPr="004A48F8">
        <w:rPr>
          <w:color w:val="000000" w:themeColor="text1"/>
        </w:rPr>
        <w:t>This Code of Practice provides:</w:t>
      </w:r>
    </w:p>
    <w:p w:rsidR="000C6488" w:rsidRPr="004A48F8" w:rsidRDefault="000C6488" w:rsidP="000C6488">
      <w:pPr>
        <w:pStyle w:val="Bullet1"/>
        <w:rPr>
          <w:color w:val="000000" w:themeColor="text1"/>
        </w:rPr>
      </w:pPr>
      <w:r w:rsidRPr="004A48F8">
        <w:rPr>
          <w:color w:val="000000" w:themeColor="text1"/>
        </w:rPr>
        <w:t xml:space="preserve">Assessors with direction on the standard of practice expected of them </w:t>
      </w:r>
    </w:p>
    <w:p w:rsidR="000C6488" w:rsidRPr="004A48F8" w:rsidRDefault="000C6488" w:rsidP="000C6488">
      <w:pPr>
        <w:pStyle w:val="Bullet1"/>
        <w:rPr>
          <w:color w:val="000000" w:themeColor="text1"/>
        </w:rPr>
      </w:pPr>
      <w:r w:rsidRPr="004A48F8">
        <w:rPr>
          <w:color w:val="000000" w:themeColor="text1"/>
        </w:rPr>
        <w:t>Candidates with assurance of the standards of practice expected of assessors</w:t>
      </w:r>
    </w:p>
    <w:p w:rsidR="000C6488" w:rsidRPr="004A48F8" w:rsidRDefault="000C6488" w:rsidP="000C6488">
      <w:pPr>
        <w:pStyle w:val="Bullet1"/>
        <w:rPr>
          <w:color w:val="000000" w:themeColor="text1"/>
        </w:rPr>
      </w:pPr>
      <w:r w:rsidRPr="004A48F8">
        <w:rPr>
          <w:color w:val="000000" w:themeColor="text1"/>
        </w:rPr>
        <w:t>Employers with assurance of the standards maintained in the conduct of assessment.</w:t>
      </w:r>
    </w:p>
    <w:p w:rsidR="000C6488" w:rsidRPr="004A48F8" w:rsidRDefault="000C6488" w:rsidP="000C6488">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0C6488" w:rsidRPr="004A48F8" w:rsidRDefault="000C6488" w:rsidP="000C6488">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0C6488" w:rsidRPr="004A48F8" w:rsidRDefault="000C6488" w:rsidP="000C6488">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0C6488" w:rsidRPr="004A48F8" w:rsidRDefault="000C6488" w:rsidP="000C6488">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0C6488" w:rsidRPr="004A48F8" w:rsidRDefault="000C6488" w:rsidP="000C6488">
      <w:pPr>
        <w:pStyle w:val="Bullet1"/>
        <w:rPr>
          <w:color w:val="000000" w:themeColor="text1"/>
        </w:rPr>
      </w:pPr>
      <w:r w:rsidRPr="004A48F8">
        <w:rPr>
          <w:color w:val="000000" w:themeColor="text1"/>
        </w:rPr>
        <w:t>The rights of the candidate are protected during and after the assessment</w:t>
      </w:r>
    </w:p>
    <w:p w:rsidR="000C6488" w:rsidRPr="004A48F8" w:rsidRDefault="000C6488" w:rsidP="000C6488">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0C6488" w:rsidRPr="004A48F8" w:rsidRDefault="000C6488" w:rsidP="000C6488">
      <w:pPr>
        <w:pStyle w:val="Bullet1"/>
        <w:rPr>
          <w:color w:val="000000" w:themeColor="text1"/>
        </w:rPr>
      </w:pPr>
      <w:r w:rsidRPr="004A48F8">
        <w:rPr>
          <w:color w:val="000000" w:themeColor="text1"/>
        </w:rPr>
        <w:t>The candidate is made aware of rights and process of appeal</w:t>
      </w:r>
    </w:p>
    <w:p w:rsidR="000C6488" w:rsidRPr="004A48F8" w:rsidRDefault="000C6488" w:rsidP="000C6488">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0C6488" w:rsidRPr="004A48F8" w:rsidRDefault="000C6488" w:rsidP="000C6488">
      <w:pPr>
        <w:pStyle w:val="Bullet1"/>
        <w:rPr>
          <w:color w:val="000000" w:themeColor="text1"/>
        </w:rPr>
      </w:pPr>
      <w:r w:rsidRPr="004A48F8">
        <w:rPr>
          <w:color w:val="000000" w:themeColor="text1"/>
        </w:rPr>
        <w:t>Assessment decisions are based on available evidence that can be produced and verified by another assessor</w:t>
      </w:r>
    </w:p>
    <w:p w:rsidR="000C6488" w:rsidRPr="004A48F8" w:rsidRDefault="000C6488" w:rsidP="000C6488">
      <w:pPr>
        <w:pStyle w:val="Bullet1"/>
        <w:rPr>
          <w:color w:val="000000" w:themeColor="text1"/>
        </w:rPr>
      </w:pPr>
      <w:r w:rsidRPr="004A48F8">
        <w:rPr>
          <w:color w:val="000000" w:themeColor="text1"/>
        </w:rPr>
        <w:t>Assessments are conducted within the boundaries of the assessment system policies and procedures</w:t>
      </w:r>
    </w:p>
    <w:p w:rsidR="000C6488" w:rsidRPr="004A48F8" w:rsidRDefault="000C6488" w:rsidP="000C6488">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0C6488" w:rsidRPr="004A48F8" w:rsidRDefault="000C6488" w:rsidP="000C6488">
      <w:pPr>
        <w:pStyle w:val="Bullet1"/>
        <w:rPr>
          <w:color w:val="000000" w:themeColor="text1"/>
        </w:rPr>
      </w:pPr>
      <w:r w:rsidRPr="004A48F8">
        <w:rPr>
          <w:color w:val="000000" w:themeColor="text1"/>
        </w:rPr>
        <w:t>The candidate is informed of all assessment reporting processes prior to the assessment</w:t>
      </w:r>
    </w:p>
    <w:p w:rsidR="000C6488" w:rsidRPr="004A48F8" w:rsidRDefault="000C6488" w:rsidP="000C6488">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0C6488" w:rsidRPr="004A48F8" w:rsidRDefault="000C6488" w:rsidP="000C6488">
      <w:pPr>
        <w:pStyle w:val="Bullet1"/>
        <w:rPr>
          <w:color w:val="000000" w:themeColor="text1"/>
        </w:rPr>
      </w:pPr>
      <w:r w:rsidRPr="004A48F8">
        <w:rPr>
          <w:color w:val="000000" w:themeColor="text1"/>
        </w:rPr>
        <w:t>Confidentiality is maintained regarding assessment results</w:t>
      </w:r>
    </w:p>
    <w:p w:rsidR="000C6488" w:rsidRPr="004A48F8" w:rsidRDefault="000C6488" w:rsidP="000C6488">
      <w:pPr>
        <w:pStyle w:val="Bullet1"/>
        <w:rPr>
          <w:color w:val="000000" w:themeColor="text1"/>
        </w:rPr>
      </w:pPr>
      <w:r w:rsidRPr="004A48F8">
        <w:rPr>
          <w:color w:val="000000" w:themeColor="text1"/>
        </w:rPr>
        <w:t>The assessment results are used consistently with the purposes explained to the candidate</w:t>
      </w:r>
    </w:p>
    <w:p w:rsidR="000C6488" w:rsidRPr="004A48F8" w:rsidRDefault="000C6488" w:rsidP="000C6488">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0C6488" w:rsidRPr="00331DCF" w:rsidRDefault="000C6488" w:rsidP="000C6488">
      <w:pPr>
        <w:pStyle w:val="Heading4"/>
        <w:rPr>
          <w:i/>
          <w:color w:val="000000" w:themeColor="text1"/>
        </w:rPr>
      </w:pPr>
      <w:r w:rsidRPr="00331DCF">
        <w:rPr>
          <w:color w:val="000000" w:themeColor="text1"/>
        </w:rPr>
        <w:t>Instructions and checklist for assessors</w:t>
      </w:r>
      <w:bookmarkEnd w:id="6"/>
    </w:p>
    <w:p w:rsidR="000C6488" w:rsidRPr="00331DCF" w:rsidRDefault="000C6488" w:rsidP="000C6488">
      <w:pPr>
        <w:pStyle w:val="BodyCopyBold0"/>
        <w:rPr>
          <w:i/>
          <w:color w:val="000000" w:themeColor="text1"/>
        </w:rPr>
      </w:pPr>
      <w:r w:rsidRPr="00331DCF">
        <w:rPr>
          <w:i/>
          <w:color w:val="000000" w:themeColor="text1"/>
        </w:rPr>
        <w:t>Instructions</w:t>
      </w:r>
    </w:p>
    <w:p w:rsidR="000C6488" w:rsidRPr="004A48F8" w:rsidRDefault="000C6488" w:rsidP="000C6488">
      <w:pPr>
        <w:pStyle w:val="BodyCopy"/>
        <w:rPr>
          <w:color w:val="000000" w:themeColor="text1"/>
        </w:rPr>
      </w:pPr>
      <w:r w:rsidRPr="004A48F8">
        <w:rPr>
          <w:color w:val="000000" w:themeColor="text1"/>
        </w:rPr>
        <w:t>General instructions for the assessment:</w:t>
      </w:r>
    </w:p>
    <w:p w:rsidR="000C6488" w:rsidRPr="004A48F8" w:rsidRDefault="000C6488" w:rsidP="000C6488">
      <w:pPr>
        <w:pStyle w:val="Bullet1"/>
        <w:rPr>
          <w:color w:val="000000" w:themeColor="text1"/>
        </w:rPr>
      </w:pPr>
      <w:r w:rsidRPr="004A48F8">
        <w:rPr>
          <w:color w:val="000000" w:themeColor="text1"/>
        </w:rPr>
        <w:t>Assessment should be conducted at a scheduled time that has been notified to the candidate</w:t>
      </w:r>
    </w:p>
    <w:p w:rsidR="000C6488" w:rsidRPr="004A48F8" w:rsidRDefault="000C6488" w:rsidP="000C6488">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0C6488" w:rsidRPr="004A48F8" w:rsidRDefault="000C6488" w:rsidP="000C6488">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0C6488" w:rsidRPr="004A48F8" w:rsidRDefault="000C6488" w:rsidP="000C6488">
      <w:pPr>
        <w:pStyle w:val="Bullet1"/>
        <w:rPr>
          <w:color w:val="000000" w:themeColor="text1"/>
        </w:rPr>
      </w:pPr>
      <w:r w:rsidRPr="004A48F8">
        <w:rPr>
          <w:color w:val="000000" w:themeColor="text1"/>
        </w:rPr>
        <w:t>At the end of the assessment the Assessor must give feedback and advise the participant on their PC/NYC status</w:t>
      </w:r>
    </w:p>
    <w:p w:rsidR="000C6488" w:rsidRPr="004A48F8" w:rsidRDefault="000C6488" w:rsidP="000C6488">
      <w:pPr>
        <w:pStyle w:val="Bullet1"/>
        <w:rPr>
          <w:color w:val="000000" w:themeColor="text1"/>
        </w:rPr>
      </w:pPr>
      <w:r w:rsidRPr="004A48F8">
        <w:rPr>
          <w:color w:val="000000" w:themeColor="text1"/>
        </w:rPr>
        <w:t>Complete the relevant documentation and submit to the appropriate department.</w:t>
      </w:r>
    </w:p>
    <w:p w:rsidR="000C6488" w:rsidRPr="00331DCF" w:rsidRDefault="000C6488" w:rsidP="000C6488">
      <w:pPr>
        <w:pStyle w:val="BodyCopyBold0"/>
        <w:rPr>
          <w:i/>
          <w:color w:val="000000" w:themeColor="text1"/>
        </w:rPr>
      </w:pPr>
      <w:r w:rsidRPr="00331DCF">
        <w:rPr>
          <w:i/>
          <w:color w:val="000000" w:themeColor="text1"/>
        </w:rPr>
        <w:t>Preparation</w:t>
      </w:r>
    </w:p>
    <w:p w:rsidR="000C6488" w:rsidRPr="004A48F8" w:rsidRDefault="000C6488" w:rsidP="000C6488">
      <w:pPr>
        <w:pStyle w:val="Bullet1"/>
        <w:rPr>
          <w:color w:val="000000" w:themeColor="text1"/>
        </w:rPr>
      </w:pPr>
      <w:r w:rsidRPr="004A48F8">
        <w:rPr>
          <w:color w:val="000000" w:themeColor="text1"/>
        </w:rPr>
        <w:t>Gain familiarity with the Unit of Competency, Elements of Competency and the Performance Criteria expected</w:t>
      </w:r>
    </w:p>
    <w:p w:rsidR="000C6488" w:rsidRPr="004A48F8" w:rsidRDefault="000C6488" w:rsidP="000C6488">
      <w:pPr>
        <w:pStyle w:val="Bullet1"/>
        <w:rPr>
          <w:color w:val="000000" w:themeColor="text1"/>
        </w:rPr>
      </w:pPr>
      <w:r w:rsidRPr="004A48F8">
        <w:rPr>
          <w:color w:val="000000" w:themeColor="text1"/>
        </w:rPr>
        <w:t>Study details assessment documentation and requirements</w:t>
      </w:r>
    </w:p>
    <w:p w:rsidR="000C6488" w:rsidRPr="004A48F8" w:rsidRDefault="000C6488" w:rsidP="000C6488">
      <w:pPr>
        <w:pStyle w:val="Bullet1"/>
        <w:rPr>
          <w:color w:val="000000" w:themeColor="text1"/>
        </w:rPr>
      </w:pPr>
      <w:r w:rsidRPr="004A48F8">
        <w:rPr>
          <w:color w:val="000000" w:themeColor="text1"/>
        </w:rPr>
        <w:t>Brief candidate regarding all assessment criteria and requirements.</w:t>
      </w:r>
    </w:p>
    <w:p w:rsidR="000C6488" w:rsidRDefault="000C6488" w:rsidP="000C6488">
      <w:pPr>
        <w:rPr>
          <w:rFonts w:ascii="Helvetica" w:eastAsiaTheme="minorHAnsi" w:hAnsi="Helvetica"/>
          <w:b/>
          <w:i/>
          <w:color w:val="000000" w:themeColor="text1"/>
          <w:lang w:val="en-SG" w:eastAsia="en-US"/>
        </w:rPr>
      </w:pPr>
      <w:r>
        <w:rPr>
          <w:i/>
          <w:color w:val="000000" w:themeColor="text1"/>
        </w:rPr>
        <w:br w:type="page"/>
      </w:r>
    </w:p>
    <w:p w:rsidR="000C6488" w:rsidRPr="00331DCF" w:rsidRDefault="000C6488" w:rsidP="000C6488">
      <w:pPr>
        <w:pStyle w:val="BodyCopyBold0"/>
        <w:rPr>
          <w:i/>
          <w:color w:val="000000" w:themeColor="text1"/>
        </w:rPr>
      </w:pPr>
      <w:r w:rsidRPr="00331DCF">
        <w:rPr>
          <w:i/>
          <w:color w:val="000000" w:themeColor="text1"/>
        </w:rPr>
        <w:lastRenderedPageBreak/>
        <w:t>Briefing checklist</w:t>
      </w:r>
    </w:p>
    <w:p w:rsidR="000C6488" w:rsidRPr="004A48F8" w:rsidRDefault="000C6488" w:rsidP="000C6488">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0C6488" w:rsidRPr="00331DCF" w:rsidRDefault="000C6488" w:rsidP="000C6488">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0C6488" w:rsidRPr="004A48F8" w:rsidTr="00F46F75">
        <w:trPr>
          <w:trHeight w:val="490"/>
          <w:tblHeader/>
        </w:trPr>
        <w:tc>
          <w:tcPr>
            <w:tcW w:w="6708" w:type="dxa"/>
            <w:tcBorders>
              <w:top w:val="nil"/>
              <w:left w:val="nil"/>
            </w:tcBorders>
            <w:shd w:val="clear" w:color="auto" w:fill="auto"/>
            <w:vAlign w:val="center"/>
          </w:tcPr>
          <w:p w:rsidR="000C6488" w:rsidRPr="004A48F8" w:rsidRDefault="000C6488" w:rsidP="00F46F75">
            <w:pPr>
              <w:pStyle w:val="Tableheading"/>
            </w:pPr>
          </w:p>
        </w:tc>
        <w:tc>
          <w:tcPr>
            <w:tcW w:w="1182" w:type="dxa"/>
            <w:shd w:val="clear" w:color="auto" w:fill="595959" w:themeFill="text1" w:themeFillTint="A6"/>
            <w:vAlign w:val="center"/>
          </w:tcPr>
          <w:p w:rsidR="000C6488" w:rsidRPr="004A48F8" w:rsidRDefault="000C6488" w:rsidP="00F46F75">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0C6488" w:rsidRPr="004A48F8" w:rsidRDefault="000C6488" w:rsidP="00F46F75">
            <w:pPr>
              <w:pStyle w:val="Tableheading"/>
              <w:jc w:val="center"/>
            </w:pPr>
            <w:r w:rsidRPr="004A48F8">
              <w:t>Remarks</w:t>
            </w:r>
          </w:p>
        </w:tc>
      </w:tr>
      <w:tr w:rsidR="000C6488" w:rsidRPr="004A48F8" w:rsidTr="00F46F75">
        <w:trPr>
          <w:trHeight w:val="490"/>
        </w:trPr>
        <w:tc>
          <w:tcPr>
            <w:tcW w:w="9072" w:type="dxa"/>
            <w:gridSpan w:val="3"/>
            <w:shd w:val="clear" w:color="auto" w:fill="595959" w:themeFill="text1" w:themeFillTint="A6"/>
            <w:vAlign w:val="center"/>
          </w:tcPr>
          <w:p w:rsidR="000C6488" w:rsidRPr="004A48F8" w:rsidRDefault="000C6488" w:rsidP="00F46F75">
            <w:pPr>
              <w:pStyle w:val="Tableheading"/>
            </w:pPr>
            <w:r w:rsidRPr="004A48F8">
              <w:t>Prior to the assessment I have:</w:t>
            </w: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Checked the set-up and resources for the assessment.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9072" w:type="dxa"/>
            <w:gridSpan w:val="3"/>
            <w:shd w:val="clear" w:color="auto" w:fill="595959" w:themeFill="text1" w:themeFillTint="A6"/>
            <w:vAlign w:val="center"/>
          </w:tcPr>
          <w:p w:rsidR="000C6488" w:rsidRPr="004A48F8" w:rsidRDefault="000C6488" w:rsidP="00F46F75">
            <w:pPr>
              <w:pStyle w:val="Tableheading"/>
              <w:rPr>
                <w:color w:val="000000" w:themeColor="text1"/>
              </w:rPr>
            </w:pPr>
            <w:r w:rsidRPr="004A48F8">
              <w:t>During the assessment I have:</w:t>
            </w: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Put candidates at ease by being friendly and helpful.</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Explained the results reporting procedure.</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Asked candidates for feedback on the assessment.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r w:rsidR="000C6488" w:rsidRPr="004A48F8" w:rsidTr="00F46F75">
        <w:trPr>
          <w:trHeight w:val="478"/>
        </w:trPr>
        <w:tc>
          <w:tcPr>
            <w:tcW w:w="9072" w:type="dxa"/>
            <w:gridSpan w:val="3"/>
            <w:shd w:val="clear" w:color="auto" w:fill="595959" w:themeFill="text1" w:themeFillTint="A6"/>
            <w:vAlign w:val="center"/>
          </w:tcPr>
          <w:p w:rsidR="000C6488" w:rsidRPr="004A48F8" w:rsidRDefault="000C6488" w:rsidP="00F46F75">
            <w:pPr>
              <w:pStyle w:val="Tableheading"/>
              <w:keepNext/>
              <w:rPr>
                <w:color w:val="000000" w:themeColor="text1"/>
              </w:rPr>
            </w:pPr>
            <w:r w:rsidRPr="004A48F8">
              <w:lastRenderedPageBreak/>
              <w:t>After the assessment I have:</w:t>
            </w:r>
          </w:p>
        </w:tc>
      </w:tr>
      <w:tr w:rsidR="000C6488" w:rsidRPr="004A48F8" w:rsidTr="00F46F75">
        <w:trPr>
          <w:trHeight w:val="478"/>
        </w:trPr>
        <w:tc>
          <w:tcPr>
            <w:tcW w:w="6708" w:type="dxa"/>
            <w:vAlign w:val="center"/>
          </w:tcPr>
          <w:p w:rsidR="000C6488" w:rsidRPr="004A48F8" w:rsidRDefault="000C6488" w:rsidP="00F46F75">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0C6488" w:rsidRPr="004A48F8" w:rsidRDefault="000C6488" w:rsidP="00F46F75">
            <w:pPr>
              <w:pStyle w:val="TableText"/>
              <w:keepNext/>
              <w:jc w:val="center"/>
              <w:rPr>
                <w:color w:val="000000" w:themeColor="text1"/>
              </w:rPr>
            </w:pPr>
          </w:p>
        </w:tc>
        <w:tc>
          <w:tcPr>
            <w:tcW w:w="1182" w:type="dxa"/>
            <w:vAlign w:val="center"/>
          </w:tcPr>
          <w:p w:rsidR="000C6488" w:rsidRPr="004A48F8" w:rsidRDefault="000C6488" w:rsidP="00F46F75">
            <w:pPr>
              <w:pStyle w:val="TableText"/>
              <w:keepN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0C6488" w:rsidRPr="004A48F8" w:rsidRDefault="000C6488" w:rsidP="00F46F75">
            <w:pPr>
              <w:pStyle w:val="TableText"/>
              <w:keepNext/>
              <w:jc w:val="center"/>
              <w:rPr>
                <w:color w:val="000000" w:themeColor="text1"/>
              </w:rPr>
            </w:pPr>
          </w:p>
        </w:tc>
        <w:tc>
          <w:tcPr>
            <w:tcW w:w="1182" w:type="dxa"/>
            <w:vAlign w:val="center"/>
          </w:tcPr>
          <w:p w:rsidR="000C6488" w:rsidRPr="004A48F8" w:rsidRDefault="000C6488" w:rsidP="00F46F75">
            <w:pPr>
              <w:pStyle w:val="TableText"/>
              <w:keepNext/>
              <w:jc w:val="center"/>
              <w:rPr>
                <w:color w:val="000000" w:themeColor="text1"/>
              </w:rPr>
            </w:pPr>
          </w:p>
        </w:tc>
      </w:tr>
      <w:tr w:rsidR="000C6488" w:rsidRPr="004A48F8" w:rsidTr="00F46F75">
        <w:trPr>
          <w:trHeight w:val="478"/>
        </w:trPr>
        <w:tc>
          <w:tcPr>
            <w:tcW w:w="6708" w:type="dxa"/>
            <w:vAlign w:val="center"/>
          </w:tcPr>
          <w:p w:rsidR="000C6488" w:rsidRPr="004A48F8" w:rsidRDefault="000C6488" w:rsidP="00F46F75">
            <w:pPr>
              <w:pStyle w:val="TableText"/>
              <w:rPr>
                <w:color w:val="000000" w:themeColor="text1"/>
              </w:rPr>
            </w:pPr>
            <w:r w:rsidRPr="004A48F8">
              <w:rPr>
                <w:color w:val="000000" w:themeColor="text1"/>
              </w:rPr>
              <w:t>Thanked candidate for participating in the assessment.</w:t>
            </w:r>
          </w:p>
        </w:tc>
        <w:tc>
          <w:tcPr>
            <w:tcW w:w="1182" w:type="dxa"/>
            <w:vAlign w:val="center"/>
          </w:tcPr>
          <w:p w:rsidR="000C6488" w:rsidRPr="004A48F8" w:rsidRDefault="000C6488" w:rsidP="00F46F75">
            <w:pPr>
              <w:pStyle w:val="TableText"/>
              <w:jc w:val="center"/>
              <w:rPr>
                <w:color w:val="000000" w:themeColor="text1"/>
              </w:rPr>
            </w:pPr>
          </w:p>
        </w:tc>
        <w:tc>
          <w:tcPr>
            <w:tcW w:w="1182" w:type="dxa"/>
            <w:vAlign w:val="center"/>
          </w:tcPr>
          <w:p w:rsidR="000C6488" w:rsidRPr="004A48F8" w:rsidRDefault="000C6488" w:rsidP="00F46F75">
            <w:pPr>
              <w:pStyle w:val="TableText"/>
              <w:jc w:val="center"/>
              <w:rPr>
                <w:color w:val="000000" w:themeColor="text1"/>
              </w:rPr>
            </w:pPr>
          </w:p>
        </w:tc>
      </w:tr>
    </w:tbl>
    <w:p w:rsidR="000C6488" w:rsidRPr="004A48F8" w:rsidRDefault="000C6488" w:rsidP="000C6488">
      <w:pPr>
        <w:pStyle w:val="Heading4"/>
        <w:rPr>
          <w:color w:val="000000" w:themeColor="text1"/>
        </w:rPr>
      </w:pPr>
      <w:r w:rsidRPr="004A48F8">
        <w:rPr>
          <w:color w:val="000000" w:themeColor="text1"/>
        </w:rPr>
        <w:t>Instructions for recording competency</w:t>
      </w:r>
    </w:p>
    <w:p w:rsidR="000C6488" w:rsidRPr="004A48F8" w:rsidRDefault="000C6488" w:rsidP="000C6488">
      <w:pPr>
        <w:pStyle w:val="BodyCopyBold0"/>
        <w:rPr>
          <w:color w:val="000000" w:themeColor="text1"/>
        </w:rPr>
      </w:pPr>
      <w:r w:rsidRPr="004A48F8">
        <w:rPr>
          <w:color w:val="000000" w:themeColor="text1"/>
        </w:rPr>
        <w:t>Specifications for recording competency</w:t>
      </w:r>
    </w:p>
    <w:p w:rsidR="000C6488" w:rsidRPr="004A48F8" w:rsidRDefault="000C6488" w:rsidP="000C6488">
      <w:pPr>
        <w:pStyle w:val="BodyCopy"/>
        <w:rPr>
          <w:color w:val="000000" w:themeColor="text1"/>
        </w:rPr>
      </w:pPr>
      <w:r w:rsidRPr="004A48F8">
        <w:rPr>
          <w:color w:val="000000" w:themeColor="text1"/>
        </w:rPr>
        <w:t>The following specifications apply to the preparation of Evidence Gathering Plans:</w:t>
      </w:r>
    </w:p>
    <w:p w:rsidR="000C6488" w:rsidRPr="004A48F8" w:rsidRDefault="000C6488" w:rsidP="000C6488">
      <w:pPr>
        <w:pStyle w:val="Bullet1"/>
        <w:rPr>
          <w:color w:val="000000" w:themeColor="text1"/>
        </w:rPr>
      </w:pPr>
      <w:bookmarkStart w:id="7"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0C6488" w:rsidRPr="004A48F8" w:rsidRDefault="000C6488" w:rsidP="000C6488">
      <w:pPr>
        <w:pStyle w:val="Bullet1"/>
        <w:rPr>
          <w:color w:val="000000" w:themeColor="text1"/>
        </w:rPr>
      </w:pPr>
      <w:r w:rsidRPr="004A48F8">
        <w:rPr>
          <w:color w:val="000000" w:themeColor="text1"/>
        </w:rPr>
        <w:t>This Competency Recording Sheet is located at the end of the Assessment Plan</w:t>
      </w:r>
    </w:p>
    <w:p w:rsidR="000C6488" w:rsidRPr="004A48F8" w:rsidRDefault="000C6488" w:rsidP="000C6488">
      <w:pPr>
        <w:pStyle w:val="Bullet1"/>
        <w:rPr>
          <w:color w:val="000000" w:themeColor="text1"/>
        </w:rPr>
      </w:pPr>
      <w:r w:rsidRPr="004A48F8">
        <w:rPr>
          <w:color w:val="000000" w:themeColor="text1"/>
        </w:rPr>
        <w:t>It is the overriding document to record competency</w:t>
      </w:r>
    </w:p>
    <w:p w:rsidR="000C6488" w:rsidRPr="004A48F8" w:rsidRDefault="000C6488" w:rsidP="000C6488">
      <w:pPr>
        <w:pStyle w:val="Bullet1"/>
        <w:rPr>
          <w:color w:val="000000" w:themeColor="text1"/>
        </w:rPr>
      </w:pPr>
      <w:bookmarkStart w:id="8" w:name="_Toc285991749"/>
      <w:r w:rsidRPr="004A48F8">
        <w:rPr>
          <w:color w:val="000000" w:themeColor="text1"/>
        </w:rPr>
        <w:t>The Assessor may vary the Competency Recording Sheet to accommodate practical and individual candidate and/or workplace needs</w:t>
      </w:r>
      <w:bookmarkEnd w:id="8"/>
    </w:p>
    <w:p w:rsidR="000C6488" w:rsidRPr="004A48F8" w:rsidRDefault="000C6488" w:rsidP="000C6488">
      <w:pPr>
        <w:pStyle w:val="Bullet1"/>
        <w:rPr>
          <w:color w:val="000000" w:themeColor="text1"/>
        </w:rPr>
      </w:pPr>
      <w:bookmarkStart w:id="9"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9"/>
    </w:p>
    <w:p w:rsidR="000C6488" w:rsidRPr="004A48F8" w:rsidRDefault="000C6488" w:rsidP="000C6488">
      <w:pPr>
        <w:pStyle w:val="Bullet1"/>
        <w:rPr>
          <w:color w:val="000000" w:themeColor="text1"/>
        </w:rPr>
      </w:pPr>
      <w:bookmarkStart w:id="10" w:name="_Toc285991751"/>
      <w:r w:rsidRPr="004A48F8">
        <w:rPr>
          <w:color w:val="000000" w:themeColor="text1"/>
        </w:rPr>
        <w:t>Multiple Competency Elements/Performance Criteria may be assessed at the one time, where appropriate</w:t>
      </w:r>
      <w:bookmarkEnd w:id="10"/>
    </w:p>
    <w:p w:rsidR="000C6488" w:rsidRPr="004A48F8" w:rsidRDefault="000C6488" w:rsidP="000C6488">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0C6488" w:rsidRPr="004A48F8" w:rsidRDefault="000C6488" w:rsidP="000C6488">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0C6488" w:rsidRPr="004A48F8" w:rsidRDefault="000C6488" w:rsidP="000C6488">
      <w:pPr>
        <w:pStyle w:val="Bullet1"/>
        <w:rPr>
          <w:color w:val="000000" w:themeColor="text1"/>
        </w:rPr>
      </w:pPr>
      <w:bookmarkStart w:id="11" w:name="_Toc285991752"/>
      <w:r w:rsidRPr="004A48F8">
        <w:rPr>
          <w:color w:val="000000" w:themeColor="text1"/>
        </w:rPr>
        <w:t>All documents used to capture evidence must be retained, and attached to the Competency Recording Sheet for each candidate for each Competency Unit.</w:t>
      </w:r>
      <w:bookmarkEnd w:id="11"/>
    </w:p>
    <w:p w:rsidR="000C6488" w:rsidRPr="004A48F8" w:rsidRDefault="000C6488" w:rsidP="000C6488">
      <w:pPr>
        <w:pStyle w:val="Heading4"/>
        <w:rPr>
          <w:color w:val="000000" w:themeColor="text1"/>
        </w:rPr>
      </w:pPr>
      <w:r w:rsidRPr="004A48F8">
        <w:rPr>
          <w:color w:val="000000" w:themeColor="text1"/>
        </w:rPr>
        <w:t>Instructions for different assessment methods</w:t>
      </w:r>
    </w:p>
    <w:p w:rsidR="000C6488" w:rsidRPr="004A48F8" w:rsidRDefault="000C6488" w:rsidP="000C6488">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0C6488" w:rsidRPr="004A48F8" w:rsidRDefault="000C6488" w:rsidP="000C6488">
      <w:pPr>
        <w:pStyle w:val="BodyCopy"/>
        <w:rPr>
          <w:color w:val="000000" w:themeColor="text1"/>
        </w:rPr>
      </w:pPr>
      <w:r w:rsidRPr="004A48F8">
        <w:rPr>
          <w:color w:val="000000" w:themeColor="text1"/>
        </w:rPr>
        <w:t>These guidelines concern the use of work projects.</w:t>
      </w:r>
    </w:p>
    <w:p w:rsidR="000C6488" w:rsidRPr="004A48F8" w:rsidRDefault="000C6488" w:rsidP="000C6488">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0C6488" w:rsidRPr="004A48F8" w:rsidRDefault="000C6488" w:rsidP="000C6488">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0C6488" w:rsidRPr="004A48F8" w:rsidRDefault="000C6488" w:rsidP="000C6488">
      <w:pPr>
        <w:pStyle w:val="BodyCopy"/>
        <w:rPr>
          <w:color w:val="000000" w:themeColor="text1"/>
        </w:rPr>
      </w:pPr>
      <w:r w:rsidRPr="004A48F8">
        <w:rPr>
          <w:color w:val="000000" w:themeColor="text1"/>
        </w:rPr>
        <w:t>Assessors should follow these guidelines:</w:t>
      </w:r>
    </w:p>
    <w:p w:rsidR="000C6488" w:rsidRPr="004A48F8" w:rsidRDefault="000C6488" w:rsidP="000C6488">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0C6488" w:rsidRPr="004A48F8" w:rsidRDefault="000C6488" w:rsidP="000C6488">
      <w:pPr>
        <w:pStyle w:val="Bullet1"/>
        <w:rPr>
          <w:color w:val="000000" w:themeColor="text1"/>
        </w:rPr>
      </w:pPr>
      <w:r w:rsidRPr="004A48F8">
        <w:rPr>
          <w:color w:val="000000" w:themeColor="text1"/>
        </w:rPr>
        <w:lastRenderedPageBreak/>
        <w:t>Prepare sufficient resources for the completion of work activities including:</w:t>
      </w:r>
    </w:p>
    <w:p w:rsidR="000C6488" w:rsidRPr="004A48F8" w:rsidRDefault="000C6488" w:rsidP="000C6488">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0C6488" w:rsidRPr="004A48F8" w:rsidRDefault="000C6488" w:rsidP="000C6488">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0C6488" w:rsidRPr="004A48F8" w:rsidRDefault="000C6488" w:rsidP="000C6488">
      <w:pPr>
        <w:pStyle w:val="Bullet1"/>
        <w:rPr>
          <w:color w:val="000000" w:themeColor="text1"/>
        </w:rPr>
      </w:pPr>
      <w:r w:rsidRPr="004A48F8">
        <w:rPr>
          <w:color w:val="000000" w:themeColor="text1"/>
        </w:rPr>
        <w:t>Prepare assessment location (if done in class) making it conducive to assessment</w:t>
      </w:r>
    </w:p>
    <w:p w:rsidR="000C6488" w:rsidRPr="004A48F8" w:rsidRDefault="000C6488" w:rsidP="000C6488">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0C6488" w:rsidRPr="004A48F8" w:rsidRDefault="000C6488" w:rsidP="000C6488">
      <w:pPr>
        <w:pStyle w:val="Bullet1"/>
        <w:rPr>
          <w:color w:val="000000" w:themeColor="text1"/>
        </w:rPr>
      </w:pPr>
      <w:r w:rsidRPr="004A48F8">
        <w:rPr>
          <w:color w:val="000000" w:themeColor="text1"/>
        </w:rPr>
        <w:t>Assessors can use the following phrase as a guide (where an ‘X’ is identified, please input appropriate information):</w:t>
      </w:r>
    </w:p>
    <w:p w:rsidR="000C6488" w:rsidRPr="004A48F8" w:rsidRDefault="000C6488" w:rsidP="000C6488">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0C6488" w:rsidRPr="004A48F8" w:rsidRDefault="000C6488" w:rsidP="000C6488">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0C6488" w:rsidRPr="004A48F8" w:rsidRDefault="000C6488" w:rsidP="000C6488">
      <w:pPr>
        <w:pStyle w:val="Bullet2"/>
        <w:ind w:left="717" w:hanging="360"/>
        <w:rPr>
          <w:color w:val="000000" w:themeColor="text1"/>
          <w:lang w:val="en-AU"/>
        </w:rPr>
      </w:pPr>
      <w:r w:rsidRPr="004A48F8">
        <w:rPr>
          <w:color w:val="000000" w:themeColor="text1"/>
          <w:lang w:val="en-AU"/>
        </w:rPr>
        <w:t>You are required to complete these activities:</w:t>
      </w:r>
    </w:p>
    <w:p w:rsidR="000C6488" w:rsidRPr="004A48F8" w:rsidRDefault="000C6488" w:rsidP="000C6488">
      <w:pPr>
        <w:pStyle w:val="BodyCopy"/>
        <w:numPr>
          <w:ilvl w:val="0"/>
          <w:numId w:val="52"/>
        </w:numPr>
        <w:spacing w:before="80"/>
        <w:ind w:left="1071" w:hanging="357"/>
        <w:rPr>
          <w:i/>
          <w:color w:val="000000" w:themeColor="text1"/>
        </w:rPr>
      </w:pPr>
      <w:r w:rsidRPr="004A48F8">
        <w:rPr>
          <w:i/>
          <w:color w:val="000000" w:themeColor="text1"/>
        </w:rPr>
        <w:t>Using the ‘X’ method of assessment</w:t>
      </w:r>
    </w:p>
    <w:p w:rsidR="000C6488" w:rsidRPr="004A48F8" w:rsidRDefault="000C6488" w:rsidP="000C6488">
      <w:pPr>
        <w:pStyle w:val="BodyCopy"/>
        <w:numPr>
          <w:ilvl w:val="0"/>
          <w:numId w:val="52"/>
        </w:numPr>
        <w:spacing w:before="80"/>
        <w:rPr>
          <w:i/>
          <w:color w:val="000000" w:themeColor="text1"/>
        </w:rPr>
      </w:pPr>
      <w:r w:rsidRPr="004A48F8">
        <w:rPr>
          <w:i/>
          <w:color w:val="000000" w:themeColor="text1"/>
        </w:rPr>
        <w:t>At ‘X’ location</w:t>
      </w:r>
    </w:p>
    <w:p w:rsidR="000C6488" w:rsidRPr="004A48F8" w:rsidRDefault="000C6488" w:rsidP="000C6488">
      <w:pPr>
        <w:pStyle w:val="BodyCopy"/>
        <w:numPr>
          <w:ilvl w:val="0"/>
          <w:numId w:val="52"/>
        </w:numPr>
        <w:spacing w:before="80"/>
        <w:rPr>
          <w:i/>
          <w:color w:val="000000" w:themeColor="text1"/>
        </w:rPr>
      </w:pPr>
      <w:r w:rsidRPr="004A48F8">
        <w:rPr>
          <w:i/>
          <w:color w:val="000000" w:themeColor="text1"/>
        </w:rPr>
        <w:t>You will have ‘X time period’ for this assessment</w:t>
      </w:r>
    </w:p>
    <w:p w:rsidR="000C6488" w:rsidRPr="004A48F8" w:rsidRDefault="000C6488" w:rsidP="000C6488">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0C6488" w:rsidRPr="004A48F8" w:rsidRDefault="000C6488" w:rsidP="000C6488">
      <w:pPr>
        <w:pStyle w:val="Bullet2"/>
        <w:ind w:left="717" w:hanging="360"/>
        <w:rPr>
          <w:color w:val="000000" w:themeColor="text1"/>
          <w:lang w:val="en-AU"/>
        </w:rPr>
      </w:pPr>
      <w:r w:rsidRPr="004A48F8">
        <w:rPr>
          <w:color w:val="000000" w:themeColor="text1"/>
          <w:lang w:val="en-AU"/>
        </w:rPr>
        <w:t>Do you have any questions about this assessment?”</w:t>
      </w:r>
    </w:p>
    <w:p w:rsidR="000C6488" w:rsidRPr="004A48F8" w:rsidRDefault="000C6488" w:rsidP="000C6488">
      <w:pPr>
        <w:pStyle w:val="Bullet1"/>
        <w:rPr>
          <w:color w:val="000000" w:themeColor="text1"/>
        </w:rPr>
      </w:pPr>
      <w:r w:rsidRPr="004A48F8">
        <w:rPr>
          <w:color w:val="000000" w:themeColor="text1"/>
        </w:rPr>
        <w:t>Commence Work Project assessment:</w:t>
      </w:r>
    </w:p>
    <w:p w:rsidR="000C6488" w:rsidRPr="004A48F8" w:rsidRDefault="000C6488" w:rsidP="000C6488">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0C6488" w:rsidRPr="004A48F8" w:rsidRDefault="000C6488" w:rsidP="000C6488">
      <w:pPr>
        <w:pStyle w:val="Bullet2"/>
        <w:rPr>
          <w:color w:val="000000" w:themeColor="text1"/>
          <w:lang w:val="en-AU"/>
        </w:rPr>
      </w:pPr>
      <w:r w:rsidRPr="004A48F8">
        <w:rPr>
          <w:color w:val="000000" w:themeColor="text1"/>
          <w:lang w:val="en-AU"/>
        </w:rPr>
        <w:t xml:space="preserve">Participants complete work projects in the most appropriate format </w:t>
      </w:r>
    </w:p>
    <w:p w:rsidR="000C6488" w:rsidRPr="004A48F8" w:rsidRDefault="000C6488" w:rsidP="000C6488">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0C6488" w:rsidRPr="004A48F8" w:rsidRDefault="000C6488" w:rsidP="000C6488">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C6488" w:rsidRPr="004A48F8" w:rsidRDefault="000C6488" w:rsidP="000C6488">
      <w:pPr>
        <w:pStyle w:val="Bullet1"/>
        <w:rPr>
          <w:color w:val="000000" w:themeColor="text1"/>
        </w:rPr>
      </w:pPr>
      <w:r w:rsidRPr="004A48F8">
        <w:rPr>
          <w:color w:val="000000" w:themeColor="text1"/>
        </w:rPr>
        <w:t>Transcribe results/details to Competency Recording Sheet</w:t>
      </w:r>
    </w:p>
    <w:p w:rsidR="000C6488" w:rsidRPr="004A48F8" w:rsidRDefault="000C6488" w:rsidP="000C6488">
      <w:pPr>
        <w:pStyle w:val="Bullet1"/>
        <w:rPr>
          <w:color w:val="000000" w:themeColor="text1"/>
        </w:rPr>
      </w:pPr>
      <w:r w:rsidRPr="004A48F8">
        <w:rPr>
          <w:color w:val="000000" w:themeColor="text1"/>
        </w:rPr>
        <w:t>Forward/file assessment record.</w:t>
      </w:r>
    </w:p>
    <w:p w:rsidR="000C6488" w:rsidRPr="004A48F8" w:rsidRDefault="000C6488" w:rsidP="000C6488">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0C6488" w:rsidRPr="004A48F8" w:rsidRDefault="000C6488" w:rsidP="000C6488">
      <w:pPr>
        <w:pStyle w:val="BodyCopy"/>
        <w:rPr>
          <w:color w:val="000000" w:themeColor="text1"/>
        </w:rPr>
      </w:pPr>
      <w:r w:rsidRPr="004A48F8">
        <w:rPr>
          <w:color w:val="000000" w:themeColor="text1"/>
        </w:rPr>
        <w:t>These guidelines concern the use of oral questioning.</w:t>
      </w:r>
    </w:p>
    <w:p w:rsidR="000C6488" w:rsidRPr="004A48F8" w:rsidRDefault="000C6488" w:rsidP="000C6488">
      <w:pPr>
        <w:pStyle w:val="BodyCopy"/>
        <w:rPr>
          <w:color w:val="000000" w:themeColor="text1"/>
        </w:rPr>
      </w:pPr>
      <w:r w:rsidRPr="004A48F8">
        <w:rPr>
          <w:color w:val="000000" w:themeColor="text1"/>
        </w:rPr>
        <w:t>Assessors should follow these guidelines.</w:t>
      </w:r>
    </w:p>
    <w:p w:rsidR="000C6488" w:rsidRPr="004A48F8" w:rsidRDefault="000C6488" w:rsidP="000C6488">
      <w:pPr>
        <w:pStyle w:val="Bullet1"/>
        <w:rPr>
          <w:color w:val="000000" w:themeColor="text1"/>
        </w:rPr>
      </w:pPr>
      <w:r w:rsidRPr="004A48F8">
        <w:rPr>
          <w:color w:val="000000" w:themeColor="text1"/>
        </w:rPr>
        <w:t>Prepare Assessment Record for Oral Questioning. One record for each candidate:</w:t>
      </w:r>
    </w:p>
    <w:p w:rsidR="000C6488" w:rsidRPr="004A48F8" w:rsidRDefault="000C6488" w:rsidP="000C6488">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0C6488" w:rsidRPr="004A48F8" w:rsidRDefault="000C6488" w:rsidP="000C6488">
      <w:pPr>
        <w:pStyle w:val="Bullet2"/>
        <w:ind w:left="717" w:hanging="360"/>
        <w:rPr>
          <w:color w:val="000000" w:themeColor="text1"/>
          <w:lang w:val="en-AU"/>
        </w:rPr>
      </w:pPr>
      <w:r w:rsidRPr="004A48F8">
        <w:rPr>
          <w:color w:val="000000" w:themeColor="text1"/>
          <w:lang w:val="en-AU"/>
        </w:rPr>
        <w:lastRenderedPageBreak/>
        <w:t>Enter Assessor name</w:t>
      </w:r>
    </w:p>
    <w:p w:rsidR="000C6488" w:rsidRPr="004A48F8" w:rsidRDefault="000C6488" w:rsidP="000C6488">
      <w:pPr>
        <w:pStyle w:val="Bullet2"/>
        <w:ind w:left="717" w:hanging="360"/>
        <w:rPr>
          <w:color w:val="000000" w:themeColor="text1"/>
          <w:lang w:val="en-AU"/>
        </w:rPr>
      </w:pPr>
      <w:r w:rsidRPr="004A48F8">
        <w:rPr>
          <w:color w:val="000000" w:themeColor="text1"/>
          <w:lang w:val="en-AU"/>
        </w:rPr>
        <w:t>Enter Location</w:t>
      </w:r>
    </w:p>
    <w:p w:rsidR="000C6488" w:rsidRPr="004A48F8" w:rsidRDefault="000C6488" w:rsidP="000C6488">
      <w:pPr>
        <w:pStyle w:val="Bullet1"/>
        <w:rPr>
          <w:color w:val="000000" w:themeColor="text1"/>
        </w:rPr>
      </w:pPr>
      <w:r w:rsidRPr="004A48F8">
        <w:rPr>
          <w:color w:val="000000" w:themeColor="text1"/>
        </w:rPr>
        <w:t xml:space="preserve">Familiarise self with Questions to be asked </w:t>
      </w:r>
    </w:p>
    <w:p w:rsidR="000C6488" w:rsidRPr="004A48F8" w:rsidRDefault="000C6488" w:rsidP="000C6488">
      <w:pPr>
        <w:pStyle w:val="Bullet1"/>
        <w:rPr>
          <w:color w:val="000000" w:themeColor="text1"/>
        </w:rPr>
      </w:pPr>
      <w:r w:rsidRPr="004A48F8">
        <w:rPr>
          <w:color w:val="000000" w:themeColor="text1"/>
        </w:rPr>
        <w:t>Prepare assessment location (table and chairs) making it conducive to assessment</w:t>
      </w:r>
    </w:p>
    <w:p w:rsidR="000C6488" w:rsidRPr="004A48F8" w:rsidRDefault="000C6488" w:rsidP="000C6488">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0C6488" w:rsidRPr="004A48F8" w:rsidRDefault="000C6488" w:rsidP="000C6488">
      <w:pPr>
        <w:pStyle w:val="BodyCopy"/>
        <w:ind w:left="357"/>
        <w:rPr>
          <w:i/>
          <w:color w:val="000000" w:themeColor="text1"/>
        </w:rPr>
      </w:pPr>
      <w:r w:rsidRPr="004A48F8">
        <w:rPr>
          <w:i/>
          <w:color w:val="000000" w:themeColor="text1"/>
        </w:rPr>
        <w:t>“These oral questions are part of the formal assessment for the unit of competency titled X.</w:t>
      </w:r>
    </w:p>
    <w:p w:rsidR="000C6488" w:rsidRPr="004A48F8" w:rsidRDefault="000C6488" w:rsidP="000C6488">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0C6488" w:rsidRPr="004A48F8" w:rsidRDefault="000C6488" w:rsidP="000C6488">
      <w:pPr>
        <w:pStyle w:val="BodyCopy"/>
        <w:ind w:left="357"/>
        <w:rPr>
          <w:i/>
          <w:color w:val="000000" w:themeColor="text1"/>
        </w:rPr>
      </w:pPr>
      <w:r w:rsidRPr="004A48F8">
        <w:rPr>
          <w:i/>
          <w:color w:val="000000" w:themeColor="text1"/>
        </w:rPr>
        <w:t>We have 60 minutes for this assessment.</w:t>
      </w:r>
    </w:p>
    <w:p w:rsidR="000C6488" w:rsidRPr="004A48F8" w:rsidRDefault="000C6488" w:rsidP="000C6488">
      <w:pPr>
        <w:pStyle w:val="Bullet2"/>
        <w:ind w:left="717" w:hanging="360"/>
        <w:rPr>
          <w:color w:val="000000" w:themeColor="text1"/>
          <w:lang w:val="en-AU"/>
        </w:rPr>
      </w:pPr>
      <w:r w:rsidRPr="004A48F8">
        <w:rPr>
          <w:color w:val="000000" w:themeColor="text1"/>
          <w:lang w:val="en-AU"/>
        </w:rPr>
        <w:t>I will give you feedback at the end of the assessment</w:t>
      </w:r>
    </w:p>
    <w:p w:rsidR="000C6488" w:rsidRPr="004A48F8" w:rsidRDefault="000C6488" w:rsidP="000C6488">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0C6488" w:rsidRPr="004A48F8" w:rsidRDefault="000C6488" w:rsidP="000C6488">
      <w:pPr>
        <w:pStyle w:val="Bullet1"/>
        <w:spacing w:before="60"/>
        <w:rPr>
          <w:color w:val="000000" w:themeColor="text1"/>
        </w:rPr>
      </w:pPr>
      <w:r w:rsidRPr="004A48F8">
        <w:rPr>
          <w:color w:val="000000" w:themeColor="text1"/>
        </w:rPr>
        <w:t>Commence Oral Questioning assessment:</w:t>
      </w:r>
    </w:p>
    <w:p w:rsidR="000C6488" w:rsidRPr="004A48F8" w:rsidRDefault="000C6488" w:rsidP="000C6488">
      <w:pPr>
        <w:pStyle w:val="Bullet2"/>
        <w:spacing w:before="60"/>
        <w:rPr>
          <w:color w:val="000000" w:themeColor="text1"/>
          <w:lang w:val="en-AU"/>
        </w:rPr>
      </w:pPr>
      <w:r w:rsidRPr="004A48F8">
        <w:rPr>
          <w:color w:val="000000" w:themeColor="text1"/>
          <w:lang w:val="en-AU"/>
        </w:rPr>
        <w:t>Complete Assessment Record for the Oral Questioning by:</w:t>
      </w:r>
    </w:p>
    <w:p w:rsidR="000C6488" w:rsidRPr="004A48F8" w:rsidRDefault="000C6488" w:rsidP="000C6488">
      <w:pPr>
        <w:pStyle w:val="Bullet2"/>
        <w:numPr>
          <w:ilvl w:val="0"/>
          <w:numId w:val="53"/>
        </w:numPr>
        <w:spacing w:before="60"/>
        <w:ind w:left="1077" w:hanging="357"/>
        <w:rPr>
          <w:color w:val="000000" w:themeColor="text1"/>
          <w:lang w:val="en-AU"/>
        </w:rPr>
      </w:pPr>
      <w:r w:rsidRPr="004A48F8">
        <w:rPr>
          <w:color w:val="000000" w:themeColor="text1"/>
          <w:lang w:val="en-AU"/>
        </w:rPr>
        <w:t>Ticking PC or NYC, as appropriate</w:t>
      </w:r>
    </w:p>
    <w:p w:rsidR="000C6488" w:rsidRPr="004A48F8" w:rsidRDefault="000C6488" w:rsidP="000C6488">
      <w:pPr>
        <w:pStyle w:val="Bullet2"/>
        <w:numPr>
          <w:ilvl w:val="0"/>
          <w:numId w:val="53"/>
        </w:numPr>
        <w:spacing w:before="60"/>
        <w:ind w:left="1077" w:hanging="357"/>
        <w:rPr>
          <w:color w:val="000000" w:themeColor="text1"/>
          <w:lang w:val="en-AU"/>
        </w:rPr>
      </w:pPr>
      <w:r w:rsidRPr="004A48F8">
        <w:rPr>
          <w:color w:val="000000" w:themeColor="text1"/>
          <w:lang w:val="en-AU"/>
        </w:rPr>
        <w:t>Entering ‘Remarks’ as required</w:t>
      </w:r>
    </w:p>
    <w:p w:rsidR="000C6488" w:rsidRPr="004A48F8" w:rsidRDefault="000C6488" w:rsidP="000C6488">
      <w:pPr>
        <w:pStyle w:val="Bullet2"/>
        <w:numPr>
          <w:ilvl w:val="0"/>
          <w:numId w:val="53"/>
        </w:numPr>
        <w:spacing w:before="60"/>
        <w:ind w:left="1077" w:hanging="357"/>
        <w:rPr>
          <w:color w:val="000000" w:themeColor="text1"/>
          <w:lang w:val="en-AU"/>
        </w:rPr>
      </w:pPr>
      <w:r w:rsidRPr="004A48F8">
        <w:rPr>
          <w:color w:val="000000" w:themeColor="text1"/>
          <w:lang w:val="en-AU"/>
        </w:rPr>
        <w:t>Completing Oral Questioning within 60 minutes</w:t>
      </w:r>
    </w:p>
    <w:p w:rsidR="000C6488" w:rsidRPr="004A48F8" w:rsidRDefault="000C6488" w:rsidP="000C6488">
      <w:pPr>
        <w:pStyle w:val="Bullet1"/>
        <w:spacing w:before="60"/>
        <w:rPr>
          <w:color w:val="000000" w:themeColor="text1"/>
        </w:rPr>
      </w:pPr>
      <w:r w:rsidRPr="004A48F8">
        <w:rPr>
          <w:color w:val="000000" w:themeColor="text1"/>
        </w:rPr>
        <w:t>Complete Oral Questioning and provide feedback to candidate</w:t>
      </w:r>
    </w:p>
    <w:p w:rsidR="000C6488" w:rsidRPr="004A48F8" w:rsidRDefault="000C6488" w:rsidP="000C6488">
      <w:pPr>
        <w:pStyle w:val="Bullet1"/>
        <w:spacing w:before="60"/>
        <w:rPr>
          <w:color w:val="000000" w:themeColor="text1"/>
        </w:rPr>
      </w:pPr>
      <w:r w:rsidRPr="004A48F8">
        <w:rPr>
          <w:color w:val="000000" w:themeColor="text1"/>
        </w:rPr>
        <w:t>Transcribe results/details to Competency Recording Sheet</w:t>
      </w:r>
    </w:p>
    <w:p w:rsidR="000C6488" w:rsidRPr="004A48F8" w:rsidRDefault="000C6488" w:rsidP="000C6488">
      <w:pPr>
        <w:pStyle w:val="Bullet1"/>
        <w:spacing w:before="60"/>
        <w:rPr>
          <w:color w:val="000000" w:themeColor="text1"/>
        </w:rPr>
      </w:pPr>
      <w:r w:rsidRPr="004A48F8">
        <w:rPr>
          <w:color w:val="000000" w:themeColor="text1"/>
        </w:rPr>
        <w:t>Forward/file assessment record.</w:t>
      </w:r>
    </w:p>
    <w:p w:rsidR="000C6488" w:rsidRPr="004A48F8" w:rsidRDefault="000C6488" w:rsidP="000C6488">
      <w:pPr>
        <w:pStyle w:val="Heading4"/>
        <w:rPr>
          <w:color w:val="000000" w:themeColor="text1"/>
        </w:rPr>
      </w:pPr>
      <w:r w:rsidRPr="004A48F8">
        <w:rPr>
          <w:color w:val="000000" w:themeColor="text1"/>
        </w:rPr>
        <w:t>Specifications for Written Question Assessment</w:t>
      </w:r>
    </w:p>
    <w:p w:rsidR="000C6488" w:rsidRPr="004A48F8" w:rsidRDefault="000C6488" w:rsidP="000C6488">
      <w:pPr>
        <w:pStyle w:val="BodyCopy"/>
        <w:rPr>
          <w:color w:val="000000" w:themeColor="text1"/>
        </w:rPr>
      </w:pPr>
      <w:r w:rsidRPr="004A48F8">
        <w:rPr>
          <w:color w:val="000000" w:themeColor="text1"/>
        </w:rPr>
        <w:t>These guidelines concern the use of written questioning.</w:t>
      </w:r>
    </w:p>
    <w:p w:rsidR="000C6488" w:rsidRPr="004A48F8" w:rsidRDefault="000C6488" w:rsidP="000C6488">
      <w:pPr>
        <w:pStyle w:val="BodyCopy"/>
        <w:rPr>
          <w:color w:val="000000" w:themeColor="text1"/>
        </w:rPr>
      </w:pPr>
      <w:r w:rsidRPr="004A48F8">
        <w:rPr>
          <w:color w:val="000000" w:themeColor="text1"/>
        </w:rPr>
        <w:t>Assessors should follow these guidelines:</w:t>
      </w:r>
    </w:p>
    <w:p w:rsidR="000C6488" w:rsidRPr="004A48F8" w:rsidRDefault="000C6488" w:rsidP="000C6488">
      <w:pPr>
        <w:pStyle w:val="Bullet1"/>
        <w:spacing w:after="60"/>
        <w:rPr>
          <w:color w:val="000000" w:themeColor="text1"/>
        </w:rPr>
      </w:pPr>
      <w:r w:rsidRPr="004A48F8">
        <w:rPr>
          <w:color w:val="000000" w:themeColor="text1"/>
        </w:rPr>
        <w:t>Familiarise self with Questions and Answers provided</w:t>
      </w:r>
    </w:p>
    <w:p w:rsidR="000C6488" w:rsidRPr="004A48F8" w:rsidRDefault="000C6488" w:rsidP="000C6488">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0C6488" w:rsidRPr="004A48F8" w:rsidRDefault="000C6488" w:rsidP="000C6488">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0C6488" w:rsidRPr="004A48F8" w:rsidRDefault="000C6488" w:rsidP="000C6488">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0C6488" w:rsidRPr="004A48F8" w:rsidRDefault="000C6488" w:rsidP="000C6488">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0C6488" w:rsidRPr="004A48F8" w:rsidRDefault="000C6488" w:rsidP="000C6488">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0C6488" w:rsidRPr="004A48F8" w:rsidRDefault="000C6488" w:rsidP="000C6488">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0C6488" w:rsidRPr="004A48F8" w:rsidRDefault="000C6488" w:rsidP="000C6488">
      <w:pPr>
        <w:pStyle w:val="BodyCopy"/>
        <w:spacing w:before="120" w:after="60"/>
        <w:ind w:left="357"/>
        <w:rPr>
          <w:color w:val="000000" w:themeColor="text1"/>
        </w:rPr>
      </w:pPr>
      <w:r w:rsidRPr="004A48F8">
        <w:rPr>
          <w:color w:val="000000" w:themeColor="text1"/>
        </w:rPr>
        <w:lastRenderedPageBreak/>
        <w:t>We have X time for this assessment:</w:t>
      </w:r>
    </w:p>
    <w:p w:rsidR="000C6488" w:rsidRPr="004A48F8" w:rsidRDefault="000C6488" w:rsidP="000C6488">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0C6488" w:rsidRPr="004A48F8" w:rsidRDefault="000C6488" w:rsidP="000C6488">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0C6488" w:rsidRPr="004A48F8" w:rsidRDefault="000C6488" w:rsidP="000C6488">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0C6488" w:rsidRPr="004A48F8" w:rsidRDefault="000C6488" w:rsidP="000C6488">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0C6488" w:rsidRPr="004A48F8" w:rsidRDefault="000C6488" w:rsidP="000C6488">
      <w:pPr>
        <w:pStyle w:val="Bullet1"/>
        <w:spacing w:after="60"/>
        <w:rPr>
          <w:color w:val="000000" w:themeColor="text1"/>
        </w:rPr>
      </w:pPr>
      <w:r w:rsidRPr="004A48F8">
        <w:rPr>
          <w:color w:val="000000" w:themeColor="text1"/>
        </w:rPr>
        <w:t>Participants may record written answers (where possible)</w:t>
      </w:r>
    </w:p>
    <w:p w:rsidR="000C6488" w:rsidRPr="004A48F8" w:rsidRDefault="000C6488" w:rsidP="000C6488">
      <w:pPr>
        <w:pStyle w:val="Bullet1"/>
        <w:spacing w:after="60"/>
        <w:rPr>
          <w:color w:val="000000" w:themeColor="text1"/>
        </w:rPr>
      </w:pPr>
      <w:r w:rsidRPr="004A48F8">
        <w:rPr>
          <w:color w:val="000000" w:themeColor="text1"/>
        </w:rPr>
        <w:t>Participants must submit the written answers to the assessor before the scheduled due date</w:t>
      </w:r>
    </w:p>
    <w:p w:rsidR="000C6488" w:rsidRPr="004A48F8" w:rsidRDefault="000C6488" w:rsidP="000C6488">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C6488" w:rsidRPr="004A48F8" w:rsidRDefault="000C6488" w:rsidP="000C6488">
      <w:pPr>
        <w:pStyle w:val="Bullet1"/>
        <w:spacing w:after="60"/>
        <w:rPr>
          <w:color w:val="000000" w:themeColor="text1"/>
        </w:rPr>
      </w:pPr>
      <w:r w:rsidRPr="004A48F8">
        <w:rPr>
          <w:color w:val="000000" w:themeColor="text1"/>
        </w:rPr>
        <w:t>Transcribe results/details to Competency Recording Sheet</w:t>
      </w:r>
    </w:p>
    <w:p w:rsidR="000C6488" w:rsidRPr="004A48F8" w:rsidRDefault="000C6488" w:rsidP="000C6488">
      <w:pPr>
        <w:pStyle w:val="Bullet1"/>
        <w:spacing w:after="60"/>
        <w:rPr>
          <w:color w:val="000000" w:themeColor="text1"/>
        </w:rPr>
      </w:pPr>
      <w:r w:rsidRPr="004A48F8">
        <w:rPr>
          <w:color w:val="000000" w:themeColor="text1"/>
        </w:rPr>
        <w:t>Forward/file assessment record.</w:t>
      </w:r>
    </w:p>
    <w:p w:rsidR="000C6488" w:rsidRPr="004A48F8" w:rsidRDefault="000C6488" w:rsidP="000C6488">
      <w:pPr>
        <w:pStyle w:val="Heading4"/>
        <w:rPr>
          <w:color w:val="000000" w:themeColor="text1"/>
        </w:rPr>
      </w:pPr>
      <w:r w:rsidRPr="004A48F8">
        <w:rPr>
          <w:color w:val="000000" w:themeColor="text1"/>
        </w:rPr>
        <w:t>Specifications for Observation Checklist</w:t>
      </w:r>
    </w:p>
    <w:p w:rsidR="000C6488" w:rsidRPr="004A48F8" w:rsidRDefault="000C6488" w:rsidP="000C6488">
      <w:pPr>
        <w:pStyle w:val="BodyCopy"/>
        <w:rPr>
          <w:color w:val="000000" w:themeColor="text1"/>
        </w:rPr>
      </w:pPr>
      <w:r w:rsidRPr="004A48F8">
        <w:rPr>
          <w:color w:val="000000" w:themeColor="text1"/>
        </w:rPr>
        <w:t>These specifications apply to the use of the Observation Checklist in determining competency for candidates.</w:t>
      </w:r>
    </w:p>
    <w:p w:rsidR="000C6488" w:rsidRPr="004A48F8" w:rsidRDefault="000C6488" w:rsidP="000C6488">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0C6488" w:rsidRPr="004A48F8" w:rsidRDefault="000C6488" w:rsidP="000C6488">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0C6488" w:rsidRPr="004A48F8" w:rsidRDefault="000C6488" w:rsidP="000C6488">
      <w:pPr>
        <w:pStyle w:val="BodyCopy"/>
        <w:rPr>
          <w:color w:val="000000" w:themeColor="text1"/>
        </w:rPr>
      </w:pPr>
      <w:r w:rsidRPr="004A48F8">
        <w:rPr>
          <w:color w:val="000000" w:themeColor="text1"/>
        </w:rPr>
        <w:t xml:space="preserve">To complete the Observation Checklist the Assessor must: </w:t>
      </w:r>
    </w:p>
    <w:p w:rsidR="000C6488" w:rsidRPr="004A48F8" w:rsidRDefault="000C6488" w:rsidP="000C6488">
      <w:pPr>
        <w:pStyle w:val="Bullet1"/>
        <w:rPr>
          <w:color w:val="000000" w:themeColor="text1"/>
        </w:rPr>
      </w:pPr>
      <w:r w:rsidRPr="004A48F8">
        <w:rPr>
          <w:color w:val="000000" w:themeColor="text1"/>
        </w:rPr>
        <w:t>Insert name of candidate</w:t>
      </w:r>
    </w:p>
    <w:p w:rsidR="000C6488" w:rsidRPr="004A48F8" w:rsidRDefault="000C6488" w:rsidP="000C6488">
      <w:pPr>
        <w:pStyle w:val="Bullet1"/>
        <w:rPr>
          <w:color w:val="000000" w:themeColor="text1"/>
        </w:rPr>
      </w:pPr>
      <w:r w:rsidRPr="004A48F8">
        <w:rPr>
          <w:color w:val="000000" w:themeColor="text1"/>
        </w:rPr>
        <w:t>Insert assessor name</w:t>
      </w:r>
    </w:p>
    <w:p w:rsidR="000C6488" w:rsidRPr="004A48F8" w:rsidRDefault="000C6488" w:rsidP="000C6488">
      <w:pPr>
        <w:pStyle w:val="Bullet1"/>
        <w:rPr>
          <w:color w:val="000000" w:themeColor="text1"/>
        </w:rPr>
      </w:pPr>
      <w:r w:rsidRPr="004A48F8">
        <w:rPr>
          <w:color w:val="000000" w:themeColor="text1"/>
        </w:rPr>
        <w:t>Insert identify of location where observations are being undertaken</w:t>
      </w:r>
    </w:p>
    <w:p w:rsidR="000C6488" w:rsidRPr="004A48F8" w:rsidRDefault="000C6488" w:rsidP="000C6488">
      <w:pPr>
        <w:pStyle w:val="Bullet1"/>
        <w:rPr>
          <w:color w:val="000000" w:themeColor="text1"/>
        </w:rPr>
      </w:pPr>
      <w:r w:rsidRPr="004A48F8">
        <w:rPr>
          <w:color w:val="000000" w:themeColor="text1"/>
        </w:rPr>
        <w:t>Insert date/s of observations – may be single date or multiple dates</w:t>
      </w:r>
    </w:p>
    <w:p w:rsidR="000C6488" w:rsidRPr="004A48F8" w:rsidRDefault="000C6488" w:rsidP="000C6488">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0C6488" w:rsidRPr="004A48F8" w:rsidRDefault="000C6488" w:rsidP="000C6488">
      <w:pPr>
        <w:pStyle w:val="Bullet1"/>
        <w:rPr>
          <w:color w:val="000000" w:themeColor="text1"/>
        </w:rPr>
      </w:pPr>
      <w:r w:rsidRPr="004A48F8">
        <w:rPr>
          <w:color w:val="000000" w:themeColor="text1"/>
        </w:rPr>
        <w:t>Provide written (and verbal) feedback to candidate – as/if appropriate</w:t>
      </w:r>
    </w:p>
    <w:p w:rsidR="000C6488" w:rsidRPr="004A48F8" w:rsidRDefault="000C6488" w:rsidP="000C6488">
      <w:pPr>
        <w:pStyle w:val="Bullet1"/>
        <w:rPr>
          <w:color w:val="000000" w:themeColor="text1"/>
        </w:rPr>
      </w:pPr>
      <w:r w:rsidRPr="004A48F8">
        <w:rPr>
          <w:color w:val="000000" w:themeColor="text1"/>
        </w:rPr>
        <w:t>Sign and date the form</w:t>
      </w:r>
    </w:p>
    <w:p w:rsidR="000C6488" w:rsidRPr="004A48F8" w:rsidRDefault="000C6488" w:rsidP="000C6488">
      <w:pPr>
        <w:pStyle w:val="Bullet1"/>
        <w:rPr>
          <w:color w:val="000000" w:themeColor="text1"/>
        </w:rPr>
      </w:pPr>
      <w:r w:rsidRPr="004A48F8">
        <w:rPr>
          <w:color w:val="000000" w:themeColor="text1"/>
        </w:rPr>
        <w:t>Present form to candidate for them to sign and date</w:t>
      </w:r>
    </w:p>
    <w:p w:rsidR="000C6488" w:rsidRPr="004A48F8" w:rsidRDefault="000C6488" w:rsidP="000C6488">
      <w:pPr>
        <w:pStyle w:val="Bullet1"/>
        <w:rPr>
          <w:color w:val="000000" w:themeColor="text1"/>
        </w:rPr>
      </w:pPr>
      <w:r w:rsidRPr="004A48F8">
        <w:rPr>
          <w:color w:val="000000" w:themeColor="text1"/>
        </w:rPr>
        <w:t>Transcribe results/details to Competency Recording Sheet for candidate</w:t>
      </w:r>
    </w:p>
    <w:p w:rsidR="000C6488" w:rsidRPr="004A48F8" w:rsidRDefault="000C6488" w:rsidP="000C6488">
      <w:pPr>
        <w:pStyle w:val="Bullet1"/>
        <w:rPr>
          <w:color w:val="000000" w:themeColor="text1"/>
        </w:rPr>
      </w:pPr>
      <w:r w:rsidRPr="004A48F8">
        <w:rPr>
          <w:color w:val="000000" w:themeColor="text1"/>
        </w:rPr>
        <w:t>Forward/file Observation Checklist.</w:t>
      </w:r>
    </w:p>
    <w:p w:rsidR="000C6488" w:rsidRPr="004A48F8" w:rsidRDefault="000C6488" w:rsidP="000C648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0C6488" w:rsidRPr="004A48F8" w:rsidRDefault="000C6488" w:rsidP="000C6488">
      <w:pPr>
        <w:pStyle w:val="Heading4"/>
        <w:rPr>
          <w:color w:val="000000" w:themeColor="text1"/>
        </w:rPr>
      </w:pPr>
      <w:r w:rsidRPr="004A48F8">
        <w:rPr>
          <w:color w:val="000000" w:themeColor="text1"/>
        </w:rPr>
        <w:lastRenderedPageBreak/>
        <w:t>Specifications for Third Party Statement</w:t>
      </w:r>
    </w:p>
    <w:p w:rsidR="000C6488" w:rsidRPr="004A48F8" w:rsidRDefault="000C6488" w:rsidP="000C6488">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0C6488" w:rsidRPr="004A48F8" w:rsidRDefault="000C6488" w:rsidP="000C6488">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0C6488" w:rsidRPr="004A48F8" w:rsidRDefault="000C6488" w:rsidP="000C6488">
      <w:pPr>
        <w:pStyle w:val="BodyCopy"/>
        <w:rPr>
          <w:color w:val="000000" w:themeColor="text1"/>
        </w:rPr>
      </w:pPr>
      <w:r w:rsidRPr="004A48F8">
        <w:rPr>
          <w:color w:val="000000" w:themeColor="text1"/>
        </w:rPr>
        <w:t>This may be their Supervisor, the venue manager, the Department Manager or similar.</w:t>
      </w:r>
    </w:p>
    <w:p w:rsidR="000C6488" w:rsidRPr="004A48F8" w:rsidRDefault="000C6488" w:rsidP="000C6488">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C6488" w:rsidRPr="004A48F8" w:rsidRDefault="000C6488" w:rsidP="000C6488">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0C6488" w:rsidRPr="004A48F8" w:rsidRDefault="000C6488" w:rsidP="000C6488">
      <w:pPr>
        <w:pStyle w:val="BodyCopy"/>
        <w:rPr>
          <w:color w:val="000000" w:themeColor="text1"/>
        </w:rPr>
      </w:pPr>
      <w:r w:rsidRPr="004A48F8">
        <w:rPr>
          <w:color w:val="000000" w:themeColor="text1"/>
        </w:rPr>
        <w:t xml:space="preserve">To complete the Third Party Verification Statement the Assessor must: </w:t>
      </w:r>
    </w:p>
    <w:p w:rsidR="000C6488" w:rsidRPr="004A48F8" w:rsidRDefault="000C6488" w:rsidP="000C6488">
      <w:pPr>
        <w:pStyle w:val="Bullet1"/>
        <w:rPr>
          <w:color w:val="000000" w:themeColor="text1"/>
        </w:rPr>
      </w:pPr>
      <w:r w:rsidRPr="004A48F8">
        <w:rPr>
          <w:color w:val="000000" w:themeColor="text1"/>
        </w:rPr>
        <w:t>Insert candidate name</w:t>
      </w:r>
    </w:p>
    <w:p w:rsidR="000C6488" w:rsidRPr="004A48F8" w:rsidRDefault="000C6488" w:rsidP="000C6488">
      <w:pPr>
        <w:pStyle w:val="Bullet1"/>
        <w:rPr>
          <w:color w:val="000000" w:themeColor="text1"/>
        </w:rPr>
      </w:pPr>
      <w:r w:rsidRPr="004A48F8">
        <w:rPr>
          <w:color w:val="000000" w:themeColor="text1"/>
        </w:rPr>
        <w:t>Insert name and contact details of the Third Party</w:t>
      </w:r>
    </w:p>
    <w:p w:rsidR="000C6488" w:rsidRPr="004A48F8" w:rsidRDefault="000C6488" w:rsidP="000C6488">
      <w:pPr>
        <w:pStyle w:val="Bullet1"/>
        <w:rPr>
          <w:color w:val="000000" w:themeColor="text1"/>
        </w:rPr>
      </w:pPr>
      <w:r w:rsidRPr="004A48F8">
        <w:rPr>
          <w:color w:val="000000" w:themeColor="text1"/>
        </w:rPr>
        <w:t>Tick the box to indicate the relationship of the Third Party to the candidate</w:t>
      </w:r>
    </w:p>
    <w:p w:rsidR="000C6488" w:rsidRPr="004A48F8" w:rsidRDefault="000C6488" w:rsidP="000C6488">
      <w:pPr>
        <w:pStyle w:val="Bullet1"/>
        <w:rPr>
          <w:color w:val="000000" w:themeColor="text1"/>
        </w:rPr>
      </w:pPr>
      <w:r w:rsidRPr="004A48F8">
        <w:rPr>
          <w:color w:val="000000" w:themeColor="text1"/>
        </w:rPr>
        <w:t>Present the partially completed form to the Third Party for them to finalise</w:t>
      </w:r>
    </w:p>
    <w:p w:rsidR="000C6488" w:rsidRPr="004A48F8" w:rsidRDefault="000C6488" w:rsidP="000C6488">
      <w:pPr>
        <w:pStyle w:val="Bullet1"/>
        <w:rPr>
          <w:color w:val="000000" w:themeColor="text1"/>
        </w:rPr>
      </w:pPr>
      <w:r w:rsidRPr="004A48F8">
        <w:rPr>
          <w:color w:val="000000" w:themeColor="text1"/>
        </w:rPr>
        <w:t xml:space="preserve">Collect the completed form from the Third Party </w:t>
      </w:r>
    </w:p>
    <w:p w:rsidR="000C6488" w:rsidRPr="004A48F8" w:rsidRDefault="000C6488" w:rsidP="000C6488">
      <w:pPr>
        <w:pStyle w:val="Bullet1"/>
        <w:rPr>
          <w:color w:val="000000" w:themeColor="text1"/>
        </w:rPr>
      </w:pPr>
      <w:r w:rsidRPr="004A48F8">
        <w:rPr>
          <w:color w:val="000000" w:themeColor="text1"/>
        </w:rPr>
        <w:t>Transcribe results/details to Competency Recording Sheet for candidate</w:t>
      </w:r>
    </w:p>
    <w:p w:rsidR="000C6488" w:rsidRPr="004A48F8" w:rsidRDefault="000C6488" w:rsidP="000C6488">
      <w:pPr>
        <w:pStyle w:val="Bullet1"/>
        <w:rPr>
          <w:color w:val="000000" w:themeColor="text1"/>
        </w:rPr>
      </w:pPr>
      <w:r w:rsidRPr="004A48F8">
        <w:rPr>
          <w:color w:val="000000" w:themeColor="text1"/>
        </w:rPr>
        <w:t>Forward/file Third Party Statement.</w:t>
      </w:r>
    </w:p>
    <w:p w:rsidR="000C6488" w:rsidRPr="004A48F8" w:rsidRDefault="000C6488" w:rsidP="000C6488">
      <w:pPr>
        <w:pStyle w:val="BodyCopy"/>
        <w:rPr>
          <w:color w:val="000000" w:themeColor="text1"/>
        </w:rPr>
      </w:pPr>
      <w:r w:rsidRPr="004A48F8">
        <w:rPr>
          <w:color w:val="000000" w:themeColor="text1"/>
        </w:rPr>
        <w:t>The Third Party must:</w:t>
      </w:r>
    </w:p>
    <w:p w:rsidR="000C6488" w:rsidRPr="004A48F8" w:rsidRDefault="000C6488" w:rsidP="000C6488">
      <w:pPr>
        <w:pStyle w:val="Bullet1"/>
        <w:rPr>
          <w:color w:val="000000" w:themeColor="text1"/>
        </w:rPr>
      </w:pPr>
      <w:r w:rsidRPr="004A48F8">
        <w:rPr>
          <w:color w:val="000000" w:themeColor="text1"/>
        </w:rPr>
        <w:t>Record their belief regarding candidate ability/competency as either:</w:t>
      </w:r>
    </w:p>
    <w:p w:rsidR="000C6488" w:rsidRPr="004A48F8" w:rsidRDefault="000C6488" w:rsidP="000C6488">
      <w:pPr>
        <w:pStyle w:val="Bullet2"/>
        <w:ind w:left="717" w:hanging="360"/>
        <w:rPr>
          <w:color w:val="000000" w:themeColor="text1"/>
          <w:lang w:val="en-AU"/>
        </w:rPr>
      </w:pPr>
      <w:r w:rsidRPr="004A48F8">
        <w:rPr>
          <w:color w:val="000000" w:themeColor="text1"/>
          <w:lang w:val="en-AU"/>
        </w:rPr>
        <w:t>Pass Competent = Yes</w:t>
      </w:r>
    </w:p>
    <w:p w:rsidR="000C6488" w:rsidRPr="004A48F8" w:rsidRDefault="000C6488" w:rsidP="000C6488">
      <w:pPr>
        <w:pStyle w:val="Bullet2"/>
        <w:ind w:left="717" w:hanging="360"/>
        <w:rPr>
          <w:color w:val="000000" w:themeColor="text1"/>
          <w:lang w:val="en-AU"/>
        </w:rPr>
      </w:pPr>
      <w:r w:rsidRPr="004A48F8">
        <w:rPr>
          <w:color w:val="000000" w:themeColor="text1"/>
          <w:lang w:val="en-AU"/>
        </w:rPr>
        <w:t>Not Yet Competent = No</w:t>
      </w:r>
    </w:p>
    <w:p w:rsidR="000C6488" w:rsidRPr="004A48F8" w:rsidRDefault="000C6488" w:rsidP="000C6488">
      <w:pPr>
        <w:pStyle w:val="Bullet2"/>
        <w:ind w:left="717" w:hanging="360"/>
        <w:rPr>
          <w:color w:val="000000" w:themeColor="text1"/>
          <w:lang w:val="en-AU"/>
        </w:rPr>
      </w:pPr>
      <w:r w:rsidRPr="004A48F8">
        <w:rPr>
          <w:color w:val="000000" w:themeColor="text1"/>
          <w:lang w:val="en-AU"/>
        </w:rPr>
        <w:t>Unsure about whether candidate is competent or not = Not Sure</w:t>
      </w:r>
    </w:p>
    <w:p w:rsidR="000C6488" w:rsidRPr="004A48F8" w:rsidRDefault="000C6488" w:rsidP="000C6488">
      <w:pPr>
        <w:pStyle w:val="Bullet1"/>
        <w:rPr>
          <w:color w:val="000000" w:themeColor="text1"/>
        </w:rPr>
      </w:pPr>
      <w:r w:rsidRPr="004A48F8">
        <w:rPr>
          <w:color w:val="000000" w:themeColor="text1"/>
        </w:rPr>
        <w:t>Meet briefly with the assessor to discuss and/or clarify the form.</w:t>
      </w:r>
    </w:p>
    <w:p w:rsidR="000C6488" w:rsidRPr="004A48F8" w:rsidRDefault="000C6488" w:rsidP="000C648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0C6488" w:rsidRPr="004A48F8" w:rsidRDefault="000C6488" w:rsidP="000C6488">
      <w:pPr>
        <w:pStyle w:val="BodyCopy"/>
        <w:rPr>
          <w:color w:val="000000" w:themeColor="text1"/>
        </w:rPr>
      </w:pPr>
      <w:r w:rsidRPr="004A48F8">
        <w:rPr>
          <w:color w:val="000000" w:themeColor="text1"/>
        </w:rPr>
        <w:t>A separate Third Party Statement is required for each Competency Unit undertaken by the candidate.</w:t>
      </w:r>
    </w:p>
    <w:p w:rsidR="00031C5E" w:rsidRPr="00826425" w:rsidRDefault="00031C5E" w:rsidP="00031C5E">
      <w:pPr>
        <w:pStyle w:val="BodyCopy"/>
        <w:rPr>
          <w:lang w:val="en-AU"/>
        </w:rPr>
      </w:pPr>
    </w:p>
    <w:p w:rsidR="00031C5E" w:rsidRPr="00826425" w:rsidRDefault="00031C5E" w:rsidP="00031C5E">
      <w:pPr>
        <w:rPr>
          <w:lang w:eastAsia="en-US"/>
        </w:rPr>
        <w:sectPr w:rsidR="00031C5E" w:rsidRPr="00826425" w:rsidSect="00826425">
          <w:headerReference w:type="even" r:id="rId21"/>
          <w:headerReference w:type="default" r:id="rId22"/>
          <w:footerReference w:type="even" r:id="rId23"/>
          <w:footerReference w:type="default" r:id="rId24"/>
          <w:pgSz w:w="11906" w:h="16838"/>
          <w:pgMar w:top="1440" w:right="1440" w:bottom="1440" w:left="1440" w:header="709" w:footer="256" w:gutter="0"/>
          <w:pgNumType w:start="1"/>
          <w:cols w:space="708"/>
          <w:docGrid w:linePitch="360"/>
        </w:sectPr>
      </w:pPr>
    </w:p>
    <w:p w:rsidR="0089117D" w:rsidRPr="00826425" w:rsidRDefault="0089117D" w:rsidP="00753ECF">
      <w:pPr>
        <w:pStyle w:val="Heading1"/>
        <w:rPr>
          <w:lang w:val="en-AU"/>
        </w:rPr>
      </w:pPr>
      <w:bookmarkStart w:id="12" w:name="_Toc378597108"/>
      <w:r w:rsidRPr="00826425">
        <w:rPr>
          <w:lang w:val="en-AU"/>
        </w:rPr>
        <w:lastRenderedPageBreak/>
        <w:t>Competency Standard</w:t>
      </w:r>
      <w:bookmarkEnd w:id="12"/>
    </w:p>
    <w:tbl>
      <w:tblPr>
        <w:tblW w:w="14283" w:type="dxa"/>
        <w:tblLook w:val="01E0"/>
      </w:tblPr>
      <w:tblGrid>
        <w:gridCol w:w="4968"/>
        <w:gridCol w:w="4071"/>
        <w:gridCol w:w="1134"/>
        <w:gridCol w:w="915"/>
        <w:gridCol w:w="3195"/>
      </w:tblGrid>
      <w:tr w:rsidR="003C707C" w:rsidRPr="00826425" w:rsidTr="00205B1A">
        <w:tc>
          <w:tcPr>
            <w:tcW w:w="11088" w:type="dxa"/>
            <w:gridSpan w:val="4"/>
            <w:tcBorders>
              <w:top w:val="single" w:sz="4" w:space="0" w:color="auto"/>
              <w:left w:val="single" w:sz="4" w:space="0" w:color="auto"/>
              <w:bottom w:val="single" w:sz="6" w:space="0" w:color="auto"/>
              <w:right w:val="single" w:sz="4" w:space="0" w:color="auto"/>
            </w:tcBorders>
          </w:tcPr>
          <w:p w:rsidR="003C707C" w:rsidRPr="00826425" w:rsidRDefault="003C707C" w:rsidP="003C707C">
            <w:pPr>
              <w:pStyle w:val="TableText"/>
              <w:spacing w:before="40" w:after="40"/>
            </w:pPr>
            <w:r w:rsidRPr="00826425">
              <w:rPr>
                <w:b/>
              </w:rPr>
              <w:t xml:space="preserve">UNIT TITLE: </w:t>
            </w:r>
            <w:r w:rsidRPr="00826425">
              <w:t>TAKE FOOD ORDERS AND PROVIDE TABLE SERVICE</w:t>
            </w:r>
          </w:p>
        </w:tc>
        <w:tc>
          <w:tcPr>
            <w:tcW w:w="3195" w:type="dxa"/>
            <w:tcBorders>
              <w:top w:val="single" w:sz="4" w:space="0" w:color="auto"/>
              <w:left w:val="single" w:sz="4" w:space="0" w:color="auto"/>
              <w:bottom w:val="single" w:sz="6" w:space="0" w:color="auto"/>
              <w:right w:val="single" w:sz="4" w:space="0" w:color="auto"/>
            </w:tcBorders>
          </w:tcPr>
          <w:p w:rsidR="003C707C" w:rsidRPr="00826425" w:rsidRDefault="003C707C" w:rsidP="00CE60DB">
            <w:pPr>
              <w:pStyle w:val="TableTextBold"/>
            </w:pPr>
            <w:r w:rsidRPr="00826425">
              <w:t xml:space="preserve">NOMINAL HOURS: </w:t>
            </w:r>
            <w:r w:rsidRPr="00826425">
              <w:rPr>
                <w:b w:val="0"/>
                <w:bCs/>
              </w:rPr>
              <w:t>80</w:t>
            </w:r>
          </w:p>
        </w:tc>
      </w:tr>
      <w:tr w:rsidR="003C707C" w:rsidRPr="00826425" w:rsidTr="00205B1A">
        <w:tc>
          <w:tcPr>
            <w:tcW w:w="14283" w:type="dxa"/>
            <w:gridSpan w:val="5"/>
            <w:tcBorders>
              <w:top w:val="single" w:sz="6" w:space="0" w:color="auto"/>
              <w:left w:val="single" w:sz="4" w:space="0" w:color="auto"/>
              <w:bottom w:val="single" w:sz="6" w:space="0" w:color="auto"/>
              <w:right w:val="single" w:sz="4" w:space="0" w:color="auto"/>
            </w:tcBorders>
          </w:tcPr>
          <w:p w:rsidR="003C707C" w:rsidRPr="00826425" w:rsidRDefault="003C707C" w:rsidP="003C707C">
            <w:pPr>
              <w:pStyle w:val="TableText"/>
              <w:spacing w:before="40" w:after="40"/>
              <w:rPr>
                <w:b/>
              </w:rPr>
            </w:pPr>
            <w:r w:rsidRPr="00826425">
              <w:rPr>
                <w:b/>
              </w:rPr>
              <w:t xml:space="preserve">UNIT NUMBER: </w:t>
            </w:r>
            <w:r w:rsidRPr="00826425">
              <w:t>D1.HBS.CL5.16</w:t>
            </w:r>
          </w:p>
        </w:tc>
      </w:tr>
      <w:tr w:rsidR="003C707C" w:rsidRPr="00826425" w:rsidTr="00205B1A">
        <w:tc>
          <w:tcPr>
            <w:tcW w:w="14283" w:type="dxa"/>
            <w:gridSpan w:val="5"/>
            <w:tcBorders>
              <w:top w:val="single" w:sz="6" w:space="0" w:color="auto"/>
              <w:left w:val="single" w:sz="4" w:space="0" w:color="auto"/>
              <w:bottom w:val="single" w:sz="4" w:space="0" w:color="auto"/>
              <w:right w:val="single" w:sz="4" w:space="0" w:color="auto"/>
            </w:tcBorders>
          </w:tcPr>
          <w:p w:rsidR="003C707C" w:rsidRPr="00826425" w:rsidRDefault="003C707C" w:rsidP="003C707C">
            <w:pPr>
              <w:pStyle w:val="TableText"/>
              <w:spacing w:before="40" w:after="40"/>
            </w:pPr>
            <w:r w:rsidRPr="00826425">
              <w:rPr>
                <w:b/>
              </w:rPr>
              <w:t>UNIT DESCRIPTOR:</w:t>
            </w:r>
            <w:r w:rsidRPr="00826425">
              <w:t xml:space="preserve"> This unit deals with the skills and knowledge required to take food orders and provide table service in a range of settings within the food and beverage service labour division of the hotel and travel industries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C707C" w:rsidRPr="00826425" w:rsidRDefault="003C707C" w:rsidP="003C707C">
            <w:pPr>
              <w:pStyle w:val="TableTextBold"/>
              <w:spacing w:before="40" w:after="40"/>
            </w:pPr>
            <w:r w:rsidRPr="00826425">
              <w:t>ELEMENTS AND PERFORMANCE CRITERIA</w:t>
            </w:r>
          </w:p>
        </w:tc>
        <w:tc>
          <w:tcPr>
            <w:tcW w:w="9315" w:type="dxa"/>
            <w:gridSpan w:val="4"/>
            <w:tcBorders>
              <w:top w:val="single" w:sz="4" w:space="0" w:color="auto"/>
            </w:tcBorders>
          </w:tcPr>
          <w:p w:rsidR="003C707C" w:rsidRPr="00826425" w:rsidRDefault="003C707C" w:rsidP="003C707C">
            <w:pPr>
              <w:pStyle w:val="TableTextBold"/>
              <w:spacing w:before="40" w:after="40"/>
            </w:pPr>
            <w:r w:rsidRPr="00826425">
              <w:t>UNIT VARIABLE AND ASSESSMENT GUIDE</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3C707C" w:rsidRPr="00826425" w:rsidRDefault="003C707C" w:rsidP="003C707C">
            <w:pPr>
              <w:pStyle w:val="TableTextBold"/>
              <w:spacing w:before="40" w:after="40"/>
            </w:pPr>
            <w:r w:rsidRPr="00826425">
              <w:t>Element 1: Prepare food and/or food and beverage outlet for service</w:t>
            </w:r>
          </w:p>
          <w:p w:rsidR="003C707C" w:rsidRPr="00826425" w:rsidRDefault="003C707C" w:rsidP="003C707C">
            <w:pPr>
              <w:tabs>
                <w:tab w:val="left" w:pos="360"/>
              </w:tabs>
              <w:spacing w:before="40" w:after="40"/>
              <w:ind w:left="357" w:hanging="357"/>
              <w:rPr>
                <w:rFonts w:ascii="Helvetica" w:hAnsi="Helvetica" w:cs="Arial"/>
              </w:rPr>
            </w:pPr>
            <w:r w:rsidRPr="00826425">
              <w:rPr>
                <w:rFonts w:ascii="Helvetica" w:hAnsi="Helvetica" w:cs="Arial"/>
                <w:b/>
              </w:rPr>
              <w:t>1.1</w:t>
            </w:r>
            <w:r w:rsidRPr="00826425">
              <w:rPr>
                <w:rFonts w:ascii="Helvetica" w:hAnsi="Helvetica" w:cs="Arial"/>
              </w:rPr>
              <w:tab/>
              <w:t>Check food service area and customer facilities for cleanliness prior to service, in accordance with enterprise procedures, and where required, take corrective action/s</w:t>
            </w:r>
          </w:p>
          <w:p w:rsidR="003C707C" w:rsidRPr="00826425" w:rsidRDefault="003C707C" w:rsidP="003C707C">
            <w:pPr>
              <w:tabs>
                <w:tab w:val="left" w:pos="360"/>
              </w:tabs>
              <w:spacing w:before="40" w:after="40"/>
              <w:ind w:left="357" w:hanging="357"/>
              <w:rPr>
                <w:rFonts w:ascii="Helvetica" w:hAnsi="Helvetica" w:cs="Arial"/>
              </w:rPr>
            </w:pPr>
            <w:r w:rsidRPr="00826425">
              <w:rPr>
                <w:rFonts w:ascii="Helvetica" w:hAnsi="Helvetica" w:cs="Arial"/>
                <w:b/>
              </w:rPr>
              <w:t>1.2</w:t>
            </w:r>
            <w:r w:rsidRPr="00826425">
              <w:rPr>
                <w:rFonts w:ascii="Helvetica" w:hAnsi="Helvetica" w:cs="Arial"/>
                <w:b/>
              </w:rPr>
              <w:tab/>
            </w:r>
            <w:r w:rsidRPr="00826425">
              <w:rPr>
                <w:rFonts w:ascii="Helvetica" w:hAnsi="Helvetica" w:cs="Arial"/>
              </w:rPr>
              <w:t xml:space="preserve">Check and prepare </w:t>
            </w:r>
            <w:r w:rsidRPr="00826425">
              <w:rPr>
                <w:rFonts w:ascii="Helvetica" w:hAnsi="Helvetica" w:cs="Arial"/>
                <w:i/>
              </w:rPr>
              <w:t>equipment</w:t>
            </w:r>
            <w:r w:rsidRPr="00826425">
              <w:rPr>
                <w:rFonts w:ascii="Helvetica" w:hAnsi="Helvetica" w:cs="Arial"/>
              </w:rPr>
              <w:t xml:space="preserve"> for service </w:t>
            </w:r>
          </w:p>
          <w:p w:rsidR="003C707C" w:rsidRPr="00826425" w:rsidRDefault="003C707C" w:rsidP="003C707C">
            <w:pPr>
              <w:tabs>
                <w:tab w:val="left" w:pos="360"/>
              </w:tabs>
              <w:spacing w:before="40" w:after="40"/>
              <w:ind w:left="357" w:hanging="357"/>
              <w:rPr>
                <w:rFonts w:ascii="Helvetica" w:hAnsi="Helvetica" w:cs="Arial"/>
              </w:rPr>
            </w:pPr>
            <w:r w:rsidRPr="00826425">
              <w:rPr>
                <w:rFonts w:ascii="Helvetica" w:hAnsi="Helvetica" w:cs="Arial"/>
                <w:b/>
              </w:rPr>
              <w:t>1.3</w:t>
            </w:r>
            <w:r w:rsidRPr="00826425">
              <w:rPr>
                <w:rFonts w:ascii="Helvetica" w:hAnsi="Helvetica" w:cs="Arial"/>
              </w:rPr>
              <w:tab/>
              <w:t xml:space="preserve">Check cleanliness and condition of tables and all </w:t>
            </w:r>
            <w:r w:rsidRPr="00826425">
              <w:rPr>
                <w:rFonts w:ascii="Helvetica" w:hAnsi="Helvetica" w:cs="Arial"/>
                <w:i/>
              </w:rPr>
              <w:t>table items</w:t>
            </w:r>
            <w:r w:rsidRPr="00826425">
              <w:rPr>
                <w:rFonts w:ascii="Helvetica" w:hAnsi="Helvetica" w:cs="Arial"/>
              </w:rPr>
              <w:t>, prior to service and take necessary corrective action</w:t>
            </w:r>
          </w:p>
          <w:p w:rsidR="003C707C" w:rsidRPr="00826425" w:rsidRDefault="003C707C" w:rsidP="003C707C">
            <w:pPr>
              <w:pStyle w:val="TableTextBold"/>
              <w:spacing w:before="40" w:after="40"/>
            </w:pPr>
            <w:r w:rsidRPr="00826425">
              <w:t>Element 2: Take and process orders</w:t>
            </w:r>
          </w:p>
          <w:p w:rsidR="003C707C" w:rsidRPr="00826425" w:rsidRDefault="003C707C" w:rsidP="003C707C">
            <w:pPr>
              <w:spacing w:before="40" w:after="40"/>
              <w:ind w:left="360" w:hanging="357"/>
              <w:rPr>
                <w:rFonts w:ascii="Helvetica" w:hAnsi="Helvetica" w:cs="Arial"/>
              </w:rPr>
            </w:pPr>
            <w:r w:rsidRPr="00826425">
              <w:rPr>
                <w:rFonts w:ascii="Helvetica" w:hAnsi="Helvetica" w:cs="Arial"/>
                <w:b/>
              </w:rPr>
              <w:t>2.1</w:t>
            </w:r>
            <w:r w:rsidRPr="00826425">
              <w:rPr>
                <w:rFonts w:ascii="Helvetica" w:hAnsi="Helvetica" w:cs="Arial"/>
              </w:rPr>
              <w:tab/>
              <w:t xml:space="preserve">Provide a helpful and attentive approach to customers </w:t>
            </w:r>
          </w:p>
          <w:p w:rsidR="003C707C" w:rsidRPr="00826425" w:rsidRDefault="003C707C" w:rsidP="003C707C">
            <w:pPr>
              <w:spacing w:before="40" w:after="40"/>
              <w:ind w:left="360" w:hanging="357"/>
              <w:rPr>
                <w:rFonts w:ascii="Helvetica" w:hAnsi="Helvetica" w:cs="Arial"/>
              </w:rPr>
            </w:pPr>
            <w:r w:rsidRPr="00826425">
              <w:rPr>
                <w:rFonts w:ascii="Helvetica" w:hAnsi="Helvetica" w:cs="Arial"/>
                <w:b/>
              </w:rPr>
              <w:t>2.2</w:t>
            </w:r>
            <w:r w:rsidRPr="00826425">
              <w:rPr>
                <w:rFonts w:ascii="Helvetica" w:hAnsi="Helvetica" w:cs="Arial"/>
                <w:b/>
              </w:rPr>
              <w:tab/>
            </w:r>
            <w:r w:rsidRPr="00826425">
              <w:rPr>
                <w:rFonts w:ascii="Helvetica" w:hAnsi="Helvetica" w:cs="Arial"/>
              </w:rPr>
              <w:t xml:space="preserve">Take and </w:t>
            </w:r>
            <w:r w:rsidRPr="00826425">
              <w:rPr>
                <w:rFonts w:ascii="Helvetica" w:hAnsi="Helvetica" w:cs="Arial"/>
                <w:i/>
                <w:iCs/>
              </w:rPr>
              <w:t>record orders</w:t>
            </w:r>
            <w:r w:rsidRPr="00826425">
              <w:rPr>
                <w:rFonts w:ascii="Helvetica" w:hAnsi="Helvetica" w:cs="Arial"/>
              </w:rPr>
              <w:t xml:space="preserve"> accurately and legibly</w:t>
            </w:r>
          </w:p>
          <w:p w:rsidR="003C707C" w:rsidRPr="00826425" w:rsidRDefault="003C707C" w:rsidP="003C707C">
            <w:pPr>
              <w:spacing w:before="40" w:after="40"/>
              <w:ind w:left="360" w:hanging="357"/>
              <w:rPr>
                <w:rFonts w:ascii="Helvetica" w:hAnsi="Helvetica" w:cs="Arial"/>
              </w:rPr>
            </w:pPr>
            <w:r w:rsidRPr="00826425">
              <w:rPr>
                <w:rFonts w:ascii="Helvetica" w:hAnsi="Helvetica" w:cs="Arial"/>
                <w:b/>
              </w:rPr>
              <w:t>2.3</w:t>
            </w:r>
            <w:r w:rsidRPr="00826425">
              <w:rPr>
                <w:rFonts w:ascii="Helvetica" w:hAnsi="Helvetica" w:cs="Arial"/>
              </w:rPr>
              <w:tab/>
            </w:r>
            <w:r w:rsidRPr="00826425">
              <w:rPr>
                <w:rFonts w:ascii="Helvetica" w:hAnsi="Helvetica" w:cs="Arial"/>
                <w:i/>
              </w:rPr>
              <w:t>Convey orders</w:t>
            </w:r>
            <w:r w:rsidRPr="00826425">
              <w:rPr>
                <w:rFonts w:ascii="Helvetica" w:hAnsi="Helvetica" w:cs="Arial"/>
              </w:rPr>
              <w:t xml:space="preserve"> promptly to the kitchen and/or bar </w:t>
            </w:r>
          </w:p>
          <w:p w:rsidR="003C707C" w:rsidRPr="00826425" w:rsidRDefault="003C707C" w:rsidP="003C707C">
            <w:pPr>
              <w:spacing w:before="40" w:after="40"/>
              <w:ind w:left="357" w:hanging="357"/>
              <w:rPr>
                <w:rFonts w:ascii="Helvetica" w:hAnsi="Helvetica" w:cs="Arial"/>
              </w:rPr>
            </w:pPr>
            <w:r w:rsidRPr="00826425">
              <w:rPr>
                <w:rFonts w:ascii="Helvetica" w:hAnsi="Helvetica" w:cs="Arial"/>
                <w:b/>
              </w:rPr>
              <w:t>2.4</w:t>
            </w:r>
            <w:r w:rsidRPr="00826425">
              <w:rPr>
                <w:rFonts w:ascii="Helvetica" w:hAnsi="Helvetica" w:cs="Arial"/>
              </w:rPr>
              <w:tab/>
              <w:t xml:space="preserve">Give customers advice on </w:t>
            </w:r>
            <w:r w:rsidRPr="00826425">
              <w:rPr>
                <w:rFonts w:ascii="Helvetica" w:hAnsi="Helvetica" w:cs="Arial"/>
                <w:i/>
              </w:rPr>
              <w:t>product</w:t>
            </w:r>
            <w:r w:rsidRPr="00826425">
              <w:rPr>
                <w:rFonts w:ascii="Helvetica" w:hAnsi="Helvetica" w:cs="Arial"/>
              </w:rPr>
              <w:t xml:space="preserve"> selections, if required</w:t>
            </w:r>
          </w:p>
        </w:tc>
        <w:tc>
          <w:tcPr>
            <w:tcW w:w="9315" w:type="dxa"/>
            <w:gridSpan w:val="4"/>
            <w:tcBorders>
              <w:bottom w:val="single" w:sz="4" w:space="0" w:color="auto"/>
            </w:tcBorders>
          </w:tcPr>
          <w:p w:rsidR="003C707C" w:rsidRPr="00826425" w:rsidRDefault="003C707C" w:rsidP="00EE7AC7">
            <w:pPr>
              <w:pStyle w:val="TableTextBold"/>
              <w:spacing w:before="60" w:after="80"/>
            </w:pPr>
            <w:r w:rsidRPr="00826425">
              <w:t>Unit Variables</w:t>
            </w:r>
          </w:p>
          <w:p w:rsidR="003C707C" w:rsidRPr="00826425" w:rsidRDefault="003C707C" w:rsidP="00EE7AC7">
            <w:pPr>
              <w:pStyle w:val="TableText"/>
              <w:spacing w:before="60" w:after="80"/>
            </w:pPr>
            <w:r w:rsidRPr="00826425">
              <w:t xml:space="preserve">The Unit Variables provide advice to interpret the scope and context of this unit of competence, allowing for differences between enterprises and workplaces. It relates to the unit as a whole and facilitates holistic assessment </w:t>
            </w:r>
          </w:p>
          <w:p w:rsidR="003C707C" w:rsidRPr="00826425" w:rsidRDefault="003C707C" w:rsidP="00EE7AC7">
            <w:pPr>
              <w:pStyle w:val="TableText"/>
              <w:spacing w:before="60" w:after="80"/>
            </w:pPr>
            <w:r w:rsidRPr="00826425">
              <w:t>This unit applies to all industry sectors that seek to take food orders and provide table service in a range of food and beverage outlets within the food and beverage service labour division of the hotel and travel industries</w:t>
            </w:r>
          </w:p>
          <w:p w:rsidR="003C707C" w:rsidRPr="00826425" w:rsidRDefault="003C707C" w:rsidP="002B2705">
            <w:pPr>
              <w:numPr>
                <w:ilvl w:val="0"/>
                <w:numId w:val="17"/>
              </w:numPr>
              <w:spacing w:before="60" w:after="80" w:line="240" w:lineRule="auto"/>
              <w:ind w:left="357" w:hanging="357"/>
              <w:rPr>
                <w:rFonts w:ascii="Helvetica" w:hAnsi="Helvetica" w:cs="Arial"/>
              </w:rPr>
            </w:pPr>
            <w:r w:rsidRPr="00826425">
              <w:rPr>
                <w:rFonts w:ascii="Helvetica" w:hAnsi="Helvetica" w:cs="Arial"/>
              </w:rPr>
              <w:t>Food and Beverage Service</w:t>
            </w:r>
          </w:p>
          <w:p w:rsidR="003C707C" w:rsidRPr="00826425" w:rsidRDefault="003C707C" w:rsidP="00EE7AC7">
            <w:pPr>
              <w:pStyle w:val="TableTextItalic"/>
              <w:spacing w:before="60" w:after="80"/>
            </w:pPr>
            <w:r w:rsidRPr="00826425">
              <w:t>Food and/or food and beverage outlet may relate to:</w:t>
            </w:r>
          </w:p>
          <w:p w:rsidR="003C707C" w:rsidRPr="00826425" w:rsidRDefault="003C707C" w:rsidP="00EE7AC7">
            <w:pPr>
              <w:pStyle w:val="TableBullet1"/>
              <w:spacing w:before="60" w:after="80"/>
              <w:ind w:left="431" w:hanging="357"/>
            </w:pPr>
            <w:r w:rsidRPr="00826425">
              <w:t>Caf</w:t>
            </w:r>
            <w:r w:rsidRPr="00826425">
              <w:rPr>
                <w:rFonts w:hAnsi="Arial"/>
              </w:rPr>
              <w:t>é</w:t>
            </w:r>
          </w:p>
          <w:p w:rsidR="003C707C" w:rsidRPr="00826425" w:rsidRDefault="003C707C" w:rsidP="00EE7AC7">
            <w:pPr>
              <w:pStyle w:val="TableBullet1"/>
              <w:spacing w:before="60" w:after="80"/>
              <w:ind w:left="431" w:hanging="357"/>
            </w:pPr>
            <w:r w:rsidRPr="00826425">
              <w:t>Bistro</w:t>
            </w:r>
          </w:p>
          <w:p w:rsidR="003C707C" w:rsidRPr="00826425" w:rsidRDefault="003C707C" w:rsidP="00EE7AC7">
            <w:pPr>
              <w:pStyle w:val="TableBullet1"/>
              <w:spacing w:before="60" w:after="80"/>
              <w:ind w:left="431" w:hanging="357"/>
            </w:pPr>
            <w:r w:rsidRPr="00826425">
              <w:t>Bar</w:t>
            </w:r>
          </w:p>
          <w:p w:rsidR="003C707C" w:rsidRPr="00826425" w:rsidRDefault="003C707C" w:rsidP="00EE7AC7">
            <w:pPr>
              <w:pStyle w:val="TableBullet1"/>
              <w:spacing w:before="60" w:after="80"/>
              <w:ind w:left="431" w:hanging="357"/>
            </w:pPr>
            <w:r w:rsidRPr="00826425">
              <w:t>Cafeteria</w:t>
            </w:r>
          </w:p>
          <w:p w:rsidR="003C707C" w:rsidRPr="00826425" w:rsidRDefault="003C707C" w:rsidP="00EE7AC7">
            <w:pPr>
              <w:pStyle w:val="TableBullet1"/>
              <w:spacing w:before="60" w:after="80"/>
              <w:ind w:left="431" w:hanging="357"/>
            </w:pPr>
            <w:r w:rsidRPr="00826425">
              <w:t>Canteen</w:t>
            </w:r>
          </w:p>
          <w:p w:rsidR="003C707C" w:rsidRPr="00826425" w:rsidRDefault="003C707C" w:rsidP="00EE7AC7">
            <w:pPr>
              <w:pStyle w:val="TableBullet1"/>
              <w:spacing w:before="60" w:after="80"/>
              <w:ind w:left="431" w:hanging="357"/>
            </w:pPr>
            <w:r w:rsidRPr="00826425">
              <w:t>Kiosk</w:t>
            </w:r>
          </w:p>
          <w:p w:rsidR="003C707C" w:rsidRPr="00826425" w:rsidRDefault="003C707C" w:rsidP="00EE7AC7">
            <w:pPr>
              <w:pStyle w:val="TableBullet1"/>
              <w:spacing w:before="60" w:after="80"/>
              <w:ind w:left="431" w:hanging="357"/>
            </w:pPr>
            <w:r w:rsidRPr="00826425">
              <w:t>Coffee shop</w:t>
            </w:r>
          </w:p>
          <w:p w:rsidR="003C707C" w:rsidRPr="00826425" w:rsidRDefault="003C707C" w:rsidP="00EE7AC7">
            <w:pPr>
              <w:pStyle w:val="TableBullet1"/>
              <w:spacing w:before="60" w:after="80"/>
              <w:ind w:left="431" w:hanging="357"/>
            </w:pPr>
            <w:r w:rsidRPr="00826425">
              <w:t>Fast food shop</w:t>
            </w:r>
          </w:p>
          <w:p w:rsidR="003C707C" w:rsidRPr="00826425" w:rsidRDefault="003C707C" w:rsidP="00EE7AC7">
            <w:pPr>
              <w:pStyle w:val="TableBullet1"/>
              <w:spacing w:before="60" w:after="80"/>
              <w:ind w:left="431" w:hanging="357"/>
            </w:pPr>
            <w:r w:rsidRPr="00826425">
              <w:t>Function room/s.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C707C" w:rsidRPr="00826425" w:rsidRDefault="003C707C" w:rsidP="00CE60DB">
            <w:pPr>
              <w:pStyle w:val="TableTextBold"/>
              <w:spacing w:after="100"/>
            </w:pPr>
            <w:r w:rsidRPr="00826425">
              <w:lastRenderedPageBreak/>
              <w:t>Element 3: Prepare and pack take away food and beverages</w:t>
            </w:r>
          </w:p>
          <w:p w:rsidR="003C707C" w:rsidRPr="00826425" w:rsidRDefault="003C707C" w:rsidP="00CE60DB">
            <w:pPr>
              <w:tabs>
                <w:tab w:val="left" w:pos="360"/>
              </w:tabs>
              <w:spacing w:before="80" w:after="100"/>
              <w:ind w:left="357" w:hanging="357"/>
              <w:rPr>
                <w:rFonts w:ascii="Helvetica" w:hAnsi="Helvetica" w:cs="Arial"/>
              </w:rPr>
            </w:pPr>
            <w:r w:rsidRPr="00826425">
              <w:rPr>
                <w:rFonts w:ascii="Helvetica" w:hAnsi="Helvetica" w:cs="Arial"/>
                <w:b/>
              </w:rPr>
              <w:t>3.1</w:t>
            </w:r>
            <w:r w:rsidRPr="00826425">
              <w:rPr>
                <w:rFonts w:ascii="Helvetica" w:hAnsi="Helvetica" w:cs="Arial"/>
                <w:b/>
              </w:rPr>
              <w:tab/>
            </w:r>
            <w:r w:rsidRPr="00826425">
              <w:rPr>
                <w:rFonts w:ascii="Helvetica" w:hAnsi="Helvetica" w:cs="Arial"/>
              </w:rPr>
              <w:t>Present and pack food and beverage items in accordance with enterprise procedures and relevant health regulations</w:t>
            </w:r>
          </w:p>
          <w:p w:rsidR="003C707C" w:rsidRPr="00826425" w:rsidRDefault="003C707C" w:rsidP="00CE60DB">
            <w:pPr>
              <w:tabs>
                <w:tab w:val="left" w:pos="360"/>
              </w:tabs>
              <w:spacing w:before="80" w:after="100"/>
              <w:ind w:left="360" w:hanging="360"/>
              <w:rPr>
                <w:rFonts w:ascii="Helvetica" w:hAnsi="Helvetica" w:cs="Arial"/>
              </w:rPr>
            </w:pPr>
            <w:r w:rsidRPr="00826425">
              <w:rPr>
                <w:rFonts w:ascii="Helvetica" w:hAnsi="Helvetica" w:cs="Arial"/>
                <w:b/>
              </w:rPr>
              <w:t>3.2</w:t>
            </w:r>
            <w:r w:rsidRPr="00826425">
              <w:rPr>
                <w:rFonts w:ascii="Helvetica" w:hAnsi="Helvetica" w:cs="Arial"/>
                <w:b/>
              </w:rPr>
              <w:tab/>
            </w:r>
            <w:r w:rsidRPr="00826425">
              <w:rPr>
                <w:rFonts w:ascii="Helvetica" w:hAnsi="Helvetica" w:cs="Arial"/>
              </w:rPr>
              <w:t xml:space="preserve">Apply </w:t>
            </w:r>
            <w:r w:rsidRPr="00826425">
              <w:rPr>
                <w:rFonts w:ascii="Helvetica" w:hAnsi="Helvetica" w:cs="Arial"/>
                <w:i/>
              </w:rPr>
              <w:t>safe food handling practices</w:t>
            </w:r>
            <w:r w:rsidRPr="00826425">
              <w:rPr>
                <w:rFonts w:ascii="Helvetica" w:hAnsi="Helvetica" w:cs="Arial"/>
              </w:rPr>
              <w:t xml:space="preserve"> in accordance with enterprise procedures and relevant health regulations</w:t>
            </w:r>
          </w:p>
          <w:p w:rsidR="00EE7AC7" w:rsidRPr="00826425" w:rsidRDefault="003C707C" w:rsidP="00CE60DB">
            <w:pPr>
              <w:tabs>
                <w:tab w:val="left" w:pos="360"/>
              </w:tabs>
              <w:spacing w:before="80" w:after="100"/>
              <w:ind w:left="360" w:hanging="360"/>
              <w:rPr>
                <w:rFonts w:ascii="Helvetica" w:hAnsi="Helvetica" w:cs="Arial"/>
              </w:rPr>
            </w:pPr>
            <w:r w:rsidRPr="00826425">
              <w:rPr>
                <w:rFonts w:ascii="Helvetica" w:hAnsi="Helvetica" w:cs="Arial"/>
                <w:b/>
              </w:rPr>
              <w:t>3.3</w:t>
            </w:r>
            <w:r w:rsidRPr="00826425">
              <w:rPr>
                <w:rFonts w:ascii="Helvetica" w:hAnsi="Helvetica" w:cs="Arial"/>
                <w:b/>
              </w:rPr>
              <w:tab/>
            </w:r>
            <w:r w:rsidRPr="00826425">
              <w:rPr>
                <w:rFonts w:ascii="Helvetica" w:hAnsi="Helvetica" w:cs="Arial"/>
              </w:rPr>
              <w:t>Dispose of spoiled products in accordance with enterprise procedures and relevant health regulations</w:t>
            </w:r>
          </w:p>
          <w:p w:rsidR="003C707C" w:rsidRPr="00826425" w:rsidRDefault="00EE7AC7" w:rsidP="00CE60DB">
            <w:pPr>
              <w:tabs>
                <w:tab w:val="left" w:pos="360"/>
              </w:tabs>
              <w:spacing w:before="80" w:after="100"/>
              <w:ind w:left="360" w:hanging="360"/>
              <w:rPr>
                <w:rFonts w:ascii="Helvetica" w:hAnsi="Helvetica" w:cs="Arial"/>
              </w:rPr>
            </w:pPr>
            <w:r w:rsidRPr="00826425">
              <w:rPr>
                <w:rFonts w:ascii="Helvetica" w:hAnsi="Helvetica" w:cs="Arial"/>
                <w:b/>
              </w:rPr>
              <w:t>3.4</w:t>
            </w:r>
            <w:r w:rsidRPr="00826425">
              <w:rPr>
                <w:rFonts w:ascii="Helvetica" w:hAnsi="Helvetica" w:cs="Arial"/>
              </w:rPr>
              <w:tab/>
              <w:t>Comply with correct food handling and food safety procedures</w:t>
            </w:r>
          </w:p>
        </w:tc>
        <w:tc>
          <w:tcPr>
            <w:tcW w:w="9315" w:type="dxa"/>
            <w:gridSpan w:val="4"/>
            <w:tcBorders>
              <w:bottom w:val="nil"/>
            </w:tcBorders>
          </w:tcPr>
          <w:p w:rsidR="003C707C" w:rsidRPr="00826425" w:rsidRDefault="003C707C" w:rsidP="00CE60DB">
            <w:pPr>
              <w:pStyle w:val="TableText"/>
            </w:pPr>
            <w:r w:rsidRPr="00826425">
              <w:rPr>
                <w:i/>
              </w:rPr>
              <w:t>Equipment</w:t>
            </w:r>
            <w:r w:rsidRPr="00826425">
              <w:t xml:space="preserve"> may include: </w:t>
            </w:r>
          </w:p>
          <w:p w:rsidR="003C707C" w:rsidRPr="00826425" w:rsidRDefault="003C707C" w:rsidP="003C707C">
            <w:pPr>
              <w:pStyle w:val="TableBullet1"/>
              <w:ind w:left="431" w:hanging="357"/>
            </w:pPr>
            <w:r w:rsidRPr="00826425">
              <w:t>Cash register</w:t>
            </w:r>
          </w:p>
          <w:p w:rsidR="003C707C" w:rsidRPr="00826425" w:rsidRDefault="003C707C" w:rsidP="003C707C">
            <w:pPr>
              <w:pStyle w:val="TableBullet1"/>
              <w:ind w:left="431" w:hanging="357"/>
            </w:pPr>
            <w:r w:rsidRPr="00826425">
              <w:t>Refrigeration equipment</w:t>
            </w:r>
          </w:p>
          <w:p w:rsidR="003C707C" w:rsidRPr="00826425" w:rsidRDefault="003C707C" w:rsidP="003C707C">
            <w:pPr>
              <w:pStyle w:val="TableBullet1"/>
              <w:ind w:left="431" w:hanging="357"/>
            </w:pPr>
            <w:r w:rsidRPr="00826425">
              <w:t>Cooking equipment</w:t>
            </w:r>
          </w:p>
          <w:p w:rsidR="003C707C" w:rsidRPr="00826425" w:rsidRDefault="003C707C" w:rsidP="003C707C">
            <w:pPr>
              <w:pStyle w:val="TableBullet1"/>
              <w:ind w:left="431" w:hanging="357"/>
            </w:pPr>
            <w:r w:rsidRPr="00826425">
              <w:t>Microwave</w:t>
            </w:r>
          </w:p>
          <w:p w:rsidR="003C707C" w:rsidRPr="00826425" w:rsidRDefault="003C707C" w:rsidP="003C707C">
            <w:pPr>
              <w:pStyle w:val="TableBullet1"/>
              <w:ind w:left="431" w:hanging="357"/>
            </w:pPr>
            <w:r w:rsidRPr="00826425">
              <w:t>Kitchen utensils</w:t>
            </w:r>
          </w:p>
          <w:p w:rsidR="003C707C" w:rsidRPr="00826425" w:rsidRDefault="00826425" w:rsidP="003C707C">
            <w:pPr>
              <w:pStyle w:val="TableBullet1"/>
              <w:ind w:left="431" w:hanging="357"/>
            </w:pPr>
            <w:r w:rsidRPr="00826425">
              <w:t>Bain-marie</w:t>
            </w:r>
          </w:p>
          <w:p w:rsidR="00EE7AC7" w:rsidRPr="00826425" w:rsidRDefault="003C707C" w:rsidP="00EE7AC7">
            <w:pPr>
              <w:pStyle w:val="TableText"/>
              <w:spacing w:before="0" w:after="100"/>
            </w:pPr>
            <w:r w:rsidRPr="00826425">
              <w:t>Coffee machines.</w:t>
            </w:r>
            <w:r w:rsidR="00EE7AC7" w:rsidRPr="00826425">
              <w:rPr>
                <w:i/>
              </w:rPr>
              <w:t xml:space="preserve"> Table items</w:t>
            </w:r>
            <w:r w:rsidR="00EE7AC7" w:rsidRPr="00826425">
              <w:t xml:space="preserve"> may include:</w:t>
            </w:r>
          </w:p>
          <w:p w:rsidR="00EE7AC7" w:rsidRPr="00826425" w:rsidRDefault="00EE7AC7" w:rsidP="00EE7AC7">
            <w:pPr>
              <w:pStyle w:val="TableBullet1"/>
              <w:spacing w:after="100"/>
              <w:ind w:left="431" w:hanging="357"/>
            </w:pPr>
            <w:r w:rsidRPr="00826425">
              <w:t>Sauces</w:t>
            </w:r>
          </w:p>
          <w:p w:rsidR="00EE7AC7" w:rsidRPr="00826425" w:rsidRDefault="00EE7AC7" w:rsidP="00EE7AC7">
            <w:pPr>
              <w:pStyle w:val="TableBullet1"/>
              <w:spacing w:after="100"/>
              <w:ind w:left="431" w:hanging="357"/>
            </w:pPr>
            <w:r w:rsidRPr="00826425">
              <w:t xml:space="preserve">Mustards </w:t>
            </w:r>
          </w:p>
          <w:p w:rsidR="003C707C" w:rsidRPr="00826425" w:rsidRDefault="00EE7AC7" w:rsidP="00EE7AC7">
            <w:pPr>
              <w:pStyle w:val="TableBullet1"/>
              <w:spacing w:after="100"/>
              <w:ind w:left="431" w:hanging="357"/>
            </w:pPr>
            <w:r w:rsidRPr="00826425">
              <w:t>Napkins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CE60DB">
            <w:pPr>
              <w:pStyle w:val="TableTextBold"/>
              <w:spacing w:after="100"/>
            </w:pPr>
            <w:r w:rsidRPr="00826425">
              <w:t xml:space="preserve">Element 4: Provide table service </w:t>
            </w:r>
          </w:p>
          <w:p w:rsidR="003C707C" w:rsidRPr="00826425" w:rsidRDefault="003C707C" w:rsidP="00CE60DB">
            <w:pPr>
              <w:tabs>
                <w:tab w:val="left" w:pos="360"/>
              </w:tabs>
              <w:spacing w:before="80" w:after="100"/>
              <w:ind w:left="360" w:hanging="360"/>
              <w:rPr>
                <w:rFonts w:ascii="Helvetica" w:hAnsi="Helvetica" w:cs="Arial"/>
              </w:rPr>
            </w:pPr>
            <w:r w:rsidRPr="00826425">
              <w:rPr>
                <w:rFonts w:ascii="Helvetica" w:hAnsi="Helvetica" w:cs="Arial"/>
                <w:b/>
              </w:rPr>
              <w:t>4.1</w:t>
            </w:r>
            <w:r w:rsidRPr="00826425">
              <w:rPr>
                <w:rFonts w:ascii="Helvetica" w:hAnsi="Helvetica" w:cs="Arial"/>
                <w:b/>
              </w:rPr>
              <w:tab/>
            </w:r>
            <w:r w:rsidRPr="00826425">
              <w:rPr>
                <w:rFonts w:ascii="Helvetica" w:hAnsi="Helvetica" w:cs="Arial"/>
              </w:rPr>
              <w:t>Receive customer orders</w:t>
            </w:r>
          </w:p>
          <w:p w:rsidR="003C707C" w:rsidRPr="00826425" w:rsidRDefault="003C707C" w:rsidP="00CE60DB">
            <w:pPr>
              <w:tabs>
                <w:tab w:val="left" w:pos="360"/>
              </w:tabs>
              <w:spacing w:before="80" w:after="100"/>
              <w:ind w:left="360" w:hanging="360"/>
              <w:rPr>
                <w:rFonts w:ascii="Helvetica" w:hAnsi="Helvetica" w:cs="Arial"/>
              </w:rPr>
            </w:pPr>
            <w:r w:rsidRPr="00826425">
              <w:rPr>
                <w:rFonts w:ascii="Helvetica" w:hAnsi="Helvetica" w:cs="Arial"/>
                <w:b/>
              </w:rPr>
              <w:t>4.2</w:t>
            </w:r>
            <w:r w:rsidRPr="00826425">
              <w:rPr>
                <w:rFonts w:ascii="Helvetica" w:hAnsi="Helvetica" w:cs="Arial"/>
                <w:b/>
              </w:rPr>
              <w:tab/>
            </w:r>
            <w:r w:rsidRPr="00826425">
              <w:rPr>
                <w:rFonts w:ascii="Helvetica" w:hAnsi="Helvetica" w:cs="Arial"/>
              </w:rPr>
              <w:t>Check product and/or brand preferences with customer in a courteous manner</w:t>
            </w:r>
          </w:p>
          <w:p w:rsidR="003C707C" w:rsidRPr="00826425" w:rsidRDefault="003C707C" w:rsidP="00CE60DB">
            <w:pPr>
              <w:tabs>
                <w:tab w:val="left" w:pos="360"/>
              </w:tabs>
              <w:spacing w:before="80" w:after="100"/>
              <w:ind w:left="360" w:hanging="360"/>
              <w:rPr>
                <w:rFonts w:ascii="Helvetica" w:hAnsi="Helvetica" w:cs="Arial"/>
              </w:rPr>
            </w:pPr>
            <w:r w:rsidRPr="00826425">
              <w:rPr>
                <w:rFonts w:ascii="Helvetica" w:hAnsi="Helvetica" w:cs="Arial"/>
                <w:b/>
              </w:rPr>
              <w:t>4.3</w:t>
            </w:r>
            <w:r w:rsidRPr="00826425">
              <w:rPr>
                <w:rFonts w:ascii="Helvetica" w:hAnsi="Helvetica" w:cs="Arial"/>
              </w:rPr>
              <w:tab/>
              <w:t xml:space="preserve">Provide clear and helpful </w:t>
            </w:r>
            <w:r w:rsidRPr="00826425">
              <w:rPr>
                <w:rFonts w:ascii="Helvetica" w:hAnsi="Helvetica" w:cs="Arial"/>
                <w:i/>
              </w:rPr>
              <w:t>recommendations or information</w:t>
            </w:r>
            <w:r w:rsidRPr="00826425">
              <w:rPr>
                <w:rFonts w:ascii="Helvetica" w:hAnsi="Helvetica" w:cs="Arial"/>
              </w:rPr>
              <w:t xml:space="preserve"> to customers on selection of food or drinks, if required</w:t>
            </w:r>
          </w:p>
          <w:p w:rsidR="003C707C" w:rsidRPr="00826425" w:rsidRDefault="003C707C" w:rsidP="003C707C">
            <w:pPr>
              <w:tabs>
                <w:tab w:val="left" w:pos="360"/>
              </w:tabs>
              <w:spacing w:before="80" w:after="100"/>
              <w:ind w:left="357" w:hanging="357"/>
              <w:rPr>
                <w:rFonts w:ascii="Helvetica" w:hAnsi="Helvetica" w:cs="Arial"/>
                <w:i/>
              </w:rPr>
            </w:pPr>
            <w:r w:rsidRPr="00826425">
              <w:rPr>
                <w:rFonts w:ascii="Helvetica" w:hAnsi="Helvetica" w:cs="Arial"/>
                <w:b/>
              </w:rPr>
              <w:t>4.4</w:t>
            </w:r>
            <w:r w:rsidRPr="00826425">
              <w:rPr>
                <w:rFonts w:ascii="Helvetica" w:hAnsi="Helvetica" w:cs="Arial"/>
                <w:b/>
              </w:rPr>
              <w:tab/>
            </w:r>
            <w:r w:rsidRPr="00826425">
              <w:rPr>
                <w:rFonts w:ascii="Helvetica" w:hAnsi="Helvetica" w:cs="Arial"/>
              </w:rPr>
              <w:t xml:space="preserve">Serve food and drink according to enterprise requirements and </w:t>
            </w:r>
            <w:r w:rsidRPr="00826425">
              <w:rPr>
                <w:rFonts w:ascii="Helvetica" w:hAnsi="Helvetica" w:cs="Arial"/>
                <w:i/>
              </w:rPr>
              <w:t>personal hygiene standards</w:t>
            </w:r>
          </w:p>
        </w:tc>
        <w:tc>
          <w:tcPr>
            <w:tcW w:w="9315" w:type="dxa"/>
            <w:gridSpan w:val="4"/>
            <w:tcBorders>
              <w:top w:val="nil"/>
              <w:bottom w:val="single" w:sz="4" w:space="0" w:color="auto"/>
            </w:tcBorders>
          </w:tcPr>
          <w:p w:rsidR="003C707C" w:rsidRPr="00826425" w:rsidRDefault="003C707C" w:rsidP="003C707C">
            <w:pPr>
              <w:pStyle w:val="TableBullet1"/>
              <w:spacing w:after="100"/>
              <w:ind w:left="431" w:hanging="357"/>
            </w:pPr>
            <w:r w:rsidRPr="00826425">
              <w:t>Salt and pepper shakers</w:t>
            </w:r>
          </w:p>
          <w:p w:rsidR="003C707C" w:rsidRPr="00826425" w:rsidRDefault="003C707C" w:rsidP="003C707C">
            <w:pPr>
              <w:pStyle w:val="TableBullet1"/>
              <w:spacing w:after="100"/>
              <w:ind w:left="431" w:hanging="357"/>
            </w:pPr>
            <w:r w:rsidRPr="00826425">
              <w:t>Menus</w:t>
            </w:r>
          </w:p>
          <w:p w:rsidR="003C707C" w:rsidRPr="00826425" w:rsidRDefault="003C707C" w:rsidP="003C707C">
            <w:pPr>
              <w:pStyle w:val="TableBullet1"/>
              <w:spacing w:after="100"/>
              <w:ind w:left="431" w:hanging="357"/>
            </w:pPr>
            <w:r w:rsidRPr="00826425">
              <w:t>Cutlery</w:t>
            </w:r>
          </w:p>
          <w:p w:rsidR="003C707C" w:rsidRPr="00826425" w:rsidRDefault="003C707C" w:rsidP="003C707C">
            <w:pPr>
              <w:pStyle w:val="TableBullet1"/>
              <w:spacing w:after="100"/>
              <w:ind w:left="431" w:hanging="357"/>
            </w:pPr>
            <w:r w:rsidRPr="00826425">
              <w:t>Crockery</w:t>
            </w:r>
          </w:p>
          <w:p w:rsidR="003C707C" w:rsidRPr="00826425" w:rsidRDefault="003C707C" w:rsidP="003C707C">
            <w:pPr>
              <w:pStyle w:val="TableBullet1"/>
              <w:spacing w:after="100"/>
              <w:ind w:left="431" w:hanging="357"/>
            </w:pPr>
            <w:r w:rsidRPr="00826425">
              <w:t>Glassware</w:t>
            </w:r>
          </w:p>
          <w:p w:rsidR="003C707C" w:rsidRPr="00826425" w:rsidRDefault="003C707C" w:rsidP="003C707C">
            <w:pPr>
              <w:pStyle w:val="TableBullet1"/>
              <w:spacing w:after="100"/>
              <w:ind w:left="431" w:hanging="357"/>
            </w:pPr>
            <w:r w:rsidRPr="00826425">
              <w:t>Cruets.</w:t>
            </w:r>
          </w:p>
          <w:p w:rsidR="00EE7AC7" w:rsidRPr="00826425" w:rsidRDefault="00EE7AC7" w:rsidP="00EE7AC7">
            <w:pPr>
              <w:pStyle w:val="TableText"/>
              <w:spacing w:after="100"/>
            </w:pPr>
            <w:r w:rsidRPr="00826425">
              <w:rPr>
                <w:i/>
                <w:iCs/>
              </w:rPr>
              <w:t xml:space="preserve">Record orders </w:t>
            </w:r>
            <w:r w:rsidRPr="00826425">
              <w:t>may relate to:</w:t>
            </w:r>
          </w:p>
          <w:p w:rsidR="00EE7AC7" w:rsidRPr="00826425" w:rsidRDefault="00EE7AC7" w:rsidP="00EE7AC7">
            <w:pPr>
              <w:pStyle w:val="TableBullet1"/>
              <w:spacing w:after="100"/>
              <w:ind w:left="431" w:hanging="357"/>
            </w:pPr>
            <w:r w:rsidRPr="00826425">
              <w:t>Written orders</w:t>
            </w:r>
          </w:p>
          <w:p w:rsidR="00EE7AC7" w:rsidRPr="00826425" w:rsidRDefault="00EE7AC7" w:rsidP="00EE7AC7">
            <w:pPr>
              <w:pStyle w:val="TableBullet1"/>
              <w:spacing w:after="100"/>
              <w:ind w:left="431" w:hanging="357"/>
            </w:pPr>
            <w:r w:rsidRPr="00826425">
              <w:t>Verbal orders</w:t>
            </w:r>
          </w:p>
          <w:p w:rsidR="003C707C" w:rsidRPr="00826425" w:rsidRDefault="00EE7AC7" w:rsidP="00EE7AC7">
            <w:pPr>
              <w:pStyle w:val="TableBullet1"/>
              <w:spacing w:after="100"/>
              <w:ind w:left="431" w:hanging="357"/>
            </w:pPr>
            <w:r w:rsidRPr="00826425">
              <w:t>Electronic equipment to record orders.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C707C" w:rsidRPr="00826425" w:rsidRDefault="003C707C" w:rsidP="003C707C">
            <w:pPr>
              <w:pStyle w:val="TableTextBold"/>
              <w:keepNext/>
              <w:spacing w:after="100"/>
            </w:pPr>
            <w:r w:rsidRPr="00826425">
              <w:lastRenderedPageBreak/>
              <w:t>Element 5: Store and handle foods safely</w:t>
            </w:r>
          </w:p>
          <w:p w:rsidR="003C707C" w:rsidRPr="00826425" w:rsidRDefault="003C707C" w:rsidP="002B2705">
            <w:pPr>
              <w:numPr>
                <w:ilvl w:val="1"/>
                <w:numId w:val="15"/>
              </w:numPr>
              <w:spacing w:before="80" w:after="100" w:line="240" w:lineRule="auto"/>
              <w:rPr>
                <w:rFonts w:ascii="Helvetica" w:hAnsi="Helvetica" w:cs="Arial"/>
                <w:i/>
              </w:rPr>
            </w:pPr>
            <w:r w:rsidRPr="00826425">
              <w:rPr>
                <w:rFonts w:ascii="Helvetica" w:hAnsi="Helvetica" w:cs="Arial"/>
              </w:rPr>
              <w:t>Comply with personal hygiene standards</w:t>
            </w:r>
            <w:r w:rsidRPr="00826425">
              <w:rPr>
                <w:rFonts w:ascii="Helvetica" w:hAnsi="Helvetica" w:cs="Arial"/>
                <w:i/>
              </w:rPr>
              <w:t xml:space="preserve"> </w:t>
            </w:r>
          </w:p>
          <w:p w:rsidR="00317956" w:rsidRPr="00826425" w:rsidRDefault="003C707C" w:rsidP="002B2705">
            <w:pPr>
              <w:numPr>
                <w:ilvl w:val="1"/>
                <w:numId w:val="15"/>
              </w:numPr>
              <w:spacing w:before="80" w:after="100" w:line="240" w:lineRule="auto"/>
              <w:rPr>
                <w:rFonts w:ascii="Helvetica" w:hAnsi="Helvetica" w:cs="Arial"/>
              </w:rPr>
            </w:pPr>
            <w:r w:rsidRPr="00826425">
              <w:rPr>
                <w:rFonts w:ascii="Helvetica" w:hAnsi="Helvetica" w:cs="Arial"/>
              </w:rPr>
              <w:t xml:space="preserve">Handle food according to food safety program </w:t>
            </w:r>
          </w:p>
          <w:p w:rsidR="003C707C" w:rsidRPr="00826425" w:rsidRDefault="003C707C" w:rsidP="002B2705">
            <w:pPr>
              <w:numPr>
                <w:ilvl w:val="1"/>
                <w:numId w:val="15"/>
              </w:numPr>
              <w:spacing w:before="80" w:after="100" w:line="240" w:lineRule="auto"/>
              <w:rPr>
                <w:rFonts w:ascii="Helvetica" w:hAnsi="Helvetica" w:cs="Arial"/>
              </w:rPr>
            </w:pPr>
            <w:r w:rsidRPr="00826425">
              <w:rPr>
                <w:rFonts w:ascii="Helvetica" w:hAnsi="Helvetica" w:cs="Arial"/>
              </w:rPr>
              <w:t>Maintain the workplace in a clean and tidy order</w:t>
            </w:r>
          </w:p>
          <w:p w:rsidR="003C707C" w:rsidRPr="00826425" w:rsidRDefault="003C707C" w:rsidP="002B2705">
            <w:pPr>
              <w:numPr>
                <w:ilvl w:val="1"/>
                <w:numId w:val="15"/>
              </w:numPr>
              <w:spacing w:before="80" w:after="120" w:line="240" w:lineRule="auto"/>
              <w:rPr>
                <w:rFonts w:ascii="Helvetica" w:hAnsi="Helvetica" w:cs="Arial"/>
              </w:rPr>
            </w:pPr>
            <w:r w:rsidRPr="00826425">
              <w:rPr>
                <w:rFonts w:ascii="Helvetica" w:hAnsi="Helvetica" w:cs="Arial"/>
              </w:rPr>
              <w:t xml:space="preserve">Comply with workplace measures to prevent pests entering the premises </w:t>
            </w:r>
          </w:p>
          <w:p w:rsidR="003C707C" w:rsidRPr="00826425" w:rsidRDefault="003C707C" w:rsidP="002B2705">
            <w:pPr>
              <w:numPr>
                <w:ilvl w:val="1"/>
                <w:numId w:val="15"/>
              </w:numPr>
              <w:spacing w:before="80" w:after="120" w:line="240" w:lineRule="auto"/>
              <w:ind w:left="357" w:hanging="357"/>
              <w:rPr>
                <w:rFonts w:ascii="Helvetica" w:hAnsi="Helvetica" w:cs="Arial"/>
              </w:rPr>
            </w:pPr>
            <w:r w:rsidRPr="00826425">
              <w:rPr>
                <w:rFonts w:ascii="Helvetica" w:hAnsi="Helvetica" w:cs="Arial"/>
              </w:rPr>
              <w:t>Identify and report indicators of pest presence</w:t>
            </w:r>
          </w:p>
          <w:p w:rsidR="003C707C" w:rsidRPr="00826425" w:rsidRDefault="003C707C" w:rsidP="00CE60DB">
            <w:pPr>
              <w:pStyle w:val="TableTextBold"/>
            </w:pPr>
            <w:r w:rsidRPr="00826425">
              <w:t>Element 6: Handle payment and carry out cash control procedures</w:t>
            </w:r>
          </w:p>
          <w:p w:rsidR="003C707C" w:rsidRPr="00826425" w:rsidRDefault="003C707C" w:rsidP="00CE60DB">
            <w:pPr>
              <w:tabs>
                <w:tab w:val="left" w:pos="360"/>
              </w:tabs>
              <w:spacing w:before="80" w:after="120"/>
              <w:ind w:left="360" w:hanging="360"/>
              <w:rPr>
                <w:rFonts w:ascii="Helvetica" w:hAnsi="Helvetica" w:cs="Arial"/>
              </w:rPr>
            </w:pPr>
            <w:r w:rsidRPr="00826425">
              <w:rPr>
                <w:rFonts w:ascii="Helvetica" w:hAnsi="Helvetica" w:cs="Arial"/>
                <w:b/>
              </w:rPr>
              <w:t xml:space="preserve">6.1 </w:t>
            </w:r>
            <w:r w:rsidRPr="00826425">
              <w:rPr>
                <w:rFonts w:ascii="Helvetica" w:hAnsi="Helvetica" w:cs="Arial"/>
              </w:rPr>
              <w:t xml:space="preserve">Receive and accurately check cash float </w:t>
            </w:r>
          </w:p>
          <w:p w:rsidR="003C707C" w:rsidRPr="00826425" w:rsidRDefault="003C707C" w:rsidP="00CE60DB">
            <w:pPr>
              <w:tabs>
                <w:tab w:val="left" w:pos="360"/>
              </w:tabs>
              <w:spacing w:before="80" w:after="120"/>
              <w:ind w:left="360" w:hanging="360"/>
              <w:rPr>
                <w:rFonts w:ascii="Helvetica" w:hAnsi="Helvetica" w:cs="Arial"/>
              </w:rPr>
            </w:pPr>
            <w:r w:rsidRPr="00826425">
              <w:rPr>
                <w:rFonts w:ascii="Helvetica" w:hAnsi="Helvetica" w:cs="Arial"/>
                <w:b/>
              </w:rPr>
              <w:t xml:space="preserve">6.2 </w:t>
            </w:r>
            <w:r w:rsidRPr="00826425">
              <w:rPr>
                <w:rFonts w:ascii="Helvetica" w:hAnsi="Helvetica" w:cs="Arial"/>
              </w:rPr>
              <w:t xml:space="preserve">Open and close cash register using manufacturer specifications </w:t>
            </w:r>
          </w:p>
          <w:p w:rsidR="003C707C" w:rsidRPr="00826425" w:rsidRDefault="003C707C" w:rsidP="00CE60DB">
            <w:pPr>
              <w:tabs>
                <w:tab w:val="left" w:pos="360"/>
              </w:tabs>
              <w:spacing w:before="80" w:after="120"/>
              <w:ind w:left="360" w:hanging="360"/>
              <w:rPr>
                <w:rFonts w:ascii="Helvetica" w:hAnsi="Helvetica" w:cs="Arial"/>
              </w:rPr>
            </w:pPr>
            <w:r w:rsidRPr="00826425">
              <w:rPr>
                <w:rFonts w:ascii="Helvetica" w:hAnsi="Helvetica" w:cs="Arial"/>
                <w:b/>
              </w:rPr>
              <w:t xml:space="preserve">6.3 </w:t>
            </w:r>
            <w:r w:rsidRPr="00826425">
              <w:rPr>
                <w:rFonts w:ascii="Helvetica" w:hAnsi="Helvetica" w:cs="Arial"/>
              </w:rPr>
              <w:t>Use cash register according to standard enterprise procedures</w:t>
            </w:r>
          </w:p>
          <w:p w:rsidR="003C707C" w:rsidRPr="00826425" w:rsidRDefault="003C707C" w:rsidP="00CE60DB">
            <w:pPr>
              <w:tabs>
                <w:tab w:val="left" w:pos="360"/>
              </w:tabs>
              <w:spacing w:before="80" w:after="120"/>
              <w:ind w:left="360" w:hanging="360"/>
              <w:rPr>
                <w:rFonts w:ascii="Helvetica" w:hAnsi="Helvetica" w:cs="Arial"/>
              </w:rPr>
            </w:pPr>
            <w:r w:rsidRPr="00826425">
              <w:rPr>
                <w:rFonts w:ascii="Helvetica" w:hAnsi="Helvetica" w:cs="Arial"/>
                <w:b/>
              </w:rPr>
              <w:t xml:space="preserve">6.4 </w:t>
            </w:r>
            <w:r w:rsidRPr="00826425">
              <w:rPr>
                <w:rFonts w:ascii="Helvetica" w:hAnsi="Helvetica" w:cs="Arial"/>
              </w:rPr>
              <w:t>Issue receipts according to standard enterprise procedures</w:t>
            </w:r>
          </w:p>
          <w:p w:rsidR="00EE7AC7" w:rsidRPr="00826425" w:rsidRDefault="003C707C" w:rsidP="00EE7AC7">
            <w:pPr>
              <w:tabs>
                <w:tab w:val="left" w:pos="360"/>
              </w:tabs>
              <w:spacing w:before="80" w:after="120"/>
              <w:ind w:left="357" w:hanging="357"/>
              <w:rPr>
                <w:rFonts w:ascii="Helvetica" w:hAnsi="Helvetica" w:cs="Arial"/>
              </w:rPr>
            </w:pPr>
            <w:r w:rsidRPr="00826425">
              <w:rPr>
                <w:rFonts w:ascii="Helvetica" w:hAnsi="Helvetica" w:cs="Arial"/>
                <w:b/>
              </w:rPr>
              <w:t xml:space="preserve">6.5 </w:t>
            </w:r>
            <w:r w:rsidRPr="00826425">
              <w:rPr>
                <w:rFonts w:ascii="Helvetica" w:hAnsi="Helvetica" w:cs="Arial"/>
              </w:rPr>
              <w:t>Carry out reconciliation of takings accurately and report errors to supervisor</w:t>
            </w:r>
          </w:p>
        </w:tc>
        <w:tc>
          <w:tcPr>
            <w:tcW w:w="9315" w:type="dxa"/>
            <w:gridSpan w:val="4"/>
            <w:tcBorders>
              <w:bottom w:val="nil"/>
            </w:tcBorders>
          </w:tcPr>
          <w:p w:rsidR="003C707C" w:rsidRPr="00826425" w:rsidRDefault="003C707C" w:rsidP="00CE60DB">
            <w:pPr>
              <w:pStyle w:val="TableTextItalic"/>
            </w:pPr>
            <w:r w:rsidRPr="00826425">
              <w:t>Convey orders may include</w:t>
            </w:r>
          </w:p>
          <w:p w:rsidR="003C707C" w:rsidRPr="00826425" w:rsidRDefault="003C707C" w:rsidP="003C707C">
            <w:pPr>
              <w:pStyle w:val="TableBullet1"/>
              <w:ind w:left="431" w:hanging="357"/>
            </w:pPr>
            <w:r w:rsidRPr="00826425">
              <w:t>Orders for food</w:t>
            </w:r>
          </w:p>
          <w:p w:rsidR="003C707C" w:rsidRPr="00826425" w:rsidRDefault="003C707C" w:rsidP="003C707C">
            <w:pPr>
              <w:pStyle w:val="TableBullet1"/>
              <w:ind w:left="431" w:hanging="357"/>
            </w:pPr>
            <w:r w:rsidRPr="00826425">
              <w:t>Orders for beverages</w:t>
            </w:r>
          </w:p>
          <w:p w:rsidR="003C707C" w:rsidRPr="00826425" w:rsidRDefault="003C707C" w:rsidP="003C707C">
            <w:pPr>
              <w:pStyle w:val="TableBullet1"/>
              <w:ind w:left="431" w:hanging="357"/>
            </w:pPr>
            <w:r w:rsidRPr="00826425">
              <w:t>Take away orders</w:t>
            </w:r>
          </w:p>
          <w:p w:rsidR="003C707C" w:rsidRPr="00826425" w:rsidRDefault="003C707C" w:rsidP="003C707C">
            <w:pPr>
              <w:pStyle w:val="TableBullet1"/>
              <w:ind w:left="431" w:hanging="357"/>
            </w:pPr>
            <w:r w:rsidRPr="00826425">
              <w:t>Ingredients</w:t>
            </w:r>
          </w:p>
          <w:p w:rsidR="003C707C" w:rsidRPr="00826425" w:rsidRDefault="003C707C" w:rsidP="00EE7AC7">
            <w:pPr>
              <w:pStyle w:val="TableText"/>
              <w:spacing w:after="100"/>
            </w:pPr>
            <w:r w:rsidRPr="00826425">
              <w:t xml:space="preserve">Cooking </w:t>
            </w:r>
            <w:r w:rsidRPr="00826425">
              <w:rPr>
                <w:i/>
              </w:rPr>
              <w:t xml:space="preserve">Product </w:t>
            </w:r>
            <w:r w:rsidRPr="00826425">
              <w:t>may include:</w:t>
            </w:r>
          </w:p>
          <w:p w:rsidR="003C707C" w:rsidRPr="00826425" w:rsidRDefault="003C707C" w:rsidP="00EE7AC7">
            <w:pPr>
              <w:pStyle w:val="TableBullet1"/>
              <w:spacing w:after="100"/>
              <w:ind w:left="431" w:hanging="357"/>
            </w:pPr>
            <w:r w:rsidRPr="00826425">
              <w:t>Fresh food items</w:t>
            </w:r>
          </w:p>
          <w:p w:rsidR="003C707C" w:rsidRPr="00826425" w:rsidRDefault="003C707C" w:rsidP="00EE7AC7">
            <w:pPr>
              <w:pStyle w:val="TableBullet1"/>
              <w:spacing w:after="100"/>
              <w:ind w:left="431" w:hanging="357"/>
            </w:pPr>
            <w:r w:rsidRPr="00826425">
              <w:t>Pre-packed food items</w:t>
            </w:r>
          </w:p>
          <w:p w:rsidR="003C707C" w:rsidRPr="00826425" w:rsidRDefault="003C707C" w:rsidP="00EE7AC7">
            <w:pPr>
              <w:pStyle w:val="TableBullet1"/>
              <w:spacing w:after="100"/>
              <w:ind w:left="431" w:hanging="357"/>
            </w:pPr>
            <w:r w:rsidRPr="00826425">
              <w:t>Beverages</w:t>
            </w:r>
          </w:p>
          <w:p w:rsidR="003C707C" w:rsidRPr="00826425" w:rsidRDefault="003C707C" w:rsidP="00EE7AC7">
            <w:pPr>
              <w:pStyle w:val="TableBullet1"/>
              <w:spacing w:after="100"/>
              <w:ind w:left="431" w:hanging="357"/>
            </w:pPr>
            <w:r w:rsidRPr="00826425">
              <w:t>Sandwiches</w:t>
            </w:r>
          </w:p>
          <w:p w:rsidR="003C707C" w:rsidRPr="00826425" w:rsidRDefault="003C707C" w:rsidP="00EE7AC7">
            <w:pPr>
              <w:pStyle w:val="TableBullet1"/>
              <w:spacing w:after="100"/>
              <w:ind w:left="431" w:hanging="357"/>
            </w:pPr>
            <w:r w:rsidRPr="00826425">
              <w:t>Pies</w:t>
            </w:r>
          </w:p>
          <w:p w:rsidR="003C707C" w:rsidRPr="00826425" w:rsidRDefault="003C707C" w:rsidP="00EE7AC7">
            <w:pPr>
              <w:pStyle w:val="TableBullet1"/>
              <w:spacing w:after="100"/>
              <w:ind w:left="431" w:hanging="357"/>
            </w:pPr>
            <w:r w:rsidRPr="00826425">
              <w:t>Snack food</w:t>
            </w:r>
          </w:p>
          <w:p w:rsidR="003C707C" w:rsidRPr="00826425" w:rsidRDefault="003C707C" w:rsidP="00EE7AC7">
            <w:pPr>
              <w:pStyle w:val="TableBullet1"/>
              <w:spacing w:after="100"/>
              <w:ind w:left="431" w:hanging="357"/>
            </w:pPr>
            <w:r w:rsidRPr="00826425">
              <w:t>Cakes</w:t>
            </w:r>
          </w:p>
          <w:p w:rsidR="00EE7AC7" w:rsidRPr="00826425" w:rsidRDefault="003C707C" w:rsidP="00EE7AC7">
            <w:pPr>
              <w:pStyle w:val="TableBullet1"/>
              <w:keepNext/>
              <w:spacing w:after="100"/>
              <w:ind w:left="431" w:hanging="357"/>
            </w:pPr>
            <w:r w:rsidRPr="00826425">
              <w:t>Dish of the day</w:t>
            </w:r>
          </w:p>
          <w:p w:rsidR="00EE7AC7" w:rsidRPr="00826425" w:rsidRDefault="003C707C" w:rsidP="00EE7AC7">
            <w:pPr>
              <w:pStyle w:val="TableBullet1"/>
              <w:keepNext/>
              <w:spacing w:after="100"/>
              <w:ind w:left="431" w:hanging="357"/>
            </w:pPr>
            <w:r w:rsidRPr="00826425">
              <w:t xml:space="preserve">Blackboard menu methods. </w:t>
            </w:r>
          </w:p>
          <w:p w:rsidR="00EE7AC7" w:rsidRPr="00826425" w:rsidRDefault="00EE7AC7" w:rsidP="00EE7AC7">
            <w:pPr>
              <w:pStyle w:val="TableTextItalic"/>
              <w:keepNext/>
            </w:pPr>
            <w:r w:rsidRPr="00826425">
              <w:t>Safe food handling practices may include:</w:t>
            </w:r>
          </w:p>
          <w:p w:rsidR="00EE7AC7" w:rsidRPr="00826425" w:rsidRDefault="00EE7AC7" w:rsidP="00EE7AC7">
            <w:pPr>
              <w:pStyle w:val="TableBullet1"/>
              <w:keepNext/>
              <w:ind w:left="431" w:hanging="357"/>
            </w:pPr>
            <w:r w:rsidRPr="00826425">
              <w:t>Cleaning, sanitising</w:t>
            </w:r>
          </w:p>
          <w:p w:rsidR="00EE7AC7" w:rsidRPr="00826425" w:rsidRDefault="00EE7AC7" w:rsidP="00EE7AC7">
            <w:pPr>
              <w:pStyle w:val="TableBullet1"/>
              <w:keepNext/>
              <w:ind w:left="431" w:hanging="357"/>
            </w:pPr>
            <w:r w:rsidRPr="00826425">
              <w:t>Taking and recording food temperatures</w:t>
            </w:r>
          </w:p>
          <w:p w:rsidR="003C707C" w:rsidRPr="00826425" w:rsidRDefault="00EE7AC7" w:rsidP="00EE7AC7">
            <w:pPr>
              <w:pStyle w:val="TableBullet1"/>
              <w:spacing w:after="100"/>
              <w:ind w:left="431" w:hanging="357"/>
            </w:pPr>
            <w:r w:rsidRPr="00826425">
              <w:t>Monitoring self-service food bars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EE7AC7">
            <w:pPr>
              <w:pStyle w:val="TableTextBold"/>
              <w:spacing w:before="100" w:after="140"/>
            </w:pPr>
            <w:r w:rsidRPr="00826425">
              <w:t>Element 7: Close down food service area</w:t>
            </w:r>
          </w:p>
          <w:p w:rsidR="003C707C" w:rsidRPr="00826425" w:rsidRDefault="003C707C" w:rsidP="002B2705">
            <w:pPr>
              <w:keepNext/>
              <w:numPr>
                <w:ilvl w:val="1"/>
                <w:numId w:val="16"/>
              </w:numPr>
              <w:spacing w:before="100" w:after="140" w:line="240" w:lineRule="auto"/>
              <w:rPr>
                <w:rFonts w:ascii="Helvetica" w:hAnsi="Helvetica" w:cs="Arial"/>
              </w:rPr>
            </w:pPr>
            <w:r w:rsidRPr="00826425">
              <w:rPr>
                <w:rFonts w:ascii="Helvetica" w:hAnsi="Helvetica" w:cs="Arial"/>
              </w:rPr>
              <w:t xml:space="preserve">Store and/or prepare equipment for the next service, in accordance with enterprise procedures </w:t>
            </w:r>
          </w:p>
        </w:tc>
        <w:tc>
          <w:tcPr>
            <w:tcW w:w="9315" w:type="dxa"/>
            <w:gridSpan w:val="4"/>
            <w:tcBorders>
              <w:top w:val="nil"/>
              <w:bottom w:val="single" w:sz="4" w:space="0" w:color="auto"/>
            </w:tcBorders>
          </w:tcPr>
          <w:p w:rsidR="00EE7AC7" w:rsidRPr="00826425" w:rsidRDefault="00EE7AC7" w:rsidP="00EE7AC7">
            <w:pPr>
              <w:pStyle w:val="TableBullet1"/>
              <w:keepNext/>
              <w:ind w:left="431" w:hanging="357"/>
            </w:pPr>
            <w:r w:rsidRPr="00826425">
              <w:t xml:space="preserve">Monitoring and recording temperature of cool rooms and </w:t>
            </w:r>
            <w:r w:rsidR="00826425" w:rsidRPr="00826425">
              <w:t>bain-marie</w:t>
            </w:r>
            <w:r w:rsidRPr="00826425">
              <w:t>s</w:t>
            </w:r>
          </w:p>
          <w:p w:rsidR="00EE7AC7" w:rsidRPr="00826425" w:rsidRDefault="00EE7AC7" w:rsidP="00EE7AC7">
            <w:pPr>
              <w:pStyle w:val="TableBullet1"/>
              <w:keepNext/>
              <w:ind w:left="431" w:hanging="357"/>
            </w:pPr>
            <w:r w:rsidRPr="00826425">
              <w:t>Protecting foods from contamination</w:t>
            </w:r>
          </w:p>
          <w:p w:rsidR="003C707C" w:rsidRPr="00826425" w:rsidRDefault="00EE7AC7" w:rsidP="00EE7AC7">
            <w:pPr>
              <w:pStyle w:val="TableBullet1"/>
              <w:ind w:left="431" w:hanging="357"/>
            </w:pPr>
            <w:r w:rsidRPr="00826425">
              <w:t>Covering foods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E7AC7" w:rsidRPr="00826425" w:rsidRDefault="00EE7AC7" w:rsidP="002B2705">
            <w:pPr>
              <w:keepNext/>
              <w:numPr>
                <w:ilvl w:val="1"/>
                <w:numId w:val="16"/>
              </w:numPr>
              <w:spacing w:before="100" w:after="140" w:line="240" w:lineRule="auto"/>
              <w:rPr>
                <w:rFonts w:ascii="Helvetica" w:hAnsi="Helvetica" w:cs="Arial"/>
              </w:rPr>
            </w:pPr>
            <w:r w:rsidRPr="00826425">
              <w:rPr>
                <w:rFonts w:ascii="Helvetica" w:hAnsi="Helvetica" w:cs="Arial"/>
              </w:rPr>
              <w:lastRenderedPageBreak/>
              <w:t xml:space="preserve">Clear, clean or dismantle area in accordance with enterprise procedures and safety requirements  </w:t>
            </w:r>
          </w:p>
          <w:p w:rsidR="00EE7AC7" w:rsidRPr="00826425" w:rsidRDefault="00EE7AC7" w:rsidP="002B2705">
            <w:pPr>
              <w:keepNext/>
              <w:numPr>
                <w:ilvl w:val="1"/>
                <w:numId w:val="16"/>
              </w:numPr>
              <w:spacing w:before="80" w:after="120" w:line="240" w:lineRule="auto"/>
              <w:rPr>
                <w:rFonts w:ascii="Helvetica" w:hAnsi="Helvetica" w:cs="Arial"/>
              </w:rPr>
            </w:pPr>
            <w:r w:rsidRPr="00826425">
              <w:rPr>
                <w:rFonts w:ascii="Helvetica" w:hAnsi="Helvetica" w:cs="Arial"/>
              </w:rPr>
              <w:t xml:space="preserve">Set up area correctly for the next service, in accordance with enterprise procedures and requirements </w:t>
            </w:r>
          </w:p>
          <w:p w:rsidR="00EE7AC7" w:rsidRPr="00826425" w:rsidRDefault="00EE7AC7" w:rsidP="002B2705">
            <w:pPr>
              <w:keepNext/>
              <w:numPr>
                <w:ilvl w:val="1"/>
                <w:numId w:val="16"/>
              </w:numPr>
              <w:spacing w:before="80" w:after="120" w:line="240" w:lineRule="auto"/>
              <w:rPr>
                <w:rFonts w:ascii="Helvetica" w:hAnsi="Helvetica" w:cs="Arial"/>
              </w:rPr>
            </w:pPr>
            <w:r w:rsidRPr="00826425">
              <w:rPr>
                <w:rFonts w:ascii="Helvetica" w:hAnsi="Helvetica" w:cs="Arial"/>
              </w:rPr>
              <w:t>Review and evaluate services with colleagues, where appropriate, identifying possible improvements</w:t>
            </w:r>
          </w:p>
          <w:p w:rsidR="003C707C" w:rsidRPr="00826425" w:rsidRDefault="003C707C" w:rsidP="002B2705">
            <w:pPr>
              <w:keepNext/>
              <w:numPr>
                <w:ilvl w:val="1"/>
                <w:numId w:val="16"/>
              </w:numPr>
              <w:spacing w:before="80" w:after="120" w:line="240" w:lineRule="auto"/>
              <w:rPr>
                <w:rFonts w:ascii="Helvetica" w:hAnsi="Helvetica" w:cs="Arial"/>
              </w:rPr>
            </w:pPr>
            <w:r w:rsidRPr="00826425">
              <w:rPr>
                <w:rFonts w:ascii="Helvetica" w:hAnsi="Helvetica"/>
                <w:bCs/>
              </w:rPr>
              <w:t>Provide handover to incoming colleagues and share any relevant information</w:t>
            </w:r>
          </w:p>
        </w:tc>
        <w:tc>
          <w:tcPr>
            <w:tcW w:w="9315" w:type="dxa"/>
            <w:gridSpan w:val="4"/>
            <w:tcBorders>
              <w:top w:val="single" w:sz="4" w:space="0" w:color="auto"/>
              <w:bottom w:val="nil"/>
            </w:tcBorders>
          </w:tcPr>
          <w:p w:rsidR="003C707C" w:rsidRPr="00826425" w:rsidRDefault="003C707C" w:rsidP="003C707C">
            <w:pPr>
              <w:pStyle w:val="TableBullet1"/>
              <w:ind w:left="431" w:hanging="357"/>
            </w:pPr>
            <w:r w:rsidRPr="00826425">
              <w:t>Using appropriate utensils</w:t>
            </w:r>
          </w:p>
          <w:p w:rsidR="003C707C" w:rsidRPr="00826425" w:rsidRDefault="003C707C" w:rsidP="003C707C">
            <w:pPr>
              <w:pStyle w:val="TableBullet1"/>
              <w:ind w:left="431" w:hanging="357"/>
            </w:pPr>
            <w:r w:rsidRPr="00826425">
              <w:t>No bare hand contact.</w:t>
            </w:r>
          </w:p>
          <w:p w:rsidR="003C707C" w:rsidRPr="00826425" w:rsidRDefault="003C707C" w:rsidP="00CE60DB">
            <w:pPr>
              <w:pStyle w:val="TableTextItalic"/>
              <w:spacing w:after="100"/>
            </w:pPr>
            <w:r w:rsidRPr="00826425">
              <w:t>Recommendations or information may include:</w:t>
            </w:r>
          </w:p>
          <w:p w:rsidR="003C707C" w:rsidRPr="00826425" w:rsidRDefault="003C707C" w:rsidP="003C707C">
            <w:pPr>
              <w:pStyle w:val="TableBullet1"/>
              <w:spacing w:after="100"/>
              <w:ind w:left="431" w:hanging="357"/>
            </w:pPr>
            <w:r w:rsidRPr="00826425">
              <w:t>Price</w:t>
            </w:r>
          </w:p>
          <w:p w:rsidR="003C707C" w:rsidRPr="00826425" w:rsidRDefault="003C707C" w:rsidP="003C707C">
            <w:pPr>
              <w:pStyle w:val="TableBullet1"/>
              <w:spacing w:after="100"/>
              <w:ind w:left="431" w:hanging="357"/>
            </w:pPr>
            <w:r w:rsidRPr="00826425">
              <w:t>Special promotions</w:t>
            </w:r>
          </w:p>
          <w:p w:rsidR="003C707C" w:rsidRPr="00826425" w:rsidRDefault="003C707C" w:rsidP="003C707C">
            <w:pPr>
              <w:pStyle w:val="TableBullet1"/>
              <w:spacing w:after="100"/>
              <w:ind w:left="431" w:hanging="357"/>
            </w:pPr>
            <w:r w:rsidRPr="00826425">
              <w:t>Ingredients</w:t>
            </w:r>
          </w:p>
          <w:p w:rsidR="003C707C" w:rsidRPr="00826425" w:rsidRDefault="003C707C" w:rsidP="003C707C">
            <w:pPr>
              <w:pStyle w:val="TableBullet1"/>
              <w:spacing w:after="100"/>
              <w:ind w:left="431" w:hanging="357"/>
            </w:pPr>
            <w:r w:rsidRPr="00826425">
              <w:t>Relative strength</w:t>
            </w:r>
          </w:p>
          <w:p w:rsidR="003C707C" w:rsidRPr="00826425" w:rsidRDefault="003C707C" w:rsidP="003C707C">
            <w:pPr>
              <w:pStyle w:val="TableBullet1"/>
              <w:spacing w:after="100"/>
              <w:ind w:left="431" w:hanging="357"/>
            </w:pPr>
            <w:r w:rsidRPr="00826425">
              <w:t>Suitable alternatives</w:t>
            </w:r>
          </w:p>
          <w:p w:rsidR="003C707C" w:rsidRPr="00826425" w:rsidRDefault="003C707C" w:rsidP="003C707C">
            <w:pPr>
              <w:pStyle w:val="TableBullet1"/>
              <w:spacing w:after="100"/>
              <w:ind w:left="431" w:hanging="357"/>
            </w:pPr>
            <w:r w:rsidRPr="00826425">
              <w:t>Flavours</w:t>
            </w:r>
          </w:p>
          <w:p w:rsidR="003C707C" w:rsidRPr="00826425" w:rsidRDefault="003C707C" w:rsidP="003C707C">
            <w:pPr>
              <w:pStyle w:val="TableBullet1"/>
              <w:spacing w:after="100"/>
              <w:ind w:left="431" w:hanging="357"/>
            </w:pPr>
            <w:r w:rsidRPr="00826425">
              <w:t>Value for money.</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9315" w:type="dxa"/>
            <w:gridSpan w:val="4"/>
            <w:tcBorders>
              <w:top w:val="nil"/>
              <w:bottom w:val="nil"/>
            </w:tcBorders>
          </w:tcPr>
          <w:p w:rsidR="003C707C" w:rsidRPr="00826425" w:rsidRDefault="003C707C" w:rsidP="00CE60DB">
            <w:pPr>
              <w:pStyle w:val="TableTextItalic"/>
              <w:spacing w:after="100"/>
            </w:pPr>
            <w:r w:rsidRPr="00826425">
              <w:t>Personal hygiene standards may include:</w:t>
            </w:r>
          </w:p>
          <w:p w:rsidR="003C707C" w:rsidRPr="00826425" w:rsidRDefault="003C707C" w:rsidP="003C707C">
            <w:pPr>
              <w:pStyle w:val="TableBullet1"/>
              <w:spacing w:after="100"/>
              <w:ind w:left="431" w:hanging="357"/>
            </w:pPr>
            <w:r w:rsidRPr="00826425">
              <w:t>Reporting health conditions and/or illness</w:t>
            </w:r>
          </w:p>
          <w:p w:rsidR="003C707C" w:rsidRPr="00826425" w:rsidRDefault="003C707C" w:rsidP="003C707C">
            <w:pPr>
              <w:pStyle w:val="TableBullet1"/>
              <w:spacing w:after="100"/>
              <w:ind w:left="431" w:hanging="357"/>
            </w:pPr>
            <w:r w:rsidRPr="00826425">
              <w:t>Wearing appropriate clothing and footwear.</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EE7AC7">
            <w:pPr>
              <w:pStyle w:val="TableTextBold"/>
            </w:pPr>
          </w:p>
        </w:tc>
        <w:tc>
          <w:tcPr>
            <w:tcW w:w="9315" w:type="dxa"/>
            <w:gridSpan w:val="4"/>
            <w:tcBorders>
              <w:top w:val="nil"/>
              <w:bottom w:val="single" w:sz="4" w:space="0" w:color="auto"/>
            </w:tcBorders>
          </w:tcPr>
          <w:p w:rsidR="003C707C" w:rsidRPr="00826425" w:rsidRDefault="003C707C" w:rsidP="00CE60DB">
            <w:pPr>
              <w:pStyle w:val="TableTextBold"/>
              <w:spacing w:after="100"/>
            </w:pPr>
            <w:r w:rsidRPr="00826425">
              <w:t>Assessment Guide</w:t>
            </w:r>
          </w:p>
          <w:p w:rsidR="003C707C" w:rsidRPr="00826425" w:rsidRDefault="003C707C" w:rsidP="00CE60DB">
            <w:pPr>
              <w:pStyle w:val="TableText"/>
              <w:spacing w:after="100"/>
            </w:pPr>
            <w:r w:rsidRPr="00826425">
              <w:t>Assessment must confirm knowledge and skills:</w:t>
            </w:r>
          </w:p>
          <w:p w:rsidR="003C707C" w:rsidRPr="00826425" w:rsidRDefault="003C707C" w:rsidP="003C707C">
            <w:pPr>
              <w:pStyle w:val="TableBullet1"/>
              <w:spacing w:after="100"/>
              <w:ind w:left="431" w:hanging="357"/>
            </w:pPr>
            <w:r w:rsidRPr="00826425">
              <w:t>Knowledge of the relevant food handling laws</w:t>
            </w:r>
          </w:p>
          <w:p w:rsidR="003C707C" w:rsidRPr="00826425" w:rsidRDefault="003C707C" w:rsidP="003C707C">
            <w:pPr>
              <w:pStyle w:val="TableBullet1"/>
              <w:spacing w:after="100"/>
              <w:ind w:left="431" w:hanging="357"/>
            </w:pPr>
            <w:r w:rsidRPr="00826425">
              <w:t>Knowledge of hygiene issues of specific relevance to food and beverage service</w:t>
            </w:r>
          </w:p>
          <w:p w:rsidR="003C707C" w:rsidRPr="00826425" w:rsidRDefault="003C707C" w:rsidP="003C707C">
            <w:pPr>
              <w:pStyle w:val="TableBullet1"/>
              <w:spacing w:after="100"/>
              <w:ind w:left="431" w:hanging="357"/>
            </w:pPr>
            <w:r w:rsidRPr="00826425">
              <w:t>Ability to perform typical food ordering and use table service equipment</w:t>
            </w:r>
          </w:p>
          <w:p w:rsidR="003C707C" w:rsidRPr="00826425" w:rsidRDefault="003C707C" w:rsidP="003C707C">
            <w:pPr>
              <w:pStyle w:val="TableBullet1"/>
              <w:spacing w:after="100"/>
              <w:ind w:left="431" w:hanging="357"/>
            </w:pPr>
            <w:r w:rsidRPr="00826425">
              <w:t>Knowledge of a variety of food and beverage products</w:t>
            </w:r>
          </w:p>
          <w:p w:rsidR="003C707C" w:rsidRPr="00826425" w:rsidRDefault="003C707C" w:rsidP="00EE7AC7">
            <w:pPr>
              <w:pStyle w:val="TableBullet1"/>
              <w:spacing w:after="100"/>
              <w:ind w:left="431" w:hanging="357"/>
            </w:pPr>
            <w:r w:rsidRPr="00826425">
              <w:t>Ability to apply preparation and serving techniques for a range of standard food and drink.</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C707C" w:rsidRPr="00826425" w:rsidRDefault="003C707C" w:rsidP="00EE7AC7">
            <w:pPr>
              <w:pStyle w:val="TableTextBold"/>
              <w:keepNext/>
            </w:pPr>
          </w:p>
        </w:tc>
        <w:tc>
          <w:tcPr>
            <w:tcW w:w="9315" w:type="dxa"/>
            <w:gridSpan w:val="4"/>
            <w:tcBorders>
              <w:top w:val="single" w:sz="4" w:space="0" w:color="auto"/>
              <w:bottom w:val="nil"/>
            </w:tcBorders>
          </w:tcPr>
          <w:p w:rsidR="00EE7AC7" w:rsidRPr="00826425" w:rsidRDefault="00EE7AC7" w:rsidP="00EE7AC7">
            <w:pPr>
              <w:pStyle w:val="TableTextBold"/>
              <w:spacing w:after="100"/>
            </w:pPr>
            <w:r w:rsidRPr="00826425">
              <w:t>Linkages To Other Units</w:t>
            </w:r>
          </w:p>
          <w:p w:rsidR="00EE7AC7" w:rsidRPr="00826425" w:rsidRDefault="00EE7AC7" w:rsidP="00EE7AC7">
            <w:pPr>
              <w:pStyle w:val="TableBullet1"/>
              <w:spacing w:after="100"/>
              <w:ind w:left="431" w:hanging="357"/>
            </w:pPr>
            <w:r w:rsidRPr="00826425">
              <w:t>Apply standard safety procedures for handling foodstuffs</w:t>
            </w:r>
          </w:p>
          <w:p w:rsidR="00EE7AC7" w:rsidRPr="00826425" w:rsidRDefault="00EE7AC7" w:rsidP="00EE7AC7">
            <w:pPr>
              <w:pStyle w:val="TableBullet1"/>
              <w:ind w:left="431" w:hanging="357"/>
            </w:pPr>
            <w:r w:rsidRPr="00826425">
              <w:t>Comply with workplace hygiene procedures</w:t>
            </w:r>
          </w:p>
          <w:p w:rsidR="003C707C" w:rsidRPr="00826425" w:rsidRDefault="003C707C" w:rsidP="003C707C">
            <w:pPr>
              <w:pStyle w:val="TableBullet1"/>
              <w:ind w:left="431" w:hanging="357"/>
            </w:pPr>
            <w:r w:rsidRPr="00826425">
              <w:t>Process a financial sale transaction</w:t>
            </w:r>
          </w:p>
          <w:p w:rsidR="003C707C" w:rsidRPr="00826425" w:rsidRDefault="003C707C" w:rsidP="003C707C">
            <w:pPr>
              <w:pStyle w:val="TableBullet1"/>
              <w:ind w:left="431" w:hanging="357"/>
            </w:pPr>
            <w:r w:rsidRPr="00826425">
              <w:t>Work effectively with colleagues and customers.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CE60DB">
            <w:pPr>
              <w:pStyle w:val="TableTextBold"/>
            </w:pPr>
          </w:p>
        </w:tc>
        <w:tc>
          <w:tcPr>
            <w:tcW w:w="9315" w:type="dxa"/>
            <w:gridSpan w:val="4"/>
            <w:tcBorders>
              <w:top w:val="nil"/>
              <w:bottom w:val="single" w:sz="4" w:space="0" w:color="auto"/>
            </w:tcBorders>
          </w:tcPr>
          <w:p w:rsidR="003C707C" w:rsidRPr="00826425" w:rsidRDefault="003C707C" w:rsidP="00CE60DB">
            <w:pPr>
              <w:pStyle w:val="TableTextBold"/>
              <w:spacing w:after="100"/>
            </w:pPr>
            <w:r w:rsidRPr="00826425">
              <w:t>Critical Aspects of Assessment</w:t>
            </w:r>
          </w:p>
          <w:p w:rsidR="003C707C" w:rsidRPr="00826425" w:rsidRDefault="003C707C" w:rsidP="00CE60DB">
            <w:pPr>
              <w:pStyle w:val="TableText"/>
              <w:spacing w:after="100"/>
            </w:pPr>
            <w:r w:rsidRPr="00826425">
              <w:t>Evidence of the following is essential:</w:t>
            </w:r>
          </w:p>
          <w:p w:rsidR="003C707C" w:rsidRPr="00826425" w:rsidRDefault="003C707C" w:rsidP="003C707C">
            <w:pPr>
              <w:pStyle w:val="TableBullet1"/>
              <w:spacing w:after="100"/>
              <w:ind w:left="431" w:hanging="357"/>
            </w:pPr>
            <w:r w:rsidRPr="00826425">
              <w:t xml:space="preserve">Demonstrated ability to take food and/or food and beverage orders </w:t>
            </w:r>
          </w:p>
          <w:p w:rsidR="003C707C" w:rsidRPr="00826425" w:rsidRDefault="003C707C" w:rsidP="003C707C">
            <w:pPr>
              <w:pStyle w:val="TableBullet1"/>
              <w:spacing w:after="100"/>
              <w:ind w:left="431" w:hanging="357"/>
            </w:pPr>
            <w:r w:rsidRPr="00826425">
              <w:t>Demonstrated ability to set up and operate food and/or food and beverage service area of outlet</w:t>
            </w:r>
          </w:p>
          <w:p w:rsidR="003C707C" w:rsidRPr="00826425" w:rsidRDefault="003C707C" w:rsidP="003C707C">
            <w:pPr>
              <w:pStyle w:val="TableBullet1"/>
              <w:spacing w:after="100"/>
              <w:ind w:left="431" w:hanging="357"/>
            </w:pPr>
            <w:r w:rsidRPr="00826425">
              <w:t>Demonstrated ability to offer customers assistance appropriate to situation and level of responsibility</w:t>
            </w:r>
          </w:p>
          <w:p w:rsidR="003C707C" w:rsidRPr="00826425" w:rsidRDefault="003C707C" w:rsidP="003C707C">
            <w:pPr>
              <w:pStyle w:val="TableBullet1"/>
              <w:spacing w:after="100"/>
              <w:ind w:left="431" w:hanging="357"/>
            </w:pPr>
            <w:r w:rsidRPr="00826425">
              <w:t>Demonstrated ability to prepare and serve drinks in accordance with enterprise procedures an accepted timelines</w:t>
            </w:r>
          </w:p>
          <w:p w:rsidR="003C707C" w:rsidRPr="00826425" w:rsidRDefault="003C707C" w:rsidP="003C707C">
            <w:pPr>
              <w:pStyle w:val="TableBullet1"/>
              <w:spacing w:after="100"/>
              <w:ind w:left="431" w:hanging="357"/>
            </w:pPr>
            <w:r w:rsidRPr="00826425">
              <w:t>Demonstrated ability to process financial transactions</w:t>
            </w:r>
          </w:p>
          <w:p w:rsidR="003C707C" w:rsidRPr="00826425" w:rsidRDefault="003C707C" w:rsidP="003C707C">
            <w:pPr>
              <w:pStyle w:val="TableBullet1"/>
              <w:spacing w:after="100"/>
              <w:ind w:left="431" w:hanging="357"/>
            </w:pPr>
            <w:r w:rsidRPr="00826425">
              <w:t>Demonstrated ability to maintain workplace records and in particular those records relating to food safety and cash transactions</w:t>
            </w:r>
          </w:p>
          <w:p w:rsidR="003C707C" w:rsidRPr="00826425" w:rsidRDefault="003C707C" w:rsidP="003C707C">
            <w:pPr>
              <w:pStyle w:val="TableBullet1"/>
              <w:spacing w:after="100"/>
              <w:ind w:left="431" w:hanging="357"/>
            </w:pPr>
            <w:r w:rsidRPr="00826425">
              <w:t xml:space="preserve">Demonstrated ability to handle food and beverage products in accordance with enterprise and/or legal requirements e.g. </w:t>
            </w:r>
            <w:r w:rsidR="00826425" w:rsidRPr="00826425">
              <w:t>responsible</w:t>
            </w:r>
            <w:r w:rsidRPr="00826425">
              <w:t xml:space="preserve"> service of alcohol (RSA), food safety. </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C707C" w:rsidRPr="00826425" w:rsidRDefault="003C707C" w:rsidP="00EE7AC7">
            <w:pPr>
              <w:pStyle w:val="TableTextBold"/>
              <w:keepNext/>
            </w:pPr>
          </w:p>
        </w:tc>
        <w:tc>
          <w:tcPr>
            <w:tcW w:w="9315" w:type="dxa"/>
            <w:gridSpan w:val="4"/>
            <w:tcBorders>
              <w:top w:val="single" w:sz="4" w:space="0" w:color="auto"/>
              <w:bottom w:val="nil"/>
            </w:tcBorders>
          </w:tcPr>
          <w:p w:rsidR="003C707C" w:rsidRPr="00826425" w:rsidRDefault="003C707C" w:rsidP="00CE60DB">
            <w:pPr>
              <w:pStyle w:val="TableTextBold"/>
              <w:spacing w:after="100"/>
            </w:pPr>
            <w:r w:rsidRPr="00826425">
              <w:t>Context of Assessment</w:t>
            </w:r>
          </w:p>
          <w:p w:rsidR="003C707C" w:rsidRPr="00826425" w:rsidRDefault="003C707C" w:rsidP="00CE60DB">
            <w:pPr>
              <w:spacing w:before="60" w:after="100"/>
              <w:ind w:left="72"/>
              <w:rPr>
                <w:rFonts w:ascii="Helvetica" w:hAnsi="Helvetica" w:cs="Arial"/>
              </w:rPr>
            </w:pPr>
            <w:r w:rsidRPr="00826425">
              <w:rPr>
                <w:rFonts w:ascii="Helvetica" w:hAnsi="Helvetica" w:cs="Arial"/>
              </w:rPr>
              <w:t>This unit may be assessed on or off the job</w:t>
            </w:r>
          </w:p>
          <w:p w:rsidR="003C707C" w:rsidRPr="00826425" w:rsidRDefault="003C707C" w:rsidP="003C707C">
            <w:pPr>
              <w:pStyle w:val="TableBullet1"/>
              <w:spacing w:after="100"/>
              <w:ind w:left="431" w:hanging="357"/>
            </w:pPr>
            <w:r w:rsidRPr="00826425">
              <w:t>Assessment should include practical demonstration of the ability to take food and/or food and beverage orders and provide table service either in the workplace or through a simulation activity, supported by a range of methods to assess underpinning knowledge</w:t>
            </w:r>
          </w:p>
          <w:p w:rsidR="003C707C" w:rsidRPr="00826425" w:rsidRDefault="003C707C" w:rsidP="003C707C">
            <w:pPr>
              <w:pStyle w:val="TableBullet1"/>
              <w:spacing w:after="100"/>
              <w:ind w:left="431" w:hanging="357"/>
            </w:pPr>
            <w:r w:rsidRPr="00826425">
              <w:t>Assessment must relate to the individual</w:t>
            </w:r>
            <w:r w:rsidRPr="00826425">
              <w:rPr>
                <w:rFonts w:hAnsi="Arial"/>
              </w:rPr>
              <w:t>’</w:t>
            </w:r>
            <w:r w:rsidRPr="00826425">
              <w:t>s work area, job role and area of responsibility</w:t>
            </w:r>
          </w:p>
          <w:p w:rsidR="003C707C" w:rsidRPr="00826425" w:rsidRDefault="003C707C" w:rsidP="003C707C">
            <w:pPr>
              <w:pStyle w:val="TableBullet1"/>
              <w:spacing w:after="100"/>
              <w:ind w:left="431" w:hanging="357"/>
            </w:pPr>
            <w:r w:rsidRPr="00826425">
              <w:t>Assessment must include project or work activities that allow the candidate to respond to multiple and varying customer service and communication situations that require the candidate to take food and/or food and beverage orders and provide table service.</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keepNext/>
            </w:pPr>
          </w:p>
        </w:tc>
        <w:tc>
          <w:tcPr>
            <w:tcW w:w="9315" w:type="dxa"/>
            <w:gridSpan w:val="4"/>
            <w:tcBorders>
              <w:top w:val="nil"/>
              <w:bottom w:val="nil"/>
            </w:tcBorders>
          </w:tcPr>
          <w:p w:rsidR="003C707C" w:rsidRPr="00826425" w:rsidRDefault="003C707C" w:rsidP="00CE60DB">
            <w:pPr>
              <w:pStyle w:val="TableTextBold"/>
              <w:spacing w:after="100"/>
            </w:pPr>
            <w:r w:rsidRPr="00826425">
              <w:t>Resource Implications</w:t>
            </w:r>
          </w:p>
          <w:p w:rsidR="003C707C" w:rsidRPr="00826425" w:rsidRDefault="003C707C" w:rsidP="00CE60DB">
            <w:pPr>
              <w:pStyle w:val="TableText"/>
              <w:spacing w:after="100"/>
            </w:pPr>
            <w:r w:rsidRPr="00826425">
              <w:t>Training and assessment to include access to a real or food and beverage outlet; and access to workplace customer service standards, procedures, policies, guidelines, tools and equipment and in particular those procedures, policies and guidelines that guide effective work practices such as the food safety program of the enterprise.</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CE60DB">
            <w:pPr>
              <w:pStyle w:val="TableTextBold"/>
            </w:pPr>
          </w:p>
        </w:tc>
        <w:tc>
          <w:tcPr>
            <w:tcW w:w="9315" w:type="dxa"/>
            <w:gridSpan w:val="4"/>
            <w:tcBorders>
              <w:top w:val="nil"/>
              <w:bottom w:val="single" w:sz="4" w:space="0" w:color="auto"/>
            </w:tcBorders>
          </w:tcPr>
          <w:p w:rsidR="003C707C" w:rsidRPr="00826425" w:rsidRDefault="003C707C" w:rsidP="00CE60DB">
            <w:pPr>
              <w:pStyle w:val="TableTextBold"/>
              <w:spacing w:after="100"/>
            </w:pPr>
            <w:r w:rsidRPr="00826425">
              <w:t>Assessment Methods</w:t>
            </w:r>
          </w:p>
          <w:p w:rsidR="003C707C" w:rsidRPr="00826425" w:rsidRDefault="003C707C" w:rsidP="00CE60DB">
            <w:pPr>
              <w:pStyle w:val="TableText"/>
              <w:spacing w:after="100"/>
            </w:pPr>
            <w:r w:rsidRPr="00826425">
              <w:t>The following methods may be used to assess competency for this unit:</w:t>
            </w:r>
          </w:p>
          <w:p w:rsidR="003C707C" w:rsidRPr="00826425" w:rsidRDefault="003C707C" w:rsidP="003C707C">
            <w:pPr>
              <w:pStyle w:val="TableBullet1"/>
              <w:spacing w:after="100"/>
              <w:ind w:left="431" w:hanging="357"/>
            </w:pPr>
            <w:r w:rsidRPr="00826425">
              <w:t>Case studies</w:t>
            </w:r>
          </w:p>
          <w:p w:rsidR="003C707C" w:rsidRPr="00826425" w:rsidRDefault="003C707C" w:rsidP="003C707C">
            <w:pPr>
              <w:pStyle w:val="TableBullet1"/>
              <w:spacing w:after="100"/>
              <w:ind w:left="431" w:hanging="357"/>
            </w:pPr>
            <w:r w:rsidRPr="00826425">
              <w:t>Observation of practical candidate performance</w:t>
            </w:r>
          </w:p>
          <w:p w:rsidR="003C707C" w:rsidRPr="00826425" w:rsidRDefault="003C707C" w:rsidP="003C707C">
            <w:pPr>
              <w:pStyle w:val="TableBullet1"/>
              <w:spacing w:after="100"/>
              <w:ind w:left="431" w:hanging="357"/>
            </w:pPr>
            <w:r w:rsidRPr="00826425">
              <w:t>Oral and written questions</w:t>
            </w:r>
          </w:p>
          <w:p w:rsidR="003C707C" w:rsidRPr="00826425" w:rsidRDefault="003C707C" w:rsidP="003C707C">
            <w:pPr>
              <w:pStyle w:val="TableBullet1"/>
              <w:spacing w:after="100"/>
              <w:ind w:left="431" w:hanging="357"/>
            </w:pPr>
            <w:r w:rsidRPr="00826425">
              <w:t>Portfolio evidence</w:t>
            </w:r>
          </w:p>
          <w:p w:rsidR="003C707C" w:rsidRPr="00826425" w:rsidRDefault="003C707C" w:rsidP="003C707C">
            <w:pPr>
              <w:pStyle w:val="TableBullet1"/>
              <w:spacing w:after="100"/>
              <w:ind w:left="431" w:hanging="357"/>
            </w:pPr>
            <w:r w:rsidRPr="00826425">
              <w:t>Problem solving</w:t>
            </w:r>
          </w:p>
          <w:p w:rsidR="003C707C" w:rsidRPr="00826425" w:rsidRDefault="003C707C" w:rsidP="003C707C">
            <w:pPr>
              <w:pStyle w:val="TableBullet1"/>
              <w:spacing w:after="100"/>
              <w:ind w:left="431" w:hanging="357"/>
            </w:pPr>
            <w:r w:rsidRPr="00826425">
              <w:t>Role plays</w:t>
            </w:r>
          </w:p>
          <w:p w:rsidR="003C707C" w:rsidRPr="00826425" w:rsidRDefault="003C707C" w:rsidP="003C707C">
            <w:pPr>
              <w:pStyle w:val="TableBullet1"/>
              <w:spacing w:after="100"/>
              <w:ind w:left="431" w:hanging="357"/>
            </w:pPr>
            <w:r w:rsidRPr="00826425">
              <w:t>Third party reports completed by a supervisor</w:t>
            </w:r>
          </w:p>
          <w:p w:rsidR="003C707C" w:rsidRPr="00826425" w:rsidRDefault="003C707C" w:rsidP="003C707C">
            <w:pPr>
              <w:pStyle w:val="TableBullet1"/>
              <w:spacing w:after="100"/>
              <w:ind w:left="431" w:hanging="357"/>
            </w:pPr>
            <w:r w:rsidRPr="00826425">
              <w:t>Project and assignment work.</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right w:val="single" w:sz="4" w:space="0" w:color="auto"/>
            </w:tcBorders>
          </w:tcPr>
          <w:p w:rsidR="003C707C" w:rsidRPr="00826425" w:rsidRDefault="003C707C" w:rsidP="003C707C">
            <w:pPr>
              <w:pStyle w:val="TableTextBold"/>
              <w:keepNext/>
            </w:pPr>
          </w:p>
        </w:tc>
        <w:tc>
          <w:tcPr>
            <w:tcW w:w="9315" w:type="dxa"/>
            <w:gridSpan w:val="4"/>
            <w:tcBorders>
              <w:top w:val="single" w:sz="4" w:space="0" w:color="auto"/>
              <w:left w:val="single" w:sz="4" w:space="0" w:color="auto"/>
              <w:bottom w:val="single" w:sz="4" w:space="0" w:color="auto"/>
            </w:tcBorders>
          </w:tcPr>
          <w:p w:rsidR="003C707C" w:rsidRPr="00826425" w:rsidRDefault="003C707C" w:rsidP="00CE60DB">
            <w:pPr>
              <w:pStyle w:val="TableTextBold"/>
              <w:spacing w:after="100"/>
            </w:pPr>
            <w:r w:rsidRPr="00826425">
              <w:t>Key Competencies in this Unit</w:t>
            </w:r>
          </w:p>
          <w:p w:rsidR="003C707C" w:rsidRPr="00826425" w:rsidRDefault="003C707C" w:rsidP="00CE60DB">
            <w:pPr>
              <w:pStyle w:val="TableTextItalic"/>
              <w:spacing w:after="100"/>
            </w:pPr>
            <w:r w:rsidRPr="00826425">
              <w:t>Level 1 = competence to undertake tasks effectively</w:t>
            </w:r>
          </w:p>
          <w:p w:rsidR="003C707C" w:rsidRPr="00826425" w:rsidRDefault="003C707C" w:rsidP="00CE60DB">
            <w:pPr>
              <w:pStyle w:val="TableTextItalic"/>
              <w:spacing w:after="100"/>
            </w:pPr>
            <w:r w:rsidRPr="00826425">
              <w:t>Level 2 = competence to manage tasks</w:t>
            </w:r>
          </w:p>
          <w:p w:rsidR="003C707C" w:rsidRPr="00826425" w:rsidRDefault="003C707C" w:rsidP="00CE60DB">
            <w:pPr>
              <w:pStyle w:val="TableTextItalic"/>
              <w:spacing w:after="100"/>
            </w:pPr>
            <w:r w:rsidRPr="00826425">
              <w:t>Level 3 = competence to use concepts for evaluating</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9"/>
        </w:trPr>
        <w:tc>
          <w:tcPr>
            <w:tcW w:w="4968" w:type="dxa"/>
            <w:tcBorders>
              <w:top w:val="nil"/>
              <w:bottom w:val="nil"/>
              <w:right w:val="single" w:sz="4" w:space="0" w:color="auto"/>
            </w:tcBorders>
          </w:tcPr>
          <w:p w:rsidR="003C707C" w:rsidRPr="00826425" w:rsidRDefault="003C707C" w:rsidP="00CE60DB">
            <w:pPr>
              <w:pStyle w:val="TableTextBold"/>
              <w:keepNext/>
            </w:pPr>
          </w:p>
        </w:tc>
        <w:tc>
          <w:tcPr>
            <w:tcW w:w="4071" w:type="dxa"/>
            <w:tcBorders>
              <w:top w:val="single" w:sz="4" w:space="0" w:color="auto"/>
              <w:left w:val="single" w:sz="4" w:space="0" w:color="auto"/>
              <w:right w:val="single" w:sz="4" w:space="0" w:color="auto"/>
            </w:tcBorders>
          </w:tcPr>
          <w:p w:rsidR="003C707C" w:rsidRPr="00826425" w:rsidRDefault="003C707C" w:rsidP="00826425">
            <w:pPr>
              <w:pStyle w:val="TableTextBold"/>
            </w:pPr>
            <w:r w:rsidRPr="00826425">
              <w:t>Key Competencies</w:t>
            </w:r>
          </w:p>
        </w:tc>
        <w:tc>
          <w:tcPr>
            <w:tcW w:w="1134" w:type="dxa"/>
            <w:tcBorders>
              <w:top w:val="single" w:sz="4" w:space="0" w:color="auto"/>
              <w:left w:val="single" w:sz="4" w:space="0" w:color="auto"/>
            </w:tcBorders>
          </w:tcPr>
          <w:p w:rsidR="003C707C" w:rsidRPr="00826425" w:rsidRDefault="003C707C" w:rsidP="00826425">
            <w:pPr>
              <w:pStyle w:val="TableTextBold"/>
              <w:jc w:val="center"/>
            </w:pPr>
            <w:r w:rsidRPr="00826425">
              <w:t>Level</w:t>
            </w:r>
          </w:p>
        </w:tc>
        <w:tc>
          <w:tcPr>
            <w:tcW w:w="4110" w:type="dxa"/>
            <w:gridSpan w:val="2"/>
          </w:tcPr>
          <w:p w:rsidR="003C707C" w:rsidRPr="00826425" w:rsidRDefault="003C707C" w:rsidP="00826425">
            <w:pPr>
              <w:pStyle w:val="TableTextBold"/>
            </w:pPr>
            <w:r w:rsidRPr="00826425">
              <w:t>Examples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Collecting, organising and analysing information</w:t>
            </w:r>
          </w:p>
        </w:tc>
        <w:tc>
          <w:tcPr>
            <w:tcW w:w="1134" w:type="dxa"/>
          </w:tcPr>
          <w:p w:rsidR="003C707C" w:rsidRPr="00826425" w:rsidRDefault="003C707C" w:rsidP="00826425">
            <w:pPr>
              <w:pStyle w:val="TableText"/>
              <w:jc w:val="center"/>
            </w:pPr>
            <w:r w:rsidRPr="00826425">
              <w:t>1</w:t>
            </w:r>
          </w:p>
        </w:tc>
        <w:tc>
          <w:tcPr>
            <w:tcW w:w="4110" w:type="dxa"/>
            <w:gridSpan w:val="2"/>
          </w:tcPr>
          <w:p w:rsidR="003C707C" w:rsidRPr="00826425" w:rsidRDefault="003C707C" w:rsidP="00826425">
            <w:pPr>
              <w:pStyle w:val="TableText"/>
            </w:pPr>
            <w:r w:rsidRPr="00826425">
              <w:t xml:space="preserve">Take food and/or beverage orders </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Communicating ideas and information</w:t>
            </w:r>
          </w:p>
        </w:tc>
        <w:tc>
          <w:tcPr>
            <w:tcW w:w="1134" w:type="dxa"/>
          </w:tcPr>
          <w:p w:rsidR="003C707C" w:rsidRPr="00826425" w:rsidRDefault="003C707C" w:rsidP="00826425">
            <w:pPr>
              <w:pStyle w:val="TableText"/>
              <w:jc w:val="center"/>
            </w:pPr>
            <w:r w:rsidRPr="00826425">
              <w:t>2</w:t>
            </w:r>
          </w:p>
        </w:tc>
        <w:tc>
          <w:tcPr>
            <w:tcW w:w="4110" w:type="dxa"/>
            <w:gridSpan w:val="2"/>
          </w:tcPr>
          <w:p w:rsidR="003C707C" w:rsidRPr="00826425" w:rsidRDefault="003C707C" w:rsidP="00826425">
            <w:pPr>
              <w:pStyle w:val="TableText"/>
            </w:pPr>
            <w:r w:rsidRPr="00826425">
              <w:t>Use positive communication and customer service skills to provide table service to customers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Planning and organising activities</w:t>
            </w:r>
          </w:p>
        </w:tc>
        <w:tc>
          <w:tcPr>
            <w:tcW w:w="1134" w:type="dxa"/>
          </w:tcPr>
          <w:p w:rsidR="003C707C" w:rsidRPr="00826425" w:rsidRDefault="003C707C" w:rsidP="00826425">
            <w:pPr>
              <w:pStyle w:val="TableText"/>
              <w:jc w:val="center"/>
            </w:pPr>
            <w:r w:rsidRPr="00826425">
              <w:t>2</w:t>
            </w:r>
          </w:p>
        </w:tc>
        <w:tc>
          <w:tcPr>
            <w:tcW w:w="4110" w:type="dxa"/>
            <w:gridSpan w:val="2"/>
          </w:tcPr>
          <w:p w:rsidR="003C707C" w:rsidRPr="00826425" w:rsidRDefault="003C707C" w:rsidP="00826425">
            <w:pPr>
              <w:pStyle w:val="TableText"/>
            </w:pPr>
            <w:r w:rsidRPr="00826425">
              <w:t>Undertake dining area set up prior to service</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Working with others and in teams</w:t>
            </w:r>
          </w:p>
        </w:tc>
        <w:tc>
          <w:tcPr>
            <w:tcW w:w="1134" w:type="dxa"/>
          </w:tcPr>
          <w:p w:rsidR="003C707C" w:rsidRPr="00826425" w:rsidRDefault="003C707C" w:rsidP="00826425">
            <w:pPr>
              <w:pStyle w:val="TableText"/>
              <w:jc w:val="center"/>
            </w:pPr>
            <w:r w:rsidRPr="00826425">
              <w:t>2</w:t>
            </w:r>
          </w:p>
        </w:tc>
        <w:tc>
          <w:tcPr>
            <w:tcW w:w="4110" w:type="dxa"/>
            <w:gridSpan w:val="2"/>
          </w:tcPr>
          <w:p w:rsidR="003C707C" w:rsidRPr="00826425" w:rsidRDefault="003C707C" w:rsidP="00826425">
            <w:pPr>
              <w:pStyle w:val="TableText"/>
            </w:pPr>
            <w:r w:rsidRPr="00826425">
              <w:t xml:space="preserve">Share relevant information to staff when handover to incoming staff is executed </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Using mathematical ideas and techniques</w:t>
            </w:r>
          </w:p>
        </w:tc>
        <w:tc>
          <w:tcPr>
            <w:tcW w:w="1134" w:type="dxa"/>
          </w:tcPr>
          <w:p w:rsidR="003C707C" w:rsidRPr="00826425" w:rsidRDefault="003C707C" w:rsidP="00826425">
            <w:pPr>
              <w:pStyle w:val="TableText"/>
              <w:jc w:val="center"/>
            </w:pPr>
            <w:r w:rsidRPr="00826425">
              <w:t>2</w:t>
            </w:r>
          </w:p>
        </w:tc>
        <w:tc>
          <w:tcPr>
            <w:tcW w:w="4110" w:type="dxa"/>
            <w:gridSpan w:val="2"/>
          </w:tcPr>
          <w:p w:rsidR="003C707C" w:rsidRPr="00826425" w:rsidRDefault="003C707C" w:rsidP="00826425">
            <w:pPr>
              <w:pStyle w:val="TableText"/>
            </w:pPr>
            <w:r w:rsidRPr="00826425">
              <w:t>Complete financial transactions</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C707C" w:rsidRPr="00826425" w:rsidRDefault="003C707C" w:rsidP="00CE60DB">
            <w:pPr>
              <w:pStyle w:val="TableTextBold"/>
            </w:pPr>
          </w:p>
        </w:tc>
        <w:tc>
          <w:tcPr>
            <w:tcW w:w="4071" w:type="dxa"/>
          </w:tcPr>
          <w:p w:rsidR="003C707C" w:rsidRPr="00826425" w:rsidRDefault="003C707C" w:rsidP="00826425">
            <w:pPr>
              <w:pStyle w:val="TableText"/>
            </w:pPr>
            <w:r w:rsidRPr="00826425">
              <w:t>Solving problems</w:t>
            </w:r>
          </w:p>
        </w:tc>
        <w:tc>
          <w:tcPr>
            <w:tcW w:w="1134" w:type="dxa"/>
          </w:tcPr>
          <w:p w:rsidR="003C707C" w:rsidRPr="00826425" w:rsidRDefault="003C707C" w:rsidP="00826425">
            <w:pPr>
              <w:pStyle w:val="TableText"/>
              <w:jc w:val="center"/>
            </w:pPr>
            <w:r w:rsidRPr="00826425">
              <w:t>2</w:t>
            </w:r>
          </w:p>
        </w:tc>
        <w:tc>
          <w:tcPr>
            <w:tcW w:w="4110" w:type="dxa"/>
            <w:gridSpan w:val="2"/>
          </w:tcPr>
          <w:p w:rsidR="003C707C" w:rsidRPr="00826425" w:rsidRDefault="003C707C" w:rsidP="00826425">
            <w:pPr>
              <w:pStyle w:val="TableText"/>
            </w:pPr>
            <w:r w:rsidRPr="00826425">
              <w:t>Identify the presence of pests and eradicate same</w:t>
            </w:r>
          </w:p>
        </w:tc>
      </w:tr>
      <w:tr w:rsidR="003C707C" w:rsidRPr="00826425" w:rsidTr="00205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C707C" w:rsidRPr="00826425" w:rsidRDefault="003C707C" w:rsidP="00CE60DB">
            <w:pPr>
              <w:pStyle w:val="TableTextBold"/>
            </w:pPr>
          </w:p>
        </w:tc>
        <w:tc>
          <w:tcPr>
            <w:tcW w:w="4071" w:type="dxa"/>
            <w:tcBorders>
              <w:bottom w:val="single" w:sz="4" w:space="0" w:color="auto"/>
            </w:tcBorders>
          </w:tcPr>
          <w:p w:rsidR="003C707C" w:rsidRPr="00826425" w:rsidRDefault="003C707C" w:rsidP="00826425">
            <w:pPr>
              <w:pStyle w:val="TableText"/>
            </w:pPr>
            <w:r w:rsidRPr="00826425">
              <w:t>Using technology</w:t>
            </w:r>
          </w:p>
        </w:tc>
        <w:tc>
          <w:tcPr>
            <w:tcW w:w="1134" w:type="dxa"/>
            <w:tcBorders>
              <w:bottom w:val="single" w:sz="4" w:space="0" w:color="auto"/>
            </w:tcBorders>
          </w:tcPr>
          <w:p w:rsidR="003C707C" w:rsidRPr="00826425" w:rsidRDefault="003C707C" w:rsidP="00826425">
            <w:pPr>
              <w:pStyle w:val="TableText"/>
              <w:jc w:val="center"/>
            </w:pPr>
            <w:r w:rsidRPr="00826425">
              <w:t>1</w:t>
            </w:r>
          </w:p>
        </w:tc>
        <w:tc>
          <w:tcPr>
            <w:tcW w:w="4110" w:type="dxa"/>
            <w:gridSpan w:val="2"/>
            <w:tcBorders>
              <w:bottom w:val="single" w:sz="4" w:space="0" w:color="auto"/>
            </w:tcBorders>
          </w:tcPr>
          <w:p w:rsidR="003C707C" w:rsidRPr="00826425" w:rsidRDefault="003C707C" w:rsidP="00826425">
            <w:pPr>
              <w:pStyle w:val="TableText"/>
            </w:pPr>
            <w:r w:rsidRPr="00826425">
              <w:t xml:space="preserve">Use cash register and/or electronic terminals </w:t>
            </w:r>
          </w:p>
        </w:tc>
      </w:tr>
    </w:tbl>
    <w:p w:rsidR="00CB282A" w:rsidRPr="00826425" w:rsidRDefault="00CB282A" w:rsidP="00CB282A">
      <w:pPr>
        <w:pStyle w:val="TableBullet1"/>
        <w:numPr>
          <w:ilvl w:val="0"/>
          <w:numId w:val="0"/>
        </w:numPr>
        <w:ind w:left="360" w:hanging="360"/>
      </w:pPr>
    </w:p>
    <w:p w:rsidR="0089117D" w:rsidRPr="00826425" w:rsidRDefault="0089117D" w:rsidP="00CB282A">
      <w:pPr>
        <w:pStyle w:val="TableText"/>
        <w:rPr>
          <w:szCs w:val="24"/>
          <w:lang w:eastAsia="en-US"/>
        </w:rPr>
      </w:pPr>
      <w:r w:rsidRPr="00826425">
        <w:br w:type="page"/>
      </w:r>
    </w:p>
    <w:p w:rsidR="0089117D" w:rsidRPr="00826425" w:rsidRDefault="0089117D" w:rsidP="0089117D">
      <w:pPr>
        <w:pStyle w:val="BodyCopy"/>
        <w:rPr>
          <w:lang w:val="en-AU"/>
        </w:rPr>
      </w:pPr>
    </w:p>
    <w:p w:rsidR="00205B1A" w:rsidRPr="00826425" w:rsidRDefault="00205B1A" w:rsidP="0089117D">
      <w:pPr>
        <w:pStyle w:val="BodyCopy"/>
        <w:rPr>
          <w:lang w:val="en-AU"/>
        </w:rPr>
      </w:pPr>
    </w:p>
    <w:p w:rsidR="00205B1A" w:rsidRPr="00826425" w:rsidRDefault="00205B1A" w:rsidP="0089117D">
      <w:pPr>
        <w:pStyle w:val="BodyCopy"/>
        <w:rPr>
          <w:lang w:val="en-AU"/>
        </w:rPr>
      </w:pPr>
    </w:p>
    <w:p w:rsidR="0089117D" w:rsidRPr="00826425" w:rsidRDefault="0089117D" w:rsidP="0089117D">
      <w:pPr>
        <w:pStyle w:val="BodyCopy"/>
        <w:rPr>
          <w:lang w:val="en-AU"/>
        </w:rPr>
      </w:pPr>
    </w:p>
    <w:p w:rsidR="0089117D" w:rsidRPr="00826425" w:rsidRDefault="0089117D" w:rsidP="0089117D">
      <w:pPr>
        <w:rPr>
          <w:lang w:eastAsia="en-US"/>
        </w:rPr>
        <w:sectPr w:rsidR="0089117D" w:rsidRPr="00826425" w:rsidSect="00031C5E">
          <w:headerReference w:type="even" r:id="rId25"/>
          <w:headerReference w:type="default" r:id="rId26"/>
          <w:footerReference w:type="even" r:id="rId27"/>
          <w:footerReference w:type="default" r:id="rId28"/>
          <w:pgSz w:w="16838" w:h="11906" w:orient="landscape"/>
          <w:pgMar w:top="1440" w:right="1440" w:bottom="1440" w:left="1440" w:header="709" w:footer="284" w:gutter="0"/>
          <w:cols w:space="708"/>
          <w:docGrid w:linePitch="360"/>
        </w:sectPr>
      </w:pPr>
    </w:p>
    <w:p w:rsidR="00753ECF" w:rsidRPr="00826425" w:rsidRDefault="00753ECF" w:rsidP="00753ECF">
      <w:pPr>
        <w:pStyle w:val="Heading1"/>
        <w:rPr>
          <w:lang w:val="en-AU"/>
        </w:rPr>
      </w:pPr>
      <w:bookmarkStart w:id="13" w:name="_Toc378597109"/>
      <w:r w:rsidRPr="00826425">
        <w:rPr>
          <w:lang w:val="en-AU"/>
        </w:rPr>
        <w:lastRenderedPageBreak/>
        <w:t>Oral Questions</w:t>
      </w:r>
      <w:bookmarkEnd w:id="13"/>
    </w:p>
    <w:tbl>
      <w:tblPr>
        <w:tblStyle w:val="TableGrid"/>
        <w:tblW w:w="9214" w:type="dxa"/>
        <w:tblLayout w:type="fixed"/>
        <w:tblLook w:val="04A0"/>
      </w:tblPr>
      <w:tblGrid>
        <w:gridCol w:w="2369"/>
        <w:gridCol w:w="6845"/>
      </w:tblGrid>
      <w:tr w:rsidR="00753ECF" w:rsidRPr="00826425" w:rsidTr="00753ECF">
        <w:trPr>
          <w:trHeight w:val="510"/>
        </w:trPr>
        <w:tc>
          <w:tcPr>
            <w:tcW w:w="2369" w:type="dxa"/>
            <w:shd w:val="clear" w:color="auto" w:fill="D9D9D9" w:themeFill="background1" w:themeFillShade="D9"/>
          </w:tcPr>
          <w:p w:rsidR="00753ECF" w:rsidRPr="00826425" w:rsidRDefault="00753ECF" w:rsidP="00753ECF">
            <w:pPr>
              <w:pStyle w:val="TableTextBold"/>
            </w:pPr>
            <w:r w:rsidRPr="00826425">
              <w:t>Student name</w:t>
            </w:r>
          </w:p>
        </w:tc>
        <w:tc>
          <w:tcPr>
            <w:tcW w:w="6845" w:type="dxa"/>
          </w:tcPr>
          <w:p w:rsidR="00753ECF" w:rsidRPr="00826425" w:rsidRDefault="00753ECF" w:rsidP="00753ECF">
            <w:pPr>
              <w:pStyle w:val="TableText"/>
            </w:pPr>
          </w:p>
        </w:tc>
      </w:tr>
      <w:tr w:rsidR="00753ECF" w:rsidRPr="00826425" w:rsidTr="00753ECF">
        <w:trPr>
          <w:trHeight w:val="510"/>
        </w:trPr>
        <w:tc>
          <w:tcPr>
            <w:tcW w:w="2369" w:type="dxa"/>
            <w:shd w:val="clear" w:color="auto" w:fill="D9D9D9" w:themeFill="background1" w:themeFillShade="D9"/>
          </w:tcPr>
          <w:p w:rsidR="00753ECF" w:rsidRPr="00826425" w:rsidRDefault="00753ECF" w:rsidP="00753ECF">
            <w:pPr>
              <w:pStyle w:val="TableTextBold"/>
            </w:pPr>
            <w:r w:rsidRPr="00826425">
              <w:t>Assessor name</w:t>
            </w:r>
          </w:p>
        </w:tc>
        <w:tc>
          <w:tcPr>
            <w:tcW w:w="6845" w:type="dxa"/>
          </w:tcPr>
          <w:p w:rsidR="00753ECF" w:rsidRPr="00826425" w:rsidRDefault="00753ECF" w:rsidP="00753ECF">
            <w:pPr>
              <w:pStyle w:val="TableText"/>
            </w:pPr>
          </w:p>
        </w:tc>
      </w:tr>
      <w:tr w:rsidR="00753ECF" w:rsidRPr="00826425" w:rsidTr="00753ECF">
        <w:trPr>
          <w:trHeight w:val="510"/>
        </w:trPr>
        <w:tc>
          <w:tcPr>
            <w:tcW w:w="2369" w:type="dxa"/>
            <w:shd w:val="clear" w:color="auto" w:fill="D9D9D9" w:themeFill="background1" w:themeFillShade="D9"/>
          </w:tcPr>
          <w:p w:rsidR="00753ECF" w:rsidRPr="00826425" w:rsidRDefault="00753ECF" w:rsidP="00753ECF">
            <w:pPr>
              <w:pStyle w:val="TableTextBold"/>
            </w:pPr>
            <w:r w:rsidRPr="00826425">
              <w:t>Location/venue</w:t>
            </w:r>
          </w:p>
        </w:tc>
        <w:tc>
          <w:tcPr>
            <w:tcW w:w="6845" w:type="dxa"/>
          </w:tcPr>
          <w:p w:rsidR="00753ECF" w:rsidRPr="00826425" w:rsidRDefault="00753ECF" w:rsidP="00753ECF">
            <w:pPr>
              <w:pStyle w:val="TableText"/>
            </w:pPr>
          </w:p>
        </w:tc>
      </w:tr>
      <w:tr w:rsidR="00753ECF" w:rsidRPr="00826425" w:rsidTr="00753ECF">
        <w:trPr>
          <w:trHeight w:val="510"/>
        </w:trPr>
        <w:tc>
          <w:tcPr>
            <w:tcW w:w="2369" w:type="dxa"/>
            <w:shd w:val="clear" w:color="auto" w:fill="D9D9D9" w:themeFill="background1" w:themeFillShade="D9"/>
          </w:tcPr>
          <w:p w:rsidR="00753ECF" w:rsidRPr="00826425" w:rsidRDefault="00753ECF" w:rsidP="00753ECF">
            <w:pPr>
              <w:pStyle w:val="TableTextBold"/>
            </w:pPr>
            <w:r w:rsidRPr="00826425">
              <w:t>Unit of competency</w:t>
            </w:r>
          </w:p>
        </w:tc>
        <w:tc>
          <w:tcPr>
            <w:tcW w:w="6845" w:type="dxa"/>
          </w:tcPr>
          <w:p w:rsidR="00753ECF" w:rsidRPr="00826425" w:rsidRDefault="00966C5C" w:rsidP="007075B8">
            <w:pPr>
              <w:pStyle w:val="TableText"/>
            </w:pPr>
            <w:fldSimple w:instr=" REF  UnitName  \* MERGEFORMAT ">
              <w:sdt>
                <w:sdtPr>
                  <w:alias w:val="Unit Name"/>
                  <w:tag w:val="Unit Name"/>
                  <w:id w:val="1179971"/>
                  <w:placeholder>
                    <w:docPart w:val="5C6031038A1940DB8B44A26652C482EC"/>
                  </w:placeholder>
                </w:sdtPr>
                <w:sdtContent>
                  <w:r w:rsidR="00034ADC" w:rsidRPr="00826425">
                    <w:t>Take food orders and provide table service</w:t>
                  </w:r>
                </w:sdtContent>
              </w:sdt>
            </w:fldSimple>
          </w:p>
          <w:p w:rsidR="007075B8" w:rsidRPr="00826425" w:rsidRDefault="00CE60DB" w:rsidP="00CE60DB">
            <w:pPr>
              <w:pStyle w:val="TableText"/>
            </w:pPr>
            <w:r w:rsidRPr="00826425">
              <w:t>D1.HBS.CL5.16</w:t>
            </w:r>
          </w:p>
        </w:tc>
      </w:tr>
      <w:tr w:rsidR="00753ECF" w:rsidRPr="00826425" w:rsidTr="00753ECF">
        <w:trPr>
          <w:trHeight w:val="510"/>
        </w:trPr>
        <w:tc>
          <w:tcPr>
            <w:tcW w:w="2369" w:type="dxa"/>
            <w:shd w:val="clear" w:color="auto" w:fill="D9D9D9" w:themeFill="background1" w:themeFillShade="D9"/>
          </w:tcPr>
          <w:p w:rsidR="00753ECF" w:rsidRPr="00826425" w:rsidRDefault="00753ECF" w:rsidP="00753ECF">
            <w:pPr>
              <w:pStyle w:val="TableTextBold"/>
            </w:pPr>
            <w:r w:rsidRPr="00826425">
              <w:t>Instructions</w:t>
            </w:r>
          </w:p>
        </w:tc>
        <w:tc>
          <w:tcPr>
            <w:tcW w:w="6845" w:type="dxa"/>
          </w:tcPr>
          <w:p w:rsidR="00753ECF" w:rsidRPr="00826425" w:rsidRDefault="00753ECF" w:rsidP="00753ECF">
            <w:pPr>
              <w:pStyle w:val="Numbering"/>
            </w:pPr>
            <w:r w:rsidRPr="00826425">
              <w:t>Ask student questions from the attached list to confirm knowledge, as necessary</w:t>
            </w:r>
          </w:p>
          <w:p w:rsidR="000C6488" w:rsidRPr="00D905DA" w:rsidRDefault="000C6488" w:rsidP="000C6488">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826425" w:rsidRDefault="00753ECF" w:rsidP="00753ECF">
            <w:pPr>
              <w:pStyle w:val="Numbering"/>
            </w:pPr>
            <w:r w:rsidRPr="00826425">
              <w:t>Write short-form student answer in the space provided for each question.</w:t>
            </w:r>
          </w:p>
        </w:tc>
      </w:tr>
    </w:tbl>
    <w:p w:rsidR="00753ECF" w:rsidRPr="00826425" w:rsidRDefault="00753ECF" w:rsidP="00753ECF">
      <w:pPr>
        <w:pStyle w:val="TableText"/>
      </w:pPr>
    </w:p>
    <w:tbl>
      <w:tblPr>
        <w:tblStyle w:val="TableGrid"/>
        <w:tblW w:w="9214" w:type="dxa"/>
        <w:tblLayout w:type="fixed"/>
        <w:tblLook w:val="04A0"/>
      </w:tblPr>
      <w:tblGrid>
        <w:gridCol w:w="7763"/>
        <w:gridCol w:w="725"/>
        <w:gridCol w:w="726"/>
      </w:tblGrid>
      <w:tr w:rsidR="00753ECF" w:rsidRPr="00826425" w:rsidTr="007075B8">
        <w:trPr>
          <w:trHeight w:val="418"/>
          <w:tblHeader/>
        </w:trPr>
        <w:tc>
          <w:tcPr>
            <w:tcW w:w="7763" w:type="dxa"/>
            <w:vMerge w:val="restart"/>
            <w:shd w:val="clear" w:color="auto" w:fill="D9D9D9" w:themeFill="background1" w:themeFillShade="D9"/>
            <w:vAlign w:val="center"/>
          </w:tcPr>
          <w:p w:rsidR="00753ECF" w:rsidRPr="00826425" w:rsidRDefault="00753ECF" w:rsidP="00753ECF">
            <w:pPr>
              <w:pStyle w:val="TableTextBold"/>
            </w:pPr>
            <w:r w:rsidRPr="00826425">
              <w:t>Questions</w:t>
            </w:r>
          </w:p>
        </w:tc>
        <w:tc>
          <w:tcPr>
            <w:tcW w:w="1451" w:type="dxa"/>
            <w:gridSpan w:val="2"/>
            <w:shd w:val="clear" w:color="auto" w:fill="D9D9D9" w:themeFill="background1" w:themeFillShade="D9"/>
            <w:vAlign w:val="center"/>
          </w:tcPr>
          <w:p w:rsidR="00753ECF" w:rsidRPr="00826425" w:rsidRDefault="00753ECF" w:rsidP="00753ECF">
            <w:pPr>
              <w:pStyle w:val="TableTextBold"/>
              <w:spacing w:before="0" w:after="0"/>
              <w:jc w:val="center"/>
            </w:pPr>
            <w:r w:rsidRPr="00826425">
              <w:t>Response</w:t>
            </w:r>
          </w:p>
        </w:tc>
      </w:tr>
      <w:tr w:rsidR="00753ECF" w:rsidRPr="00826425" w:rsidTr="007075B8">
        <w:trPr>
          <w:trHeight w:val="411"/>
          <w:tblHeader/>
        </w:trPr>
        <w:tc>
          <w:tcPr>
            <w:tcW w:w="7763" w:type="dxa"/>
            <w:vMerge/>
          </w:tcPr>
          <w:p w:rsidR="00753ECF" w:rsidRPr="00826425" w:rsidRDefault="00753ECF" w:rsidP="00753ECF">
            <w:pPr>
              <w:pStyle w:val="TableText"/>
            </w:pPr>
          </w:p>
        </w:tc>
        <w:tc>
          <w:tcPr>
            <w:tcW w:w="725" w:type="dxa"/>
            <w:shd w:val="clear" w:color="auto" w:fill="D9D9D9" w:themeFill="background1" w:themeFillShade="D9"/>
            <w:vAlign w:val="center"/>
          </w:tcPr>
          <w:p w:rsidR="00753ECF" w:rsidRPr="00826425" w:rsidRDefault="000C6488" w:rsidP="000C6488">
            <w:pPr>
              <w:pStyle w:val="TableTextBold"/>
              <w:spacing w:before="0" w:after="0"/>
              <w:jc w:val="center"/>
            </w:pPr>
            <w:r>
              <w:t>P</w:t>
            </w:r>
            <w:r w:rsidR="00753ECF" w:rsidRPr="00826425">
              <w:t>C</w:t>
            </w:r>
          </w:p>
        </w:tc>
        <w:tc>
          <w:tcPr>
            <w:tcW w:w="726" w:type="dxa"/>
            <w:shd w:val="clear" w:color="auto" w:fill="D9D9D9" w:themeFill="background1" w:themeFillShade="D9"/>
            <w:vAlign w:val="center"/>
          </w:tcPr>
          <w:p w:rsidR="00753ECF" w:rsidRPr="00826425" w:rsidRDefault="00753ECF" w:rsidP="000C6488">
            <w:pPr>
              <w:pStyle w:val="TableTextBold"/>
              <w:spacing w:before="0" w:after="0"/>
              <w:jc w:val="center"/>
            </w:pPr>
            <w:r w:rsidRPr="00826425">
              <w:t>NYC</w:t>
            </w:r>
          </w:p>
        </w:tc>
      </w:tr>
      <w:tr w:rsidR="00753ECF" w:rsidRPr="00826425" w:rsidTr="00753ECF">
        <w:trPr>
          <w:trHeight w:val="3402"/>
        </w:trPr>
        <w:tc>
          <w:tcPr>
            <w:tcW w:w="7763" w:type="dxa"/>
          </w:tcPr>
          <w:p w:rsidR="00753ECF" w:rsidRPr="00826425" w:rsidRDefault="004C3364" w:rsidP="009E53EF">
            <w:pPr>
              <w:pStyle w:val="Tablelist"/>
              <w:rPr>
                <w:lang w:val="en-AU"/>
              </w:rPr>
            </w:pPr>
            <w:bookmarkStart w:id="14" w:name="Criteria11"/>
            <w:r w:rsidRPr="00826425">
              <w:rPr>
                <w:lang w:val="en-AU"/>
              </w:rPr>
              <w:t>What aspects of the f</w:t>
            </w:r>
            <w:r w:rsidR="00906BAA" w:rsidRPr="00826425">
              <w:rPr>
                <w:lang w:val="en-AU"/>
              </w:rPr>
              <w:t xml:space="preserve">ood service area and customer facilities </w:t>
            </w:r>
            <w:r w:rsidRPr="00826425">
              <w:rPr>
                <w:lang w:val="en-AU"/>
              </w:rPr>
              <w:t xml:space="preserve">would you check </w:t>
            </w:r>
            <w:r w:rsidR="00906BAA" w:rsidRPr="00826425">
              <w:rPr>
                <w:lang w:val="en-AU"/>
              </w:rPr>
              <w:t>for cleanliness prior to service</w:t>
            </w:r>
            <w:bookmarkEnd w:id="14"/>
            <w:r w:rsidRPr="00826425">
              <w:rPr>
                <w:lang w:val="en-AU"/>
              </w:rPr>
              <w:t>?</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7075B8">
        <w:trPr>
          <w:trHeight w:val="3402"/>
        </w:trPr>
        <w:tc>
          <w:tcPr>
            <w:tcW w:w="7763" w:type="dxa"/>
          </w:tcPr>
          <w:p w:rsidR="00753ECF" w:rsidRPr="00826425" w:rsidRDefault="004C3364" w:rsidP="009E53EF">
            <w:pPr>
              <w:pStyle w:val="Tablelist"/>
              <w:rPr>
                <w:lang w:val="en-AU"/>
              </w:rPr>
            </w:pPr>
            <w:bookmarkStart w:id="15" w:name="Criteria12"/>
            <w:r w:rsidRPr="00826425">
              <w:rPr>
                <w:lang w:val="en-AU"/>
              </w:rPr>
              <w:t>What aspects of equipment would you c</w:t>
            </w:r>
            <w:r w:rsidR="00906BAA" w:rsidRPr="00826425">
              <w:rPr>
                <w:lang w:val="en-AU"/>
              </w:rPr>
              <w:t>heck and prepare for service</w:t>
            </w:r>
            <w:bookmarkEnd w:id="15"/>
            <w:r w:rsidRPr="00826425">
              <w:rPr>
                <w:lang w:val="en-AU"/>
              </w:rPr>
              <w:t>?</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16" w:name="Criteria13"/>
            <w:r w:rsidRPr="00826425">
              <w:rPr>
                <w:lang w:val="en-AU"/>
              </w:rPr>
              <w:lastRenderedPageBreak/>
              <w:t>How can you c</w:t>
            </w:r>
            <w:r w:rsidR="00906BAA" w:rsidRPr="00826425">
              <w:rPr>
                <w:lang w:val="en-AU"/>
              </w:rPr>
              <w:t>heck cleanliness and conditio</w:t>
            </w:r>
            <w:r w:rsidR="00E679F9" w:rsidRPr="00826425">
              <w:rPr>
                <w:lang w:val="en-AU"/>
              </w:rPr>
              <w:t>n of tables and all table items</w:t>
            </w:r>
            <w:r w:rsidR="00906BAA" w:rsidRPr="00826425">
              <w:rPr>
                <w:lang w:val="en-AU"/>
              </w:rPr>
              <w:t xml:space="preserve"> prior to service</w:t>
            </w:r>
            <w:bookmarkEnd w:id="16"/>
            <w:r w:rsidRPr="00826425">
              <w:rPr>
                <w:lang w:val="en-AU"/>
              </w:rPr>
              <w:t>?</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17" w:name="Criteria21"/>
            <w:r w:rsidRPr="00826425">
              <w:rPr>
                <w:lang w:val="en-AU"/>
              </w:rPr>
              <w:t xml:space="preserve">How can you provide </w:t>
            </w:r>
            <w:r w:rsidR="00906BAA" w:rsidRPr="00826425">
              <w:rPr>
                <w:lang w:val="en-AU"/>
              </w:rPr>
              <w:t xml:space="preserve">helpful and attentive </w:t>
            </w:r>
            <w:bookmarkEnd w:id="17"/>
            <w:r w:rsidRPr="00826425">
              <w:rPr>
                <w:lang w:val="en-AU"/>
              </w:rPr>
              <w:t>service to customers?</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FC456C">
        <w:trPr>
          <w:trHeight w:val="3969"/>
        </w:trPr>
        <w:tc>
          <w:tcPr>
            <w:tcW w:w="7763" w:type="dxa"/>
          </w:tcPr>
          <w:p w:rsidR="00753ECF" w:rsidRPr="00826425" w:rsidRDefault="004C3364" w:rsidP="00E679F9">
            <w:pPr>
              <w:pStyle w:val="Tablelist"/>
              <w:rPr>
                <w:lang w:val="en-AU"/>
              </w:rPr>
            </w:pPr>
            <w:bookmarkStart w:id="18" w:name="Criteria22"/>
            <w:r w:rsidRPr="00826425">
              <w:rPr>
                <w:lang w:val="en-AU"/>
              </w:rPr>
              <w:t>Describe the steps associated with taking and recording</w:t>
            </w:r>
            <w:r w:rsidR="00906BAA" w:rsidRPr="00826425">
              <w:rPr>
                <w:lang w:val="en-AU"/>
              </w:rPr>
              <w:t xml:space="preserve"> orders accurately and legibly</w:t>
            </w:r>
            <w:bookmarkEnd w:id="18"/>
            <w:r w:rsidRPr="00826425">
              <w:rPr>
                <w:lang w:val="en-AU"/>
              </w:rPr>
              <w:t>.</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19" w:name="Criteria23"/>
            <w:r w:rsidRPr="00826425">
              <w:rPr>
                <w:lang w:val="en-AU"/>
              </w:rPr>
              <w:lastRenderedPageBreak/>
              <w:t>What information in relation to orders would you need to c</w:t>
            </w:r>
            <w:r w:rsidR="00906BAA" w:rsidRPr="00826425">
              <w:rPr>
                <w:lang w:val="en-AU"/>
              </w:rPr>
              <w:t>onvey to the kitchen and/or bar</w:t>
            </w:r>
            <w:bookmarkEnd w:id="19"/>
            <w:r w:rsidRPr="00826425">
              <w:rPr>
                <w:lang w:val="en-AU"/>
              </w:rPr>
              <w:t>?</w:t>
            </w:r>
          </w:p>
        </w:tc>
        <w:tc>
          <w:tcPr>
            <w:tcW w:w="725" w:type="dxa"/>
          </w:tcPr>
          <w:p w:rsidR="00753ECF" w:rsidRPr="00826425" w:rsidRDefault="00753ECF" w:rsidP="006D69DB">
            <w:pPr>
              <w:pStyle w:val="Checkbox"/>
              <w:rPr>
                <w:lang w:val="en-AU"/>
              </w:rPr>
            </w:pPr>
          </w:p>
        </w:tc>
        <w:tc>
          <w:tcPr>
            <w:tcW w:w="726" w:type="dxa"/>
          </w:tcPr>
          <w:p w:rsidR="00753ECF" w:rsidRPr="00826425" w:rsidRDefault="00753ECF" w:rsidP="006D69DB">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20" w:name="Criteria24"/>
            <w:r w:rsidRPr="00826425">
              <w:rPr>
                <w:lang w:val="en-AU"/>
              </w:rPr>
              <w:t>When is it appropriate to g</w:t>
            </w:r>
            <w:r w:rsidR="00906BAA" w:rsidRPr="00826425">
              <w:rPr>
                <w:lang w:val="en-AU"/>
              </w:rPr>
              <w:t>ive customers advice on product selections</w:t>
            </w:r>
            <w:bookmarkEnd w:id="20"/>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21" w:name="Criteria31"/>
            <w:r w:rsidRPr="00826425">
              <w:rPr>
                <w:lang w:val="en-AU"/>
              </w:rPr>
              <w:t>What are some considerations when p</w:t>
            </w:r>
            <w:r w:rsidR="00906BAA" w:rsidRPr="00826425">
              <w:rPr>
                <w:lang w:val="en-AU"/>
              </w:rPr>
              <w:t>resent</w:t>
            </w:r>
            <w:r w:rsidRPr="00826425">
              <w:rPr>
                <w:lang w:val="en-AU"/>
              </w:rPr>
              <w:t>ing</w:t>
            </w:r>
            <w:r w:rsidR="00906BAA" w:rsidRPr="00826425">
              <w:rPr>
                <w:lang w:val="en-AU"/>
              </w:rPr>
              <w:t xml:space="preserve"> and pack</w:t>
            </w:r>
            <w:r w:rsidRPr="00826425">
              <w:rPr>
                <w:lang w:val="en-AU"/>
              </w:rPr>
              <w:t>ing</w:t>
            </w:r>
            <w:r w:rsidR="00906BAA" w:rsidRPr="00826425">
              <w:rPr>
                <w:lang w:val="en-AU"/>
              </w:rPr>
              <w:t xml:space="preserve"> food and beverage items </w:t>
            </w:r>
            <w:bookmarkEnd w:id="21"/>
            <w:r w:rsidRPr="00826425">
              <w:rPr>
                <w:lang w:val="en-AU"/>
              </w:rPr>
              <w:t>for take away service?</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4C3364" w:rsidP="009E53EF">
            <w:pPr>
              <w:pStyle w:val="Tablelist"/>
              <w:rPr>
                <w:lang w:val="en-AU"/>
              </w:rPr>
            </w:pPr>
            <w:bookmarkStart w:id="22" w:name="Criteria32"/>
            <w:r w:rsidRPr="00826425">
              <w:rPr>
                <w:lang w:val="en-AU"/>
              </w:rPr>
              <w:lastRenderedPageBreak/>
              <w:t>What are some</w:t>
            </w:r>
            <w:r w:rsidR="00906BAA" w:rsidRPr="00826425">
              <w:rPr>
                <w:lang w:val="en-AU"/>
              </w:rPr>
              <w:t xml:space="preserve"> safe food handling practices </w:t>
            </w:r>
            <w:bookmarkEnd w:id="22"/>
            <w:r w:rsidRPr="00826425">
              <w:rPr>
                <w:lang w:val="en-AU"/>
              </w:rPr>
              <w:t>that an attendant should implement</w:t>
            </w:r>
            <w:r w:rsidR="00D912A6"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3" w:name="Criteria33"/>
            <w:r w:rsidRPr="00826425">
              <w:rPr>
                <w:lang w:val="en-AU"/>
              </w:rPr>
              <w:t>How can you d</w:t>
            </w:r>
            <w:r w:rsidR="00906BAA" w:rsidRPr="00826425">
              <w:rPr>
                <w:lang w:val="en-AU"/>
              </w:rPr>
              <w:t xml:space="preserve">ispose of spoiled products </w:t>
            </w:r>
            <w:bookmarkEnd w:id="23"/>
            <w:r w:rsidRPr="00826425">
              <w:rPr>
                <w:lang w:val="en-AU"/>
              </w:rPr>
              <w:t>safely and hygienically?</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4" w:name="Criteria34"/>
            <w:r w:rsidRPr="00826425">
              <w:rPr>
                <w:lang w:val="en-AU"/>
              </w:rPr>
              <w:t>What are examples of</w:t>
            </w:r>
            <w:r w:rsidR="00906BAA" w:rsidRPr="00826425">
              <w:rPr>
                <w:lang w:val="en-AU"/>
              </w:rPr>
              <w:t xml:space="preserve"> correct food handling and food safety procedures</w:t>
            </w:r>
            <w:bookmarkEnd w:id="24"/>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5" w:name="Criteria41"/>
            <w:r w:rsidRPr="00826425">
              <w:rPr>
                <w:lang w:val="en-AU"/>
              </w:rPr>
              <w:lastRenderedPageBreak/>
              <w:t>What information would you gather when receiving</w:t>
            </w:r>
            <w:r w:rsidR="00906BAA" w:rsidRPr="00826425">
              <w:rPr>
                <w:lang w:val="en-AU"/>
              </w:rPr>
              <w:t xml:space="preserve"> customer orders</w:t>
            </w:r>
            <w:bookmarkEnd w:id="25"/>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6" w:name="Criteria42"/>
            <w:r w:rsidRPr="00826425">
              <w:rPr>
                <w:lang w:val="en-AU"/>
              </w:rPr>
              <w:t>Why is it important to c</w:t>
            </w:r>
            <w:r w:rsidR="00906BAA" w:rsidRPr="00826425">
              <w:rPr>
                <w:lang w:val="en-AU"/>
              </w:rPr>
              <w:t>heck product and/or brand preferences with customer</w:t>
            </w:r>
            <w:bookmarkEnd w:id="26"/>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7" w:name="Criteria43"/>
            <w:r w:rsidRPr="00826425">
              <w:rPr>
                <w:lang w:val="en-AU"/>
              </w:rPr>
              <w:t xml:space="preserve">What are some examples of </w:t>
            </w:r>
            <w:r w:rsidR="00906BAA" w:rsidRPr="00826425">
              <w:rPr>
                <w:lang w:val="en-AU"/>
              </w:rPr>
              <w:t xml:space="preserve">clear and helpful recommendations or information </w:t>
            </w:r>
            <w:r w:rsidR="00E679F9" w:rsidRPr="00826425">
              <w:rPr>
                <w:lang w:val="en-AU"/>
              </w:rPr>
              <w:t>attendants can giv</w:t>
            </w:r>
            <w:r w:rsidRPr="00826425">
              <w:rPr>
                <w:lang w:val="en-AU"/>
              </w:rPr>
              <w:t xml:space="preserve">e </w:t>
            </w:r>
            <w:r w:rsidR="00906BAA" w:rsidRPr="00826425">
              <w:rPr>
                <w:lang w:val="en-AU"/>
              </w:rPr>
              <w:t>to customers on selection of food or drinks</w:t>
            </w:r>
            <w:bookmarkEnd w:id="27"/>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8" w:name="Criteria44"/>
            <w:r w:rsidRPr="00826425">
              <w:rPr>
                <w:lang w:val="en-AU"/>
              </w:rPr>
              <w:lastRenderedPageBreak/>
              <w:t>Explain how to s</w:t>
            </w:r>
            <w:r w:rsidR="00906BAA" w:rsidRPr="00826425">
              <w:rPr>
                <w:lang w:val="en-AU"/>
              </w:rPr>
              <w:t>erve food and drink according to enterprise requirements and personal hygiene standards</w:t>
            </w:r>
            <w:bookmarkEnd w:id="28"/>
            <w:r w:rsidR="00E679F9"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29" w:name="Criteria51"/>
            <w:r w:rsidRPr="00826425">
              <w:rPr>
                <w:lang w:val="en-AU"/>
              </w:rPr>
              <w:t>What are</w:t>
            </w:r>
            <w:r w:rsidR="00906BAA" w:rsidRPr="00826425">
              <w:rPr>
                <w:lang w:val="en-AU"/>
              </w:rPr>
              <w:t xml:space="preserve"> personal hygiene standards</w:t>
            </w:r>
            <w:bookmarkEnd w:id="29"/>
            <w:r w:rsidRPr="00826425">
              <w:rPr>
                <w:lang w:val="en-AU"/>
              </w:rPr>
              <w:t xml:space="preserve"> that food and beverage attendants must adhere to?</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bookmarkStart w:id="30" w:name="Criteria52"/>
            <w:r w:rsidRPr="00826425">
              <w:rPr>
                <w:lang w:val="en-AU"/>
              </w:rPr>
              <w:t>What would be included in a</w:t>
            </w:r>
            <w:r w:rsidR="00906BAA" w:rsidRPr="00826425">
              <w:rPr>
                <w:lang w:val="en-AU"/>
              </w:rPr>
              <w:t xml:space="preserve"> food safety program</w:t>
            </w:r>
            <w:bookmarkEnd w:id="30"/>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53ECF" w:rsidRPr="00826425" w:rsidTr="00FC456C">
        <w:trPr>
          <w:trHeight w:val="3969"/>
        </w:trPr>
        <w:tc>
          <w:tcPr>
            <w:tcW w:w="7763" w:type="dxa"/>
          </w:tcPr>
          <w:p w:rsidR="00753ECF" w:rsidRPr="00826425" w:rsidRDefault="00D912A6" w:rsidP="009E53EF">
            <w:pPr>
              <w:pStyle w:val="Tablelist"/>
              <w:rPr>
                <w:lang w:val="en-AU"/>
              </w:rPr>
            </w:pPr>
            <w:r w:rsidRPr="00826425">
              <w:rPr>
                <w:lang w:val="en-AU"/>
              </w:rPr>
              <w:lastRenderedPageBreak/>
              <w:t>How can you m</w:t>
            </w:r>
            <w:r w:rsidR="00906BAA" w:rsidRPr="00826425">
              <w:rPr>
                <w:lang w:val="en-AU"/>
              </w:rPr>
              <w:t>aintain the workplace in a clean and tidy order</w:t>
            </w:r>
            <w:r w:rsidRPr="00826425">
              <w:rPr>
                <w:lang w:val="en-AU"/>
              </w:rPr>
              <w:t>?</w:t>
            </w:r>
          </w:p>
        </w:tc>
        <w:tc>
          <w:tcPr>
            <w:tcW w:w="725" w:type="dxa"/>
          </w:tcPr>
          <w:p w:rsidR="00753ECF" w:rsidRPr="00826425" w:rsidRDefault="00753ECF" w:rsidP="00753ECF">
            <w:pPr>
              <w:pStyle w:val="Checkbox"/>
              <w:rPr>
                <w:lang w:val="en-AU"/>
              </w:rPr>
            </w:pPr>
          </w:p>
        </w:tc>
        <w:tc>
          <w:tcPr>
            <w:tcW w:w="726" w:type="dxa"/>
          </w:tcPr>
          <w:p w:rsidR="00753ECF" w:rsidRPr="00826425" w:rsidRDefault="00753ECF" w:rsidP="00753ECF">
            <w:pPr>
              <w:pStyle w:val="Checkbox"/>
              <w:rPr>
                <w:lang w:val="en-AU"/>
              </w:rPr>
            </w:pPr>
          </w:p>
        </w:tc>
      </w:tr>
      <w:tr w:rsidR="007075B8" w:rsidRPr="00826425" w:rsidTr="00FC456C">
        <w:trPr>
          <w:trHeight w:val="3969"/>
        </w:trPr>
        <w:tc>
          <w:tcPr>
            <w:tcW w:w="7763" w:type="dxa"/>
          </w:tcPr>
          <w:p w:rsidR="007075B8" w:rsidRPr="00826425" w:rsidRDefault="00D912A6" w:rsidP="009E53EF">
            <w:pPr>
              <w:pStyle w:val="Tablelist"/>
              <w:rPr>
                <w:lang w:val="en-AU"/>
              </w:rPr>
            </w:pPr>
            <w:r w:rsidRPr="00826425">
              <w:rPr>
                <w:lang w:val="en-AU"/>
              </w:rPr>
              <w:t>What actions can be taken to</w:t>
            </w:r>
            <w:r w:rsidR="00906BAA" w:rsidRPr="00826425">
              <w:rPr>
                <w:lang w:val="en-AU"/>
              </w:rPr>
              <w:t xml:space="preserve"> prevent pests entering the premises</w:t>
            </w:r>
            <w:r w:rsidRPr="00826425">
              <w:rPr>
                <w:lang w:val="en-AU"/>
              </w:rPr>
              <w:t>?</w:t>
            </w:r>
          </w:p>
        </w:tc>
        <w:tc>
          <w:tcPr>
            <w:tcW w:w="725" w:type="dxa"/>
          </w:tcPr>
          <w:p w:rsidR="007075B8" w:rsidRPr="00826425" w:rsidRDefault="007075B8" w:rsidP="00753ECF">
            <w:pPr>
              <w:pStyle w:val="Checkbox"/>
              <w:rPr>
                <w:lang w:val="en-AU"/>
              </w:rPr>
            </w:pPr>
          </w:p>
        </w:tc>
        <w:tc>
          <w:tcPr>
            <w:tcW w:w="726" w:type="dxa"/>
          </w:tcPr>
          <w:p w:rsidR="007075B8" w:rsidRPr="00826425" w:rsidRDefault="007075B8" w:rsidP="00753ECF">
            <w:pPr>
              <w:pStyle w:val="Checkbox"/>
              <w:rPr>
                <w:lang w:val="en-AU"/>
              </w:rPr>
            </w:pPr>
          </w:p>
        </w:tc>
      </w:tr>
      <w:tr w:rsidR="007075B8" w:rsidRPr="00826425" w:rsidTr="00FC456C">
        <w:trPr>
          <w:trHeight w:val="3969"/>
        </w:trPr>
        <w:tc>
          <w:tcPr>
            <w:tcW w:w="7763" w:type="dxa"/>
          </w:tcPr>
          <w:p w:rsidR="007075B8" w:rsidRPr="00826425" w:rsidRDefault="00D912A6" w:rsidP="009E53EF">
            <w:pPr>
              <w:pStyle w:val="Tablelist"/>
              <w:rPr>
                <w:lang w:val="en-AU"/>
              </w:rPr>
            </w:pPr>
            <w:r w:rsidRPr="00826425">
              <w:rPr>
                <w:lang w:val="en-AU"/>
              </w:rPr>
              <w:t>How can you i</w:t>
            </w:r>
            <w:r w:rsidR="00906BAA" w:rsidRPr="00826425">
              <w:rPr>
                <w:lang w:val="en-AU"/>
              </w:rPr>
              <w:t>dentify and report indicators of pest presence</w:t>
            </w:r>
            <w:r w:rsidRPr="00826425">
              <w:rPr>
                <w:lang w:val="en-AU"/>
              </w:rPr>
              <w:t>?</w:t>
            </w:r>
          </w:p>
        </w:tc>
        <w:tc>
          <w:tcPr>
            <w:tcW w:w="725" w:type="dxa"/>
          </w:tcPr>
          <w:p w:rsidR="007075B8" w:rsidRPr="00826425" w:rsidRDefault="007075B8" w:rsidP="00753ECF">
            <w:pPr>
              <w:pStyle w:val="Checkbox"/>
              <w:rPr>
                <w:lang w:val="en-AU"/>
              </w:rPr>
            </w:pPr>
          </w:p>
        </w:tc>
        <w:tc>
          <w:tcPr>
            <w:tcW w:w="726" w:type="dxa"/>
          </w:tcPr>
          <w:p w:rsidR="007075B8" w:rsidRPr="00826425" w:rsidRDefault="007075B8" w:rsidP="00753ECF">
            <w:pPr>
              <w:pStyle w:val="Checkbox"/>
              <w:rPr>
                <w:lang w:val="en-AU"/>
              </w:rPr>
            </w:pPr>
          </w:p>
        </w:tc>
      </w:tr>
      <w:tr w:rsidR="007075B8" w:rsidRPr="00826425" w:rsidTr="00FC456C">
        <w:trPr>
          <w:trHeight w:val="3969"/>
        </w:trPr>
        <w:tc>
          <w:tcPr>
            <w:tcW w:w="7763" w:type="dxa"/>
          </w:tcPr>
          <w:p w:rsidR="007075B8" w:rsidRPr="00826425" w:rsidRDefault="00D912A6" w:rsidP="009E53EF">
            <w:pPr>
              <w:pStyle w:val="Tablelist"/>
              <w:rPr>
                <w:lang w:val="en-AU"/>
              </w:rPr>
            </w:pPr>
            <w:bookmarkStart w:id="31" w:name="Criteria61"/>
            <w:r w:rsidRPr="00826425">
              <w:rPr>
                <w:lang w:val="en-AU"/>
              </w:rPr>
              <w:lastRenderedPageBreak/>
              <w:t>Why is it important to r</w:t>
            </w:r>
            <w:r w:rsidR="00906BAA" w:rsidRPr="00826425">
              <w:rPr>
                <w:lang w:val="en-AU"/>
              </w:rPr>
              <w:t>eceive and accurately check cash float</w:t>
            </w:r>
            <w:bookmarkEnd w:id="31"/>
            <w:r w:rsidRPr="00826425">
              <w:rPr>
                <w:lang w:val="en-AU"/>
              </w:rPr>
              <w:t>?</w:t>
            </w:r>
          </w:p>
        </w:tc>
        <w:tc>
          <w:tcPr>
            <w:tcW w:w="725" w:type="dxa"/>
          </w:tcPr>
          <w:p w:rsidR="007075B8" w:rsidRPr="00826425" w:rsidRDefault="007075B8" w:rsidP="00753ECF">
            <w:pPr>
              <w:pStyle w:val="Checkbox"/>
              <w:rPr>
                <w:lang w:val="en-AU"/>
              </w:rPr>
            </w:pPr>
          </w:p>
        </w:tc>
        <w:tc>
          <w:tcPr>
            <w:tcW w:w="726" w:type="dxa"/>
          </w:tcPr>
          <w:p w:rsidR="007075B8" w:rsidRPr="00826425" w:rsidRDefault="007075B8" w:rsidP="00753ECF">
            <w:pPr>
              <w:pStyle w:val="Checkbox"/>
              <w:rPr>
                <w:lang w:val="en-AU"/>
              </w:rPr>
            </w:pPr>
          </w:p>
        </w:tc>
      </w:tr>
      <w:tr w:rsidR="007075B8" w:rsidRPr="00826425" w:rsidTr="00FC456C">
        <w:trPr>
          <w:trHeight w:val="3969"/>
        </w:trPr>
        <w:tc>
          <w:tcPr>
            <w:tcW w:w="7763" w:type="dxa"/>
          </w:tcPr>
          <w:p w:rsidR="007075B8" w:rsidRPr="00826425" w:rsidRDefault="00D912A6" w:rsidP="009E53EF">
            <w:pPr>
              <w:pStyle w:val="Tablelist"/>
              <w:rPr>
                <w:lang w:val="en-AU"/>
              </w:rPr>
            </w:pPr>
            <w:bookmarkStart w:id="32" w:name="Criteria62"/>
            <w:r w:rsidRPr="00826425">
              <w:rPr>
                <w:lang w:val="en-AU"/>
              </w:rPr>
              <w:t xml:space="preserve">What are some guidelines when using cash registers? </w:t>
            </w:r>
            <w:bookmarkEnd w:id="32"/>
          </w:p>
        </w:tc>
        <w:tc>
          <w:tcPr>
            <w:tcW w:w="725" w:type="dxa"/>
          </w:tcPr>
          <w:p w:rsidR="007075B8" w:rsidRPr="00826425" w:rsidRDefault="007075B8" w:rsidP="00753ECF">
            <w:pPr>
              <w:pStyle w:val="Checkbox"/>
              <w:rPr>
                <w:lang w:val="en-AU"/>
              </w:rPr>
            </w:pPr>
          </w:p>
        </w:tc>
        <w:tc>
          <w:tcPr>
            <w:tcW w:w="726" w:type="dxa"/>
          </w:tcPr>
          <w:p w:rsidR="007075B8" w:rsidRPr="00826425" w:rsidRDefault="007075B8" w:rsidP="00753ECF">
            <w:pPr>
              <w:pStyle w:val="Checkbox"/>
              <w:rPr>
                <w:lang w:val="en-AU"/>
              </w:rPr>
            </w:pPr>
          </w:p>
        </w:tc>
      </w:tr>
      <w:tr w:rsidR="00906BAA" w:rsidRPr="00826425" w:rsidTr="00FC456C">
        <w:trPr>
          <w:trHeight w:val="3969"/>
        </w:trPr>
        <w:tc>
          <w:tcPr>
            <w:tcW w:w="7763" w:type="dxa"/>
          </w:tcPr>
          <w:p w:rsidR="00906BAA" w:rsidRPr="00826425" w:rsidRDefault="00D912A6" w:rsidP="009E53EF">
            <w:pPr>
              <w:pStyle w:val="Tablelist"/>
              <w:rPr>
                <w:lang w:val="en-AU"/>
              </w:rPr>
            </w:pPr>
            <w:r w:rsidRPr="00826425">
              <w:rPr>
                <w:lang w:val="en-AU"/>
              </w:rPr>
              <w:t>What information is recorded in a cash register?</w:t>
            </w:r>
          </w:p>
        </w:tc>
        <w:tc>
          <w:tcPr>
            <w:tcW w:w="725" w:type="dxa"/>
          </w:tcPr>
          <w:p w:rsidR="00906BAA" w:rsidRPr="00826425" w:rsidRDefault="00906BAA" w:rsidP="00753ECF">
            <w:pPr>
              <w:pStyle w:val="Checkbox"/>
              <w:rPr>
                <w:lang w:val="en-AU"/>
              </w:rPr>
            </w:pPr>
          </w:p>
        </w:tc>
        <w:tc>
          <w:tcPr>
            <w:tcW w:w="726" w:type="dxa"/>
          </w:tcPr>
          <w:p w:rsidR="00906BAA" w:rsidRPr="00826425" w:rsidRDefault="00906BAA" w:rsidP="00753ECF">
            <w:pPr>
              <w:pStyle w:val="Checkbox"/>
              <w:rPr>
                <w:lang w:val="en-AU"/>
              </w:rPr>
            </w:pPr>
          </w:p>
        </w:tc>
      </w:tr>
      <w:tr w:rsidR="00AD2170" w:rsidRPr="00826425" w:rsidTr="00FC456C">
        <w:trPr>
          <w:trHeight w:val="3969"/>
        </w:trPr>
        <w:tc>
          <w:tcPr>
            <w:tcW w:w="7763" w:type="dxa"/>
          </w:tcPr>
          <w:p w:rsidR="00AD2170" w:rsidRPr="00826425" w:rsidRDefault="00D912A6" w:rsidP="009E53EF">
            <w:pPr>
              <w:pStyle w:val="Tablelist"/>
              <w:rPr>
                <w:lang w:val="en-AU"/>
              </w:rPr>
            </w:pPr>
            <w:bookmarkStart w:id="33" w:name="Criteria64"/>
            <w:r w:rsidRPr="00826425">
              <w:rPr>
                <w:lang w:val="en-AU"/>
              </w:rPr>
              <w:lastRenderedPageBreak/>
              <w:t>Why is it important to i</w:t>
            </w:r>
            <w:r w:rsidR="00AD2170" w:rsidRPr="00826425">
              <w:rPr>
                <w:lang w:val="en-AU"/>
              </w:rPr>
              <w:t xml:space="preserve">ssue receipts </w:t>
            </w:r>
            <w:bookmarkEnd w:id="33"/>
            <w:r w:rsidRPr="00826425">
              <w:rPr>
                <w:lang w:val="en-AU"/>
              </w:rPr>
              <w:t>that are easy to understand and accurate?</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D912A6" w:rsidP="009E53EF">
            <w:pPr>
              <w:pStyle w:val="Tablelist"/>
              <w:rPr>
                <w:lang w:val="en-AU"/>
              </w:rPr>
            </w:pPr>
            <w:bookmarkStart w:id="34" w:name="Criteria65"/>
            <w:r w:rsidRPr="00826425">
              <w:rPr>
                <w:lang w:val="en-AU"/>
              </w:rPr>
              <w:t>Explain some steps associated with c</w:t>
            </w:r>
            <w:r w:rsidR="00AD2170" w:rsidRPr="00826425">
              <w:rPr>
                <w:lang w:val="en-AU"/>
              </w:rPr>
              <w:t>arry</w:t>
            </w:r>
            <w:r w:rsidRPr="00826425">
              <w:rPr>
                <w:lang w:val="en-AU"/>
              </w:rPr>
              <w:t>ing</w:t>
            </w:r>
            <w:r w:rsidR="00AD2170" w:rsidRPr="00826425">
              <w:rPr>
                <w:lang w:val="en-AU"/>
              </w:rPr>
              <w:t xml:space="preserve"> out reconciliation of takings accurately</w:t>
            </w:r>
            <w:bookmarkEnd w:id="34"/>
            <w:r w:rsidRPr="00826425">
              <w:rPr>
                <w:lang w:val="en-AU"/>
              </w:rPr>
              <w:t>.</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D912A6" w:rsidP="009E53EF">
            <w:pPr>
              <w:pStyle w:val="Tablelist"/>
              <w:rPr>
                <w:lang w:val="en-AU"/>
              </w:rPr>
            </w:pPr>
            <w:r w:rsidRPr="00826425">
              <w:rPr>
                <w:lang w:val="en-AU"/>
              </w:rPr>
              <w:t xml:space="preserve">What are examples of </w:t>
            </w:r>
            <w:r w:rsidR="00AD2170" w:rsidRPr="00826425">
              <w:rPr>
                <w:lang w:val="en-AU"/>
              </w:rPr>
              <w:t xml:space="preserve">equipment </w:t>
            </w:r>
            <w:r w:rsidRPr="00826425">
              <w:rPr>
                <w:lang w:val="en-AU"/>
              </w:rPr>
              <w:t xml:space="preserve">that need to be stored or prepared </w:t>
            </w:r>
            <w:r w:rsidR="00AD2170" w:rsidRPr="00826425">
              <w:rPr>
                <w:lang w:val="en-AU"/>
              </w:rPr>
              <w:t>for the next service</w:t>
            </w:r>
            <w:r w:rsidRPr="00826425">
              <w:rPr>
                <w:lang w:val="en-AU"/>
              </w:rPr>
              <w:t>?</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9E103F" w:rsidP="009E53EF">
            <w:pPr>
              <w:pStyle w:val="Tablelist"/>
              <w:rPr>
                <w:lang w:val="en-AU"/>
              </w:rPr>
            </w:pPr>
            <w:r w:rsidRPr="00826425">
              <w:rPr>
                <w:lang w:val="en-AU"/>
              </w:rPr>
              <w:lastRenderedPageBreak/>
              <w:t>What would you need to c</w:t>
            </w:r>
            <w:r w:rsidR="00AD2170" w:rsidRPr="00826425">
              <w:rPr>
                <w:lang w:val="en-AU"/>
              </w:rPr>
              <w:t xml:space="preserve">lear, clean or dismantle </w:t>
            </w:r>
            <w:r w:rsidRPr="00826425">
              <w:rPr>
                <w:lang w:val="en-AU"/>
              </w:rPr>
              <w:t>at the end of the shift?</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9E103F" w:rsidP="009E53EF">
            <w:pPr>
              <w:pStyle w:val="Tablelist"/>
              <w:rPr>
                <w:lang w:val="en-AU"/>
              </w:rPr>
            </w:pPr>
            <w:r w:rsidRPr="00826425">
              <w:rPr>
                <w:lang w:val="en-AU"/>
              </w:rPr>
              <w:t xml:space="preserve">What activities would you need to perform when setting </w:t>
            </w:r>
            <w:r w:rsidR="00AD2170" w:rsidRPr="00826425">
              <w:rPr>
                <w:lang w:val="en-AU"/>
              </w:rPr>
              <w:t>up area correctly for the next service</w:t>
            </w:r>
            <w:r w:rsidRPr="00826425">
              <w:rPr>
                <w:lang w:val="en-AU"/>
              </w:rPr>
              <w:t>?</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9E103F" w:rsidP="009E53EF">
            <w:pPr>
              <w:pStyle w:val="Tablelist"/>
              <w:rPr>
                <w:lang w:val="en-AU"/>
              </w:rPr>
            </w:pPr>
            <w:r w:rsidRPr="00826425">
              <w:rPr>
                <w:lang w:val="en-AU"/>
              </w:rPr>
              <w:t>Why is it important to r</w:t>
            </w:r>
            <w:r w:rsidR="00AD2170" w:rsidRPr="00826425">
              <w:rPr>
                <w:lang w:val="en-AU"/>
              </w:rPr>
              <w:t xml:space="preserve">eview and evaluate services with colleagues, </w:t>
            </w:r>
            <w:r w:rsidRPr="00826425">
              <w:rPr>
                <w:lang w:val="en-AU"/>
              </w:rPr>
              <w:t>at the end of a shift?</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r w:rsidR="00AD2170" w:rsidRPr="00826425" w:rsidTr="00FC456C">
        <w:trPr>
          <w:trHeight w:val="3969"/>
        </w:trPr>
        <w:tc>
          <w:tcPr>
            <w:tcW w:w="7763" w:type="dxa"/>
          </w:tcPr>
          <w:p w:rsidR="00AD2170" w:rsidRPr="00826425" w:rsidRDefault="009E103F" w:rsidP="009E53EF">
            <w:pPr>
              <w:pStyle w:val="Tablelist"/>
              <w:rPr>
                <w:lang w:val="en-AU"/>
              </w:rPr>
            </w:pPr>
            <w:r w:rsidRPr="00826425">
              <w:rPr>
                <w:lang w:val="en-AU"/>
              </w:rPr>
              <w:lastRenderedPageBreak/>
              <w:t>What information would you p</w:t>
            </w:r>
            <w:r w:rsidR="00AD2170" w:rsidRPr="00826425">
              <w:rPr>
                <w:lang w:val="en-AU"/>
              </w:rPr>
              <w:t xml:space="preserve">rovide </w:t>
            </w:r>
            <w:r w:rsidRPr="00826425">
              <w:rPr>
                <w:lang w:val="en-AU"/>
              </w:rPr>
              <w:t xml:space="preserve">to </w:t>
            </w:r>
            <w:r w:rsidR="00AD2170" w:rsidRPr="00826425">
              <w:rPr>
                <w:lang w:val="en-AU"/>
              </w:rPr>
              <w:t xml:space="preserve">incoming colleagues </w:t>
            </w:r>
            <w:r w:rsidRPr="00826425">
              <w:rPr>
                <w:lang w:val="en-AU"/>
              </w:rPr>
              <w:t>during a handover?</w:t>
            </w:r>
          </w:p>
        </w:tc>
        <w:tc>
          <w:tcPr>
            <w:tcW w:w="725" w:type="dxa"/>
          </w:tcPr>
          <w:p w:rsidR="00AD2170" w:rsidRPr="00826425" w:rsidRDefault="00AD2170" w:rsidP="00753ECF">
            <w:pPr>
              <w:pStyle w:val="Checkbox"/>
              <w:rPr>
                <w:lang w:val="en-AU"/>
              </w:rPr>
            </w:pPr>
          </w:p>
        </w:tc>
        <w:tc>
          <w:tcPr>
            <w:tcW w:w="726" w:type="dxa"/>
          </w:tcPr>
          <w:p w:rsidR="00AD2170" w:rsidRPr="00826425" w:rsidRDefault="00AD2170" w:rsidP="00753ECF">
            <w:pPr>
              <w:pStyle w:val="Checkbox"/>
              <w:rPr>
                <w:lang w:val="en-AU"/>
              </w:rPr>
            </w:pPr>
          </w:p>
        </w:tc>
      </w:tr>
    </w:tbl>
    <w:p w:rsidR="00826425" w:rsidRDefault="00826425" w:rsidP="00753ECF">
      <w:pPr>
        <w:pStyle w:val="TableText"/>
      </w:pPr>
    </w:p>
    <w:p w:rsidR="00826425" w:rsidRDefault="00826425">
      <w:pPr>
        <w:rPr>
          <w:rFonts w:ascii="Helvetica" w:eastAsia="Times New Roman" w:hAnsi="Helvetica" w:cs="Times New Roman"/>
          <w:szCs w:val="20"/>
        </w:rPr>
      </w:pPr>
      <w:r>
        <w:br w:type="page"/>
      </w:r>
    </w:p>
    <w:p w:rsidR="00CA32E3" w:rsidRDefault="00CA32E3" w:rsidP="00753ECF">
      <w:pPr>
        <w:pStyle w:val="TableText"/>
      </w:pPr>
    </w:p>
    <w:p w:rsidR="00826425" w:rsidRDefault="00826425" w:rsidP="00753ECF">
      <w:pPr>
        <w:pStyle w:val="TableText"/>
      </w:pPr>
    </w:p>
    <w:p w:rsidR="00826425" w:rsidRDefault="00826425" w:rsidP="00753ECF">
      <w:pPr>
        <w:pStyle w:val="TableText"/>
      </w:pPr>
    </w:p>
    <w:p w:rsidR="00826425" w:rsidRDefault="00826425" w:rsidP="00753ECF">
      <w:pPr>
        <w:pStyle w:val="TableText"/>
      </w:pPr>
    </w:p>
    <w:p w:rsidR="00826425" w:rsidRDefault="00826425" w:rsidP="00753ECF">
      <w:pPr>
        <w:pStyle w:val="TableText"/>
      </w:pPr>
    </w:p>
    <w:p w:rsidR="00826425" w:rsidRPr="00826425" w:rsidRDefault="00826425" w:rsidP="00753ECF">
      <w:pPr>
        <w:pStyle w:val="TableText"/>
        <w:sectPr w:rsidR="00826425" w:rsidRPr="00826425" w:rsidSect="00205B1A">
          <w:headerReference w:type="even" r:id="rId29"/>
          <w:headerReference w:type="default" r:id="rId30"/>
          <w:footerReference w:type="even" r:id="rId31"/>
          <w:footerReference w:type="default" r:id="rId32"/>
          <w:pgSz w:w="11906" w:h="16838"/>
          <w:pgMar w:top="1440" w:right="1440" w:bottom="1440" w:left="1440" w:header="708" w:footer="258" w:gutter="0"/>
          <w:cols w:space="708"/>
          <w:docGrid w:linePitch="360"/>
        </w:sectPr>
      </w:pPr>
    </w:p>
    <w:p w:rsidR="006D69DB" w:rsidRPr="00826425" w:rsidRDefault="006D69DB" w:rsidP="006D69DB">
      <w:pPr>
        <w:pStyle w:val="Heading1"/>
        <w:rPr>
          <w:lang w:val="en-AU"/>
        </w:rPr>
      </w:pPr>
      <w:bookmarkStart w:id="35" w:name="_Toc378597110"/>
      <w:r w:rsidRPr="00826425">
        <w:rPr>
          <w:lang w:val="en-AU"/>
        </w:rPr>
        <w:lastRenderedPageBreak/>
        <w:t>Written Questions</w:t>
      </w:r>
      <w:bookmarkEnd w:id="35"/>
    </w:p>
    <w:p w:rsidR="00B378C2" w:rsidRPr="00826425" w:rsidRDefault="00966C5C" w:rsidP="00743DD4">
      <w:pPr>
        <w:pStyle w:val="Heading3"/>
        <w:rPr>
          <w:lang w:eastAsia="en-US"/>
        </w:rPr>
      </w:pPr>
      <w:fldSimple w:instr=" REF  UnitName  \* MERGEFORMAT ">
        <w:sdt>
          <w:sdtPr>
            <w:alias w:val="Unit Name"/>
            <w:tag w:val="Unit Name"/>
            <w:id w:val="1179972"/>
            <w:placeholder>
              <w:docPart w:val="51027C9BC1BF4B2DA6B7FF197CE9523D"/>
            </w:placeholder>
          </w:sdtPr>
          <w:sdtContent>
            <w:r w:rsidR="00034ADC" w:rsidRPr="00826425">
              <w:t>Take food orders and provide table service</w:t>
            </w:r>
          </w:sdtContent>
        </w:sdt>
      </w:fldSimple>
      <w:r w:rsidR="00B378C2" w:rsidRPr="00826425">
        <w:rPr>
          <w:lang w:eastAsia="en-US"/>
        </w:rPr>
        <w:t xml:space="preserve"> –</w:t>
      </w:r>
      <w:r w:rsidR="00743DD4" w:rsidRPr="00826425">
        <w:rPr>
          <w:lang w:eastAsia="en-US"/>
        </w:rPr>
        <w:t xml:space="preserve"> </w:t>
      </w:r>
      <w:r w:rsidR="00CE60DB" w:rsidRPr="00826425">
        <w:t>D1.HBS.CL5.16</w:t>
      </w:r>
    </w:p>
    <w:p w:rsidR="006D69DB" w:rsidRPr="00826425" w:rsidRDefault="006D69DB" w:rsidP="006D69DB">
      <w:pPr>
        <w:pStyle w:val="BodyCopy"/>
        <w:spacing w:after="360"/>
        <w:rPr>
          <w:b/>
          <w:lang w:val="en-AU"/>
        </w:rPr>
      </w:pPr>
      <w:r w:rsidRPr="00826425">
        <w:rPr>
          <w:b/>
          <w:lang w:val="en-AU"/>
        </w:rPr>
        <w:t>Student Name: ____________________________________________________________</w:t>
      </w:r>
    </w:p>
    <w:p w:rsidR="006D69DB" w:rsidRPr="00826425" w:rsidRDefault="006D69DB" w:rsidP="006D69DB">
      <w:pPr>
        <w:pStyle w:val="BodyCopy"/>
        <w:rPr>
          <w:lang w:val="en-AU"/>
        </w:rPr>
      </w:pPr>
      <w:r w:rsidRPr="00826425">
        <w:rPr>
          <w:lang w:val="en-AU"/>
        </w:rPr>
        <w:t>Answer all the following questions and submit to your Trainer.</w:t>
      </w:r>
    </w:p>
    <w:p w:rsidR="004208BE" w:rsidRPr="00826425" w:rsidRDefault="004208BE" w:rsidP="004208BE">
      <w:pPr>
        <w:pStyle w:val="ActivityNumbered"/>
        <w:rPr>
          <w:lang w:val="en-AU"/>
        </w:rPr>
      </w:pPr>
      <w:r w:rsidRPr="00826425">
        <w:rPr>
          <w:lang w:val="en-AU"/>
        </w:rPr>
        <w:t xml:space="preserve">What are some areas you would check for cleanliness in the actual restaurant before the start of a shift?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some items you would need to set up when preparing a waiter’s station?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What is included in a ‘</w:t>
      </w:r>
      <w:r w:rsidR="009E53EF" w:rsidRPr="00826425">
        <w:rPr>
          <w:lang w:val="en-AU"/>
        </w:rPr>
        <w:t>à</w:t>
      </w:r>
      <w:r w:rsidRPr="00826425">
        <w:rPr>
          <w:lang w:val="en-AU"/>
        </w:rPr>
        <w:t xml:space="preserve"> la carte’ cover setting?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steps associated with greeting and seating guests when they arrive at an establishment?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b/>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What are g</w:t>
      </w:r>
      <w:r w:rsidRPr="00826425">
        <w:rPr>
          <w:rFonts w:cs="HelveticaNeueLT Std Cn"/>
          <w:color w:val="000000"/>
          <w:lang w:val="en-AU"/>
        </w:rPr>
        <w:t>uidelines for taking the order?</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rFonts w:cs="HelveticaNeueLT Std Cn"/>
          <w:color w:val="000000"/>
          <w:lang w:val="en-AU"/>
        </w:rPr>
        <w:t>What information may need to be relayed to kitchen or bar staff in relation to an order?</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What are some c</w:t>
      </w:r>
      <w:r w:rsidRPr="00826425">
        <w:rPr>
          <w:rFonts w:eastAsiaTheme="minorEastAsia" w:cs="HelveticaNeueLT Std Lt"/>
          <w:color w:val="000000"/>
          <w:szCs w:val="22"/>
          <w:lang w:val="en-AU" w:eastAsia="en-AU"/>
        </w:rPr>
        <w:t>ommon customer enquiries in relation to the menu that need to be explained by waiters?</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The Temperature Danger Zone is classified as between 5 and 60 degrees </w:t>
      </w:r>
      <w:r w:rsidR="00826425" w:rsidRPr="00826425">
        <w:rPr>
          <w:lang w:val="en-AU"/>
        </w:rPr>
        <w:t>Celsius</w:t>
      </w:r>
      <w:r w:rsidRPr="00826425">
        <w:rPr>
          <w:lang w:val="en-AU"/>
        </w:rPr>
        <w:t xml:space="preserve">. How can you keep hot food above this temperature and cold food below this temperature?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 What is </w:t>
      </w:r>
      <w:r w:rsidR="00E679F9" w:rsidRPr="00826425">
        <w:rPr>
          <w:lang w:val="en-AU"/>
        </w:rPr>
        <w:t>a ‘sneeze guard’ and what is it</w:t>
      </w:r>
      <w:r w:rsidRPr="00826425">
        <w:rPr>
          <w:lang w:val="en-AU"/>
        </w:rPr>
        <w:t xml:space="preserve"> use</w:t>
      </w:r>
      <w:r w:rsidR="00E679F9" w:rsidRPr="00826425">
        <w:rPr>
          <w:lang w:val="en-AU"/>
        </w:rPr>
        <w:t>d</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b/>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 xml:space="preserve">When should displayed food be disposed </w:t>
      </w:r>
      <w:r w:rsidR="00E679F9" w:rsidRPr="00826425">
        <w:rPr>
          <w:lang w:val="en-AU"/>
        </w:rPr>
        <w:t xml:space="preserve">of </w:t>
      </w:r>
      <w:r w:rsidRPr="00826425">
        <w:rPr>
          <w:lang w:val="en-AU"/>
        </w:rPr>
        <w:t xml:space="preserve">as it may be contaminated?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some legal requirements that staff must follow when handling food safely?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What is the p</w:t>
      </w:r>
      <w:r w:rsidRPr="00826425">
        <w:rPr>
          <w:rFonts w:cs="HelveticaNeueLT Std Cn"/>
          <w:color w:val="000000"/>
          <w:lang w:val="en-AU"/>
        </w:rPr>
        <w:t>rocess for adjusting covers?</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is a ‘pour/house’ brand when referring to alcoholic beverages?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When recommending food to a customer, what might be recommended?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 xml:space="preserve">When collecting beverages from a bar to deliver to a table, what should be visually checked by staff?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How can you ensure your personal hygiene meets required standards?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the </w:t>
      </w:r>
      <w:r w:rsidRPr="00826425">
        <w:rPr>
          <w:rFonts w:cs="HelveticaNeueLT Std Lt"/>
          <w:color w:val="000000"/>
          <w:lang w:val="en-AU"/>
        </w:rPr>
        <w:t>basics in relat</w:t>
      </w:r>
      <w:r w:rsidR="00E679F9" w:rsidRPr="00826425">
        <w:rPr>
          <w:rFonts w:cs="HelveticaNeueLT Std Lt"/>
          <w:color w:val="000000"/>
          <w:lang w:val="en-AU"/>
        </w:rPr>
        <w:t>ion to dealing safely with left</w:t>
      </w:r>
      <w:r w:rsidRPr="00826425">
        <w:rPr>
          <w:rFonts w:cs="HelveticaNeueLT Std Lt"/>
          <w:color w:val="000000"/>
          <w:lang w:val="en-AU"/>
        </w:rPr>
        <w:t>over foods?</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some ways to maintain a clean and tidy workplace?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some common causes of contamination due to poor cleaning of the work area?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b/>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 xml:space="preserve">How can you visually identify that vermin is present in the workplace?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some items to prepare in a cash register area?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How can you secure money and documentation during trade, using a cash register?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are the common activities a cashier would perform?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What steps need to be followed when a</w:t>
      </w:r>
      <w:r w:rsidRPr="00826425">
        <w:rPr>
          <w:szCs w:val="22"/>
          <w:lang w:val="en-AU"/>
        </w:rPr>
        <w:t>ccepting cash payment?</w:t>
      </w:r>
      <w:r w:rsidRPr="00826425">
        <w:rPr>
          <w:lang w:val="en-AU"/>
        </w:rPr>
        <w:t xml:space="preserve">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b/>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 xml:space="preserve">What is the difference between an ‘X’ and ‘Y’ reading on a cash register?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equipment and other items need to be cleared and cleaned at the end of a shift?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When checking the restroom facilities at the end of a shift, what would you need to check</w:t>
      </w:r>
      <w:r w:rsidR="00E679F9" w:rsidRPr="00826425">
        <w:rPr>
          <w:lang w:val="en-AU"/>
        </w:rPr>
        <w:t>?</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would you need to prepare the previous night, when setting up for a breakfast shift?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Numbered"/>
        <w:rPr>
          <w:lang w:val="en-AU"/>
        </w:rPr>
      </w:pPr>
      <w:r w:rsidRPr="00826425">
        <w:rPr>
          <w:lang w:val="en-AU"/>
        </w:rPr>
        <w:t xml:space="preserve">What is some information that a manager may communicate with staff at a debriefing session?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pPr>
        <w:rPr>
          <w:rFonts w:ascii="Helvetica" w:eastAsia="Calibri" w:hAnsi="Helvetica" w:cs="Calibri"/>
          <w:b/>
          <w:szCs w:val="16"/>
          <w:lang w:eastAsia="ar-SA"/>
        </w:rPr>
      </w:pPr>
      <w:r w:rsidRPr="00826425">
        <w:br w:type="page"/>
      </w:r>
    </w:p>
    <w:p w:rsidR="004208BE" w:rsidRPr="00826425" w:rsidRDefault="004208BE" w:rsidP="004208BE">
      <w:pPr>
        <w:pStyle w:val="ActivityNumbered"/>
        <w:rPr>
          <w:lang w:val="en-AU"/>
        </w:rPr>
      </w:pPr>
      <w:r w:rsidRPr="00826425">
        <w:rPr>
          <w:lang w:val="en-AU"/>
        </w:rPr>
        <w:lastRenderedPageBreak/>
        <w:t xml:space="preserve">What information would be shared at a handover? </w:t>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4208BE" w:rsidRPr="00826425" w:rsidRDefault="004208BE" w:rsidP="004208BE">
      <w:pPr>
        <w:pStyle w:val="ActivityRulesInsertTab"/>
      </w:pPr>
      <w:r w:rsidRPr="00826425">
        <w:tab/>
      </w:r>
    </w:p>
    <w:p w:rsidR="00B378C2" w:rsidRPr="00826425" w:rsidRDefault="00B378C2" w:rsidP="006D69DB">
      <w:pPr>
        <w:pStyle w:val="ActivityRulesInsertTab"/>
      </w:pPr>
      <w:r w:rsidRPr="00826425">
        <w:tab/>
      </w:r>
    </w:p>
    <w:p w:rsidR="006D69DB" w:rsidRPr="00826425" w:rsidRDefault="006D69DB" w:rsidP="004208BE">
      <w:pPr>
        <w:pStyle w:val="ActivityBottom"/>
        <w:rPr>
          <w:noProof w:val="0"/>
          <w:lang w:val="en-AU" w:eastAsia="en-US"/>
        </w:rPr>
      </w:pPr>
    </w:p>
    <w:p w:rsidR="00035F31" w:rsidRPr="00826425" w:rsidRDefault="00035F31" w:rsidP="00826425">
      <w:pPr>
        <w:pStyle w:val="BodyCopy"/>
      </w:pPr>
    </w:p>
    <w:p w:rsidR="00826425" w:rsidRDefault="00826425" w:rsidP="00826425">
      <w:pPr>
        <w:pStyle w:val="BodyCopy"/>
      </w:pPr>
      <w:r>
        <w:br w:type="page"/>
      </w:r>
    </w:p>
    <w:p w:rsidR="009E53EF" w:rsidRDefault="009E53EF" w:rsidP="00826425">
      <w:pPr>
        <w:pStyle w:val="BodyCopy"/>
      </w:pPr>
    </w:p>
    <w:p w:rsidR="00826425" w:rsidRDefault="00826425" w:rsidP="00826425">
      <w:pPr>
        <w:pStyle w:val="BodyCopy"/>
      </w:pPr>
    </w:p>
    <w:p w:rsidR="00826425" w:rsidRDefault="00826425" w:rsidP="00826425">
      <w:pPr>
        <w:pStyle w:val="BodyCopy"/>
      </w:pPr>
    </w:p>
    <w:p w:rsidR="00826425" w:rsidRPr="00826425" w:rsidRDefault="00826425" w:rsidP="006D69DB">
      <w:pPr>
        <w:rPr>
          <w:lang w:eastAsia="en-US"/>
        </w:rPr>
        <w:sectPr w:rsidR="00826425" w:rsidRPr="00826425" w:rsidSect="00205B1A">
          <w:headerReference w:type="even" r:id="rId33"/>
          <w:headerReference w:type="default" r:id="rId34"/>
          <w:pgSz w:w="11906" w:h="16838"/>
          <w:pgMar w:top="1440" w:right="1440" w:bottom="1440" w:left="1440" w:header="708" w:footer="253" w:gutter="0"/>
          <w:cols w:space="708"/>
          <w:docGrid w:linePitch="360"/>
        </w:sectPr>
      </w:pPr>
    </w:p>
    <w:p w:rsidR="006D69DB" w:rsidRPr="00826425" w:rsidRDefault="006D69DB" w:rsidP="006D69DB">
      <w:pPr>
        <w:pStyle w:val="Heading1"/>
        <w:rPr>
          <w:lang w:val="en-AU"/>
        </w:rPr>
      </w:pPr>
      <w:bookmarkStart w:id="36" w:name="_Toc378597111"/>
      <w:r w:rsidRPr="00826425">
        <w:rPr>
          <w:lang w:val="en-AU"/>
        </w:rPr>
        <w:lastRenderedPageBreak/>
        <w:t>Answers to Written Questions</w:t>
      </w:r>
      <w:bookmarkEnd w:id="36"/>
    </w:p>
    <w:p w:rsidR="00B378C2" w:rsidRPr="00826425" w:rsidRDefault="00966C5C" w:rsidP="00743DD4">
      <w:pPr>
        <w:pStyle w:val="Heading3"/>
        <w:rPr>
          <w:lang w:eastAsia="en-US"/>
        </w:rPr>
      </w:pPr>
      <w:fldSimple w:instr=" REF  UnitName  \* MERGEFORMAT ">
        <w:sdt>
          <w:sdtPr>
            <w:alias w:val="Unit Name"/>
            <w:tag w:val="Unit Name"/>
            <w:id w:val="1179973"/>
            <w:placeholder>
              <w:docPart w:val="CB1D974C92D9403D87F66D01B1827340"/>
            </w:placeholder>
          </w:sdtPr>
          <w:sdtContent>
            <w:r w:rsidR="00034ADC" w:rsidRPr="00826425">
              <w:t>Take food orders and provide table service</w:t>
            </w:r>
          </w:sdtContent>
        </w:sdt>
      </w:fldSimple>
      <w:r w:rsidR="00B378C2" w:rsidRPr="00826425">
        <w:rPr>
          <w:lang w:eastAsia="en-US"/>
        </w:rPr>
        <w:t xml:space="preserve"> –</w:t>
      </w:r>
      <w:r w:rsidR="00743DD4" w:rsidRPr="00826425">
        <w:rPr>
          <w:lang w:eastAsia="en-US"/>
        </w:rPr>
        <w:t xml:space="preserve"> </w:t>
      </w:r>
      <w:r w:rsidR="00CE60DB" w:rsidRPr="00826425">
        <w:t>D1.HBS.CL5.16</w:t>
      </w:r>
    </w:p>
    <w:p w:rsidR="006D69DB" w:rsidRPr="00826425" w:rsidRDefault="006D69DB" w:rsidP="006D69DB">
      <w:pPr>
        <w:pStyle w:val="BodyCopy"/>
        <w:spacing w:after="240"/>
        <w:rPr>
          <w:lang w:val="en-AU"/>
        </w:rPr>
      </w:pPr>
      <w:r w:rsidRPr="00826425">
        <w:rPr>
          <w:lang w:val="en-AU"/>
        </w:rPr>
        <w:t>The following are model answers only – Trainers/Assessors must use discretion when determining whether or not an answer provided by a Student is acceptable or not.</w:t>
      </w:r>
    </w:p>
    <w:p w:rsidR="006D69DB" w:rsidRPr="00826425" w:rsidRDefault="00687BA3" w:rsidP="009E53EF">
      <w:pPr>
        <w:pStyle w:val="ActivityNumberedBold"/>
        <w:rPr>
          <w:lang w:val="en-AU"/>
        </w:rPr>
      </w:pPr>
      <w:r w:rsidRPr="00826425">
        <w:rPr>
          <w:lang w:val="en-AU"/>
        </w:rPr>
        <w:t>What are some areas you would check for cleanliness in the actual restaurant before the start of a shift?</w:t>
      </w:r>
    </w:p>
    <w:p w:rsidR="00687BA3" w:rsidRPr="00826425" w:rsidRDefault="00687BA3" w:rsidP="009E53EF">
      <w:pPr>
        <w:pStyle w:val="ActivityText"/>
      </w:pPr>
      <w:r w:rsidRPr="00826425">
        <w:t>Areas to check for cleanliness may include:</w:t>
      </w:r>
    </w:p>
    <w:p w:rsidR="00687BA3" w:rsidRPr="00826425" w:rsidRDefault="00687BA3" w:rsidP="009E53EF">
      <w:pPr>
        <w:pStyle w:val="ActivityBullet1"/>
      </w:pPr>
      <w:r w:rsidRPr="00826425">
        <w:t>Furniture – tables and chairs</w:t>
      </w:r>
    </w:p>
    <w:p w:rsidR="00687BA3" w:rsidRPr="00826425" w:rsidRDefault="00687BA3" w:rsidP="009E53EF">
      <w:pPr>
        <w:pStyle w:val="ActivityBullet1"/>
      </w:pPr>
      <w:r w:rsidRPr="00826425">
        <w:t xml:space="preserve">Wall hangings – pictures or displays </w:t>
      </w:r>
    </w:p>
    <w:p w:rsidR="00687BA3" w:rsidRPr="00826425" w:rsidRDefault="00687BA3" w:rsidP="009E53EF">
      <w:pPr>
        <w:pStyle w:val="ActivityBullet1"/>
      </w:pPr>
      <w:r w:rsidRPr="00826425">
        <w:t>Fixtures – light fittings and door knobs</w:t>
      </w:r>
    </w:p>
    <w:p w:rsidR="00687BA3" w:rsidRPr="00826425" w:rsidRDefault="00687BA3" w:rsidP="009E53EF">
      <w:pPr>
        <w:pStyle w:val="ActivityBullet1"/>
      </w:pPr>
      <w:r w:rsidRPr="00826425">
        <w:t>Plants – indoor plants and pots</w:t>
      </w:r>
    </w:p>
    <w:p w:rsidR="00687BA3" w:rsidRPr="00826425" w:rsidRDefault="00687BA3" w:rsidP="009E53EF">
      <w:pPr>
        <w:pStyle w:val="ActivityBullet1"/>
      </w:pPr>
      <w:r w:rsidRPr="00826425">
        <w:t xml:space="preserve">Glass – windows, panels and doors </w:t>
      </w:r>
    </w:p>
    <w:p w:rsidR="00687BA3" w:rsidRPr="00826425" w:rsidRDefault="00687BA3" w:rsidP="009E53EF">
      <w:pPr>
        <w:pStyle w:val="ActivityBullet1"/>
      </w:pPr>
      <w:r w:rsidRPr="00826425">
        <w:t>Floor – carpet and tiled areas</w:t>
      </w:r>
    </w:p>
    <w:p w:rsidR="00687BA3" w:rsidRPr="00826425" w:rsidRDefault="00687BA3" w:rsidP="009E53EF">
      <w:pPr>
        <w:pStyle w:val="ActivityBullet1"/>
      </w:pPr>
      <w:r w:rsidRPr="00826425">
        <w:t>Work stations – waiter’s sideboard</w:t>
      </w:r>
    </w:p>
    <w:p w:rsidR="00687BA3" w:rsidRPr="00826425" w:rsidRDefault="00687BA3" w:rsidP="009E53EF">
      <w:pPr>
        <w:pStyle w:val="ActivityBullet1"/>
      </w:pPr>
      <w:r w:rsidRPr="00826425">
        <w:t>Toilets – rest areas.</w:t>
      </w:r>
    </w:p>
    <w:p w:rsidR="006D69DB" w:rsidRPr="00826425" w:rsidRDefault="00D11A91" w:rsidP="009E53EF">
      <w:pPr>
        <w:pStyle w:val="ActivityNumberedBold"/>
        <w:rPr>
          <w:lang w:val="en-AU"/>
        </w:rPr>
      </w:pPr>
      <w:r w:rsidRPr="00826425">
        <w:rPr>
          <w:lang w:val="en-AU"/>
        </w:rPr>
        <w:t xml:space="preserve">What are some items you would need to set up when preparing a waiter’s station? </w:t>
      </w:r>
    </w:p>
    <w:p w:rsidR="00D11A91" w:rsidRPr="00826425" w:rsidRDefault="00D11A91" w:rsidP="009E53EF">
      <w:pPr>
        <w:pStyle w:val="ActivityBullet1"/>
      </w:pPr>
      <w:r w:rsidRPr="00826425">
        <w:t>Menus and wine lists</w:t>
      </w:r>
    </w:p>
    <w:p w:rsidR="00D11A91" w:rsidRPr="00826425" w:rsidRDefault="00D11A91" w:rsidP="009E53EF">
      <w:pPr>
        <w:pStyle w:val="ActivityBullet1"/>
      </w:pPr>
      <w:r w:rsidRPr="00826425">
        <w:t>All main types of cutlery – usually held in drawers</w:t>
      </w:r>
    </w:p>
    <w:p w:rsidR="00D11A91" w:rsidRPr="00826425" w:rsidRDefault="00D11A91" w:rsidP="009E53EF">
      <w:pPr>
        <w:pStyle w:val="ActivityBullet1"/>
      </w:pPr>
      <w:r w:rsidRPr="00826425">
        <w:t>Service plates, cups and saucers</w:t>
      </w:r>
    </w:p>
    <w:p w:rsidR="00D11A91" w:rsidRPr="00826425" w:rsidRDefault="00D11A91" w:rsidP="009E53EF">
      <w:pPr>
        <w:pStyle w:val="ActivityBullet1"/>
      </w:pPr>
      <w:r w:rsidRPr="00826425">
        <w:t>Napkins</w:t>
      </w:r>
    </w:p>
    <w:p w:rsidR="00D11A91" w:rsidRPr="00826425" w:rsidRDefault="00D11A91" w:rsidP="009E53EF">
      <w:pPr>
        <w:pStyle w:val="ActivityBullet1"/>
      </w:pPr>
      <w:r w:rsidRPr="00826425">
        <w:t>Service trays</w:t>
      </w:r>
    </w:p>
    <w:p w:rsidR="00D11A91" w:rsidRPr="00826425" w:rsidRDefault="00D11A91" w:rsidP="009E53EF">
      <w:pPr>
        <w:pStyle w:val="ActivityBullet1"/>
      </w:pPr>
      <w:r w:rsidRPr="00826425">
        <w:t>Salt and pepper shakers</w:t>
      </w:r>
    </w:p>
    <w:p w:rsidR="00D11A91" w:rsidRPr="00826425" w:rsidRDefault="00D11A91" w:rsidP="009E53EF">
      <w:pPr>
        <w:pStyle w:val="ActivityBullet1"/>
      </w:pPr>
      <w:r w:rsidRPr="00826425">
        <w:t>Sugar bowls</w:t>
      </w:r>
    </w:p>
    <w:p w:rsidR="00D11A91" w:rsidRPr="00826425" w:rsidRDefault="00D11A91" w:rsidP="009E53EF">
      <w:pPr>
        <w:pStyle w:val="ActivityBullet1"/>
      </w:pPr>
      <w:r w:rsidRPr="00826425">
        <w:t>Docket books and pen – or electronic equivalents</w:t>
      </w:r>
    </w:p>
    <w:p w:rsidR="00D11A91" w:rsidRPr="00826425" w:rsidRDefault="00D11A91" w:rsidP="009E53EF">
      <w:pPr>
        <w:pStyle w:val="ActivityBullet1"/>
      </w:pPr>
      <w:r w:rsidRPr="00826425">
        <w:t>Toothpicks</w:t>
      </w:r>
    </w:p>
    <w:p w:rsidR="00D11A91" w:rsidRPr="00826425" w:rsidRDefault="00D11A91" w:rsidP="009E53EF">
      <w:pPr>
        <w:pStyle w:val="ActivityBullet1"/>
        <w:rPr>
          <w:rFonts w:cs="HelveticaNeueLT Std Med Cn"/>
        </w:rPr>
      </w:pPr>
      <w:r w:rsidRPr="00826425">
        <w:t>Condiments – sauces, Tabasco, mustard, extra butter</w:t>
      </w:r>
    </w:p>
    <w:p w:rsidR="00D11A91" w:rsidRPr="00826425" w:rsidRDefault="009E53EF" w:rsidP="009E53EF">
      <w:pPr>
        <w:pStyle w:val="ActivityBullet1"/>
        <w:rPr>
          <w:rFonts w:cs="HelveticaNeueLT Std Med Cn"/>
        </w:rPr>
      </w:pPr>
      <w:r w:rsidRPr="00826425">
        <w:t>Spare glassware.</w:t>
      </w:r>
    </w:p>
    <w:p w:rsidR="006D69DB" w:rsidRPr="00826425" w:rsidRDefault="004F14DF" w:rsidP="009E53EF">
      <w:pPr>
        <w:pStyle w:val="ActivityNumberedBold"/>
        <w:rPr>
          <w:lang w:val="en-AU"/>
        </w:rPr>
      </w:pPr>
      <w:r w:rsidRPr="00826425">
        <w:rPr>
          <w:lang w:val="en-AU"/>
        </w:rPr>
        <w:t>What is included in a ‘</w:t>
      </w:r>
      <w:r w:rsidR="009E53EF" w:rsidRPr="00826425">
        <w:rPr>
          <w:lang w:val="en-AU"/>
        </w:rPr>
        <w:t>à la carte</w:t>
      </w:r>
      <w:r w:rsidRPr="00826425">
        <w:rPr>
          <w:lang w:val="en-AU"/>
        </w:rPr>
        <w:t>’ cover setting?</w:t>
      </w:r>
    </w:p>
    <w:p w:rsidR="004F14DF" w:rsidRPr="00826425" w:rsidRDefault="004F14DF" w:rsidP="009E53EF">
      <w:pPr>
        <w:pStyle w:val="ActivityText"/>
      </w:pPr>
      <w:r w:rsidRPr="00826425">
        <w:t>This type of cover usually consists of:</w:t>
      </w:r>
    </w:p>
    <w:p w:rsidR="004F14DF" w:rsidRPr="00826425" w:rsidRDefault="004F14DF" w:rsidP="009E53EF">
      <w:pPr>
        <w:pStyle w:val="ActivityBullet1"/>
      </w:pPr>
      <w:r w:rsidRPr="00826425">
        <w:t>Main course knife</w:t>
      </w:r>
    </w:p>
    <w:p w:rsidR="004F14DF" w:rsidRPr="00826425" w:rsidRDefault="004F14DF" w:rsidP="009E53EF">
      <w:pPr>
        <w:pStyle w:val="ActivityBullet1"/>
      </w:pPr>
      <w:r w:rsidRPr="00826425">
        <w:t>Main course fork</w:t>
      </w:r>
    </w:p>
    <w:p w:rsidR="004F14DF" w:rsidRPr="00826425" w:rsidRDefault="004F14DF" w:rsidP="009E53EF">
      <w:pPr>
        <w:pStyle w:val="ActivityBullet1"/>
      </w:pPr>
      <w:r w:rsidRPr="00826425">
        <w:t>Side plate</w:t>
      </w:r>
    </w:p>
    <w:p w:rsidR="004F14DF" w:rsidRPr="00826425" w:rsidRDefault="004F14DF" w:rsidP="009E53EF">
      <w:pPr>
        <w:pStyle w:val="ActivityBullet1"/>
      </w:pPr>
      <w:r w:rsidRPr="00826425">
        <w:lastRenderedPageBreak/>
        <w:t>Side knife</w:t>
      </w:r>
    </w:p>
    <w:p w:rsidR="004F14DF" w:rsidRPr="00826425" w:rsidRDefault="004F14DF" w:rsidP="009E53EF">
      <w:pPr>
        <w:pStyle w:val="ActivityBullet1"/>
      </w:pPr>
      <w:r w:rsidRPr="00826425">
        <w:t>Wine glass</w:t>
      </w:r>
    </w:p>
    <w:p w:rsidR="004F14DF" w:rsidRPr="00826425" w:rsidRDefault="004F14DF" w:rsidP="009E53EF">
      <w:pPr>
        <w:pStyle w:val="ActivityBullet1"/>
      </w:pPr>
      <w:r w:rsidRPr="00826425">
        <w:t>Napkin</w:t>
      </w:r>
    </w:p>
    <w:p w:rsidR="004F14DF" w:rsidRPr="00826425" w:rsidRDefault="004F14DF" w:rsidP="009E53EF">
      <w:pPr>
        <w:pStyle w:val="ActivityBullet1"/>
      </w:pPr>
      <w:r w:rsidRPr="00826425">
        <w:t>Centre pieces – salt and pepper shakers, table numbers, vases or tent cards</w:t>
      </w:r>
      <w:r w:rsidR="009E53EF" w:rsidRPr="00826425">
        <w:t>.</w:t>
      </w:r>
    </w:p>
    <w:p w:rsidR="006D69DB" w:rsidRPr="00826425" w:rsidRDefault="00D869F6" w:rsidP="009E53EF">
      <w:pPr>
        <w:pStyle w:val="ActivityNumberedBold"/>
        <w:rPr>
          <w:lang w:val="en-AU"/>
        </w:rPr>
      </w:pPr>
      <w:r w:rsidRPr="00826425">
        <w:rPr>
          <w:lang w:val="en-AU"/>
        </w:rPr>
        <w:t>What are steps associated with greeting and seating guests when they arrive at an establishment?</w:t>
      </w:r>
    </w:p>
    <w:p w:rsidR="00D869F6" w:rsidRPr="00826425" w:rsidRDefault="00D869F6" w:rsidP="009E53EF">
      <w:pPr>
        <w:pStyle w:val="ActivityText"/>
      </w:pPr>
      <w:r w:rsidRPr="00826425">
        <w:t>Greeting and seating guests</w:t>
      </w:r>
    </w:p>
    <w:p w:rsidR="00D869F6" w:rsidRPr="00826425" w:rsidRDefault="00D869F6" w:rsidP="009E53EF">
      <w:pPr>
        <w:pStyle w:val="ActivityBullet1"/>
      </w:pPr>
      <w:r w:rsidRPr="00826425">
        <w:t>Promptly acknowledge the guests an</w:t>
      </w:r>
      <w:r w:rsidR="009E53EF" w:rsidRPr="00826425">
        <w:t>d welcome them with a greeting</w:t>
      </w:r>
    </w:p>
    <w:p w:rsidR="00D869F6" w:rsidRPr="00826425" w:rsidRDefault="00D869F6" w:rsidP="009E53EF">
      <w:pPr>
        <w:pStyle w:val="ActivityBullet1"/>
      </w:pPr>
      <w:r w:rsidRPr="00826425">
        <w:t>Establish if</w:t>
      </w:r>
      <w:r w:rsidR="009E53EF" w:rsidRPr="00826425">
        <w:t xml:space="preserve"> the customer has a reservation</w:t>
      </w:r>
    </w:p>
    <w:p w:rsidR="00D869F6" w:rsidRPr="00826425" w:rsidRDefault="00D869F6" w:rsidP="009E53EF">
      <w:pPr>
        <w:pStyle w:val="ActivityBullet1"/>
      </w:pPr>
      <w:r w:rsidRPr="00826425">
        <w:t>Hats, coats, umbrellas or parcels and presents should be taken from the customer if this is standard house policy, or if guests request they are</w:t>
      </w:r>
    </w:p>
    <w:p w:rsidR="00D869F6" w:rsidRPr="00826425" w:rsidRDefault="00D869F6" w:rsidP="009E53EF">
      <w:pPr>
        <w:pStyle w:val="ActivityBullet1"/>
      </w:pPr>
      <w:r w:rsidRPr="00826425">
        <w:t>Show guests to their table, while walking at a rate that would be comfortable for the guests to keep up with. It may be appropr</w:t>
      </w:r>
      <w:r w:rsidR="00E679F9" w:rsidRPr="00826425">
        <w:t>iate to engage them in some for</w:t>
      </w:r>
      <w:r w:rsidRPr="00826425">
        <w:t>m of light conversation while doing this</w:t>
      </w:r>
    </w:p>
    <w:p w:rsidR="00D869F6" w:rsidRPr="00826425" w:rsidRDefault="00D869F6" w:rsidP="009E53EF">
      <w:pPr>
        <w:pStyle w:val="ActivityBullet1"/>
      </w:pPr>
      <w:r w:rsidRPr="00826425">
        <w:t>At the table, pull out one chair to signal to the guests that they are</w:t>
      </w:r>
      <w:r w:rsidR="00E679F9" w:rsidRPr="00826425">
        <w:t xml:space="preserve"> free to claim a seat and sit. A</w:t>
      </w:r>
      <w:r w:rsidRPr="00826425">
        <w:t>ssist guests with being seated, and pushing in chairs.</w:t>
      </w:r>
    </w:p>
    <w:p w:rsidR="001E513C" w:rsidRPr="00826425" w:rsidRDefault="001E513C" w:rsidP="009E53EF">
      <w:pPr>
        <w:pStyle w:val="ActivityNumberedBold"/>
        <w:rPr>
          <w:lang w:val="en-AU"/>
        </w:rPr>
      </w:pPr>
      <w:r w:rsidRPr="00826425">
        <w:rPr>
          <w:lang w:val="en-AU"/>
        </w:rPr>
        <w:t>What are guidelines for taking the order?</w:t>
      </w:r>
    </w:p>
    <w:p w:rsidR="001E513C" w:rsidRPr="00826425" w:rsidRDefault="001E513C" w:rsidP="009E53EF">
      <w:pPr>
        <w:pStyle w:val="ActivityText"/>
      </w:pPr>
      <w:r w:rsidRPr="00826425">
        <w:t>There are a number of rules you should try to follow when taking and recording an order:</w:t>
      </w:r>
    </w:p>
    <w:p w:rsidR="001E513C" w:rsidRPr="00826425" w:rsidRDefault="001E513C" w:rsidP="009E53EF">
      <w:pPr>
        <w:pStyle w:val="ActivityBullet1"/>
      </w:pPr>
      <w:r w:rsidRPr="00826425">
        <w:t>Be aware of signs given by the guests that they are re</w:t>
      </w:r>
      <w:r w:rsidR="009E53EF" w:rsidRPr="00826425">
        <w:t>ady to order</w:t>
      </w:r>
    </w:p>
    <w:p w:rsidR="001E513C" w:rsidRPr="00826425" w:rsidRDefault="001E513C" w:rsidP="009E53EF">
      <w:pPr>
        <w:pStyle w:val="ActivityBullet1"/>
      </w:pPr>
      <w:r w:rsidRPr="00826425">
        <w:t xml:space="preserve">Ensure all orders are </w:t>
      </w:r>
      <w:r w:rsidR="009E53EF" w:rsidRPr="00826425">
        <w:t>recorded accurately and legibly</w:t>
      </w:r>
    </w:p>
    <w:p w:rsidR="001E513C" w:rsidRPr="00826425" w:rsidRDefault="001E513C" w:rsidP="009E53EF">
      <w:pPr>
        <w:pStyle w:val="ActivityBullet1"/>
      </w:pPr>
      <w:r w:rsidRPr="00826425">
        <w:t>Orders should be taken with minimal disruption and interruption to g</w:t>
      </w:r>
      <w:r w:rsidR="009E53EF" w:rsidRPr="00826425">
        <w:t>uests</w:t>
      </w:r>
    </w:p>
    <w:p w:rsidR="001E513C" w:rsidRPr="00826425" w:rsidRDefault="001E513C" w:rsidP="009E53EF">
      <w:pPr>
        <w:pStyle w:val="ActivityBullet1"/>
      </w:pPr>
      <w:r w:rsidRPr="00826425">
        <w:t xml:space="preserve">Recommendations or suggestions are made to the customers to assist them with drink </w:t>
      </w:r>
      <w:r w:rsidR="009E53EF" w:rsidRPr="00826425">
        <w:t>and meal selections</w:t>
      </w:r>
    </w:p>
    <w:p w:rsidR="001E513C" w:rsidRPr="00826425" w:rsidRDefault="001E513C" w:rsidP="009E53EF">
      <w:pPr>
        <w:pStyle w:val="ActivityBullet1"/>
      </w:pPr>
      <w:r w:rsidRPr="00826425">
        <w:t xml:space="preserve">Service staff should always take the </w:t>
      </w:r>
      <w:r w:rsidR="009E53EF" w:rsidRPr="00826425">
        <w:t>guest’s order from the right</w:t>
      </w:r>
    </w:p>
    <w:p w:rsidR="001E513C" w:rsidRPr="00826425" w:rsidRDefault="009E53EF" w:rsidP="009E53EF">
      <w:pPr>
        <w:pStyle w:val="ActivityBullet1"/>
      </w:pPr>
      <w:r w:rsidRPr="00826425">
        <w:t>Guest should be numbered</w:t>
      </w:r>
    </w:p>
    <w:p w:rsidR="001E513C" w:rsidRPr="00826425" w:rsidRDefault="001E513C" w:rsidP="009E53EF">
      <w:pPr>
        <w:pStyle w:val="ActivityBullet1"/>
      </w:pPr>
      <w:r w:rsidRPr="00826425">
        <w:t>Leave adequa</w:t>
      </w:r>
      <w:r w:rsidR="00E679F9" w:rsidRPr="00826425">
        <w:t>te space on hand</w:t>
      </w:r>
      <w:r w:rsidRPr="00826425">
        <w:t>written food dockets, between the entrées and mains, to clearly</w:t>
      </w:r>
      <w:r w:rsidR="009E53EF" w:rsidRPr="00826425">
        <w:t xml:space="preserve"> define the break in the order</w:t>
      </w:r>
    </w:p>
    <w:p w:rsidR="001E513C" w:rsidRPr="00826425" w:rsidRDefault="001E513C" w:rsidP="009E53EF">
      <w:pPr>
        <w:pStyle w:val="ActivityBullet1"/>
      </w:pPr>
      <w:r w:rsidRPr="00826425">
        <w:t>Repeat the order to the guest to ensure you have got it right. Always ask for clarification if unsure of a particular order.</w:t>
      </w:r>
    </w:p>
    <w:p w:rsidR="00095C32" w:rsidRPr="00826425" w:rsidRDefault="00095C32" w:rsidP="009E53EF">
      <w:pPr>
        <w:pStyle w:val="ActivityNumberedBold"/>
        <w:rPr>
          <w:lang w:val="en-AU"/>
        </w:rPr>
      </w:pPr>
      <w:r w:rsidRPr="00826425">
        <w:rPr>
          <w:lang w:val="en-AU"/>
        </w:rPr>
        <w:t>What information may need to be relayed to kitchen or bar staff in relation to an order?</w:t>
      </w:r>
    </w:p>
    <w:p w:rsidR="00095C32" w:rsidRPr="00826425" w:rsidRDefault="00095C32" w:rsidP="009E53EF">
      <w:pPr>
        <w:pStyle w:val="ActivityText"/>
      </w:pPr>
      <w:r w:rsidRPr="00826425">
        <w:t>Information that may need to be relayed involves:</w:t>
      </w:r>
    </w:p>
    <w:p w:rsidR="00095C32" w:rsidRPr="00826425" w:rsidRDefault="00095C32" w:rsidP="009E53EF">
      <w:pPr>
        <w:pStyle w:val="ActivityBullet1"/>
      </w:pPr>
      <w:r w:rsidRPr="00826425">
        <w:t xml:space="preserve">Timing issues </w:t>
      </w:r>
    </w:p>
    <w:p w:rsidR="00095C32" w:rsidRPr="00826425" w:rsidRDefault="00095C32" w:rsidP="009E53EF">
      <w:pPr>
        <w:pStyle w:val="ActivityBullet1"/>
      </w:pPr>
      <w:r w:rsidRPr="00826425">
        <w:t xml:space="preserve">Coordination of service </w:t>
      </w:r>
    </w:p>
    <w:p w:rsidR="00095C32" w:rsidRPr="00826425" w:rsidRDefault="00095C32" w:rsidP="009E53EF">
      <w:pPr>
        <w:pStyle w:val="ActivityBullet1"/>
      </w:pPr>
      <w:r w:rsidRPr="00826425">
        <w:t xml:space="preserve">Cultural issues </w:t>
      </w:r>
    </w:p>
    <w:p w:rsidR="00095C32" w:rsidRPr="00826425" w:rsidRDefault="00095C32" w:rsidP="009E53EF">
      <w:pPr>
        <w:pStyle w:val="ActivityBullet1"/>
      </w:pPr>
      <w:r w:rsidRPr="00826425">
        <w:t xml:space="preserve">Dietary requirements </w:t>
      </w:r>
    </w:p>
    <w:p w:rsidR="00095C32" w:rsidRPr="00826425" w:rsidRDefault="00095C32" w:rsidP="009E53EF">
      <w:pPr>
        <w:pStyle w:val="ActivityBullet1"/>
      </w:pPr>
      <w:r w:rsidRPr="00826425">
        <w:lastRenderedPageBreak/>
        <w:t xml:space="preserve">Special requests </w:t>
      </w:r>
    </w:p>
    <w:p w:rsidR="00095C32" w:rsidRPr="00826425" w:rsidRDefault="00095C32" w:rsidP="009E53EF">
      <w:pPr>
        <w:pStyle w:val="ActivityBullet1"/>
      </w:pPr>
      <w:r w:rsidRPr="00826425">
        <w:t xml:space="preserve">How steaks are to be cooked </w:t>
      </w:r>
    </w:p>
    <w:p w:rsidR="00095C32" w:rsidRPr="00826425" w:rsidRDefault="00095C32" w:rsidP="009E53EF">
      <w:pPr>
        <w:pStyle w:val="ActivityBullet1"/>
      </w:pPr>
      <w:r w:rsidRPr="00826425">
        <w:t xml:space="preserve">Entrees required as main courses </w:t>
      </w:r>
    </w:p>
    <w:p w:rsidR="00095C32" w:rsidRPr="00826425" w:rsidRDefault="00095C32" w:rsidP="009E53EF">
      <w:pPr>
        <w:pStyle w:val="ActivityBullet1"/>
      </w:pPr>
      <w:r w:rsidRPr="00826425">
        <w:t>Explanation</w:t>
      </w:r>
      <w:r w:rsidR="009E53EF" w:rsidRPr="00826425">
        <w:t xml:space="preserve"> of tables and their orders.</w:t>
      </w:r>
    </w:p>
    <w:p w:rsidR="00CB21F9" w:rsidRPr="00826425" w:rsidRDefault="00CB21F9" w:rsidP="009E53EF">
      <w:pPr>
        <w:pStyle w:val="ActivityNumberedBold"/>
        <w:rPr>
          <w:lang w:val="en-AU"/>
        </w:rPr>
      </w:pPr>
      <w:r w:rsidRPr="00826425">
        <w:rPr>
          <w:lang w:val="en-AU"/>
        </w:rPr>
        <w:t xml:space="preserve">What are some common customer enquiries </w:t>
      </w:r>
      <w:r w:rsidR="003A6D88" w:rsidRPr="00826425">
        <w:rPr>
          <w:lang w:val="en-AU"/>
        </w:rPr>
        <w:t>in relation to the menu that need to be explained by waiters?</w:t>
      </w:r>
    </w:p>
    <w:p w:rsidR="00CB21F9" w:rsidRPr="00826425" w:rsidRDefault="00CB21F9" w:rsidP="009E53EF">
      <w:pPr>
        <w:pStyle w:val="ActivityBullet1"/>
      </w:pPr>
      <w:r w:rsidRPr="00826425">
        <w:t>Dish ingredients</w:t>
      </w:r>
    </w:p>
    <w:p w:rsidR="00CB21F9" w:rsidRPr="00826425" w:rsidRDefault="00CB21F9" w:rsidP="009E53EF">
      <w:pPr>
        <w:pStyle w:val="ActivityBullet1"/>
      </w:pPr>
      <w:r w:rsidRPr="00826425">
        <w:t>Cooking/preparation time</w:t>
      </w:r>
    </w:p>
    <w:p w:rsidR="00CB21F9" w:rsidRPr="00826425" w:rsidRDefault="00CB21F9" w:rsidP="009E53EF">
      <w:pPr>
        <w:pStyle w:val="ActivityBullet1"/>
      </w:pPr>
      <w:r w:rsidRPr="00826425">
        <w:t xml:space="preserve">MSG and flavourings </w:t>
      </w:r>
    </w:p>
    <w:p w:rsidR="00CB21F9" w:rsidRPr="00826425" w:rsidRDefault="00CB21F9" w:rsidP="009E53EF">
      <w:pPr>
        <w:pStyle w:val="ActivityBullet1"/>
      </w:pPr>
      <w:r w:rsidRPr="00826425">
        <w:t>Serving sizes</w:t>
      </w:r>
    </w:p>
    <w:p w:rsidR="00CB21F9" w:rsidRPr="00826425" w:rsidRDefault="00CB21F9" w:rsidP="009E53EF">
      <w:pPr>
        <w:pStyle w:val="ActivityBullet1"/>
      </w:pPr>
      <w:r w:rsidRPr="00826425">
        <w:t>Freshness of ingredients (seafood)</w:t>
      </w:r>
    </w:p>
    <w:p w:rsidR="00CB21F9" w:rsidRPr="00826425" w:rsidRDefault="00CB21F9" w:rsidP="009E53EF">
      <w:pPr>
        <w:pStyle w:val="ActivityBullet1"/>
      </w:pPr>
      <w:r w:rsidRPr="00826425">
        <w:t>Cooking styles</w:t>
      </w:r>
    </w:p>
    <w:p w:rsidR="00CB21F9" w:rsidRPr="00826425" w:rsidRDefault="00CB21F9" w:rsidP="009E53EF">
      <w:pPr>
        <w:pStyle w:val="ActivityBullet1"/>
      </w:pPr>
      <w:r w:rsidRPr="00826425">
        <w:t>Meat or meat stocks</w:t>
      </w:r>
    </w:p>
    <w:p w:rsidR="00CB21F9" w:rsidRPr="00826425" w:rsidRDefault="00CB21F9" w:rsidP="009E53EF">
      <w:pPr>
        <w:pStyle w:val="ActivityBullet1"/>
      </w:pPr>
      <w:r w:rsidRPr="00826425">
        <w:t>Menu and cookery terminology</w:t>
      </w:r>
    </w:p>
    <w:p w:rsidR="00CB21F9" w:rsidRPr="00826425" w:rsidRDefault="00CB21F9" w:rsidP="009E53EF">
      <w:pPr>
        <w:pStyle w:val="ActivityBullet1"/>
      </w:pPr>
      <w:r w:rsidRPr="00826425">
        <w:t>Side dishes</w:t>
      </w:r>
    </w:p>
    <w:p w:rsidR="00CB21F9" w:rsidRPr="00826425" w:rsidRDefault="00CB21F9" w:rsidP="009E53EF">
      <w:pPr>
        <w:pStyle w:val="ActivityBullet1"/>
      </w:pPr>
      <w:r w:rsidRPr="00826425">
        <w:t>Calorie/fat content</w:t>
      </w:r>
      <w:r w:rsidR="009E53EF" w:rsidRPr="00826425">
        <w:t>.</w:t>
      </w:r>
    </w:p>
    <w:p w:rsidR="00AA6085" w:rsidRPr="00826425" w:rsidRDefault="00AA6085" w:rsidP="009E53EF">
      <w:pPr>
        <w:pStyle w:val="ActivityNumberedBold"/>
        <w:rPr>
          <w:lang w:val="en-AU"/>
        </w:rPr>
      </w:pPr>
      <w:r w:rsidRPr="00826425">
        <w:rPr>
          <w:lang w:val="en-AU"/>
        </w:rPr>
        <w:t xml:space="preserve">The Temperature Danger Zone is classified as between 5 and 60 degrees </w:t>
      </w:r>
      <w:r w:rsidR="00826425" w:rsidRPr="00826425">
        <w:rPr>
          <w:lang w:val="en-AU"/>
        </w:rPr>
        <w:t>Celsius</w:t>
      </w:r>
      <w:r w:rsidRPr="00826425">
        <w:rPr>
          <w:lang w:val="en-AU"/>
        </w:rPr>
        <w:t>. How can you keep hot food above this temperature and cold food below this temperature?</w:t>
      </w:r>
    </w:p>
    <w:p w:rsidR="00AA6085" w:rsidRPr="00826425" w:rsidRDefault="00AA6085" w:rsidP="009E53EF">
      <w:pPr>
        <w:pStyle w:val="ActivityText"/>
      </w:pPr>
      <w:r w:rsidRPr="00826425">
        <w:t>Hot food can be kept in:</w:t>
      </w:r>
    </w:p>
    <w:p w:rsidR="00AA6085" w:rsidRPr="00826425" w:rsidRDefault="00AA6085" w:rsidP="009E53EF">
      <w:pPr>
        <w:pStyle w:val="ActivityBullet1"/>
      </w:pPr>
      <w:r w:rsidRPr="00826425">
        <w:t>Hot boxes</w:t>
      </w:r>
    </w:p>
    <w:p w:rsidR="00AA6085" w:rsidRPr="00826425" w:rsidRDefault="00826425" w:rsidP="009E53EF">
      <w:pPr>
        <w:pStyle w:val="ActivityBullet1"/>
      </w:pPr>
      <w:r w:rsidRPr="00826425">
        <w:t>Bain-marie</w:t>
      </w:r>
      <w:r w:rsidR="00AA6085" w:rsidRPr="00826425">
        <w:t>s</w:t>
      </w:r>
    </w:p>
    <w:p w:rsidR="00AA6085" w:rsidRPr="00826425" w:rsidRDefault="00AA6085" w:rsidP="009E53EF">
      <w:pPr>
        <w:pStyle w:val="ActivityBullet1"/>
      </w:pPr>
      <w:r w:rsidRPr="00826425">
        <w:t>Pots and pans</w:t>
      </w:r>
    </w:p>
    <w:p w:rsidR="00AA6085" w:rsidRPr="00826425" w:rsidRDefault="00AA6085" w:rsidP="009E53EF">
      <w:pPr>
        <w:pStyle w:val="ActivityBullet1"/>
      </w:pPr>
      <w:r w:rsidRPr="00826425">
        <w:t>Heat lamps</w:t>
      </w:r>
    </w:p>
    <w:p w:rsidR="00AA6085" w:rsidRPr="00826425" w:rsidRDefault="00AA6085" w:rsidP="009E53EF">
      <w:pPr>
        <w:pStyle w:val="ActivityBullet1"/>
      </w:pPr>
      <w:r w:rsidRPr="00826425">
        <w:t>Hot plates</w:t>
      </w:r>
    </w:p>
    <w:p w:rsidR="00AA6085" w:rsidRPr="00826425" w:rsidRDefault="00AA6085" w:rsidP="009E53EF">
      <w:pPr>
        <w:pStyle w:val="ActivityBullet1"/>
      </w:pPr>
      <w:r w:rsidRPr="00826425">
        <w:t>Steamers</w:t>
      </w:r>
    </w:p>
    <w:p w:rsidR="00AA6085" w:rsidRPr="00826425" w:rsidRDefault="00AA6085" w:rsidP="009E53EF">
      <w:pPr>
        <w:pStyle w:val="ActivityBullet1"/>
      </w:pPr>
      <w:r w:rsidRPr="00826425">
        <w:t>Heated display ovens</w:t>
      </w:r>
      <w:r w:rsidR="009E53EF" w:rsidRPr="00826425">
        <w:t>.</w:t>
      </w:r>
    </w:p>
    <w:p w:rsidR="00AA6085" w:rsidRPr="00826425" w:rsidRDefault="00AA6085" w:rsidP="009E53EF">
      <w:pPr>
        <w:pStyle w:val="ActivityText"/>
      </w:pPr>
      <w:r w:rsidRPr="00826425">
        <w:t>Cold food can be kept in:</w:t>
      </w:r>
    </w:p>
    <w:p w:rsidR="00AA6085" w:rsidRPr="00826425" w:rsidRDefault="00AA6085" w:rsidP="009E53EF">
      <w:pPr>
        <w:pStyle w:val="ActivityBullet1"/>
      </w:pPr>
      <w:r w:rsidRPr="00826425">
        <w:t>Fridges</w:t>
      </w:r>
    </w:p>
    <w:p w:rsidR="00AA6085" w:rsidRPr="00826425" w:rsidRDefault="00AA6085" w:rsidP="009E53EF">
      <w:pPr>
        <w:pStyle w:val="ActivityBullet1"/>
      </w:pPr>
      <w:r w:rsidRPr="00826425">
        <w:t>Freezers</w:t>
      </w:r>
    </w:p>
    <w:p w:rsidR="009E53EF" w:rsidRPr="00826425" w:rsidRDefault="00AA6085" w:rsidP="009E53EF">
      <w:pPr>
        <w:pStyle w:val="ActivityBullet1"/>
      </w:pPr>
      <w:r w:rsidRPr="00826425">
        <w:t>Ice and dry ice</w:t>
      </w:r>
      <w:r w:rsidR="009E53EF" w:rsidRPr="00826425">
        <w:t>.</w:t>
      </w:r>
    </w:p>
    <w:p w:rsidR="009E53EF" w:rsidRPr="00826425" w:rsidRDefault="009E53EF">
      <w:pPr>
        <w:rPr>
          <w:rFonts w:ascii="Helvetica" w:eastAsia="Times New Roman" w:hAnsi="Helvetica" w:cs="Times New Roman"/>
          <w:szCs w:val="24"/>
          <w:lang w:eastAsia="en-US"/>
        </w:rPr>
      </w:pPr>
      <w:r w:rsidRPr="00826425">
        <w:br w:type="page"/>
      </w:r>
    </w:p>
    <w:p w:rsidR="006D69DB" w:rsidRPr="00826425" w:rsidRDefault="00C706DA" w:rsidP="009E53EF">
      <w:pPr>
        <w:pStyle w:val="ActivityNumberedBold"/>
        <w:rPr>
          <w:lang w:val="en-AU"/>
        </w:rPr>
      </w:pPr>
      <w:r w:rsidRPr="00826425">
        <w:rPr>
          <w:lang w:val="en-AU"/>
        </w:rPr>
        <w:lastRenderedPageBreak/>
        <w:t>What is a ‘sneeze guard’ and what is its use?</w:t>
      </w:r>
    </w:p>
    <w:p w:rsidR="00C706DA" w:rsidRPr="00826425" w:rsidRDefault="00C706DA" w:rsidP="009E53EF">
      <w:pPr>
        <w:pStyle w:val="ActivityText"/>
      </w:pPr>
      <w:r w:rsidRPr="00826425">
        <w:t>Sneeze guards a</w:t>
      </w:r>
      <w:r w:rsidR="008413C0" w:rsidRPr="00826425">
        <w:t>re protective barriers which can be glass or plastic that protect food;</w:t>
      </w:r>
      <w:r w:rsidRPr="00826425">
        <w:t xml:space="preserve"> commonly displayed on buffets.</w:t>
      </w:r>
    </w:p>
    <w:p w:rsidR="00C706DA" w:rsidRPr="00826425" w:rsidRDefault="00C706DA" w:rsidP="009E53EF">
      <w:pPr>
        <w:pStyle w:val="ActivityText"/>
      </w:pPr>
      <w:r w:rsidRPr="00826425">
        <w:t>Sneeze guards are designed to stop germs, dust and other hygienic risks from falling on the food. However they must also be clean to enable customers to see the food.</w:t>
      </w:r>
    </w:p>
    <w:p w:rsidR="00F97946" w:rsidRPr="00826425" w:rsidRDefault="00F97946" w:rsidP="009E53EF">
      <w:pPr>
        <w:pStyle w:val="ActivityNumberedBold"/>
        <w:rPr>
          <w:lang w:val="en-AU"/>
        </w:rPr>
      </w:pPr>
      <w:r w:rsidRPr="00826425">
        <w:rPr>
          <w:lang w:val="en-AU"/>
        </w:rPr>
        <w:t xml:space="preserve">When should displayed food be disposed </w:t>
      </w:r>
      <w:r w:rsidR="008413C0" w:rsidRPr="00826425">
        <w:rPr>
          <w:lang w:val="en-AU"/>
        </w:rPr>
        <w:t xml:space="preserve">of </w:t>
      </w:r>
      <w:r w:rsidRPr="00826425">
        <w:rPr>
          <w:lang w:val="en-AU"/>
        </w:rPr>
        <w:t>as it may be contaminated?</w:t>
      </w:r>
    </w:p>
    <w:p w:rsidR="00F97946" w:rsidRPr="00826425" w:rsidRDefault="00F97946" w:rsidP="009E53EF">
      <w:pPr>
        <w:pStyle w:val="ActivityBullet1"/>
      </w:pPr>
      <w:r w:rsidRPr="00826425">
        <w:t>After 30 minutes</w:t>
      </w:r>
    </w:p>
    <w:p w:rsidR="00F97946" w:rsidRPr="00826425" w:rsidRDefault="00F97946" w:rsidP="009E53EF">
      <w:pPr>
        <w:pStyle w:val="ActivityBullet1"/>
      </w:pPr>
      <w:r w:rsidRPr="00826425">
        <w:t>Food that has dried out or developed a crust</w:t>
      </w:r>
    </w:p>
    <w:p w:rsidR="00F97946" w:rsidRPr="00826425" w:rsidRDefault="00F97946" w:rsidP="009E53EF">
      <w:pPr>
        <w:pStyle w:val="ActivityBullet1"/>
      </w:pPr>
      <w:r w:rsidRPr="00826425">
        <w:t>Food that has sweated or thawed</w:t>
      </w:r>
    </w:p>
    <w:p w:rsidR="00F97946" w:rsidRPr="00826425" w:rsidRDefault="00F97946" w:rsidP="009E53EF">
      <w:pPr>
        <w:pStyle w:val="ActivityBullet1"/>
      </w:pPr>
      <w:r w:rsidRPr="00826425">
        <w:t xml:space="preserve">Food that has changed </w:t>
      </w:r>
      <w:r w:rsidR="009E53EF" w:rsidRPr="00826425">
        <w:t>colour</w:t>
      </w:r>
      <w:r w:rsidRPr="00826425">
        <w:t xml:space="preserve"> of consistency</w:t>
      </w:r>
    </w:p>
    <w:p w:rsidR="00F97946" w:rsidRPr="00826425" w:rsidRDefault="00F97946" w:rsidP="009E53EF">
      <w:pPr>
        <w:pStyle w:val="ActivityBullet1"/>
      </w:pPr>
      <w:r w:rsidRPr="00826425">
        <w:t>Customers have touched, sneezed or coughed directly onto food</w:t>
      </w:r>
    </w:p>
    <w:p w:rsidR="00F97946" w:rsidRPr="00826425" w:rsidRDefault="00F97946" w:rsidP="009E53EF">
      <w:pPr>
        <w:pStyle w:val="ActivityBullet1"/>
      </w:pPr>
      <w:r w:rsidRPr="00826425">
        <w:t>Customers have tasted food</w:t>
      </w:r>
    </w:p>
    <w:p w:rsidR="00F97946" w:rsidRPr="00826425" w:rsidRDefault="00F97946" w:rsidP="009E53EF">
      <w:pPr>
        <w:pStyle w:val="ActivityBullet1"/>
      </w:pPr>
      <w:r w:rsidRPr="00826425">
        <w:t>Food has dropped on the floor</w:t>
      </w:r>
    </w:p>
    <w:p w:rsidR="00F97946" w:rsidRPr="00826425" w:rsidRDefault="00F97946" w:rsidP="009E53EF">
      <w:pPr>
        <w:pStyle w:val="ActivityBullet1"/>
      </w:pPr>
      <w:r w:rsidRPr="00826425">
        <w:t>Food items have been mixed together at the buffet or display table</w:t>
      </w:r>
      <w:r w:rsidR="009E53EF" w:rsidRPr="00826425">
        <w:t>.</w:t>
      </w:r>
    </w:p>
    <w:p w:rsidR="006D69DB" w:rsidRPr="00826425" w:rsidRDefault="00641C04" w:rsidP="009E53EF">
      <w:pPr>
        <w:pStyle w:val="ActivityNumberedBold"/>
        <w:rPr>
          <w:lang w:val="en-AU"/>
        </w:rPr>
      </w:pPr>
      <w:r w:rsidRPr="00826425">
        <w:rPr>
          <w:lang w:val="en-AU"/>
        </w:rPr>
        <w:t>What are some legal requirements that staff must follow when handling food safely?</w:t>
      </w:r>
    </w:p>
    <w:p w:rsidR="00641C04" w:rsidRPr="00826425" w:rsidRDefault="00641C04" w:rsidP="009E53EF">
      <w:pPr>
        <w:pStyle w:val="ActivityBullet1"/>
      </w:pPr>
      <w:r w:rsidRPr="00826425">
        <w:t>All personal hygiene practices are followed when handling food at any time</w:t>
      </w:r>
    </w:p>
    <w:p w:rsidR="00641C04" w:rsidRPr="00826425" w:rsidRDefault="00641C04" w:rsidP="009E53EF">
      <w:pPr>
        <w:pStyle w:val="ActivityBullet1"/>
      </w:pPr>
      <w:r w:rsidRPr="00826425">
        <w:t>Display units must be kept clean and cleaned after every service session</w:t>
      </w:r>
    </w:p>
    <w:p w:rsidR="00641C04" w:rsidRPr="00826425" w:rsidRDefault="00641C04" w:rsidP="009E53EF">
      <w:pPr>
        <w:pStyle w:val="ActivityBullet1"/>
      </w:pPr>
      <w:r w:rsidRPr="00826425">
        <w:t xml:space="preserve">Food items are not topped-up when they run low </w:t>
      </w:r>
    </w:p>
    <w:p w:rsidR="00641C04" w:rsidRPr="00826425" w:rsidRDefault="00641C04" w:rsidP="009E53EF">
      <w:pPr>
        <w:pStyle w:val="ActivityBullet1"/>
      </w:pPr>
      <w:r w:rsidRPr="00826425">
        <w:t xml:space="preserve">Display units are used only to hold cold or hot food at the required temperatures </w:t>
      </w:r>
    </w:p>
    <w:p w:rsidR="00641C04" w:rsidRPr="00826425" w:rsidRDefault="00641C04" w:rsidP="009E53EF">
      <w:pPr>
        <w:pStyle w:val="ActivityBullet1"/>
      </w:pPr>
      <w:r w:rsidRPr="00826425">
        <w:t>Hot food should be held at 60ºC or above</w:t>
      </w:r>
    </w:p>
    <w:p w:rsidR="00641C04" w:rsidRPr="00826425" w:rsidRDefault="00641C04" w:rsidP="009E53EF">
      <w:pPr>
        <w:pStyle w:val="ActivityBullet1"/>
      </w:pPr>
      <w:r w:rsidRPr="00826425">
        <w:t>Refrigerated foods should be held at 5ºC or below</w:t>
      </w:r>
    </w:p>
    <w:p w:rsidR="00641C04" w:rsidRPr="00826425" w:rsidRDefault="00641C04" w:rsidP="009E53EF">
      <w:pPr>
        <w:pStyle w:val="ActivityBullet1"/>
      </w:pPr>
      <w:r w:rsidRPr="00826425">
        <w:t>Any food that is not held outside the Temperature Danger Zone must only spend 4 hours in that Zone. It must be thrown out when it has been in the Temperature Danger Zone for 4 hours</w:t>
      </w:r>
    </w:p>
    <w:p w:rsidR="00641C04" w:rsidRPr="00826425" w:rsidRDefault="00641C04" w:rsidP="009E53EF">
      <w:pPr>
        <w:pStyle w:val="ActivityBullet1"/>
      </w:pPr>
      <w:r w:rsidRPr="00826425">
        <w:t>Separate utensils (tongs, spatulas, spoons, forks etc.) should be used to handle different foods in the display</w:t>
      </w:r>
    </w:p>
    <w:p w:rsidR="00641C04" w:rsidRPr="00826425" w:rsidRDefault="00641C04" w:rsidP="009E53EF">
      <w:pPr>
        <w:pStyle w:val="ActivityBullet1"/>
      </w:pPr>
      <w:r w:rsidRPr="00826425">
        <w:t>Any doors on the di</w:t>
      </w:r>
      <w:r w:rsidR="009E53EF" w:rsidRPr="00826425">
        <w:t>splay units must be kept closed.</w:t>
      </w:r>
    </w:p>
    <w:p w:rsidR="00BA1717" w:rsidRPr="00826425" w:rsidRDefault="00BA1717" w:rsidP="009E53EF">
      <w:pPr>
        <w:pStyle w:val="ActivityNumberedBold"/>
        <w:rPr>
          <w:lang w:val="en-AU"/>
        </w:rPr>
      </w:pPr>
      <w:r w:rsidRPr="00826425">
        <w:rPr>
          <w:lang w:val="en-AU"/>
        </w:rPr>
        <w:t>What is the process for adjusting covers?</w:t>
      </w:r>
    </w:p>
    <w:p w:rsidR="00BA1717" w:rsidRPr="00826425" w:rsidRDefault="00BA1717" w:rsidP="009E53EF">
      <w:pPr>
        <w:pStyle w:val="ActivityText"/>
      </w:pPr>
      <w:r w:rsidRPr="00826425">
        <w:t>The process requires you to:</w:t>
      </w:r>
    </w:p>
    <w:p w:rsidR="00BA1717" w:rsidRPr="00826425" w:rsidRDefault="00BA1717" w:rsidP="009E53EF">
      <w:pPr>
        <w:pStyle w:val="ActivityBullet1"/>
      </w:pPr>
      <w:r w:rsidRPr="00826425">
        <w:t>Identify what needs to be removed from each cover</w:t>
      </w:r>
    </w:p>
    <w:p w:rsidR="00BA1717" w:rsidRPr="00826425" w:rsidRDefault="00BA1717" w:rsidP="009E53EF">
      <w:pPr>
        <w:pStyle w:val="ActivityBullet1"/>
      </w:pPr>
      <w:r w:rsidRPr="00826425">
        <w:t>Identify what needs to be added to each cover</w:t>
      </w:r>
    </w:p>
    <w:p w:rsidR="00BA1717" w:rsidRPr="00826425" w:rsidRDefault="00BA1717" w:rsidP="009E53EF">
      <w:pPr>
        <w:pStyle w:val="ActivityBullet1"/>
      </w:pPr>
      <w:r w:rsidRPr="00826425">
        <w:t>Obtain the necessary cutlery – which should be stored in your waiter’s station</w:t>
      </w:r>
    </w:p>
    <w:p w:rsidR="00BA1717" w:rsidRPr="00826425" w:rsidRDefault="00BA1717" w:rsidP="009E53EF">
      <w:pPr>
        <w:pStyle w:val="ActivityBullet1"/>
      </w:pPr>
      <w:r w:rsidRPr="00826425">
        <w:t>Load the</w:t>
      </w:r>
      <w:r w:rsidR="008413C0" w:rsidRPr="00826425">
        <w:t xml:space="preserve">m onto a clothed service plate – </w:t>
      </w:r>
      <w:r w:rsidRPr="00826425">
        <w:t>ready for carrying to the table</w:t>
      </w:r>
    </w:p>
    <w:p w:rsidR="00BA1717" w:rsidRPr="00826425" w:rsidRDefault="00BA1717" w:rsidP="009E53EF">
      <w:pPr>
        <w:pStyle w:val="ActivityBullet1"/>
      </w:pPr>
      <w:r w:rsidRPr="00826425">
        <w:t>Carry the clothed plate with all the required cutlery to the table</w:t>
      </w:r>
    </w:p>
    <w:p w:rsidR="00BA1717" w:rsidRPr="00826425" w:rsidRDefault="00BA1717" w:rsidP="009E53EF">
      <w:pPr>
        <w:pStyle w:val="ActivityBullet1"/>
      </w:pPr>
      <w:r w:rsidRPr="00826425">
        <w:lastRenderedPageBreak/>
        <w:t xml:space="preserve">On arrival at the table, begin adjusting the cutlery by starting at the Number One guest, working clockwise around the table. Change the knife first, then the fork, and don’t forget to place the cutlery down on the table so that </w:t>
      </w:r>
      <w:r w:rsidR="009E53EF" w:rsidRPr="00826425">
        <w:t>it is parallel with all others</w:t>
      </w:r>
    </w:p>
    <w:p w:rsidR="00BA1717" w:rsidRPr="00826425" w:rsidRDefault="00BA1717" w:rsidP="009E53EF">
      <w:pPr>
        <w:pStyle w:val="ActivityBullet1"/>
      </w:pPr>
      <w:r w:rsidRPr="00826425">
        <w:t>The knives should be removed or replaced from the right-hand side of the guest, and the forks from their left-hand side. Never place cutlery by lean</w:t>
      </w:r>
      <w:r w:rsidR="009E53EF" w:rsidRPr="00826425">
        <w:t>ing across in front of a guest</w:t>
      </w:r>
    </w:p>
    <w:p w:rsidR="00BA1717" w:rsidRPr="00826425" w:rsidRDefault="00BA1717" w:rsidP="009E53EF">
      <w:pPr>
        <w:pStyle w:val="ActivityBullet1"/>
      </w:pPr>
      <w:r w:rsidRPr="00826425">
        <w:t>Always handle cutlery by the handles.</w:t>
      </w:r>
    </w:p>
    <w:p w:rsidR="006D69DB" w:rsidRPr="00826425" w:rsidRDefault="00A03BF4" w:rsidP="009E53EF">
      <w:pPr>
        <w:pStyle w:val="ActivityNumberedBold"/>
        <w:rPr>
          <w:lang w:val="en-AU"/>
        </w:rPr>
      </w:pPr>
      <w:r w:rsidRPr="00826425">
        <w:rPr>
          <w:lang w:val="en-AU"/>
        </w:rPr>
        <w:t>What is a ‘pour/house’ brand when referring to alcoholic beverages?</w:t>
      </w:r>
    </w:p>
    <w:p w:rsidR="00A03BF4" w:rsidRPr="00826425" w:rsidRDefault="00A03BF4" w:rsidP="009E53EF">
      <w:pPr>
        <w:pStyle w:val="ActivityBullet1"/>
      </w:pPr>
      <w:r w:rsidRPr="00826425">
        <w:t>A ‘pour’ brand, sometimes referred to as a ‘house’ brand, is the brand of beverage that will be poured if someone doesn’t specify a brand name.</w:t>
      </w:r>
    </w:p>
    <w:p w:rsidR="006D69DB" w:rsidRPr="00826425" w:rsidRDefault="00932238" w:rsidP="009E53EF">
      <w:pPr>
        <w:pStyle w:val="ActivityNumberedBold"/>
        <w:rPr>
          <w:lang w:val="en-AU"/>
        </w:rPr>
      </w:pPr>
      <w:r w:rsidRPr="00826425">
        <w:rPr>
          <w:lang w:val="en-AU"/>
        </w:rPr>
        <w:t>When recommending food to a customer, what might be recommended?</w:t>
      </w:r>
    </w:p>
    <w:p w:rsidR="00932238" w:rsidRPr="00826425" w:rsidRDefault="00932238" w:rsidP="009E53EF">
      <w:pPr>
        <w:pStyle w:val="ActivityBullet1"/>
      </w:pPr>
      <w:r w:rsidRPr="00826425">
        <w:t xml:space="preserve">Recommending what it is you like – this may not suit them or be to their liking </w:t>
      </w:r>
    </w:p>
    <w:p w:rsidR="00932238" w:rsidRPr="00826425" w:rsidRDefault="00932238" w:rsidP="009E53EF">
      <w:pPr>
        <w:pStyle w:val="ActivityBullet1"/>
      </w:pPr>
      <w:r w:rsidRPr="00826425">
        <w:t>Recommending what is popular – they may not like this style of dish</w:t>
      </w:r>
    </w:p>
    <w:p w:rsidR="00932238" w:rsidRPr="00826425" w:rsidRDefault="00932238" w:rsidP="009E53EF">
      <w:pPr>
        <w:pStyle w:val="ActivityBullet1"/>
      </w:pPr>
      <w:r w:rsidRPr="00826425">
        <w:t>Recommending whatever it is that the kitchen have asked you to push – again, this may not suit them</w:t>
      </w:r>
    </w:p>
    <w:p w:rsidR="00932238" w:rsidRPr="00826425" w:rsidRDefault="00932238" w:rsidP="009E53EF">
      <w:pPr>
        <w:pStyle w:val="ActivityBullet1"/>
      </w:pPr>
      <w:r w:rsidRPr="00826425">
        <w:t>Asking some questions first to determine whether they are after a big meal or a snack, whether they like chicken, meat or pasta, whether they prefer plain food or dishes</w:t>
      </w:r>
      <w:r w:rsidR="008413C0" w:rsidRPr="00826425">
        <w:t xml:space="preserve"> with sauces and added flavour</w:t>
      </w:r>
      <w:r w:rsidRPr="00826425">
        <w:t xml:space="preserve"> and then recommend an appropriate dish.</w:t>
      </w:r>
    </w:p>
    <w:p w:rsidR="006D69DB" w:rsidRPr="00826425" w:rsidRDefault="0061019C" w:rsidP="009E53EF">
      <w:pPr>
        <w:pStyle w:val="ActivityNumberedBold"/>
        <w:rPr>
          <w:lang w:val="en-AU"/>
        </w:rPr>
      </w:pPr>
      <w:r w:rsidRPr="00826425">
        <w:rPr>
          <w:lang w:val="en-AU"/>
        </w:rPr>
        <w:t>When collecting beverages from a bar to deliver to a table, what should be visually checked by staff?</w:t>
      </w:r>
    </w:p>
    <w:p w:rsidR="0061019C" w:rsidRPr="00826425" w:rsidRDefault="0061019C" w:rsidP="009E53EF">
      <w:pPr>
        <w:pStyle w:val="ActivityBullet1"/>
      </w:pPr>
      <w:r w:rsidRPr="00826425">
        <w:t xml:space="preserve">They are what was ordered </w:t>
      </w:r>
    </w:p>
    <w:p w:rsidR="0061019C" w:rsidRPr="00826425" w:rsidRDefault="0061019C" w:rsidP="009E53EF">
      <w:pPr>
        <w:pStyle w:val="ActivityBullet1"/>
      </w:pPr>
      <w:r w:rsidRPr="00826425">
        <w:t xml:space="preserve">Correct number have been supplied </w:t>
      </w:r>
    </w:p>
    <w:p w:rsidR="0061019C" w:rsidRPr="00826425" w:rsidRDefault="0061019C" w:rsidP="009E53EF">
      <w:pPr>
        <w:pStyle w:val="ActivityBullet1"/>
      </w:pPr>
      <w:r w:rsidRPr="00826425">
        <w:t xml:space="preserve">They are suitably presented </w:t>
      </w:r>
    </w:p>
    <w:p w:rsidR="0061019C" w:rsidRPr="00826425" w:rsidRDefault="0061019C" w:rsidP="009E53EF">
      <w:pPr>
        <w:pStyle w:val="ActivityBullet1"/>
      </w:pPr>
      <w:r w:rsidRPr="00826425">
        <w:t>The correct glassware is used</w:t>
      </w:r>
    </w:p>
    <w:p w:rsidR="0061019C" w:rsidRPr="00826425" w:rsidRDefault="0061019C" w:rsidP="009E53EF">
      <w:pPr>
        <w:pStyle w:val="ActivityBullet1"/>
      </w:pPr>
      <w:r w:rsidRPr="00826425">
        <w:t>Garnishes are appropriate</w:t>
      </w:r>
    </w:p>
    <w:p w:rsidR="0061019C" w:rsidRPr="00826425" w:rsidRDefault="0061019C" w:rsidP="009E53EF">
      <w:pPr>
        <w:pStyle w:val="ActivityBullet1"/>
      </w:pPr>
      <w:r w:rsidRPr="00826425">
        <w:t>Glasses aren’t overflowing such that they will drip down the front of guests’ clothes when being consumed.</w:t>
      </w:r>
    </w:p>
    <w:p w:rsidR="009718AF" w:rsidRPr="00826425" w:rsidRDefault="009718AF" w:rsidP="009E53EF">
      <w:pPr>
        <w:pStyle w:val="ActivityNumberedBold"/>
        <w:rPr>
          <w:lang w:val="en-AU"/>
        </w:rPr>
      </w:pPr>
      <w:r w:rsidRPr="00826425">
        <w:rPr>
          <w:lang w:val="en-AU"/>
        </w:rPr>
        <w:t>How can you ensure your personal hygiene meets required standards?</w:t>
      </w:r>
    </w:p>
    <w:p w:rsidR="009718AF" w:rsidRPr="00826425" w:rsidRDefault="009718AF" w:rsidP="009E53EF">
      <w:pPr>
        <w:pStyle w:val="ActivityBullet1"/>
        <w:spacing w:after="80"/>
      </w:pPr>
      <w:r w:rsidRPr="00826425">
        <w:t>Take daily showers</w:t>
      </w:r>
    </w:p>
    <w:p w:rsidR="009718AF" w:rsidRPr="00826425" w:rsidRDefault="009718AF" w:rsidP="009E53EF">
      <w:pPr>
        <w:pStyle w:val="ActivityBullet1"/>
        <w:spacing w:after="80"/>
      </w:pPr>
      <w:r w:rsidRPr="00826425">
        <w:t>Wear clean clothes daily</w:t>
      </w:r>
    </w:p>
    <w:p w:rsidR="009718AF" w:rsidRPr="00826425" w:rsidRDefault="009718AF" w:rsidP="009E53EF">
      <w:pPr>
        <w:pStyle w:val="ActivityBullet1"/>
        <w:spacing w:after="80"/>
      </w:pPr>
      <w:r w:rsidRPr="00826425">
        <w:t>Have clean and neat hair</w:t>
      </w:r>
    </w:p>
    <w:p w:rsidR="009718AF" w:rsidRPr="00826425" w:rsidRDefault="009718AF" w:rsidP="009E53EF">
      <w:pPr>
        <w:pStyle w:val="ActivityBullet1"/>
        <w:spacing w:after="80"/>
      </w:pPr>
      <w:r w:rsidRPr="00826425">
        <w:t>Have short, clean finger nails</w:t>
      </w:r>
    </w:p>
    <w:p w:rsidR="009718AF" w:rsidRPr="00826425" w:rsidRDefault="009718AF" w:rsidP="009E53EF">
      <w:pPr>
        <w:pStyle w:val="ActivityBullet1"/>
        <w:spacing w:after="80"/>
      </w:pPr>
      <w:r w:rsidRPr="00826425">
        <w:t>Clean your teeth regularly and ensure they are in good condition</w:t>
      </w:r>
    </w:p>
    <w:p w:rsidR="009718AF" w:rsidRPr="00826425" w:rsidRDefault="009718AF" w:rsidP="009E53EF">
      <w:pPr>
        <w:pStyle w:val="ActivityBullet1"/>
        <w:spacing w:after="80"/>
      </w:pPr>
      <w:r w:rsidRPr="00826425">
        <w:t>Keep any open cuts or wounds covered while at work by using a waterproof cover over a bandage</w:t>
      </w:r>
    </w:p>
    <w:p w:rsidR="009718AF" w:rsidRPr="00826425" w:rsidRDefault="009718AF" w:rsidP="009E53EF">
      <w:pPr>
        <w:pStyle w:val="ActivityBullet1"/>
        <w:spacing w:after="80"/>
      </w:pPr>
      <w:r w:rsidRPr="00826425">
        <w:t>Do not smoke near food and beverage preparation areas</w:t>
      </w:r>
    </w:p>
    <w:p w:rsidR="009E53EF" w:rsidRPr="00826425" w:rsidRDefault="009718AF" w:rsidP="009E53EF">
      <w:pPr>
        <w:pStyle w:val="ActivityBullet1"/>
        <w:spacing w:after="80"/>
      </w:pPr>
      <w:r w:rsidRPr="00826425">
        <w:t>Wash hands on a regular basis</w:t>
      </w:r>
      <w:r w:rsidR="009E53EF" w:rsidRPr="00826425">
        <w:t>.</w:t>
      </w:r>
      <w:r w:rsidR="009E53EF" w:rsidRPr="00826425">
        <w:br w:type="page"/>
      </w:r>
    </w:p>
    <w:p w:rsidR="00BF17E6" w:rsidRPr="00826425" w:rsidRDefault="00BF17E6" w:rsidP="009E53EF">
      <w:pPr>
        <w:pStyle w:val="ActivityNumberedBold"/>
        <w:rPr>
          <w:lang w:val="en-AU"/>
        </w:rPr>
      </w:pPr>
      <w:r w:rsidRPr="00826425">
        <w:rPr>
          <w:lang w:val="en-AU"/>
        </w:rPr>
        <w:lastRenderedPageBreak/>
        <w:t>What are the basics in relation to dealing safely with leftover foods?</w:t>
      </w:r>
    </w:p>
    <w:p w:rsidR="00BF17E6" w:rsidRPr="00826425" w:rsidRDefault="00BF17E6" w:rsidP="009E53EF">
      <w:pPr>
        <w:pStyle w:val="ActivityBullet1"/>
      </w:pPr>
      <w:r w:rsidRPr="00826425">
        <w:t>No high risk foods can be re-used if they have spent 4 hours or more in the temperature Danger Zone (5ºC - 60ºC). High risk foods are foods that are high in protein and include all meats, poultry, seafood and dairy products</w:t>
      </w:r>
    </w:p>
    <w:p w:rsidR="00BF17E6" w:rsidRPr="00826425" w:rsidRDefault="00BF17E6" w:rsidP="009E53EF">
      <w:pPr>
        <w:pStyle w:val="ActivityBullet1"/>
      </w:pPr>
      <w:r w:rsidRPr="00826425">
        <w:t>Foods that are left over must be covered, labelled and refrigerated – and kept refrigerated until next required for service</w:t>
      </w:r>
    </w:p>
    <w:p w:rsidR="00BF17E6" w:rsidRPr="00826425" w:rsidRDefault="008413C0" w:rsidP="009E53EF">
      <w:pPr>
        <w:pStyle w:val="ActivityBullet1"/>
      </w:pPr>
      <w:r w:rsidRPr="00826425">
        <w:t>Leftover</w:t>
      </w:r>
      <w:r w:rsidR="00BF17E6" w:rsidRPr="00826425">
        <w:t xml:space="preserve"> food should be used first at the next service session – stock rotation is important</w:t>
      </w:r>
    </w:p>
    <w:p w:rsidR="00BF17E6" w:rsidRPr="00826425" w:rsidRDefault="008413C0" w:rsidP="009E53EF">
      <w:pPr>
        <w:pStyle w:val="ActivityBullet1"/>
      </w:pPr>
      <w:r w:rsidRPr="00826425">
        <w:t>Leftover</w:t>
      </w:r>
      <w:r w:rsidR="00BF17E6" w:rsidRPr="00826425">
        <w:t xml:space="preserve"> food that is to be served hot should be re-heated prior to service to 75ºC for one minute</w:t>
      </w:r>
    </w:p>
    <w:p w:rsidR="00BF17E6" w:rsidRPr="00826425" w:rsidRDefault="00BF17E6" w:rsidP="009E53EF">
      <w:pPr>
        <w:pStyle w:val="ActivityBullet1"/>
      </w:pPr>
      <w:r w:rsidRPr="00826425">
        <w:t>Where any doubt exists about the safety of the food that is left over, it should be discarded.</w:t>
      </w:r>
    </w:p>
    <w:p w:rsidR="006D69DB" w:rsidRPr="00826425" w:rsidRDefault="009E7DDE" w:rsidP="009E53EF">
      <w:pPr>
        <w:pStyle w:val="ActivityNumberedBold"/>
        <w:rPr>
          <w:lang w:val="en-AU"/>
        </w:rPr>
      </w:pPr>
      <w:r w:rsidRPr="00826425">
        <w:rPr>
          <w:lang w:val="en-AU"/>
        </w:rPr>
        <w:t>What are some ways to maintain a clean and tidy workplace?</w:t>
      </w:r>
    </w:p>
    <w:p w:rsidR="009E7DDE" w:rsidRPr="00826425" w:rsidRDefault="009E7DDE" w:rsidP="009E53EF">
      <w:pPr>
        <w:pStyle w:val="ActivityBullet1"/>
      </w:pPr>
      <w:r w:rsidRPr="00826425">
        <w:t>Regularly clean and maintain the premises</w:t>
      </w:r>
    </w:p>
    <w:p w:rsidR="009E7DDE" w:rsidRPr="00826425" w:rsidRDefault="009E7DDE" w:rsidP="009E53EF">
      <w:pPr>
        <w:pStyle w:val="ActivityBullet1"/>
      </w:pPr>
      <w:r w:rsidRPr="00826425">
        <w:t>Control pests and vermin</w:t>
      </w:r>
    </w:p>
    <w:p w:rsidR="009E7DDE" w:rsidRPr="00826425" w:rsidRDefault="009E7DDE" w:rsidP="009E53EF">
      <w:pPr>
        <w:pStyle w:val="ActivityBullet1"/>
      </w:pPr>
      <w:r w:rsidRPr="00826425">
        <w:t>Implement a daily cleaning schedule</w:t>
      </w:r>
    </w:p>
    <w:p w:rsidR="009E7DDE" w:rsidRPr="00826425" w:rsidRDefault="009E7DDE" w:rsidP="009E53EF">
      <w:pPr>
        <w:pStyle w:val="ActivityBullet1"/>
      </w:pPr>
      <w:r w:rsidRPr="00826425">
        <w:t>Maintain and clean equipment (making sure any equipment used for storing or holding hot or cold food is kept at the required temperature)</w:t>
      </w:r>
    </w:p>
    <w:p w:rsidR="009E7DDE" w:rsidRPr="00826425" w:rsidRDefault="009E7DDE" w:rsidP="009E53EF">
      <w:pPr>
        <w:pStyle w:val="ActivityBullet1"/>
      </w:pPr>
      <w:r w:rsidRPr="00826425">
        <w:t>Maintain food or beverage preparation and service areas at the highest standard of hygiene</w:t>
      </w:r>
    </w:p>
    <w:p w:rsidR="009E7DDE" w:rsidRPr="00826425" w:rsidRDefault="009E7DDE" w:rsidP="009E53EF">
      <w:pPr>
        <w:pStyle w:val="ActivityBullet1"/>
      </w:pPr>
      <w:r w:rsidRPr="00826425">
        <w:t>Follow correct food storage procedures</w:t>
      </w:r>
    </w:p>
    <w:p w:rsidR="009E7DDE" w:rsidRPr="00826425" w:rsidRDefault="009E7DDE" w:rsidP="009E53EF">
      <w:pPr>
        <w:pStyle w:val="ActivityBullet1"/>
      </w:pPr>
      <w:r w:rsidRPr="00826425">
        <w:t>Follow correct garbage removal procedures</w:t>
      </w:r>
    </w:p>
    <w:p w:rsidR="009E7DDE" w:rsidRPr="00826425" w:rsidRDefault="009E7DDE" w:rsidP="009E53EF">
      <w:pPr>
        <w:pStyle w:val="ActivityBullet1"/>
      </w:pPr>
      <w:r w:rsidRPr="00826425">
        <w:t>Follow your workplace ‘no smoking’ requirements</w:t>
      </w:r>
    </w:p>
    <w:p w:rsidR="009E7DDE" w:rsidRPr="00826425" w:rsidRDefault="009E7DDE" w:rsidP="009E53EF">
      <w:pPr>
        <w:pStyle w:val="ActivityBullet1"/>
        <w:rPr>
          <w:rFonts w:eastAsia="Calibri" w:cs="Calibri"/>
          <w:b/>
          <w:szCs w:val="16"/>
          <w:lang w:eastAsia="ar-SA"/>
        </w:rPr>
      </w:pPr>
      <w:r w:rsidRPr="00826425">
        <w:t>Do not smoke in food preparation and storage areas</w:t>
      </w:r>
      <w:r w:rsidR="009E53EF" w:rsidRPr="00826425">
        <w:t>.</w:t>
      </w:r>
    </w:p>
    <w:p w:rsidR="000F4162" w:rsidRPr="00826425" w:rsidRDefault="000F4162" w:rsidP="009E53EF">
      <w:pPr>
        <w:pStyle w:val="ActivityNumberedBold"/>
        <w:rPr>
          <w:lang w:val="en-AU"/>
        </w:rPr>
      </w:pPr>
      <w:r w:rsidRPr="00826425">
        <w:rPr>
          <w:lang w:val="en-AU"/>
        </w:rPr>
        <w:t>What are some common causes of contamination due to poor cleaning of the work area?</w:t>
      </w:r>
    </w:p>
    <w:p w:rsidR="000F4162" w:rsidRPr="00826425" w:rsidRDefault="000F4162" w:rsidP="009E53EF">
      <w:pPr>
        <w:pStyle w:val="ActivityBullet1"/>
      </w:pPr>
      <w:r w:rsidRPr="00826425">
        <w:t>Cleaning with dirty cloths</w:t>
      </w:r>
    </w:p>
    <w:p w:rsidR="000F4162" w:rsidRPr="00826425" w:rsidRDefault="000F4162" w:rsidP="009E53EF">
      <w:pPr>
        <w:pStyle w:val="ActivityBullet1"/>
      </w:pPr>
      <w:r w:rsidRPr="00826425">
        <w:t>Cleaning with inappropriate cleaning agents</w:t>
      </w:r>
    </w:p>
    <w:p w:rsidR="000F4162" w:rsidRPr="00826425" w:rsidRDefault="000F4162" w:rsidP="009E53EF">
      <w:pPr>
        <w:pStyle w:val="ActivityBullet1"/>
      </w:pPr>
      <w:r w:rsidRPr="00826425">
        <w:t>Cleaning method not appropriate</w:t>
      </w:r>
    </w:p>
    <w:p w:rsidR="000F4162" w:rsidRPr="00826425" w:rsidRDefault="000F4162" w:rsidP="009E53EF">
      <w:pPr>
        <w:pStyle w:val="ActivityBullet1"/>
      </w:pPr>
      <w:r w:rsidRPr="00826425">
        <w:t>Not all surfaces are cleaned properly</w:t>
      </w:r>
      <w:r w:rsidR="009E53EF" w:rsidRPr="00826425">
        <w:t>.</w:t>
      </w:r>
    </w:p>
    <w:p w:rsidR="006D69DB" w:rsidRPr="00826425" w:rsidRDefault="00B80B46" w:rsidP="009E53EF">
      <w:pPr>
        <w:pStyle w:val="ActivityNumberedBold"/>
        <w:rPr>
          <w:lang w:val="en-AU"/>
        </w:rPr>
      </w:pPr>
      <w:r w:rsidRPr="00826425">
        <w:rPr>
          <w:lang w:val="en-AU"/>
        </w:rPr>
        <w:t>How can you visually identify that vermin is present in the workplace?</w:t>
      </w:r>
    </w:p>
    <w:p w:rsidR="00B80B46" w:rsidRPr="00826425" w:rsidRDefault="00B80B46" w:rsidP="009E53EF">
      <w:pPr>
        <w:pStyle w:val="ActivityText"/>
      </w:pPr>
      <w:r w:rsidRPr="00826425">
        <w:t>Common signs that vermin are present include:</w:t>
      </w:r>
    </w:p>
    <w:p w:rsidR="00B80B46" w:rsidRPr="00826425" w:rsidRDefault="00B80B46" w:rsidP="009E53EF">
      <w:pPr>
        <w:pStyle w:val="ActivityBullet1"/>
      </w:pPr>
      <w:r w:rsidRPr="00826425">
        <w:t>Visual sighting of creatures</w:t>
      </w:r>
    </w:p>
    <w:p w:rsidR="00B80B46" w:rsidRPr="00826425" w:rsidRDefault="00B80B46" w:rsidP="009E53EF">
      <w:pPr>
        <w:pStyle w:val="ActivityBullet1"/>
      </w:pPr>
      <w:r w:rsidRPr="00826425">
        <w:t>Sighting of droppings</w:t>
      </w:r>
    </w:p>
    <w:p w:rsidR="00B80B46" w:rsidRPr="00826425" w:rsidRDefault="00B80B46" w:rsidP="009E53EF">
      <w:pPr>
        <w:pStyle w:val="ActivityBullet1"/>
      </w:pPr>
      <w:r w:rsidRPr="00826425">
        <w:t>Bite marks or holes in food and beverage items or packages</w:t>
      </w:r>
      <w:r w:rsidR="009E53EF" w:rsidRPr="00826425">
        <w:t>.</w:t>
      </w:r>
    </w:p>
    <w:p w:rsidR="009E53EF" w:rsidRPr="00826425" w:rsidRDefault="009E53EF">
      <w:pPr>
        <w:rPr>
          <w:rFonts w:ascii="Helvetica" w:eastAsia="Calibri" w:hAnsi="Helvetica" w:cs="Calibri"/>
          <w:b/>
          <w:szCs w:val="16"/>
          <w:lang w:eastAsia="ar-SA"/>
        </w:rPr>
      </w:pPr>
      <w:r w:rsidRPr="00826425">
        <w:br w:type="page"/>
      </w:r>
    </w:p>
    <w:p w:rsidR="006D69DB" w:rsidRPr="00826425" w:rsidRDefault="00705809" w:rsidP="009E53EF">
      <w:pPr>
        <w:pStyle w:val="ActivityNumberedBold"/>
        <w:rPr>
          <w:lang w:val="en-AU"/>
        </w:rPr>
      </w:pPr>
      <w:r w:rsidRPr="00826425">
        <w:rPr>
          <w:lang w:val="en-AU"/>
        </w:rPr>
        <w:lastRenderedPageBreak/>
        <w:t>What are some items to prepare in a cash register area?</w:t>
      </w:r>
    </w:p>
    <w:p w:rsidR="00705809" w:rsidRPr="00826425" w:rsidRDefault="00705809" w:rsidP="009E53EF">
      <w:pPr>
        <w:pStyle w:val="ActivityBullet1"/>
      </w:pPr>
      <w:r w:rsidRPr="00826425">
        <w:t>Cash register paper</w:t>
      </w:r>
    </w:p>
    <w:p w:rsidR="00705809" w:rsidRPr="00826425" w:rsidRDefault="00705809" w:rsidP="009E53EF">
      <w:pPr>
        <w:pStyle w:val="ActivityBullet1"/>
      </w:pPr>
      <w:r w:rsidRPr="00826425">
        <w:t>Pens</w:t>
      </w:r>
    </w:p>
    <w:p w:rsidR="00705809" w:rsidRPr="00826425" w:rsidRDefault="00705809" w:rsidP="009E53EF">
      <w:pPr>
        <w:pStyle w:val="ActivityBullet1"/>
      </w:pPr>
      <w:r w:rsidRPr="00826425">
        <w:t>Receipt paper</w:t>
      </w:r>
    </w:p>
    <w:p w:rsidR="00705809" w:rsidRPr="00826425" w:rsidRDefault="00705809" w:rsidP="009E53EF">
      <w:pPr>
        <w:pStyle w:val="ActivityBullet1"/>
      </w:pPr>
      <w:r w:rsidRPr="00826425">
        <w:t>Account folders</w:t>
      </w:r>
    </w:p>
    <w:p w:rsidR="00705809" w:rsidRPr="00826425" w:rsidRDefault="00705809" w:rsidP="009E53EF">
      <w:pPr>
        <w:pStyle w:val="ActivityBullet1"/>
      </w:pPr>
      <w:r w:rsidRPr="00826425">
        <w:t>Ink cartridge</w:t>
      </w:r>
    </w:p>
    <w:p w:rsidR="00705809" w:rsidRPr="00826425" w:rsidRDefault="00705809" w:rsidP="009E53EF">
      <w:pPr>
        <w:pStyle w:val="ActivityBullet1"/>
      </w:pPr>
      <w:r w:rsidRPr="00826425">
        <w:t>Plastic coin bags</w:t>
      </w:r>
    </w:p>
    <w:p w:rsidR="00705809" w:rsidRPr="00826425" w:rsidRDefault="00705809" w:rsidP="009E53EF">
      <w:pPr>
        <w:pStyle w:val="ActivityBullet1"/>
      </w:pPr>
      <w:r w:rsidRPr="00826425">
        <w:t>Sweets or other gifts normally presented with accounts to customers</w:t>
      </w:r>
    </w:p>
    <w:p w:rsidR="00705809" w:rsidRPr="00826425" w:rsidRDefault="00705809" w:rsidP="009E53EF">
      <w:pPr>
        <w:pStyle w:val="ActivityBullet1"/>
      </w:pPr>
      <w:r w:rsidRPr="00826425">
        <w:t>Rubbish bins</w:t>
      </w:r>
    </w:p>
    <w:p w:rsidR="00705809" w:rsidRPr="00826425" w:rsidRDefault="00705809" w:rsidP="009E53EF">
      <w:pPr>
        <w:pStyle w:val="ActivityBullet1"/>
      </w:pPr>
      <w:r w:rsidRPr="00826425">
        <w:t>Spare paper</w:t>
      </w:r>
    </w:p>
    <w:p w:rsidR="00705809" w:rsidRPr="00826425" w:rsidRDefault="00705809" w:rsidP="009E53EF">
      <w:pPr>
        <w:pStyle w:val="ActivityBullet1"/>
      </w:pPr>
      <w:r w:rsidRPr="00826425">
        <w:t>Calculator</w:t>
      </w:r>
    </w:p>
    <w:p w:rsidR="00705809" w:rsidRPr="00826425" w:rsidRDefault="00705809" w:rsidP="009E53EF">
      <w:pPr>
        <w:pStyle w:val="ActivityBullet1"/>
      </w:pPr>
      <w:r w:rsidRPr="00826425">
        <w:t>Currency exchange sheet, if foreign currency is permitted to be used for settlement of transactions</w:t>
      </w:r>
      <w:r w:rsidR="009E53EF" w:rsidRPr="00826425">
        <w:t>.</w:t>
      </w:r>
    </w:p>
    <w:p w:rsidR="000B3041" w:rsidRPr="00826425" w:rsidRDefault="000B3041" w:rsidP="009E53EF">
      <w:pPr>
        <w:pStyle w:val="ActivityNumberedBold"/>
        <w:rPr>
          <w:lang w:val="en-AU"/>
        </w:rPr>
      </w:pPr>
      <w:r w:rsidRPr="00826425">
        <w:rPr>
          <w:lang w:val="en-AU"/>
        </w:rPr>
        <w:t>How can you secure money and documentation during trade, using a cash register?</w:t>
      </w:r>
    </w:p>
    <w:p w:rsidR="000B3041" w:rsidRPr="00826425" w:rsidRDefault="000B3041" w:rsidP="009E53EF">
      <w:pPr>
        <w:pStyle w:val="ActivityBullet1"/>
      </w:pPr>
      <w:r w:rsidRPr="00826425">
        <w:t xml:space="preserve">Try not to share cash registers. </w:t>
      </w:r>
    </w:p>
    <w:p w:rsidR="000B3041" w:rsidRPr="00826425" w:rsidRDefault="000B3041" w:rsidP="009E53EF">
      <w:pPr>
        <w:pStyle w:val="ActivityBullet1"/>
      </w:pPr>
      <w:r w:rsidRPr="00826425">
        <w:t>Never leave a cash register open when unattended</w:t>
      </w:r>
    </w:p>
    <w:p w:rsidR="000B3041" w:rsidRPr="00826425" w:rsidRDefault="000B3041" w:rsidP="009E53EF">
      <w:pPr>
        <w:pStyle w:val="ActivityBullet1"/>
      </w:pPr>
      <w:r w:rsidRPr="00826425">
        <w:t>Keep cash registers out of the reach of customers</w:t>
      </w:r>
    </w:p>
    <w:p w:rsidR="000B3041" w:rsidRPr="00826425" w:rsidRDefault="000B3041" w:rsidP="009E53EF">
      <w:pPr>
        <w:pStyle w:val="ActivityBullet1"/>
      </w:pPr>
      <w:r w:rsidRPr="00826425">
        <w:t>Lock cash registers when not in use</w:t>
      </w:r>
    </w:p>
    <w:p w:rsidR="000B3041" w:rsidRPr="00826425" w:rsidRDefault="000B3041" w:rsidP="009E53EF">
      <w:pPr>
        <w:pStyle w:val="ActivityBullet1"/>
      </w:pPr>
      <w:r w:rsidRPr="00826425">
        <w:t xml:space="preserve">Keep the original note on display whilst a transaction is taking place. </w:t>
      </w:r>
    </w:p>
    <w:p w:rsidR="000B3041" w:rsidRPr="00826425" w:rsidRDefault="000B3041" w:rsidP="009E53EF">
      <w:pPr>
        <w:pStyle w:val="ActivityBullet1"/>
      </w:pPr>
      <w:r w:rsidRPr="00826425">
        <w:t>Regularly store large notes under the cash till, out of display of customers</w:t>
      </w:r>
    </w:p>
    <w:p w:rsidR="000B3041" w:rsidRPr="00826425" w:rsidRDefault="000B3041" w:rsidP="009E53EF">
      <w:pPr>
        <w:pStyle w:val="ActivityBullet1"/>
      </w:pPr>
      <w:r w:rsidRPr="00826425">
        <w:t>Regularly arrange for cash registers to be cleared</w:t>
      </w:r>
      <w:r w:rsidR="009E53EF" w:rsidRPr="00826425">
        <w:t>.</w:t>
      </w:r>
    </w:p>
    <w:p w:rsidR="006D69DB" w:rsidRPr="00826425" w:rsidRDefault="00EB4E3B" w:rsidP="009E53EF">
      <w:pPr>
        <w:pStyle w:val="ActivityNumberedBold"/>
        <w:rPr>
          <w:lang w:val="en-AU"/>
        </w:rPr>
      </w:pPr>
      <w:r w:rsidRPr="00826425">
        <w:rPr>
          <w:lang w:val="en-AU"/>
        </w:rPr>
        <w:t>What are the common activities a cashier would perform?</w:t>
      </w:r>
    </w:p>
    <w:p w:rsidR="00EB4E3B" w:rsidRPr="00826425" w:rsidRDefault="00EB4E3B" w:rsidP="009E53EF">
      <w:pPr>
        <w:pStyle w:val="ActivityBullet1"/>
      </w:pPr>
      <w:r w:rsidRPr="00826425">
        <w:t>Review supporting dockets received</w:t>
      </w:r>
    </w:p>
    <w:p w:rsidR="00EB4E3B" w:rsidRPr="00826425" w:rsidRDefault="00EB4E3B" w:rsidP="009E53EF">
      <w:pPr>
        <w:pStyle w:val="ActivityBullet1"/>
      </w:pPr>
      <w:r w:rsidRPr="00826425">
        <w:t xml:space="preserve">Post charges (see below) promptly </w:t>
      </w:r>
    </w:p>
    <w:p w:rsidR="00EB4E3B" w:rsidRPr="00826425" w:rsidRDefault="00EB4E3B" w:rsidP="009E53EF">
      <w:pPr>
        <w:pStyle w:val="ActivityBullet1"/>
      </w:pPr>
      <w:r w:rsidRPr="00826425">
        <w:t xml:space="preserve">Update the account balance </w:t>
      </w:r>
    </w:p>
    <w:p w:rsidR="00EB4E3B" w:rsidRPr="00826425" w:rsidRDefault="00EB4E3B" w:rsidP="009E53EF">
      <w:pPr>
        <w:pStyle w:val="ActivityBullet1"/>
      </w:pPr>
      <w:r w:rsidRPr="00826425">
        <w:t>Produce the final account/bill when requested by waiting staff or customer</w:t>
      </w:r>
    </w:p>
    <w:p w:rsidR="00EB4E3B" w:rsidRPr="00826425" w:rsidRDefault="00EB4E3B" w:rsidP="009E53EF">
      <w:pPr>
        <w:pStyle w:val="ActivityBullet1"/>
      </w:pPr>
      <w:r w:rsidRPr="00826425">
        <w:t>Present account to guest/staff according to workplace policy</w:t>
      </w:r>
    </w:p>
    <w:p w:rsidR="00EB4E3B" w:rsidRPr="00826425" w:rsidRDefault="00EB4E3B" w:rsidP="009E53EF">
      <w:pPr>
        <w:pStyle w:val="ActivityBullet1"/>
        <w:rPr>
          <w:lang w:eastAsia="ar-SA"/>
        </w:rPr>
      </w:pPr>
      <w:r w:rsidRPr="00826425">
        <w:rPr>
          <w:lang w:eastAsia="ar-SA"/>
        </w:rPr>
        <w:t>Settle payment</w:t>
      </w:r>
    </w:p>
    <w:p w:rsidR="00EB4E3B" w:rsidRPr="00826425" w:rsidRDefault="00EB4E3B" w:rsidP="009E53EF">
      <w:pPr>
        <w:pStyle w:val="ActivityBullet1"/>
        <w:rPr>
          <w:lang w:eastAsia="ar-SA"/>
        </w:rPr>
      </w:pPr>
      <w:r w:rsidRPr="00826425">
        <w:rPr>
          <w:lang w:eastAsia="ar-SA"/>
        </w:rPr>
        <w:t>Issue receipts</w:t>
      </w:r>
    </w:p>
    <w:p w:rsidR="00EB4E3B" w:rsidRPr="00826425" w:rsidRDefault="00EB4E3B" w:rsidP="009E53EF">
      <w:pPr>
        <w:pStyle w:val="ActivityBullet1"/>
        <w:rPr>
          <w:lang w:eastAsia="ar-SA"/>
        </w:rPr>
      </w:pPr>
      <w:r w:rsidRPr="00826425">
        <w:rPr>
          <w:lang w:eastAsia="ar-SA"/>
        </w:rPr>
        <w:t>Reconcile takings</w:t>
      </w:r>
      <w:r w:rsidR="009E53EF" w:rsidRPr="00826425">
        <w:rPr>
          <w:lang w:eastAsia="ar-SA"/>
        </w:rPr>
        <w:t>.</w:t>
      </w:r>
    </w:p>
    <w:p w:rsidR="00575EE1" w:rsidRPr="00826425" w:rsidRDefault="00575EE1" w:rsidP="009E53EF">
      <w:pPr>
        <w:pStyle w:val="ActivityNumberedBold"/>
        <w:rPr>
          <w:szCs w:val="22"/>
          <w:lang w:val="en-AU"/>
        </w:rPr>
      </w:pPr>
      <w:r w:rsidRPr="00826425">
        <w:rPr>
          <w:lang w:val="en-AU"/>
        </w:rPr>
        <w:t>What steps need to be followed when a</w:t>
      </w:r>
      <w:r w:rsidRPr="00826425">
        <w:rPr>
          <w:szCs w:val="22"/>
          <w:lang w:val="en-AU"/>
        </w:rPr>
        <w:t>ccepting cash payment?</w:t>
      </w:r>
    </w:p>
    <w:p w:rsidR="00575EE1" w:rsidRPr="00826425" w:rsidRDefault="00575EE1" w:rsidP="009E53EF">
      <w:pPr>
        <w:pStyle w:val="ActivityText"/>
      </w:pPr>
      <w:r w:rsidRPr="00826425">
        <w:t>When the customer offers cash to settle an account the following will apply:</w:t>
      </w:r>
    </w:p>
    <w:p w:rsidR="00575EE1" w:rsidRPr="00826425" w:rsidRDefault="00575EE1" w:rsidP="009E53EF">
      <w:pPr>
        <w:pStyle w:val="ActivityBullet1"/>
      </w:pPr>
      <w:r w:rsidRPr="00826425">
        <w:t>Verify the amount tendered will cover the total of the account</w:t>
      </w:r>
    </w:p>
    <w:p w:rsidR="00575EE1" w:rsidRPr="00826425" w:rsidRDefault="00575EE1" w:rsidP="009E53EF">
      <w:pPr>
        <w:pStyle w:val="ActivityBullet1"/>
      </w:pPr>
      <w:r w:rsidRPr="00826425">
        <w:lastRenderedPageBreak/>
        <w:t>Thank customer</w:t>
      </w:r>
    </w:p>
    <w:p w:rsidR="00575EE1" w:rsidRPr="00826425" w:rsidRDefault="008413C0" w:rsidP="009E53EF">
      <w:pPr>
        <w:pStyle w:val="ActivityBullet1"/>
      </w:pPr>
      <w:r w:rsidRPr="00826425">
        <w:t>Place cash on register shelf. D</w:t>
      </w:r>
      <w:r w:rsidR="00575EE1" w:rsidRPr="00826425">
        <w:t>o not put money into cash register drawer at this point</w:t>
      </w:r>
    </w:p>
    <w:p w:rsidR="00575EE1" w:rsidRPr="00826425" w:rsidRDefault="00575EE1" w:rsidP="009E53EF">
      <w:pPr>
        <w:pStyle w:val="ActivityBullet1"/>
      </w:pPr>
      <w:r w:rsidRPr="00826425">
        <w:t>Register the sale (account total) – this should automatically produce a receipt</w:t>
      </w:r>
    </w:p>
    <w:p w:rsidR="00575EE1" w:rsidRPr="00826425" w:rsidRDefault="00575EE1" w:rsidP="009E53EF">
      <w:pPr>
        <w:pStyle w:val="ActivityBullet1"/>
      </w:pPr>
      <w:r w:rsidRPr="00826425">
        <w:t>Calculate change and remove change and receipt from register</w:t>
      </w:r>
    </w:p>
    <w:p w:rsidR="00575EE1" w:rsidRPr="00826425" w:rsidRDefault="00575EE1" w:rsidP="009E53EF">
      <w:pPr>
        <w:pStyle w:val="ActivityBullet1"/>
      </w:pPr>
      <w:r w:rsidRPr="00826425">
        <w:t>Give change and receipt to customer – count the change out to the</w:t>
      </w:r>
      <w:r w:rsidR="008413C0" w:rsidRPr="00826425">
        <w:t xml:space="preserve"> customer</w:t>
      </w:r>
    </w:p>
    <w:p w:rsidR="00575EE1" w:rsidRPr="00826425" w:rsidRDefault="00575EE1" w:rsidP="009E53EF">
      <w:pPr>
        <w:pStyle w:val="ActivityBullet1"/>
      </w:pPr>
      <w:r w:rsidRPr="00826425">
        <w:t>When customer has accepted their change without query, remove tendered cash from register shelf and place into register drawer.</w:t>
      </w:r>
    </w:p>
    <w:p w:rsidR="006D69DB" w:rsidRPr="00826425" w:rsidRDefault="001F35DC" w:rsidP="009E53EF">
      <w:pPr>
        <w:pStyle w:val="ActivityNumberedBold"/>
        <w:rPr>
          <w:lang w:val="en-AU"/>
        </w:rPr>
      </w:pPr>
      <w:r w:rsidRPr="00826425">
        <w:rPr>
          <w:lang w:val="en-AU"/>
        </w:rPr>
        <w:t>What is the difference between an ‘X’ and ‘Y’ reading on a cash register?</w:t>
      </w:r>
    </w:p>
    <w:p w:rsidR="001F35DC" w:rsidRPr="00826425" w:rsidRDefault="001F35DC" w:rsidP="009E53EF">
      <w:pPr>
        <w:pStyle w:val="ActivityBullet1"/>
      </w:pPr>
      <w:r w:rsidRPr="00826425">
        <w:t>An ‘X’ reading provides a reading/report on all the financial transactions processed through the cash register/t</w:t>
      </w:r>
      <w:r w:rsidR="009E53EF" w:rsidRPr="00826425">
        <w:t>erminal during the shift or day</w:t>
      </w:r>
    </w:p>
    <w:p w:rsidR="001F35DC" w:rsidRPr="00826425" w:rsidRDefault="001F35DC" w:rsidP="009E53EF">
      <w:pPr>
        <w:pStyle w:val="ActivityBullet1"/>
      </w:pPr>
      <w:r w:rsidRPr="00826425">
        <w:t xml:space="preserve">A ‘Z’ reading provides a final report on all the financial transactions that have been processed through the register/terminal during the shift or day, and this reading also clears the register’s memory of those transactions, leaving the register ready for the next day’s/shift’s transactions. </w:t>
      </w:r>
    </w:p>
    <w:p w:rsidR="006D69DB" w:rsidRPr="00826425" w:rsidRDefault="007A0740" w:rsidP="009E53EF">
      <w:pPr>
        <w:pStyle w:val="ActivityNumberedBold"/>
        <w:rPr>
          <w:lang w:val="en-AU"/>
        </w:rPr>
      </w:pPr>
      <w:r w:rsidRPr="00826425">
        <w:rPr>
          <w:lang w:val="en-AU"/>
        </w:rPr>
        <w:t>What equipment and other items need to be cleared and cleaned at the end of a shift?</w:t>
      </w:r>
    </w:p>
    <w:p w:rsidR="007A0740" w:rsidRPr="00826425" w:rsidRDefault="007A0740" w:rsidP="007A0740">
      <w:pPr>
        <w:autoSpaceDE w:val="0"/>
        <w:autoSpaceDN w:val="0"/>
        <w:adjustRightInd w:val="0"/>
        <w:spacing w:before="80" w:after="120" w:line="240" w:lineRule="auto"/>
        <w:ind w:firstLine="567"/>
        <w:rPr>
          <w:rFonts w:ascii="Helvetica" w:hAnsi="Helvetica" w:cs="HelveticaNeueLT Std Lt"/>
          <w:color w:val="000000"/>
        </w:rPr>
      </w:pPr>
      <w:r w:rsidRPr="00826425">
        <w:rPr>
          <w:rFonts w:ascii="Helvetica" w:hAnsi="Helvetica" w:cs="HelveticaNeueLT Std Lt"/>
          <w:color w:val="000000"/>
        </w:rPr>
        <w:t>Equipment and other items that may</w:t>
      </w:r>
      <w:r w:rsidR="008413C0" w:rsidRPr="00826425">
        <w:rPr>
          <w:rFonts w:ascii="Helvetica" w:hAnsi="Helvetica" w:cs="HelveticaNeueLT Std Lt"/>
          <w:color w:val="000000"/>
        </w:rPr>
        <w:t xml:space="preserve"> require such attention include</w:t>
      </w:r>
      <w:r w:rsidRPr="00826425">
        <w:rPr>
          <w:rFonts w:ascii="Helvetica" w:hAnsi="Helvetica" w:cs="HelveticaNeueLT Std Lt"/>
          <w:color w:val="000000"/>
        </w:rPr>
        <w:t>:</w:t>
      </w:r>
    </w:p>
    <w:p w:rsidR="007A0740" w:rsidRPr="00826425" w:rsidRDefault="007A0740" w:rsidP="009E53EF">
      <w:pPr>
        <w:pStyle w:val="ActivityBullet1"/>
      </w:pPr>
      <w:r w:rsidRPr="00826425">
        <w:t>Coffee machines</w:t>
      </w:r>
    </w:p>
    <w:p w:rsidR="007A0740" w:rsidRPr="00826425" w:rsidRDefault="007A0740" w:rsidP="009E53EF">
      <w:pPr>
        <w:pStyle w:val="ActivityBullet1"/>
      </w:pPr>
      <w:r w:rsidRPr="00826425">
        <w:t>Tea making facilities</w:t>
      </w:r>
    </w:p>
    <w:p w:rsidR="007A0740" w:rsidRPr="00826425" w:rsidRDefault="007A0740" w:rsidP="009E53EF">
      <w:pPr>
        <w:pStyle w:val="ActivityBullet1"/>
      </w:pPr>
      <w:r w:rsidRPr="00826425">
        <w:t xml:space="preserve">Bain-maries </w:t>
      </w:r>
    </w:p>
    <w:p w:rsidR="007A0740" w:rsidRPr="00826425" w:rsidRDefault="007A0740" w:rsidP="009E53EF">
      <w:pPr>
        <w:pStyle w:val="ActivityBullet1"/>
      </w:pPr>
      <w:r w:rsidRPr="00826425">
        <w:t>Toasters</w:t>
      </w:r>
    </w:p>
    <w:p w:rsidR="007A0740" w:rsidRPr="00826425" w:rsidRDefault="007A0740" w:rsidP="009E53EF">
      <w:pPr>
        <w:pStyle w:val="ActivityBullet1"/>
      </w:pPr>
      <w:r w:rsidRPr="00826425">
        <w:t>Menus and wine lists</w:t>
      </w:r>
    </w:p>
    <w:p w:rsidR="007A0740" w:rsidRPr="00826425" w:rsidRDefault="007A0740" w:rsidP="009E53EF">
      <w:pPr>
        <w:pStyle w:val="ActivityBullet1"/>
      </w:pPr>
      <w:r w:rsidRPr="00826425">
        <w:t>Condiments and sauces</w:t>
      </w:r>
    </w:p>
    <w:p w:rsidR="007A0740" w:rsidRPr="00826425" w:rsidRDefault="007A0740" w:rsidP="009E53EF">
      <w:pPr>
        <w:pStyle w:val="ActivityBullet1"/>
      </w:pPr>
      <w:r w:rsidRPr="00826425">
        <w:t>Cutlery</w:t>
      </w:r>
    </w:p>
    <w:p w:rsidR="007A0740" w:rsidRPr="00826425" w:rsidRDefault="007A0740" w:rsidP="009E53EF">
      <w:pPr>
        <w:pStyle w:val="ActivityBullet1"/>
      </w:pPr>
      <w:r w:rsidRPr="00826425">
        <w:t>Crockery</w:t>
      </w:r>
    </w:p>
    <w:p w:rsidR="007A0740" w:rsidRPr="00826425" w:rsidRDefault="007A0740" w:rsidP="009E53EF">
      <w:pPr>
        <w:pStyle w:val="ActivityBullet1"/>
      </w:pPr>
      <w:r w:rsidRPr="00826425">
        <w:t>Glassware</w:t>
      </w:r>
    </w:p>
    <w:p w:rsidR="007A0740" w:rsidRPr="00826425" w:rsidRDefault="009E53EF" w:rsidP="009E53EF">
      <w:pPr>
        <w:pStyle w:val="ActivityBullet1"/>
      </w:pPr>
      <w:r w:rsidRPr="00826425">
        <w:t>Linen.</w:t>
      </w:r>
    </w:p>
    <w:p w:rsidR="00D031AE" w:rsidRPr="00826425" w:rsidRDefault="00D031AE" w:rsidP="009E53EF">
      <w:pPr>
        <w:pStyle w:val="ActivityNumberedBold"/>
        <w:rPr>
          <w:lang w:val="en-AU"/>
        </w:rPr>
      </w:pPr>
      <w:r w:rsidRPr="00826425">
        <w:rPr>
          <w:lang w:val="en-AU"/>
        </w:rPr>
        <w:t>When checking the restroom facilities at the end of a shift</w:t>
      </w:r>
      <w:r w:rsidR="009E53EF" w:rsidRPr="00826425">
        <w:rPr>
          <w:lang w:val="en-AU"/>
        </w:rPr>
        <w:t>, what would you need to check?</w:t>
      </w:r>
    </w:p>
    <w:p w:rsidR="00D031AE" w:rsidRPr="00826425" w:rsidRDefault="00D031AE" w:rsidP="009E53EF">
      <w:pPr>
        <w:pStyle w:val="ActivityBullet1"/>
      </w:pPr>
      <w:r w:rsidRPr="00826425">
        <w:t>Checking to make no patrons remain in these areas after the premises have closed</w:t>
      </w:r>
    </w:p>
    <w:p w:rsidR="00D031AE" w:rsidRPr="00826425" w:rsidRDefault="00D031AE" w:rsidP="009E53EF">
      <w:pPr>
        <w:pStyle w:val="ActivityBullet1"/>
      </w:pPr>
      <w:r w:rsidRPr="00826425">
        <w:t>Checking to see if any items have been left there</w:t>
      </w:r>
    </w:p>
    <w:p w:rsidR="00D031AE" w:rsidRPr="00826425" w:rsidRDefault="00D031AE" w:rsidP="009E53EF">
      <w:pPr>
        <w:pStyle w:val="ActivityBullet1"/>
      </w:pPr>
      <w:r w:rsidRPr="00826425">
        <w:t>Checking to identify damage or cleaning needs that demand immediate action</w:t>
      </w:r>
    </w:p>
    <w:p w:rsidR="00D031AE" w:rsidRPr="00826425" w:rsidRDefault="00D031AE" w:rsidP="009E53EF">
      <w:pPr>
        <w:pStyle w:val="ActivityBullet1"/>
      </w:pPr>
      <w:r w:rsidRPr="00826425">
        <w:t>Replenishment of toilet supplies, as appropriate</w:t>
      </w:r>
      <w:r w:rsidR="009E53EF" w:rsidRPr="00826425">
        <w:t>.</w:t>
      </w:r>
    </w:p>
    <w:p w:rsidR="009E53EF" w:rsidRPr="00826425" w:rsidRDefault="009E53EF">
      <w:pPr>
        <w:rPr>
          <w:rFonts w:ascii="Helvetica" w:eastAsia="Calibri" w:hAnsi="Helvetica" w:cs="Calibri"/>
          <w:b/>
          <w:szCs w:val="16"/>
          <w:lang w:eastAsia="ar-SA"/>
        </w:rPr>
      </w:pPr>
      <w:r w:rsidRPr="00826425">
        <w:br w:type="page"/>
      </w:r>
    </w:p>
    <w:p w:rsidR="006D69DB" w:rsidRPr="00826425" w:rsidRDefault="00CA7258" w:rsidP="009E53EF">
      <w:pPr>
        <w:pStyle w:val="ActivityNumberedBold"/>
        <w:rPr>
          <w:lang w:val="en-AU"/>
        </w:rPr>
      </w:pPr>
      <w:r w:rsidRPr="00826425">
        <w:rPr>
          <w:lang w:val="en-AU"/>
        </w:rPr>
        <w:lastRenderedPageBreak/>
        <w:t>What would you need to prepare the previous night, when setting up for a breakfast shift?</w:t>
      </w:r>
    </w:p>
    <w:p w:rsidR="00CA7258" w:rsidRPr="00826425" w:rsidRDefault="00CA7258" w:rsidP="009E53EF">
      <w:pPr>
        <w:pStyle w:val="ActivityBullet1"/>
      </w:pPr>
      <w:r w:rsidRPr="00826425">
        <w:t>Re-lay all tables and set covers for a breakfast menu</w:t>
      </w:r>
    </w:p>
    <w:p w:rsidR="00CA7258" w:rsidRPr="00826425" w:rsidRDefault="00CA7258" w:rsidP="009E53EF">
      <w:pPr>
        <w:pStyle w:val="ActivityBullet1"/>
      </w:pPr>
      <w:r w:rsidRPr="00826425">
        <w:t>Pl</w:t>
      </w:r>
      <w:r w:rsidR="00291819" w:rsidRPr="00826425">
        <w:t xml:space="preserve">ace breakfast menus on tables </w:t>
      </w:r>
      <w:r w:rsidRPr="00826425">
        <w:t>or at other designated locations in the room</w:t>
      </w:r>
    </w:p>
    <w:p w:rsidR="00CA7258" w:rsidRPr="00826425" w:rsidRDefault="00CA7258" w:rsidP="009E53EF">
      <w:pPr>
        <w:pStyle w:val="ActivityBullet1"/>
      </w:pPr>
      <w:r w:rsidRPr="00826425">
        <w:t>Place sealed portion-control condiments (such as sugar, jam and honey) onto service areas or customer tables</w:t>
      </w:r>
    </w:p>
    <w:p w:rsidR="00CA7258" w:rsidRPr="00826425" w:rsidRDefault="00CA7258" w:rsidP="009E53EF">
      <w:pPr>
        <w:pStyle w:val="ActivityBullet1"/>
      </w:pPr>
      <w:r w:rsidRPr="00826425">
        <w:t>Set up the bre</w:t>
      </w:r>
      <w:r w:rsidR="00291819" w:rsidRPr="00826425">
        <w:t>akfast buffet</w:t>
      </w:r>
      <w:r w:rsidRPr="00826425">
        <w:t xml:space="preserve"> with the appropriate equipment, displays and non-perish</w:t>
      </w:r>
      <w:r w:rsidR="00291819" w:rsidRPr="00826425">
        <w:t>able food items such as cereals</w:t>
      </w:r>
      <w:r w:rsidRPr="00826425">
        <w:t xml:space="preserve"> etc</w:t>
      </w:r>
      <w:r w:rsidR="00291819" w:rsidRPr="00826425">
        <w:t>.</w:t>
      </w:r>
    </w:p>
    <w:p w:rsidR="00CA7258" w:rsidRPr="00826425" w:rsidRDefault="00CA7258" w:rsidP="009E53EF">
      <w:pPr>
        <w:pStyle w:val="ActivityBullet1"/>
      </w:pPr>
      <w:r w:rsidRPr="00826425">
        <w:t>Re-stock refrigerated and non-refrigerated items that will be needed to service the breakfast menu.</w:t>
      </w:r>
    </w:p>
    <w:p w:rsidR="006D69DB" w:rsidRPr="00826425" w:rsidRDefault="00AC40C8" w:rsidP="009E53EF">
      <w:pPr>
        <w:pStyle w:val="ActivityNumberedBold"/>
        <w:rPr>
          <w:lang w:val="en-AU"/>
        </w:rPr>
      </w:pPr>
      <w:r w:rsidRPr="00826425">
        <w:rPr>
          <w:lang w:val="en-AU"/>
        </w:rPr>
        <w:t>What is some information that a manager may communicate with staff at a debriefing session?</w:t>
      </w:r>
    </w:p>
    <w:p w:rsidR="00AC40C8" w:rsidRPr="00826425" w:rsidRDefault="00AC40C8" w:rsidP="009E53EF">
      <w:pPr>
        <w:pStyle w:val="ActivityBullet1"/>
      </w:pPr>
      <w:r w:rsidRPr="00826425">
        <w:t>Congratulate staff on work that has been well done during se</w:t>
      </w:r>
      <w:r w:rsidR="009E53EF" w:rsidRPr="00826425">
        <w:t>rvice</w:t>
      </w:r>
    </w:p>
    <w:p w:rsidR="00AC40C8" w:rsidRPr="00826425" w:rsidRDefault="00AC40C8" w:rsidP="009E53EF">
      <w:pPr>
        <w:pStyle w:val="ActivityBullet1"/>
      </w:pPr>
      <w:r w:rsidRPr="00826425">
        <w:t>Highlight and lead discussion on problems and issue</w:t>
      </w:r>
      <w:r w:rsidR="009E53EF" w:rsidRPr="00826425">
        <w:t>s that arose</w:t>
      </w:r>
    </w:p>
    <w:p w:rsidR="00AC40C8" w:rsidRPr="00826425" w:rsidRDefault="00AC40C8" w:rsidP="009E53EF">
      <w:pPr>
        <w:pStyle w:val="ActivityBullet1"/>
      </w:pPr>
      <w:r w:rsidRPr="00826425">
        <w:t xml:space="preserve">Provide the staff with feedback from their perspective of how the session </w:t>
      </w:r>
      <w:r w:rsidR="009E53EF" w:rsidRPr="00826425">
        <w:t>went</w:t>
      </w:r>
    </w:p>
    <w:p w:rsidR="00AC40C8" w:rsidRPr="00826425" w:rsidRDefault="00AC40C8" w:rsidP="009E53EF">
      <w:pPr>
        <w:pStyle w:val="ActivityBullet1"/>
      </w:pPr>
      <w:r w:rsidRPr="00826425">
        <w:t>Review the quali</w:t>
      </w:r>
      <w:r w:rsidR="009E53EF" w:rsidRPr="00826425">
        <w:t>ty of service delivery provided</w:t>
      </w:r>
    </w:p>
    <w:p w:rsidR="00AC40C8" w:rsidRPr="00826425" w:rsidRDefault="00AC40C8" w:rsidP="009E53EF">
      <w:pPr>
        <w:pStyle w:val="ActivityBullet1"/>
      </w:pPr>
      <w:r w:rsidRPr="00826425">
        <w:t>Encourage staff to ide</w:t>
      </w:r>
      <w:r w:rsidR="009E53EF" w:rsidRPr="00826425">
        <w:t>ntify issues of concern to them</w:t>
      </w:r>
    </w:p>
    <w:p w:rsidR="00AC40C8" w:rsidRPr="00826425" w:rsidRDefault="00AC40C8" w:rsidP="009E53EF">
      <w:pPr>
        <w:pStyle w:val="ActivityBullet1"/>
      </w:pPr>
      <w:r w:rsidRPr="00826425">
        <w:t>Present issues and details of what can be expected</w:t>
      </w:r>
      <w:r w:rsidR="009E53EF" w:rsidRPr="00826425">
        <w:t xml:space="preserve"> in the next session</w:t>
      </w:r>
    </w:p>
    <w:p w:rsidR="00B378C2" w:rsidRPr="00826425" w:rsidRDefault="00AC40C8" w:rsidP="009E53EF">
      <w:pPr>
        <w:pStyle w:val="ActivityBullet1"/>
        <w:rPr>
          <w:lang w:eastAsia="ar-SA"/>
        </w:rPr>
      </w:pPr>
      <w:r w:rsidRPr="00826425">
        <w:t>Thank staff for their efforts and contribution</w:t>
      </w:r>
      <w:r w:rsidR="009E53EF" w:rsidRPr="00826425">
        <w:t>.</w:t>
      </w:r>
    </w:p>
    <w:p w:rsidR="00E07AF3" w:rsidRPr="00826425" w:rsidRDefault="00E07AF3" w:rsidP="009E53EF">
      <w:pPr>
        <w:pStyle w:val="ActivityNumberedBold"/>
        <w:rPr>
          <w:lang w:val="en-AU"/>
        </w:rPr>
      </w:pPr>
      <w:r w:rsidRPr="00826425">
        <w:rPr>
          <w:lang w:val="en-AU"/>
        </w:rPr>
        <w:t>What information would be shared at a handover?</w:t>
      </w:r>
    </w:p>
    <w:p w:rsidR="00E07AF3" w:rsidRPr="00826425" w:rsidRDefault="00E07AF3" w:rsidP="009E53EF">
      <w:pPr>
        <w:pStyle w:val="ActivityText"/>
      </w:pPr>
      <w:r w:rsidRPr="00826425">
        <w:t>Information that may need to be addressed and passed on could include:</w:t>
      </w:r>
    </w:p>
    <w:p w:rsidR="00E07AF3" w:rsidRPr="00826425" w:rsidRDefault="00E07AF3" w:rsidP="009E53EF">
      <w:pPr>
        <w:pStyle w:val="ActivityBullet1"/>
      </w:pPr>
      <w:r w:rsidRPr="00826425">
        <w:t>Status of the cust</w:t>
      </w:r>
      <w:r w:rsidR="009E53EF" w:rsidRPr="00826425">
        <w:t>omer’s orders and service</w:t>
      </w:r>
    </w:p>
    <w:p w:rsidR="00E07AF3" w:rsidRPr="00826425" w:rsidRDefault="00E07AF3" w:rsidP="009E53EF">
      <w:pPr>
        <w:pStyle w:val="ActivityBullet1"/>
      </w:pPr>
      <w:r w:rsidRPr="00826425">
        <w:t>Availability of beverage products and supplies</w:t>
      </w:r>
    </w:p>
    <w:p w:rsidR="00E07AF3" w:rsidRPr="00826425" w:rsidRDefault="00E07AF3" w:rsidP="009E53EF">
      <w:pPr>
        <w:pStyle w:val="ActivityBullet1"/>
      </w:pPr>
      <w:r w:rsidRPr="00826425">
        <w:t>Cha</w:t>
      </w:r>
      <w:r w:rsidR="009E53EF" w:rsidRPr="00826425">
        <w:t>nges or alterations to the menu</w:t>
      </w:r>
    </w:p>
    <w:p w:rsidR="00E07AF3" w:rsidRPr="00826425" w:rsidRDefault="009E53EF" w:rsidP="009E53EF">
      <w:pPr>
        <w:pStyle w:val="ActivityBullet1"/>
      </w:pPr>
      <w:r w:rsidRPr="00826425">
        <w:t>Any customer complaints</w:t>
      </w:r>
    </w:p>
    <w:p w:rsidR="00E07AF3" w:rsidRPr="00826425" w:rsidRDefault="00E07AF3" w:rsidP="009E53EF">
      <w:pPr>
        <w:pStyle w:val="ActivityBullet1"/>
      </w:pPr>
      <w:r w:rsidRPr="00826425">
        <w:t>Roles for incoming staff members</w:t>
      </w:r>
    </w:p>
    <w:p w:rsidR="00E07AF3" w:rsidRPr="00826425" w:rsidRDefault="00E07AF3" w:rsidP="009E53EF">
      <w:pPr>
        <w:pStyle w:val="ActivityBullet1"/>
      </w:pPr>
      <w:r w:rsidRPr="00826425">
        <w:t xml:space="preserve">Information about specific </w:t>
      </w:r>
      <w:r w:rsidR="009E53EF" w:rsidRPr="00826425">
        <w:t>pieces of equipment or utensils</w:t>
      </w:r>
    </w:p>
    <w:p w:rsidR="009E53EF" w:rsidRPr="00826425" w:rsidRDefault="00E07AF3" w:rsidP="009E53EF">
      <w:pPr>
        <w:pStyle w:val="ActivityBullet1"/>
      </w:pPr>
      <w:r w:rsidRPr="00826425">
        <w:t>Discussing financial transactions</w:t>
      </w:r>
      <w:r w:rsidR="009E53EF" w:rsidRPr="00826425">
        <w:t>.</w:t>
      </w:r>
    </w:p>
    <w:p w:rsidR="009E53EF" w:rsidRPr="00826425" w:rsidRDefault="009E53EF" w:rsidP="009E53EF">
      <w:pPr>
        <w:pStyle w:val="BodyCopy"/>
        <w:rPr>
          <w:lang w:val="en-AU"/>
        </w:rPr>
      </w:pPr>
      <w:r w:rsidRPr="00826425">
        <w:rPr>
          <w:lang w:val="en-AU"/>
        </w:rPr>
        <w:br w:type="page"/>
      </w:r>
    </w:p>
    <w:p w:rsidR="00B378C2" w:rsidRPr="00826425" w:rsidRDefault="00B378C2" w:rsidP="009E53EF">
      <w:pPr>
        <w:pStyle w:val="BodyCopy"/>
        <w:rPr>
          <w:lang w:val="en-AU"/>
        </w:rPr>
      </w:pPr>
    </w:p>
    <w:p w:rsidR="0089117D" w:rsidRPr="00826425" w:rsidRDefault="0089117D" w:rsidP="009E53EF">
      <w:pPr>
        <w:pStyle w:val="BodyCopy"/>
        <w:rPr>
          <w:lang w:val="en-AU"/>
        </w:rPr>
      </w:pPr>
    </w:p>
    <w:p w:rsidR="009E53EF" w:rsidRPr="00826425" w:rsidRDefault="009E53EF" w:rsidP="009E53EF">
      <w:pPr>
        <w:pStyle w:val="BodyCopy"/>
        <w:rPr>
          <w:lang w:val="en-AU"/>
        </w:rPr>
      </w:pPr>
    </w:p>
    <w:p w:rsidR="009E53EF" w:rsidRPr="00826425" w:rsidRDefault="009E53EF" w:rsidP="00B378C2">
      <w:pPr>
        <w:pStyle w:val="ActivityBullet1"/>
        <w:numPr>
          <w:ilvl w:val="0"/>
          <w:numId w:val="0"/>
        </w:numPr>
        <w:spacing w:after="60"/>
        <w:ind w:left="924" w:hanging="357"/>
        <w:sectPr w:rsidR="009E53EF" w:rsidRPr="00826425" w:rsidSect="00205B1A">
          <w:headerReference w:type="even" r:id="rId35"/>
          <w:headerReference w:type="default" r:id="rId36"/>
          <w:pgSz w:w="11906" w:h="16838"/>
          <w:pgMar w:top="1440" w:right="1440" w:bottom="1440" w:left="1440" w:header="708" w:footer="253" w:gutter="0"/>
          <w:cols w:space="708"/>
          <w:docGrid w:linePitch="360"/>
        </w:sectPr>
      </w:pPr>
    </w:p>
    <w:p w:rsidR="00F82243" w:rsidRPr="00826425" w:rsidRDefault="00F82243" w:rsidP="00F82243">
      <w:pPr>
        <w:pStyle w:val="Heading1"/>
        <w:rPr>
          <w:lang w:val="en-AU"/>
        </w:rPr>
      </w:pPr>
      <w:bookmarkStart w:id="37" w:name="_Toc378597112"/>
      <w:r w:rsidRPr="00826425">
        <w:rPr>
          <w:lang w:val="en-AU"/>
        </w:rPr>
        <w:lastRenderedPageBreak/>
        <w:t>Observation Checklist</w:t>
      </w:r>
      <w:bookmarkEnd w:id="37"/>
    </w:p>
    <w:tbl>
      <w:tblPr>
        <w:tblStyle w:val="TableGrid"/>
        <w:tblW w:w="9214" w:type="dxa"/>
        <w:tblLayout w:type="fixed"/>
        <w:tblLook w:val="04A0"/>
      </w:tblPr>
      <w:tblGrid>
        <w:gridCol w:w="2652"/>
        <w:gridCol w:w="6562"/>
      </w:tblGrid>
      <w:tr w:rsidR="00F82243" w:rsidRPr="00826425" w:rsidTr="00F82243">
        <w:tc>
          <w:tcPr>
            <w:tcW w:w="2660" w:type="dxa"/>
            <w:shd w:val="clear" w:color="auto" w:fill="D9D9D9" w:themeFill="background1" w:themeFillShade="D9"/>
          </w:tcPr>
          <w:p w:rsidR="00F82243" w:rsidRPr="00826425" w:rsidRDefault="00F82243" w:rsidP="00F82243">
            <w:pPr>
              <w:pStyle w:val="TableTextBold"/>
            </w:pPr>
            <w:r w:rsidRPr="00826425">
              <w:t>Student name</w:t>
            </w:r>
          </w:p>
        </w:tc>
        <w:tc>
          <w:tcPr>
            <w:tcW w:w="6582" w:type="dxa"/>
          </w:tcPr>
          <w:p w:rsidR="00F82243" w:rsidRPr="00826425" w:rsidRDefault="00F82243" w:rsidP="00F82243">
            <w:pPr>
              <w:pStyle w:val="TableText"/>
            </w:pPr>
          </w:p>
        </w:tc>
      </w:tr>
      <w:tr w:rsidR="00F82243" w:rsidRPr="00826425" w:rsidTr="00F82243">
        <w:tc>
          <w:tcPr>
            <w:tcW w:w="2660" w:type="dxa"/>
            <w:shd w:val="clear" w:color="auto" w:fill="D9D9D9" w:themeFill="background1" w:themeFillShade="D9"/>
          </w:tcPr>
          <w:p w:rsidR="00F82243" w:rsidRPr="00826425" w:rsidRDefault="00F82243" w:rsidP="00F82243">
            <w:pPr>
              <w:pStyle w:val="TableTextBold"/>
            </w:pPr>
            <w:r w:rsidRPr="00826425">
              <w:t>Assessor name</w:t>
            </w:r>
          </w:p>
        </w:tc>
        <w:tc>
          <w:tcPr>
            <w:tcW w:w="6582" w:type="dxa"/>
          </w:tcPr>
          <w:p w:rsidR="00F82243" w:rsidRPr="00826425" w:rsidRDefault="00F82243" w:rsidP="00F82243">
            <w:pPr>
              <w:pStyle w:val="TableText"/>
            </w:pPr>
          </w:p>
        </w:tc>
      </w:tr>
      <w:tr w:rsidR="00F82243" w:rsidRPr="00826425" w:rsidTr="00F82243">
        <w:tc>
          <w:tcPr>
            <w:tcW w:w="2660" w:type="dxa"/>
            <w:shd w:val="clear" w:color="auto" w:fill="D9D9D9" w:themeFill="background1" w:themeFillShade="D9"/>
          </w:tcPr>
          <w:p w:rsidR="00F82243" w:rsidRPr="00826425" w:rsidRDefault="00F82243" w:rsidP="00F82243">
            <w:pPr>
              <w:pStyle w:val="TableTextBold"/>
            </w:pPr>
            <w:r w:rsidRPr="00826425">
              <w:t>Location/venue</w:t>
            </w:r>
          </w:p>
        </w:tc>
        <w:tc>
          <w:tcPr>
            <w:tcW w:w="6582" w:type="dxa"/>
          </w:tcPr>
          <w:p w:rsidR="00F82243" w:rsidRPr="00826425" w:rsidRDefault="00F82243" w:rsidP="00F82243">
            <w:pPr>
              <w:pStyle w:val="TableText"/>
            </w:pPr>
          </w:p>
        </w:tc>
      </w:tr>
      <w:tr w:rsidR="00F82243" w:rsidRPr="00826425" w:rsidTr="00F82243">
        <w:tc>
          <w:tcPr>
            <w:tcW w:w="2660" w:type="dxa"/>
            <w:shd w:val="clear" w:color="auto" w:fill="D9D9D9" w:themeFill="background1" w:themeFillShade="D9"/>
          </w:tcPr>
          <w:p w:rsidR="00F82243" w:rsidRPr="00826425" w:rsidRDefault="00F82243" w:rsidP="00F82243">
            <w:pPr>
              <w:pStyle w:val="TableTextBold"/>
            </w:pPr>
            <w:r w:rsidRPr="00826425">
              <w:t>Unit of competency</w:t>
            </w:r>
          </w:p>
        </w:tc>
        <w:tc>
          <w:tcPr>
            <w:tcW w:w="6582" w:type="dxa"/>
          </w:tcPr>
          <w:p w:rsidR="00F82243" w:rsidRPr="00826425" w:rsidRDefault="00966C5C" w:rsidP="00F82243">
            <w:pPr>
              <w:pStyle w:val="TableText"/>
            </w:pPr>
            <w:fldSimple w:instr=" REF  UnitName ">
              <w:sdt>
                <w:sdtPr>
                  <w:alias w:val="Unit Name"/>
                  <w:tag w:val="Unit Name"/>
                  <w:id w:val="1179974"/>
                  <w:placeholder>
                    <w:docPart w:val="798013B101D7470E85E5F3A6184ED713"/>
                  </w:placeholder>
                </w:sdtPr>
                <w:sdtContent>
                  <w:r w:rsidR="00034ADC" w:rsidRPr="00826425">
                    <w:t>Take food orders and provide table service</w:t>
                  </w:r>
                </w:sdtContent>
              </w:sdt>
            </w:fldSimple>
          </w:p>
          <w:p w:rsidR="00E53A21" w:rsidRPr="00826425" w:rsidRDefault="00CE60DB" w:rsidP="00CE60DB">
            <w:pPr>
              <w:pStyle w:val="TableText"/>
            </w:pPr>
            <w:r w:rsidRPr="00826425">
              <w:t>D1.HBS.CL5.16</w:t>
            </w:r>
          </w:p>
        </w:tc>
      </w:tr>
      <w:tr w:rsidR="00F82243" w:rsidRPr="00826425" w:rsidTr="00F82243">
        <w:tc>
          <w:tcPr>
            <w:tcW w:w="2660" w:type="dxa"/>
            <w:shd w:val="clear" w:color="auto" w:fill="D9D9D9" w:themeFill="background1" w:themeFillShade="D9"/>
          </w:tcPr>
          <w:p w:rsidR="00F82243" w:rsidRPr="00826425" w:rsidRDefault="00F82243" w:rsidP="00F82243">
            <w:pPr>
              <w:pStyle w:val="TableTextBold"/>
              <w:rPr>
                <w:highlight w:val="yellow"/>
              </w:rPr>
            </w:pPr>
            <w:r w:rsidRPr="00826425">
              <w:t>Dates of observation</w:t>
            </w:r>
          </w:p>
        </w:tc>
        <w:tc>
          <w:tcPr>
            <w:tcW w:w="6582" w:type="dxa"/>
          </w:tcPr>
          <w:p w:rsidR="00F82243" w:rsidRPr="00826425" w:rsidRDefault="00F82243" w:rsidP="00F82243">
            <w:pPr>
              <w:pStyle w:val="TableText"/>
            </w:pPr>
          </w:p>
        </w:tc>
      </w:tr>
      <w:tr w:rsidR="00F82243" w:rsidRPr="00826425" w:rsidTr="00F82243">
        <w:tc>
          <w:tcPr>
            <w:tcW w:w="2660" w:type="dxa"/>
            <w:shd w:val="clear" w:color="auto" w:fill="D9D9D9" w:themeFill="background1" w:themeFillShade="D9"/>
          </w:tcPr>
          <w:p w:rsidR="00F82243" w:rsidRPr="00826425" w:rsidRDefault="00F82243" w:rsidP="00F82243">
            <w:pPr>
              <w:pStyle w:val="TableTextBold"/>
            </w:pPr>
            <w:r w:rsidRPr="00826425">
              <w:t>Instructions</w:t>
            </w:r>
          </w:p>
        </w:tc>
        <w:tc>
          <w:tcPr>
            <w:tcW w:w="6582" w:type="dxa"/>
          </w:tcPr>
          <w:p w:rsidR="00F82243" w:rsidRPr="00826425" w:rsidRDefault="00F82243" w:rsidP="002B2705">
            <w:pPr>
              <w:pStyle w:val="Tablelist"/>
              <w:numPr>
                <w:ilvl w:val="0"/>
                <w:numId w:val="10"/>
              </w:numPr>
              <w:rPr>
                <w:lang w:val="en-AU" w:eastAsia="en-AU"/>
              </w:rPr>
            </w:pPr>
            <w:r w:rsidRPr="00826425">
              <w:rPr>
                <w:lang w:val="en-AU" w:eastAsia="en-AU"/>
              </w:rPr>
              <w:t>Over a period of time observe the student completing each of the following tasks:</w:t>
            </w:r>
          </w:p>
          <w:p w:rsidR="00743DD4" w:rsidRPr="00826425" w:rsidRDefault="00CE60DB" w:rsidP="00390A0A">
            <w:pPr>
              <w:pStyle w:val="TableAlph"/>
              <w:rPr>
                <w:szCs w:val="22"/>
              </w:rPr>
            </w:pPr>
            <w:r w:rsidRPr="00826425">
              <w:t>Prepare food and/or food and beverage outlet for service</w:t>
            </w:r>
            <w:r w:rsidRPr="00826425">
              <w:rPr>
                <w:szCs w:val="22"/>
              </w:rPr>
              <w:t xml:space="preserve"> </w:t>
            </w:r>
          </w:p>
          <w:p w:rsidR="00CE60DB" w:rsidRPr="00826425" w:rsidRDefault="00CE60DB" w:rsidP="00390A0A">
            <w:pPr>
              <w:pStyle w:val="TableAlph"/>
              <w:rPr>
                <w:szCs w:val="22"/>
              </w:rPr>
            </w:pPr>
            <w:r w:rsidRPr="00826425">
              <w:t>Take and process orders</w:t>
            </w:r>
            <w:r w:rsidRPr="00826425">
              <w:rPr>
                <w:szCs w:val="22"/>
              </w:rPr>
              <w:t xml:space="preserve"> </w:t>
            </w:r>
          </w:p>
          <w:p w:rsidR="00743DD4" w:rsidRPr="00826425" w:rsidRDefault="00CE60DB" w:rsidP="00390A0A">
            <w:pPr>
              <w:pStyle w:val="TableAlph"/>
              <w:rPr>
                <w:szCs w:val="22"/>
              </w:rPr>
            </w:pPr>
            <w:r w:rsidRPr="00826425">
              <w:t>Prepare and pack take away food and beverages</w:t>
            </w:r>
          </w:p>
          <w:p w:rsidR="00CE60DB" w:rsidRPr="00826425" w:rsidRDefault="00CE60DB" w:rsidP="00390A0A">
            <w:pPr>
              <w:pStyle w:val="TableAlph"/>
              <w:rPr>
                <w:szCs w:val="22"/>
              </w:rPr>
            </w:pPr>
            <w:r w:rsidRPr="00826425">
              <w:t>Provide table service</w:t>
            </w:r>
          </w:p>
          <w:p w:rsidR="00CE60DB" w:rsidRPr="00826425" w:rsidRDefault="00CE60DB" w:rsidP="00390A0A">
            <w:pPr>
              <w:pStyle w:val="TableAlph"/>
            </w:pPr>
            <w:r w:rsidRPr="00826425">
              <w:t>Store and handle foods safely</w:t>
            </w:r>
          </w:p>
          <w:p w:rsidR="00390A0A" w:rsidRPr="00826425" w:rsidRDefault="00390A0A" w:rsidP="00390A0A">
            <w:pPr>
              <w:pStyle w:val="TableAlph"/>
            </w:pPr>
            <w:r w:rsidRPr="00826425">
              <w:t>Handle payment and carry out cash control procedures</w:t>
            </w:r>
          </w:p>
          <w:p w:rsidR="00390A0A" w:rsidRPr="00826425" w:rsidRDefault="00390A0A" w:rsidP="00390A0A">
            <w:pPr>
              <w:pStyle w:val="TableAlph"/>
              <w:rPr>
                <w:szCs w:val="22"/>
              </w:rPr>
            </w:pPr>
            <w:r w:rsidRPr="00826425">
              <w:t>Close down food service area</w:t>
            </w:r>
          </w:p>
          <w:p w:rsidR="00F82243" w:rsidRPr="00826425" w:rsidRDefault="00F82243" w:rsidP="002B2705">
            <w:pPr>
              <w:pStyle w:val="Tablelist"/>
              <w:numPr>
                <w:ilvl w:val="0"/>
                <w:numId w:val="10"/>
              </w:numPr>
              <w:ind w:left="357" w:hanging="357"/>
              <w:rPr>
                <w:lang w:val="en-AU" w:eastAsia="en-AU"/>
              </w:rPr>
            </w:pPr>
            <w:r w:rsidRPr="00826425">
              <w:rPr>
                <w:lang w:val="en-AU" w:eastAsia="en-AU"/>
              </w:rPr>
              <w:t>Enter the date on which the tasks were undertaken</w:t>
            </w:r>
          </w:p>
          <w:p w:rsidR="00F82243" w:rsidRPr="00826425" w:rsidRDefault="00F82243" w:rsidP="002B2705">
            <w:pPr>
              <w:pStyle w:val="Tablelist"/>
              <w:numPr>
                <w:ilvl w:val="0"/>
                <w:numId w:val="10"/>
              </w:numPr>
              <w:ind w:left="357" w:hanging="357"/>
              <w:rPr>
                <w:lang w:val="en-AU"/>
              </w:rPr>
            </w:pPr>
            <w:r w:rsidRPr="00826425">
              <w:rPr>
                <w:lang w:val="en-AU" w:eastAsia="en-AU"/>
              </w:rPr>
              <w:t>Place a tick in the box to show they completed each aspect of the task to the standard expected in the enterprise</w:t>
            </w:r>
          </w:p>
          <w:p w:rsidR="00F82243" w:rsidRPr="00826425" w:rsidRDefault="00F82243" w:rsidP="002B2705">
            <w:pPr>
              <w:pStyle w:val="Tablelist"/>
              <w:numPr>
                <w:ilvl w:val="0"/>
                <w:numId w:val="10"/>
              </w:numPr>
              <w:ind w:left="357" w:hanging="357"/>
              <w:rPr>
                <w:lang w:val="en-AU"/>
              </w:rPr>
            </w:pPr>
            <w:r w:rsidRPr="00826425">
              <w:rPr>
                <w:lang w:val="en-AU" w:eastAsia="en-AU"/>
              </w:rPr>
              <w:t>Complete the feedback sections of the form, if required.</w:t>
            </w:r>
          </w:p>
        </w:tc>
      </w:tr>
    </w:tbl>
    <w:p w:rsidR="006D69DB" w:rsidRPr="00826425"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826425" w:rsidTr="009E53EF">
        <w:trPr>
          <w:trHeight w:val="227"/>
          <w:tblHeader/>
        </w:trPr>
        <w:tc>
          <w:tcPr>
            <w:tcW w:w="7905" w:type="dxa"/>
            <w:shd w:val="clear" w:color="auto" w:fill="D9D9D9" w:themeFill="background1" w:themeFillShade="D9"/>
          </w:tcPr>
          <w:p w:rsidR="00F82243" w:rsidRPr="00826425" w:rsidRDefault="00F82243" w:rsidP="00F82243">
            <w:pPr>
              <w:pStyle w:val="TableTextBold"/>
            </w:pPr>
            <w:r w:rsidRPr="00826425">
              <w:t>Did the candidate</w:t>
            </w:r>
          </w:p>
        </w:tc>
        <w:tc>
          <w:tcPr>
            <w:tcW w:w="637" w:type="dxa"/>
            <w:shd w:val="clear" w:color="auto" w:fill="D9D9D9" w:themeFill="background1" w:themeFillShade="D9"/>
          </w:tcPr>
          <w:p w:rsidR="00F82243" w:rsidRPr="00826425" w:rsidRDefault="00F82243" w:rsidP="00F82243">
            <w:pPr>
              <w:pStyle w:val="TableTextBold"/>
            </w:pPr>
            <w:r w:rsidRPr="00826425">
              <w:t>Yes</w:t>
            </w:r>
          </w:p>
        </w:tc>
        <w:tc>
          <w:tcPr>
            <w:tcW w:w="638" w:type="dxa"/>
            <w:shd w:val="clear" w:color="auto" w:fill="D9D9D9" w:themeFill="background1" w:themeFillShade="D9"/>
          </w:tcPr>
          <w:p w:rsidR="00F82243" w:rsidRPr="00826425" w:rsidRDefault="00F82243" w:rsidP="00F82243">
            <w:pPr>
              <w:pStyle w:val="TableTextBold"/>
            </w:pPr>
            <w:r w:rsidRPr="00826425">
              <w:t>No</w:t>
            </w:r>
          </w:p>
        </w:tc>
      </w:tr>
      <w:tr w:rsidR="00F82243" w:rsidRPr="00826425" w:rsidTr="00F82243">
        <w:trPr>
          <w:trHeight w:val="227"/>
        </w:trPr>
        <w:tc>
          <w:tcPr>
            <w:tcW w:w="9180" w:type="dxa"/>
            <w:gridSpan w:val="3"/>
            <w:shd w:val="clear" w:color="auto" w:fill="D9D9D9" w:themeFill="background1" w:themeFillShade="D9"/>
          </w:tcPr>
          <w:p w:rsidR="00F82243" w:rsidRPr="00826425" w:rsidRDefault="00F82243" w:rsidP="005D09B0">
            <w:pPr>
              <w:pStyle w:val="TableTextBold"/>
            </w:pPr>
            <w:r w:rsidRPr="00826425">
              <w:t xml:space="preserve">Element 1: </w:t>
            </w:r>
            <w:r w:rsidR="00CE60DB" w:rsidRPr="00826425">
              <w:t>Prepare food and/or food and beverage outlet for service</w:t>
            </w:r>
          </w:p>
        </w:tc>
      </w:tr>
      <w:tr w:rsidR="00F82243" w:rsidRPr="00826425" w:rsidTr="00F82243">
        <w:trPr>
          <w:trHeight w:val="227"/>
        </w:trPr>
        <w:tc>
          <w:tcPr>
            <w:tcW w:w="7905" w:type="dxa"/>
            <w:vAlign w:val="center"/>
          </w:tcPr>
          <w:p w:rsidR="00F82243" w:rsidRPr="00826425" w:rsidRDefault="00390A0A" w:rsidP="009E53EF">
            <w:pPr>
              <w:pStyle w:val="TableText"/>
            </w:pPr>
            <w:r w:rsidRPr="00826425">
              <w:t>Check food service area and customer facilities for cleanliness prior to service, in accordance with enterprise procedures, and where required, take corrective action/s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rPr>
          <w:trHeight w:val="227"/>
        </w:trPr>
        <w:tc>
          <w:tcPr>
            <w:tcW w:w="7905" w:type="dxa"/>
            <w:vAlign w:val="center"/>
          </w:tcPr>
          <w:p w:rsidR="00F82243" w:rsidRPr="00826425" w:rsidRDefault="00390A0A" w:rsidP="009E53EF">
            <w:pPr>
              <w:pStyle w:val="TableText"/>
            </w:pPr>
            <w:r w:rsidRPr="00826425">
              <w:t>Check and prepare equipment for service</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rPr>
          <w:trHeight w:val="227"/>
        </w:trPr>
        <w:tc>
          <w:tcPr>
            <w:tcW w:w="7905" w:type="dxa"/>
            <w:vAlign w:val="center"/>
          </w:tcPr>
          <w:p w:rsidR="00F82243" w:rsidRPr="00826425" w:rsidRDefault="00390A0A" w:rsidP="009E53EF">
            <w:pPr>
              <w:pStyle w:val="TableText"/>
            </w:pPr>
            <w:r w:rsidRPr="00826425">
              <w:t>Check cleanliness and condition of tables and all table items, prior to service and take necessary corrective action</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rPr>
          <w:trHeight w:val="227"/>
        </w:trPr>
        <w:tc>
          <w:tcPr>
            <w:tcW w:w="9180" w:type="dxa"/>
            <w:gridSpan w:val="3"/>
            <w:shd w:val="clear" w:color="auto" w:fill="D9D9D9" w:themeFill="background1" w:themeFillShade="D9"/>
          </w:tcPr>
          <w:p w:rsidR="00F82243" w:rsidRPr="00826425" w:rsidRDefault="00F82243" w:rsidP="009E53EF">
            <w:pPr>
              <w:pStyle w:val="TableTextBold"/>
              <w:keepNext/>
            </w:pPr>
            <w:r w:rsidRPr="00826425">
              <w:lastRenderedPageBreak/>
              <w:t xml:space="preserve">Element 2: </w:t>
            </w:r>
            <w:r w:rsidR="00CE60DB" w:rsidRPr="00826425">
              <w:t>Take and process orders</w:t>
            </w:r>
          </w:p>
        </w:tc>
      </w:tr>
      <w:tr w:rsidR="00F82243" w:rsidRPr="00826425" w:rsidTr="00F82243">
        <w:trPr>
          <w:trHeight w:val="227"/>
        </w:trPr>
        <w:tc>
          <w:tcPr>
            <w:tcW w:w="7905" w:type="dxa"/>
            <w:vAlign w:val="center"/>
          </w:tcPr>
          <w:p w:rsidR="00F82243" w:rsidRPr="00826425" w:rsidRDefault="00390A0A" w:rsidP="009E53EF">
            <w:pPr>
              <w:pStyle w:val="TableText"/>
              <w:keepNext/>
            </w:pPr>
            <w:r w:rsidRPr="00826425">
              <w:t xml:space="preserve">Provide a helpful and attentive approach to customers </w:t>
            </w:r>
          </w:p>
        </w:tc>
        <w:tc>
          <w:tcPr>
            <w:tcW w:w="637" w:type="dxa"/>
          </w:tcPr>
          <w:p w:rsidR="00F82243" w:rsidRPr="00826425" w:rsidRDefault="00F82243" w:rsidP="009E53EF">
            <w:pPr>
              <w:pStyle w:val="Checkbox"/>
              <w:keepNext/>
              <w:ind w:left="473" w:hanging="360"/>
              <w:rPr>
                <w:lang w:val="en-AU"/>
              </w:rPr>
            </w:pPr>
          </w:p>
        </w:tc>
        <w:tc>
          <w:tcPr>
            <w:tcW w:w="638" w:type="dxa"/>
          </w:tcPr>
          <w:p w:rsidR="00F82243" w:rsidRPr="00826425" w:rsidRDefault="00F82243" w:rsidP="009E53EF">
            <w:pPr>
              <w:pStyle w:val="Checkbox"/>
              <w:keepNext/>
              <w:ind w:left="473" w:hanging="360"/>
              <w:rPr>
                <w:lang w:val="en-AU"/>
              </w:rPr>
            </w:pPr>
          </w:p>
        </w:tc>
      </w:tr>
      <w:tr w:rsidR="00F82243" w:rsidRPr="00826425" w:rsidTr="00F82243">
        <w:trPr>
          <w:trHeight w:val="227"/>
        </w:trPr>
        <w:tc>
          <w:tcPr>
            <w:tcW w:w="7905" w:type="dxa"/>
            <w:vAlign w:val="center"/>
          </w:tcPr>
          <w:p w:rsidR="00F82243" w:rsidRPr="00826425" w:rsidRDefault="00390A0A" w:rsidP="009E53EF">
            <w:pPr>
              <w:pStyle w:val="TableText"/>
              <w:keepNext/>
            </w:pPr>
            <w:r w:rsidRPr="00826425">
              <w:t>Take and record orders accurately and legibly</w:t>
            </w:r>
          </w:p>
        </w:tc>
        <w:tc>
          <w:tcPr>
            <w:tcW w:w="637" w:type="dxa"/>
          </w:tcPr>
          <w:p w:rsidR="00F82243" w:rsidRPr="00826425" w:rsidRDefault="00F82243" w:rsidP="009E53EF">
            <w:pPr>
              <w:pStyle w:val="Checkbox"/>
              <w:keepNext/>
              <w:ind w:left="473" w:hanging="360"/>
              <w:rPr>
                <w:lang w:val="en-AU"/>
              </w:rPr>
            </w:pPr>
          </w:p>
        </w:tc>
        <w:tc>
          <w:tcPr>
            <w:tcW w:w="638" w:type="dxa"/>
          </w:tcPr>
          <w:p w:rsidR="00F82243" w:rsidRPr="00826425" w:rsidRDefault="00F82243" w:rsidP="009E53EF">
            <w:pPr>
              <w:pStyle w:val="Checkbox"/>
              <w:keepNext/>
              <w:ind w:left="473" w:hanging="360"/>
              <w:rPr>
                <w:lang w:val="en-AU"/>
              </w:rPr>
            </w:pPr>
          </w:p>
        </w:tc>
      </w:tr>
      <w:tr w:rsidR="00F82243" w:rsidRPr="00826425" w:rsidTr="00F82243">
        <w:trPr>
          <w:trHeight w:val="227"/>
        </w:trPr>
        <w:tc>
          <w:tcPr>
            <w:tcW w:w="7905" w:type="dxa"/>
            <w:vAlign w:val="center"/>
          </w:tcPr>
          <w:p w:rsidR="00F82243" w:rsidRPr="00826425" w:rsidRDefault="00390A0A" w:rsidP="009E53EF">
            <w:pPr>
              <w:pStyle w:val="TableText"/>
            </w:pPr>
            <w:r w:rsidRPr="00826425">
              <w:t>Convey orders promptly to the kitchen and/or bar</w:t>
            </w:r>
          </w:p>
        </w:tc>
        <w:tc>
          <w:tcPr>
            <w:tcW w:w="637" w:type="dxa"/>
          </w:tcPr>
          <w:p w:rsidR="00F82243" w:rsidRPr="00826425" w:rsidRDefault="00F82243" w:rsidP="00E53A21">
            <w:pPr>
              <w:pStyle w:val="Checkbox"/>
              <w:keepNext/>
              <w:ind w:left="473" w:hanging="360"/>
              <w:rPr>
                <w:lang w:val="en-AU"/>
              </w:rPr>
            </w:pPr>
          </w:p>
        </w:tc>
        <w:tc>
          <w:tcPr>
            <w:tcW w:w="638" w:type="dxa"/>
          </w:tcPr>
          <w:p w:rsidR="00F82243" w:rsidRPr="00826425" w:rsidRDefault="00F82243" w:rsidP="00E53A21">
            <w:pPr>
              <w:pStyle w:val="Checkbox"/>
              <w:keepNext/>
              <w:ind w:left="473" w:hanging="360"/>
              <w:rPr>
                <w:lang w:val="en-AU"/>
              </w:rPr>
            </w:pPr>
          </w:p>
        </w:tc>
      </w:tr>
      <w:tr w:rsidR="00F82243" w:rsidRPr="00826425" w:rsidTr="00F82243">
        <w:trPr>
          <w:trHeight w:val="227"/>
        </w:trPr>
        <w:tc>
          <w:tcPr>
            <w:tcW w:w="7905" w:type="dxa"/>
            <w:vAlign w:val="center"/>
          </w:tcPr>
          <w:p w:rsidR="00F82243" w:rsidRPr="00826425" w:rsidRDefault="00390A0A" w:rsidP="009E53EF">
            <w:pPr>
              <w:pStyle w:val="TableText"/>
            </w:pPr>
            <w:r w:rsidRPr="00826425">
              <w:t>Give customers advice on product selections, if required</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9180" w:type="dxa"/>
            <w:gridSpan w:val="3"/>
            <w:shd w:val="clear" w:color="auto" w:fill="D9D9D9" w:themeFill="background1" w:themeFillShade="D9"/>
          </w:tcPr>
          <w:p w:rsidR="00F82243" w:rsidRPr="00826425" w:rsidRDefault="00F82243" w:rsidP="005D09B0">
            <w:pPr>
              <w:pStyle w:val="TableTextBold"/>
            </w:pPr>
            <w:r w:rsidRPr="00826425">
              <w:t xml:space="preserve">Element 3: </w:t>
            </w:r>
            <w:r w:rsidR="00CE60DB" w:rsidRPr="00826425">
              <w:t>Prepare and pack take away food and beverages</w:t>
            </w:r>
          </w:p>
        </w:tc>
      </w:tr>
      <w:tr w:rsidR="00F82243" w:rsidRPr="00826425" w:rsidTr="00F82243">
        <w:tc>
          <w:tcPr>
            <w:tcW w:w="7905" w:type="dxa"/>
            <w:vAlign w:val="center"/>
          </w:tcPr>
          <w:p w:rsidR="00F82243" w:rsidRPr="00826425" w:rsidRDefault="00390A0A" w:rsidP="009E53EF">
            <w:pPr>
              <w:pStyle w:val="TableText"/>
            </w:pPr>
            <w:r w:rsidRPr="00826425">
              <w:t>Present and pack food and beverage items in accordance with enterprise procedures and relevant health regulations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7905" w:type="dxa"/>
            <w:vAlign w:val="center"/>
          </w:tcPr>
          <w:p w:rsidR="00F82243" w:rsidRPr="00826425" w:rsidRDefault="00390A0A" w:rsidP="009E53EF">
            <w:pPr>
              <w:pStyle w:val="TableText"/>
            </w:pPr>
            <w:r w:rsidRPr="00826425">
              <w:rPr>
                <w:szCs w:val="22"/>
              </w:rPr>
              <w:t>Apply safe food handling practices in accordance with enterprise procedures and relevant health regulations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7905" w:type="dxa"/>
            <w:vAlign w:val="center"/>
          </w:tcPr>
          <w:p w:rsidR="00F82243" w:rsidRPr="00826425" w:rsidRDefault="00390A0A" w:rsidP="009E53EF">
            <w:pPr>
              <w:pStyle w:val="TableText"/>
            </w:pPr>
            <w:r w:rsidRPr="00826425">
              <w:rPr>
                <w:szCs w:val="22"/>
              </w:rPr>
              <w:t>Dispose of spoiled products in accordance with enterprise procedures and relevant health regulations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7905" w:type="dxa"/>
            <w:vAlign w:val="center"/>
          </w:tcPr>
          <w:p w:rsidR="00F82243" w:rsidRPr="00826425" w:rsidRDefault="00390A0A" w:rsidP="009E53EF">
            <w:pPr>
              <w:pStyle w:val="TableText"/>
            </w:pPr>
            <w:r w:rsidRPr="00826425">
              <w:t>Comply with correct food handling and food safety procedures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9180" w:type="dxa"/>
            <w:gridSpan w:val="3"/>
            <w:shd w:val="clear" w:color="auto" w:fill="D9D9D9" w:themeFill="background1" w:themeFillShade="D9"/>
          </w:tcPr>
          <w:p w:rsidR="00F82243" w:rsidRPr="00826425" w:rsidRDefault="00F82243" w:rsidP="005D09B0">
            <w:pPr>
              <w:pStyle w:val="TableTextBold"/>
            </w:pPr>
            <w:r w:rsidRPr="00826425">
              <w:t xml:space="preserve">Element 4: </w:t>
            </w:r>
            <w:r w:rsidR="00CE60DB" w:rsidRPr="00826425">
              <w:t>Provide table service</w:t>
            </w:r>
          </w:p>
        </w:tc>
      </w:tr>
      <w:tr w:rsidR="00F82243" w:rsidRPr="00826425" w:rsidTr="00F82243">
        <w:tc>
          <w:tcPr>
            <w:tcW w:w="7905" w:type="dxa"/>
            <w:vAlign w:val="center"/>
          </w:tcPr>
          <w:p w:rsidR="00F82243" w:rsidRPr="00826425" w:rsidRDefault="00390A0A" w:rsidP="009E53EF">
            <w:pPr>
              <w:pStyle w:val="TableText"/>
            </w:pPr>
            <w:r w:rsidRPr="00826425">
              <w:t>Receive customer orders</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7905" w:type="dxa"/>
            <w:vAlign w:val="center"/>
          </w:tcPr>
          <w:p w:rsidR="00F82243" w:rsidRPr="00826425" w:rsidRDefault="00390A0A" w:rsidP="009E53EF">
            <w:pPr>
              <w:pStyle w:val="TableText"/>
            </w:pPr>
            <w:r w:rsidRPr="00826425">
              <w:t>Check product and/or brand preferences with customer in a courteous manner</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F82243" w:rsidRPr="00826425" w:rsidTr="00F82243">
        <w:tc>
          <w:tcPr>
            <w:tcW w:w="7905" w:type="dxa"/>
            <w:vAlign w:val="center"/>
          </w:tcPr>
          <w:p w:rsidR="00F82243" w:rsidRPr="00826425" w:rsidRDefault="00390A0A" w:rsidP="009E53EF">
            <w:pPr>
              <w:pStyle w:val="TableText"/>
            </w:pPr>
            <w:r w:rsidRPr="00826425">
              <w:t>Provide clear and helpful recommendations or information to customers on selection of food or drinks, if required</w:t>
            </w:r>
          </w:p>
        </w:tc>
        <w:tc>
          <w:tcPr>
            <w:tcW w:w="637" w:type="dxa"/>
          </w:tcPr>
          <w:p w:rsidR="00F82243" w:rsidRPr="00826425" w:rsidRDefault="00F82243" w:rsidP="00F82243">
            <w:pPr>
              <w:pStyle w:val="Checkbox"/>
              <w:ind w:left="473" w:hanging="360"/>
              <w:rPr>
                <w:lang w:val="en-AU"/>
              </w:rPr>
            </w:pPr>
          </w:p>
        </w:tc>
        <w:tc>
          <w:tcPr>
            <w:tcW w:w="638" w:type="dxa"/>
          </w:tcPr>
          <w:p w:rsidR="00F82243" w:rsidRPr="00826425" w:rsidRDefault="00F82243" w:rsidP="00F82243">
            <w:pPr>
              <w:pStyle w:val="Checkbox"/>
              <w:ind w:left="473" w:hanging="360"/>
              <w:rPr>
                <w:lang w:val="en-AU"/>
              </w:rPr>
            </w:pPr>
          </w:p>
        </w:tc>
      </w:tr>
      <w:tr w:rsidR="00BF7C2D" w:rsidRPr="00826425" w:rsidTr="00E44697">
        <w:tc>
          <w:tcPr>
            <w:tcW w:w="7905" w:type="dxa"/>
          </w:tcPr>
          <w:p w:rsidR="00BF7C2D" w:rsidRPr="00826425" w:rsidRDefault="00390A0A" w:rsidP="009E53EF">
            <w:pPr>
              <w:pStyle w:val="TableText"/>
            </w:pPr>
            <w:r w:rsidRPr="00826425">
              <w:t>Serve food and drink according to enterprise requirements and personal hygiene standards</w:t>
            </w:r>
          </w:p>
        </w:tc>
        <w:tc>
          <w:tcPr>
            <w:tcW w:w="637" w:type="dxa"/>
          </w:tcPr>
          <w:p w:rsidR="00BF7C2D" w:rsidRPr="00826425" w:rsidRDefault="00BF7C2D" w:rsidP="00F82243">
            <w:pPr>
              <w:pStyle w:val="Checkbox"/>
              <w:ind w:left="473" w:hanging="360"/>
              <w:rPr>
                <w:lang w:val="en-AU"/>
              </w:rPr>
            </w:pPr>
          </w:p>
        </w:tc>
        <w:tc>
          <w:tcPr>
            <w:tcW w:w="638" w:type="dxa"/>
          </w:tcPr>
          <w:p w:rsidR="00BF7C2D" w:rsidRPr="00826425" w:rsidRDefault="00BF7C2D" w:rsidP="00F82243">
            <w:pPr>
              <w:pStyle w:val="Checkbox"/>
              <w:ind w:left="473" w:hanging="360"/>
              <w:rPr>
                <w:lang w:val="en-AU"/>
              </w:rPr>
            </w:pPr>
          </w:p>
        </w:tc>
      </w:tr>
      <w:tr w:rsidR="00390A0A" w:rsidRPr="00826425" w:rsidTr="00390A0A">
        <w:tc>
          <w:tcPr>
            <w:tcW w:w="9180" w:type="dxa"/>
            <w:gridSpan w:val="3"/>
            <w:shd w:val="clear" w:color="auto" w:fill="D9D9D9" w:themeFill="background1" w:themeFillShade="D9"/>
          </w:tcPr>
          <w:p w:rsidR="00390A0A" w:rsidRPr="00826425" w:rsidRDefault="00390A0A" w:rsidP="00390A0A">
            <w:pPr>
              <w:pStyle w:val="TableTextBold"/>
            </w:pPr>
            <w:r w:rsidRPr="00826425">
              <w:t>Element 5: Store and handle foods safely</w:t>
            </w:r>
          </w:p>
        </w:tc>
      </w:tr>
      <w:tr w:rsidR="00390A0A" w:rsidRPr="00826425" w:rsidTr="00390A0A">
        <w:trPr>
          <w:trHeight w:val="227"/>
        </w:trPr>
        <w:tc>
          <w:tcPr>
            <w:tcW w:w="7905" w:type="dxa"/>
            <w:vAlign w:val="center"/>
          </w:tcPr>
          <w:p w:rsidR="00390A0A" w:rsidRPr="00826425" w:rsidRDefault="00390A0A" w:rsidP="009E53EF">
            <w:pPr>
              <w:pStyle w:val="TableText"/>
            </w:pPr>
            <w:r w:rsidRPr="00826425">
              <w:t xml:space="preserve">Comply with personal hygiene standards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t xml:space="preserve">Handle food according to food safety program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t>Maintain the workplace in a clean and tidy order</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t xml:space="preserve">Comply with workplace measures to prevent pests entering the premises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t>Identify and report indicators of pest presence</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c>
          <w:tcPr>
            <w:tcW w:w="9180" w:type="dxa"/>
            <w:gridSpan w:val="3"/>
            <w:shd w:val="clear" w:color="auto" w:fill="D9D9D9" w:themeFill="background1" w:themeFillShade="D9"/>
          </w:tcPr>
          <w:p w:rsidR="00390A0A" w:rsidRPr="00826425" w:rsidRDefault="00390A0A" w:rsidP="00390A0A">
            <w:pPr>
              <w:pStyle w:val="TableTextBold"/>
            </w:pPr>
            <w:r w:rsidRPr="00826425">
              <w:lastRenderedPageBreak/>
              <w:t>Element 6: Handle payment and carry out cash control procedures</w:t>
            </w: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 xml:space="preserve">Receive and accurately check cash float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Open and close cash register using manufacturer specifications</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Use cash register according to standard enterprise procedures</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Issue receipts according to standard enterprise procedures</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Carry out reconciliation of takings accurately and report errors to supervisor</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c>
          <w:tcPr>
            <w:tcW w:w="9180" w:type="dxa"/>
            <w:gridSpan w:val="3"/>
            <w:shd w:val="clear" w:color="auto" w:fill="D9D9D9" w:themeFill="background1" w:themeFillShade="D9"/>
          </w:tcPr>
          <w:p w:rsidR="00390A0A" w:rsidRPr="00826425" w:rsidRDefault="00390A0A" w:rsidP="00390A0A">
            <w:pPr>
              <w:pStyle w:val="TableTextBold"/>
            </w:pPr>
            <w:r w:rsidRPr="00826425">
              <w:t>Element 7: Close down food service area</w:t>
            </w: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Store and/or prepare equipment for the next service, in accordance with enterprise procedures</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tcPr>
          <w:p w:rsidR="00390A0A" w:rsidRPr="00826425" w:rsidRDefault="00390A0A" w:rsidP="009E53EF">
            <w:pPr>
              <w:pStyle w:val="TableText"/>
              <w:rPr>
                <w:szCs w:val="22"/>
              </w:rPr>
            </w:pPr>
            <w:r w:rsidRPr="00826425">
              <w:rPr>
                <w:szCs w:val="22"/>
              </w:rPr>
              <w:t xml:space="preserve">Clear, clean or dismantle area in accordance with enterprise procedures and safety requirements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tcPr>
          <w:p w:rsidR="00390A0A" w:rsidRPr="00826425" w:rsidRDefault="00390A0A" w:rsidP="009E53EF">
            <w:pPr>
              <w:pStyle w:val="TableText"/>
            </w:pPr>
            <w:r w:rsidRPr="00826425">
              <w:rPr>
                <w:szCs w:val="22"/>
              </w:rPr>
              <w:t xml:space="preserve">Set up area correctly for the next service, in accordance with enterprise procedures and requirements </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rPr>
                <w:szCs w:val="22"/>
              </w:rPr>
              <w:t>Review and evaluate services with colleagues, where appropriate, identifying possible improvements</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390A0A">
        <w:trPr>
          <w:trHeight w:val="227"/>
        </w:trPr>
        <w:tc>
          <w:tcPr>
            <w:tcW w:w="7905" w:type="dxa"/>
            <w:vAlign w:val="center"/>
          </w:tcPr>
          <w:p w:rsidR="00390A0A" w:rsidRPr="00826425" w:rsidRDefault="00390A0A" w:rsidP="009E53EF">
            <w:pPr>
              <w:pStyle w:val="TableText"/>
            </w:pPr>
            <w:r w:rsidRPr="00826425">
              <w:t>Provide handover to incoming colleagues and share any relevant information</w:t>
            </w:r>
          </w:p>
        </w:tc>
        <w:tc>
          <w:tcPr>
            <w:tcW w:w="637" w:type="dxa"/>
          </w:tcPr>
          <w:p w:rsidR="00390A0A" w:rsidRPr="00826425" w:rsidRDefault="00390A0A" w:rsidP="00390A0A">
            <w:pPr>
              <w:pStyle w:val="Checkbox"/>
              <w:ind w:left="473" w:hanging="360"/>
              <w:rPr>
                <w:lang w:val="en-AU"/>
              </w:rPr>
            </w:pPr>
          </w:p>
        </w:tc>
        <w:tc>
          <w:tcPr>
            <w:tcW w:w="638" w:type="dxa"/>
          </w:tcPr>
          <w:p w:rsidR="00390A0A" w:rsidRPr="00826425" w:rsidRDefault="00390A0A" w:rsidP="00390A0A">
            <w:pPr>
              <w:pStyle w:val="Checkbox"/>
              <w:ind w:left="473" w:hanging="360"/>
              <w:rPr>
                <w:lang w:val="en-AU"/>
              </w:rPr>
            </w:pPr>
          </w:p>
        </w:tc>
      </w:tr>
      <w:tr w:rsidR="00390A0A" w:rsidRPr="00826425" w:rsidTr="00E53A21">
        <w:tc>
          <w:tcPr>
            <w:tcW w:w="7905" w:type="dxa"/>
            <w:shd w:val="clear" w:color="auto" w:fill="D9D9D9" w:themeFill="background1" w:themeFillShade="D9"/>
            <w:vAlign w:val="center"/>
          </w:tcPr>
          <w:p w:rsidR="00390A0A" w:rsidRPr="00826425" w:rsidRDefault="00390A0A" w:rsidP="00E53A21">
            <w:pPr>
              <w:pStyle w:val="TableTextBold"/>
            </w:pPr>
            <w:r w:rsidRPr="00826425">
              <w:t>Did the student’s overall performance meet the standard?</w:t>
            </w:r>
          </w:p>
        </w:tc>
        <w:tc>
          <w:tcPr>
            <w:tcW w:w="637" w:type="dxa"/>
            <w:shd w:val="clear" w:color="auto" w:fill="D9D9D9" w:themeFill="background1" w:themeFillShade="D9"/>
          </w:tcPr>
          <w:p w:rsidR="00390A0A" w:rsidRPr="00826425" w:rsidRDefault="00390A0A" w:rsidP="007933F0">
            <w:pPr>
              <w:pStyle w:val="Checkbox"/>
              <w:ind w:left="473" w:hanging="360"/>
              <w:rPr>
                <w:lang w:val="en-AU"/>
              </w:rPr>
            </w:pPr>
          </w:p>
        </w:tc>
        <w:tc>
          <w:tcPr>
            <w:tcW w:w="638" w:type="dxa"/>
            <w:shd w:val="clear" w:color="auto" w:fill="D9D9D9" w:themeFill="background1" w:themeFillShade="D9"/>
          </w:tcPr>
          <w:p w:rsidR="00390A0A" w:rsidRPr="00826425" w:rsidRDefault="00390A0A" w:rsidP="007933F0">
            <w:pPr>
              <w:pStyle w:val="Checkbox"/>
              <w:ind w:left="473" w:hanging="360"/>
              <w:rPr>
                <w:lang w:val="en-AU"/>
              </w:rPr>
            </w:pPr>
          </w:p>
        </w:tc>
      </w:tr>
    </w:tbl>
    <w:p w:rsidR="00F82243" w:rsidRPr="00826425" w:rsidRDefault="00F82243">
      <w:pPr>
        <w:rPr>
          <w:rFonts w:ascii="Helvetica" w:eastAsia="Times New Roman" w:hAnsi="Helvetica" w:cs="Times New Roman"/>
          <w:szCs w:val="24"/>
          <w:lang w:eastAsia="en-US"/>
        </w:rPr>
      </w:pPr>
      <w:r w:rsidRPr="00826425">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826425"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826425" w:rsidRDefault="00F82243" w:rsidP="00F82243">
            <w:pPr>
              <w:pStyle w:val="TableTextBold"/>
            </w:pPr>
            <w:r w:rsidRPr="00826425">
              <w:lastRenderedPageBreak/>
              <w:t>Feedback to student and trainer/assessor</w:t>
            </w:r>
          </w:p>
        </w:tc>
      </w:tr>
      <w:tr w:rsidR="00F82243" w:rsidRPr="00826425" w:rsidTr="00743DD4">
        <w:trPr>
          <w:cantSplit/>
          <w:trHeight w:val="3686"/>
        </w:trPr>
        <w:tc>
          <w:tcPr>
            <w:tcW w:w="9214" w:type="dxa"/>
            <w:gridSpan w:val="4"/>
            <w:tcBorders>
              <w:top w:val="single" w:sz="4" w:space="0" w:color="auto"/>
              <w:bottom w:val="single" w:sz="4" w:space="0" w:color="auto"/>
            </w:tcBorders>
          </w:tcPr>
          <w:p w:rsidR="00F82243" w:rsidRPr="00826425" w:rsidRDefault="00F82243" w:rsidP="00F82243">
            <w:pPr>
              <w:pStyle w:val="TableTextBold"/>
            </w:pPr>
            <w:r w:rsidRPr="00826425">
              <w:t>Strengths:</w:t>
            </w:r>
          </w:p>
        </w:tc>
      </w:tr>
      <w:tr w:rsidR="00F82243" w:rsidRPr="00826425" w:rsidTr="00743DD4">
        <w:trPr>
          <w:cantSplit/>
          <w:trHeight w:val="3686"/>
        </w:trPr>
        <w:tc>
          <w:tcPr>
            <w:tcW w:w="9214" w:type="dxa"/>
            <w:gridSpan w:val="4"/>
            <w:tcBorders>
              <w:top w:val="single" w:sz="4" w:space="0" w:color="auto"/>
              <w:bottom w:val="single" w:sz="4" w:space="0" w:color="auto"/>
            </w:tcBorders>
          </w:tcPr>
          <w:p w:rsidR="00F82243" w:rsidRPr="00826425" w:rsidRDefault="00F82243" w:rsidP="00F82243">
            <w:pPr>
              <w:pStyle w:val="TableTextBold"/>
            </w:pPr>
            <w:r w:rsidRPr="00826425">
              <w:t>Improvements needed:</w:t>
            </w:r>
          </w:p>
        </w:tc>
      </w:tr>
      <w:tr w:rsidR="00F82243" w:rsidRPr="00826425"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826425" w:rsidRDefault="00F82243" w:rsidP="00F82243">
            <w:pPr>
              <w:pStyle w:val="TableTextBold"/>
            </w:pPr>
            <w:r w:rsidRPr="00826425">
              <w:t>General comments:</w:t>
            </w:r>
          </w:p>
        </w:tc>
      </w:tr>
      <w:tr w:rsidR="00F82243" w:rsidRPr="00826425"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826425" w:rsidRDefault="00F82243" w:rsidP="00F82243">
            <w:pPr>
              <w:pStyle w:val="TableTextBold"/>
            </w:pPr>
            <w:r w:rsidRPr="00826425">
              <w:t>Candidate signature</w:t>
            </w:r>
          </w:p>
        </w:tc>
        <w:tc>
          <w:tcPr>
            <w:tcW w:w="3543" w:type="dxa"/>
            <w:tcBorders>
              <w:top w:val="single" w:sz="4" w:space="0" w:color="auto"/>
              <w:bottom w:val="single" w:sz="4" w:space="0" w:color="auto"/>
            </w:tcBorders>
            <w:vAlign w:val="center"/>
          </w:tcPr>
          <w:p w:rsidR="00F82243" w:rsidRPr="00826425"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26425" w:rsidRDefault="00F82243" w:rsidP="00F82243">
            <w:pPr>
              <w:pStyle w:val="TableTextBold"/>
            </w:pPr>
            <w:r w:rsidRPr="00826425">
              <w:t>Date</w:t>
            </w:r>
          </w:p>
        </w:tc>
        <w:tc>
          <w:tcPr>
            <w:tcW w:w="1845" w:type="dxa"/>
            <w:tcBorders>
              <w:top w:val="single" w:sz="4" w:space="0" w:color="auto"/>
              <w:bottom w:val="single" w:sz="4" w:space="0" w:color="auto"/>
            </w:tcBorders>
            <w:vAlign w:val="center"/>
          </w:tcPr>
          <w:p w:rsidR="00F82243" w:rsidRPr="00826425" w:rsidRDefault="00F82243" w:rsidP="00F82243">
            <w:pPr>
              <w:pStyle w:val="TableTextBold"/>
            </w:pPr>
          </w:p>
        </w:tc>
      </w:tr>
      <w:tr w:rsidR="00F82243" w:rsidRPr="00826425"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826425" w:rsidRDefault="00F82243" w:rsidP="00F82243">
            <w:pPr>
              <w:pStyle w:val="TableTextBold"/>
            </w:pPr>
            <w:r w:rsidRPr="00826425">
              <w:t>Assessor signature</w:t>
            </w:r>
          </w:p>
        </w:tc>
        <w:tc>
          <w:tcPr>
            <w:tcW w:w="3543" w:type="dxa"/>
            <w:tcBorders>
              <w:top w:val="single" w:sz="4" w:space="0" w:color="auto"/>
            </w:tcBorders>
            <w:vAlign w:val="center"/>
          </w:tcPr>
          <w:p w:rsidR="00F82243" w:rsidRPr="00826425"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826425" w:rsidRDefault="00F82243" w:rsidP="00F82243">
            <w:pPr>
              <w:pStyle w:val="TableTextBold"/>
            </w:pPr>
            <w:r w:rsidRPr="00826425">
              <w:t>Date</w:t>
            </w:r>
          </w:p>
        </w:tc>
        <w:tc>
          <w:tcPr>
            <w:tcW w:w="1845" w:type="dxa"/>
            <w:tcBorders>
              <w:top w:val="single" w:sz="4" w:space="0" w:color="auto"/>
            </w:tcBorders>
            <w:vAlign w:val="center"/>
          </w:tcPr>
          <w:p w:rsidR="00F82243" w:rsidRPr="00826425" w:rsidRDefault="00F82243" w:rsidP="00F82243">
            <w:pPr>
              <w:pStyle w:val="TableTextBold"/>
            </w:pPr>
          </w:p>
        </w:tc>
      </w:tr>
    </w:tbl>
    <w:p w:rsidR="0089117D" w:rsidRPr="00826425" w:rsidRDefault="0089117D" w:rsidP="00F82243">
      <w:pPr>
        <w:pStyle w:val="BodyCopy"/>
        <w:rPr>
          <w:lang w:val="en-AU"/>
        </w:rPr>
      </w:pPr>
    </w:p>
    <w:p w:rsidR="00E070AE" w:rsidRPr="00826425" w:rsidRDefault="00E070AE" w:rsidP="00F82243">
      <w:pPr>
        <w:pStyle w:val="BodyCopy"/>
        <w:rPr>
          <w:lang w:val="en-AU"/>
        </w:rPr>
      </w:pPr>
    </w:p>
    <w:p w:rsidR="0089117D" w:rsidRPr="00826425" w:rsidRDefault="0089117D" w:rsidP="00F82243">
      <w:pPr>
        <w:pStyle w:val="BodyCopy"/>
        <w:rPr>
          <w:lang w:val="en-AU"/>
        </w:rPr>
        <w:sectPr w:rsidR="0089117D" w:rsidRPr="00826425" w:rsidSect="00205B1A">
          <w:headerReference w:type="even" r:id="rId37"/>
          <w:headerReference w:type="default" r:id="rId38"/>
          <w:pgSz w:w="11906" w:h="16838"/>
          <w:pgMar w:top="1440" w:right="1440" w:bottom="1440" w:left="1440" w:header="708" w:footer="253" w:gutter="0"/>
          <w:cols w:space="708"/>
          <w:docGrid w:linePitch="360"/>
        </w:sectPr>
      </w:pPr>
    </w:p>
    <w:p w:rsidR="00E070AE" w:rsidRPr="00826425" w:rsidRDefault="00E070AE" w:rsidP="00E070AE">
      <w:pPr>
        <w:pStyle w:val="Heading1"/>
        <w:rPr>
          <w:lang w:val="en-AU"/>
        </w:rPr>
      </w:pPr>
      <w:bookmarkStart w:id="38" w:name="_Toc378597113"/>
      <w:r w:rsidRPr="00826425">
        <w:rPr>
          <w:lang w:val="en-AU"/>
        </w:rPr>
        <w:lastRenderedPageBreak/>
        <w:t>Third Party Statement</w:t>
      </w:r>
      <w:bookmarkEnd w:id="3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82642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26425" w:rsidRDefault="00E070AE" w:rsidP="00E070AE">
            <w:pPr>
              <w:pStyle w:val="TableTextBold"/>
            </w:pPr>
            <w:r w:rsidRPr="00826425">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26425" w:rsidRDefault="00E070AE" w:rsidP="00E070AE">
            <w:pPr>
              <w:pStyle w:val="TableText"/>
            </w:pPr>
          </w:p>
        </w:tc>
      </w:tr>
      <w:tr w:rsidR="00E070AE" w:rsidRPr="0082642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26425" w:rsidRDefault="00E070AE" w:rsidP="00E070AE">
            <w:pPr>
              <w:pStyle w:val="TableTextBold"/>
            </w:pPr>
            <w:r w:rsidRPr="0082642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826425"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826425" w:rsidRDefault="00E070AE" w:rsidP="00E070AE">
            <w:pPr>
              <w:pStyle w:val="TableTextBold"/>
            </w:pPr>
            <w:r w:rsidRPr="0082642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826425" w:rsidRDefault="00E070AE" w:rsidP="00E070AE">
            <w:pPr>
              <w:pStyle w:val="TableText"/>
            </w:pPr>
          </w:p>
        </w:tc>
      </w:tr>
      <w:tr w:rsidR="00E070AE" w:rsidRPr="00826425"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826425" w:rsidRDefault="00E070AE" w:rsidP="00E070AE">
            <w:pPr>
              <w:pStyle w:val="TableTextBold"/>
              <w:rPr>
                <w:i/>
                <w:sz w:val="16"/>
              </w:rPr>
            </w:pPr>
            <w:r w:rsidRPr="00826425">
              <w:t>Relationship to student:</w:t>
            </w:r>
          </w:p>
        </w:tc>
        <w:tc>
          <w:tcPr>
            <w:tcW w:w="1474" w:type="dxa"/>
            <w:tcBorders>
              <w:top w:val="single" w:sz="4" w:space="0" w:color="auto"/>
              <w:left w:val="single" w:sz="4" w:space="0" w:color="auto"/>
              <w:bottom w:val="nil"/>
              <w:right w:val="nil"/>
            </w:tcBorders>
          </w:tcPr>
          <w:p w:rsidR="00E070AE" w:rsidRPr="00826425" w:rsidRDefault="00E070AE" w:rsidP="00E070AE">
            <w:pPr>
              <w:pStyle w:val="boxbullet"/>
              <w:rPr>
                <w:rFonts w:cs="Arial"/>
                <w:sz w:val="20"/>
                <w:lang w:val="en-AU"/>
              </w:rPr>
            </w:pPr>
            <w:r w:rsidRPr="00826425">
              <w:rPr>
                <w:rFonts w:cs="Arial"/>
                <w:sz w:val="20"/>
                <w:lang w:val="en-AU"/>
              </w:rPr>
              <w:t>Employer</w:t>
            </w:r>
          </w:p>
        </w:tc>
        <w:tc>
          <w:tcPr>
            <w:tcW w:w="1754" w:type="dxa"/>
            <w:tcBorders>
              <w:top w:val="single" w:sz="4" w:space="0" w:color="auto"/>
              <w:left w:val="nil"/>
              <w:bottom w:val="nil"/>
              <w:right w:val="nil"/>
            </w:tcBorders>
          </w:tcPr>
          <w:p w:rsidR="00E070AE" w:rsidRPr="00826425" w:rsidRDefault="00E070AE" w:rsidP="00E070AE">
            <w:pPr>
              <w:pStyle w:val="boxbullet"/>
              <w:rPr>
                <w:rFonts w:cs="Arial"/>
                <w:sz w:val="20"/>
                <w:lang w:val="en-AU"/>
              </w:rPr>
            </w:pPr>
            <w:r w:rsidRPr="00826425">
              <w:rPr>
                <w:rFonts w:cs="Arial"/>
                <w:sz w:val="20"/>
                <w:lang w:val="en-AU"/>
              </w:rPr>
              <w:t>Supervisor</w:t>
            </w:r>
          </w:p>
        </w:tc>
        <w:tc>
          <w:tcPr>
            <w:tcW w:w="1757" w:type="dxa"/>
            <w:gridSpan w:val="5"/>
            <w:tcBorders>
              <w:top w:val="single" w:sz="4" w:space="0" w:color="auto"/>
              <w:left w:val="nil"/>
              <w:bottom w:val="nil"/>
              <w:right w:val="nil"/>
            </w:tcBorders>
          </w:tcPr>
          <w:p w:rsidR="00E070AE" w:rsidRPr="00826425" w:rsidRDefault="00E070AE" w:rsidP="00E070AE">
            <w:pPr>
              <w:pStyle w:val="boxbullet"/>
              <w:rPr>
                <w:rFonts w:cs="Arial"/>
                <w:sz w:val="20"/>
                <w:lang w:val="en-AU"/>
              </w:rPr>
            </w:pPr>
            <w:r w:rsidRPr="0082642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826425" w:rsidRDefault="00E070AE" w:rsidP="00E070AE">
            <w:pPr>
              <w:pStyle w:val="boxbullet"/>
              <w:rPr>
                <w:rFonts w:cs="Arial"/>
                <w:sz w:val="20"/>
                <w:lang w:val="en-AU"/>
              </w:rPr>
            </w:pPr>
            <w:r w:rsidRPr="00826425">
              <w:rPr>
                <w:rFonts w:cs="Arial"/>
                <w:sz w:val="20"/>
                <w:lang w:val="en-AU"/>
              </w:rPr>
              <w:t>Other</w:t>
            </w:r>
          </w:p>
        </w:tc>
      </w:tr>
      <w:tr w:rsidR="00E070AE" w:rsidRPr="00826425"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826425"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826425" w:rsidRDefault="00E070AE" w:rsidP="00E070AE">
            <w:pPr>
              <w:pStyle w:val="TableText"/>
              <w:rPr>
                <w:i/>
                <w:sz w:val="16"/>
                <w:szCs w:val="16"/>
              </w:rPr>
            </w:pPr>
            <w:r w:rsidRPr="00826425">
              <w:rPr>
                <w:i/>
                <w:sz w:val="16"/>
                <w:szCs w:val="16"/>
              </w:rPr>
              <w:t>Please specify:_______________________________________________</w:t>
            </w:r>
          </w:p>
          <w:p w:rsidR="00E070AE" w:rsidRPr="00826425" w:rsidRDefault="00E070AE" w:rsidP="00E070AE">
            <w:pPr>
              <w:pStyle w:val="TableText"/>
              <w:rPr>
                <w:sz w:val="16"/>
                <w:szCs w:val="16"/>
              </w:rPr>
            </w:pPr>
            <w:r w:rsidRPr="00826425">
              <w:rPr>
                <w:i/>
                <w:sz w:val="16"/>
                <w:szCs w:val="16"/>
              </w:rPr>
              <w:t>Please do not complete the form if you are a relative, close friend or have a conflict of interest]</w:t>
            </w:r>
          </w:p>
        </w:tc>
      </w:tr>
      <w:tr w:rsidR="00E070AE" w:rsidRPr="0082642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26425" w:rsidRDefault="00E070AE" w:rsidP="00E070AE">
            <w:pPr>
              <w:pStyle w:val="TableTextBold"/>
            </w:pPr>
            <w:r w:rsidRPr="00826425">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26425" w:rsidRDefault="00966C5C" w:rsidP="00390A0A">
            <w:pPr>
              <w:pStyle w:val="TableText"/>
              <w:rPr>
                <w:highlight w:val="green"/>
              </w:rPr>
            </w:pPr>
            <w:r w:rsidRPr="00826425">
              <w:rPr>
                <w:highlight w:val="green"/>
              </w:rPr>
              <w:fldChar w:fldCharType="begin"/>
            </w:r>
            <w:r w:rsidR="00E070AE" w:rsidRPr="00826425">
              <w:rPr>
                <w:highlight w:val="green"/>
              </w:rPr>
              <w:instrText xml:space="preserve"> REF  UnitName </w:instrText>
            </w:r>
            <w:r w:rsidRPr="00826425">
              <w:rPr>
                <w:highlight w:val="green"/>
              </w:rPr>
              <w:fldChar w:fldCharType="separate"/>
            </w:r>
            <w:sdt>
              <w:sdtPr>
                <w:alias w:val="Unit Name"/>
                <w:tag w:val="Unit Name"/>
                <w:id w:val="1179975"/>
                <w:placeholder>
                  <w:docPart w:val="70FE63CD73574DB0B69DBB6B491E9C66"/>
                </w:placeholder>
              </w:sdtPr>
              <w:sdtContent>
                <w:r w:rsidR="00034ADC" w:rsidRPr="00826425">
                  <w:t>Take food orders and provide table service</w:t>
                </w:r>
              </w:sdtContent>
            </w:sdt>
            <w:r w:rsidRPr="00826425">
              <w:rPr>
                <w:highlight w:val="green"/>
              </w:rPr>
              <w:fldChar w:fldCharType="end"/>
            </w:r>
            <w:r w:rsidR="00390A0A" w:rsidRPr="00826425">
              <w:t>D1.HBS.CL5.16</w:t>
            </w:r>
          </w:p>
        </w:tc>
      </w:tr>
      <w:tr w:rsidR="00E070AE" w:rsidRPr="00826425"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826425" w:rsidRDefault="00E070AE" w:rsidP="00E070AE">
            <w:pPr>
              <w:pStyle w:val="TableText"/>
            </w:pPr>
            <w:r w:rsidRPr="00826425">
              <w:t>The student is being assessed against industry competency standards and we are seeking your support in the judgement of their competence.</w:t>
            </w:r>
          </w:p>
          <w:p w:rsidR="00E070AE" w:rsidRPr="00826425" w:rsidRDefault="00E070AE" w:rsidP="00E070AE">
            <w:pPr>
              <w:pStyle w:val="TableText"/>
            </w:pPr>
            <w:r w:rsidRPr="00826425">
              <w:t>Please answer these questions as a record of their performance while working with you.  Thank you for your time.</w:t>
            </w:r>
          </w:p>
        </w:tc>
      </w:tr>
      <w:tr w:rsidR="00E070AE" w:rsidRPr="00826425"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26425" w:rsidRDefault="00E070AE" w:rsidP="00E070AE">
            <w:pPr>
              <w:pStyle w:val="TableTextBold"/>
            </w:pPr>
            <w:r w:rsidRPr="00826425">
              <w:t>Do you believe the trainee has demonstrated the following skills?</w:t>
            </w:r>
          </w:p>
          <w:p w:rsidR="00E070AE" w:rsidRPr="00826425" w:rsidRDefault="00E070AE" w:rsidP="00E070AE">
            <w:pPr>
              <w:pStyle w:val="TableText"/>
              <w:rPr>
                <w:i/>
                <w:sz w:val="16"/>
                <w:szCs w:val="16"/>
              </w:rPr>
            </w:pPr>
            <w:r w:rsidRPr="00826425">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26425" w:rsidRDefault="00E070AE" w:rsidP="00E070AE">
            <w:pPr>
              <w:pStyle w:val="TableText"/>
              <w:jc w:val="center"/>
              <w:rPr>
                <w:b/>
              </w:rPr>
            </w:pPr>
            <w:r w:rsidRPr="0082642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26425" w:rsidRDefault="00E070AE" w:rsidP="00E070AE">
            <w:pPr>
              <w:pStyle w:val="TableText"/>
              <w:jc w:val="center"/>
              <w:rPr>
                <w:b/>
              </w:rPr>
            </w:pPr>
            <w:r w:rsidRPr="0082642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26425" w:rsidRDefault="00E070AE" w:rsidP="00E070AE">
            <w:pPr>
              <w:pStyle w:val="TableText"/>
              <w:jc w:val="center"/>
              <w:rPr>
                <w:b/>
              </w:rPr>
            </w:pPr>
            <w:r w:rsidRPr="00826425">
              <w:rPr>
                <w:b/>
              </w:rPr>
              <w:t>Not sure</w:t>
            </w:r>
          </w:p>
        </w:tc>
      </w:tr>
      <w:tr w:rsidR="00317956" w:rsidRPr="00826425" w:rsidTr="00317956">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Element 1: Prepare food and/or food and beverage outlet for service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rPr>
                <w:szCs w:val="22"/>
              </w:rPr>
              <w:t>Check food service area and customer facilities for cleanliness prior to service, in accordance with enterprise procedures, and where required, take corrective action/s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rPr>
                <w:szCs w:val="22"/>
              </w:rPr>
              <w:t>Check and prepare equipment for service</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rPr>
                <w:szCs w:val="22"/>
              </w:rPr>
              <w:t>Check cleanliness and condition of tables and all table items, prior to service and take necessary corrective action</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317956">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Element 2: Take and process orders</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t xml:space="preserve">Provide a helpful and attentive approach to customers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t>Take and record orders accurately and legibly</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t>Convey orders promptly to the kitchen and/or bar</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spacing w:before="120"/>
            </w:pPr>
            <w:r w:rsidRPr="00826425">
              <w:t>Give customers advice on product selections, if required</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E070A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keepNext/>
            </w:pPr>
            <w:r w:rsidRPr="00826425">
              <w:t>Element 3: Prepare and pack take away food and beverages</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Present and pack food and beverage items in accordance with enterprise procedures and relevant health regulations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rPr>
                <w:szCs w:val="22"/>
              </w:rPr>
              <w:lastRenderedPageBreak/>
              <w:t>Apply safe food handling practices in accordance with enterprise procedures and relevant health regulations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rPr>
                <w:szCs w:val="22"/>
              </w:rPr>
              <w:t>Dispose of spoiled products in accordance with enterprise procedures and relevant health regulations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rPr>
                <w:szCs w:val="22"/>
              </w:rPr>
              <w:t>Comply with correct food handling and food safety procedures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317956">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Element 4: Provide table service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 xml:space="preserve">Receive customer orders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Check product and/or brand preferences with customer in a courteous manner</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Provide clear and helpful recommendations or information to customers on selection of food or drinks, if required</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Serve food and drink according to enterprise requirements and personal hygiene standards</w:t>
            </w:r>
          </w:p>
          <w:p w:rsidR="00317956" w:rsidRPr="00826425" w:rsidRDefault="00317956" w:rsidP="00031C5E">
            <w:pPr>
              <w:pStyle w:val="TableText"/>
            </w:pP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Element 5: Store and handle foods safely</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rPr>
                <w:i/>
              </w:rPr>
            </w:pPr>
            <w:r w:rsidRPr="00826425">
              <w:t>Comply with personal hygiene standards</w:t>
            </w:r>
            <w:r w:rsidRPr="00826425">
              <w:rPr>
                <w:i/>
              </w:rPr>
              <w:t xml:space="preserve">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 xml:space="preserve">Handle food according to food safety program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Maintain the workplace in a clean and tidy order</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 xml:space="preserve">Comply with workplace measures to prevent pests entering the premises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t>Identify and report indicators of pest presence</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17956" w:rsidRPr="00826425" w:rsidRDefault="00317956" w:rsidP="00031C5E">
            <w:pPr>
              <w:pStyle w:val="TableTextBold"/>
            </w:pPr>
            <w:r w:rsidRPr="00826425">
              <w:t>Element 6: Handle payment and carry out cash control procedures</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vAlign w:val="center"/>
          </w:tcPr>
          <w:p w:rsidR="00317956" w:rsidRPr="00826425" w:rsidRDefault="00317956" w:rsidP="00031C5E">
            <w:pPr>
              <w:pStyle w:val="TableText"/>
            </w:pPr>
            <w:r w:rsidRPr="00826425">
              <w:rPr>
                <w:szCs w:val="22"/>
              </w:rPr>
              <w:t xml:space="preserve">Receive and accurately check cash float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Open and close cash register using manufacturer specifications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rPr>
                <w:szCs w:val="22"/>
              </w:rPr>
            </w:pPr>
            <w:r w:rsidRPr="00826425">
              <w:rPr>
                <w:szCs w:val="22"/>
              </w:rPr>
              <w:t>Use cash register according to standard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Issue receipts according to standard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Carry out reconciliation of takings accurately and report errors to supervisor</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keepNext/>
            </w:pPr>
            <w:r w:rsidRPr="00826425">
              <w:lastRenderedPageBreak/>
              <w:t>Element 7: Close down food service area</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Store and/or prepare equipment for the next service,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 xml:space="preserve">Clear, clean or dismantle area in accordance with enterprise procedures and safety requirements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rPr>
                <w:szCs w:val="22"/>
              </w:rPr>
            </w:pPr>
            <w:r w:rsidRPr="00826425">
              <w:rPr>
                <w:szCs w:val="22"/>
              </w:rPr>
              <w:t xml:space="preserve">Set up area correctly for the next service, in accordance with enterprise procedures and requirements </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pPr>
            <w:r w:rsidRPr="00826425">
              <w:rPr>
                <w:szCs w:val="22"/>
              </w:rPr>
              <w:t>Review and evaluate services with colleagues, where appropriate, identifying possible improvements</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c>
          <w:tcPr>
            <w:tcW w:w="7081" w:type="dxa"/>
            <w:gridSpan w:val="6"/>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rPr>
                <w:szCs w:val="22"/>
              </w:rPr>
            </w:pPr>
            <w:r w:rsidRPr="00826425">
              <w:rPr>
                <w:szCs w:val="22"/>
              </w:rPr>
              <w:t>Provide handover to incoming colleagues and share any relevant information</w:t>
            </w:r>
          </w:p>
        </w:tc>
        <w:tc>
          <w:tcPr>
            <w:tcW w:w="711" w:type="dxa"/>
            <w:gridSpan w:val="3"/>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Checkbox"/>
              <w:rPr>
                <w:lang w:val="en-AU"/>
              </w:rPr>
            </w:pPr>
          </w:p>
        </w:tc>
      </w:tr>
      <w:tr w:rsidR="00317956" w:rsidRPr="00826425" w:rsidTr="00031C5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keepNext/>
            </w:pPr>
            <w:r w:rsidRPr="00826425">
              <w:lastRenderedPageBreak/>
              <w:t>Comments/feedback from Third Party to Trainer/Assessor:</w:t>
            </w:r>
          </w:p>
        </w:tc>
      </w:tr>
      <w:tr w:rsidR="00317956" w:rsidRPr="00826425" w:rsidTr="00031C5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317956" w:rsidRPr="00826425" w:rsidRDefault="00317956" w:rsidP="00031C5E">
            <w:pPr>
              <w:pStyle w:val="TableText"/>
              <w:keepNext/>
              <w:rPr>
                <w:b/>
              </w:rPr>
            </w:pPr>
          </w:p>
        </w:tc>
      </w:tr>
      <w:tr w:rsidR="00317956" w:rsidRPr="00826425" w:rsidTr="00031C5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Date:</w:t>
            </w:r>
          </w:p>
        </w:tc>
      </w:tr>
      <w:tr w:rsidR="00317956" w:rsidRPr="00826425" w:rsidTr="00031C5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17956" w:rsidRPr="00826425" w:rsidRDefault="00317956" w:rsidP="00031C5E">
            <w:pPr>
              <w:pStyle w:val="TableTextBold"/>
            </w:pPr>
            <w:r w:rsidRPr="00826425">
              <w:t>Send to:</w:t>
            </w:r>
          </w:p>
        </w:tc>
      </w:tr>
    </w:tbl>
    <w:p w:rsidR="00E070AE" w:rsidRPr="00826425" w:rsidRDefault="00E070AE" w:rsidP="00F82243">
      <w:pPr>
        <w:pStyle w:val="BodyCopy"/>
        <w:rPr>
          <w:lang w:val="en-AU"/>
        </w:rPr>
        <w:sectPr w:rsidR="00E070AE" w:rsidRPr="00826425" w:rsidSect="00205B1A">
          <w:headerReference w:type="even" r:id="rId39"/>
          <w:headerReference w:type="default" r:id="rId40"/>
          <w:pgSz w:w="11906" w:h="16838"/>
          <w:pgMar w:top="1440" w:right="1440" w:bottom="1440" w:left="1440" w:header="708" w:footer="253" w:gutter="0"/>
          <w:cols w:space="708"/>
          <w:docGrid w:linePitch="360"/>
        </w:sectPr>
      </w:pPr>
    </w:p>
    <w:p w:rsidR="00E070AE" w:rsidRPr="00826425" w:rsidRDefault="00E070AE" w:rsidP="00E070AE">
      <w:pPr>
        <w:pStyle w:val="Heading1"/>
        <w:rPr>
          <w:lang w:val="en-AU"/>
        </w:rPr>
      </w:pPr>
      <w:bookmarkStart w:id="39" w:name="_Toc378597114"/>
      <w:r w:rsidRPr="00826425">
        <w:rPr>
          <w:lang w:val="en-AU"/>
        </w:rPr>
        <w:lastRenderedPageBreak/>
        <w:t>Competency Recording Sheet</w:t>
      </w:r>
      <w:bookmarkEnd w:id="39"/>
    </w:p>
    <w:tbl>
      <w:tblPr>
        <w:tblStyle w:val="TableGrid"/>
        <w:tblW w:w="14175" w:type="dxa"/>
        <w:tblLayout w:type="fixed"/>
        <w:tblLook w:val="04A0"/>
      </w:tblPr>
      <w:tblGrid>
        <w:gridCol w:w="3510"/>
        <w:gridCol w:w="6096"/>
        <w:gridCol w:w="4569"/>
      </w:tblGrid>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rPr>
                <w:szCs w:val="24"/>
              </w:rPr>
              <w:t>Name of Student</w:t>
            </w:r>
          </w:p>
        </w:tc>
        <w:tc>
          <w:tcPr>
            <w:tcW w:w="10665" w:type="dxa"/>
            <w:gridSpan w:val="2"/>
          </w:tcPr>
          <w:p w:rsidR="009900B5" w:rsidRPr="00826425" w:rsidRDefault="009900B5" w:rsidP="009900B5">
            <w:pPr>
              <w:pStyle w:val="TableText"/>
            </w:pPr>
          </w:p>
        </w:tc>
      </w:tr>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rPr>
                <w:szCs w:val="24"/>
              </w:rPr>
              <w:t>Name of Assessor/s</w:t>
            </w:r>
          </w:p>
        </w:tc>
        <w:tc>
          <w:tcPr>
            <w:tcW w:w="10665" w:type="dxa"/>
            <w:gridSpan w:val="2"/>
          </w:tcPr>
          <w:p w:rsidR="009900B5" w:rsidRPr="00826425" w:rsidRDefault="009900B5" w:rsidP="009900B5">
            <w:pPr>
              <w:pStyle w:val="TableText"/>
            </w:pPr>
          </w:p>
        </w:tc>
      </w:tr>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rPr>
                <w:szCs w:val="24"/>
              </w:rPr>
              <w:t>Unit of Competency</w:t>
            </w:r>
          </w:p>
        </w:tc>
        <w:tc>
          <w:tcPr>
            <w:tcW w:w="6096" w:type="dxa"/>
          </w:tcPr>
          <w:p w:rsidR="009900B5" w:rsidRPr="00826425" w:rsidRDefault="00966C5C" w:rsidP="009900B5">
            <w:pPr>
              <w:pStyle w:val="TableText"/>
            </w:pPr>
            <w:fldSimple w:instr=" REF  UnitName  \* MERGEFORMAT ">
              <w:sdt>
                <w:sdtPr>
                  <w:alias w:val="Unit Name"/>
                  <w:tag w:val="Unit Name"/>
                  <w:id w:val="1179976"/>
                  <w:placeholder>
                    <w:docPart w:val="9BEEC5DA8BA24613AF1431BE3BAEFD77"/>
                  </w:placeholder>
                </w:sdtPr>
                <w:sdtContent>
                  <w:r w:rsidR="00034ADC" w:rsidRPr="00826425">
                    <w:t>Take food orders and provide table service</w:t>
                  </w:r>
                </w:sdtContent>
              </w:sdt>
            </w:fldSimple>
          </w:p>
        </w:tc>
        <w:tc>
          <w:tcPr>
            <w:tcW w:w="4569" w:type="dxa"/>
          </w:tcPr>
          <w:p w:rsidR="009900B5" w:rsidRPr="00826425" w:rsidRDefault="00390A0A" w:rsidP="00390A0A">
            <w:pPr>
              <w:pStyle w:val="TableText"/>
            </w:pPr>
            <w:r w:rsidRPr="00826425">
              <w:t>D1.HBS.CL5.16</w:t>
            </w:r>
          </w:p>
        </w:tc>
      </w:tr>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rPr>
                <w:szCs w:val="24"/>
              </w:rPr>
              <w:t>Date assessment commenced</w:t>
            </w:r>
          </w:p>
        </w:tc>
        <w:tc>
          <w:tcPr>
            <w:tcW w:w="10665" w:type="dxa"/>
            <w:gridSpan w:val="2"/>
          </w:tcPr>
          <w:p w:rsidR="009900B5" w:rsidRPr="00826425" w:rsidRDefault="009900B5" w:rsidP="009900B5">
            <w:pPr>
              <w:pStyle w:val="TableText"/>
            </w:pPr>
          </w:p>
        </w:tc>
      </w:tr>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rPr>
                <w:szCs w:val="24"/>
              </w:rPr>
              <w:t>Date assessment finalised</w:t>
            </w:r>
          </w:p>
        </w:tc>
        <w:tc>
          <w:tcPr>
            <w:tcW w:w="10665" w:type="dxa"/>
            <w:gridSpan w:val="2"/>
          </w:tcPr>
          <w:p w:rsidR="009900B5" w:rsidRPr="00826425" w:rsidRDefault="009900B5" w:rsidP="009900B5">
            <w:pPr>
              <w:pStyle w:val="TableText"/>
            </w:pPr>
          </w:p>
        </w:tc>
      </w:tr>
      <w:tr w:rsidR="009900B5" w:rsidRPr="00826425" w:rsidTr="009900B5">
        <w:tc>
          <w:tcPr>
            <w:tcW w:w="3510" w:type="dxa"/>
            <w:shd w:val="clear" w:color="auto" w:fill="D9D9D9" w:themeFill="background1" w:themeFillShade="D9"/>
          </w:tcPr>
          <w:p w:rsidR="009900B5" w:rsidRPr="00826425" w:rsidRDefault="009900B5" w:rsidP="009900B5">
            <w:pPr>
              <w:pStyle w:val="TableTextBold"/>
              <w:rPr>
                <w:szCs w:val="24"/>
              </w:rPr>
            </w:pPr>
            <w:r w:rsidRPr="00826425">
              <w:t>Assessment decision</w:t>
            </w:r>
          </w:p>
        </w:tc>
        <w:tc>
          <w:tcPr>
            <w:tcW w:w="10665" w:type="dxa"/>
            <w:gridSpan w:val="2"/>
          </w:tcPr>
          <w:p w:rsidR="009900B5" w:rsidRPr="00826425" w:rsidRDefault="000C6488" w:rsidP="00B378C2">
            <w:pPr>
              <w:pStyle w:val="TableText"/>
              <w:rPr>
                <w:b/>
                <w:szCs w:val="24"/>
              </w:rPr>
            </w:pPr>
            <w:r>
              <w:t xml:space="preserve">Pass </w:t>
            </w:r>
            <w:r w:rsidR="009900B5" w:rsidRPr="00826425">
              <w:t>Competent / Not Yet Competent (Circle one)</w:t>
            </w:r>
          </w:p>
        </w:tc>
      </w:tr>
      <w:tr w:rsidR="009900B5" w:rsidRPr="00826425" w:rsidTr="0061546E">
        <w:trPr>
          <w:trHeight w:val="2064"/>
        </w:trPr>
        <w:tc>
          <w:tcPr>
            <w:tcW w:w="3510" w:type="dxa"/>
            <w:shd w:val="clear" w:color="auto" w:fill="D9D9D9" w:themeFill="background1" w:themeFillShade="D9"/>
          </w:tcPr>
          <w:p w:rsidR="009900B5" w:rsidRPr="00826425" w:rsidRDefault="009900B5" w:rsidP="009900B5">
            <w:pPr>
              <w:pStyle w:val="TableTextBold"/>
            </w:pPr>
            <w:r w:rsidRPr="00826425">
              <w:t>Follow up action required</w:t>
            </w:r>
          </w:p>
          <w:p w:rsidR="009900B5" w:rsidRPr="00826425" w:rsidRDefault="009900B5" w:rsidP="00B378C2">
            <w:pPr>
              <w:pStyle w:val="TableText"/>
            </w:pPr>
            <w:r w:rsidRPr="00826425">
              <w:t>(Insert additional work and assessment required to achieve competency)</w:t>
            </w:r>
          </w:p>
        </w:tc>
        <w:tc>
          <w:tcPr>
            <w:tcW w:w="10665" w:type="dxa"/>
            <w:gridSpan w:val="2"/>
          </w:tcPr>
          <w:p w:rsidR="009900B5" w:rsidRPr="00826425" w:rsidRDefault="009900B5" w:rsidP="00B378C2">
            <w:pPr>
              <w:pStyle w:val="TableText"/>
              <w:rPr>
                <w:b/>
                <w:szCs w:val="24"/>
              </w:rPr>
            </w:pPr>
          </w:p>
        </w:tc>
      </w:tr>
      <w:tr w:rsidR="009900B5" w:rsidRPr="00826425" w:rsidTr="0061546E">
        <w:trPr>
          <w:trHeight w:val="2263"/>
        </w:trPr>
        <w:tc>
          <w:tcPr>
            <w:tcW w:w="3510" w:type="dxa"/>
            <w:shd w:val="clear" w:color="auto" w:fill="D9D9D9" w:themeFill="background1" w:themeFillShade="D9"/>
          </w:tcPr>
          <w:p w:rsidR="009900B5" w:rsidRPr="00826425" w:rsidRDefault="009900B5" w:rsidP="009900B5">
            <w:pPr>
              <w:pStyle w:val="TableTextBold"/>
            </w:pPr>
            <w:r w:rsidRPr="00826425">
              <w:t>Comments/observations by assessor/s</w:t>
            </w:r>
          </w:p>
        </w:tc>
        <w:tc>
          <w:tcPr>
            <w:tcW w:w="10665" w:type="dxa"/>
            <w:gridSpan w:val="2"/>
          </w:tcPr>
          <w:p w:rsidR="009900B5" w:rsidRPr="00826425" w:rsidRDefault="009900B5" w:rsidP="00B378C2">
            <w:pPr>
              <w:pStyle w:val="TableText"/>
              <w:rPr>
                <w:b/>
                <w:szCs w:val="24"/>
              </w:rPr>
            </w:pPr>
          </w:p>
        </w:tc>
      </w:tr>
    </w:tbl>
    <w:p w:rsidR="009900B5" w:rsidRPr="00826425" w:rsidRDefault="009900B5">
      <w:r w:rsidRPr="00826425">
        <w:br w:type="page"/>
      </w:r>
    </w:p>
    <w:tbl>
      <w:tblPr>
        <w:tblStyle w:val="TableGrid"/>
        <w:tblW w:w="14175" w:type="dxa"/>
        <w:tblLayout w:type="fixed"/>
        <w:tblLook w:val="04A0"/>
      </w:tblPr>
      <w:tblGrid>
        <w:gridCol w:w="5495"/>
        <w:gridCol w:w="1693"/>
        <w:gridCol w:w="8"/>
        <w:gridCol w:w="1409"/>
        <w:gridCol w:w="24"/>
        <w:gridCol w:w="1402"/>
        <w:gridCol w:w="22"/>
        <w:gridCol w:w="1395"/>
        <w:gridCol w:w="9"/>
        <w:gridCol w:w="20"/>
        <w:gridCol w:w="1351"/>
        <w:gridCol w:w="38"/>
        <w:gridCol w:w="1309"/>
      </w:tblGrid>
      <w:tr w:rsidR="00F1496E" w:rsidRPr="00826425" w:rsidTr="00F1496E">
        <w:trPr>
          <w:tblHeader/>
        </w:trPr>
        <w:tc>
          <w:tcPr>
            <w:tcW w:w="14175" w:type="dxa"/>
            <w:gridSpan w:val="13"/>
            <w:tcBorders>
              <w:top w:val="nil"/>
              <w:left w:val="nil"/>
              <w:right w:val="nil"/>
            </w:tcBorders>
            <w:shd w:val="clear" w:color="auto" w:fill="auto"/>
            <w:vAlign w:val="center"/>
          </w:tcPr>
          <w:p w:rsidR="00F1496E" w:rsidRPr="00826425" w:rsidRDefault="00F1496E" w:rsidP="00F1496E">
            <w:pPr>
              <w:pStyle w:val="TableText"/>
            </w:pPr>
            <w:r w:rsidRPr="00826425">
              <w:lastRenderedPageBreak/>
              <w:t>Place a tick (</w:t>
            </w:r>
            <w:r w:rsidRPr="00826425">
              <w:sym w:font="Wingdings" w:char="F0FC"/>
            </w:r>
            <w:r w:rsidRPr="00826425">
              <w:t>) in the column to reflect evidence obtained to determine Competency of the student for each Performance Criteria.</w:t>
            </w:r>
          </w:p>
        </w:tc>
      </w:tr>
      <w:tr w:rsidR="009900B5" w:rsidRPr="00826425" w:rsidTr="00BD1FB3">
        <w:trPr>
          <w:tblHeader/>
        </w:trPr>
        <w:tc>
          <w:tcPr>
            <w:tcW w:w="5495" w:type="dxa"/>
            <w:shd w:val="clear" w:color="auto" w:fill="D9D9D9" w:themeFill="background1" w:themeFillShade="D9"/>
            <w:vAlign w:val="center"/>
          </w:tcPr>
          <w:p w:rsidR="009900B5" w:rsidRPr="00826425" w:rsidRDefault="009900B5" w:rsidP="009900B5">
            <w:pPr>
              <w:pStyle w:val="TableTextBold"/>
            </w:pPr>
            <w:r w:rsidRPr="00826425">
              <w:t>Element &amp; Performance Criteria</w:t>
            </w:r>
          </w:p>
        </w:tc>
        <w:tc>
          <w:tcPr>
            <w:tcW w:w="1693" w:type="dxa"/>
            <w:shd w:val="clear" w:color="auto" w:fill="D9D9D9" w:themeFill="background1" w:themeFillShade="D9"/>
            <w:vAlign w:val="center"/>
          </w:tcPr>
          <w:p w:rsidR="009900B5" w:rsidRPr="00826425" w:rsidRDefault="009900B5" w:rsidP="009900B5">
            <w:pPr>
              <w:pStyle w:val="TableTextBold"/>
              <w:jc w:val="center"/>
            </w:pPr>
            <w:r w:rsidRPr="00826425">
              <w:t>Observation of skills</w:t>
            </w:r>
          </w:p>
        </w:tc>
        <w:tc>
          <w:tcPr>
            <w:tcW w:w="1417" w:type="dxa"/>
            <w:gridSpan w:val="2"/>
            <w:shd w:val="clear" w:color="auto" w:fill="D9D9D9" w:themeFill="background1" w:themeFillShade="D9"/>
            <w:vAlign w:val="center"/>
          </w:tcPr>
          <w:p w:rsidR="009900B5" w:rsidRPr="00826425" w:rsidRDefault="009900B5" w:rsidP="009900B5">
            <w:pPr>
              <w:pStyle w:val="TableTextBold"/>
              <w:jc w:val="center"/>
            </w:pPr>
            <w:r w:rsidRPr="00826425">
              <w:t>3rd Party Statement</w:t>
            </w:r>
          </w:p>
        </w:tc>
        <w:tc>
          <w:tcPr>
            <w:tcW w:w="1426" w:type="dxa"/>
            <w:gridSpan w:val="2"/>
            <w:shd w:val="clear" w:color="auto" w:fill="D9D9D9" w:themeFill="background1" w:themeFillShade="D9"/>
            <w:vAlign w:val="center"/>
          </w:tcPr>
          <w:p w:rsidR="009900B5" w:rsidRPr="00826425" w:rsidRDefault="009900B5" w:rsidP="009900B5">
            <w:pPr>
              <w:pStyle w:val="TableTextBold"/>
              <w:jc w:val="center"/>
            </w:pPr>
            <w:r w:rsidRPr="00826425">
              <w:t>Oral Questions</w:t>
            </w:r>
          </w:p>
        </w:tc>
        <w:tc>
          <w:tcPr>
            <w:tcW w:w="1417" w:type="dxa"/>
            <w:gridSpan w:val="2"/>
            <w:shd w:val="clear" w:color="auto" w:fill="D9D9D9" w:themeFill="background1" w:themeFillShade="D9"/>
            <w:vAlign w:val="center"/>
          </w:tcPr>
          <w:p w:rsidR="009900B5" w:rsidRPr="00826425" w:rsidRDefault="009900B5" w:rsidP="009900B5">
            <w:pPr>
              <w:pStyle w:val="TableTextBold"/>
              <w:jc w:val="center"/>
            </w:pPr>
            <w:r w:rsidRPr="00826425">
              <w:t>Written Questions</w:t>
            </w:r>
          </w:p>
        </w:tc>
        <w:tc>
          <w:tcPr>
            <w:tcW w:w="1418" w:type="dxa"/>
            <w:gridSpan w:val="4"/>
            <w:shd w:val="clear" w:color="auto" w:fill="D9D9D9" w:themeFill="background1" w:themeFillShade="D9"/>
            <w:vAlign w:val="center"/>
          </w:tcPr>
          <w:p w:rsidR="009900B5" w:rsidRPr="00826425" w:rsidRDefault="009900B5" w:rsidP="009900B5">
            <w:pPr>
              <w:pStyle w:val="TableTextBold"/>
              <w:jc w:val="center"/>
            </w:pPr>
            <w:r w:rsidRPr="00826425">
              <w:t>Work Projects</w:t>
            </w:r>
          </w:p>
        </w:tc>
        <w:tc>
          <w:tcPr>
            <w:tcW w:w="1309" w:type="dxa"/>
            <w:shd w:val="clear" w:color="auto" w:fill="D9D9D9" w:themeFill="background1" w:themeFillShade="D9"/>
            <w:vAlign w:val="center"/>
          </w:tcPr>
          <w:p w:rsidR="009900B5" w:rsidRPr="00826425" w:rsidRDefault="009900B5" w:rsidP="009900B5">
            <w:pPr>
              <w:pStyle w:val="TableTextBold"/>
              <w:jc w:val="center"/>
            </w:pPr>
            <w:r w:rsidRPr="00826425">
              <w:t>Other</w:t>
            </w:r>
          </w:p>
        </w:tc>
      </w:tr>
      <w:tr w:rsidR="009900B5" w:rsidRPr="00826425" w:rsidTr="009900B5">
        <w:tc>
          <w:tcPr>
            <w:tcW w:w="5495" w:type="dxa"/>
            <w:shd w:val="clear" w:color="auto" w:fill="D9D9D9" w:themeFill="background1" w:themeFillShade="D9"/>
          </w:tcPr>
          <w:p w:rsidR="009900B5" w:rsidRPr="00826425" w:rsidRDefault="009900B5" w:rsidP="00F1496E">
            <w:pPr>
              <w:pStyle w:val="TableTextBold"/>
            </w:pPr>
            <w:r w:rsidRPr="00826425">
              <w:t xml:space="preserve">Element 1: </w:t>
            </w:r>
            <w:r w:rsidR="00390A0A" w:rsidRPr="00826425">
              <w:t>Prepare food and/or food and beverage outlet for service</w:t>
            </w:r>
          </w:p>
        </w:tc>
        <w:tc>
          <w:tcPr>
            <w:tcW w:w="1693" w:type="dxa"/>
            <w:shd w:val="clear" w:color="auto" w:fill="000000" w:themeFill="text1"/>
            <w:vAlign w:val="center"/>
          </w:tcPr>
          <w:p w:rsidR="009900B5" w:rsidRPr="00826425" w:rsidRDefault="009900B5" w:rsidP="00B378C2">
            <w:pPr>
              <w:pStyle w:val="TableText"/>
              <w:spacing w:before="60" w:after="60"/>
              <w:jc w:val="center"/>
            </w:pPr>
          </w:p>
        </w:tc>
        <w:tc>
          <w:tcPr>
            <w:tcW w:w="1417" w:type="dxa"/>
            <w:gridSpan w:val="2"/>
            <w:shd w:val="clear" w:color="auto" w:fill="000000" w:themeFill="text1"/>
            <w:vAlign w:val="center"/>
          </w:tcPr>
          <w:p w:rsidR="009900B5" w:rsidRPr="00826425" w:rsidRDefault="009900B5" w:rsidP="00B378C2">
            <w:pPr>
              <w:pStyle w:val="TableText"/>
              <w:spacing w:before="60" w:after="60"/>
              <w:jc w:val="center"/>
            </w:pPr>
          </w:p>
        </w:tc>
        <w:tc>
          <w:tcPr>
            <w:tcW w:w="1426" w:type="dxa"/>
            <w:gridSpan w:val="2"/>
            <w:shd w:val="clear" w:color="auto" w:fill="000000" w:themeFill="text1"/>
            <w:vAlign w:val="center"/>
          </w:tcPr>
          <w:p w:rsidR="009900B5" w:rsidRPr="00826425" w:rsidRDefault="009900B5" w:rsidP="00B378C2">
            <w:pPr>
              <w:pStyle w:val="TableText"/>
              <w:spacing w:before="60" w:after="60"/>
              <w:jc w:val="center"/>
            </w:pPr>
          </w:p>
        </w:tc>
        <w:tc>
          <w:tcPr>
            <w:tcW w:w="1417" w:type="dxa"/>
            <w:gridSpan w:val="2"/>
            <w:shd w:val="clear" w:color="auto" w:fill="000000" w:themeFill="text1"/>
            <w:vAlign w:val="center"/>
          </w:tcPr>
          <w:p w:rsidR="009900B5" w:rsidRPr="00826425" w:rsidRDefault="009900B5" w:rsidP="00B378C2">
            <w:pPr>
              <w:pStyle w:val="TableText"/>
              <w:spacing w:before="60" w:after="60"/>
              <w:jc w:val="center"/>
            </w:pPr>
          </w:p>
        </w:tc>
        <w:tc>
          <w:tcPr>
            <w:tcW w:w="1418" w:type="dxa"/>
            <w:gridSpan w:val="4"/>
            <w:shd w:val="clear" w:color="auto" w:fill="000000" w:themeFill="text1"/>
            <w:vAlign w:val="center"/>
          </w:tcPr>
          <w:p w:rsidR="009900B5" w:rsidRPr="00826425" w:rsidRDefault="009900B5" w:rsidP="00B378C2">
            <w:pPr>
              <w:pStyle w:val="TableText"/>
              <w:spacing w:before="60" w:after="60"/>
              <w:jc w:val="center"/>
            </w:pPr>
          </w:p>
        </w:tc>
        <w:tc>
          <w:tcPr>
            <w:tcW w:w="1309" w:type="dxa"/>
            <w:shd w:val="clear" w:color="auto" w:fill="000000" w:themeFill="text1"/>
            <w:vAlign w:val="center"/>
          </w:tcPr>
          <w:p w:rsidR="009900B5" w:rsidRPr="00826425" w:rsidRDefault="009900B5" w:rsidP="00B378C2">
            <w:pPr>
              <w:pStyle w:val="TableText"/>
              <w:spacing w:before="60" w:after="60"/>
              <w:jc w:val="center"/>
            </w:pPr>
          </w:p>
        </w:tc>
      </w:tr>
      <w:tr w:rsidR="009900B5" w:rsidRPr="00826425" w:rsidTr="009900B5">
        <w:tc>
          <w:tcPr>
            <w:tcW w:w="5495" w:type="dxa"/>
            <w:vAlign w:val="center"/>
          </w:tcPr>
          <w:p w:rsidR="009900B5" w:rsidRPr="00826425" w:rsidRDefault="00390A0A" w:rsidP="0061546E">
            <w:pPr>
              <w:pStyle w:val="TableText"/>
              <w:spacing w:before="120"/>
            </w:pPr>
            <w:r w:rsidRPr="00826425">
              <w:rPr>
                <w:szCs w:val="22"/>
              </w:rPr>
              <w:t>Check food service area and customer facilities for cleanliness prior to service, in accordance with enterprise procedures, and where required, take corrective action/s</w:t>
            </w:r>
          </w:p>
        </w:tc>
        <w:tc>
          <w:tcPr>
            <w:tcW w:w="1693" w:type="dxa"/>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26" w:type="dxa"/>
            <w:gridSpan w:val="2"/>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18" w:type="dxa"/>
            <w:gridSpan w:val="4"/>
            <w:vAlign w:val="center"/>
          </w:tcPr>
          <w:p w:rsidR="009900B5" w:rsidRPr="00826425" w:rsidRDefault="009900B5" w:rsidP="0061546E">
            <w:pPr>
              <w:pStyle w:val="TableText"/>
              <w:spacing w:before="120"/>
              <w:jc w:val="center"/>
            </w:pPr>
          </w:p>
        </w:tc>
        <w:tc>
          <w:tcPr>
            <w:tcW w:w="1309" w:type="dxa"/>
            <w:vAlign w:val="center"/>
          </w:tcPr>
          <w:p w:rsidR="009900B5" w:rsidRPr="00826425" w:rsidRDefault="009900B5" w:rsidP="0061546E">
            <w:pPr>
              <w:pStyle w:val="TableText"/>
              <w:spacing w:before="120"/>
              <w:jc w:val="center"/>
            </w:pPr>
          </w:p>
        </w:tc>
      </w:tr>
      <w:tr w:rsidR="009900B5" w:rsidRPr="00826425" w:rsidTr="0061546E">
        <w:trPr>
          <w:trHeight w:val="661"/>
        </w:trPr>
        <w:tc>
          <w:tcPr>
            <w:tcW w:w="5495" w:type="dxa"/>
            <w:vAlign w:val="center"/>
          </w:tcPr>
          <w:p w:rsidR="009900B5" w:rsidRPr="00826425" w:rsidRDefault="00390A0A" w:rsidP="0061546E">
            <w:pPr>
              <w:pStyle w:val="TableText"/>
              <w:spacing w:before="120"/>
            </w:pPr>
            <w:r w:rsidRPr="00826425">
              <w:rPr>
                <w:szCs w:val="22"/>
              </w:rPr>
              <w:t>Check and prepare equipment for service</w:t>
            </w:r>
          </w:p>
        </w:tc>
        <w:tc>
          <w:tcPr>
            <w:tcW w:w="1693" w:type="dxa"/>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26" w:type="dxa"/>
            <w:gridSpan w:val="2"/>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18" w:type="dxa"/>
            <w:gridSpan w:val="4"/>
            <w:vAlign w:val="center"/>
          </w:tcPr>
          <w:p w:rsidR="009900B5" w:rsidRPr="00826425" w:rsidRDefault="009900B5" w:rsidP="0061546E">
            <w:pPr>
              <w:pStyle w:val="TableText"/>
              <w:spacing w:before="120"/>
              <w:jc w:val="center"/>
            </w:pPr>
          </w:p>
        </w:tc>
        <w:tc>
          <w:tcPr>
            <w:tcW w:w="1309" w:type="dxa"/>
            <w:vAlign w:val="center"/>
          </w:tcPr>
          <w:p w:rsidR="009900B5" w:rsidRPr="00826425" w:rsidRDefault="009900B5" w:rsidP="0061546E">
            <w:pPr>
              <w:pStyle w:val="TableText"/>
              <w:spacing w:before="120"/>
              <w:jc w:val="center"/>
            </w:pPr>
          </w:p>
        </w:tc>
      </w:tr>
      <w:tr w:rsidR="009900B5" w:rsidRPr="00826425" w:rsidTr="009900B5">
        <w:tc>
          <w:tcPr>
            <w:tcW w:w="5495" w:type="dxa"/>
            <w:vAlign w:val="center"/>
          </w:tcPr>
          <w:p w:rsidR="009900B5" w:rsidRPr="00826425" w:rsidRDefault="00390A0A" w:rsidP="0061546E">
            <w:pPr>
              <w:pStyle w:val="TableText"/>
              <w:spacing w:before="120"/>
            </w:pPr>
            <w:r w:rsidRPr="00826425">
              <w:rPr>
                <w:szCs w:val="22"/>
              </w:rPr>
              <w:t>Check cleanliness and condition of tables and all table items, prior to service and take necessary corrective action</w:t>
            </w:r>
          </w:p>
        </w:tc>
        <w:tc>
          <w:tcPr>
            <w:tcW w:w="1693" w:type="dxa"/>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26" w:type="dxa"/>
            <w:gridSpan w:val="2"/>
            <w:vAlign w:val="center"/>
          </w:tcPr>
          <w:p w:rsidR="009900B5" w:rsidRPr="00826425" w:rsidRDefault="009900B5" w:rsidP="0061546E">
            <w:pPr>
              <w:pStyle w:val="TableText"/>
              <w:spacing w:before="120"/>
              <w:jc w:val="center"/>
            </w:pPr>
          </w:p>
        </w:tc>
        <w:tc>
          <w:tcPr>
            <w:tcW w:w="1417" w:type="dxa"/>
            <w:gridSpan w:val="2"/>
            <w:vAlign w:val="center"/>
          </w:tcPr>
          <w:p w:rsidR="009900B5" w:rsidRPr="00826425" w:rsidRDefault="009900B5" w:rsidP="0061546E">
            <w:pPr>
              <w:pStyle w:val="TableText"/>
              <w:spacing w:before="120"/>
              <w:jc w:val="center"/>
            </w:pPr>
          </w:p>
        </w:tc>
        <w:tc>
          <w:tcPr>
            <w:tcW w:w="1418" w:type="dxa"/>
            <w:gridSpan w:val="4"/>
            <w:vAlign w:val="center"/>
          </w:tcPr>
          <w:p w:rsidR="009900B5" w:rsidRPr="00826425" w:rsidRDefault="009900B5" w:rsidP="0061546E">
            <w:pPr>
              <w:pStyle w:val="TableText"/>
              <w:spacing w:before="120"/>
              <w:jc w:val="center"/>
            </w:pPr>
          </w:p>
        </w:tc>
        <w:tc>
          <w:tcPr>
            <w:tcW w:w="1309" w:type="dxa"/>
            <w:vAlign w:val="center"/>
          </w:tcPr>
          <w:p w:rsidR="009900B5" w:rsidRPr="00826425" w:rsidRDefault="009900B5" w:rsidP="0061546E">
            <w:pPr>
              <w:pStyle w:val="TableText"/>
              <w:spacing w:before="120"/>
              <w:jc w:val="center"/>
            </w:pPr>
          </w:p>
        </w:tc>
      </w:tr>
      <w:tr w:rsidR="009900B5" w:rsidRPr="00826425" w:rsidTr="009900B5">
        <w:tc>
          <w:tcPr>
            <w:tcW w:w="5495" w:type="dxa"/>
            <w:shd w:val="clear" w:color="auto" w:fill="D9D9D9" w:themeFill="background1" w:themeFillShade="D9"/>
          </w:tcPr>
          <w:p w:rsidR="009900B5" w:rsidRPr="00826425" w:rsidRDefault="009900B5" w:rsidP="00F1496E">
            <w:pPr>
              <w:pStyle w:val="TableTextBold"/>
            </w:pPr>
            <w:r w:rsidRPr="00826425">
              <w:t xml:space="preserve">Element 2: </w:t>
            </w:r>
            <w:r w:rsidR="00390A0A" w:rsidRPr="00826425">
              <w:t>Take and process orders</w:t>
            </w:r>
          </w:p>
        </w:tc>
        <w:tc>
          <w:tcPr>
            <w:tcW w:w="1693" w:type="dxa"/>
            <w:shd w:val="clear" w:color="auto" w:fill="000000" w:themeFill="text1"/>
          </w:tcPr>
          <w:p w:rsidR="009900B5" w:rsidRPr="00826425" w:rsidRDefault="009900B5" w:rsidP="00B378C2">
            <w:pPr>
              <w:pStyle w:val="TableText"/>
            </w:pPr>
          </w:p>
        </w:tc>
        <w:tc>
          <w:tcPr>
            <w:tcW w:w="1417" w:type="dxa"/>
            <w:gridSpan w:val="2"/>
            <w:shd w:val="clear" w:color="auto" w:fill="000000" w:themeFill="text1"/>
          </w:tcPr>
          <w:p w:rsidR="009900B5" w:rsidRPr="00826425" w:rsidRDefault="009900B5" w:rsidP="00B378C2">
            <w:pPr>
              <w:pStyle w:val="TableText"/>
            </w:pPr>
          </w:p>
        </w:tc>
        <w:tc>
          <w:tcPr>
            <w:tcW w:w="1426" w:type="dxa"/>
            <w:gridSpan w:val="2"/>
            <w:shd w:val="clear" w:color="auto" w:fill="000000" w:themeFill="text1"/>
          </w:tcPr>
          <w:p w:rsidR="009900B5" w:rsidRPr="00826425" w:rsidRDefault="009900B5" w:rsidP="00B378C2">
            <w:pPr>
              <w:pStyle w:val="TableText"/>
            </w:pPr>
          </w:p>
        </w:tc>
        <w:tc>
          <w:tcPr>
            <w:tcW w:w="1426" w:type="dxa"/>
            <w:gridSpan w:val="3"/>
            <w:shd w:val="clear" w:color="auto" w:fill="000000" w:themeFill="text1"/>
          </w:tcPr>
          <w:p w:rsidR="009900B5" w:rsidRPr="00826425" w:rsidRDefault="009900B5" w:rsidP="00B378C2">
            <w:pPr>
              <w:pStyle w:val="TableText"/>
            </w:pPr>
          </w:p>
        </w:tc>
        <w:tc>
          <w:tcPr>
            <w:tcW w:w="1409" w:type="dxa"/>
            <w:gridSpan w:val="3"/>
            <w:shd w:val="clear" w:color="auto" w:fill="000000" w:themeFill="text1"/>
          </w:tcPr>
          <w:p w:rsidR="009900B5" w:rsidRPr="00826425" w:rsidRDefault="009900B5" w:rsidP="00B378C2">
            <w:pPr>
              <w:pStyle w:val="TableText"/>
            </w:pPr>
          </w:p>
        </w:tc>
        <w:tc>
          <w:tcPr>
            <w:tcW w:w="1309" w:type="dxa"/>
            <w:shd w:val="clear" w:color="auto" w:fill="000000" w:themeFill="text1"/>
          </w:tcPr>
          <w:p w:rsidR="009900B5" w:rsidRPr="00826425" w:rsidRDefault="009900B5" w:rsidP="00B378C2">
            <w:pPr>
              <w:pStyle w:val="TableText"/>
            </w:pPr>
          </w:p>
        </w:tc>
      </w:tr>
      <w:tr w:rsidR="009900B5" w:rsidRPr="00826425" w:rsidTr="0061546E">
        <w:trPr>
          <w:trHeight w:val="646"/>
        </w:trPr>
        <w:tc>
          <w:tcPr>
            <w:tcW w:w="5495" w:type="dxa"/>
            <w:vAlign w:val="center"/>
          </w:tcPr>
          <w:p w:rsidR="009900B5" w:rsidRPr="00826425" w:rsidRDefault="00390A0A" w:rsidP="0061546E">
            <w:pPr>
              <w:pStyle w:val="TableText"/>
              <w:spacing w:before="120"/>
            </w:pPr>
            <w:r w:rsidRPr="00826425">
              <w:t xml:space="preserve">Provide a helpful and attentive approach to customers </w:t>
            </w:r>
          </w:p>
        </w:tc>
        <w:tc>
          <w:tcPr>
            <w:tcW w:w="1693" w:type="dxa"/>
          </w:tcPr>
          <w:p w:rsidR="009900B5" w:rsidRPr="00826425" w:rsidRDefault="009900B5" w:rsidP="0061546E">
            <w:pPr>
              <w:pStyle w:val="TableText"/>
              <w:spacing w:before="120"/>
            </w:pPr>
          </w:p>
        </w:tc>
        <w:tc>
          <w:tcPr>
            <w:tcW w:w="1417" w:type="dxa"/>
            <w:gridSpan w:val="2"/>
          </w:tcPr>
          <w:p w:rsidR="009900B5" w:rsidRPr="00826425" w:rsidRDefault="009900B5" w:rsidP="0061546E">
            <w:pPr>
              <w:pStyle w:val="TableText"/>
              <w:spacing w:before="120"/>
            </w:pPr>
          </w:p>
        </w:tc>
        <w:tc>
          <w:tcPr>
            <w:tcW w:w="1426" w:type="dxa"/>
            <w:gridSpan w:val="2"/>
          </w:tcPr>
          <w:p w:rsidR="009900B5" w:rsidRPr="00826425" w:rsidRDefault="009900B5" w:rsidP="0061546E">
            <w:pPr>
              <w:pStyle w:val="TableText"/>
              <w:spacing w:before="120"/>
            </w:pPr>
          </w:p>
        </w:tc>
        <w:tc>
          <w:tcPr>
            <w:tcW w:w="1426" w:type="dxa"/>
            <w:gridSpan w:val="3"/>
          </w:tcPr>
          <w:p w:rsidR="009900B5" w:rsidRPr="00826425" w:rsidRDefault="009900B5" w:rsidP="0061546E">
            <w:pPr>
              <w:pStyle w:val="TableText"/>
              <w:spacing w:before="120"/>
            </w:pPr>
          </w:p>
        </w:tc>
        <w:tc>
          <w:tcPr>
            <w:tcW w:w="1409" w:type="dxa"/>
            <w:gridSpan w:val="3"/>
          </w:tcPr>
          <w:p w:rsidR="009900B5" w:rsidRPr="00826425" w:rsidRDefault="009900B5" w:rsidP="0061546E">
            <w:pPr>
              <w:pStyle w:val="TableText"/>
              <w:spacing w:before="120"/>
            </w:pPr>
          </w:p>
        </w:tc>
        <w:tc>
          <w:tcPr>
            <w:tcW w:w="1309" w:type="dxa"/>
          </w:tcPr>
          <w:p w:rsidR="009900B5" w:rsidRPr="00826425" w:rsidRDefault="009900B5" w:rsidP="0061546E">
            <w:pPr>
              <w:pStyle w:val="TableText"/>
              <w:spacing w:before="120"/>
            </w:pPr>
          </w:p>
        </w:tc>
      </w:tr>
      <w:tr w:rsidR="009900B5" w:rsidRPr="00826425" w:rsidTr="0061546E">
        <w:trPr>
          <w:trHeight w:val="582"/>
        </w:trPr>
        <w:tc>
          <w:tcPr>
            <w:tcW w:w="5495" w:type="dxa"/>
            <w:vAlign w:val="center"/>
          </w:tcPr>
          <w:p w:rsidR="009900B5" w:rsidRPr="00826425" w:rsidRDefault="00390A0A" w:rsidP="0061546E">
            <w:pPr>
              <w:pStyle w:val="TableText"/>
              <w:spacing w:before="120"/>
            </w:pPr>
            <w:r w:rsidRPr="00826425">
              <w:t>Take and record orders accurately and legibly</w:t>
            </w:r>
          </w:p>
        </w:tc>
        <w:tc>
          <w:tcPr>
            <w:tcW w:w="1693" w:type="dxa"/>
          </w:tcPr>
          <w:p w:rsidR="009900B5" w:rsidRPr="00826425" w:rsidRDefault="009900B5" w:rsidP="0061546E">
            <w:pPr>
              <w:pStyle w:val="TableText"/>
              <w:spacing w:before="120"/>
            </w:pPr>
          </w:p>
        </w:tc>
        <w:tc>
          <w:tcPr>
            <w:tcW w:w="1417" w:type="dxa"/>
            <w:gridSpan w:val="2"/>
          </w:tcPr>
          <w:p w:rsidR="009900B5" w:rsidRPr="00826425" w:rsidRDefault="009900B5" w:rsidP="0061546E">
            <w:pPr>
              <w:pStyle w:val="TableText"/>
              <w:spacing w:before="120"/>
            </w:pPr>
          </w:p>
        </w:tc>
        <w:tc>
          <w:tcPr>
            <w:tcW w:w="1426" w:type="dxa"/>
            <w:gridSpan w:val="2"/>
          </w:tcPr>
          <w:p w:rsidR="009900B5" w:rsidRPr="00826425" w:rsidRDefault="009900B5" w:rsidP="0061546E">
            <w:pPr>
              <w:pStyle w:val="TableText"/>
              <w:spacing w:before="120"/>
            </w:pPr>
          </w:p>
        </w:tc>
        <w:tc>
          <w:tcPr>
            <w:tcW w:w="1426" w:type="dxa"/>
            <w:gridSpan w:val="3"/>
          </w:tcPr>
          <w:p w:rsidR="009900B5" w:rsidRPr="00826425" w:rsidRDefault="009900B5" w:rsidP="0061546E">
            <w:pPr>
              <w:pStyle w:val="TableText"/>
              <w:spacing w:before="120"/>
            </w:pPr>
          </w:p>
        </w:tc>
        <w:tc>
          <w:tcPr>
            <w:tcW w:w="1409" w:type="dxa"/>
            <w:gridSpan w:val="3"/>
          </w:tcPr>
          <w:p w:rsidR="009900B5" w:rsidRPr="00826425" w:rsidRDefault="009900B5" w:rsidP="0061546E">
            <w:pPr>
              <w:pStyle w:val="TableText"/>
              <w:spacing w:before="120"/>
            </w:pPr>
          </w:p>
        </w:tc>
        <w:tc>
          <w:tcPr>
            <w:tcW w:w="1309" w:type="dxa"/>
          </w:tcPr>
          <w:p w:rsidR="009900B5" w:rsidRPr="00826425" w:rsidRDefault="009900B5" w:rsidP="0061546E">
            <w:pPr>
              <w:pStyle w:val="TableText"/>
              <w:spacing w:before="120"/>
            </w:pPr>
          </w:p>
        </w:tc>
      </w:tr>
      <w:tr w:rsidR="009900B5" w:rsidRPr="00826425" w:rsidTr="0061546E">
        <w:trPr>
          <w:trHeight w:val="646"/>
        </w:trPr>
        <w:tc>
          <w:tcPr>
            <w:tcW w:w="5495" w:type="dxa"/>
            <w:vAlign w:val="center"/>
          </w:tcPr>
          <w:p w:rsidR="009900B5" w:rsidRPr="00826425" w:rsidRDefault="00390A0A" w:rsidP="0061546E">
            <w:pPr>
              <w:pStyle w:val="TableText"/>
              <w:spacing w:before="120"/>
            </w:pPr>
            <w:r w:rsidRPr="00826425">
              <w:t>Convey orders promptly to the kitchen and/or bar</w:t>
            </w:r>
          </w:p>
        </w:tc>
        <w:tc>
          <w:tcPr>
            <w:tcW w:w="1693" w:type="dxa"/>
          </w:tcPr>
          <w:p w:rsidR="009900B5" w:rsidRPr="00826425" w:rsidRDefault="009900B5" w:rsidP="0061546E">
            <w:pPr>
              <w:pStyle w:val="TableText"/>
              <w:spacing w:before="120"/>
            </w:pPr>
          </w:p>
        </w:tc>
        <w:tc>
          <w:tcPr>
            <w:tcW w:w="1417" w:type="dxa"/>
            <w:gridSpan w:val="2"/>
          </w:tcPr>
          <w:p w:rsidR="009900B5" w:rsidRPr="00826425" w:rsidRDefault="009900B5" w:rsidP="0061546E">
            <w:pPr>
              <w:pStyle w:val="TableText"/>
              <w:spacing w:before="120"/>
            </w:pPr>
          </w:p>
        </w:tc>
        <w:tc>
          <w:tcPr>
            <w:tcW w:w="1426" w:type="dxa"/>
            <w:gridSpan w:val="2"/>
          </w:tcPr>
          <w:p w:rsidR="009900B5" w:rsidRPr="00826425" w:rsidRDefault="009900B5" w:rsidP="0061546E">
            <w:pPr>
              <w:pStyle w:val="TableText"/>
              <w:spacing w:before="120"/>
            </w:pPr>
          </w:p>
        </w:tc>
        <w:tc>
          <w:tcPr>
            <w:tcW w:w="1426" w:type="dxa"/>
            <w:gridSpan w:val="3"/>
          </w:tcPr>
          <w:p w:rsidR="009900B5" w:rsidRPr="00826425" w:rsidRDefault="009900B5" w:rsidP="0061546E">
            <w:pPr>
              <w:pStyle w:val="TableText"/>
              <w:spacing w:before="120"/>
            </w:pPr>
          </w:p>
        </w:tc>
        <w:tc>
          <w:tcPr>
            <w:tcW w:w="1409" w:type="dxa"/>
            <w:gridSpan w:val="3"/>
          </w:tcPr>
          <w:p w:rsidR="009900B5" w:rsidRPr="00826425" w:rsidRDefault="009900B5" w:rsidP="0061546E">
            <w:pPr>
              <w:pStyle w:val="TableText"/>
              <w:spacing w:before="120"/>
            </w:pPr>
          </w:p>
        </w:tc>
        <w:tc>
          <w:tcPr>
            <w:tcW w:w="1309" w:type="dxa"/>
          </w:tcPr>
          <w:p w:rsidR="009900B5" w:rsidRPr="00826425" w:rsidRDefault="009900B5" w:rsidP="0061546E">
            <w:pPr>
              <w:pStyle w:val="TableText"/>
              <w:spacing w:before="120"/>
            </w:pPr>
          </w:p>
        </w:tc>
      </w:tr>
      <w:tr w:rsidR="009900B5" w:rsidRPr="00826425" w:rsidTr="0061546E">
        <w:trPr>
          <w:trHeight w:val="994"/>
        </w:trPr>
        <w:tc>
          <w:tcPr>
            <w:tcW w:w="5495" w:type="dxa"/>
            <w:vAlign w:val="center"/>
          </w:tcPr>
          <w:p w:rsidR="0061546E" w:rsidRPr="00826425" w:rsidRDefault="00390A0A" w:rsidP="0061546E">
            <w:pPr>
              <w:pStyle w:val="TableText"/>
              <w:spacing w:before="120"/>
            </w:pPr>
            <w:r w:rsidRPr="00826425">
              <w:t>Give customers advice on product selections, if required</w:t>
            </w:r>
          </w:p>
        </w:tc>
        <w:tc>
          <w:tcPr>
            <w:tcW w:w="1693" w:type="dxa"/>
          </w:tcPr>
          <w:p w:rsidR="009900B5" w:rsidRPr="00826425" w:rsidRDefault="009900B5" w:rsidP="0061546E">
            <w:pPr>
              <w:pStyle w:val="TableText"/>
              <w:spacing w:before="120"/>
            </w:pPr>
          </w:p>
        </w:tc>
        <w:tc>
          <w:tcPr>
            <w:tcW w:w="1417" w:type="dxa"/>
            <w:gridSpan w:val="2"/>
          </w:tcPr>
          <w:p w:rsidR="009900B5" w:rsidRPr="00826425" w:rsidRDefault="009900B5" w:rsidP="0061546E">
            <w:pPr>
              <w:pStyle w:val="TableText"/>
              <w:spacing w:before="120"/>
            </w:pPr>
          </w:p>
        </w:tc>
        <w:tc>
          <w:tcPr>
            <w:tcW w:w="1426" w:type="dxa"/>
            <w:gridSpan w:val="2"/>
          </w:tcPr>
          <w:p w:rsidR="009900B5" w:rsidRPr="00826425" w:rsidRDefault="009900B5" w:rsidP="0061546E">
            <w:pPr>
              <w:pStyle w:val="TableText"/>
              <w:spacing w:before="120"/>
            </w:pPr>
          </w:p>
        </w:tc>
        <w:tc>
          <w:tcPr>
            <w:tcW w:w="1426" w:type="dxa"/>
            <w:gridSpan w:val="3"/>
          </w:tcPr>
          <w:p w:rsidR="009900B5" w:rsidRPr="00826425" w:rsidRDefault="009900B5" w:rsidP="0061546E">
            <w:pPr>
              <w:pStyle w:val="TableText"/>
              <w:spacing w:before="120"/>
            </w:pPr>
          </w:p>
        </w:tc>
        <w:tc>
          <w:tcPr>
            <w:tcW w:w="1409" w:type="dxa"/>
            <w:gridSpan w:val="3"/>
          </w:tcPr>
          <w:p w:rsidR="009900B5" w:rsidRPr="00826425" w:rsidRDefault="009900B5" w:rsidP="0061546E">
            <w:pPr>
              <w:pStyle w:val="TableText"/>
              <w:spacing w:before="120"/>
            </w:pPr>
          </w:p>
        </w:tc>
        <w:tc>
          <w:tcPr>
            <w:tcW w:w="1309" w:type="dxa"/>
          </w:tcPr>
          <w:p w:rsidR="009900B5" w:rsidRPr="00826425" w:rsidRDefault="009900B5" w:rsidP="0061546E">
            <w:pPr>
              <w:pStyle w:val="TableText"/>
              <w:spacing w:before="120"/>
            </w:pPr>
          </w:p>
        </w:tc>
      </w:tr>
      <w:tr w:rsidR="009900B5" w:rsidRPr="00826425" w:rsidTr="004D7C36">
        <w:tc>
          <w:tcPr>
            <w:tcW w:w="5495" w:type="dxa"/>
            <w:shd w:val="clear" w:color="auto" w:fill="D9D9D9" w:themeFill="background1" w:themeFillShade="D9"/>
          </w:tcPr>
          <w:p w:rsidR="009900B5" w:rsidRPr="00826425" w:rsidRDefault="009900B5" w:rsidP="0061546E">
            <w:pPr>
              <w:pStyle w:val="TableTextBold"/>
              <w:keepNext/>
            </w:pPr>
            <w:r w:rsidRPr="00826425">
              <w:lastRenderedPageBreak/>
              <w:t xml:space="preserve">Element 3: </w:t>
            </w:r>
            <w:r w:rsidR="00390A0A" w:rsidRPr="00826425">
              <w:t>Prepare and pack take away food and beverages</w:t>
            </w:r>
          </w:p>
        </w:tc>
        <w:tc>
          <w:tcPr>
            <w:tcW w:w="1701" w:type="dxa"/>
            <w:gridSpan w:val="2"/>
            <w:shd w:val="clear" w:color="auto" w:fill="000000" w:themeFill="text1"/>
          </w:tcPr>
          <w:p w:rsidR="009900B5" w:rsidRPr="00826425" w:rsidRDefault="009900B5" w:rsidP="00CE564B">
            <w:pPr>
              <w:pStyle w:val="TableText"/>
              <w:keepNext/>
            </w:pPr>
          </w:p>
        </w:tc>
        <w:tc>
          <w:tcPr>
            <w:tcW w:w="1433" w:type="dxa"/>
            <w:gridSpan w:val="2"/>
            <w:shd w:val="clear" w:color="auto" w:fill="000000" w:themeFill="text1"/>
          </w:tcPr>
          <w:p w:rsidR="009900B5" w:rsidRPr="00826425" w:rsidRDefault="009900B5" w:rsidP="00CE564B">
            <w:pPr>
              <w:pStyle w:val="TableText"/>
              <w:keepNext/>
            </w:pPr>
          </w:p>
        </w:tc>
        <w:tc>
          <w:tcPr>
            <w:tcW w:w="1424" w:type="dxa"/>
            <w:gridSpan w:val="2"/>
            <w:shd w:val="clear" w:color="auto" w:fill="000000" w:themeFill="text1"/>
          </w:tcPr>
          <w:p w:rsidR="009900B5" w:rsidRPr="00826425" w:rsidRDefault="009900B5" w:rsidP="00CE564B">
            <w:pPr>
              <w:pStyle w:val="TableText"/>
              <w:keepNext/>
            </w:pPr>
          </w:p>
        </w:tc>
        <w:tc>
          <w:tcPr>
            <w:tcW w:w="1424" w:type="dxa"/>
            <w:gridSpan w:val="3"/>
            <w:shd w:val="clear" w:color="auto" w:fill="000000" w:themeFill="text1"/>
          </w:tcPr>
          <w:p w:rsidR="009900B5" w:rsidRPr="00826425" w:rsidRDefault="009900B5" w:rsidP="00CE564B">
            <w:pPr>
              <w:pStyle w:val="TableText"/>
              <w:keepNext/>
            </w:pPr>
          </w:p>
        </w:tc>
        <w:tc>
          <w:tcPr>
            <w:tcW w:w="1351" w:type="dxa"/>
            <w:shd w:val="clear" w:color="auto" w:fill="000000" w:themeFill="text1"/>
          </w:tcPr>
          <w:p w:rsidR="009900B5" w:rsidRPr="00826425" w:rsidRDefault="009900B5" w:rsidP="00CE564B">
            <w:pPr>
              <w:pStyle w:val="TableText"/>
              <w:keepNext/>
            </w:pPr>
          </w:p>
        </w:tc>
        <w:tc>
          <w:tcPr>
            <w:tcW w:w="1347" w:type="dxa"/>
            <w:gridSpan w:val="2"/>
            <w:shd w:val="clear" w:color="auto" w:fill="000000" w:themeFill="text1"/>
          </w:tcPr>
          <w:p w:rsidR="009900B5" w:rsidRPr="00826425" w:rsidRDefault="009900B5" w:rsidP="00CE564B">
            <w:pPr>
              <w:pStyle w:val="TableText"/>
              <w:keepNext/>
            </w:pPr>
          </w:p>
        </w:tc>
      </w:tr>
      <w:tr w:rsidR="009900B5" w:rsidRPr="00826425" w:rsidTr="004D7C36">
        <w:tc>
          <w:tcPr>
            <w:tcW w:w="5495" w:type="dxa"/>
            <w:vAlign w:val="center"/>
          </w:tcPr>
          <w:p w:rsidR="009900B5" w:rsidRPr="00826425" w:rsidRDefault="00390A0A" w:rsidP="00390A0A">
            <w:pPr>
              <w:pStyle w:val="TableText"/>
            </w:pPr>
            <w:r w:rsidRPr="00826425">
              <w:t>Present and pack food and beverage items in accordance with enterprise procedures and relevant health regulations</w:t>
            </w:r>
          </w:p>
        </w:tc>
        <w:tc>
          <w:tcPr>
            <w:tcW w:w="1701" w:type="dxa"/>
            <w:gridSpan w:val="2"/>
          </w:tcPr>
          <w:p w:rsidR="009900B5" w:rsidRPr="00826425" w:rsidRDefault="009900B5" w:rsidP="00CE564B">
            <w:pPr>
              <w:pStyle w:val="TableText"/>
              <w:keepNext/>
            </w:pPr>
          </w:p>
        </w:tc>
        <w:tc>
          <w:tcPr>
            <w:tcW w:w="1433" w:type="dxa"/>
            <w:gridSpan w:val="2"/>
          </w:tcPr>
          <w:p w:rsidR="009900B5" w:rsidRPr="00826425" w:rsidRDefault="009900B5" w:rsidP="00CE564B">
            <w:pPr>
              <w:pStyle w:val="TableText"/>
              <w:keepNext/>
            </w:pPr>
          </w:p>
        </w:tc>
        <w:tc>
          <w:tcPr>
            <w:tcW w:w="1424" w:type="dxa"/>
            <w:gridSpan w:val="2"/>
          </w:tcPr>
          <w:p w:rsidR="009900B5" w:rsidRPr="00826425" w:rsidRDefault="009900B5" w:rsidP="00CE564B">
            <w:pPr>
              <w:pStyle w:val="TableText"/>
              <w:keepNext/>
            </w:pPr>
          </w:p>
        </w:tc>
        <w:tc>
          <w:tcPr>
            <w:tcW w:w="1424" w:type="dxa"/>
            <w:gridSpan w:val="3"/>
          </w:tcPr>
          <w:p w:rsidR="009900B5" w:rsidRPr="00826425" w:rsidRDefault="009900B5" w:rsidP="00CE564B">
            <w:pPr>
              <w:pStyle w:val="TableText"/>
              <w:keepNext/>
            </w:pPr>
          </w:p>
        </w:tc>
        <w:tc>
          <w:tcPr>
            <w:tcW w:w="1351" w:type="dxa"/>
          </w:tcPr>
          <w:p w:rsidR="009900B5" w:rsidRPr="00826425" w:rsidRDefault="009900B5" w:rsidP="00CE564B">
            <w:pPr>
              <w:pStyle w:val="TableText"/>
              <w:keepNext/>
            </w:pPr>
          </w:p>
        </w:tc>
        <w:tc>
          <w:tcPr>
            <w:tcW w:w="1347" w:type="dxa"/>
            <w:gridSpan w:val="2"/>
          </w:tcPr>
          <w:p w:rsidR="009900B5" w:rsidRPr="00826425" w:rsidRDefault="009900B5" w:rsidP="00CE564B">
            <w:pPr>
              <w:pStyle w:val="TableText"/>
              <w:keepNext/>
            </w:pPr>
          </w:p>
        </w:tc>
      </w:tr>
      <w:tr w:rsidR="009900B5" w:rsidRPr="00826425" w:rsidTr="004D7C36">
        <w:tc>
          <w:tcPr>
            <w:tcW w:w="5495" w:type="dxa"/>
            <w:vAlign w:val="center"/>
          </w:tcPr>
          <w:p w:rsidR="009900B5" w:rsidRPr="00826425" w:rsidRDefault="00390A0A" w:rsidP="00390A0A">
            <w:pPr>
              <w:pStyle w:val="TableText"/>
            </w:pPr>
            <w:r w:rsidRPr="00826425">
              <w:rPr>
                <w:szCs w:val="22"/>
              </w:rPr>
              <w:t>Apply safe food handling practices in accordance with enterprise procedures and relevant health regulations</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9900B5" w:rsidRPr="00826425" w:rsidTr="004D7C36">
        <w:tc>
          <w:tcPr>
            <w:tcW w:w="5495" w:type="dxa"/>
            <w:vAlign w:val="center"/>
          </w:tcPr>
          <w:p w:rsidR="009900B5" w:rsidRPr="00826425" w:rsidRDefault="00390A0A" w:rsidP="00390A0A">
            <w:pPr>
              <w:pStyle w:val="TableText"/>
            </w:pPr>
            <w:r w:rsidRPr="00826425">
              <w:rPr>
                <w:szCs w:val="22"/>
              </w:rPr>
              <w:t>Dispose of spoiled products in accordance with enterprise procedures and relevant health regulations</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9900B5" w:rsidRPr="00826425" w:rsidTr="004D7C36">
        <w:tc>
          <w:tcPr>
            <w:tcW w:w="5495" w:type="dxa"/>
            <w:vAlign w:val="center"/>
          </w:tcPr>
          <w:p w:rsidR="009900B5" w:rsidRPr="00826425" w:rsidRDefault="00390A0A" w:rsidP="00390A0A">
            <w:pPr>
              <w:pStyle w:val="TableText"/>
            </w:pPr>
            <w:r w:rsidRPr="00826425">
              <w:rPr>
                <w:szCs w:val="22"/>
              </w:rPr>
              <w:t>Comply with correct food handling and food safety procedures</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9900B5" w:rsidRPr="00826425" w:rsidTr="004D7C36">
        <w:tc>
          <w:tcPr>
            <w:tcW w:w="5495" w:type="dxa"/>
            <w:shd w:val="clear" w:color="auto" w:fill="D9D9D9" w:themeFill="background1" w:themeFillShade="D9"/>
          </w:tcPr>
          <w:p w:rsidR="009900B5" w:rsidRPr="00826425" w:rsidRDefault="009900B5" w:rsidP="00F1496E">
            <w:pPr>
              <w:pStyle w:val="TableTextBold"/>
            </w:pPr>
            <w:r w:rsidRPr="00826425">
              <w:t xml:space="preserve">Element 4: </w:t>
            </w:r>
            <w:r w:rsidR="00390A0A" w:rsidRPr="00826425">
              <w:t>Provide table service</w:t>
            </w:r>
          </w:p>
        </w:tc>
        <w:tc>
          <w:tcPr>
            <w:tcW w:w="1701" w:type="dxa"/>
            <w:gridSpan w:val="2"/>
            <w:shd w:val="clear" w:color="auto" w:fill="000000" w:themeFill="text1"/>
          </w:tcPr>
          <w:p w:rsidR="009900B5" w:rsidRPr="00826425" w:rsidRDefault="009900B5" w:rsidP="00B378C2">
            <w:pPr>
              <w:pStyle w:val="TableText"/>
            </w:pPr>
          </w:p>
        </w:tc>
        <w:tc>
          <w:tcPr>
            <w:tcW w:w="1433" w:type="dxa"/>
            <w:gridSpan w:val="2"/>
            <w:shd w:val="clear" w:color="auto" w:fill="000000" w:themeFill="text1"/>
          </w:tcPr>
          <w:p w:rsidR="009900B5" w:rsidRPr="00826425" w:rsidRDefault="009900B5" w:rsidP="00B378C2">
            <w:pPr>
              <w:pStyle w:val="TableText"/>
            </w:pPr>
          </w:p>
        </w:tc>
        <w:tc>
          <w:tcPr>
            <w:tcW w:w="1424" w:type="dxa"/>
            <w:gridSpan w:val="2"/>
            <w:shd w:val="clear" w:color="auto" w:fill="000000" w:themeFill="text1"/>
          </w:tcPr>
          <w:p w:rsidR="009900B5" w:rsidRPr="00826425" w:rsidRDefault="009900B5" w:rsidP="00B378C2">
            <w:pPr>
              <w:pStyle w:val="TableText"/>
            </w:pPr>
          </w:p>
        </w:tc>
        <w:tc>
          <w:tcPr>
            <w:tcW w:w="1424" w:type="dxa"/>
            <w:gridSpan w:val="3"/>
            <w:shd w:val="clear" w:color="auto" w:fill="000000" w:themeFill="text1"/>
          </w:tcPr>
          <w:p w:rsidR="009900B5" w:rsidRPr="00826425" w:rsidRDefault="009900B5" w:rsidP="00B378C2">
            <w:pPr>
              <w:pStyle w:val="TableText"/>
            </w:pPr>
          </w:p>
        </w:tc>
        <w:tc>
          <w:tcPr>
            <w:tcW w:w="1351" w:type="dxa"/>
            <w:shd w:val="clear" w:color="auto" w:fill="000000" w:themeFill="text1"/>
          </w:tcPr>
          <w:p w:rsidR="009900B5" w:rsidRPr="00826425" w:rsidRDefault="009900B5" w:rsidP="00B378C2">
            <w:pPr>
              <w:pStyle w:val="TableText"/>
            </w:pPr>
          </w:p>
        </w:tc>
        <w:tc>
          <w:tcPr>
            <w:tcW w:w="1347" w:type="dxa"/>
            <w:gridSpan w:val="2"/>
            <w:shd w:val="clear" w:color="auto" w:fill="000000" w:themeFill="text1"/>
          </w:tcPr>
          <w:p w:rsidR="009900B5" w:rsidRPr="00826425" w:rsidRDefault="009900B5" w:rsidP="00B378C2">
            <w:pPr>
              <w:pStyle w:val="TableText"/>
            </w:pPr>
          </w:p>
        </w:tc>
      </w:tr>
      <w:tr w:rsidR="009900B5" w:rsidRPr="00826425" w:rsidTr="004D7C36">
        <w:tc>
          <w:tcPr>
            <w:tcW w:w="5495" w:type="dxa"/>
            <w:vAlign w:val="center"/>
          </w:tcPr>
          <w:p w:rsidR="009900B5" w:rsidRPr="00826425" w:rsidRDefault="00390A0A" w:rsidP="00390A0A">
            <w:pPr>
              <w:pStyle w:val="TableText"/>
            </w:pPr>
            <w:r w:rsidRPr="00826425">
              <w:t xml:space="preserve">Receive customer orders </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9900B5" w:rsidRPr="00826425" w:rsidTr="004D7C36">
        <w:tc>
          <w:tcPr>
            <w:tcW w:w="5495" w:type="dxa"/>
            <w:vAlign w:val="center"/>
          </w:tcPr>
          <w:p w:rsidR="009900B5" w:rsidRPr="00826425" w:rsidRDefault="00390A0A" w:rsidP="00390A0A">
            <w:pPr>
              <w:pStyle w:val="TableText"/>
            </w:pPr>
            <w:r w:rsidRPr="00826425">
              <w:t>Check product and/or brand preferences with customer in a courteous manner</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9900B5" w:rsidRPr="00826425" w:rsidTr="004D7C36">
        <w:tc>
          <w:tcPr>
            <w:tcW w:w="5495" w:type="dxa"/>
            <w:vAlign w:val="center"/>
          </w:tcPr>
          <w:p w:rsidR="009900B5" w:rsidRPr="00826425" w:rsidRDefault="00390A0A" w:rsidP="00390A0A">
            <w:pPr>
              <w:pStyle w:val="TableText"/>
            </w:pPr>
            <w:r w:rsidRPr="00826425">
              <w:t>Provide clear and helpful recommendations or information to customers on selection of food or drinks, if required</w:t>
            </w:r>
          </w:p>
        </w:tc>
        <w:tc>
          <w:tcPr>
            <w:tcW w:w="1701" w:type="dxa"/>
            <w:gridSpan w:val="2"/>
          </w:tcPr>
          <w:p w:rsidR="009900B5" w:rsidRPr="00826425" w:rsidRDefault="009900B5" w:rsidP="00B378C2">
            <w:pPr>
              <w:pStyle w:val="TableText"/>
            </w:pPr>
          </w:p>
        </w:tc>
        <w:tc>
          <w:tcPr>
            <w:tcW w:w="1433" w:type="dxa"/>
            <w:gridSpan w:val="2"/>
          </w:tcPr>
          <w:p w:rsidR="009900B5" w:rsidRPr="00826425" w:rsidRDefault="009900B5" w:rsidP="00B378C2">
            <w:pPr>
              <w:pStyle w:val="TableText"/>
            </w:pPr>
          </w:p>
        </w:tc>
        <w:tc>
          <w:tcPr>
            <w:tcW w:w="1424" w:type="dxa"/>
            <w:gridSpan w:val="2"/>
          </w:tcPr>
          <w:p w:rsidR="009900B5" w:rsidRPr="00826425" w:rsidRDefault="009900B5" w:rsidP="00B378C2">
            <w:pPr>
              <w:pStyle w:val="TableText"/>
            </w:pPr>
          </w:p>
        </w:tc>
        <w:tc>
          <w:tcPr>
            <w:tcW w:w="1424" w:type="dxa"/>
            <w:gridSpan w:val="3"/>
          </w:tcPr>
          <w:p w:rsidR="009900B5" w:rsidRPr="00826425" w:rsidRDefault="009900B5" w:rsidP="00B378C2">
            <w:pPr>
              <w:pStyle w:val="TableText"/>
            </w:pPr>
          </w:p>
        </w:tc>
        <w:tc>
          <w:tcPr>
            <w:tcW w:w="1351" w:type="dxa"/>
          </w:tcPr>
          <w:p w:rsidR="009900B5" w:rsidRPr="00826425" w:rsidRDefault="009900B5" w:rsidP="00B378C2">
            <w:pPr>
              <w:pStyle w:val="TableText"/>
            </w:pPr>
          </w:p>
        </w:tc>
        <w:tc>
          <w:tcPr>
            <w:tcW w:w="1347" w:type="dxa"/>
            <w:gridSpan w:val="2"/>
          </w:tcPr>
          <w:p w:rsidR="009900B5" w:rsidRPr="00826425" w:rsidRDefault="009900B5" w:rsidP="00B378C2">
            <w:pPr>
              <w:pStyle w:val="TableText"/>
            </w:pPr>
          </w:p>
        </w:tc>
      </w:tr>
      <w:tr w:rsidR="00BF7C2D" w:rsidRPr="00826425" w:rsidTr="004D7C36">
        <w:tc>
          <w:tcPr>
            <w:tcW w:w="5495" w:type="dxa"/>
            <w:vAlign w:val="center"/>
          </w:tcPr>
          <w:p w:rsidR="00317956" w:rsidRPr="00826425" w:rsidRDefault="00390A0A" w:rsidP="00A157BE">
            <w:pPr>
              <w:pStyle w:val="TableText"/>
            </w:pPr>
            <w:r w:rsidRPr="00826425">
              <w:t>Serve food and drink according to enterprise requirements and personal hygiene standards</w:t>
            </w:r>
          </w:p>
        </w:tc>
        <w:tc>
          <w:tcPr>
            <w:tcW w:w="1701" w:type="dxa"/>
            <w:gridSpan w:val="2"/>
          </w:tcPr>
          <w:p w:rsidR="00BF7C2D" w:rsidRPr="00826425" w:rsidRDefault="00BF7C2D" w:rsidP="00B378C2">
            <w:pPr>
              <w:pStyle w:val="TableText"/>
            </w:pPr>
          </w:p>
        </w:tc>
        <w:tc>
          <w:tcPr>
            <w:tcW w:w="1433" w:type="dxa"/>
            <w:gridSpan w:val="2"/>
          </w:tcPr>
          <w:p w:rsidR="00BF7C2D" w:rsidRPr="00826425" w:rsidRDefault="00BF7C2D" w:rsidP="00B378C2">
            <w:pPr>
              <w:pStyle w:val="TableText"/>
            </w:pPr>
          </w:p>
        </w:tc>
        <w:tc>
          <w:tcPr>
            <w:tcW w:w="1424" w:type="dxa"/>
            <w:gridSpan w:val="2"/>
          </w:tcPr>
          <w:p w:rsidR="00BF7C2D" w:rsidRPr="00826425" w:rsidRDefault="00BF7C2D" w:rsidP="00B378C2">
            <w:pPr>
              <w:pStyle w:val="TableText"/>
            </w:pPr>
          </w:p>
        </w:tc>
        <w:tc>
          <w:tcPr>
            <w:tcW w:w="1424" w:type="dxa"/>
            <w:gridSpan w:val="3"/>
          </w:tcPr>
          <w:p w:rsidR="00BF7C2D" w:rsidRPr="00826425" w:rsidRDefault="00BF7C2D" w:rsidP="00B378C2">
            <w:pPr>
              <w:pStyle w:val="TableText"/>
            </w:pPr>
          </w:p>
        </w:tc>
        <w:tc>
          <w:tcPr>
            <w:tcW w:w="1351" w:type="dxa"/>
          </w:tcPr>
          <w:p w:rsidR="00BF7C2D" w:rsidRPr="00826425" w:rsidRDefault="00BF7C2D" w:rsidP="00B378C2">
            <w:pPr>
              <w:pStyle w:val="TableText"/>
            </w:pPr>
          </w:p>
        </w:tc>
        <w:tc>
          <w:tcPr>
            <w:tcW w:w="1347" w:type="dxa"/>
            <w:gridSpan w:val="2"/>
          </w:tcPr>
          <w:p w:rsidR="00BF7C2D" w:rsidRPr="00826425" w:rsidRDefault="00BF7C2D" w:rsidP="00B378C2">
            <w:pPr>
              <w:pStyle w:val="TableText"/>
            </w:pPr>
          </w:p>
        </w:tc>
      </w:tr>
      <w:tr w:rsidR="0061546E" w:rsidRPr="00826425" w:rsidTr="004D7C36">
        <w:tc>
          <w:tcPr>
            <w:tcW w:w="5495" w:type="dxa"/>
            <w:shd w:val="clear" w:color="auto" w:fill="D9D9D9" w:themeFill="background1" w:themeFillShade="D9"/>
          </w:tcPr>
          <w:p w:rsidR="0061546E" w:rsidRPr="00826425" w:rsidRDefault="0061546E" w:rsidP="00A157BE">
            <w:pPr>
              <w:pStyle w:val="TableTextBold"/>
              <w:keepNext/>
            </w:pPr>
            <w:r w:rsidRPr="00826425">
              <w:lastRenderedPageBreak/>
              <w:t>Element 5: Store and handle foods safely</w:t>
            </w:r>
          </w:p>
        </w:tc>
        <w:tc>
          <w:tcPr>
            <w:tcW w:w="1701" w:type="dxa"/>
            <w:gridSpan w:val="2"/>
            <w:shd w:val="clear" w:color="auto" w:fill="000000" w:themeFill="text1"/>
          </w:tcPr>
          <w:p w:rsidR="0061546E" w:rsidRPr="00826425" w:rsidRDefault="0061546E" w:rsidP="00A157BE">
            <w:pPr>
              <w:pStyle w:val="TableText"/>
              <w:keepNext/>
              <w:rPr>
                <w:highlight w:val="black"/>
              </w:rPr>
            </w:pPr>
          </w:p>
        </w:tc>
        <w:tc>
          <w:tcPr>
            <w:tcW w:w="1433" w:type="dxa"/>
            <w:gridSpan w:val="2"/>
            <w:shd w:val="clear" w:color="auto" w:fill="000000" w:themeFill="text1"/>
          </w:tcPr>
          <w:p w:rsidR="0061546E" w:rsidRPr="00826425" w:rsidRDefault="0061546E" w:rsidP="00A157BE">
            <w:pPr>
              <w:pStyle w:val="TableText"/>
              <w:keepNext/>
              <w:rPr>
                <w:highlight w:val="black"/>
              </w:rPr>
            </w:pPr>
          </w:p>
        </w:tc>
        <w:tc>
          <w:tcPr>
            <w:tcW w:w="1424" w:type="dxa"/>
            <w:gridSpan w:val="2"/>
            <w:shd w:val="clear" w:color="auto" w:fill="000000" w:themeFill="text1"/>
          </w:tcPr>
          <w:p w:rsidR="0061546E" w:rsidRPr="00826425" w:rsidRDefault="0061546E" w:rsidP="00A157BE">
            <w:pPr>
              <w:pStyle w:val="TableText"/>
              <w:keepNext/>
              <w:rPr>
                <w:highlight w:val="black"/>
              </w:rPr>
            </w:pPr>
          </w:p>
        </w:tc>
        <w:tc>
          <w:tcPr>
            <w:tcW w:w="1424" w:type="dxa"/>
            <w:gridSpan w:val="3"/>
            <w:shd w:val="clear" w:color="auto" w:fill="000000" w:themeFill="text1"/>
          </w:tcPr>
          <w:p w:rsidR="0061546E" w:rsidRPr="00826425" w:rsidRDefault="0061546E" w:rsidP="00A157BE">
            <w:pPr>
              <w:pStyle w:val="TableText"/>
              <w:keepNext/>
              <w:rPr>
                <w:highlight w:val="black"/>
              </w:rPr>
            </w:pPr>
          </w:p>
        </w:tc>
        <w:tc>
          <w:tcPr>
            <w:tcW w:w="1351" w:type="dxa"/>
            <w:shd w:val="clear" w:color="auto" w:fill="000000" w:themeFill="text1"/>
          </w:tcPr>
          <w:p w:rsidR="0061546E" w:rsidRPr="00826425" w:rsidRDefault="0061546E" w:rsidP="00A157BE">
            <w:pPr>
              <w:pStyle w:val="TableText"/>
              <w:keepNext/>
              <w:rPr>
                <w:highlight w:val="black"/>
              </w:rPr>
            </w:pPr>
          </w:p>
        </w:tc>
        <w:tc>
          <w:tcPr>
            <w:tcW w:w="1347" w:type="dxa"/>
            <w:gridSpan w:val="2"/>
            <w:shd w:val="clear" w:color="auto" w:fill="000000" w:themeFill="text1"/>
          </w:tcPr>
          <w:p w:rsidR="0061546E" w:rsidRPr="00826425" w:rsidRDefault="0061546E" w:rsidP="00A157BE">
            <w:pPr>
              <w:pStyle w:val="TableText"/>
              <w:keepNext/>
              <w:rPr>
                <w:highlight w:val="black"/>
              </w:rPr>
            </w:pPr>
          </w:p>
        </w:tc>
      </w:tr>
      <w:tr w:rsidR="00317956" w:rsidRPr="00826425" w:rsidTr="004D7C36">
        <w:trPr>
          <w:trHeight w:val="766"/>
        </w:trPr>
        <w:tc>
          <w:tcPr>
            <w:tcW w:w="5495" w:type="dxa"/>
            <w:shd w:val="clear" w:color="auto" w:fill="FFFFFF" w:themeFill="background1"/>
            <w:vAlign w:val="center"/>
          </w:tcPr>
          <w:p w:rsidR="00317956" w:rsidRPr="00826425" w:rsidRDefault="00317956" w:rsidP="00A157BE">
            <w:pPr>
              <w:pStyle w:val="TableText"/>
              <w:keepNext/>
              <w:rPr>
                <w:i/>
              </w:rPr>
            </w:pPr>
            <w:r w:rsidRPr="00826425">
              <w:t>Comply with personal hygiene standards</w:t>
            </w:r>
            <w:r w:rsidRPr="00826425">
              <w:rPr>
                <w:i/>
              </w:rPr>
              <w:t xml:space="preserve"> </w:t>
            </w:r>
          </w:p>
        </w:tc>
        <w:tc>
          <w:tcPr>
            <w:tcW w:w="1701" w:type="dxa"/>
            <w:gridSpan w:val="2"/>
            <w:shd w:val="clear" w:color="auto" w:fill="FFFFFF" w:themeFill="background1"/>
          </w:tcPr>
          <w:p w:rsidR="00317956" w:rsidRPr="00826425" w:rsidRDefault="00317956" w:rsidP="00A157BE">
            <w:pPr>
              <w:pStyle w:val="TableText"/>
              <w:keepNext/>
              <w:rPr>
                <w:highlight w:val="black"/>
              </w:rPr>
            </w:pPr>
          </w:p>
        </w:tc>
        <w:tc>
          <w:tcPr>
            <w:tcW w:w="1433" w:type="dxa"/>
            <w:gridSpan w:val="2"/>
            <w:shd w:val="clear" w:color="auto" w:fill="FFFFFF" w:themeFill="background1"/>
          </w:tcPr>
          <w:p w:rsidR="00317956" w:rsidRPr="00826425" w:rsidRDefault="00317956" w:rsidP="00A157BE">
            <w:pPr>
              <w:pStyle w:val="TableText"/>
              <w:keepNext/>
              <w:rPr>
                <w:highlight w:val="black"/>
              </w:rPr>
            </w:pPr>
          </w:p>
        </w:tc>
        <w:tc>
          <w:tcPr>
            <w:tcW w:w="1424" w:type="dxa"/>
            <w:gridSpan w:val="2"/>
            <w:shd w:val="clear" w:color="auto" w:fill="FFFFFF" w:themeFill="background1"/>
          </w:tcPr>
          <w:p w:rsidR="00317956" w:rsidRPr="00826425" w:rsidRDefault="00317956" w:rsidP="00A157BE">
            <w:pPr>
              <w:pStyle w:val="TableText"/>
              <w:keepNext/>
              <w:rPr>
                <w:highlight w:val="black"/>
              </w:rPr>
            </w:pPr>
          </w:p>
        </w:tc>
        <w:tc>
          <w:tcPr>
            <w:tcW w:w="1424" w:type="dxa"/>
            <w:gridSpan w:val="3"/>
            <w:shd w:val="clear" w:color="auto" w:fill="FFFFFF" w:themeFill="background1"/>
          </w:tcPr>
          <w:p w:rsidR="00317956" w:rsidRPr="00826425" w:rsidRDefault="00317956" w:rsidP="00A157BE">
            <w:pPr>
              <w:pStyle w:val="TableText"/>
              <w:keepNext/>
              <w:rPr>
                <w:highlight w:val="black"/>
              </w:rPr>
            </w:pPr>
          </w:p>
        </w:tc>
        <w:tc>
          <w:tcPr>
            <w:tcW w:w="1351" w:type="dxa"/>
            <w:shd w:val="clear" w:color="auto" w:fill="FFFFFF" w:themeFill="background1"/>
          </w:tcPr>
          <w:p w:rsidR="00317956" w:rsidRPr="00826425" w:rsidRDefault="00317956" w:rsidP="00A157BE">
            <w:pPr>
              <w:pStyle w:val="TableText"/>
              <w:keepNext/>
              <w:rPr>
                <w:highlight w:val="black"/>
              </w:rPr>
            </w:pPr>
          </w:p>
        </w:tc>
        <w:tc>
          <w:tcPr>
            <w:tcW w:w="1347" w:type="dxa"/>
            <w:gridSpan w:val="2"/>
            <w:shd w:val="clear" w:color="auto" w:fill="FFFFFF" w:themeFill="background1"/>
          </w:tcPr>
          <w:p w:rsidR="00317956" w:rsidRPr="00826425" w:rsidRDefault="00317956" w:rsidP="00A157BE">
            <w:pPr>
              <w:pStyle w:val="TableText"/>
              <w:keepNext/>
              <w:rPr>
                <w:highlight w:val="black"/>
              </w:rPr>
            </w:pPr>
          </w:p>
        </w:tc>
      </w:tr>
      <w:tr w:rsidR="00317956" w:rsidRPr="00826425" w:rsidTr="004D7C36">
        <w:trPr>
          <w:trHeight w:val="706"/>
        </w:trPr>
        <w:tc>
          <w:tcPr>
            <w:tcW w:w="5495" w:type="dxa"/>
            <w:shd w:val="clear" w:color="auto" w:fill="FFFFFF" w:themeFill="background1"/>
            <w:vAlign w:val="center"/>
          </w:tcPr>
          <w:p w:rsidR="00317956" w:rsidRPr="00826425" w:rsidRDefault="00317956" w:rsidP="00031C5E">
            <w:pPr>
              <w:pStyle w:val="TableText"/>
            </w:pPr>
            <w:r w:rsidRPr="00826425">
              <w:t xml:space="preserve">Handle food according to food safety program </w:t>
            </w:r>
          </w:p>
        </w:tc>
        <w:tc>
          <w:tcPr>
            <w:tcW w:w="1701" w:type="dxa"/>
            <w:gridSpan w:val="2"/>
            <w:shd w:val="clear" w:color="auto" w:fill="FFFFFF" w:themeFill="background1"/>
          </w:tcPr>
          <w:p w:rsidR="00317956" w:rsidRPr="00826425" w:rsidRDefault="00317956" w:rsidP="00906BAA">
            <w:pPr>
              <w:pStyle w:val="TableText"/>
              <w:rPr>
                <w:highlight w:val="black"/>
              </w:rPr>
            </w:pPr>
          </w:p>
        </w:tc>
        <w:tc>
          <w:tcPr>
            <w:tcW w:w="1433" w:type="dxa"/>
            <w:gridSpan w:val="2"/>
            <w:shd w:val="clear" w:color="auto" w:fill="FFFFFF" w:themeFill="background1"/>
          </w:tcPr>
          <w:p w:rsidR="00317956" w:rsidRPr="00826425" w:rsidRDefault="00317956" w:rsidP="00906BAA">
            <w:pPr>
              <w:pStyle w:val="TableText"/>
              <w:rPr>
                <w:highlight w:val="black"/>
              </w:rPr>
            </w:pPr>
          </w:p>
        </w:tc>
        <w:tc>
          <w:tcPr>
            <w:tcW w:w="1424" w:type="dxa"/>
            <w:gridSpan w:val="2"/>
            <w:shd w:val="clear" w:color="auto" w:fill="FFFFFF" w:themeFill="background1"/>
          </w:tcPr>
          <w:p w:rsidR="00317956" w:rsidRPr="00826425" w:rsidRDefault="00317956" w:rsidP="00906BAA">
            <w:pPr>
              <w:pStyle w:val="TableText"/>
              <w:rPr>
                <w:highlight w:val="black"/>
              </w:rPr>
            </w:pPr>
          </w:p>
        </w:tc>
        <w:tc>
          <w:tcPr>
            <w:tcW w:w="1424" w:type="dxa"/>
            <w:gridSpan w:val="3"/>
            <w:shd w:val="clear" w:color="auto" w:fill="FFFFFF" w:themeFill="background1"/>
          </w:tcPr>
          <w:p w:rsidR="00317956" w:rsidRPr="00826425" w:rsidRDefault="00317956" w:rsidP="00906BAA">
            <w:pPr>
              <w:pStyle w:val="TableText"/>
              <w:rPr>
                <w:highlight w:val="black"/>
              </w:rPr>
            </w:pPr>
          </w:p>
        </w:tc>
        <w:tc>
          <w:tcPr>
            <w:tcW w:w="1351" w:type="dxa"/>
            <w:shd w:val="clear" w:color="auto" w:fill="FFFFFF" w:themeFill="background1"/>
          </w:tcPr>
          <w:p w:rsidR="00317956" w:rsidRPr="00826425" w:rsidRDefault="00317956" w:rsidP="00906BAA">
            <w:pPr>
              <w:pStyle w:val="TableText"/>
              <w:rPr>
                <w:highlight w:val="black"/>
              </w:rPr>
            </w:pPr>
          </w:p>
        </w:tc>
        <w:tc>
          <w:tcPr>
            <w:tcW w:w="1347" w:type="dxa"/>
            <w:gridSpan w:val="2"/>
            <w:shd w:val="clear" w:color="auto" w:fill="FFFFFF" w:themeFill="background1"/>
          </w:tcPr>
          <w:p w:rsidR="00317956" w:rsidRPr="00826425" w:rsidRDefault="00317956" w:rsidP="00906BAA">
            <w:pPr>
              <w:pStyle w:val="TableText"/>
              <w:rPr>
                <w:highlight w:val="black"/>
              </w:rPr>
            </w:pPr>
          </w:p>
        </w:tc>
      </w:tr>
      <w:tr w:rsidR="00317956" w:rsidRPr="00826425" w:rsidTr="004D7C36">
        <w:trPr>
          <w:trHeight w:val="698"/>
        </w:trPr>
        <w:tc>
          <w:tcPr>
            <w:tcW w:w="5495" w:type="dxa"/>
            <w:shd w:val="clear" w:color="auto" w:fill="FFFFFF" w:themeFill="background1"/>
            <w:vAlign w:val="center"/>
          </w:tcPr>
          <w:p w:rsidR="00317956" w:rsidRPr="00826425" w:rsidRDefault="00317956" w:rsidP="00031C5E">
            <w:pPr>
              <w:pStyle w:val="TableText"/>
            </w:pPr>
            <w:r w:rsidRPr="00826425">
              <w:t>Maintain the workplace in a clean and tidy order</w:t>
            </w:r>
          </w:p>
        </w:tc>
        <w:tc>
          <w:tcPr>
            <w:tcW w:w="1701" w:type="dxa"/>
            <w:gridSpan w:val="2"/>
            <w:shd w:val="clear" w:color="auto" w:fill="FFFFFF" w:themeFill="background1"/>
          </w:tcPr>
          <w:p w:rsidR="00317956" w:rsidRPr="00826425" w:rsidRDefault="00317956" w:rsidP="00906BAA">
            <w:pPr>
              <w:pStyle w:val="TableText"/>
              <w:rPr>
                <w:highlight w:val="black"/>
              </w:rPr>
            </w:pPr>
          </w:p>
        </w:tc>
        <w:tc>
          <w:tcPr>
            <w:tcW w:w="1433" w:type="dxa"/>
            <w:gridSpan w:val="2"/>
            <w:shd w:val="clear" w:color="auto" w:fill="FFFFFF" w:themeFill="background1"/>
          </w:tcPr>
          <w:p w:rsidR="00317956" w:rsidRPr="00826425" w:rsidRDefault="00317956" w:rsidP="00906BAA">
            <w:pPr>
              <w:pStyle w:val="TableText"/>
              <w:rPr>
                <w:highlight w:val="black"/>
              </w:rPr>
            </w:pPr>
          </w:p>
        </w:tc>
        <w:tc>
          <w:tcPr>
            <w:tcW w:w="1424" w:type="dxa"/>
            <w:gridSpan w:val="2"/>
            <w:shd w:val="clear" w:color="auto" w:fill="FFFFFF" w:themeFill="background1"/>
          </w:tcPr>
          <w:p w:rsidR="00317956" w:rsidRPr="00826425" w:rsidRDefault="00317956" w:rsidP="00906BAA">
            <w:pPr>
              <w:pStyle w:val="TableText"/>
              <w:rPr>
                <w:highlight w:val="black"/>
              </w:rPr>
            </w:pPr>
          </w:p>
        </w:tc>
        <w:tc>
          <w:tcPr>
            <w:tcW w:w="1424" w:type="dxa"/>
            <w:gridSpan w:val="3"/>
            <w:shd w:val="clear" w:color="auto" w:fill="FFFFFF" w:themeFill="background1"/>
          </w:tcPr>
          <w:p w:rsidR="00317956" w:rsidRPr="00826425" w:rsidRDefault="00317956" w:rsidP="00906BAA">
            <w:pPr>
              <w:pStyle w:val="TableText"/>
              <w:rPr>
                <w:highlight w:val="black"/>
              </w:rPr>
            </w:pPr>
          </w:p>
        </w:tc>
        <w:tc>
          <w:tcPr>
            <w:tcW w:w="1351" w:type="dxa"/>
            <w:shd w:val="clear" w:color="auto" w:fill="FFFFFF" w:themeFill="background1"/>
          </w:tcPr>
          <w:p w:rsidR="00317956" w:rsidRPr="00826425" w:rsidRDefault="00317956" w:rsidP="00906BAA">
            <w:pPr>
              <w:pStyle w:val="TableText"/>
              <w:rPr>
                <w:highlight w:val="black"/>
              </w:rPr>
            </w:pPr>
          </w:p>
        </w:tc>
        <w:tc>
          <w:tcPr>
            <w:tcW w:w="1347" w:type="dxa"/>
            <w:gridSpan w:val="2"/>
            <w:shd w:val="clear" w:color="auto" w:fill="FFFFFF" w:themeFill="background1"/>
          </w:tcPr>
          <w:p w:rsidR="00317956" w:rsidRPr="00826425" w:rsidRDefault="00317956" w:rsidP="00906BAA">
            <w:pPr>
              <w:pStyle w:val="TableText"/>
              <w:rPr>
                <w:highlight w:val="black"/>
              </w:rPr>
            </w:pPr>
          </w:p>
        </w:tc>
      </w:tr>
      <w:tr w:rsidR="00317956" w:rsidRPr="00826425" w:rsidTr="004D7C36">
        <w:trPr>
          <w:trHeight w:val="698"/>
        </w:trPr>
        <w:tc>
          <w:tcPr>
            <w:tcW w:w="5495" w:type="dxa"/>
            <w:shd w:val="clear" w:color="auto" w:fill="FFFFFF" w:themeFill="background1"/>
            <w:vAlign w:val="center"/>
          </w:tcPr>
          <w:p w:rsidR="00317956" w:rsidRPr="00826425" w:rsidRDefault="00317956" w:rsidP="00031C5E">
            <w:pPr>
              <w:pStyle w:val="TableText"/>
            </w:pPr>
            <w:r w:rsidRPr="00826425">
              <w:t xml:space="preserve">Comply with workplace measures to prevent pests entering the premises </w:t>
            </w:r>
          </w:p>
        </w:tc>
        <w:tc>
          <w:tcPr>
            <w:tcW w:w="1701" w:type="dxa"/>
            <w:gridSpan w:val="2"/>
            <w:shd w:val="clear" w:color="auto" w:fill="FFFFFF" w:themeFill="background1"/>
          </w:tcPr>
          <w:p w:rsidR="00317956" w:rsidRPr="00826425" w:rsidRDefault="00317956" w:rsidP="00906BAA">
            <w:pPr>
              <w:pStyle w:val="TableText"/>
              <w:rPr>
                <w:highlight w:val="black"/>
              </w:rPr>
            </w:pPr>
          </w:p>
        </w:tc>
        <w:tc>
          <w:tcPr>
            <w:tcW w:w="1433" w:type="dxa"/>
            <w:gridSpan w:val="2"/>
            <w:shd w:val="clear" w:color="auto" w:fill="FFFFFF" w:themeFill="background1"/>
          </w:tcPr>
          <w:p w:rsidR="00317956" w:rsidRPr="00826425" w:rsidRDefault="00317956" w:rsidP="00906BAA">
            <w:pPr>
              <w:pStyle w:val="TableText"/>
              <w:rPr>
                <w:highlight w:val="black"/>
              </w:rPr>
            </w:pPr>
          </w:p>
        </w:tc>
        <w:tc>
          <w:tcPr>
            <w:tcW w:w="1424" w:type="dxa"/>
            <w:gridSpan w:val="2"/>
            <w:shd w:val="clear" w:color="auto" w:fill="FFFFFF" w:themeFill="background1"/>
          </w:tcPr>
          <w:p w:rsidR="00317956" w:rsidRPr="00826425" w:rsidRDefault="00317956" w:rsidP="00906BAA">
            <w:pPr>
              <w:pStyle w:val="TableText"/>
              <w:rPr>
                <w:highlight w:val="black"/>
              </w:rPr>
            </w:pPr>
          </w:p>
        </w:tc>
        <w:tc>
          <w:tcPr>
            <w:tcW w:w="1424" w:type="dxa"/>
            <w:gridSpan w:val="3"/>
            <w:shd w:val="clear" w:color="auto" w:fill="FFFFFF" w:themeFill="background1"/>
          </w:tcPr>
          <w:p w:rsidR="00317956" w:rsidRPr="00826425" w:rsidRDefault="00317956" w:rsidP="00906BAA">
            <w:pPr>
              <w:pStyle w:val="TableText"/>
              <w:rPr>
                <w:highlight w:val="black"/>
              </w:rPr>
            </w:pPr>
          </w:p>
        </w:tc>
        <w:tc>
          <w:tcPr>
            <w:tcW w:w="1351" w:type="dxa"/>
            <w:shd w:val="clear" w:color="auto" w:fill="FFFFFF" w:themeFill="background1"/>
          </w:tcPr>
          <w:p w:rsidR="00317956" w:rsidRPr="00826425" w:rsidRDefault="00317956" w:rsidP="00906BAA">
            <w:pPr>
              <w:pStyle w:val="TableText"/>
              <w:rPr>
                <w:highlight w:val="black"/>
              </w:rPr>
            </w:pPr>
          </w:p>
        </w:tc>
        <w:tc>
          <w:tcPr>
            <w:tcW w:w="1347" w:type="dxa"/>
            <w:gridSpan w:val="2"/>
            <w:shd w:val="clear" w:color="auto" w:fill="FFFFFF" w:themeFill="background1"/>
          </w:tcPr>
          <w:p w:rsidR="00317956" w:rsidRPr="00826425" w:rsidRDefault="00317956" w:rsidP="00906BAA">
            <w:pPr>
              <w:pStyle w:val="TableText"/>
              <w:rPr>
                <w:highlight w:val="black"/>
              </w:rPr>
            </w:pPr>
          </w:p>
        </w:tc>
      </w:tr>
      <w:tr w:rsidR="00317956" w:rsidRPr="00826425" w:rsidTr="004D7C36">
        <w:trPr>
          <w:trHeight w:val="698"/>
        </w:trPr>
        <w:tc>
          <w:tcPr>
            <w:tcW w:w="5495" w:type="dxa"/>
            <w:shd w:val="clear" w:color="auto" w:fill="FFFFFF" w:themeFill="background1"/>
            <w:vAlign w:val="center"/>
          </w:tcPr>
          <w:p w:rsidR="00317956" w:rsidRPr="00826425" w:rsidRDefault="00317956" w:rsidP="00031C5E">
            <w:pPr>
              <w:pStyle w:val="TableText"/>
            </w:pPr>
            <w:r w:rsidRPr="00826425">
              <w:t>Identify and report indicators of pest presence</w:t>
            </w:r>
          </w:p>
        </w:tc>
        <w:tc>
          <w:tcPr>
            <w:tcW w:w="1701" w:type="dxa"/>
            <w:gridSpan w:val="2"/>
            <w:shd w:val="clear" w:color="auto" w:fill="FFFFFF" w:themeFill="background1"/>
          </w:tcPr>
          <w:p w:rsidR="00317956" w:rsidRPr="00826425" w:rsidRDefault="00317956" w:rsidP="00906BAA">
            <w:pPr>
              <w:pStyle w:val="TableText"/>
              <w:rPr>
                <w:highlight w:val="black"/>
              </w:rPr>
            </w:pPr>
          </w:p>
        </w:tc>
        <w:tc>
          <w:tcPr>
            <w:tcW w:w="1433" w:type="dxa"/>
            <w:gridSpan w:val="2"/>
            <w:shd w:val="clear" w:color="auto" w:fill="FFFFFF" w:themeFill="background1"/>
          </w:tcPr>
          <w:p w:rsidR="00317956" w:rsidRPr="00826425" w:rsidRDefault="00317956" w:rsidP="00906BAA">
            <w:pPr>
              <w:pStyle w:val="TableText"/>
              <w:rPr>
                <w:highlight w:val="black"/>
              </w:rPr>
            </w:pPr>
          </w:p>
        </w:tc>
        <w:tc>
          <w:tcPr>
            <w:tcW w:w="1424" w:type="dxa"/>
            <w:gridSpan w:val="2"/>
            <w:shd w:val="clear" w:color="auto" w:fill="FFFFFF" w:themeFill="background1"/>
          </w:tcPr>
          <w:p w:rsidR="00317956" w:rsidRPr="00826425" w:rsidRDefault="00317956" w:rsidP="00906BAA">
            <w:pPr>
              <w:pStyle w:val="TableText"/>
              <w:rPr>
                <w:highlight w:val="black"/>
              </w:rPr>
            </w:pPr>
          </w:p>
        </w:tc>
        <w:tc>
          <w:tcPr>
            <w:tcW w:w="1424" w:type="dxa"/>
            <w:gridSpan w:val="3"/>
            <w:shd w:val="clear" w:color="auto" w:fill="FFFFFF" w:themeFill="background1"/>
          </w:tcPr>
          <w:p w:rsidR="00317956" w:rsidRPr="00826425" w:rsidRDefault="00317956" w:rsidP="00906BAA">
            <w:pPr>
              <w:pStyle w:val="TableText"/>
              <w:rPr>
                <w:highlight w:val="black"/>
              </w:rPr>
            </w:pPr>
          </w:p>
        </w:tc>
        <w:tc>
          <w:tcPr>
            <w:tcW w:w="1351" w:type="dxa"/>
            <w:shd w:val="clear" w:color="auto" w:fill="FFFFFF" w:themeFill="background1"/>
          </w:tcPr>
          <w:p w:rsidR="00317956" w:rsidRPr="00826425" w:rsidRDefault="00317956" w:rsidP="00906BAA">
            <w:pPr>
              <w:pStyle w:val="TableText"/>
              <w:rPr>
                <w:highlight w:val="black"/>
              </w:rPr>
            </w:pPr>
          </w:p>
        </w:tc>
        <w:tc>
          <w:tcPr>
            <w:tcW w:w="1347" w:type="dxa"/>
            <w:gridSpan w:val="2"/>
            <w:shd w:val="clear" w:color="auto" w:fill="FFFFFF" w:themeFill="background1"/>
          </w:tcPr>
          <w:p w:rsidR="00317956" w:rsidRPr="00826425" w:rsidRDefault="00317956" w:rsidP="00906BAA">
            <w:pPr>
              <w:pStyle w:val="TableText"/>
              <w:rPr>
                <w:highlight w:val="black"/>
              </w:rPr>
            </w:pPr>
          </w:p>
        </w:tc>
      </w:tr>
      <w:tr w:rsidR="0061546E" w:rsidRPr="00826425" w:rsidTr="004D7C36">
        <w:tc>
          <w:tcPr>
            <w:tcW w:w="5495" w:type="dxa"/>
            <w:shd w:val="clear" w:color="auto" w:fill="D9D9D9" w:themeFill="background1" w:themeFillShade="D9"/>
            <w:vAlign w:val="center"/>
          </w:tcPr>
          <w:p w:rsidR="0061546E" w:rsidRPr="00826425" w:rsidRDefault="0061546E" w:rsidP="0061546E">
            <w:pPr>
              <w:pStyle w:val="TableTextBold"/>
            </w:pPr>
            <w:r w:rsidRPr="00826425">
              <w:t>Element 6: Handle payment and carry out cash control procedures</w:t>
            </w:r>
          </w:p>
        </w:tc>
        <w:tc>
          <w:tcPr>
            <w:tcW w:w="1701" w:type="dxa"/>
            <w:gridSpan w:val="2"/>
            <w:shd w:val="clear" w:color="auto" w:fill="000000" w:themeFill="text1"/>
          </w:tcPr>
          <w:p w:rsidR="0061546E" w:rsidRPr="00826425" w:rsidRDefault="0061546E" w:rsidP="00906BAA">
            <w:pPr>
              <w:pStyle w:val="TableText"/>
              <w:rPr>
                <w:highlight w:val="black"/>
              </w:rPr>
            </w:pPr>
          </w:p>
        </w:tc>
        <w:tc>
          <w:tcPr>
            <w:tcW w:w="1433" w:type="dxa"/>
            <w:gridSpan w:val="2"/>
            <w:shd w:val="clear" w:color="auto" w:fill="000000" w:themeFill="text1"/>
          </w:tcPr>
          <w:p w:rsidR="0061546E" w:rsidRPr="00826425" w:rsidRDefault="0061546E" w:rsidP="00906BAA">
            <w:pPr>
              <w:pStyle w:val="TableText"/>
              <w:rPr>
                <w:highlight w:val="black"/>
              </w:rPr>
            </w:pPr>
          </w:p>
        </w:tc>
        <w:tc>
          <w:tcPr>
            <w:tcW w:w="1424" w:type="dxa"/>
            <w:gridSpan w:val="2"/>
            <w:shd w:val="clear" w:color="auto" w:fill="000000" w:themeFill="text1"/>
          </w:tcPr>
          <w:p w:rsidR="0061546E" w:rsidRPr="00826425" w:rsidRDefault="0061546E" w:rsidP="00906BAA">
            <w:pPr>
              <w:pStyle w:val="TableText"/>
              <w:rPr>
                <w:highlight w:val="black"/>
              </w:rPr>
            </w:pPr>
          </w:p>
        </w:tc>
        <w:tc>
          <w:tcPr>
            <w:tcW w:w="1424" w:type="dxa"/>
            <w:gridSpan w:val="3"/>
            <w:shd w:val="clear" w:color="auto" w:fill="000000" w:themeFill="text1"/>
          </w:tcPr>
          <w:p w:rsidR="0061546E" w:rsidRPr="00826425" w:rsidRDefault="0061546E" w:rsidP="00906BAA">
            <w:pPr>
              <w:pStyle w:val="TableText"/>
              <w:rPr>
                <w:highlight w:val="black"/>
              </w:rPr>
            </w:pPr>
          </w:p>
        </w:tc>
        <w:tc>
          <w:tcPr>
            <w:tcW w:w="1351" w:type="dxa"/>
            <w:shd w:val="clear" w:color="auto" w:fill="000000" w:themeFill="text1"/>
          </w:tcPr>
          <w:p w:rsidR="0061546E" w:rsidRPr="00826425" w:rsidRDefault="0061546E" w:rsidP="00906BAA">
            <w:pPr>
              <w:pStyle w:val="TableText"/>
              <w:rPr>
                <w:highlight w:val="black"/>
              </w:rPr>
            </w:pPr>
          </w:p>
        </w:tc>
        <w:tc>
          <w:tcPr>
            <w:tcW w:w="1347" w:type="dxa"/>
            <w:gridSpan w:val="2"/>
            <w:shd w:val="clear" w:color="auto" w:fill="000000" w:themeFill="text1"/>
          </w:tcPr>
          <w:p w:rsidR="0061546E" w:rsidRPr="00826425" w:rsidRDefault="0061546E" w:rsidP="00906BAA">
            <w:pPr>
              <w:pStyle w:val="TableText"/>
              <w:rPr>
                <w:highlight w:val="black"/>
              </w:rPr>
            </w:pPr>
          </w:p>
        </w:tc>
      </w:tr>
      <w:tr w:rsidR="0061546E" w:rsidRPr="00826425" w:rsidTr="004D7C36">
        <w:trPr>
          <w:trHeight w:val="666"/>
        </w:trPr>
        <w:tc>
          <w:tcPr>
            <w:tcW w:w="5495" w:type="dxa"/>
            <w:shd w:val="clear" w:color="auto" w:fill="FFFFFF" w:themeFill="background1"/>
            <w:vAlign w:val="center"/>
          </w:tcPr>
          <w:p w:rsidR="0061546E" w:rsidRPr="00826425" w:rsidRDefault="0061546E" w:rsidP="0061546E">
            <w:pPr>
              <w:pStyle w:val="TableText"/>
            </w:pPr>
            <w:r w:rsidRPr="00826425">
              <w:rPr>
                <w:szCs w:val="22"/>
              </w:rPr>
              <w:t xml:space="preserve">Receive and accurately check cash float </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pPr>
            <w:r w:rsidRPr="00826425">
              <w:rPr>
                <w:szCs w:val="22"/>
              </w:rPr>
              <w:t>Open and close cash register using manufacturer specifications</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317956" w:rsidRPr="00826425" w:rsidRDefault="0061546E" w:rsidP="00A157BE">
            <w:pPr>
              <w:pStyle w:val="TableText"/>
            </w:pPr>
            <w:r w:rsidRPr="00826425">
              <w:rPr>
                <w:szCs w:val="22"/>
              </w:rPr>
              <w:t>Use cash register according to standard enterprise procedures</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A157BE">
            <w:pPr>
              <w:pStyle w:val="TableText"/>
              <w:keepNext/>
            </w:pPr>
            <w:r w:rsidRPr="00826425">
              <w:rPr>
                <w:szCs w:val="22"/>
              </w:rPr>
              <w:lastRenderedPageBreak/>
              <w:t>Issue receipts according to standard enterprise procedures</w:t>
            </w:r>
          </w:p>
        </w:tc>
        <w:tc>
          <w:tcPr>
            <w:tcW w:w="1701" w:type="dxa"/>
            <w:gridSpan w:val="2"/>
            <w:shd w:val="clear" w:color="auto" w:fill="FFFFFF" w:themeFill="background1"/>
          </w:tcPr>
          <w:p w:rsidR="0061546E" w:rsidRPr="00826425" w:rsidRDefault="0061546E" w:rsidP="00A157BE">
            <w:pPr>
              <w:pStyle w:val="TableText"/>
              <w:keepNext/>
              <w:rPr>
                <w:highlight w:val="black"/>
              </w:rPr>
            </w:pPr>
          </w:p>
        </w:tc>
        <w:tc>
          <w:tcPr>
            <w:tcW w:w="1433" w:type="dxa"/>
            <w:gridSpan w:val="2"/>
            <w:shd w:val="clear" w:color="auto" w:fill="FFFFFF" w:themeFill="background1"/>
          </w:tcPr>
          <w:p w:rsidR="0061546E" w:rsidRPr="00826425" w:rsidRDefault="0061546E" w:rsidP="00A157BE">
            <w:pPr>
              <w:pStyle w:val="TableText"/>
              <w:keepNext/>
              <w:rPr>
                <w:highlight w:val="black"/>
              </w:rPr>
            </w:pPr>
          </w:p>
        </w:tc>
        <w:tc>
          <w:tcPr>
            <w:tcW w:w="1424" w:type="dxa"/>
            <w:gridSpan w:val="2"/>
            <w:shd w:val="clear" w:color="auto" w:fill="FFFFFF" w:themeFill="background1"/>
          </w:tcPr>
          <w:p w:rsidR="0061546E" w:rsidRPr="00826425" w:rsidRDefault="0061546E" w:rsidP="00A157BE">
            <w:pPr>
              <w:pStyle w:val="TableText"/>
              <w:keepNext/>
              <w:rPr>
                <w:highlight w:val="black"/>
              </w:rPr>
            </w:pPr>
          </w:p>
        </w:tc>
        <w:tc>
          <w:tcPr>
            <w:tcW w:w="1424" w:type="dxa"/>
            <w:gridSpan w:val="3"/>
            <w:shd w:val="clear" w:color="auto" w:fill="FFFFFF" w:themeFill="background1"/>
          </w:tcPr>
          <w:p w:rsidR="0061546E" w:rsidRPr="00826425" w:rsidRDefault="0061546E" w:rsidP="00A157BE">
            <w:pPr>
              <w:pStyle w:val="TableText"/>
              <w:keepNext/>
              <w:rPr>
                <w:highlight w:val="black"/>
              </w:rPr>
            </w:pPr>
          </w:p>
        </w:tc>
        <w:tc>
          <w:tcPr>
            <w:tcW w:w="1351" w:type="dxa"/>
            <w:shd w:val="clear" w:color="auto" w:fill="FFFFFF" w:themeFill="background1"/>
          </w:tcPr>
          <w:p w:rsidR="0061546E" w:rsidRPr="00826425" w:rsidRDefault="0061546E" w:rsidP="00A157BE">
            <w:pPr>
              <w:pStyle w:val="TableText"/>
              <w:keepNext/>
              <w:rPr>
                <w:highlight w:val="black"/>
              </w:rPr>
            </w:pPr>
          </w:p>
        </w:tc>
        <w:tc>
          <w:tcPr>
            <w:tcW w:w="1347" w:type="dxa"/>
            <w:gridSpan w:val="2"/>
            <w:shd w:val="clear" w:color="auto" w:fill="FFFFFF" w:themeFill="background1"/>
          </w:tcPr>
          <w:p w:rsidR="0061546E" w:rsidRPr="00826425" w:rsidRDefault="0061546E" w:rsidP="00A157BE">
            <w:pPr>
              <w:pStyle w:val="TableText"/>
              <w:keepN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pPr>
            <w:r w:rsidRPr="00826425">
              <w:rPr>
                <w:szCs w:val="22"/>
              </w:rPr>
              <w:t>Carry out reconciliation of takings accurately and report errors to supervisor</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D9D9D9" w:themeFill="background1" w:themeFillShade="D9"/>
          </w:tcPr>
          <w:p w:rsidR="0061546E" w:rsidRPr="00826425" w:rsidRDefault="0061546E" w:rsidP="0061546E">
            <w:pPr>
              <w:pStyle w:val="TableTextBold"/>
              <w:keepNext/>
            </w:pPr>
            <w:r w:rsidRPr="00826425">
              <w:t>Element 7:</w:t>
            </w:r>
            <w:r w:rsidR="00317956" w:rsidRPr="00826425">
              <w:t xml:space="preserve"> Close down food service area</w:t>
            </w:r>
          </w:p>
        </w:tc>
        <w:tc>
          <w:tcPr>
            <w:tcW w:w="1701" w:type="dxa"/>
            <w:gridSpan w:val="2"/>
            <w:shd w:val="clear" w:color="auto" w:fill="000000" w:themeFill="text1"/>
          </w:tcPr>
          <w:p w:rsidR="0061546E" w:rsidRPr="00826425" w:rsidRDefault="0061546E" w:rsidP="00906BAA">
            <w:pPr>
              <w:pStyle w:val="TableText"/>
              <w:rPr>
                <w:highlight w:val="black"/>
              </w:rPr>
            </w:pPr>
          </w:p>
        </w:tc>
        <w:tc>
          <w:tcPr>
            <w:tcW w:w="1433" w:type="dxa"/>
            <w:gridSpan w:val="2"/>
            <w:shd w:val="clear" w:color="auto" w:fill="000000" w:themeFill="text1"/>
          </w:tcPr>
          <w:p w:rsidR="0061546E" w:rsidRPr="00826425" w:rsidRDefault="0061546E" w:rsidP="00906BAA">
            <w:pPr>
              <w:pStyle w:val="TableText"/>
              <w:rPr>
                <w:highlight w:val="black"/>
              </w:rPr>
            </w:pPr>
          </w:p>
        </w:tc>
        <w:tc>
          <w:tcPr>
            <w:tcW w:w="1424" w:type="dxa"/>
            <w:gridSpan w:val="2"/>
            <w:shd w:val="clear" w:color="auto" w:fill="000000" w:themeFill="text1"/>
          </w:tcPr>
          <w:p w:rsidR="0061546E" w:rsidRPr="00826425" w:rsidRDefault="0061546E" w:rsidP="00906BAA">
            <w:pPr>
              <w:pStyle w:val="TableText"/>
              <w:rPr>
                <w:highlight w:val="black"/>
              </w:rPr>
            </w:pPr>
          </w:p>
        </w:tc>
        <w:tc>
          <w:tcPr>
            <w:tcW w:w="1424" w:type="dxa"/>
            <w:gridSpan w:val="3"/>
            <w:shd w:val="clear" w:color="auto" w:fill="000000" w:themeFill="text1"/>
          </w:tcPr>
          <w:p w:rsidR="0061546E" w:rsidRPr="00826425" w:rsidRDefault="0061546E" w:rsidP="00906BAA">
            <w:pPr>
              <w:pStyle w:val="TableText"/>
              <w:rPr>
                <w:highlight w:val="black"/>
              </w:rPr>
            </w:pPr>
          </w:p>
        </w:tc>
        <w:tc>
          <w:tcPr>
            <w:tcW w:w="1351" w:type="dxa"/>
            <w:shd w:val="clear" w:color="auto" w:fill="000000" w:themeFill="text1"/>
          </w:tcPr>
          <w:p w:rsidR="0061546E" w:rsidRPr="00826425" w:rsidRDefault="0061546E" w:rsidP="00906BAA">
            <w:pPr>
              <w:pStyle w:val="TableText"/>
              <w:rPr>
                <w:highlight w:val="black"/>
              </w:rPr>
            </w:pPr>
          </w:p>
        </w:tc>
        <w:tc>
          <w:tcPr>
            <w:tcW w:w="1347" w:type="dxa"/>
            <w:gridSpan w:val="2"/>
            <w:shd w:val="clear" w:color="auto" w:fill="000000" w:themeFill="text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pPr>
            <w:r w:rsidRPr="00826425">
              <w:rPr>
                <w:szCs w:val="22"/>
              </w:rPr>
              <w:t>Store and/or prepare equipment for the next service, in accordance with enterprise procedures</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pPr>
            <w:r w:rsidRPr="00826425">
              <w:rPr>
                <w:szCs w:val="22"/>
              </w:rPr>
              <w:t xml:space="preserve">Clear, clean or dismantle area in accordance with enterprise procedures and safety requirements  </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rPr>
                <w:szCs w:val="22"/>
              </w:rPr>
            </w:pPr>
            <w:r w:rsidRPr="00826425">
              <w:rPr>
                <w:szCs w:val="22"/>
              </w:rPr>
              <w:t xml:space="preserve">Set up area correctly for the next service, in accordance with enterprise procedures and requirements </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61546E" w:rsidRPr="00826425" w:rsidTr="004D7C36">
        <w:tc>
          <w:tcPr>
            <w:tcW w:w="5495" w:type="dxa"/>
            <w:shd w:val="clear" w:color="auto" w:fill="FFFFFF" w:themeFill="background1"/>
          </w:tcPr>
          <w:p w:rsidR="0061546E" w:rsidRPr="00826425" w:rsidRDefault="0061546E" w:rsidP="0061546E">
            <w:pPr>
              <w:pStyle w:val="TableText"/>
            </w:pPr>
            <w:r w:rsidRPr="00826425">
              <w:rPr>
                <w:szCs w:val="22"/>
              </w:rPr>
              <w:t>Review and evaluate services with colleagues, where appropriate, identifying possible improvements</w:t>
            </w:r>
          </w:p>
        </w:tc>
        <w:tc>
          <w:tcPr>
            <w:tcW w:w="1701" w:type="dxa"/>
            <w:gridSpan w:val="2"/>
            <w:shd w:val="clear" w:color="auto" w:fill="FFFFFF" w:themeFill="background1"/>
          </w:tcPr>
          <w:p w:rsidR="0061546E" w:rsidRPr="00826425" w:rsidRDefault="0061546E" w:rsidP="00906BAA">
            <w:pPr>
              <w:pStyle w:val="TableText"/>
              <w:rPr>
                <w:highlight w:val="black"/>
              </w:rPr>
            </w:pPr>
          </w:p>
        </w:tc>
        <w:tc>
          <w:tcPr>
            <w:tcW w:w="1433" w:type="dxa"/>
            <w:gridSpan w:val="2"/>
            <w:shd w:val="clear" w:color="auto" w:fill="FFFFFF" w:themeFill="background1"/>
          </w:tcPr>
          <w:p w:rsidR="0061546E" w:rsidRPr="00826425" w:rsidRDefault="0061546E" w:rsidP="00906BAA">
            <w:pPr>
              <w:pStyle w:val="TableText"/>
              <w:rPr>
                <w:highlight w:val="black"/>
              </w:rPr>
            </w:pPr>
          </w:p>
        </w:tc>
        <w:tc>
          <w:tcPr>
            <w:tcW w:w="1424" w:type="dxa"/>
            <w:gridSpan w:val="2"/>
            <w:shd w:val="clear" w:color="auto" w:fill="FFFFFF" w:themeFill="background1"/>
          </w:tcPr>
          <w:p w:rsidR="0061546E" w:rsidRPr="00826425" w:rsidRDefault="0061546E" w:rsidP="00906BAA">
            <w:pPr>
              <w:pStyle w:val="TableText"/>
              <w:rPr>
                <w:highlight w:val="black"/>
              </w:rPr>
            </w:pPr>
          </w:p>
        </w:tc>
        <w:tc>
          <w:tcPr>
            <w:tcW w:w="1424" w:type="dxa"/>
            <w:gridSpan w:val="3"/>
            <w:shd w:val="clear" w:color="auto" w:fill="FFFFFF" w:themeFill="background1"/>
          </w:tcPr>
          <w:p w:rsidR="0061546E" w:rsidRPr="00826425" w:rsidRDefault="0061546E" w:rsidP="00906BAA">
            <w:pPr>
              <w:pStyle w:val="TableText"/>
              <w:rPr>
                <w:highlight w:val="black"/>
              </w:rPr>
            </w:pPr>
          </w:p>
        </w:tc>
        <w:tc>
          <w:tcPr>
            <w:tcW w:w="1351" w:type="dxa"/>
            <w:shd w:val="clear" w:color="auto" w:fill="FFFFFF" w:themeFill="background1"/>
          </w:tcPr>
          <w:p w:rsidR="0061546E" w:rsidRPr="00826425" w:rsidRDefault="0061546E" w:rsidP="00906BAA">
            <w:pPr>
              <w:pStyle w:val="TableText"/>
              <w:rPr>
                <w:highlight w:val="black"/>
              </w:rPr>
            </w:pPr>
          </w:p>
        </w:tc>
        <w:tc>
          <w:tcPr>
            <w:tcW w:w="1347" w:type="dxa"/>
            <w:gridSpan w:val="2"/>
            <w:shd w:val="clear" w:color="auto" w:fill="FFFFFF" w:themeFill="background1"/>
          </w:tcPr>
          <w:p w:rsidR="0061546E" w:rsidRPr="00826425" w:rsidRDefault="0061546E" w:rsidP="00906BAA">
            <w:pPr>
              <w:pStyle w:val="TableText"/>
              <w:rPr>
                <w:highlight w:val="black"/>
              </w:rPr>
            </w:pPr>
          </w:p>
        </w:tc>
      </w:tr>
      <w:tr w:rsidR="00317956" w:rsidRPr="00826425" w:rsidTr="004D7C36">
        <w:tc>
          <w:tcPr>
            <w:tcW w:w="5495" w:type="dxa"/>
            <w:shd w:val="clear" w:color="auto" w:fill="FFFFFF" w:themeFill="background1"/>
          </w:tcPr>
          <w:p w:rsidR="00317956" w:rsidRPr="00826425" w:rsidRDefault="00317956" w:rsidP="0061546E">
            <w:pPr>
              <w:pStyle w:val="TableText"/>
              <w:rPr>
                <w:szCs w:val="22"/>
              </w:rPr>
            </w:pPr>
            <w:r w:rsidRPr="00826425">
              <w:rPr>
                <w:szCs w:val="22"/>
              </w:rPr>
              <w:t>Provide handover to incoming colleagues and share any relevant information</w:t>
            </w:r>
          </w:p>
        </w:tc>
        <w:tc>
          <w:tcPr>
            <w:tcW w:w="1701" w:type="dxa"/>
            <w:gridSpan w:val="2"/>
            <w:shd w:val="clear" w:color="auto" w:fill="FFFFFF" w:themeFill="background1"/>
          </w:tcPr>
          <w:p w:rsidR="00317956" w:rsidRPr="00826425" w:rsidRDefault="00317956" w:rsidP="00906BAA">
            <w:pPr>
              <w:pStyle w:val="TableText"/>
              <w:rPr>
                <w:highlight w:val="black"/>
              </w:rPr>
            </w:pPr>
          </w:p>
        </w:tc>
        <w:tc>
          <w:tcPr>
            <w:tcW w:w="1433" w:type="dxa"/>
            <w:gridSpan w:val="2"/>
            <w:shd w:val="clear" w:color="auto" w:fill="FFFFFF" w:themeFill="background1"/>
          </w:tcPr>
          <w:p w:rsidR="00317956" w:rsidRPr="00826425" w:rsidRDefault="00317956" w:rsidP="00906BAA">
            <w:pPr>
              <w:pStyle w:val="TableText"/>
              <w:rPr>
                <w:highlight w:val="black"/>
              </w:rPr>
            </w:pPr>
          </w:p>
        </w:tc>
        <w:tc>
          <w:tcPr>
            <w:tcW w:w="1424" w:type="dxa"/>
            <w:gridSpan w:val="2"/>
            <w:shd w:val="clear" w:color="auto" w:fill="FFFFFF" w:themeFill="background1"/>
          </w:tcPr>
          <w:p w:rsidR="00317956" w:rsidRPr="00826425" w:rsidRDefault="00317956" w:rsidP="00906BAA">
            <w:pPr>
              <w:pStyle w:val="TableText"/>
              <w:rPr>
                <w:highlight w:val="black"/>
              </w:rPr>
            </w:pPr>
          </w:p>
        </w:tc>
        <w:tc>
          <w:tcPr>
            <w:tcW w:w="1424" w:type="dxa"/>
            <w:gridSpan w:val="3"/>
            <w:shd w:val="clear" w:color="auto" w:fill="FFFFFF" w:themeFill="background1"/>
          </w:tcPr>
          <w:p w:rsidR="00317956" w:rsidRPr="00826425" w:rsidRDefault="00317956" w:rsidP="00906BAA">
            <w:pPr>
              <w:pStyle w:val="TableText"/>
              <w:rPr>
                <w:highlight w:val="black"/>
              </w:rPr>
            </w:pPr>
          </w:p>
        </w:tc>
        <w:tc>
          <w:tcPr>
            <w:tcW w:w="1351" w:type="dxa"/>
            <w:shd w:val="clear" w:color="auto" w:fill="FFFFFF" w:themeFill="background1"/>
          </w:tcPr>
          <w:p w:rsidR="00317956" w:rsidRPr="00826425" w:rsidRDefault="00317956" w:rsidP="00906BAA">
            <w:pPr>
              <w:pStyle w:val="TableText"/>
              <w:rPr>
                <w:highlight w:val="black"/>
              </w:rPr>
            </w:pPr>
          </w:p>
        </w:tc>
        <w:tc>
          <w:tcPr>
            <w:tcW w:w="1347" w:type="dxa"/>
            <w:gridSpan w:val="2"/>
            <w:shd w:val="clear" w:color="auto" w:fill="FFFFFF" w:themeFill="background1"/>
          </w:tcPr>
          <w:p w:rsidR="00317956" w:rsidRPr="00826425" w:rsidRDefault="00317956" w:rsidP="00906BAA">
            <w:pPr>
              <w:pStyle w:val="TableText"/>
              <w:rPr>
                <w:highlight w:val="black"/>
              </w:rPr>
            </w:pPr>
          </w:p>
        </w:tc>
      </w:tr>
      <w:tr w:rsidR="004D7C36" w:rsidRPr="00826425" w:rsidTr="004D7C36">
        <w:tc>
          <w:tcPr>
            <w:tcW w:w="5495" w:type="dxa"/>
            <w:shd w:val="clear" w:color="auto" w:fill="D9D9D9" w:themeFill="background1" w:themeFillShade="D9"/>
            <w:vAlign w:val="center"/>
          </w:tcPr>
          <w:p w:rsidR="004D7C36" w:rsidRPr="00DD2A9F" w:rsidRDefault="004D7C36" w:rsidP="00F46F75">
            <w:pPr>
              <w:pStyle w:val="TableTextBold"/>
              <w:spacing w:before="120"/>
            </w:pPr>
            <w:r w:rsidRPr="00DD2A9F">
              <w:t>Candidate signature</w:t>
            </w:r>
          </w:p>
        </w:tc>
        <w:tc>
          <w:tcPr>
            <w:tcW w:w="3134" w:type="dxa"/>
            <w:gridSpan w:val="4"/>
            <w:shd w:val="clear" w:color="auto" w:fill="FFFFFF" w:themeFill="background1"/>
            <w:vAlign w:val="center"/>
          </w:tcPr>
          <w:p w:rsidR="004D7C36" w:rsidRPr="00DD2A9F" w:rsidRDefault="004D7C36" w:rsidP="00F46F75">
            <w:pPr>
              <w:pStyle w:val="TableTextBold"/>
              <w:spacing w:before="120"/>
            </w:pPr>
          </w:p>
        </w:tc>
        <w:tc>
          <w:tcPr>
            <w:tcW w:w="2848" w:type="dxa"/>
            <w:gridSpan w:val="5"/>
            <w:shd w:val="clear" w:color="auto" w:fill="D9D9D9" w:themeFill="background1" w:themeFillShade="D9"/>
            <w:vAlign w:val="center"/>
          </w:tcPr>
          <w:p w:rsidR="004D7C36" w:rsidRPr="00DD2A9F" w:rsidRDefault="004D7C36" w:rsidP="00F46F75">
            <w:pPr>
              <w:pStyle w:val="TableTextBold"/>
              <w:spacing w:before="120"/>
            </w:pPr>
            <w:r w:rsidRPr="00DD2A9F">
              <w:t>Date</w:t>
            </w:r>
          </w:p>
        </w:tc>
        <w:tc>
          <w:tcPr>
            <w:tcW w:w="2698" w:type="dxa"/>
            <w:gridSpan w:val="3"/>
            <w:shd w:val="clear" w:color="auto" w:fill="FFFFFF" w:themeFill="background1"/>
            <w:vAlign w:val="center"/>
          </w:tcPr>
          <w:p w:rsidR="004D7C36" w:rsidRPr="001158D2" w:rsidRDefault="004D7C36" w:rsidP="00F46F75">
            <w:pPr>
              <w:pStyle w:val="TableTextBold"/>
              <w:spacing w:before="120"/>
              <w:rPr>
                <w:highlight w:val="yellow"/>
              </w:rPr>
            </w:pPr>
          </w:p>
        </w:tc>
      </w:tr>
      <w:tr w:rsidR="004D7C36" w:rsidRPr="00826425" w:rsidTr="004D7C36">
        <w:tc>
          <w:tcPr>
            <w:tcW w:w="5495" w:type="dxa"/>
            <w:shd w:val="clear" w:color="auto" w:fill="D9D9D9" w:themeFill="background1" w:themeFillShade="D9"/>
            <w:vAlign w:val="center"/>
          </w:tcPr>
          <w:p w:rsidR="004D7C36" w:rsidRPr="00DD2A9F" w:rsidRDefault="004D7C36" w:rsidP="00F46F75">
            <w:pPr>
              <w:pStyle w:val="TableTextBold"/>
              <w:spacing w:before="120"/>
            </w:pPr>
            <w:r w:rsidRPr="00DD2A9F">
              <w:t>Assessor signature</w:t>
            </w:r>
          </w:p>
        </w:tc>
        <w:tc>
          <w:tcPr>
            <w:tcW w:w="3134" w:type="dxa"/>
            <w:gridSpan w:val="4"/>
            <w:shd w:val="clear" w:color="auto" w:fill="FFFFFF" w:themeFill="background1"/>
            <w:vAlign w:val="center"/>
          </w:tcPr>
          <w:p w:rsidR="004D7C36" w:rsidRPr="00DD2A9F" w:rsidRDefault="004D7C36" w:rsidP="00F46F75">
            <w:pPr>
              <w:pStyle w:val="TableTextBold"/>
              <w:spacing w:before="120"/>
            </w:pPr>
          </w:p>
        </w:tc>
        <w:tc>
          <w:tcPr>
            <w:tcW w:w="2848" w:type="dxa"/>
            <w:gridSpan w:val="5"/>
            <w:shd w:val="clear" w:color="auto" w:fill="D9D9D9" w:themeFill="background1" w:themeFillShade="D9"/>
            <w:vAlign w:val="center"/>
          </w:tcPr>
          <w:p w:rsidR="004D7C36" w:rsidRPr="00DD2A9F" w:rsidRDefault="004D7C36" w:rsidP="00F46F75">
            <w:pPr>
              <w:pStyle w:val="TableTextBold"/>
              <w:spacing w:before="120"/>
            </w:pPr>
            <w:r w:rsidRPr="00DD2A9F">
              <w:t>Date</w:t>
            </w:r>
          </w:p>
        </w:tc>
        <w:tc>
          <w:tcPr>
            <w:tcW w:w="2698" w:type="dxa"/>
            <w:gridSpan w:val="3"/>
            <w:shd w:val="clear" w:color="auto" w:fill="FFFFFF" w:themeFill="background1"/>
            <w:vAlign w:val="center"/>
          </w:tcPr>
          <w:p w:rsidR="004D7C36" w:rsidRPr="001158D2" w:rsidRDefault="004D7C36" w:rsidP="00F46F75">
            <w:pPr>
              <w:pStyle w:val="TableTextBold"/>
              <w:spacing w:before="120"/>
              <w:rPr>
                <w:highlight w:val="yellow"/>
              </w:rPr>
            </w:pPr>
          </w:p>
        </w:tc>
      </w:tr>
    </w:tbl>
    <w:p w:rsidR="00A157BE" w:rsidRPr="00826425" w:rsidRDefault="00A157BE">
      <w:pPr>
        <w:rPr>
          <w:rFonts w:ascii="Helvetica" w:eastAsia="Times New Roman" w:hAnsi="Helvetica" w:cs="Times New Roman"/>
          <w:szCs w:val="24"/>
          <w:lang w:eastAsia="en-US"/>
        </w:rPr>
      </w:pPr>
      <w:r w:rsidRPr="00826425">
        <w:rPr>
          <w:rFonts w:ascii="Helvetica" w:eastAsia="Times New Roman" w:hAnsi="Helvetica" w:cs="Times New Roman"/>
          <w:szCs w:val="24"/>
          <w:lang w:eastAsia="en-US"/>
        </w:rPr>
        <w:br w:type="page"/>
      </w:r>
    </w:p>
    <w:p w:rsidR="00A157BE" w:rsidRPr="00826425" w:rsidRDefault="00A157BE" w:rsidP="0097587C">
      <w:pPr>
        <w:rPr>
          <w:rFonts w:ascii="Helvetica" w:eastAsia="Times New Roman" w:hAnsi="Helvetica" w:cs="Times New Roman"/>
          <w:szCs w:val="24"/>
          <w:lang w:eastAsia="en-US"/>
        </w:rPr>
      </w:pPr>
    </w:p>
    <w:p w:rsidR="00A157BE" w:rsidRPr="00826425" w:rsidRDefault="00A157BE" w:rsidP="0097587C">
      <w:pPr>
        <w:rPr>
          <w:rFonts w:ascii="Helvetica" w:eastAsia="Times New Roman" w:hAnsi="Helvetica" w:cs="Times New Roman"/>
          <w:szCs w:val="24"/>
          <w:lang w:eastAsia="en-US"/>
        </w:rPr>
        <w:sectPr w:rsidR="00A157BE" w:rsidRPr="00826425" w:rsidSect="00205B1A">
          <w:headerReference w:type="even" r:id="rId41"/>
          <w:headerReference w:type="default" r:id="rId42"/>
          <w:footerReference w:type="even" r:id="rId43"/>
          <w:footerReference w:type="default" r:id="rId44"/>
          <w:pgSz w:w="16838" w:h="11906" w:orient="landscape" w:code="9"/>
          <w:pgMar w:top="1440" w:right="1440" w:bottom="1440" w:left="1440" w:header="709" w:footer="284" w:gutter="0"/>
          <w:cols w:space="708"/>
          <w:docGrid w:linePitch="360"/>
        </w:sectPr>
      </w:pPr>
    </w:p>
    <w:p w:rsidR="0097587C" w:rsidRPr="00826425" w:rsidRDefault="0097587C" w:rsidP="0097587C">
      <w:pPr>
        <w:sectPr w:rsidR="0097587C" w:rsidRPr="00826425"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826425" w:rsidRDefault="001B26F2" w:rsidP="0097587C">
      <w:r>
        <w:rPr>
          <w:noProof/>
        </w:rPr>
        <w:lastRenderedPageBreak/>
        <w:drawing>
          <wp:anchor distT="0" distB="0" distL="114300" distR="114300" simplePos="0" relativeHeight="251694080" behindDoc="0" locked="0" layoutInCell="1" allowOverlap="1">
            <wp:simplePos x="0" y="0"/>
            <wp:positionH relativeFrom="column">
              <wp:posOffset>3540125</wp:posOffset>
            </wp:positionH>
            <wp:positionV relativeFrom="paragraph">
              <wp:posOffset>8775065</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826425">
        <w:rPr>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826425">
        <w:rPr>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966C5C">
        <w:pict>
          <v:rect id="_x0000_s1031" style="position:absolute;margin-left:-74.25pt;margin-top:-96.75pt;width:613.5pt;height:870pt;z-index:251675648;mso-position-horizontal-relative:text;mso-position-vertical-relative:text" fillcolor="#5a5a5a [2109]"/>
        </w:pict>
      </w:r>
    </w:p>
    <w:sectPr w:rsidR="00F82243" w:rsidRPr="00826425"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54F5" w:rsidRPr="007075B8" w:rsidRDefault="00EE54F5" w:rsidP="007075B8">
      <w:pPr>
        <w:spacing w:after="0" w:line="240" w:lineRule="auto"/>
      </w:pPr>
      <w:r>
        <w:separator/>
      </w:r>
    </w:p>
  </w:endnote>
  <w:endnote w:type="continuationSeparator" w:id="0">
    <w:p w:rsidR="00EE54F5" w:rsidRPr="007075B8" w:rsidRDefault="00EE54F5"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826425" w:rsidRPr="007075B8" w:rsidTr="007075B8">
      <w:tc>
        <w:tcPr>
          <w:tcW w:w="9242" w:type="dxa"/>
        </w:tcPr>
        <w:p w:rsidR="00826425" w:rsidRPr="007075B8" w:rsidRDefault="00826425" w:rsidP="007075B8">
          <w:pPr>
            <w:pStyle w:val="Footer-Left"/>
            <w:rPr>
              <w:rFonts w:eastAsiaTheme="majorEastAsia"/>
            </w:rPr>
          </w:pPr>
          <w:r w:rsidRPr="007075B8">
            <w:rPr>
              <w:rFonts w:eastAsiaTheme="majorEastAsia"/>
            </w:rPr>
            <w:t xml:space="preserve">© ASEAN </w:t>
          </w:r>
          <w:r>
            <w:rPr>
              <w:rFonts w:eastAsiaTheme="majorEastAsia"/>
            </w:rPr>
            <w:t>2013</w:t>
          </w:r>
        </w:p>
        <w:p w:rsidR="00826425" w:rsidRPr="007075B8" w:rsidRDefault="00826425" w:rsidP="007075B8">
          <w:pPr>
            <w:pStyle w:val="Footer-Left"/>
          </w:pPr>
          <w:r>
            <w:t>Assessor</w:t>
          </w:r>
          <w:r w:rsidRPr="000D3B99">
            <w:t xml:space="preserve"> Manua</w:t>
          </w:r>
          <w:r>
            <w:t>l</w:t>
          </w:r>
        </w:p>
        <w:p w:rsidR="00826425" w:rsidRPr="007075B8" w:rsidRDefault="00966C5C" w:rsidP="007075B8">
          <w:pPr>
            <w:pStyle w:val="Footer-Left"/>
          </w:pPr>
          <w:fldSimple w:instr=" REF  UnitName  \* MERGEFORMAT ">
            <w:sdt>
              <w:sdtPr>
                <w:alias w:val="Unit Name"/>
                <w:tag w:val="Unit Name"/>
                <w:id w:val="1179961"/>
                <w:placeholder>
                  <w:docPart w:val="6014872E408341CDAF78E985BADF4591"/>
                </w:placeholder>
              </w:sdtPr>
              <w:sdtContent>
                <w:r w:rsidR="00034ADC" w:rsidRPr="00826425">
                  <w:t>Take food orders and provide table service</w:t>
                </w:r>
              </w:sdtContent>
            </w:sdt>
          </w:fldSimple>
        </w:p>
      </w:tc>
    </w:tr>
  </w:tbl>
  <w:p w:rsidR="00826425" w:rsidRDefault="008264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826425" w:rsidTr="007075B8">
      <w:tc>
        <w:tcPr>
          <w:tcW w:w="9242" w:type="dxa"/>
        </w:tcPr>
        <w:p w:rsidR="00826425" w:rsidRPr="000D3B99" w:rsidRDefault="00826425" w:rsidP="007075B8">
          <w:pPr>
            <w:pStyle w:val="Footer-Right"/>
            <w:rPr>
              <w:rFonts w:eastAsiaTheme="majorEastAsia"/>
            </w:rPr>
          </w:pPr>
          <w:r w:rsidRPr="000D3B99">
            <w:rPr>
              <w:rFonts w:eastAsiaTheme="majorEastAsia"/>
            </w:rPr>
            <w:t xml:space="preserve">© ASEAN </w:t>
          </w:r>
          <w:r>
            <w:rPr>
              <w:rFonts w:eastAsiaTheme="majorEastAsia"/>
            </w:rPr>
            <w:t>2013</w:t>
          </w:r>
        </w:p>
        <w:p w:rsidR="00826425" w:rsidRDefault="00826425" w:rsidP="007075B8">
          <w:pPr>
            <w:pStyle w:val="Footer-Right"/>
          </w:pPr>
          <w:r>
            <w:t>Assessor</w:t>
          </w:r>
          <w:r w:rsidRPr="000D3B99">
            <w:t xml:space="preserve"> Manua</w:t>
          </w:r>
          <w:r>
            <w:t>l</w:t>
          </w:r>
        </w:p>
        <w:p w:rsidR="00826425" w:rsidRDefault="00966C5C" w:rsidP="00031C5E">
          <w:pPr>
            <w:pStyle w:val="Footer-Right"/>
          </w:pPr>
          <w:fldSimple w:instr=" REF  UnitName  \* MERGEFORMAT ">
            <w:sdt>
              <w:sdtPr>
                <w:alias w:val="Unit Name"/>
                <w:tag w:val="Unit Name"/>
                <w:id w:val="1179962"/>
                <w:placeholder>
                  <w:docPart w:val="07824DE5E20643A5B6422B6B1C3A1E02"/>
                </w:placeholder>
              </w:sdtPr>
              <w:sdtContent>
                <w:r w:rsidR="00034ADC" w:rsidRPr="00826425">
                  <w:t>Take food orders and provide table service</w:t>
                </w:r>
              </w:sdtContent>
            </w:sdt>
          </w:fldSimple>
        </w:p>
      </w:tc>
    </w:tr>
  </w:tbl>
  <w:p w:rsidR="00826425" w:rsidRDefault="0082642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826425" w:rsidTr="00031C5E">
      <w:trPr>
        <w:trHeight w:val="709"/>
      </w:trPr>
      <w:tc>
        <w:tcPr>
          <w:tcW w:w="959" w:type="dxa"/>
          <w:shd w:val="clear" w:color="auto" w:fill="E36C0A" w:themeFill="accent6" w:themeFillShade="BF"/>
          <w:vAlign w:val="center"/>
        </w:tcPr>
        <w:p w:rsidR="00826425" w:rsidRPr="007075B8" w:rsidRDefault="00966C5C" w:rsidP="006D69DB">
          <w:pPr>
            <w:pStyle w:val="Footer-Left"/>
            <w:jc w:val="center"/>
            <w:rPr>
              <w:color w:val="FFFFFF" w:themeColor="background1"/>
            </w:rPr>
          </w:pPr>
          <w:r w:rsidRPr="007075B8">
            <w:rPr>
              <w:color w:val="FFFFFF" w:themeColor="background1"/>
            </w:rPr>
            <w:fldChar w:fldCharType="begin"/>
          </w:r>
          <w:r w:rsidR="00826425" w:rsidRPr="007075B8">
            <w:rPr>
              <w:color w:val="FFFFFF" w:themeColor="background1"/>
            </w:rPr>
            <w:instrText xml:space="preserve"> PAGE   \* MERGEFORMAT </w:instrText>
          </w:r>
          <w:r w:rsidRPr="007075B8">
            <w:rPr>
              <w:color w:val="FFFFFF" w:themeColor="background1"/>
            </w:rPr>
            <w:fldChar w:fldCharType="separate"/>
          </w:r>
          <w:r w:rsidR="00755A38">
            <w:rPr>
              <w:noProof/>
              <w:color w:val="FFFFFF" w:themeColor="background1"/>
            </w:rPr>
            <w:t>2</w:t>
          </w:r>
          <w:r w:rsidRPr="007075B8">
            <w:rPr>
              <w:color w:val="FFFFFF" w:themeColor="background1"/>
            </w:rPr>
            <w:fldChar w:fldCharType="end"/>
          </w:r>
        </w:p>
      </w:tc>
      <w:tc>
        <w:tcPr>
          <w:tcW w:w="8373" w:type="dxa"/>
        </w:tcPr>
        <w:p w:rsidR="00826425" w:rsidRPr="000D3B99" w:rsidRDefault="00826425" w:rsidP="00CA32E3">
          <w:pPr>
            <w:pStyle w:val="Footer-Left"/>
            <w:rPr>
              <w:rFonts w:eastAsiaTheme="majorEastAsia"/>
            </w:rPr>
          </w:pPr>
          <w:r w:rsidRPr="000D3B99">
            <w:rPr>
              <w:rFonts w:eastAsiaTheme="majorEastAsia"/>
            </w:rPr>
            <w:t xml:space="preserve">© ASEAN </w:t>
          </w:r>
          <w:r>
            <w:rPr>
              <w:rFonts w:eastAsiaTheme="majorEastAsia"/>
            </w:rPr>
            <w:t>201</w:t>
          </w:r>
          <w:r w:rsidR="000C6488">
            <w:rPr>
              <w:rFonts w:eastAsiaTheme="majorEastAsia"/>
            </w:rPr>
            <w:t>3</w:t>
          </w:r>
        </w:p>
        <w:p w:rsidR="00826425" w:rsidRDefault="00826425" w:rsidP="00CA32E3">
          <w:pPr>
            <w:pStyle w:val="Footer-Left"/>
          </w:pPr>
          <w:r>
            <w:t>Assessor Manual</w:t>
          </w:r>
        </w:p>
        <w:p w:rsidR="00826425" w:rsidRDefault="00966C5C" w:rsidP="00CA32E3">
          <w:pPr>
            <w:pStyle w:val="Footer-Left"/>
          </w:pPr>
          <w:fldSimple w:instr=" REF  UnitName  \* MERGEFORMAT ">
            <w:sdt>
              <w:sdtPr>
                <w:alias w:val="Unit Name"/>
                <w:tag w:val="Unit Name"/>
                <w:id w:val="1179963"/>
                <w:placeholder>
                  <w:docPart w:val="9C2BAF18C003428A9A6AFE12F01B1334"/>
                </w:placeholder>
              </w:sdtPr>
              <w:sdtContent>
                <w:r w:rsidR="00034ADC" w:rsidRPr="00826425">
                  <w:t>Take food orders and provide table service</w:t>
                </w:r>
              </w:sdtContent>
            </w:sdt>
          </w:fldSimple>
        </w:p>
      </w:tc>
    </w:tr>
  </w:tbl>
  <w:p w:rsidR="00826425" w:rsidRDefault="0082642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826425" w:rsidTr="00031C5E">
      <w:trPr>
        <w:trHeight w:val="709"/>
      </w:trPr>
      <w:tc>
        <w:tcPr>
          <w:tcW w:w="8381" w:type="dxa"/>
        </w:tcPr>
        <w:p w:rsidR="00826425" w:rsidRPr="00CA32E3" w:rsidRDefault="00826425" w:rsidP="00CA32E3">
          <w:pPr>
            <w:pStyle w:val="Footer-Right"/>
            <w:rPr>
              <w:rFonts w:eastAsiaTheme="majorEastAsia"/>
            </w:rPr>
          </w:pPr>
          <w:r w:rsidRPr="00CA32E3">
            <w:rPr>
              <w:rFonts w:eastAsiaTheme="majorEastAsia"/>
            </w:rPr>
            <w:t xml:space="preserve">© ASEAN </w:t>
          </w:r>
          <w:r>
            <w:rPr>
              <w:rFonts w:eastAsiaTheme="majorEastAsia"/>
            </w:rPr>
            <w:t>201</w:t>
          </w:r>
          <w:r w:rsidR="000C6488">
            <w:rPr>
              <w:rFonts w:eastAsiaTheme="majorEastAsia"/>
            </w:rPr>
            <w:t>3</w:t>
          </w:r>
        </w:p>
        <w:p w:rsidR="00826425" w:rsidRPr="00CA32E3" w:rsidRDefault="00826425" w:rsidP="00CA32E3">
          <w:pPr>
            <w:pStyle w:val="Footer-Right"/>
          </w:pPr>
          <w:r w:rsidRPr="00CA32E3">
            <w:t>Assessor Manual</w:t>
          </w:r>
        </w:p>
        <w:p w:rsidR="00826425" w:rsidRDefault="00966C5C" w:rsidP="00CA32E3">
          <w:pPr>
            <w:pStyle w:val="Footer-Right"/>
          </w:pPr>
          <w:fldSimple w:instr=" REF  UnitName  \* MERGEFORMAT ">
            <w:sdt>
              <w:sdtPr>
                <w:alias w:val="Unit Name"/>
                <w:tag w:val="Unit Name"/>
                <w:id w:val="1179964"/>
                <w:placeholder>
                  <w:docPart w:val="85E8349E0DEF49C7BE6F1452EB95F484"/>
                </w:placeholder>
              </w:sdtPr>
              <w:sdtContent>
                <w:r w:rsidR="00034ADC" w:rsidRPr="00826425">
                  <w:t>Take food orders and provide table service</w:t>
                </w:r>
              </w:sdtContent>
            </w:sdt>
          </w:fldSimple>
        </w:p>
      </w:tc>
      <w:tc>
        <w:tcPr>
          <w:tcW w:w="941" w:type="dxa"/>
          <w:shd w:val="clear" w:color="auto" w:fill="E36C0A" w:themeFill="accent6" w:themeFillShade="BF"/>
          <w:vAlign w:val="center"/>
        </w:tcPr>
        <w:p w:rsidR="00826425" w:rsidRPr="00CA32E3" w:rsidRDefault="00966C5C" w:rsidP="00CA32E3">
          <w:pPr>
            <w:pStyle w:val="Footer-Right"/>
            <w:jc w:val="center"/>
            <w:rPr>
              <w:color w:val="FFFFFF" w:themeColor="background1"/>
            </w:rPr>
          </w:pPr>
          <w:r>
            <w:rPr>
              <w:color w:val="FFFFFF" w:themeColor="background1"/>
            </w:rPr>
            <w:fldChar w:fldCharType="begin"/>
          </w:r>
          <w:r w:rsidR="00826425">
            <w:rPr>
              <w:color w:val="FFFFFF" w:themeColor="background1"/>
            </w:rPr>
            <w:instrText xml:space="preserve"> PAGE   \* MERGEFORMAT </w:instrText>
          </w:r>
          <w:r>
            <w:rPr>
              <w:color w:val="FFFFFF" w:themeColor="background1"/>
            </w:rPr>
            <w:fldChar w:fldCharType="separate"/>
          </w:r>
          <w:r w:rsidR="00755A38">
            <w:rPr>
              <w:noProof/>
              <w:color w:val="FFFFFF" w:themeColor="background1"/>
            </w:rPr>
            <w:t>1</w:t>
          </w:r>
          <w:r>
            <w:rPr>
              <w:color w:val="FFFFFF" w:themeColor="background1"/>
            </w:rPr>
            <w:fldChar w:fldCharType="end"/>
          </w:r>
        </w:p>
      </w:tc>
    </w:tr>
  </w:tbl>
  <w:p w:rsidR="00826425" w:rsidRDefault="00826425">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26425" w:rsidTr="00031C5E">
      <w:trPr>
        <w:trHeight w:val="709"/>
      </w:trPr>
      <w:tc>
        <w:tcPr>
          <w:tcW w:w="959" w:type="dxa"/>
          <w:shd w:val="clear" w:color="auto" w:fill="E36C0A" w:themeFill="accent6" w:themeFillShade="BF"/>
          <w:vAlign w:val="center"/>
        </w:tcPr>
        <w:p w:rsidR="00826425" w:rsidRPr="007075B8" w:rsidRDefault="00966C5C" w:rsidP="006D69DB">
          <w:pPr>
            <w:pStyle w:val="Footer-Left"/>
            <w:jc w:val="center"/>
            <w:rPr>
              <w:color w:val="FFFFFF" w:themeColor="background1"/>
            </w:rPr>
          </w:pPr>
          <w:r w:rsidRPr="007075B8">
            <w:rPr>
              <w:color w:val="FFFFFF" w:themeColor="background1"/>
            </w:rPr>
            <w:fldChar w:fldCharType="begin"/>
          </w:r>
          <w:r w:rsidR="00826425" w:rsidRPr="007075B8">
            <w:rPr>
              <w:color w:val="FFFFFF" w:themeColor="background1"/>
            </w:rPr>
            <w:instrText xml:space="preserve"> PAGE   \* MERGEFORMAT </w:instrText>
          </w:r>
          <w:r w:rsidRPr="007075B8">
            <w:rPr>
              <w:color w:val="FFFFFF" w:themeColor="background1"/>
            </w:rPr>
            <w:fldChar w:fldCharType="separate"/>
          </w:r>
          <w:r w:rsidR="00755A38">
            <w:rPr>
              <w:noProof/>
              <w:color w:val="FFFFFF" w:themeColor="background1"/>
            </w:rPr>
            <w:t>18</w:t>
          </w:r>
          <w:r w:rsidRPr="007075B8">
            <w:rPr>
              <w:color w:val="FFFFFF" w:themeColor="background1"/>
            </w:rPr>
            <w:fldChar w:fldCharType="end"/>
          </w:r>
        </w:p>
      </w:tc>
      <w:tc>
        <w:tcPr>
          <w:tcW w:w="12941" w:type="dxa"/>
        </w:tcPr>
        <w:p w:rsidR="00826425" w:rsidRPr="000D3B99" w:rsidRDefault="00826425" w:rsidP="00CA32E3">
          <w:pPr>
            <w:pStyle w:val="Footer-Left"/>
            <w:rPr>
              <w:rFonts w:eastAsiaTheme="majorEastAsia"/>
            </w:rPr>
          </w:pPr>
          <w:r w:rsidRPr="000D3B99">
            <w:rPr>
              <w:rFonts w:eastAsiaTheme="majorEastAsia"/>
            </w:rPr>
            <w:t xml:space="preserve">© ASEAN </w:t>
          </w:r>
          <w:r>
            <w:rPr>
              <w:rFonts w:eastAsiaTheme="majorEastAsia"/>
            </w:rPr>
            <w:t>201</w:t>
          </w:r>
          <w:r w:rsidR="000C6488">
            <w:rPr>
              <w:rFonts w:eastAsiaTheme="majorEastAsia"/>
            </w:rPr>
            <w:t>3</w:t>
          </w:r>
        </w:p>
        <w:p w:rsidR="00826425" w:rsidRDefault="00826425" w:rsidP="00CA32E3">
          <w:pPr>
            <w:pStyle w:val="Footer-Left"/>
          </w:pPr>
          <w:r>
            <w:t>Assessor Manual</w:t>
          </w:r>
        </w:p>
        <w:p w:rsidR="00826425" w:rsidRDefault="00966C5C" w:rsidP="00CA32E3">
          <w:pPr>
            <w:pStyle w:val="Footer-Left"/>
          </w:pPr>
          <w:fldSimple w:instr=" REF  UnitName  \* MERGEFORMAT ">
            <w:sdt>
              <w:sdtPr>
                <w:alias w:val="Unit Name"/>
                <w:tag w:val="Unit Name"/>
                <w:id w:val="1179965"/>
                <w:placeholder>
                  <w:docPart w:val="B912912B8B1846E99E1C5317DA016BFE"/>
                </w:placeholder>
              </w:sdtPr>
              <w:sdtContent>
                <w:r w:rsidR="00034ADC" w:rsidRPr="00826425">
                  <w:t>Take food orders and provide table service</w:t>
                </w:r>
              </w:sdtContent>
            </w:sdt>
          </w:fldSimple>
        </w:p>
      </w:tc>
    </w:tr>
  </w:tbl>
  <w:p w:rsidR="00826425" w:rsidRDefault="00826425">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826425" w:rsidTr="00031C5E">
      <w:trPr>
        <w:trHeight w:val="709"/>
      </w:trPr>
      <w:tc>
        <w:tcPr>
          <w:tcW w:w="13048" w:type="dxa"/>
        </w:tcPr>
        <w:p w:rsidR="00826425" w:rsidRPr="00CA32E3" w:rsidRDefault="00826425" w:rsidP="00CA32E3">
          <w:pPr>
            <w:pStyle w:val="Footer-Right"/>
            <w:rPr>
              <w:rFonts w:eastAsiaTheme="majorEastAsia"/>
            </w:rPr>
          </w:pPr>
          <w:r w:rsidRPr="00CA32E3">
            <w:rPr>
              <w:rFonts w:eastAsiaTheme="majorEastAsia"/>
            </w:rPr>
            <w:t xml:space="preserve">© ASEAN </w:t>
          </w:r>
          <w:r>
            <w:rPr>
              <w:rFonts w:eastAsiaTheme="majorEastAsia"/>
            </w:rPr>
            <w:t>201</w:t>
          </w:r>
          <w:r w:rsidR="000C6488">
            <w:rPr>
              <w:rFonts w:eastAsiaTheme="majorEastAsia"/>
            </w:rPr>
            <w:t>3</w:t>
          </w:r>
        </w:p>
        <w:p w:rsidR="00826425" w:rsidRPr="00CA32E3" w:rsidRDefault="00826425" w:rsidP="00CA32E3">
          <w:pPr>
            <w:pStyle w:val="Footer-Right"/>
          </w:pPr>
          <w:r w:rsidRPr="00CA32E3">
            <w:t>Assessor Manual</w:t>
          </w:r>
        </w:p>
        <w:p w:rsidR="00826425" w:rsidRDefault="00966C5C" w:rsidP="00CA32E3">
          <w:pPr>
            <w:pStyle w:val="Footer-Right"/>
          </w:pPr>
          <w:fldSimple w:instr=" REF  UnitName  \* MERGEFORMAT ">
            <w:sdt>
              <w:sdtPr>
                <w:alias w:val="Unit Name"/>
                <w:tag w:val="Unit Name"/>
                <w:id w:val="1179966"/>
                <w:placeholder>
                  <w:docPart w:val="097E36DC842F4D98859FD67846398AC7"/>
                </w:placeholder>
              </w:sdtPr>
              <w:sdtContent>
                <w:r w:rsidR="00034ADC" w:rsidRPr="00826425">
                  <w:t>Take food orders and provide table service</w:t>
                </w:r>
              </w:sdtContent>
            </w:sdt>
          </w:fldSimple>
        </w:p>
      </w:tc>
      <w:tc>
        <w:tcPr>
          <w:tcW w:w="952" w:type="dxa"/>
          <w:shd w:val="clear" w:color="auto" w:fill="E36C0A" w:themeFill="accent6" w:themeFillShade="BF"/>
          <w:vAlign w:val="center"/>
        </w:tcPr>
        <w:p w:rsidR="00826425" w:rsidRPr="00CA32E3" w:rsidRDefault="00966C5C" w:rsidP="00CA32E3">
          <w:pPr>
            <w:pStyle w:val="Footer-Right"/>
            <w:jc w:val="center"/>
            <w:rPr>
              <w:color w:val="FFFFFF" w:themeColor="background1"/>
            </w:rPr>
          </w:pPr>
          <w:r>
            <w:rPr>
              <w:color w:val="FFFFFF" w:themeColor="background1"/>
            </w:rPr>
            <w:fldChar w:fldCharType="begin"/>
          </w:r>
          <w:r w:rsidR="00826425">
            <w:rPr>
              <w:color w:val="FFFFFF" w:themeColor="background1"/>
            </w:rPr>
            <w:instrText xml:space="preserve"> PAGE   \* MERGEFORMAT </w:instrText>
          </w:r>
          <w:r>
            <w:rPr>
              <w:color w:val="FFFFFF" w:themeColor="background1"/>
            </w:rPr>
            <w:fldChar w:fldCharType="separate"/>
          </w:r>
          <w:r w:rsidR="00755A38">
            <w:rPr>
              <w:noProof/>
              <w:color w:val="FFFFFF" w:themeColor="background1"/>
            </w:rPr>
            <w:t>17</w:t>
          </w:r>
          <w:r>
            <w:rPr>
              <w:color w:val="FFFFFF" w:themeColor="background1"/>
            </w:rPr>
            <w:fldChar w:fldCharType="end"/>
          </w:r>
        </w:p>
      </w:tc>
    </w:tr>
  </w:tbl>
  <w:p w:rsidR="00826425" w:rsidRDefault="00826425">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7"/>
      <w:gridCol w:w="8115"/>
    </w:tblGrid>
    <w:tr w:rsidR="00826425" w:rsidTr="00205B1A">
      <w:trPr>
        <w:trHeight w:val="709"/>
      </w:trPr>
      <w:tc>
        <w:tcPr>
          <w:tcW w:w="959" w:type="dxa"/>
          <w:shd w:val="clear" w:color="auto" w:fill="E36C0A" w:themeFill="accent6" w:themeFillShade="BF"/>
          <w:vAlign w:val="center"/>
        </w:tcPr>
        <w:p w:rsidR="00826425" w:rsidRPr="007075B8" w:rsidRDefault="00966C5C" w:rsidP="006D69DB">
          <w:pPr>
            <w:pStyle w:val="Footer-Left"/>
            <w:jc w:val="center"/>
            <w:rPr>
              <w:color w:val="FFFFFF" w:themeColor="background1"/>
            </w:rPr>
          </w:pPr>
          <w:r w:rsidRPr="007075B8">
            <w:rPr>
              <w:color w:val="FFFFFF" w:themeColor="background1"/>
            </w:rPr>
            <w:fldChar w:fldCharType="begin"/>
          </w:r>
          <w:r w:rsidR="00826425" w:rsidRPr="007075B8">
            <w:rPr>
              <w:color w:val="FFFFFF" w:themeColor="background1"/>
            </w:rPr>
            <w:instrText xml:space="preserve"> PAGE   \* MERGEFORMAT </w:instrText>
          </w:r>
          <w:r w:rsidRPr="007075B8">
            <w:rPr>
              <w:color w:val="FFFFFF" w:themeColor="background1"/>
            </w:rPr>
            <w:fldChar w:fldCharType="separate"/>
          </w:r>
          <w:r w:rsidR="00755A38">
            <w:rPr>
              <w:noProof/>
              <w:color w:val="FFFFFF" w:themeColor="background1"/>
            </w:rPr>
            <w:t>56</w:t>
          </w:r>
          <w:r w:rsidRPr="007075B8">
            <w:rPr>
              <w:color w:val="FFFFFF" w:themeColor="background1"/>
            </w:rPr>
            <w:fldChar w:fldCharType="end"/>
          </w:r>
        </w:p>
      </w:tc>
      <w:tc>
        <w:tcPr>
          <w:tcW w:w="8137" w:type="dxa"/>
        </w:tcPr>
        <w:p w:rsidR="00826425" w:rsidRPr="000D3B99" w:rsidRDefault="00826425" w:rsidP="00CA32E3">
          <w:pPr>
            <w:pStyle w:val="Footer-Left"/>
            <w:rPr>
              <w:rFonts w:eastAsiaTheme="majorEastAsia"/>
            </w:rPr>
          </w:pPr>
          <w:r w:rsidRPr="000D3B99">
            <w:rPr>
              <w:rFonts w:eastAsiaTheme="majorEastAsia"/>
            </w:rPr>
            <w:t xml:space="preserve">© ASEAN </w:t>
          </w:r>
          <w:r>
            <w:rPr>
              <w:rFonts w:eastAsiaTheme="majorEastAsia"/>
            </w:rPr>
            <w:t>2013</w:t>
          </w:r>
        </w:p>
        <w:p w:rsidR="00826425" w:rsidRDefault="00826425" w:rsidP="00CA32E3">
          <w:pPr>
            <w:pStyle w:val="Footer-Left"/>
          </w:pPr>
          <w:r>
            <w:t>Assessor Manual</w:t>
          </w:r>
        </w:p>
        <w:p w:rsidR="00826425" w:rsidRDefault="00966C5C" w:rsidP="00CA32E3">
          <w:pPr>
            <w:pStyle w:val="Footer-Left"/>
          </w:pPr>
          <w:fldSimple w:instr=" REF  UnitName  \* MERGEFORMAT ">
            <w:sdt>
              <w:sdtPr>
                <w:alias w:val="Unit Name"/>
                <w:tag w:val="Unit Name"/>
                <w:id w:val="1179967"/>
                <w:placeholder>
                  <w:docPart w:val="A2EC9B54862846CD8EBC6D98A628B35B"/>
                </w:placeholder>
              </w:sdtPr>
              <w:sdtContent>
                <w:r w:rsidR="00034ADC" w:rsidRPr="00826425">
                  <w:t>Take food orders and provide table service</w:t>
                </w:r>
              </w:sdtContent>
            </w:sdt>
          </w:fldSimple>
        </w:p>
      </w:tc>
    </w:tr>
  </w:tbl>
  <w:p w:rsidR="00826425" w:rsidRDefault="00826425">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826425" w:rsidTr="00205B1A">
      <w:trPr>
        <w:trHeight w:val="709"/>
      </w:trPr>
      <w:tc>
        <w:tcPr>
          <w:tcW w:w="8199" w:type="dxa"/>
        </w:tcPr>
        <w:p w:rsidR="00826425" w:rsidRPr="00CA32E3" w:rsidRDefault="00826425" w:rsidP="00CA32E3">
          <w:pPr>
            <w:pStyle w:val="Footer-Right"/>
            <w:rPr>
              <w:rFonts w:eastAsiaTheme="majorEastAsia"/>
            </w:rPr>
          </w:pPr>
          <w:r w:rsidRPr="00CA32E3">
            <w:rPr>
              <w:rFonts w:eastAsiaTheme="majorEastAsia"/>
            </w:rPr>
            <w:t xml:space="preserve">© ASEAN </w:t>
          </w:r>
          <w:r>
            <w:rPr>
              <w:rFonts w:eastAsiaTheme="majorEastAsia"/>
            </w:rPr>
            <w:t>2013</w:t>
          </w:r>
        </w:p>
        <w:p w:rsidR="00826425" w:rsidRPr="00CA32E3" w:rsidRDefault="00826425" w:rsidP="00CA32E3">
          <w:pPr>
            <w:pStyle w:val="Footer-Right"/>
          </w:pPr>
          <w:r w:rsidRPr="00CA32E3">
            <w:t>Assessor Manual</w:t>
          </w:r>
        </w:p>
        <w:p w:rsidR="00826425" w:rsidRDefault="00966C5C" w:rsidP="00CA32E3">
          <w:pPr>
            <w:pStyle w:val="Footer-Right"/>
          </w:pPr>
          <w:fldSimple w:instr=" REF  UnitName  \* MERGEFORMAT ">
            <w:sdt>
              <w:sdtPr>
                <w:alias w:val="Unit Name"/>
                <w:tag w:val="Unit Name"/>
                <w:id w:val="1179968"/>
                <w:placeholder>
                  <w:docPart w:val="D287BE667C5E46E3B7AC1A1C9528068C"/>
                </w:placeholder>
              </w:sdtPr>
              <w:sdtContent>
                <w:r w:rsidR="00034ADC" w:rsidRPr="00826425">
                  <w:t>Take food orders and provide table service</w:t>
                </w:r>
              </w:sdtContent>
            </w:sdt>
          </w:fldSimple>
        </w:p>
      </w:tc>
      <w:tc>
        <w:tcPr>
          <w:tcW w:w="958" w:type="dxa"/>
          <w:shd w:val="clear" w:color="auto" w:fill="E36C0A" w:themeFill="accent6" w:themeFillShade="BF"/>
          <w:vAlign w:val="center"/>
        </w:tcPr>
        <w:p w:rsidR="00826425" w:rsidRPr="00CA32E3" w:rsidRDefault="00966C5C" w:rsidP="00CA32E3">
          <w:pPr>
            <w:pStyle w:val="Footer-Right"/>
            <w:jc w:val="center"/>
            <w:rPr>
              <w:color w:val="FFFFFF" w:themeColor="background1"/>
            </w:rPr>
          </w:pPr>
          <w:r>
            <w:rPr>
              <w:color w:val="FFFFFF" w:themeColor="background1"/>
            </w:rPr>
            <w:fldChar w:fldCharType="begin"/>
          </w:r>
          <w:r w:rsidR="00826425">
            <w:rPr>
              <w:color w:val="FFFFFF" w:themeColor="background1"/>
            </w:rPr>
            <w:instrText xml:space="preserve"> PAGE   \* MERGEFORMAT </w:instrText>
          </w:r>
          <w:r>
            <w:rPr>
              <w:color w:val="FFFFFF" w:themeColor="background1"/>
            </w:rPr>
            <w:fldChar w:fldCharType="separate"/>
          </w:r>
          <w:r w:rsidR="00755A38">
            <w:rPr>
              <w:noProof/>
              <w:color w:val="FFFFFF" w:themeColor="background1"/>
            </w:rPr>
            <w:t>55</w:t>
          </w:r>
          <w:r>
            <w:rPr>
              <w:color w:val="FFFFFF" w:themeColor="background1"/>
            </w:rPr>
            <w:fldChar w:fldCharType="end"/>
          </w:r>
        </w:p>
      </w:tc>
    </w:tr>
  </w:tbl>
  <w:p w:rsidR="00826425" w:rsidRDefault="00826425">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26425" w:rsidTr="00205B1A">
      <w:trPr>
        <w:trHeight w:val="709"/>
      </w:trPr>
      <w:tc>
        <w:tcPr>
          <w:tcW w:w="959" w:type="dxa"/>
          <w:shd w:val="clear" w:color="auto" w:fill="E36C0A" w:themeFill="accent6" w:themeFillShade="BF"/>
          <w:vAlign w:val="center"/>
        </w:tcPr>
        <w:p w:rsidR="00826425" w:rsidRPr="007075B8" w:rsidRDefault="00966C5C" w:rsidP="006D69DB">
          <w:pPr>
            <w:pStyle w:val="Footer-Left"/>
            <w:jc w:val="center"/>
            <w:rPr>
              <w:color w:val="FFFFFF" w:themeColor="background1"/>
            </w:rPr>
          </w:pPr>
          <w:r w:rsidRPr="007075B8">
            <w:rPr>
              <w:color w:val="FFFFFF" w:themeColor="background1"/>
            </w:rPr>
            <w:fldChar w:fldCharType="begin"/>
          </w:r>
          <w:r w:rsidR="00826425" w:rsidRPr="007075B8">
            <w:rPr>
              <w:color w:val="FFFFFF" w:themeColor="background1"/>
            </w:rPr>
            <w:instrText xml:space="preserve"> PAGE   \* MERGEFORMAT </w:instrText>
          </w:r>
          <w:r w:rsidRPr="007075B8">
            <w:rPr>
              <w:color w:val="FFFFFF" w:themeColor="background1"/>
            </w:rPr>
            <w:fldChar w:fldCharType="separate"/>
          </w:r>
          <w:r w:rsidR="00755A38">
            <w:rPr>
              <w:noProof/>
              <w:color w:val="FFFFFF" w:themeColor="background1"/>
            </w:rPr>
            <w:t>62</w:t>
          </w:r>
          <w:r w:rsidRPr="007075B8">
            <w:rPr>
              <w:color w:val="FFFFFF" w:themeColor="background1"/>
            </w:rPr>
            <w:fldChar w:fldCharType="end"/>
          </w:r>
        </w:p>
      </w:tc>
      <w:tc>
        <w:tcPr>
          <w:tcW w:w="12941" w:type="dxa"/>
        </w:tcPr>
        <w:p w:rsidR="00826425" w:rsidRPr="000D3B99" w:rsidRDefault="00826425" w:rsidP="00CA32E3">
          <w:pPr>
            <w:pStyle w:val="Footer-Left"/>
            <w:rPr>
              <w:rFonts w:eastAsiaTheme="majorEastAsia"/>
            </w:rPr>
          </w:pPr>
          <w:r w:rsidRPr="000D3B99">
            <w:rPr>
              <w:rFonts w:eastAsiaTheme="majorEastAsia"/>
            </w:rPr>
            <w:t xml:space="preserve">© ASEAN </w:t>
          </w:r>
          <w:r>
            <w:rPr>
              <w:rFonts w:eastAsiaTheme="majorEastAsia"/>
            </w:rPr>
            <w:t>2013</w:t>
          </w:r>
        </w:p>
        <w:p w:rsidR="00826425" w:rsidRDefault="00826425" w:rsidP="00CA32E3">
          <w:pPr>
            <w:pStyle w:val="Footer-Left"/>
          </w:pPr>
          <w:r>
            <w:t>Assessor Manual</w:t>
          </w:r>
        </w:p>
        <w:p w:rsidR="00826425" w:rsidRDefault="00966C5C" w:rsidP="00CA32E3">
          <w:pPr>
            <w:pStyle w:val="Footer-Left"/>
          </w:pPr>
          <w:fldSimple w:instr=" REF  UnitName  \* MERGEFORMAT ">
            <w:sdt>
              <w:sdtPr>
                <w:alias w:val="Unit Name"/>
                <w:tag w:val="Unit Name"/>
                <w:id w:val="1179969"/>
                <w:placeholder>
                  <w:docPart w:val="148565CD393C4C55B861D967073251B2"/>
                </w:placeholder>
              </w:sdtPr>
              <w:sdtContent>
                <w:r w:rsidR="00034ADC" w:rsidRPr="00826425">
                  <w:t>Take food orders and provide table service</w:t>
                </w:r>
              </w:sdtContent>
            </w:sdt>
          </w:fldSimple>
        </w:p>
      </w:tc>
    </w:tr>
  </w:tbl>
  <w:p w:rsidR="00826425" w:rsidRDefault="00826425">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826425" w:rsidTr="00205B1A">
      <w:trPr>
        <w:trHeight w:val="709"/>
      </w:trPr>
      <w:tc>
        <w:tcPr>
          <w:tcW w:w="13008" w:type="dxa"/>
        </w:tcPr>
        <w:p w:rsidR="00826425" w:rsidRPr="00CA32E3" w:rsidRDefault="00826425" w:rsidP="00CA32E3">
          <w:pPr>
            <w:pStyle w:val="Footer-Right"/>
            <w:rPr>
              <w:rFonts w:eastAsiaTheme="majorEastAsia"/>
            </w:rPr>
          </w:pPr>
          <w:r w:rsidRPr="00CA32E3">
            <w:rPr>
              <w:rFonts w:eastAsiaTheme="majorEastAsia"/>
            </w:rPr>
            <w:t xml:space="preserve">© ASEAN </w:t>
          </w:r>
          <w:r>
            <w:rPr>
              <w:rFonts w:eastAsiaTheme="majorEastAsia"/>
            </w:rPr>
            <w:t>2013</w:t>
          </w:r>
        </w:p>
        <w:p w:rsidR="00826425" w:rsidRPr="00CA32E3" w:rsidRDefault="00826425" w:rsidP="00CA32E3">
          <w:pPr>
            <w:pStyle w:val="Footer-Right"/>
          </w:pPr>
          <w:r w:rsidRPr="00CA32E3">
            <w:t>Assessor Manual</w:t>
          </w:r>
        </w:p>
        <w:p w:rsidR="00826425" w:rsidRDefault="00966C5C" w:rsidP="00CA32E3">
          <w:pPr>
            <w:pStyle w:val="Footer-Right"/>
          </w:pPr>
          <w:fldSimple w:instr=" REF  UnitName  \* MERGEFORMAT ">
            <w:sdt>
              <w:sdtPr>
                <w:alias w:val="Unit Name"/>
                <w:tag w:val="Unit Name"/>
                <w:id w:val="1179970"/>
                <w:placeholder>
                  <w:docPart w:val="B8C804E7717244099307542C539538A1"/>
                </w:placeholder>
              </w:sdtPr>
              <w:sdtContent>
                <w:r w:rsidR="00034ADC" w:rsidRPr="00826425">
                  <w:t>Take food orders and provide table service</w:t>
                </w:r>
              </w:sdtContent>
            </w:sdt>
          </w:fldSimple>
        </w:p>
      </w:tc>
      <w:tc>
        <w:tcPr>
          <w:tcW w:w="958" w:type="dxa"/>
          <w:shd w:val="clear" w:color="auto" w:fill="E36C0A" w:themeFill="accent6" w:themeFillShade="BF"/>
          <w:vAlign w:val="center"/>
        </w:tcPr>
        <w:p w:rsidR="00826425" w:rsidRPr="00CA32E3" w:rsidRDefault="00966C5C" w:rsidP="00CA32E3">
          <w:pPr>
            <w:pStyle w:val="Footer-Right"/>
            <w:jc w:val="center"/>
            <w:rPr>
              <w:color w:val="FFFFFF" w:themeColor="background1"/>
            </w:rPr>
          </w:pPr>
          <w:r>
            <w:rPr>
              <w:color w:val="FFFFFF" w:themeColor="background1"/>
            </w:rPr>
            <w:fldChar w:fldCharType="begin"/>
          </w:r>
          <w:r w:rsidR="00826425">
            <w:rPr>
              <w:color w:val="FFFFFF" w:themeColor="background1"/>
            </w:rPr>
            <w:instrText xml:space="preserve"> PAGE   \* MERGEFORMAT </w:instrText>
          </w:r>
          <w:r>
            <w:rPr>
              <w:color w:val="FFFFFF" w:themeColor="background1"/>
            </w:rPr>
            <w:fldChar w:fldCharType="separate"/>
          </w:r>
          <w:r w:rsidR="00755A38">
            <w:rPr>
              <w:noProof/>
              <w:color w:val="FFFFFF" w:themeColor="background1"/>
            </w:rPr>
            <w:t>61</w:t>
          </w:r>
          <w:r>
            <w:rPr>
              <w:color w:val="FFFFFF" w:themeColor="background1"/>
            </w:rPr>
            <w:fldChar w:fldCharType="end"/>
          </w:r>
        </w:p>
      </w:tc>
    </w:tr>
  </w:tbl>
  <w:p w:rsidR="00826425" w:rsidRDefault="00826425">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54F5" w:rsidRPr="007075B8" w:rsidRDefault="00EE54F5" w:rsidP="007075B8">
      <w:pPr>
        <w:spacing w:after="0" w:line="240" w:lineRule="auto"/>
      </w:pPr>
      <w:r>
        <w:separator/>
      </w:r>
    </w:p>
  </w:footnote>
  <w:footnote w:type="continuationSeparator" w:id="0">
    <w:p w:rsidR="00EE54F5" w:rsidRPr="007075B8" w:rsidRDefault="00EE54F5"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117"/>
      <w:gridCol w:w="2955"/>
    </w:tblGrid>
    <w:tr w:rsidR="00826425" w:rsidTr="00031C5E">
      <w:trPr>
        <w:trHeight w:val="567"/>
      </w:trPr>
      <w:tc>
        <w:tcPr>
          <w:tcW w:w="6237" w:type="dxa"/>
          <w:shd w:val="clear" w:color="auto" w:fill="E36C0A" w:themeFill="accent6" w:themeFillShade="BF"/>
          <w:vAlign w:val="center"/>
        </w:tcPr>
        <w:p w:rsidR="00826425" w:rsidRDefault="00826425" w:rsidP="00CA32E3">
          <w:pPr>
            <w:pStyle w:val="HeaderLeft"/>
          </w:pPr>
          <w:r>
            <w:t>Competency Based A</w:t>
          </w:r>
          <w:r w:rsidRPr="00E35E98">
            <w:t>ssessment</w:t>
          </w:r>
          <w:r>
            <w:t xml:space="preserve"> (CBA) – An introduction for assessors</w:t>
          </w:r>
        </w:p>
      </w:tc>
      <w:tc>
        <w:tcPr>
          <w:tcW w:w="3010" w:type="dxa"/>
          <w:vAlign w:val="center"/>
        </w:tcPr>
        <w:p w:rsidR="00826425" w:rsidRDefault="00826425" w:rsidP="00CA32E3">
          <w:pPr>
            <w:pStyle w:val="HeaderLeft"/>
          </w:pPr>
        </w:p>
      </w:tc>
    </w:tr>
  </w:tbl>
  <w:p w:rsidR="00826425" w:rsidRDefault="008264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826425" w:rsidTr="00031C5E">
      <w:trPr>
        <w:trHeight w:val="567"/>
      </w:trPr>
      <w:tc>
        <w:tcPr>
          <w:tcW w:w="3085" w:type="dxa"/>
        </w:tcPr>
        <w:p w:rsidR="00826425" w:rsidRDefault="00826425">
          <w:pPr>
            <w:pStyle w:val="Header"/>
          </w:pPr>
        </w:p>
      </w:tc>
      <w:tc>
        <w:tcPr>
          <w:tcW w:w="6237" w:type="dxa"/>
          <w:shd w:val="clear" w:color="auto" w:fill="E36C0A" w:themeFill="accent6" w:themeFillShade="BF"/>
          <w:vAlign w:val="center"/>
        </w:tcPr>
        <w:p w:rsidR="00826425" w:rsidRDefault="00826425" w:rsidP="00CA32E3">
          <w:pPr>
            <w:pStyle w:val="HeaderRight"/>
          </w:pPr>
          <w:r>
            <w:t>Competency Based A</w:t>
          </w:r>
          <w:r w:rsidRPr="00E35E98">
            <w:t>ssessment</w:t>
          </w:r>
          <w:r>
            <w:t xml:space="preserve"> (CBA) – An introduction for assessors</w:t>
          </w:r>
        </w:p>
      </w:tc>
    </w:tr>
  </w:tbl>
  <w:p w:rsidR="00826425" w:rsidRDefault="0082642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826425" w:rsidTr="00743DD4">
      <w:trPr>
        <w:trHeight w:val="567"/>
      </w:trPr>
      <w:tc>
        <w:tcPr>
          <w:tcW w:w="2235" w:type="dxa"/>
          <w:shd w:val="clear" w:color="auto" w:fill="E36C0A" w:themeFill="accent6" w:themeFillShade="BF"/>
          <w:vAlign w:val="center"/>
        </w:tcPr>
        <w:p w:rsidR="00826425" w:rsidRDefault="00826425" w:rsidP="00CA32E3">
          <w:pPr>
            <w:pStyle w:val="HeaderLeft"/>
          </w:pPr>
          <w:r>
            <w:t>Competency Standard</w:t>
          </w:r>
        </w:p>
      </w:tc>
      <w:tc>
        <w:tcPr>
          <w:tcW w:w="11940" w:type="dxa"/>
          <w:vAlign w:val="center"/>
        </w:tcPr>
        <w:p w:rsidR="00826425" w:rsidRDefault="00826425" w:rsidP="00CA32E3">
          <w:pPr>
            <w:pStyle w:val="HeaderLeft"/>
          </w:pPr>
        </w:p>
      </w:tc>
    </w:tr>
  </w:tbl>
  <w:p w:rsidR="00826425" w:rsidRDefault="0082642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826425" w:rsidTr="00743DD4">
      <w:trPr>
        <w:trHeight w:val="567"/>
      </w:trPr>
      <w:tc>
        <w:tcPr>
          <w:tcW w:w="12015" w:type="dxa"/>
        </w:tcPr>
        <w:p w:rsidR="00826425" w:rsidRDefault="00826425">
          <w:pPr>
            <w:pStyle w:val="Header"/>
          </w:pPr>
        </w:p>
      </w:tc>
      <w:tc>
        <w:tcPr>
          <w:tcW w:w="2160" w:type="dxa"/>
          <w:shd w:val="clear" w:color="auto" w:fill="E36C0A" w:themeFill="accent6" w:themeFillShade="BF"/>
          <w:vAlign w:val="center"/>
        </w:tcPr>
        <w:p w:rsidR="00826425" w:rsidRDefault="00826425" w:rsidP="00CA32E3">
          <w:pPr>
            <w:pStyle w:val="HeaderRight"/>
          </w:pPr>
          <w:r>
            <w:t>Competency Standard</w:t>
          </w:r>
        </w:p>
      </w:tc>
    </w:tr>
  </w:tbl>
  <w:p w:rsidR="00826425" w:rsidRDefault="0082642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826425" w:rsidTr="008515CA">
      <w:trPr>
        <w:trHeight w:val="567"/>
      </w:trPr>
      <w:tc>
        <w:tcPr>
          <w:tcW w:w="1526" w:type="dxa"/>
          <w:shd w:val="clear" w:color="auto" w:fill="E36C0A" w:themeFill="accent6" w:themeFillShade="BF"/>
          <w:vAlign w:val="center"/>
        </w:tcPr>
        <w:p w:rsidR="00826425" w:rsidRDefault="00826425" w:rsidP="00CA32E3">
          <w:pPr>
            <w:pStyle w:val="HeaderLeft"/>
          </w:pPr>
          <w:r>
            <w:t>Oral Questions</w:t>
          </w:r>
        </w:p>
      </w:tc>
      <w:tc>
        <w:tcPr>
          <w:tcW w:w="7688" w:type="dxa"/>
          <w:vAlign w:val="center"/>
        </w:tcPr>
        <w:p w:rsidR="00826425" w:rsidRDefault="00826425" w:rsidP="00CA32E3">
          <w:pPr>
            <w:pStyle w:val="HeaderLeft"/>
          </w:pPr>
        </w:p>
      </w:tc>
    </w:tr>
  </w:tbl>
  <w:p w:rsidR="00826425" w:rsidRDefault="00826425">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826425" w:rsidTr="008515CA">
      <w:trPr>
        <w:trHeight w:val="567"/>
      </w:trPr>
      <w:tc>
        <w:tcPr>
          <w:tcW w:w="7621" w:type="dxa"/>
        </w:tcPr>
        <w:p w:rsidR="00826425" w:rsidRDefault="00826425">
          <w:pPr>
            <w:pStyle w:val="Header"/>
          </w:pPr>
        </w:p>
      </w:tc>
      <w:tc>
        <w:tcPr>
          <w:tcW w:w="1593" w:type="dxa"/>
          <w:shd w:val="clear" w:color="auto" w:fill="E36C0A" w:themeFill="accent6" w:themeFillShade="BF"/>
          <w:vAlign w:val="center"/>
        </w:tcPr>
        <w:p w:rsidR="00826425" w:rsidRDefault="00826425" w:rsidP="00CA32E3">
          <w:pPr>
            <w:pStyle w:val="HeaderRight"/>
          </w:pPr>
          <w:r>
            <w:t>Oral Questions</w:t>
          </w:r>
        </w:p>
      </w:tc>
    </w:tr>
  </w:tbl>
  <w:p w:rsidR="00826425" w:rsidRDefault="00826425">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826425" w:rsidTr="008515CA">
      <w:trPr>
        <w:trHeight w:val="567"/>
      </w:trPr>
      <w:tc>
        <w:tcPr>
          <w:tcW w:w="1747" w:type="dxa"/>
          <w:shd w:val="clear" w:color="auto" w:fill="E36C0A" w:themeFill="accent6" w:themeFillShade="BF"/>
          <w:vAlign w:val="center"/>
        </w:tcPr>
        <w:p w:rsidR="00826425" w:rsidRDefault="00826425" w:rsidP="00CA32E3">
          <w:pPr>
            <w:pStyle w:val="HeaderLeft"/>
          </w:pPr>
          <w:r>
            <w:t>Written Questions</w:t>
          </w:r>
        </w:p>
      </w:tc>
      <w:tc>
        <w:tcPr>
          <w:tcW w:w="7121" w:type="dxa"/>
          <w:vAlign w:val="center"/>
        </w:tcPr>
        <w:p w:rsidR="00826425" w:rsidRDefault="00826425" w:rsidP="00CA32E3">
          <w:pPr>
            <w:pStyle w:val="HeaderLeft"/>
          </w:pPr>
        </w:p>
      </w:tc>
    </w:tr>
  </w:tbl>
  <w:p w:rsidR="00826425" w:rsidRDefault="00826425">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826425" w:rsidTr="008515CA">
      <w:trPr>
        <w:trHeight w:val="567"/>
      </w:trPr>
      <w:tc>
        <w:tcPr>
          <w:tcW w:w="7479" w:type="dxa"/>
        </w:tcPr>
        <w:p w:rsidR="00826425" w:rsidRDefault="00826425">
          <w:pPr>
            <w:pStyle w:val="Header"/>
          </w:pPr>
        </w:p>
      </w:tc>
      <w:tc>
        <w:tcPr>
          <w:tcW w:w="1735" w:type="dxa"/>
          <w:shd w:val="clear" w:color="auto" w:fill="E36C0A" w:themeFill="accent6" w:themeFillShade="BF"/>
          <w:vAlign w:val="center"/>
        </w:tcPr>
        <w:p w:rsidR="00826425" w:rsidRDefault="00826425" w:rsidP="00CA32E3">
          <w:pPr>
            <w:pStyle w:val="HeaderRight"/>
          </w:pPr>
          <w:r>
            <w:t>Written Questions</w:t>
          </w:r>
        </w:p>
      </w:tc>
    </w:tr>
  </w:tbl>
  <w:p w:rsidR="00826425" w:rsidRDefault="00826425">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826425" w:rsidTr="008515CA">
      <w:trPr>
        <w:trHeight w:val="567"/>
      </w:trPr>
      <w:tc>
        <w:tcPr>
          <w:tcW w:w="2660" w:type="dxa"/>
          <w:shd w:val="clear" w:color="auto" w:fill="E36C0A" w:themeFill="accent6" w:themeFillShade="BF"/>
          <w:vAlign w:val="center"/>
        </w:tcPr>
        <w:p w:rsidR="00826425" w:rsidRDefault="00826425" w:rsidP="000D7A1F">
          <w:pPr>
            <w:pStyle w:val="HeaderLeft"/>
          </w:pPr>
          <w:r>
            <w:t>Answers to Written Questions</w:t>
          </w:r>
        </w:p>
      </w:tc>
      <w:tc>
        <w:tcPr>
          <w:tcW w:w="6554" w:type="dxa"/>
          <w:vAlign w:val="center"/>
        </w:tcPr>
        <w:p w:rsidR="00826425" w:rsidRDefault="00826425" w:rsidP="00CA32E3">
          <w:pPr>
            <w:pStyle w:val="HeaderLeft"/>
          </w:pPr>
        </w:p>
      </w:tc>
    </w:tr>
  </w:tbl>
  <w:p w:rsidR="00826425" w:rsidRDefault="00826425">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826425" w:rsidTr="008515CA">
      <w:trPr>
        <w:trHeight w:val="567"/>
      </w:trPr>
      <w:tc>
        <w:tcPr>
          <w:tcW w:w="6487" w:type="dxa"/>
        </w:tcPr>
        <w:p w:rsidR="00826425" w:rsidRDefault="00826425">
          <w:pPr>
            <w:pStyle w:val="Header"/>
          </w:pPr>
        </w:p>
      </w:tc>
      <w:tc>
        <w:tcPr>
          <w:tcW w:w="2727" w:type="dxa"/>
          <w:shd w:val="clear" w:color="auto" w:fill="E36C0A" w:themeFill="accent6" w:themeFillShade="BF"/>
          <w:vAlign w:val="center"/>
        </w:tcPr>
        <w:p w:rsidR="00826425" w:rsidRDefault="00826425" w:rsidP="000D7A1F">
          <w:pPr>
            <w:pStyle w:val="HeaderRight"/>
          </w:pPr>
          <w:r>
            <w:t>Answers to Written Questions</w:t>
          </w:r>
        </w:p>
      </w:tc>
    </w:tr>
  </w:tbl>
  <w:p w:rsidR="00826425" w:rsidRDefault="00826425">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826425" w:rsidTr="008515CA">
      <w:trPr>
        <w:trHeight w:val="567"/>
      </w:trPr>
      <w:tc>
        <w:tcPr>
          <w:tcW w:w="2093" w:type="dxa"/>
          <w:shd w:val="clear" w:color="auto" w:fill="E36C0A" w:themeFill="accent6" w:themeFillShade="BF"/>
          <w:vAlign w:val="center"/>
        </w:tcPr>
        <w:p w:rsidR="00826425" w:rsidRDefault="00826425" w:rsidP="000D7A1F">
          <w:pPr>
            <w:pStyle w:val="HeaderLeft"/>
          </w:pPr>
          <w:r>
            <w:t>Observation Checklist</w:t>
          </w:r>
        </w:p>
      </w:tc>
      <w:tc>
        <w:tcPr>
          <w:tcW w:w="7121" w:type="dxa"/>
          <w:vAlign w:val="center"/>
        </w:tcPr>
        <w:p w:rsidR="00826425" w:rsidRDefault="00826425" w:rsidP="00CA32E3">
          <w:pPr>
            <w:pStyle w:val="HeaderLeft"/>
          </w:pPr>
        </w:p>
      </w:tc>
    </w:tr>
  </w:tbl>
  <w:p w:rsidR="00826425" w:rsidRDefault="00826425">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26425" w:rsidTr="008515CA">
      <w:trPr>
        <w:trHeight w:val="567"/>
      </w:trPr>
      <w:tc>
        <w:tcPr>
          <w:tcW w:w="7196" w:type="dxa"/>
        </w:tcPr>
        <w:p w:rsidR="00826425" w:rsidRDefault="00826425">
          <w:pPr>
            <w:pStyle w:val="Header"/>
          </w:pPr>
        </w:p>
      </w:tc>
      <w:tc>
        <w:tcPr>
          <w:tcW w:w="2018" w:type="dxa"/>
          <w:shd w:val="clear" w:color="auto" w:fill="E36C0A" w:themeFill="accent6" w:themeFillShade="BF"/>
          <w:vAlign w:val="center"/>
        </w:tcPr>
        <w:p w:rsidR="00826425" w:rsidRDefault="00826425" w:rsidP="000D7A1F">
          <w:pPr>
            <w:pStyle w:val="HeaderRight"/>
          </w:pPr>
          <w:r>
            <w:t>Observation Checklist</w:t>
          </w:r>
        </w:p>
      </w:tc>
    </w:tr>
  </w:tbl>
  <w:p w:rsidR="00826425" w:rsidRDefault="00826425">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826425" w:rsidTr="008515CA">
      <w:trPr>
        <w:trHeight w:val="567"/>
      </w:trPr>
      <w:tc>
        <w:tcPr>
          <w:tcW w:w="2093" w:type="dxa"/>
          <w:shd w:val="clear" w:color="auto" w:fill="E36C0A" w:themeFill="accent6" w:themeFillShade="BF"/>
          <w:vAlign w:val="center"/>
        </w:tcPr>
        <w:p w:rsidR="00826425" w:rsidRDefault="00826425" w:rsidP="000D7A1F">
          <w:pPr>
            <w:pStyle w:val="HeaderLeft"/>
          </w:pPr>
          <w:r>
            <w:t>Third Party Statement</w:t>
          </w:r>
        </w:p>
      </w:tc>
      <w:tc>
        <w:tcPr>
          <w:tcW w:w="7121" w:type="dxa"/>
          <w:vAlign w:val="center"/>
        </w:tcPr>
        <w:p w:rsidR="00826425" w:rsidRDefault="00826425" w:rsidP="00CA32E3">
          <w:pPr>
            <w:pStyle w:val="HeaderLeft"/>
          </w:pPr>
        </w:p>
      </w:tc>
    </w:tr>
  </w:tbl>
  <w:p w:rsidR="00826425" w:rsidRDefault="00826425">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26425" w:rsidTr="008515CA">
      <w:trPr>
        <w:trHeight w:val="567"/>
      </w:trPr>
      <w:tc>
        <w:tcPr>
          <w:tcW w:w="7196" w:type="dxa"/>
        </w:tcPr>
        <w:p w:rsidR="00826425" w:rsidRDefault="00826425">
          <w:pPr>
            <w:pStyle w:val="Header"/>
          </w:pPr>
        </w:p>
      </w:tc>
      <w:tc>
        <w:tcPr>
          <w:tcW w:w="2018" w:type="dxa"/>
          <w:shd w:val="clear" w:color="auto" w:fill="E36C0A" w:themeFill="accent6" w:themeFillShade="BF"/>
          <w:vAlign w:val="center"/>
        </w:tcPr>
        <w:p w:rsidR="00826425" w:rsidRDefault="00826425" w:rsidP="000D7A1F">
          <w:pPr>
            <w:pStyle w:val="HeaderRight"/>
          </w:pPr>
          <w:r>
            <w:t>Third Party Statement</w:t>
          </w:r>
        </w:p>
      </w:tc>
    </w:tr>
  </w:tbl>
  <w:p w:rsidR="00826425" w:rsidRDefault="00826425">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826425" w:rsidTr="0097587C">
      <w:trPr>
        <w:trHeight w:val="567"/>
      </w:trPr>
      <w:tc>
        <w:tcPr>
          <w:tcW w:w="2660" w:type="dxa"/>
          <w:shd w:val="clear" w:color="auto" w:fill="E36C0A" w:themeFill="accent6" w:themeFillShade="BF"/>
          <w:vAlign w:val="center"/>
        </w:tcPr>
        <w:p w:rsidR="00826425" w:rsidRDefault="00826425" w:rsidP="000D7A1F">
          <w:pPr>
            <w:pStyle w:val="HeaderLeft"/>
          </w:pPr>
          <w:r>
            <w:t>Competency Recording Sheet</w:t>
          </w:r>
        </w:p>
      </w:tc>
      <w:tc>
        <w:tcPr>
          <w:tcW w:w="11515" w:type="dxa"/>
          <w:vAlign w:val="center"/>
        </w:tcPr>
        <w:p w:rsidR="00826425" w:rsidRDefault="00826425" w:rsidP="00CA32E3">
          <w:pPr>
            <w:pStyle w:val="HeaderLeft"/>
          </w:pPr>
        </w:p>
      </w:tc>
    </w:tr>
  </w:tbl>
  <w:p w:rsidR="00826425" w:rsidRDefault="00826425"/>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826425" w:rsidTr="0097587C">
      <w:trPr>
        <w:trHeight w:val="567"/>
      </w:trPr>
      <w:tc>
        <w:tcPr>
          <w:tcW w:w="11448" w:type="dxa"/>
        </w:tcPr>
        <w:p w:rsidR="00826425" w:rsidRDefault="00826425">
          <w:pPr>
            <w:pStyle w:val="Header"/>
          </w:pPr>
        </w:p>
      </w:tc>
      <w:tc>
        <w:tcPr>
          <w:tcW w:w="2727" w:type="dxa"/>
          <w:shd w:val="clear" w:color="auto" w:fill="E36C0A" w:themeFill="accent6" w:themeFillShade="BF"/>
          <w:vAlign w:val="center"/>
        </w:tcPr>
        <w:p w:rsidR="00826425" w:rsidRDefault="00826425" w:rsidP="000D7A1F">
          <w:pPr>
            <w:pStyle w:val="HeaderRight"/>
          </w:pPr>
          <w:r>
            <w:t>Competency Recording Sheet</w:t>
          </w:r>
        </w:p>
      </w:tc>
    </w:tr>
  </w:tbl>
  <w:p w:rsidR="00826425" w:rsidRDefault="00826425">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425" w:rsidRDefault="008264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5005A"/>
    <w:multiLevelType w:val="hybridMultilevel"/>
    <w:tmpl w:val="5270E452"/>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
    <w:nsid w:val="02385CCF"/>
    <w:multiLevelType w:val="hybridMultilevel"/>
    <w:tmpl w:val="663CA112"/>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
    <w:nsid w:val="02F05D85"/>
    <w:multiLevelType w:val="hybridMultilevel"/>
    <w:tmpl w:val="0D143830"/>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
    <w:nsid w:val="0327141D"/>
    <w:multiLevelType w:val="hybridMultilevel"/>
    <w:tmpl w:val="AA2277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034A55BF"/>
    <w:multiLevelType w:val="hybridMultilevel"/>
    <w:tmpl w:val="C7D851C4"/>
    <w:lvl w:ilvl="0" w:tplc="34085FDA">
      <w:start w:val="1"/>
      <w:numFmt w:val="bullet"/>
      <w:pStyle w:val="Bullet1Level"/>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
    <w:nsid w:val="084D1028"/>
    <w:multiLevelType w:val="hybridMultilevel"/>
    <w:tmpl w:val="26CA9E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094977CB"/>
    <w:multiLevelType w:val="multilevel"/>
    <w:tmpl w:val="E7B0E23E"/>
    <w:lvl w:ilvl="0">
      <w:start w:val="7"/>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0">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F1D7058"/>
    <w:multiLevelType w:val="hybridMultilevel"/>
    <w:tmpl w:val="4A78646A"/>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2">
    <w:nsid w:val="101475E4"/>
    <w:multiLevelType w:val="hybridMultilevel"/>
    <w:tmpl w:val="1320F16E"/>
    <w:lvl w:ilvl="0" w:tplc="5D8C2832">
      <w:start w:val="1"/>
      <w:numFmt w:val="decimal"/>
      <w:pStyle w:val="ActivityNumberedBold"/>
      <w:lvlText w:val="%1."/>
      <w:lvlJc w:val="left"/>
      <w:pPr>
        <w:ind w:left="720" w:hanging="360"/>
      </w:pPr>
    </w:lvl>
    <w:lvl w:ilvl="1" w:tplc="D048D8FC">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3">
    <w:nsid w:val="10C80317"/>
    <w:multiLevelType w:val="hybridMultilevel"/>
    <w:tmpl w:val="739247FA"/>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A196740"/>
    <w:multiLevelType w:val="hybridMultilevel"/>
    <w:tmpl w:val="BAAAAB26"/>
    <w:lvl w:ilvl="0" w:tplc="03901988">
      <w:start w:val="1"/>
      <w:numFmt w:val="bullet"/>
      <w:lvlText w:val=""/>
      <w:lvlJc w:val="left"/>
      <w:pPr>
        <w:ind w:left="720" w:hanging="360"/>
      </w:pPr>
      <w:rPr>
        <w:rFonts w:ascii="Symbol" w:hAnsi="Symbol" w:hint="default"/>
      </w:rPr>
    </w:lvl>
    <w:lvl w:ilvl="1" w:tplc="540E1FA8"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E4F72B4"/>
    <w:multiLevelType w:val="hybridMultilevel"/>
    <w:tmpl w:val="8DCC4334"/>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223A3BA6"/>
    <w:multiLevelType w:val="hybridMultilevel"/>
    <w:tmpl w:val="2DD8027C"/>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24CD036D"/>
    <w:multiLevelType w:val="hybridMultilevel"/>
    <w:tmpl w:val="3EC6A25A"/>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25920B35"/>
    <w:multiLevelType w:val="hybridMultilevel"/>
    <w:tmpl w:val="EFB23C0E"/>
    <w:lvl w:ilvl="0" w:tplc="0C090001">
      <w:start w:val="1"/>
      <w:numFmt w:val="bullet"/>
      <w:lvlText w:val=""/>
      <w:lvlJc w:val="left"/>
      <w:pPr>
        <w:ind w:left="720" w:hanging="360"/>
      </w:pPr>
      <w:rPr>
        <w:rFonts w:ascii="Symbol" w:hAnsi="Symbol" w:hint="default"/>
      </w:rPr>
    </w:lvl>
    <w:lvl w:ilvl="1" w:tplc="D048D8FC">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73E2107"/>
    <w:multiLevelType w:val="hybridMultilevel"/>
    <w:tmpl w:val="FC04BB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AED6E6E"/>
    <w:multiLevelType w:val="hybridMultilevel"/>
    <w:tmpl w:val="9A8C7664"/>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2">
    <w:nsid w:val="2CDE01E2"/>
    <w:multiLevelType w:val="hybridMultilevel"/>
    <w:tmpl w:val="BE8E07DE"/>
    <w:lvl w:ilvl="0" w:tplc="0C090001">
      <w:start w:val="1"/>
      <w:numFmt w:val="bullet"/>
      <w:lvlText w:val=""/>
      <w:lvlJc w:val="left"/>
      <w:pPr>
        <w:ind w:left="720" w:hanging="360"/>
      </w:pPr>
      <w:rPr>
        <w:rFonts w:ascii="Symbol" w:hAnsi="Symbol" w:hint="default"/>
      </w:rPr>
    </w:lvl>
    <w:lvl w:ilvl="1" w:tplc="D048D8FC">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3">
    <w:nsid w:val="302072AC"/>
    <w:multiLevelType w:val="hybridMultilevel"/>
    <w:tmpl w:val="87EE48A6"/>
    <w:lvl w:ilvl="0" w:tplc="0C090001">
      <w:start w:val="1"/>
      <w:numFmt w:val="bullet"/>
      <w:pStyle w:val="ActivityBullet1"/>
      <w:lvlText w:val=""/>
      <w:lvlJc w:val="left"/>
      <w:pPr>
        <w:ind w:left="1080" w:hanging="360"/>
      </w:pPr>
      <w:rPr>
        <w:rFonts w:ascii="Symbol" w:hAnsi="Symbol" w:hint="default"/>
      </w:rPr>
    </w:lvl>
    <w:lvl w:ilvl="1" w:tplc="D048D8FC"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0809000F">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380724B"/>
    <w:multiLevelType w:val="hybridMultilevel"/>
    <w:tmpl w:val="F6AE38FC"/>
    <w:lvl w:ilvl="0" w:tplc="9B7EC96A">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37A442A0"/>
    <w:multiLevelType w:val="hybridMultilevel"/>
    <w:tmpl w:val="5A3AE43A"/>
    <w:lvl w:ilvl="0" w:tplc="0C090001">
      <w:start w:val="1"/>
      <w:numFmt w:val="bullet"/>
      <w:pStyle w:val="TableBullet1"/>
      <w:lvlText w:val=""/>
      <w:lvlJc w:val="left"/>
      <w:pPr>
        <w:ind w:left="360" w:hanging="360"/>
      </w:pPr>
      <w:rPr>
        <w:rFonts w:ascii="Symbol" w:hAnsi="Symbol" w:hint="default"/>
      </w:rPr>
    </w:lvl>
    <w:lvl w:ilvl="1" w:tplc="D048D8FC"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83A5A71"/>
    <w:multiLevelType w:val="hybridMultilevel"/>
    <w:tmpl w:val="AEAEDB18"/>
    <w:lvl w:ilvl="0" w:tplc="5C64C766">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397C0823"/>
    <w:multiLevelType w:val="hybridMultilevel"/>
    <w:tmpl w:val="A9EAFE4C"/>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9">
    <w:nsid w:val="401C40F6"/>
    <w:multiLevelType w:val="hybridMultilevel"/>
    <w:tmpl w:val="BB1814D8"/>
    <w:lvl w:ilvl="0" w:tplc="0C090001">
      <w:start w:val="1"/>
      <w:numFmt w:val="bullet"/>
      <w:lvlText w:val=""/>
      <w:lvlJc w:val="left"/>
      <w:pPr>
        <w:ind w:left="720" w:hanging="360"/>
      </w:pPr>
      <w:rPr>
        <w:rFonts w:ascii="Symbol" w:hAnsi="Symbol" w:hint="default"/>
      </w:rPr>
    </w:lvl>
    <w:lvl w:ilvl="1" w:tplc="D048D8FC"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2CE1AC9"/>
    <w:multiLevelType w:val="hybridMultilevel"/>
    <w:tmpl w:val="88B2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8466035"/>
    <w:multiLevelType w:val="hybridMultilevel"/>
    <w:tmpl w:val="F4948C2A"/>
    <w:lvl w:ilvl="0" w:tplc="0C090001">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32">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33">
    <w:nsid w:val="4F070AF2"/>
    <w:multiLevelType w:val="hybridMultilevel"/>
    <w:tmpl w:val="16AAE96A"/>
    <w:lvl w:ilvl="0" w:tplc="60B0BA3A">
      <w:start w:val="1"/>
      <w:numFmt w:val="decimal"/>
      <w:pStyle w:val="Numbering"/>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4">
    <w:nsid w:val="51BE1F9A"/>
    <w:multiLevelType w:val="hybridMultilevel"/>
    <w:tmpl w:val="0B82F8DA"/>
    <w:lvl w:ilvl="0" w:tplc="4956BC60">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5892166"/>
    <w:multiLevelType w:val="hybridMultilevel"/>
    <w:tmpl w:val="8626F888"/>
    <w:lvl w:ilvl="0" w:tplc="0C090001">
      <w:start w:val="1"/>
      <w:numFmt w:val="bullet"/>
      <w:pStyle w:val="Bullet2"/>
      <w:lvlText w:val=""/>
      <w:lvlJc w:val="left"/>
      <w:pPr>
        <w:ind w:left="360" w:hanging="360"/>
      </w:pPr>
      <w:rPr>
        <w:rFonts w:ascii="Wingdings" w:hAnsi="Wingdings" w:hint="default"/>
      </w:rPr>
    </w:lvl>
    <w:lvl w:ilvl="1" w:tplc="D048D8FC">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604F0B0E"/>
    <w:multiLevelType w:val="multilevel"/>
    <w:tmpl w:val="9C38A06E"/>
    <w:lvl w:ilvl="0">
      <w:start w:val="5"/>
      <w:numFmt w:val="decimal"/>
      <w:lvlText w:val="%1"/>
      <w:lvlJc w:val="left"/>
      <w:pPr>
        <w:tabs>
          <w:tab w:val="num" w:pos="360"/>
        </w:tabs>
        <w:ind w:left="360" w:hanging="360"/>
      </w:pPr>
      <w:rPr>
        <w:rFonts w:hint="default"/>
        <w:b/>
        <w:i w:val="0"/>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720"/>
        </w:tabs>
        <w:ind w:left="720" w:hanging="72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080"/>
        </w:tabs>
        <w:ind w:left="1080" w:hanging="108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440"/>
        </w:tabs>
        <w:ind w:left="1440" w:hanging="144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37">
    <w:nsid w:val="61CB6812"/>
    <w:multiLevelType w:val="hybridMultilevel"/>
    <w:tmpl w:val="81C87AC6"/>
    <w:lvl w:ilvl="0" w:tplc="8F0C38DC">
      <w:start w:val="1"/>
      <w:numFmt w:val="bullet"/>
      <w:lvlText w:val=""/>
      <w:lvlJc w:val="left"/>
      <w:pPr>
        <w:ind w:left="720" w:hanging="360"/>
      </w:pPr>
      <w:rPr>
        <w:rFonts w:ascii="Symbol" w:hAnsi="Symbol" w:hint="default"/>
      </w:rPr>
    </w:lvl>
    <w:lvl w:ilvl="1" w:tplc="B5B433E6" w:tentative="1">
      <w:start w:val="1"/>
      <w:numFmt w:val="bullet"/>
      <w:lvlText w:val="o"/>
      <w:lvlJc w:val="left"/>
      <w:pPr>
        <w:ind w:left="1440" w:hanging="360"/>
      </w:pPr>
      <w:rPr>
        <w:rFonts w:ascii="Courier New" w:hAnsi="Courier New" w:cs="Courier New" w:hint="default"/>
      </w:rPr>
    </w:lvl>
    <w:lvl w:ilvl="2" w:tplc="58DECBC8" w:tentative="1">
      <w:start w:val="1"/>
      <w:numFmt w:val="bullet"/>
      <w:lvlText w:val=""/>
      <w:lvlJc w:val="left"/>
      <w:pPr>
        <w:ind w:left="2160" w:hanging="360"/>
      </w:pPr>
      <w:rPr>
        <w:rFonts w:ascii="Wingdings" w:hAnsi="Wingdings" w:hint="default"/>
      </w:rPr>
    </w:lvl>
    <w:lvl w:ilvl="3" w:tplc="609470EA" w:tentative="1">
      <w:start w:val="1"/>
      <w:numFmt w:val="bullet"/>
      <w:lvlText w:val=""/>
      <w:lvlJc w:val="left"/>
      <w:pPr>
        <w:ind w:left="2880" w:hanging="360"/>
      </w:pPr>
      <w:rPr>
        <w:rFonts w:ascii="Symbol" w:hAnsi="Symbol" w:hint="default"/>
      </w:rPr>
    </w:lvl>
    <w:lvl w:ilvl="4" w:tplc="58A2C7CC" w:tentative="1">
      <w:start w:val="1"/>
      <w:numFmt w:val="bullet"/>
      <w:lvlText w:val="o"/>
      <w:lvlJc w:val="left"/>
      <w:pPr>
        <w:ind w:left="3600" w:hanging="360"/>
      </w:pPr>
      <w:rPr>
        <w:rFonts w:ascii="Courier New" w:hAnsi="Courier New" w:cs="Courier New" w:hint="default"/>
      </w:rPr>
    </w:lvl>
    <w:lvl w:ilvl="5" w:tplc="882C84E6" w:tentative="1">
      <w:start w:val="1"/>
      <w:numFmt w:val="bullet"/>
      <w:lvlText w:val=""/>
      <w:lvlJc w:val="left"/>
      <w:pPr>
        <w:ind w:left="4320" w:hanging="360"/>
      </w:pPr>
      <w:rPr>
        <w:rFonts w:ascii="Wingdings" w:hAnsi="Wingdings" w:hint="default"/>
      </w:rPr>
    </w:lvl>
    <w:lvl w:ilvl="6" w:tplc="F5320CF0" w:tentative="1">
      <w:start w:val="1"/>
      <w:numFmt w:val="bullet"/>
      <w:lvlText w:val=""/>
      <w:lvlJc w:val="left"/>
      <w:pPr>
        <w:ind w:left="5040" w:hanging="360"/>
      </w:pPr>
      <w:rPr>
        <w:rFonts w:ascii="Symbol" w:hAnsi="Symbol" w:hint="default"/>
      </w:rPr>
    </w:lvl>
    <w:lvl w:ilvl="7" w:tplc="ABA2D344" w:tentative="1">
      <w:start w:val="1"/>
      <w:numFmt w:val="bullet"/>
      <w:lvlText w:val="o"/>
      <w:lvlJc w:val="left"/>
      <w:pPr>
        <w:ind w:left="5760" w:hanging="360"/>
      </w:pPr>
      <w:rPr>
        <w:rFonts w:ascii="Courier New" w:hAnsi="Courier New" w:cs="Courier New" w:hint="default"/>
      </w:rPr>
    </w:lvl>
    <w:lvl w:ilvl="8" w:tplc="78ACF74E" w:tentative="1">
      <w:start w:val="1"/>
      <w:numFmt w:val="bullet"/>
      <w:lvlText w:val=""/>
      <w:lvlJc w:val="left"/>
      <w:pPr>
        <w:ind w:left="6480" w:hanging="360"/>
      </w:pPr>
      <w:rPr>
        <w:rFonts w:ascii="Wingdings" w:hAnsi="Wingdings" w:hint="default"/>
      </w:rPr>
    </w:lvl>
  </w:abstractNum>
  <w:abstractNum w:abstractNumId="38">
    <w:nsid w:val="62C15872"/>
    <w:multiLevelType w:val="hybridMultilevel"/>
    <w:tmpl w:val="8A2E6FC4"/>
    <w:lvl w:ilvl="0" w:tplc="0C090001">
      <w:start w:val="1"/>
      <w:numFmt w:val="decimal"/>
      <w:lvlText w:val="%1."/>
      <w:lvlJc w:val="left"/>
      <w:pPr>
        <w:ind w:left="720" w:hanging="360"/>
      </w:pPr>
    </w:lvl>
    <w:lvl w:ilvl="1" w:tplc="0C090003">
      <w:start w:val="1"/>
      <w:numFmt w:val="bullet"/>
      <w:lvlText w:val=""/>
      <w:lvlJc w:val="left"/>
      <w:pPr>
        <w:ind w:left="1440" w:hanging="360"/>
      </w:pPr>
      <w:rPr>
        <w:rFonts w:ascii="Symbol" w:hAnsi="Symbol" w:hint="default"/>
      </w:r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9">
    <w:nsid w:val="664F26FE"/>
    <w:multiLevelType w:val="hybridMultilevel"/>
    <w:tmpl w:val="26201AFA"/>
    <w:lvl w:ilvl="0" w:tplc="5D8C2832">
      <w:start w:val="1"/>
      <w:numFmt w:val="bullet"/>
      <w:lvlText w:val=""/>
      <w:lvlJc w:val="left"/>
      <w:pPr>
        <w:ind w:left="720" w:hanging="360"/>
      </w:pPr>
      <w:rPr>
        <w:rFonts w:ascii="Symbol" w:hAnsi="Symbol" w:hint="default"/>
      </w:rPr>
    </w:lvl>
    <w:lvl w:ilvl="1" w:tplc="0C090001"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0">
    <w:nsid w:val="687E75AE"/>
    <w:multiLevelType w:val="hybridMultilevel"/>
    <w:tmpl w:val="D994B166"/>
    <w:lvl w:ilvl="0" w:tplc="0C090001">
      <w:start w:val="1"/>
      <w:numFmt w:val="decimal"/>
      <w:pStyle w:val="Tablelist"/>
      <w:lvlText w:val="%1."/>
      <w:lvlJc w:val="left"/>
      <w:pPr>
        <w:ind w:left="720" w:hanging="360"/>
      </w:p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9AA7027"/>
    <w:multiLevelType w:val="hybridMultilevel"/>
    <w:tmpl w:val="A592625A"/>
    <w:lvl w:ilvl="0" w:tplc="D11A7BDE">
      <w:start w:val="1"/>
      <w:numFmt w:val="bullet"/>
      <w:pStyle w:val="TableBullet2"/>
      <w:lvlText w:val=""/>
      <w:lvlJc w:val="left"/>
      <w:pPr>
        <w:ind w:left="720" w:hanging="360"/>
      </w:pPr>
      <w:rPr>
        <w:rFonts w:ascii="Wingdings" w:hAnsi="Wingdings" w:hint="default"/>
      </w:rPr>
    </w:lvl>
    <w:lvl w:ilvl="1" w:tplc="93B65B12" w:tentative="1">
      <w:start w:val="1"/>
      <w:numFmt w:val="bullet"/>
      <w:lvlText w:val="o"/>
      <w:lvlJc w:val="left"/>
      <w:pPr>
        <w:ind w:left="1440" w:hanging="360"/>
      </w:pPr>
      <w:rPr>
        <w:rFonts w:ascii="Courier New" w:hAnsi="Courier New" w:cs="Courier New" w:hint="default"/>
      </w:rPr>
    </w:lvl>
    <w:lvl w:ilvl="2" w:tplc="26FE3ED6" w:tentative="1">
      <w:start w:val="1"/>
      <w:numFmt w:val="bullet"/>
      <w:lvlText w:val=""/>
      <w:lvlJc w:val="left"/>
      <w:pPr>
        <w:ind w:left="2160" w:hanging="360"/>
      </w:pPr>
      <w:rPr>
        <w:rFonts w:ascii="Wingdings" w:hAnsi="Wingdings" w:hint="default"/>
      </w:rPr>
    </w:lvl>
    <w:lvl w:ilvl="3" w:tplc="F61E6CEE" w:tentative="1">
      <w:start w:val="1"/>
      <w:numFmt w:val="bullet"/>
      <w:lvlText w:val=""/>
      <w:lvlJc w:val="left"/>
      <w:pPr>
        <w:ind w:left="2880" w:hanging="360"/>
      </w:pPr>
      <w:rPr>
        <w:rFonts w:ascii="Symbol" w:hAnsi="Symbol" w:hint="default"/>
      </w:rPr>
    </w:lvl>
    <w:lvl w:ilvl="4" w:tplc="66205E74" w:tentative="1">
      <w:start w:val="1"/>
      <w:numFmt w:val="bullet"/>
      <w:lvlText w:val="o"/>
      <w:lvlJc w:val="left"/>
      <w:pPr>
        <w:ind w:left="3600" w:hanging="360"/>
      </w:pPr>
      <w:rPr>
        <w:rFonts w:ascii="Courier New" w:hAnsi="Courier New" w:cs="Courier New" w:hint="default"/>
      </w:rPr>
    </w:lvl>
    <w:lvl w:ilvl="5" w:tplc="DA9E74FC" w:tentative="1">
      <w:start w:val="1"/>
      <w:numFmt w:val="bullet"/>
      <w:lvlText w:val=""/>
      <w:lvlJc w:val="left"/>
      <w:pPr>
        <w:ind w:left="4320" w:hanging="360"/>
      </w:pPr>
      <w:rPr>
        <w:rFonts w:ascii="Wingdings" w:hAnsi="Wingdings" w:hint="default"/>
      </w:rPr>
    </w:lvl>
    <w:lvl w:ilvl="6" w:tplc="62AE223C" w:tentative="1">
      <w:start w:val="1"/>
      <w:numFmt w:val="bullet"/>
      <w:lvlText w:val=""/>
      <w:lvlJc w:val="left"/>
      <w:pPr>
        <w:ind w:left="5040" w:hanging="360"/>
      </w:pPr>
      <w:rPr>
        <w:rFonts w:ascii="Symbol" w:hAnsi="Symbol" w:hint="default"/>
      </w:rPr>
    </w:lvl>
    <w:lvl w:ilvl="7" w:tplc="A51E1CD8" w:tentative="1">
      <w:start w:val="1"/>
      <w:numFmt w:val="bullet"/>
      <w:lvlText w:val="o"/>
      <w:lvlJc w:val="left"/>
      <w:pPr>
        <w:ind w:left="5760" w:hanging="360"/>
      </w:pPr>
      <w:rPr>
        <w:rFonts w:ascii="Courier New" w:hAnsi="Courier New" w:cs="Courier New" w:hint="default"/>
      </w:rPr>
    </w:lvl>
    <w:lvl w:ilvl="8" w:tplc="0FB02538" w:tentative="1">
      <w:start w:val="1"/>
      <w:numFmt w:val="bullet"/>
      <w:lvlText w:val=""/>
      <w:lvlJc w:val="left"/>
      <w:pPr>
        <w:ind w:left="6480" w:hanging="360"/>
      </w:pPr>
      <w:rPr>
        <w:rFonts w:ascii="Wingdings" w:hAnsi="Wingdings" w:hint="default"/>
      </w:rPr>
    </w:lvl>
  </w:abstractNum>
  <w:abstractNum w:abstractNumId="42">
    <w:nsid w:val="6BF4408E"/>
    <w:multiLevelType w:val="hybridMultilevel"/>
    <w:tmpl w:val="83E21AD8"/>
    <w:lvl w:ilvl="0" w:tplc="C370288C">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D0D5DE6"/>
    <w:multiLevelType w:val="hybridMultilevel"/>
    <w:tmpl w:val="11401E2E"/>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5">
    <w:nsid w:val="720A2F8F"/>
    <w:multiLevelType w:val="hybridMultilevel"/>
    <w:tmpl w:val="5E38151A"/>
    <w:lvl w:ilvl="0" w:tplc="03B0E27E">
      <w:start w:val="1"/>
      <w:numFmt w:val="lowerLetter"/>
      <w:pStyle w:val="TableAlph"/>
      <w:lvlText w:val="%1)"/>
      <w:lvlJc w:val="left"/>
      <w:pPr>
        <w:ind w:left="1077" w:hanging="360"/>
      </w:pPr>
    </w:lvl>
    <w:lvl w:ilvl="1" w:tplc="7840A9FC" w:tentative="1">
      <w:start w:val="1"/>
      <w:numFmt w:val="lowerLetter"/>
      <w:lvlText w:val="%2."/>
      <w:lvlJc w:val="left"/>
      <w:pPr>
        <w:ind w:left="1797" w:hanging="360"/>
      </w:pPr>
    </w:lvl>
    <w:lvl w:ilvl="2" w:tplc="DCAEA162" w:tentative="1">
      <w:start w:val="1"/>
      <w:numFmt w:val="lowerRoman"/>
      <w:lvlText w:val="%3."/>
      <w:lvlJc w:val="right"/>
      <w:pPr>
        <w:ind w:left="2517" w:hanging="180"/>
      </w:pPr>
    </w:lvl>
    <w:lvl w:ilvl="3" w:tplc="D9A077E4" w:tentative="1">
      <w:start w:val="1"/>
      <w:numFmt w:val="decimal"/>
      <w:lvlText w:val="%4."/>
      <w:lvlJc w:val="left"/>
      <w:pPr>
        <w:ind w:left="3237" w:hanging="360"/>
      </w:pPr>
    </w:lvl>
    <w:lvl w:ilvl="4" w:tplc="D04C934E" w:tentative="1">
      <w:start w:val="1"/>
      <w:numFmt w:val="lowerLetter"/>
      <w:lvlText w:val="%5."/>
      <w:lvlJc w:val="left"/>
      <w:pPr>
        <w:ind w:left="3957" w:hanging="360"/>
      </w:pPr>
    </w:lvl>
    <w:lvl w:ilvl="5" w:tplc="B82262AC" w:tentative="1">
      <w:start w:val="1"/>
      <w:numFmt w:val="lowerRoman"/>
      <w:lvlText w:val="%6."/>
      <w:lvlJc w:val="right"/>
      <w:pPr>
        <w:ind w:left="4677" w:hanging="180"/>
      </w:pPr>
    </w:lvl>
    <w:lvl w:ilvl="6" w:tplc="C3DA2B30" w:tentative="1">
      <w:start w:val="1"/>
      <w:numFmt w:val="decimal"/>
      <w:lvlText w:val="%7."/>
      <w:lvlJc w:val="left"/>
      <w:pPr>
        <w:ind w:left="5397" w:hanging="360"/>
      </w:pPr>
    </w:lvl>
    <w:lvl w:ilvl="7" w:tplc="3572C1DE" w:tentative="1">
      <w:start w:val="1"/>
      <w:numFmt w:val="lowerLetter"/>
      <w:lvlText w:val="%8."/>
      <w:lvlJc w:val="left"/>
      <w:pPr>
        <w:ind w:left="6117" w:hanging="360"/>
      </w:pPr>
    </w:lvl>
    <w:lvl w:ilvl="8" w:tplc="FA74FF7A" w:tentative="1">
      <w:start w:val="1"/>
      <w:numFmt w:val="lowerRoman"/>
      <w:lvlText w:val="%9."/>
      <w:lvlJc w:val="right"/>
      <w:pPr>
        <w:ind w:left="6837" w:hanging="180"/>
      </w:pPr>
    </w:lvl>
  </w:abstractNum>
  <w:abstractNum w:abstractNumId="46">
    <w:nsid w:val="722C4A44"/>
    <w:multiLevelType w:val="hybridMultilevel"/>
    <w:tmpl w:val="8EBA17EE"/>
    <w:lvl w:ilvl="0" w:tplc="1486D41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8">
    <w:nsid w:val="72C0075B"/>
    <w:multiLevelType w:val="hybridMultilevel"/>
    <w:tmpl w:val="B4209D08"/>
    <w:lvl w:ilvl="0" w:tplc="0C090001">
      <w:start w:val="1"/>
      <w:numFmt w:val="bullet"/>
      <w:lvlText w:val=""/>
      <w:lvlJc w:val="left"/>
      <w:pPr>
        <w:ind w:left="720" w:hanging="360"/>
      </w:pPr>
      <w:rPr>
        <w:rFonts w:ascii="Symbol" w:hAnsi="Symbol" w:hint="default"/>
      </w:rPr>
    </w:lvl>
    <w:lvl w:ilvl="1" w:tplc="D048D8FC"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9">
    <w:nsid w:val="7749009D"/>
    <w:multiLevelType w:val="hybridMultilevel"/>
    <w:tmpl w:val="74DA61A2"/>
    <w:lvl w:ilvl="0" w:tplc="0680CFEA">
      <w:start w:val="1"/>
      <w:numFmt w:val="bullet"/>
      <w:lvlText w:val=""/>
      <w:lvlJc w:val="left"/>
      <w:pPr>
        <w:ind w:left="1287" w:hanging="360"/>
      </w:pPr>
      <w:rPr>
        <w:rFonts w:ascii="Symbol" w:hAnsi="Symbol" w:hint="default"/>
      </w:rPr>
    </w:lvl>
    <w:lvl w:ilvl="1" w:tplc="0C090019" w:tentative="1">
      <w:start w:val="1"/>
      <w:numFmt w:val="bullet"/>
      <w:lvlText w:val="o"/>
      <w:lvlJc w:val="left"/>
      <w:pPr>
        <w:ind w:left="2007" w:hanging="360"/>
      </w:pPr>
      <w:rPr>
        <w:rFonts w:ascii="Courier New" w:hAnsi="Courier New" w:cs="Courier New" w:hint="default"/>
      </w:rPr>
    </w:lvl>
    <w:lvl w:ilvl="2" w:tplc="0C09001B" w:tentative="1">
      <w:start w:val="1"/>
      <w:numFmt w:val="bullet"/>
      <w:lvlText w:val=""/>
      <w:lvlJc w:val="left"/>
      <w:pPr>
        <w:ind w:left="2727" w:hanging="360"/>
      </w:pPr>
      <w:rPr>
        <w:rFonts w:ascii="Wingdings" w:hAnsi="Wingdings" w:hint="default"/>
      </w:rPr>
    </w:lvl>
    <w:lvl w:ilvl="3" w:tplc="0C09000F" w:tentative="1">
      <w:start w:val="1"/>
      <w:numFmt w:val="bullet"/>
      <w:lvlText w:val=""/>
      <w:lvlJc w:val="left"/>
      <w:pPr>
        <w:ind w:left="3447" w:hanging="360"/>
      </w:pPr>
      <w:rPr>
        <w:rFonts w:ascii="Symbol" w:hAnsi="Symbol" w:hint="default"/>
      </w:rPr>
    </w:lvl>
    <w:lvl w:ilvl="4" w:tplc="0C090019" w:tentative="1">
      <w:start w:val="1"/>
      <w:numFmt w:val="bullet"/>
      <w:lvlText w:val="o"/>
      <w:lvlJc w:val="left"/>
      <w:pPr>
        <w:ind w:left="4167" w:hanging="360"/>
      </w:pPr>
      <w:rPr>
        <w:rFonts w:ascii="Courier New" w:hAnsi="Courier New" w:cs="Courier New" w:hint="default"/>
      </w:rPr>
    </w:lvl>
    <w:lvl w:ilvl="5" w:tplc="0C09001B" w:tentative="1">
      <w:start w:val="1"/>
      <w:numFmt w:val="bullet"/>
      <w:lvlText w:val=""/>
      <w:lvlJc w:val="left"/>
      <w:pPr>
        <w:ind w:left="4887" w:hanging="360"/>
      </w:pPr>
      <w:rPr>
        <w:rFonts w:ascii="Wingdings" w:hAnsi="Wingdings" w:hint="default"/>
      </w:rPr>
    </w:lvl>
    <w:lvl w:ilvl="6" w:tplc="0C09000F" w:tentative="1">
      <w:start w:val="1"/>
      <w:numFmt w:val="bullet"/>
      <w:lvlText w:val=""/>
      <w:lvlJc w:val="left"/>
      <w:pPr>
        <w:ind w:left="5607" w:hanging="360"/>
      </w:pPr>
      <w:rPr>
        <w:rFonts w:ascii="Symbol" w:hAnsi="Symbol" w:hint="default"/>
      </w:rPr>
    </w:lvl>
    <w:lvl w:ilvl="7" w:tplc="0C090019" w:tentative="1">
      <w:start w:val="1"/>
      <w:numFmt w:val="bullet"/>
      <w:lvlText w:val="o"/>
      <w:lvlJc w:val="left"/>
      <w:pPr>
        <w:ind w:left="6327" w:hanging="360"/>
      </w:pPr>
      <w:rPr>
        <w:rFonts w:ascii="Courier New" w:hAnsi="Courier New" w:cs="Courier New" w:hint="default"/>
      </w:rPr>
    </w:lvl>
    <w:lvl w:ilvl="8" w:tplc="0C09001B" w:tentative="1">
      <w:start w:val="1"/>
      <w:numFmt w:val="bullet"/>
      <w:lvlText w:val=""/>
      <w:lvlJc w:val="left"/>
      <w:pPr>
        <w:ind w:left="7047" w:hanging="360"/>
      </w:pPr>
      <w:rPr>
        <w:rFonts w:ascii="Wingdings" w:hAnsi="Wingdings" w:hint="default"/>
      </w:rPr>
    </w:lvl>
  </w:abstractNum>
  <w:abstractNum w:abstractNumId="5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1">
    <w:nsid w:val="7C761DAB"/>
    <w:multiLevelType w:val="hybridMultilevel"/>
    <w:tmpl w:val="C8980BCC"/>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33"/>
  </w:num>
  <w:num w:numId="2">
    <w:abstractNumId w:val="32"/>
  </w:num>
  <w:num w:numId="3">
    <w:abstractNumId w:val="32"/>
    <w:lvlOverride w:ilvl="0">
      <w:startOverride w:val="1"/>
    </w:lvlOverride>
  </w:num>
  <w:num w:numId="4">
    <w:abstractNumId w:val="9"/>
  </w:num>
  <w:num w:numId="5">
    <w:abstractNumId w:val="40"/>
  </w:num>
  <w:num w:numId="6">
    <w:abstractNumId w:val="47"/>
  </w:num>
  <w:num w:numId="7">
    <w:abstractNumId w:val="31"/>
  </w:num>
  <w:num w:numId="8">
    <w:abstractNumId w:val="23"/>
  </w:num>
  <w:num w:numId="9">
    <w:abstractNumId w:val="12"/>
  </w:num>
  <w:num w:numId="10">
    <w:abstractNumId w:val="24"/>
  </w:num>
  <w:num w:numId="11">
    <w:abstractNumId w:val="45"/>
  </w:num>
  <w:num w:numId="12">
    <w:abstractNumId w:val="50"/>
  </w:num>
  <w:num w:numId="13">
    <w:abstractNumId w:val="26"/>
  </w:num>
  <w:num w:numId="14">
    <w:abstractNumId w:val="41"/>
  </w:num>
  <w:num w:numId="15">
    <w:abstractNumId w:val="36"/>
  </w:num>
  <w:num w:numId="16">
    <w:abstractNumId w:val="8"/>
  </w:num>
  <w:num w:numId="17">
    <w:abstractNumId w:val="3"/>
  </w:num>
  <w:num w:numId="18">
    <w:abstractNumId w:val="15"/>
  </w:num>
  <w:num w:numId="19">
    <w:abstractNumId w:val="11"/>
  </w:num>
  <w:num w:numId="20">
    <w:abstractNumId w:val="51"/>
  </w:num>
  <w:num w:numId="21">
    <w:abstractNumId w:val="21"/>
  </w:num>
  <w:num w:numId="22">
    <w:abstractNumId w:val="20"/>
  </w:num>
  <w:num w:numId="23">
    <w:abstractNumId w:val="30"/>
  </w:num>
  <w:num w:numId="24">
    <w:abstractNumId w:val="27"/>
  </w:num>
  <w:num w:numId="25">
    <w:abstractNumId w:val="4"/>
  </w:num>
  <w:num w:numId="26">
    <w:abstractNumId w:val="28"/>
  </w:num>
  <w:num w:numId="27">
    <w:abstractNumId w:val="2"/>
  </w:num>
  <w:num w:numId="28">
    <w:abstractNumId w:val="6"/>
  </w:num>
  <w:num w:numId="29">
    <w:abstractNumId w:val="1"/>
  </w:num>
  <w:num w:numId="30">
    <w:abstractNumId w:val="17"/>
  </w:num>
  <w:num w:numId="31">
    <w:abstractNumId w:val="49"/>
  </w:num>
  <w:num w:numId="32">
    <w:abstractNumId w:val="0"/>
  </w:num>
  <w:num w:numId="33">
    <w:abstractNumId w:val="25"/>
  </w:num>
  <w:num w:numId="34">
    <w:abstractNumId w:val="34"/>
  </w:num>
  <w:num w:numId="35">
    <w:abstractNumId w:val="13"/>
  </w:num>
  <w:num w:numId="36">
    <w:abstractNumId w:val="39"/>
  </w:num>
  <w:num w:numId="37">
    <w:abstractNumId w:val="16"/>
  </w:num>
  <w:num w:numId="38">
    <w:abstractNumId w:val="18"/>
  </w:num>
  <w:num w:numId="39">
    <w:abstractNumId w:val="43"/>
  </w:num>
  <w:num w:numId="40">
    <w:abstractNumId w:val="37"/>
  </w:num>
  <w:num w:numId="41">
    <w:abstractNumId w:val="44"/>
  </w:num>
  <w:num w:numId="42">
    <w:abstractNumId w:val="42"/>
  </w:num>
  <w:num w:numId="43">
    <w:abstractNumId w:val="48"/>
  </w:num>
  <w:num w:numId="44">
    <w:abstractNumId w:val="46"/>
  </w:num>
  <w:num w:numId="45">
    <w:abstractNumId w:val="38"/>
  </w:num>
  <w:num w:numId="46">
    <w:abstractNumId w:val="22"/>
  </w:num>
  <w:num w:numId="47">
    <w:abstractNumId w:val="29"/>
  </w:num>
  <w:num w:numId="48">
    <w:abstractNumId w:val="19"/>
  </w:num>
  <w:num w:numId="49">
    <w:abstractNumId w:val="10"/>
  </w:num>
  <w:num w:numId="50">
    <w:abstractNumId w:val="35"/>
  </w:num>
  <w:num w:numId="51">
    <w:abstractNumId w:val="14"/>
  </w:num>
  <w:num w:numId="52">
    <w:abstractNumId w:val="5"/>
  </w:num>
  <w:num w:numId="53">
    <w:abstractNumId w:val="7"/>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attachedTemplate r:id="rId1"/>
  <w:stylePaneFormatFilter w:val="1024"/>
  <w:defaultTabStop w:val="720"/>
  <w:evenAndOddHeaders/>
  <w:drawingGridHorizontalSpacing w:val="110"/>
  <w:displayHorizontalDrawingGridEvery w:val="2"/>
  <w:characterSpacingControl w:val="doNotCompress"/>
  <w:hdrShapeDefaults>
    <o:shapedefaults v:ext="edit" spidmax="74754"/>
  </w:hdrShapeDefaults>
  <w:footnotePr>
    <w:footnote w:id="-1"/>
    <w:footnote w:id="0"/>
  </w:footnotePr>
  <w:endnotePr>
    <w:endnote w:id="-1"/>
    <w:endnote w:id="0"/>
  </w:endnotePr>
  <w:compat>
    <w:applyBreakingRules/>
    <w:useFELayout/>
  </w:compat>
  <w:rsids>
    <w:rsidRoot w:val="003C707C"/>
    <w:rsid w:val="000038B5"/>
    <w:rsid w:val="00031C5E"/>
    <w:rsid w:val="00034ADC"/>
    <w:rsid w:val="00035F31"/>
    <w:rsid w:val="00095C32"/>
    <w:rsid w:val="000B3041"/>
    <w:rsid w:val="000C6488"/>
    <w:rsid w:val="000D7A1F"/>
    <w:rsid w:val="000E6EC3"/>
    <w:rsid w:val="000F4162"/>
    <w:rsid w:val="00110E29"/>
    <w:rsid w:val="001400D8"/>
    <w:rsid w:val="00142019"/>
    <w:rsid w:val="0014491C"/>
    <w:rsid w:val="00175A95"/>
    <w:rsid w:val="001B26F2"/>
    <w:rsid w:val="001E513C"/>
    <w:rsid w:val="001E78EE"/>
    <w:rsid w:val="001F35DC"/>
    <w:rsid w:val="00205B1A"/>
    <w:rsid w:val="00213B4C"/>
    <w:rsid w:val="00227022"/>
    <w:rsid w:val="00291819"/>
    <w:rsid w:val="002B2705"/>
    <w:rsid w:val="002D58F7"/>
    <w:rsid w:val="002D7F46"/>
    <w:rsid w:val="00317956"/>
    <w:rsid w:val="00390A0A"/>
    <w:rsid w:val="003A1AD2"/>
    <w:rsid w:val="003A6D88"/>
    <w:rsid w:val="003C707C"/>
    <w:rsid w:val="004208BE"/>
    <w:rsid w:val="00424E82"/>
    <w:rsid w:val="004B180E"/>
    <w:rsid w:val="004B20B2"/>
    <w:rsid w:val="004C0D86"/>
    <w:rsid w:val="004C3364"/>
    <w:rsid w:val="004D535C"/>
    <w:rsid w:val="004D7C36"/>
    <w:rsid w:val="004F14DF"/>
    <w:rsid w:val="00540599"/>
    <w:rsid w:val="0057244C"/>
    <w:rsid w:val="00575EE1"/>
    <w:rsid w:val="00581DF5"/>
    <w:rsid w:val="005D09B0"/>
    <w:rsid w:val="0061019C"/>
    <w:rsid w:val="0061546E"/>
    <w:rsid w:val="00635BF6"/>
    <w:rsid w:val="00641C04"/>
    <w:rsid w:val="00665157"/>
    <w:rsid w:val="00673437"/>
    <w:rsid w:val="00687BA3"/>
    <w:rsid w:val="006D69DB"/>
    <w:rsid w:val="006F203D"/>
    <w:rsid w:val="00705809"/>
    <w:rsid w:val="007075B8"/>
    <w:rsid w:val="00743DD4"/>
    <w:rsid w:val="00753ECF"/>
    <w:rsid w:val="00755A38"/>
    <w:rsid w:val="00762899"/>
    <w:rsid w:val="00791ABF"/>
    <w:rsid w:val="007933F0"/>
    <w:rsid w:val="007A0740"/>
    <w:rsid w:val="007F5DB8"/>
    <w:rsid w:val="008051AE"/>
    <w:rsid w:val="00826425"/>
    <w:rsid w:val="008413C0"/>
    <w:rsid w:val="008515CA"/>
    <w:rsid w:val="0089117D"/>
    <w:rsid w:val="008C3B41"/>
    <w:rsid w:val="008D51BC"/>
    <w:rsid w:val="00906BAA"/>
    <w:rsid w:val="00914C1C"/>
    <w:rsid w:val="009278A2"/>
    <w:rsid w:val="00932238"/>
    <w:rsid w:val="00940763"/>
    <w:rsid w:val="00957DBE"/>
    <w:rsid w:val="00966C5C"/>
    <w:rsid w:val="009718AF"/>
    <w:rsid w:val="00973700"/>
    <w:rsid w:val="0097587C"/>
    <w:rsid w:val="00982D43"/>
    <w:rsid w:val="009900B5"/>
    <w:rsid w:val="009E103F"/>
    <w:rsid w:val="009E53EF"/>
    <w:rsid w:val="009E7DDE"/>
    <w:rsid w:val="00A03BF4"/>
    <w:rsid w:val="00A157BE"/>
    <w:rsid w:val="00A47E55"/>
    <w:rsid w:val="00A57633"/>
    <w:rsid w:val="00AA3FAB"/>
    <w:rsid w:val="00AA6085"/>
    <w:rsid w:val="00AC40C8"/>
    <w:rsid w:val="00AD2170"/>
    <w:rsid w:val="00B20F2C"/>
    <w:rsid w:val="00B378C2"/>
    <w:rsid w:val="00B437E4"/>
    <w:rsid w:val="00B44EC5"/>
    <w:rsid w:val="00B80B46"/>
    <w:rsid w:val="00BA1717"/>
    <w:rsid w:val="00BD0AA9"/>
    <w:rsid w:val="00BD1FB3"/>
    <w:rsid w:val="00BF17E6"/>
    <w:rsid w:val="00BF7C2D"/>
    <w:rsid w:val="00C375EE"/>
    <w:rsid w:val="00C45B9A"/>
    <w:rsid w:val="00C706DA"/>
    <w:rsid w:val="00C76F30"/>
    <w:rsid w:val="00CA32E3"/>
    <w:rsid w:val="00CA68A1"/>
    <w:rsid w:val="00CA7258"/>
    <w:rsid w:val="00CB21F9"/>
    <w:rsid w:val="00CB282A"/>
    <w:rsid w:val="00CC63BD"/>
    <w:rsid w:val="00CE564B"/>
    <w:rsid w:val="00CE60DB"/>
    <w:rsid w:val="00D031AE"/>
    <w:rsid w:val="00D11A91"/>
    <w:rsid w:val="00D35214"/>
    <w:rsid w:val="00D5147F"/>
    <w:rsid w:val="00D54BDD"/>
    <w:rsid w:val="00D869F6"/>
    <w:rsid w:val="00D87679"/>
    <w:rsid w:val="00D912A6"/>
    <w:rsid w:val="00DB6403"/>
    <w:rsid w:val="00DF6362"/>
    <w:rsid w:val="00E070AE"/>
    <w:rsid w:val="00E07AF3"/>
    <w:rsid w:val="00E206DE"/>
    <w:rsid w:val="00E44697"/>
    <w:rsid w:val="00E53A21"/>
    <w:rsid w:val="00E679F9"/>
    <w:rsid w:val="00E72304"/>
    <w:rsid w:val="00E83D01"/>
    <w:rsid w:val="00EB4E3B"/>
    <w:rsid w:val="00ED257F"/>
    <w:rsid w:val="00EE3F2F"/>
    <w:rsid w:val="00EE54F5"/>
    <w:rsid w:val="00EE7AC7"/>
    <w:rsid w:val="00F1496E"/>
    <w:rsid w:val="00F20DC1"/>
    <w:rsid w:val="00F229D8"/>
    <w:rsid w:val="00F82243"/>
    <w:rsid w:val="00F96FDB"/>
    <w:rsid w:val="00F97946"/>
    <w:rsid w:val="00FC456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47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031C5E"/>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9E53EF"/>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TableTextItalic">
    <w:name w:val="Table Text Italic"/>
    <w:basedOn w:val="TableText"/>
    <w:qFormat/>
    <w:rsid w:val="003C707C"/>
    <w:rPr>
      <w:rFonts w:cs="Arial"/>
      <w:i/>
      <w:szCs w:val="22"/>
    </w:rPr>
  </w:style>
  <w:style w:type="paragraph" w:customStyle="1" w:styleId="BodyCopyIndent">
    <w:name w:val="Body Copy Indent"/>
    <w:basedOn w:val="BodyCopy"/>
    <w:qFormat/>
    <w:rsid w:val="00906BAA"/>
    <w:pPr>
      <w:suppressAutoHyphens/>
      <w:spacing w:before="80" w:after="160"/>
      <w:ind w:left="510" w:hanging="510"/>
    </w:pPr>
    <w:rPr>
      <w:rFonts w:eastAsia="Calibri" w:cs="Calibri"/>
      <w:noProof/>
      <w:szCs w:val="16"/>
      <w:lang w:val="en-AU" w:eastAsia="ar-SA"/>
    </w:rPr>
  </w:style>
  <w:style w:type="paragraph" w:styleId="ListParagraph">
    <w:name w:val="List Paragraph"/>
    <w:basedOn w:val="Normal"/>
    <w:uiPriority w:val="34"/>
    <w:qFormat/>
    <w:rsid w:val="00687BA3"/>
    <w:pPr>
      <w:ind w:left="720"/>
      <w:contextualSpacing/>
    </w:pPr>
  </w:style>
  <w:style w:type="character" w:customStyle="1" w:styleId="BodyCopyChar1">
    <w:name w:val="Body Copy Char1"/>
    <w:basedOn w:val="DefaultParagraphFont"/>
    <w:link w:val="BodyCopy"/>
    <w:rsid w:val="00CB21F9"/>
    <w:rPr>
      <w:rFonts w:ascii="Helvetica" w:eastAsia="Times New Roman" w:hAnsi="Helvetica" w:cs="Times New Roman"/>
      <w:szCs w:val="24"/>
      <w:lang w:val="en-US" w:eastAsia="en-US"/>
    </w:rPr>
  </w:style>
  <w:style w:type="paragraph" w:customStyle="1" w:styleId="Bullet1Level">
    <w:name w:val="Bullet 1 Level"/>
    <w:basedOn w:val="BodyCopy"/>
    <w:link w:val="Bullet1LevelChar"/>
    <w:autoRedefine/>
    <w:rsid w:val="00AA6085"/>
    <w:pPr>
      <w:numPr>
        <w:numId w:val="25"/>
      </w:numPr>
      <w:tabs>
        <w:tab w:val="left" w:pos="990"/>
      </w:tabs>
      <w:suppressAutoHyphens/>
      <w:spacing w:before="80"/>
      <w:ind w:left="709"/>
    </w:pPr>
    <w:rPr>
      <w:rFonts w:eastAsia="Calibri" w:cs="Calibri"/>
      <w:noProof/>
      <w:szCs w:val="16"/>
      <w:lang w:val="en-AU" w:eastAsia="ar-SA"/>
    </w:rPr>
  </w:style>
  <w:style w:type="character" w:customStyle="1" w:styleId="Bullet1LevelChar">
    <w:name w:val="Bullet 1 Level Char"/>
    <w:basedOn w:val="BodyCopyChar1"/>
    <w:link w:val="Bullet1Level"/>
    <w:rsid w:val="00AA6085"/>
    <w:rPr>
      <w:rFonts w:eastAsia="Calibri" w:cs="Calibri"/>
      <w:noProof/>
      <w:szCs w:val="16"/>
      <w:lang w:eastAsia="ar-SA"/>
    </w:rPr>
  </w:style>
  <w:style w:type="paragraph" w:customStyle="1" w:styleId="BodyCopyBold0">
    <w:name w:val="Body Copy Bold"/>
    <w:basedOn w:val="BodyCopy"/>
    <w:link w:val="BodyCopyBoldChar1"/>
    <w:qFormat/>
    <w:rsid w:val="00575EE1"/>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575EE1"/>
    <w:rPr>
      <w:rFonts w:eastAsia="Calibri" w:cs="Calibri"/>
      <w:b/>
      <w:noProof/>
      <w:szCs w:val="16"/>
      <w:lang w:eastAsia="ar-SA"/>
    </w:rPr>
  </w:style>
  <w:style w:type="paragraph" w:styleId="BodyTextIndent2">
    <w:name w:val="Body Text Indent 2"/>
    <w:basedOn w:val="Normal"/>
    <w:link w:val="BodyTextIndent2Char"/>
    <w:rsid w:val="00575EE1"/>
    <w:pPr>
      <w:numPr>
        <w:numId w:val="41"/>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575EE1"/>
    <w:rPr>
      <w:rFonts w:ascii="Helvetica 45 Light" w:eastAsia="Times New Roman" w:hAnsi="Helvetica 45 Light" w:cs="Times New Roman"/>
      <w:color w:val="000000"/>
      <w:sz w:val="21"/>
      <w:szCs w:val="21"/>
      <w:lang w:eastAsia="en-US"/>
    </w:rPr>
  </w:style>
  <w:style w:type="paragraph" w:customStyle="1" w:styleId="Pa20">
    <w:name w:val="Pa20"/>
    <w:basedOn w:val="Normal"/>
    <w:next w:val="Normal"/>
    <w:uiPriority w:val="99"/>
    <w:rsid w:val="00E07AF3"/>
    <w:pPr>
      <w:autoSpaceDE w:val="0"/>
      <w:autoSpaceDN w:val="0"/>
      <w:adjustRightInd w:val="0"/>
      <w:spacing w:after="0" w:line="321" w:lineRule="atLeast"/>
    </w:pPr>
    <w:rPr>
      <w:rFonts w:ascii="HelveticaNeueLT Std Cn" w:hAnsi="HelveticaNeueLT Std Cn" w:cs="Times New Roman"/>
      <w:sz w:val="24"/>
      <w:szCs w:val="24"/>
    </w:rPr>
  </w:style>
  <w:style w:type="paragraph" w:customStyle="1" w:styleId="Pa2">
    <w:name w:val="Pa2"/>
    <w:basedOn w:val="Normal"/>
    <w:next w:val="Normal"/>
    <w:uiPriority w:val="99"/>
    <w:rsid w:val="00E07AF3"/>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17">
    <w:name w:val="Pa17"/>
    <w:basedOn w:val="Normal"/>
    <w:next w:val="Normal"/>
    <w:uiPriority w:val="99"/>
    <w:rsid w:val="00E07AF3"/>
    <w:pPr>
      <w:autoSpaceDE w:val="0"/>
      <w:autoSpaceDN w:val="0"/>
      <w:adjustRightInd w:val="0"/>
      <w:spacing w:after="0" w:line="221" w:lineRule="atLeast"/>
    </w:pPr>
    <w:rPr>
      <w:rFonts w:ascii="HelveticaNeueLT Std Lt" w:hAnsi="HelveticaNeueLT Std Lt" w:cs="Times New Roman"/>
      <w:sz w:val="24"/>
      <w:szCs w:val="24"/>
    </w:rPr>
  </w:style>
  <w:style w:type="character" w:customStyle="1" w:styleId="Heading4Char">
    <w:name w:val="Heading 4 Char"/>
    <w:basedOn w:val="DefaultParagraphFont"/>
    <w:link w:val="Heading4"/>
    <w:uiPriority w:val="9"/>
    <w:semiHidden/>
    <w:rsid w:val="00031C5E"/>
    <w:rPr>
      <w:rFonts w:ascii="Helvetica" w:eastAsiaTheme="majorEastAsia" w:hAnsi="Helvetica" w:cstheme="majorBidi"/>
      <w:b/>
      <w:bCs/>
      <w:iCs/>
      <w:sz w:val="26"/>
    </w:rPr>
  </w:style>
  <w:style w:type="paragraph" w:customStyle="1" w:styleId="Bullet1">
    <w:name w:val="Bullet 1"/>
    <w:basedOn w:val="Normal"/>
    <w:qFormat/>
    <w:rsid w:val="00031C5E"/>
    <w:pPr>
      <w:numPr>
        <w:numId w:val="49"/>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031C5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031C5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031C5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031C5E"/>
    <w:rPr>
      <w:rFonts w:ascii="Helvetica" w:eastAsia="Times New Roman" w:hAnsi="Helvetica" w:cs="Times New Roman"/>
      <w:b/>
      <w:color w:val="FFFFFF" w:themeColor="background1"/>
      <w:sz w:val="20"/>
      <w:szCs w:val="20"/>
      <w:lang w:eastAsia="zh-CN" w:bidi="en-US"/>
    </w:rPr>
  </w:style>
  <w:style w:type="paragraph" w:customStyle="1" w:styleId="Bullet2">
    <w:name w:val="Bullet 2"/>
    <w:basedOn w:val="BodyCopy"/>
    <w:qFormat/>
    <w:rsid w:val="00031C5E"/>
    <w:pPr>
      <w:numPr>
        <w:numId w:val="50"/>
      </w:numPr>
      <w:spacing w:before="120"/>
      <w:ind w:left="714" w:hanging="357"/>
    </w:pPr>
  </w:style>
  <w:style w:type="character" w:customStyle="1" w:styleId="st">
    <w:name w:val="st"/>
    <w:basedOn w:val="DefaultParagraphFont"/>
    <w:rsid w:val="00826425"/>
  </w:style>
  <w:style w:type="paragraph" w:customStyle="1" w:styleId="AcknowledgementsImprintBold">
    <w:name w:val="Acknowledgements &amp; Imprint Bold"/>
    <w:basedOn w:val="AcknowledgementsImprint"/>
    <w:qFormat/>
    <w:rsid w:val="000C6488"/>
    <w:rPr>
      <w:b/>
      <w:sz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20Assessor%20Template%200103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9AED819ADA140E883A2ACDD9FEDFB41"/>
        <w:category>
          <w:name w:val="General"/>
          <w:gallery w:val="placeholder"/>
        </w:category>
        <w:types>
          <w:type w:val="bbPlcHdr"/>
        </w:types>
        <w:behaviors>
          <w:behavior w:val="content"/>
        </w:behaviors>
        <w:guid w:val="{7413C568-7D22-439A-9820-FF80DD22FE13}"/>
      </w:docPartPr>
      <w:docPartBody>
        <w:p w:rsidR="00EF7A89" w:rsidRDefault="00EF7A89">
          <w:pPr>
            <w:pStyle w:val="D9AED819ADA140E883A2ACDD9FEDFB41"/>
          </w:pPr>
          <w:r w:rsidRPr="00246573">
            <w:rPr>
              <w:rStyle w:val="PlaceholderText"/>
            </w:rPr>
            <w:t>Click here to enter text.</w:t>
          </w:r>
        </w:p>
      </w:docPartBody>
    </w:docPart>
    <w:docPart>
      <w:docPartPr>
        <w:name w:val="6B1337B54ABB4F6D83244795584121AE"/>
        <w:category>
          <w:name w:val="General"/>
          <w:gallery w:val="placeholder"/>
        </w:category>
        <w:types>
          <w:type w:val="bbPlcHdr"/>
        </w:types>
        <w:behaviors>
          <w:behavior w:val="content"/>
        </w:behaviors>
        <w:guid w:val="{A7A1F4DB-2F04-4F1B-9F92-EDA5127C03D0}"/>
      </w:docPartPr>
      <w:docPartBody>
        <w:p w:rsidR="00EF7A89" w:rsidRDefault="00EF7A89">
          <w:pPr>
            <w:pStyle w:val="6B1337B54ABB4F6D83244795584121AE"/>
          </w:pPr>
          <w:r w:rsidRPr="00246573">
            <w:rPr>
              <w:rStyle w:val="PlaceholderText"/>
            </w:rPr>
            <w:t>Click here to enter text.</w:t>
          </w:r>
        </w:p>
      </w:docPartBody>
    </w:docPart>
    <w:docPart>
      <w:docPartPr>
        <w:name w:val="6014872E408341CDAF78E985BADF4591"/>
        <w:category>
          <w:name w:val="General"/>
          <w:gallery w:val="placeholder"/>
        </w:category>
        <w:types>
          <w:type w:val="bbPlcHdr"/>
        </w:types>
        <w:behaviors>
          <w:behavior w:val="content"/>
        </w:behaviors>
        <w:guid w:val="{93EA6AF9-B3D0-4BF5-A2D6-647AC0D70BB1}"/>
      </w:docPartPr>
      <w:docPartBody>
        <w:p w:rsidR="00417A5D" w:rsidRDefault="009B76AF" w:rsidP="009B76AF">
          <w:pPr>
            <w:pStyle w:val="6014872E408341CDAF78E985BADF4591"/>
          </w:pPr>
          <w:r w:rsidRPr="00246573">
            <w:rPr>
              <w:rStyle w:val="PlaceholderText"/>
            </w:rPr>
            <w:t>Click here to enter text.</w:t>
          </w:r>
        </w:p>
      </w:docPartBody>
    </w:docPart>
    <w:docPart>
      <w:docPartPr>
        <w:name w:val="07824DE5E20643A5B6422B6B1C3A1E02"/>
        <w:category>
          <w:name w:val="General"/>
          <w:gallery w:val="placeholder"/>
        </w:category>
        <w:types>
          <w:type w:val="bbPlcHdr"/>
        </w:types>
        <w:behaviors>
          <w:behavior w:val="content"/>
        </w:behaviors>
        <w:guid w:val="{BA3957EA-76FB-40CC-829C-253006FE89DB}"/>
      </w:docPartPr>
      <w:docPartBody>
        <w:p w:rsidR="00417A5D" w:rsidRDefault="009B76AF" w:rsidP="009B76AF">
          <w:pPr>
            <w:pStyle w:val="07824DE5E20643A5B6422B6B1C3A1E02"/>
          </w:pPr>
          <w:r w:rsidRPr="00246573">
            <w:rPr>
              <w:rStyle w:val="PlaceholderText"/>
            </w:rPr>
            <w:t>Click here to enter text.</w:t>
          </w:r>
        </w:p>
      </w:docPartBody>
    </w:docPart>
    <w:docPart>
      <w:docPartPr>
        <w:name w:val="9C2BAF18C003428A9A6AFE12F01B1334"/>
        <w:category>
          <w:name w:val="General"/>
          <w:gallery w:val="placeholder"/>
        </w:category>
        <w:types>
          <w:type w:val="bbPlcHdr"/>
        </w:types>
        <w:behaviors>
          <w:behavior w:val="content"/>
        </w:behaviors>
        <w:guid w:val="{4BAB27A3-3CAC-47AA-B40B-095B9AFF9445}"/>
      </w:docPartPr>
      <w:docPartBody>
        <w:p w:rsidR="00417A5D" w:rsidRDefault="009B76AF" w:rsidP="009B76AF">
          <w:pPr>
            <w:pStyle w:val="9C2BAF18C003428A9A6AFE12F01B1334"/>
          </w:pPr>
          <w:r w:rsidRPr="00246573">
            <w:rPr>
              <w:rStyle w:val="PlaceholderText"/>
            </w:rPr>
            <w:t>Click here to enter text.</w:t>
          </w:r>
        </w:p>
      </w:docPartBody>
    </w:docPart>
    <w:docPart>
      <w:docPartPr>
        <w:name w:val="85E8349E0DEF49C7BE6F1452EB95F484"/>
        <w:category>
          <w:name w:val="General"/>
          <w:gallery w:val="placeholder"/>
        </w:category>
        <w:types>
          <w:type w:val="bbPlcHdr"/>
        </w:types>
        <w:behaviors>
          <w:behavior w:val="content"/>
        </w:behaviors>
        <w:guid w:val="{93829584-7A77-4146-B62B-BF75CC689ADA}"/>
      </w:docPartPr>
      <w:docPartBody>
        <w:p w:rsidR="00417A5D" w:rsidRDefault="009B76AF" w:rsidP="009B76AF">
          <w:pPr>
            <w:pStyle w:val="85E8349E0DEF49C7BE6F1452EB95F484"/>
          </w:pPr>
          <w:r w:rsidRPr="00246573">
            <w:rPr>
              <w:rStyle w:val="PlaceholderText"/>
            </w:rPr>
            <w:t>Click here to enter text.</w:t>
          </w:r>
        </w:p>
      </w:docPartBody>
    </w:docPart>
    <w:docPart>
      <w:docPartPr>
        <w:name w:val="B912912B8B1846E99E1C5317DA016BFE"/>
        <w:category>
          <w:name w:val="General"/>
          <w:gallery w:val="placeholder"/>
        </w:category>
        <w:types>
          <w:type w:val="bbPlcHdr"/>
        </w:types>
        <w:behaviors>
          <w:behavior w:val="content"/>
        </w:behaviors>
        <w:guid w:val="{6E82171C-30E1-4E29-B6B5-3505B55AB833}"/>
      </w:docPartPr>
      <w:docPartBody>
        <w:p w:rsidR="00417A5D" w:rsidRDefault="009B76AF" w:rsidP="009B76AF">
          <w:pPr>
            <w:pStyle w:val="B912912B8B1846E99E1C5317DA016BFE"/>
          </w:pPr>
          <w:r w:rsidRPr="00246573">
            <w:rPr>
              <w:rStyle w:val="PlaceholderText"/>
            </w:rPr>
            <w:t>Click here to enter text.</w:t>
          </w:r>
        </w:p>
      </w:docPartBody>
    </w:docPart>
    <w:docPart>
      <w:docPartPr>
        <w:name w:val="097E36DC842F4D98859FD67846398AC7"/>
        <w:category>
          <w:name w:val="General"/>
          <w:gallery w:val="placeholder"/>
        </w:category>
        <w:types>
          <w:type w:val="bbPlcHdr"/>
        </w:types>
        <w:behaviors>
          <w:behavior w:val="content"/>
        </w:behaviors>
        <w:guid w:val="{C7786BDB-F705-4D39-A5B5-B2DA5BC6C77F}"/>
      </w:docPartPr>
      <w:docPartBody>
        <w:p w:rsidR="00417A5D" w:rsidRDefault="009B76AF" w:rsidP="009B76AF">
          <w:pPr>
            <w:pStyle w:val="097E36DC842F4D98859FD67846398AC7"/>
          </w:pPr>
          <w:r w:rsidRPr="00246573">
            <w:rPr>
              <w:rStyle w:val="PlaceholderText"/>
            </w:rPr>
            <w:t>Click here to enter text.</w:t>
          </w:r>
        </w:p>
      </w:docPartBody>
    </w:docPart>
    <w:docPart>
      <w:docPartPr>
        <w:name w:val="A2EC9B54862846CD8EBC6D98A628B35B"/>
        <w:category>
          <w:name w:val="General"/>
          <w:gallery w:val="placeholder"/>
        </w:category>
        <w:types>
          <w:type w:val="bbPlcHdr"/>
        </w:types>
        <w:behaviors>
          <w:behavior w:val="content"/>
        </w:behaviors>
        <w:guid w:val="{92707C54-6AB0-4CA2-BF82-BDE5922F70A3}"/>
      </w:docPartPr>
      <w:docPartBody>
        <w:p w:rsidR="00417A5D" w:rsidRDefault="009B76AF" w:rsidP="009B76AF">
          <w:pPr>
            <w:pStyle w:val="A2EC9B54862846CD8EBC6D98A628B35B"/>
          </w:pPr>
          <w:r w:rsidRPr="00246573">
            <w:rPr>
              <w:rStyle w:val="PlaceholderText"/>
            </w:rPr>
            <w:t>Click here to enter text.</w:t>
          </w:r>
        </w:p>
      </w:docPartBody>
    </w:docPart>
    <w:docPart>
      <w:docPartPr>
        <w:name w:val="D287BE667C5E46E3B7AC1A1C9528068C"/>
        <w:category>
          <w:name w:val="General"/>
          <w:gallery w:val="placeholder"/>
        </w:category>
        <w:types>
          <w:type w:val="bbPlcHdr"/>
        </w:types>
        <w:behaviors>
          <w:behavior w:val="content"/>
        </w:behaviors>
        <w:guid w:val="{1C6E9484-C248-4043-AB21-C5A2A7B40443}"/>
      </w:docPartPr>
      <w:docPartBody>
        <w:p w:rsidR="00417A5D" w:rsidRDefault="009B76AF" w:rsidP="009B76AF">
          <w:pPr>
            <w:pStyle w:val="D287BE667C5E46E3B7AC1A1C9528068C"/>
          </w:pPr>
          <w:r w:rsidRPr="00246573">
            <w:rPr>
              <w:rStyle w:val="PlaceholderText"/>
            </w:rPr>
            <w:t>Click here to enter text.</w:t>
          </w:r>
        </w:p>
      </w:docPartBody>
    </w:docPart>
    <w:docPart>
      <w:docPartPr>
        <w:name w:val="148565CD393C4C55B861D967073251B2"/>
        <w:category>
          <w:name w:val="General"/>
          <w:gallery w:val="placeholder"/>
        </w:category>
        <w:types>
          <w:type w:val="bbPlcHdr"/>
        </w:types>
        <w:behaviors>
          <w:behavior w:val="content"/>
        </w:behaviors>
        <w:guid w:val="{965EB38A-B4A0-4BCB-8206-E5CA197E279E}"/>
      </w:docPartPr>
      <w:docPartBody>
        <w:p w:rsidR="00417A5D" w:rsidRDefault="009B76AF" w:rsidP="009B76AF">
          <w:pPr>
            <w:pStyle w:val="148565CD393C4C55B861D967073251B2"/>
          </w:pPr>
          <w:r w:rsidRPr="00246573">
            <w:rPr>
              <w:rStyle w:val="PlaceholderText"/>
            </w:rPr>
            <w:t>Click here to enter text.</w:t>
          </w:r>
        </w:p>
      </w:docPartBody>
    </w:docPart>
    <w:docPart>
      <w:docPartPr>
        <w:name w:val="B8C804E7717244099307542C539538A1"/>
        <w:category>
          <w:name w:val="General"/>
          <w:gallery w:val="placeholder"/>
        </w:category>
        <w:types>
          <w:type w:val="bbPlcHdr"/>
        </w:types>
        <w:behaviors>
          <w:behavior w:val="content"/>
        </w:behaviors>
        <w:guid w:val="{922DB0D2-B9E1-4CAC-ADB4-B61B929EDE51}"/>
      </w:docPartPr>
      <w:docPartBody>
        <w:p w:rsidR="00417A5D" w:rsidRDefault="009B76AF" w:rsidP="009B76AF">
          <w:pPr>
            <w:pStyle w:val="B8C804E7717244099307542C539538A1"/>
          </w:pPr>
          <w:r w:rsidRPr="00246573">
            <w:rPr>
              <w:rStyle w:val="PlaceholderText"/>
            </w:rPr>
            <w:t>Click here to enter text.</w:t>
          </w:r>
        </w:p>
      </w:docPartBody>
    </w:docPart>
    <w:docPart>
      <w:docPartPr>
        <w:name w:val="5C6031038A1940DB8B44A26652C482EC"/>
        <w:category>
          <w:name w:val="General"/>
          <w:gallery w:val="placeholder"/>
        </w:category>
        <w:types>
          <w:type w:val="bbPlcHdr"/>
        </w:types>
        <w:behaviors>
          <w:behavior w:val="content"/>
        </w:behaviors>
        <w:guid w:val="{A223AC66-E96F-4D92-B218-F1E62D34E364}"/>
      </w:docPartPr>
      <w:docPartBody>
        <w:p w:rsidR="00417A5D" w:rsidRDefault="009B76AF" w:rsidP="009B76AF">
          <w:pPr>
            <w:pStyle w:val="5C6031038A1940DB8B44A26652C482EC"/>
          </w:pPr>
          <w:r w:rsidRPr="00246573">
            <w:rPr>
              <w:rStyle w:val="PlaceholderText"/>
            </w:rPr>
            <w:t>Click here to enter text.</w:t>
          </w:r>
        </w:p>
      </w:docPartBody>
    </w:docPart>
    <w:docPart>
      <w:docPartPr>
        <w:name w:val="51027C9BC1BF4B2DA6B7FF197CE9523D"/>
        <w:category>
          <w:name w:val="General"/>
          <w:gallery w:val="placeholder"/>
        </w:category>
        <w:types>
          <w:type w:val="bbPlcHdr"/>
        </w:types>
        <w:behaviors>
          <w:behavior w:val="content"/>
        </w:behaviors>
        <w:guid w:val="{F5B850DB-CEAB-4919-9FF3-A745E48CDCEF}"/>
      </w:docPartPr>
      <w:docPartBody>
        <w:p w:rsidR="00417A5D" w:rsidRDefault="009B76AF" w:rsidP="009B76AF">
          <w:pPr>
            <w:pStyle w:val="51027C9BC1BF4B2DA6B7FF197CE9523D"/>
          </w:pPr>
          <w:r w:rsidRPr="00246573">
            <w:rPr>
              <w:rStyle w:val="PlaceholderText"/>
            </w:rPr>
            <w:t>Click here to enter text.</w:t>
          </w:r>
        </w:p>
      </w:docPartBody>
    </w:docPart>
    <w:docPart>
      <w:docPartPr>
        <w:name w:val="CB1D974C92D9403D87F66D01B1827340"/>
        <w:category>
          <w:name w:val="General"/>
          <w:gallery w:val="placeholder"/>
        </w:category>
        <w:types>
          <w:type w:val="bbPlcHdr"/>
        </w:types>
        <w:behaviors>
          <w:behavior w:val="content"/>
        </w:behaviors>
        <w:guid w:val="{924942A9-04A8-4368-9553-42B57542A544}"/>
      </w:docPartPr>
      <w:docPartBody>
        <w:p w:rsidR="00417A5D" w:rsidRDefault="009B76AF" w:rsidP="009B76AF">
          <w:pPr>
            <w:pStyle w:val="CB1D974C92D9403D87F66D01B1827340"/>
          </w:pPr>
          <w:r w:rsidRPr="00246573">
            <w:rPr>
              <w:rStyle w:val="PlaceholderText"/>
            </w:rPr>
            <w:t>Click here to enter text.</w:t>
          </w:r>
        </w:p>
      </w:docPartBody>
    </w:docPart>
    <w:docPart>
      <w:docPartPr>
        <w:name w:val="798013B101D7470E85E5F3A6184ED713"/>
        <w:category>
          <w:name w:val="General"/>
          <w:gallery w:val="placeholder"/>
        </w:category>
        <w:types>
          <w:type w:val="bbPlcHdr"/>
        </w:types>
        <w:behaviors>
          <w:behavior w:val="content"/>
        </w:behaviors>
        <w:guid w:val="{F9290354-FBC4-49BF-A17C-09D723360191}"/>
      </w:docPartPr>
      <w:docPartBody>
        <w:p w:rsidR="00417A5D" w:rsidRDefault="009B76AF" w:rsidP="009B76AF">
          <w:pPr>
            <w:pStyle w:val="798013B101D7470E85E5F3A6184ED713"/>
          </w:pPr>
          <w:r w:rsidRPr="00246573">
            <w:rPr>
              <w:rStyle w:val="PlaceholderText"/>
            </w:rPr>
            <w:t>Click here to enter text.</w:t>
          </w:r>
        </w:p>
      </w:docPartBody>
    </w:docPart>
    <w:docPart>
      <w:docPartPr>
        <w:name w:val="70FE63CD73574DB0B69DBB6B491E9C66"/>
        <w:category>
          <w:name w:val="General"/>
          <w:gallery w:val="placeholder"/>
        </w:category>
        <w:types>
          <w:type w:val="bbPlcHdr"/>
        </w:types>
        <w:behaviors>
          <w:behavior w:val="content"/>
        </w:behaviors>
        <w:guid w:val="{0E36917F-8E0B-459E-B7D3-BD980AD41CFD}"/>
      </w:docPartPr>
      <w:docPartBody>
        <w:p w:rsidR="00417A5D" w:rsidRDefault="009B76AF" w:rsidP="009B76AF">
          <w:pPr>
            <w:pStyle w:val="70FE63CD73574DB0B69DBB6B491E9C66"/>
          </w:pPr>
          <w:r w:rsidRPr="00246573">
            <w:rPr>
              <w:rStyle w:val="PlaceholderText"/>
            </w:rPr>
            <w:t>Click here to enter text.</w:t>
          </w:r>
        </w:p>
      </w:docPartBody>
    </w:docPart>
    <w:docPart>
      <w:docPartPr>
        <w:name w:val="9BEEC5DA8BA24613AF1431BE3BAEFD77"/>
        <w:category>
          <w:name w:val="General"/>
          <w:gallery w:val="placeholder"/>
        </w:category>
        <w:types>
          <w:type w:val="bbPlcHdr"/>
        </w:types>
        <w:behaviors>
          <w:behavior w:val="content"/>
        </w:behaviors>
        <w:guid w:val="{0D518DA3-30DE-44A9-A18B-7BC2CE9D4C3F}"/>
      </w:docPartPr>
      <w:docPartBody>
        <w:p w:rsidR="00417A5D" w:rsidRDefault="009B76AF" w:rsidP="009B76AF">
          <w:pPr>
            <w:pStyle w:val="9BEEC5DA8BA24613AF1431BE3BAEFD77"/>
          </w:pPr>
          <w:r w:rsidRPr="00246573">
            <w:rPr>
              <w:rStyle w:val="PlaceholderText"/>
            </w:rPr>
            <w:t>Click here to enter text.</w:t>
          </w:r>
        </w:p>
      </w:docPartBody>
    </w:docPart>
    <w:docPart>
      <w:docPartPr>
        <w:name w:val="A55C9A7EFEDA4B58B7EBBF4412A5D228"/>
        <w:category>
          <w:name w:val="General"/>
          <w:gallery w:val="placeholder"/>
        </w:category>
        <w:types>
          <w:type w:val="bbPlcHdr"/>
        </w:types>
        <w:behaviors>
          <w:behavior w:val="content"/>
        </w:behaviors>
        <w:guid w:val="{F628A76A-42C0-4B59-AC4B-7E6AE8D263D3}"/>
      </w:docPartPr>
      <w:docPartBody>
        <w:p w:rsidR="00417A5D" w:rsidRDefault="009B76AF" w:rsidP="009B76AF">
          <w:pPr>
            <w:pStyle w:val="A55C9A7EFEDA4B58B7EBBF4412A5D228"/>
          </w:pPr>
          <w:r w:rsidRPr="00246573">
            <w:rPr>
              <w:rStyle w:val="PlaceholderText"/>
            </w:rPr>
            <w:t>Click here to enter text.</w:t>
          </w:r>
        </w:p>
      </w:docPartBody>
    </w:docPart>
    <w:docPart>
      <w:docPartPr>
        <w:name w:val="49B5A7FD8A884EEEB6AA8EC252D1EAE4"/>
        <w:category>
          <w:name w:val="General"/>
          <w:gallery w:val="placeholder"/>
        </w:category>
        <w:types>
          <w:type w:val="bbPlcHdr"/>
        </w:types>
        <w:behaviors>
          <w:behavior w:val="content"/>
        </w:behaviors>
        <w:guid w:val="{838DAE70-5B17-4017-89F0-13D1CB3E1DCA}"/>
      </w:docPartPr>
      <w:docPartBody>
        <w:p w:rsidR="00417A5D" w:rsidRDefault="009B76AF" w:rsidP="009B76AF">
          <w:pPr>
            <w:pStyle w:val="49B5A7FD8A884EEEB6AA8EC252D1EAE4"/>
          </w:pPr>
          <w:r w:rsidRPr="00246573">
            <w:rPr>
              <w:rStyle w:val="PlaceholderText"/>
            </w:rPr>
            <w:t>Click here to enter text.</w:t>
          </w:r>
        </w:p>
      </w:docPartBody>
    </w:docPart>
    <w:docPart>
      <w:docPartPr>
        <w:name w:val="3B2E8C2090BB48D2BA03BF41D7B4F089"/>
        <w:category>
          <w:name w:val="General"/>
          <w:gallery w:val="placeholder"/>
        </w:category>
        <w:types>
          <w:type w:val="bbPlcHdr"/>
        </w:types>
        <w:behaviors>
          <w:behavior w:val="content"/>
        </w:behaviors>
        <w:guid w:val="{6CEAB4AD-4871-4386-8567-27A7B9E88930}"/>
      </w:docPartPr>
      <w:docPartBody>
        <w:p w:rsidR="00417A5D" w:rsidRDefault="009B76AF" w:rsidP="009B76AF">
          <w:pPr>
            <w:pStyle w:val="3B2E8C2090BB48D2BA03BF41D7B4F089"/>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applyBreakingRules/>
    <w:useFELayout/>
  </w:compat>
  <w:rsids>
    <w:rsidRoot w:val="00EF7A89"/>
    <w:rsid w:val="00226E97"/>
    <w:rsid w:val="00417A5D"/>
    <w:rsid w:val="004D30CD"/>
    <w:rsid w:val="007C42DE"/>
    <w:rsid w:val="00945EA6"/>
    <w:rsid w:val="009B76AF"/>
    <w:rsid w:val="009E3035"/>
    <w:rsid w:val="00AE2BF6"/>
    <w:rsid w:val="00C25B0B"/>
    <w:rsid w:val="00EF7A8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2B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76AF"/>
    <w:rPr>
      <w:color w:val="808080"/>
    </w:rPr>
  </w:style>
  <w:style w:type="paragraph" w:customStyle="1" w:styleId="D9AED819ADA140E883A2ACDD9FEDFB41">
    <w:name w:val="D9AED819ADA140E883A2ACDD9FEDFB41"/>
    <w:rsid w:val="00AE2BF6"/>
  </w:style>
  <w:style w:type="paragraph" w:customStyle="1" w:styleId="6B1337B54ABB4F6D83244795584121AE">
    <w:name w:val="6B1337B54ABB4F6D83244795584121AE"/>
    <w:rsid w:val="00AE2BF6"/>
  </w:style>
  <w:style w:type="paragraph" w:customStyle="1" w:styleId="99208CEB84CF46E6B1489A3590222092">
    <w:name w:val="99208CEB84CF46E6B1489A3590222092"/>
    <w:rsid w:val="00AE2BF6"/>
  </w:style>
  <w:style w:type="paragraph" w:customStyle="1" w:styleId="A56B1BBCBB4C4D399398180118E6E69E">
    <w:name w:val="A56B1BBCBB4C4D399398180118E6E69E"/>
    <w:rsid w:val="00AE2BF6"/>
  </w:style>
  <w:style w:type="paragraph" w:customStyle="1" w:styleId="7CCE55DFCE4642F8BAE4050FE975F2EC">
    <w:name w:val="7CCE55DFCE4642F8BAE4050FE975F2EC"/>
    <w:rsid w:val="00AE2BF6"/>
  </w:style>
  <w:style w:type="paragraph" w:customStyle="1" w:styleId="F0D911D22BD94DDEBF34AD1358DCD2AB">
    <w:name w:val="F0D911D22BD94DDEBF34AD1358DCD2AB"/>
    <w:rsid w:val="00AE2BF6"/>
  </w:style>
  <w:style w:type="paragraph" w:customStyle="1" w:styleId="909BF91CACD0425CBE300956004919D2">
    <w:name w:val="909BF91CACD0425CBE300956004919D2"/>
    <w:rsid w:val="00AE2BF6"/>
  </w:style>
  <w:style w:type="paragraph" w:customStyle="1" w:styleId="68A9617ECFC549CCBFDFB55DAB2E24BF">
    <w:name w:val="68A9617ECFC549CCBFDFB55DAB2E24BF"/>
    <w:rsid w:val="00AE2BF6"/>
  </w:style>
  <w:style w:type="paragraph" w:customStyle="1" w:styleId="19766355F9C241359A873866C48CEB54">
    <w:name w:val="19766355F9C241359A873866C48CEB54"/>
    <w:rsid w:val="00AE2BF6"/>
  </w:style>
  <w:style w:type="paragraph" w:customStyle="1" w:styleId="BD48D944129447B490F172700EF8402F">
    <w:name w:val="BD48D944129447B490F172700EF8402F"/>
    <w:rsid w:val="00AE2BF6"/>
  </w:style>
  <w:style w:type="paragraph" w:customStyle="1" w:styleId="683DB82E1FDD4E0181722226948F5F1B">
    <w:name w:val="683DB82E1FDD4E0181722226948F5F1B"/>
    <w:rsid w:val="00AE2BF6"/>
  </w:style>
  <w:style w:type="paragraph" w:customStyle="1" w:styleId="A7BFCB7B160246AB9FB452A9C762FAED">
    <w:name w:val="A7BFCB7B160246AB9FB452A9C762FAED"/>
    <w:rsid w:val="00AE2BF6"/>
  </w:style>
  <w:style w:type="paragraph" w:customStyle="1" w:styleId="2D587E944E8E44048962E0CE12E5FB0A">
    <w:name w:val="2D587E944E8E44048962E0CE12E5FB0A"/>
    <w:rsid w:val="00AE2BF6"/>
  </w:style>
  <w:style w:type="paragraph" w:customStyle="1" w:styleId="18C0EA7D37E34B048DB21604CABDC3EC">
    <w:name w:val="18C0EA7D37E34B048DB21604CABDC3EC"/>
    <w:rsid w:val="00AE2BF6"/>
  </w:style>
  <w:style w:type="paragraph" w:customStyle="1" w:styleId="6ECAA53DC41545E5B46057CEEB110424">
    <w:name w:val="6ECAA53DC41545E5B46057CEEB110424"/>
    <w:rsid w:val="00AE2BF6"/>
  </w:style>
  <w:style w:type="paragraph" w:customStyle="1" w:styleId="C5745D85F6D746E1A39D51AC2899DF93">
    <w:name w:val="C5745D85F6D746E1A39D51AC2899DF93"/>
    <w:rsid w:val="00AE2BF6"/>
  </w:style>
  <w:style w:type="paragraph" w:customStyle="1" w:styleId="649B4613FAA54F63B2851FB4EA129B02">
    <w:name w:val="649B4613FAA54F63B2851FB4EA129B02"/>
    <w:rsid w:val="00AE2BF6"/>
  </w:style>
  <w:style w:type="paragraph" w:customStyle="1" w:styleId="B3A554FB8428422892478C0AC33E6B58">
    <w:name w:val="B3A554FB8428422892478C0AC33E6B58"/>
    <w:rsid w:val="00AE2BF6"/>
  </w:style>
  <w:style w:type="paragraph" w:customStyle="1" w:styleId="A05366D7F5D844448B49D856DDF4EBE1">
    <w:name w:val="A05366D7F5D844448B49D856DDF4EBE1"/>
    <w:rsid w:val="00AE2BF6"/>
  </w:style>
  <w:style w:type="paragraph" w:customStyle="1" w:styleId="092D512C6F1B45D7896EE73443B20DF4">
    <w:name w:val="092D512C6F1B45D7896EE73443B20DF4"/>
    <w:rsid w:val="00EF7A89"/>
  </w:style>
  <w:style w:type="paragraph" w:customStyle="1" w:styleId="7DE839FDE6D74CA48DCCD2B80E19E012">
    <w:name w:val="7DE839FDE6D74CA48DCCD2B80E19E012"/>
    <w:rsid w:val="00EF7A89"/>
  </w:style>
  <w:style w:type="paragraph" w:customStyle="1" w:styleId="3900BBE93D72493A84FDC864A73FE769">
    <w:name w:val="3900BBE93D72493A84FDC864A73FE769"/>
    <w:rsid w:val="00EF7A89"/>
  </w:style>
  <w:style w:type="paragraph" w:customStyle="1" w:styleId="90984C471B3F42D98C6E64B17455728D">
    <w:name w:val="90984C471B3F42D98C6E64B17455728D"/>
    <w:rsid w:val="00EF7A89"/>
  </w:style>
  <w:style w:type="paragraph" w:customStyle="1" w:styleId="9A6DA6FCE546456AAAE053FF2EF62504">
    <w:name w:val="9A6DA6FCE546456AAAE053FF2EF62504"/>
    <w:rsid w:val="00EF7A89"/>
  </w:style>
  <w:style w:type="paragraph" w:customStyle="1" w:styleId="22BCA8B6A04642C58CE7EF32A05E63FD">
    <w:name w:val="22BCA8B6A04642C58CE7EF32A05E63FD"/>
    <w:rsid w:val="00EF7A89"/>
  </w:style>
  <w:style w:type="paragraph" w:customStyle="1" w:styleId="9D4AA46804104E10A9A714A0FF7A384A">
    <w:name w:val="9D4AA46804104E10A9A714A0FF7A384A"/>
    <w:rsid w:val="00EF7A89"/>
  </w:style>
  <w:style w:type="paragraph" w:customStyle="1" w:styleId="2D4923E45FE849BBBF2FE628FD08C440">
    <w:name w:val="2D4923E45FE849BBBF2FE628FD08C440"/>
    <w:rsid w:val="00EF7A89"/>
  </w:style>
  <w:style w:type="paragraph" w:customStyle="1" w:styleId="29BE1013F0854B76AD6B81C28D52E565">
    <w:name w:val="29BE1013F0854B76AD6B81C28D52E565"/>
    <w:rsid w:val="00EF7A89"/>
  </w:style>
  <w:style w:type="paragraph" w:customStyle="1" w:styleId="C1DB05BD13EA4C1FB7BF8DBFA7A69F8D">
    <w:name w:val="C1DB05BD13EA4C1FB7BF8DBFA7A69F8D"/>
    <w:rsid w:val="00EF7A89"/>
  </w:style>
  <w:style w:type="paragraph" w:customStyle="1" w:styleId="0CE84ACBE1C14DDD995D095D4521E4AA">
    <w:name w:val="0CE84ACBE1C14DDD995D095D4521E4AA"/>
    <w:rsid w:val="00EF7A89"/>
  </w:style>
  <w:style w:type="paragraph" w:customStyle="1" w:styleId="C9CCEB8BF09345AFBB14A98B2F4C56C0">
    <w:name w:val="C9CCEB8BF09345AFBB14A98B2F4C56C0"/>
    <w:rsid w:val="00EF7A89"/>
  </w:style>
  <w:style w:type="paragraph" w:customStyle="1" w:styleId="AE7AFB6CD4784DFA94F96D15F9A17F6B">
    <w:name w:val="AE7AFB6CD4784DFA94F96D15F9A17F6B"/>
    <w:rsid w:val="00EF7A89"/>
  </w:style>
  <w:style w:type="paragraph" w:customStyle="1" w:styleId="9586AAE74A6C4708843BE0CB52772F9C">
    <w:name w:val="9586AAE74A6C4708843BE0CB52772F9C"/>
    <w:rsid w:val="00EF7A89"/>
  </w:style>
  <w:style w:type="paragraph" w:customStyle="1" w:styleId="40DB60AFA3F44D29B0607B6E1F1A0069">
    <w:name w:val="40DB60AFA3F44D29B0607B6E1F1A0069"/>
    <w:rsid w:val="00EF7A89"/>
  </w:style>
  <w:style w:type="paragraph" w:customStyle="1" w:styleId="6DD43D0B29C14DF284E108D5C2E07845">
    <w:name w:val="6DD43D0B29C14DF284E108D5C2E07845"/>
    <w:rsid w:val="00EF7A89"/>
  </w:style>
  <w:style w:type="paragraph" w:customStyle="1" w:styleId="D67D2F4F81784705991893CF4A2EA55B">
    <w:name w:val="D67D2F4F81784705991893CF4A2EA55B"/>
    <w:rsid w:val="00EF7A89"/>
  </w:style>
  <w:style w:type="paragraph" w:customStyle="1" w:styleId="1D2257BEA9A44474882D09617FB87530">
    <w:name w:val="1D2257BEA9A44474882D09617FB87530"/>
    <w:rsid w:val="00EF7A89"/>
  </w:style>
  <w:style w:type="paragraph" w:customStyle="1" w:styleId="87F38D5F91D544F19EB3461579F694AA">
    <w:name w:val="87F38D5F91D544F19EB3461579F694AA"/>
    <w:rsid w:val="00EF7A89"/>
  </w:style>
  <w:style w:type="paragraph" w:customStyle="1" w:styleId="0C2A04D086994B098457A8A6AAF25637">
    <w:name w:val="0C2A04D086994B098457A8A6AAF25637"/>
    <w:rsid w:val="00EF7A89"/>
  </w:style>
  <w:style w:type="paragraph" w:customStyle="1" w:styleId="8E2EF279D02B4E7797E56D20A899B9DD">
    <w:name w:val="8E2EF279D02B4E7797E56D20A899B9DD"/>
    <w:rsid w:val="00EF7A89"/>
  </w:style>
  <w:style w:type="paragraph" w:customStyle="1" w:styleId="1D27B4B7BF664146890E4CF943FDB482">
    <w:name w:val="1D27B4B7BF664146890E4CF943FDB482"/>
    <w:rsid w:val="00EF7A89"/>
  </w:style>
  <w:style w:type="paragraph" w:customStyle="1" w:styleId="555895FCFE5640C985491B01ED56DEF8">
    <w:name w:val="555895FCFE5640C985491B01ED56DEF8"/>
    <w:rsid w:val="00EF7A89"/>
  </w:style>
  <w:style w:type="paragraph" w:customStyle="1" w:styleId="476E5BD6514B46E19D873703E6B44E0F">
    <w:name w:val="476E5BD6514B46E19D873703E6B44E0F"/>
    <w:rsid w:val="00AE2BF6"/>
  </w:style>
  <w:style w:type="paragraph" w:customStyle="1" w:styleId="EABF80373BF942D8A89CC20D2DACB2D4">
    <w:name w:val="EABF80373BF942D8A89CC20D2DACB2D4"/>
    <w:rsid w:val="00AE2BF6"/>
  </w:style>
  <w:style w:type="paragraph" w:customStyle="1" w:styleId="EFE9F2F94FFD424496A444AA3F4E160B">
    <w:name w:val="EFE9F2F94FFD424496A444AA3F4E160B"/>
    <w:rsid w:val="00AE2BF6"/>
  </w:style>
  <w:style w:type="paragraph" w:customStyle="1" w:styleId="8A0035406235464DB2CB28D839EA7133">
    <w:name w:val="8A0035406235464DB2CB28D839EA7133"/>
    <w:rsid w:val="004D30CD"/>
    <w:rPr>
      <w:szCs w:val="22"/>
      <w:lang w:eastAsia="en-AU" w:bidi="ar-SA"/>
    </w:rPr>
  </w:style>
  <w:style w:type="paragraph" w:customStyle="1" w:styleId="F3C9A46CFB4E44F686800CA1C71EA042">
    <w:name w:val="F3C9A46CFB4E44F686800CA1C71EA042"/>
    <w:rsid w:val="004D30CD"/>
    <w:rPr>
      <w:szCs w:val="22"/>
      <w:lang w:eastAsia="en-AU" w:bidi="ar-SA"/>
    </w:rPr>
  </w:style>
  <w:style w:type="paragraph" w:customStyle="1" w:styleId="465E44A7101748D2A7A7A9F95EFBAD66">
    <w:name w:val="465E44A7101748D2A7A7A9F95EFBAD66"/>
    <w:rsid w:val="004D30CD"/>
    <w:rPr>
      <w:szCs w:val="22"/>
      <w:lang w:eastAsia="en-AU" w:bidi="ar-SA"/>
    </w:rPr>
  </w:style>
  <w:style w:type="paragraph" w:customStyle="1" w:styleId="A4179C59894D4433A6C2724F2F53BDFB">
    <w:name w:val="A4179C59894D4433A6C2724F2F53BDFB"/>
    <w:rsid w:val="004D30CD"/>
    <w:rPr>
      <w:szCs w:val="22"/>
      <w:lang w:eastAsia="en-AU" w:bidi="ar-SA"/>
    </w:rPr>
  </w:style>
  <w:style w:type="paragraph" w:customStyle="1" w:styleId="3A37FC50C4524162B0BCCA74BA4CB4E3">
    <w:name w:val="3A37FC50C4524162B0BCCA74BA4CB4E3"/>
    <w:rsid w:val="004D30CD"/>
    <w:rPr>
      <w:szCs w:val="22"/>
      <w:lang w:eastAsia="en-AU" w:bidi="ar-SA"/>
    </w:rPr>
  </w:style>
  <w:style w:type="paragraph" w:customStyle="1" w:styleId="7D3650256D6644DC89E49D8D3F1CC21A">
    <w:name w:val="7D3650256D6644DC89E49D8D3F1CC21A"/>
    <w:rsid w:val="004D30CD"/>
    <w:rPr>
      <w:szCs w:val="22"/>
      <w:lang w:eastAsia="en-AU" w:bidi="ar-SA"/>
    </w:rPr>
  </w:style>
  <w:style w:type="paragraph" w:customStyle="1" w:styleId="EDFB3C53D7A940D697FC505DF684A6BB">
    <w:name w:val="EDFB3C53D7A940D697FC505DF684A6BB"/>
    <w:rsid w:val="004D30CD"/>
    <w:rPr>
      <w:szCs w:val="22"/>
      <w:lang w:eastAsia="en-AU" w:bidi="ar-SA"/>
    </w:rPr>
  </w:style>
  <w:style w:type="paragraph" w:customStyle="1" w:styleId="D201B469F9CB4897A561B3CCB0253D46">
    <w:name w:val="D201B469F9CB4897A561B3CCB0253D46"/>
    <w:rsid w:val="004D30CD"/>
    <w:rPr>
      <w:szCs w:val="22"/>
      <w:lang w:eastAsia="en-AU" w:bidi="ar-SA"/>
    </w:rPr>
  </w:style>
  <w:style w:type="paragraph" w:customStyle="1" w:styleId="6014872E408341CDAF78E985BADF4591">
    <w:name w:val="6014872E408341CDAF78E985BADF4591"/>
    <w:rsid w:val="009B76AF"/>
    <w:rPr>
      <w:szCs w:val="22"/>
      <w:lang w:val="en-US" w:eastAsia="en-US" w:bidi="ar-SA"/>
    </w:rPr>
  </w:style>
  <w:style w:type="paragraph" w:customStyle="1" w:styleId="07824DE5E20643A5B6422B6B1C3A1E02">
    <w:name w:val="07824DE5E20643A5B6422B6B1C3A1E02"/>
    <w:rsid w:val="009B76AF"/>
    <w:rPr>
      <w:szCs w:val="22"/>
      <w:lang w:val="en-US" w:eastAsia="en-US" w:bidi="ar-SA"/>
    </w:rPr>
  </w:style>
  <w:style w:type="paragraph" w:customStyle="1" w:styleId="9C2BAF18C003428A9A6AFE12F01B1334">
    <w:name w:val="9C2BAF18C003428A9A6AFE12F01B1334"/>
    <w:rsid w:val="009B76AF"/>
    <w:rPr>
      <w:szCs w:val="22"/>
      <w:lang w:val="en-US" w:eastAsia="en-US" w:bidi="ar-SA"/>
    </w:rPr>
  </w:style>
  <w:style w:type="paragraph" w:customStyle="1" w:styleId="85E8349E0DEF49C7BE6F1452EB95F484">
    <w:name w:val="85E8349E0DEF49C7BE6F1452EB95F484"/>
    <w:rsid w:val="009B76AF"/>
    <w:rPr>
      <w:szCs w:val="22"/>
      <w:lang w:val="en-US" w:eastAsia="en-US" w:bidi="ar-SA"/>
    </w:rPr>
  </w:style>
  <w:style w:type="paragraph" w:customStyle="1" w:styleId="B912912B8B1846E99E1C5317DA016BFE">
    <w:name w:val="B912912B8B1846E99E1C5317DA016BFE"/>
    <w:rsid w:val="009B76AF"/>
    <w:rPr>
      <w:szCs w:val="22"/>
      <w:lang w:val="en-US" w:eastAsia="en-US" w:bidi="ar-SA"/>
    </w:rPr>
  </w:style>
  <w:style w:type="paragraph" w:customStyle="1" w:styleId="097E36DC842F4D98859FD67846398AC7">
    <w:name w:val="097E36DC842F4D98859FD67846398AC7"/>
    <w:rsid w:val="009B76AF"/>
    <w:rPr>
      <w:szCs w:val="22"/>
      <w:lang w:val="en-US" w:eastAsia="en-US" w:bidi="ar-SA"/>
    </w:rPr>
  </w:style>
  <w:style w:type="paragraph" w:customStyle="1" w:styleId="A2EC9B54862846CD8EBC6D98A628B35B">
    <w:name w:val="A2EC9B54862846CD8EBC6D98A628B35B"/>
    <w:rsid w:val="009B76AF"/>
    <w:rPr>
      <w:szCs w:val="22"/>
      <w:lang w:val="en-US" w:eastAsia="en-US" w:bidi="ar-SA"/>
    </w:rPr>
  </w:style>
  <w:style w:type="paragraph" w:customStyle="1" w:styleId="D287BE667C5E46E3B7AC1A1C9528068C">
    <w:name w:val="D287BE667C5E46E3B7AC1A1C9528068C"/>
    <w:rsid w:val="009B76AF"/>
    <w:rPr>
      <w:szCs w:val="22"/>
      <w:lang w:val="en-US" w:eastAsia="en-US" w:bidi="ar-SA"/>
    </w:rPr>
  </w:style>
  <w:style w:type="paragraph" w:customStyle="1" w:styleId="148565CD393C4C55B861D967073251B2">
    <w:name w:val="148565CD393C4C55B861D967073251B2"/>
    <w:rsid w:val="009B76AF"/>
    <w:rPr>
      <w:szCs w:val="22"/>
      <w:lang w:val="en-US" w:eastAsia="en-US" w:bidi="ar-SA"/>
    </w:rPr>
  </w:style>
  <w:style w:type="paragraph" w:customStyle="1" w:styleId="B8C804E7717244099307542C539538A1">
    <w:name w:val="B8C804E7717244099307542C539538A1"/>
    <w:rsid w:val="009B76AF"/>
    <w:rPr>
      <w:szCs w:val="22"/>
      <w:lang w:val="en-US" w:eastAsia="en-US" w:bidi="ar-SA"/>
    </w:rPr>
  </w:style>
  <w:style w:type="paragraph" w:customStyle="1" w:styleId="5C6031038A1940DB8B44A26652C482EC">
    <w:name w:val="5C6031038A1940DB8B44A26652C482EC"/>
    <w:rsid w:val="009B76AF"/>
    <w:rPr>
      <w:szCs w:val="22"/>
      <w:lang w:val="en-US" w:eastAsia="en-US" w:bidi="ar-SA"/>
    </w:rPr>
  </w:style>
  <w:style w:type="paragraph" w:customStyle="1" w:styleId="51027C9BC1BF4B2DA6B7FF197CE9523D">
    <w:name w:val="51027C9BC1BF4B2DA6B7FF197CE9523D"/>
    <w:rsid w:val="009B76AF"/>
    <w:rPr>
      <w:szCs w:val="22"/>
      <w:lang w:val="en-US" w:eastAsia="en-US" w:bidi="ar-SA"/>
    </w:rPr>
  </w:style>
  <w:style w:type="paragraph" w:customStyle="1" w:styleId="CB1D974C92D9403D87F66D01B1827340">
    <w:name w:val="CB1D974C92D9403D87F66D01B1827340"/>
    <w:rsid w:val="009B76AF"/>
    <w:rPr>
      <w:szCs w:val="22"/>
      <w:lang w:val="en-US" w:eastAsia="en-US" w:bidi="ar-SA"/>
    </w:rPr>
  </w:style>
  <w:style w:type="paragraph" w:customStyle="1" w:styleId="798013B101D7470E85E5F3A6184ED713">
    <w:name w:val="798013B101D7470E85E5F3A6184ED713"/>
    <w:rsid w:val="009B76AF"/>
    <w:rPr>
      <w:szCs w:val="22"/>
      <w:lang w:val="en-US" w:eastAsia="en-US" w:bidi="ar-SA"/>
    </w:rPr>
  </w:style>
  <w:style w:type="paragraph" w:customStyle="1" w:styleId="70FE63CD73574DB0B69DBB6B491E9C66">
    <w:name w:val="70FE63CD73574DB0B69DBB6B491E9C66"/>
    <w:rsid w:val="009B76AF"/>
    <w:rPr>
      <w:szCs w:val="22"/>
      <w:lang w:val="en-US" w:eastAsia="en-US" w:bidi="ar-SA"/>
    </w:rPr>
  </w:style>
  <w:style w:type="paragraph" w:customStyle="1" w:styleId="9BEEC5DA8BA24613AF1431BE3BAEFD77">
    <w:name w:val="9BEEC5DA8BA24613AF1431BE3BAEFD77"/>
    <w:rsid w:val="009B76AF"/>
    <w:rPr>
      <w:szCs w:val="22"/>
      <w:lang w:val="en-US" w:eastAsia="en-US" w:bidi="ar-SA"/>
    </w:rPr>
  </w:style>
  <w:style w:type="paragraph" w:customStyle="1" w:styleId="A55C9A7EFEDA4B58B7EBBF4412A5D228">
    <w:name w:val="A55C9A7EFEDA4B58B7EBBF4412A5D228"/>
    <w:rsid w:val="009B76AF"/>
    <w:rPr>
      <w:szCs w:val="22"/>
      <w:lang w:val="en-US" w:eastAsia="en-US" w:bidi="ar-SA"/>
    </w:rPr>
  </w:style>
  <w:style w:type="paragraph" w:customStyle="1" w:styleId="49B5A7FD8A884EEEB6AA8EC252D1EAE4">
    <w:name w:val="49B5A7FD8A884EEEB6AA8EC252D1EAE4"/>
    <w:rsid w:val="009B76AF"/>
    <w:rPr>
      <w:szCs w:val="22"/>
      <w:lang w:val="en-US" w:eastAsia="en-US" w:bidi="ar-SA"/>
    </w:rPr>
  </w:style>
  <w:style w:type="paragraph" w:customStyle="1" w:styleId="3B2E8C2090BB48D2BA03BF41D7B4F089">
    <w:name w:val="3B2E8C2090BB48D2BA03BF41D7B4F089"/>
    <w:rsid w:val="009B76AF"/>
    <w:rPr>
      <w:szCs w:val="22"/>
      <w:lang w:val="en-US" w:eastAsia="en-US" w:bidi="ar-SA"/>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3C2E2-061E-4F8D-91E3-B9795891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 Assessor Template 010312</Template>
  <TotalTime>573</TotalTime>
  <Pages>70</Pages>
  <Words>9220</Words>
  <Characters>52558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8</cp:revision>
  <cp:lastPrinted>2013-01-18T12:55:00Z</cp:lastPrinted>
  <dcterms:created xsi:type="dcterms:W3CDTF">2013-01-18T03:37:00Z</dcterms:created>
  <dcterms:modified xsi:type="dcterms:W3CDTF">2014-01-27T03:43:00Z</dcterms:modified>
</cp:coreProperties>
</file>