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3919" w:rsidRPr="00FC2839" w:rsidRDefault="00BA0A9E" w:rsidP="00F61BA5">
      <w:pPr>
        <w:ind w:left="-567"/>
        <w:rPr>
          <w:rFonts w:ascii="Helvetica" w:hAnsi="Helvetica"/>
        </w:rPr>
      </w:pPr>
      <w:bookmarkStart w:id="0" w:name="_GoBack"/>
      <w:bookmarkEnd w:id="0"/>
      <w:r w:rsidRPr="00FC2839">
        <w:rPr>
          <w:rFonts w:ascii="Helvetica" w:hAnsi="Helvetica"/>
          <w:noProof/>
          <w:lang w:val="en-US" w:eastAsia="en-US"/>
        </w:rPr>
        <mc:AlternateContent>
          <mc:Choice Requires="wpg">
            <w:drawing>
              <wp:anchor distT="0" distB="0" distL="114300" distR="114300" simplePos="0" relativeHeight="251693056" behindDoc="0" locked="0" layoutInCell="1" allowOverlap="1">
                <wp:simplePos x="0" y="0"/>
                <wp:positionH relativeFrom="column">
                  <wp:posOffset>-920750</wp:posOffset>
                </wp:positionH>
                <wp:positionV relativeFrom="paragraph">
                  <wp:posOffset>2330450</wp:posOffset>
                </wp:positionV>
                <wp:extent cx="7585710" cy="6098540"/>
                <wp:effectExtent l="0" t="0" r="0" b="0"/>
                <wp:wrapNone/>
                <wp:docPr id="20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85710" cy="6098540"/>
                          <a:chOff x="0" y="0"/>
                          <a:chExt cx="7585544" cy="6098650"/>
                        </a:xfrm>
                      </wpg:grpSpPr>
                      <pic:pic xmlns:pic="http://schemas.openxmlformats.org/drawingml/2006/picture">
                        <pic:nvPicPr>
                          <pic:cNvPr id="206" name="Picture 39"/>
                          <pic:cNvPicPr>
                            <a:picLocks noChangeAspect="1"/>
                          </pic:cNvPicPr>
                        </pic:nvPicPr>
                        <pic:blipFill rotWithShape="1">
                          <a:blip r:embed="rId8" cstate="print">
                            <a:extLst>
                              <a:ext uri="{28A0092B-C50C-407E-A947-70E740481C1C}">
                                <a14:useLocalDpi xmlns:a14="http://schemas.microsoft.com/office/drawing/2010/main" val="0"/>
                              </a:ext>
                            </a:extLst>
                          </a:blip>
                          <a:srcRect l="23382" t="8066" r="23964" b="10443"/>
                          <a:stretch/>
                        </pic:blipFill>
                        <pic:spPr bwMode="auto">
                          <a:xfrm>
                            <a:off x="4468633" y="1502797"/>
                            <a:ext cx="3069203" cy="30533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07" name="Picture 40"/>
                          <pic:cNvPicPr>
                            <a:picLocks noChangeAspect="1"/>
                          </pic:cNvPicPr>
                        </pic:nvPicPr>
                        <pic:blipFill rotWithShape="1">
                          <a:blip r:embed="rId9" cstate="print">
                            <a:extLst>
                              <a:ext uri="{28A0092B-C50C-407E-A947-70E740481C1C}">
                                <a14:useLocalDpi xmlns:a14="http://schemas.microsoft.com/office/drawing/2010/main" val="0"/>
                              </a:ext>
                            </a:extLst>
                          </a:blip>
                          <a:srcRect l="2066" r="11983" b="19666"/>
                          <a:stretch/>
                        </pic:blipFill>
                        <pic:spPr bwMode="auto">
                          <a:xfrm>
                            <a:off x="4643562" y="4269850"/>
                            <a:ext cx="2910177" cy="181289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08" name="Picture 48"/>
                          <pic:cNvPicPr>
                            <a:picLocks noChangeAspect="1"/>
                          </pic:cNvPicPr>
                        </pic:nvPicPr>
                        <pic:blipFill rotWithShape="1">
                          <a:blip r:embed="rId10" cstate="print">
                            <a:extLst>
                              <a:ext uri="{28A0092B-C50C-407E-A947-70E740481C1C}">
                                <a14:useLocalDpi xmlns:a14="http://schemas.microsoft.com/office/drawing/2010/main" val="0"/>
                              </a:ext>
                            </a:extLst>
                          </a:blip>
                          <a:srcRect t="3460" r="19030" b="26513"/>
                          <a:stretch/>
                        </pic:blipFill>
                        <pic:spPr bwMode="auto">
                          <a:xfrm>
                            <a:off x="4643562" y="0"/>
                            <a:ext cx="2941982"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10" name="Picture 42"/>
                          <pic:cNvPicPr>
                            <a:picLocks noChangeAspect="1"/>
                          </pic:cNvPicPr>
                        </pic:nvPicPr>
                        <pic:blipFill rotWithShape="1">
                          <a:blip r:embed="rId11" cstate="print">
                            <a:extLst>
                              <a:ext uri="{28A0092B-C50C-407E-A947-70E740481C1C}">
                                <a14:useLocalDpi xmlns:a14="http://schemas.microsoft.com/office/drawing/2010/main" val="0"/>
                              </a:ext>
                            </a:extLst>
                          </a:blip>
                          <a:srcRect l="1890" t="1444" r="5459" b="7583"/>
                          <a:stretch/>
                        </pic:blipFill>
                        <pic:spPr bwMode="auto">
                          <a:xfrm>
                            <a:off x="0" y="0"/>
                            <a:ext cx="4651513" cy="6098650"/>
                          </a:xfrm>
                          <a:prstGeom prst="rect">
                            <a:avLst/>
                          </a:prstGeom>
                          <a:noFill/>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page">
                  <wp14:pctHeight>0</wp14:pctHeight>
                </wp14:sizeRelV>
              </wp:anchor>
            </w:drawing>
          </mc:Choice>
          <mc:Fallback>
            <w:pict>
              <v:group w14:anchorId="268AB09B" id="Group 4" o:spid="_x0000_s1026" style="position:absolute;margin-left:-72.5pt;margin-top:183.5pt;width:597.3pt;height:480.2pt;z-index:251693056" coordsize="75855,609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7" type="#_x0000_t75" style="position:absolute;left:44686;top:15027;width:30692;height:305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IMhYfGAAAA3AAAAA8AAABkcnMvZG93bnJldi54bWxEj81qwzAQhO+BvoPYQm+xXBdCcKOE0tJi&#10;egn56cG3rbWxlVorY8mJ8/ZRINDjMDPfMIvVaFtxot4bxwqekxQEceW04VrBfvc5nYPwAVlj65gU&#10;XMjDavkwWWCu3Zk3dNqGWkQI+xwVNCF0uZS+asiiT1xHHL2D6y2GKPta6h7PEW5bmaXpTFo0HBca&#10;7Oi9oepvO1gFpfEvvz9DkX2br+N+XYaP0a13Sj09jm+vIAKN4T98bxdaQZbO4HYmHgG5vAI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EgyFh8YAAADcAAAADwAAAAAAAAAAAAAA&#10;AACfAgAAZHJzL2Rvd25yZXYueG1sUEsFBgAAAAAEAAQA9wAAAJIDAAAAAA==&#10;">
                  <v:imagedata r:id="rId12" o:title="" croptop="5286f" cropbottom="6844f" cropleft="15324f" cropright="15705f"/>
                  <v:path arrowok="t"/>
                </v:shape>
                <v:shape id="Picture 40" o:spid="_x0000_s1028" type="#_x0000_t75" style="position:absolute;left:46435;top:42698;width:29102;height:181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Yj3pXFAAAA3AAAAA8AAABkcnMvZG93bnJldi54bWxEj8FqwzAQRO+B/IPYQC6hlpxDU1wrITW0&#10;5NBD4/QDttbWNrFWxlId+++rQiHHYebNMPlhsp0YafCtYw1pokAQV860XGv4vLw+PIHwAdlg55g0&#10;zOThsF8ucsyMu/GZxjLUIpawz1BDE0KfSemrhiz6xPXE0ft2g8UQ5VBLM+AtlttObpV6lBZbjgsN&#10;9lQ0VF3LH6thO799mZf3Kd3Uqpo3H/OIRT9qvV5Nx2cQgaZwD//TJxM5tYO/M/EIyP0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2I96VxQAAANwAAAAPAAAAAAAAAAAAAAAA&#10;AJ8CAABkcnMvZG93bnJldi54bWxQSwUGAAAAAAQABAD3AAAAkQMAAAAA&#10;">
                  <v:imagedata r:id="rId13" o:title="" cropbottom="12888f" cropleft="1354f" cropright="7853f"/>
                  <v:path arrowok="t"/>
                </v:shape>
                <v:shape id="Picture 48" o:spid="_x0000_s1029" type="#_x0000_t75" style="position:absolute;left:46435;width:29420;height:18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i2kfXBAAAA3AAAAA8AAABkcnMvZG93bnJldi54bWxET02LwjAQvS/4H8IIXhZNV1CkGkWXXfC4&#10;VkG9Dc3YFJtJbaJ2/fXmIHh8vO/ZorWVuFHjS8cKvgYJCOLc6ZILBbvtb38CwgdkjZVjUvBPHhbz&#10;zscMU+3uvKFbFgoRQ9inqMCEUKdS+tyQRT9wNXHkTq6xGCJsCqkbvMdwW8lhkoylxZJjg8Gavg3l&#10;5+xqFRw2f0ezv/xMdLjQ54Ouo2y1GynV67bLKYhAbXiLX+61VjBM4tp4Jh4BOX8C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i2kfXBAAAA3AAAAA8AAAAAAAAAAAAAAAAAnwIA&#10;AGRycy9kb3ducmV2LnhtbFBLBQYAAAAABAAEAPcAAACNAwAAAAA=&#10;">
                  <v:imagedata r:id="rId14" o:title="" croptop="2268f" cropbottom="17376f" cropright="12472f"/>
                  <v:path arrowok="t"/>
                </v:shape>
                <v:shape id="Picture 42" o:spid="_x0000_s1030" type="#_x0000_t75" style="position:absolute;width:46515;height:609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STI+7BAAAA3AAAAA8AAABkcnMvZG93bnJldi54bWxET7mOwjAQ7ZH4B2uQ6MCBgiOLgxYEKOVy&#10;FduN4smhjcdRbELg69fFSls+vXuz7U0tOmpdZVnBbBqBIM6srrhQcLseJysQziNrrC2Tghc52CbD&#10;wQZjbZ98pu7iCxFC2MWooPS+iaV0WUkG3dQ2xIHLbWvQB9gWUrf4DOGmlvMoWkiDFYeGEhval5T9&#10;XB5GwWn59X3fpctu/c5Tkt3xbt6HWqnxqP/8AOGp9//iP3eqFcxnYX44E46ATH4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STI+7BAAAA3AAAAA8AAAAAAAAAAAAAAAAAnwIA&#10;AGRycy9kb3ducmV2LnhtbFBLBQYAAAAABAAEAPcAAACNAwAAAAA=&#10;">
                  <v:imagedata r:id="rId15" o:title="" croptop="946f" cropbottom="4970f" cropleft="1239f" cropright="3578f"/>
                  <v:path arrowok="t"/>
                </v:shape>
              </v:group>
            </w:pict>
          </mc:Fallback>
        </mc:AlternateContent>
      </w:r>
      <w:r w:rsidRPr="00FC2839">
        <w:rPr>
          <w:rFonts w:ascii="Helvetica" w:hAnsi="Helvetica"/>
          <w:noProof/>
          <w:lang w:val="en-US" w:eastAsia="en-US"/>
        </w:rPr>
        <mc:AlternateContent>
          <mc:Choice Requires="wps">
            <w:drawing>
              <wp:anchor distT="0" distB="0" distL="114300" distR="114300" simplePos="0" relativeHeight="251679744" behindDoc="0" locked="0" layoutInCell="1" allowOverlap="1">
                <wp:simplePos x="0" y="0"/>
                <wp:positionH relativeFrom="column">
                  <wp:posOffset>-977900</wp:posOffset>
                </wp:positionH>
                <wp:positionV relativeFrom="paragraph">
                  <wp:posOffset>7875270</wp:posOffset>
                </wp:positionV>
                <wp:extent cx="7724775" cy="1966595"/>
                <wp:effectExtent l="0" t="0" r="9525" b="0"/>
                <wp:wrapNone/>
                <wp:docPr id="19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96659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18F555" id="Rectangle 8" o:spid="_x0000_s1026" style="position:absolute;margin-left:-77pt;margin-top:620.1pt;width:608.25pt;height:154.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" fillcolor="#5a5a5a [2109]" stroked="f"/>
            </w:pict>
          </mc:Fallback>
        </mc:AlternateContent>
      </w:r>
      <w:r w:rsidRPr="00FC2839">
        <w:rPr>
          <w:rFonts w:ascii="Helvetica" w:hAnsi="Helvetica"/>
          <w:noProof/>
          <w:lang w:val="en-US" w:eastAsia="en-US"/>
        </w:rPr>
        <mc:AlternateContent>
          <mc:Choice Requires="wpg">
            <w:drawing>
              <wp:anchor distT="0" distB="0" distL="114300" distR="114300" simplePos="0" relativeHeight="251682816" behindDoc="0" locked="0" layoutInCell="1" allowOverlap="1">
                <wp:simplePos x="0" y="0"/>
                <wp:positionH relativeFrom="column">
                  <wp:posOffset>908050</wp:posOffset>
                </wp:positionH>
                <wp:positionV relativeFrom="paragraph">
                  <wp:posOffset>8595360</wp:posOffset>
                </wp:positionV>
                <wp:extent cx="4090670" cy="713105"/>
                <wp:effectExtent l="3175" t="3810" r="1905" b="0"/>
                <wp:wrapSquare wrapText="bothSides"/>
                <wp:docPr id="19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0670" cy="713105"/>
                          <a:chOff x="0" y="0"/>
                          <a:chExt cx="40904" cy="7132"/>
                        </a:xfrm>
                      </wpg:grpSpPr>
                      <pic:pic xmlns:pic="http://schemas.openxmlformats.org/drawingml/2006/picture">
                        <pic:nvPicPr>
                          <pic:cNvPr id="194" name="Picture 11" descr="420px-Seal_of_ASEAN.svg.png"/>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13228" y="731"/>
                            <a:ext cx="6157" cy="640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5" name="Picture 7" descr="Colour_Logo-lockup.png"/>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18714" y="0"/>
                            <a:ext cx="22190" cy="71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7" name="Picture 115"/>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1402"/>
                            <a:ext cx="12679" cy="573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5176AE2" id="Group 23" o:spid="_x0000_s1026" style="position:absolute;margin-left:71.5pt;margin-top:676.8pt;width:322.1pt;height:56.15pt;z-index:251682816" coordsize="40904,71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0X+hnCAAAA3AAAAA8AAABkcnMvZG93bnJldi54bWxET9tqAjEQfS/0H8IU+laTlVLa1ayUomKf&#10;tOoHDJtxL24mSxJ19etNodC3OZzrTGeD7cSZfGgca8hGCgRx6UzDlYb9bvHyDiJEZIOdY9JwpQCz&#10;4vFhirlxF/6h8zZWIoVwyFFDHWOfSxnKmiyGkeuJE3dw3mJM0FfSeLykcNvJsVJv0mLDqaHGnr5q&#10;Ko/bk9WwaZflvG9Ulm3W/qSucvfd3Vqtn5+GzwmISEP8F/+5VybN/3iF32fSBbK4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NF/oZwgAAANwAAAAPAAAAAAAAAAAAAAAAAJ8C&#10;AABkcnMvZG93bnJldi54bWxQSwUGAAAAAAQABAD3AAAAjgMAAAAA&#10;">
                  <v:imagedata r:id="rId19"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KTdfPEAAAA3AAAAA8AAABkcnMvZG93bnJldi54bWxET01rwkAQvRf8D8sIvUidtNBao6toi9TW&#10;Q6l68TZmxySYnQ3ZVeO/7xaE3ubxPmc8bW2lztz40omGx34CiiVzppRcw3azeHgF5QOJocoJa7iy&#10;h+mkczem1LiL/PB5HXIVQ8SnpKEIoU4RfVawJd93NUvkDq6xFCJscjQNXWK4rfApSV7QUimxoaCa&#10;3wrOjuuT1ZBLssXF/Hv1jqd9wN7Xbj74+NT6vtvORqACt+FffHMvTZw/fIa/Z+IFOPk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KTdfPEAAAA3AAAAA8AAAAAAAAAAAAAAAAA&#10;nwIAAGRycy9kb3ducmV2LnhtbFBLBQYAAAAABAAEAPcAAACQAwAAAAA=&#10;">
                  <v:imagedata r:id="rId20"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CY/9LGAAAA3AAAAA8AAABkcnMvZG93bnJldi54bWxET01rwkAQvQv+h2WEXkrdqMVqdBWRWlrw&#10;YLQUvY3ZMQlmZ0N2a9J/3y0UvM3jfc582ZpS3Kh2hWUFg34Egji1uuBMwedh8zQB4TyyxtIyKfgh&#10;B8tFtzPHWNuGE7rtfSZCCLsYFeTeV7GULs3JoOvbijhwF1sb9AHWmdQ1NiHclHIYRWNpsODQkGNF&#10;65zS6/7bKHjbfAyb0fF0eR2Vz9tksKOv8/ZRqYdeu5qB8NT6u/jf/a7D/OkL/D0TLpCLX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MJj/0sYAAADcAAAADwAAAAAAAAAAAAAA&#10;AACfAgAAZHJzL2Rvd25yZXYueG1sUEsFBgAAAAAEAAQA9wAAAJIDAAAAAA==&#10;">
                  <v:imagedata r:id="rId21" o:title=""/>
                  <v:path arrowok="t"/>
                </v:shape>
                <w10:wrap type="square"/>
              </v:group>
            </w:pict>
          </mc:Fallback>
        </mc:AlternateContent>
      </w:r>
      <w:r w:rsidRPr="00FC2839">
        <w:rPr>
          <w:rFonts w:ascii="Helvetica" w:hAnsi="Helvetica"/>
          <w:noProof/>
          <w:lang w:val="en-US" w:eastAsia="en-US"/>
        </w:rPr>
        <mc:AlternateContent>
          <mc:Choice Requires="wpg">
            <w:drawing>
              <wp:anchor distT="0" distB="0" distL="114300" distR="114300" simplePos="0" relativeHeight="251678720" behindDoc="0" locked="0" layoutInCell="1" allowOverlap="1">
                <wp:simplePos x="0" y="0"/>
                <wp:positionH relativeFrom="column">
                  <wp:posOffset>-467995</wp:posOffset>
                </wp:positionH>
                <wp:positionV relativeFrom="paragraph">
                  <wp:posOffset>-53340</wp:posOffset>
                </wp:positionV>
                <wp:extent cx="6475095" cy="2113915"/>
                <wp:effectExtent l="0" t="0" r="1905" b="635"/>
                <wp:wrapNone/>
                <wp:docPr id="152"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171"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76156" w:rsidRPr="009343EE" w:rsidRDefault="00E52520" w:rsidP="009343EE">
                              <w:pPr>
                                <w:pStyle w:val="UnitNameCoverPage"/>
                              </w:pPr>
                              <w:r>
                                <w:fldChar w:fldCharType="begin"/>
                              </w:r>
                              <w:r>
                                <w:instrText xml:space="preserve"> REF  UnitName  \* MERGEFORMAT </w:instrText>
                              </w:r>
                              <w:r>
                                <w:fldChar w:fldCharType="separate"/>
                              </w:r>
                              <w:sdt>
                                <w:sdtPr>
                                  <w:alias w:val="Unit name "/>
                                  <w:tag w:val="Unit name "/>
                                  <w:id w:val="-1459019269"/>
                                  <w:placeholder>
                                    <w:docPart w:val="959B094A1C9A40199EC4D791E1B05BD2"/>
                                  </w:placeholder>
                                </w:sdtPr>
                                <w:sdtEndPr>
                                  <w:rPr>
                                    <w:highlight w:val="yellow"/>
                                  </w:rPr>
                                </w:sdtEndPr>
                                <w:sdtContent>
                                  <w:r w:rsidR="00776156" w:rsidRPr="00FC2839">
                                    <w:t>Monitor and maintain a business computer system</w:t>
                                  </w:r>
                                </w:sdtContent>
                              </w:sdt>
                              <w:r>
                                <w:rPr>
                                  <w:highlight w:val="yellow"/>
                                </w:rPr>
                                <w:fldChar w:fldCharType="end"/>
                              </w:r>
                            </w:p>
                            <w:p w:rsidR="00776156" w:rsidRPr="009343EE" w:rsidRDefault="00E52520" w:rsidP="009343EE">
                              <w:pPr>
                                <w:pStyle w:val="UnitCodeCoverPage"/>
                              </w:pPr>
                              <w:r>
                                <w:fldChar w:fldCharType="begin"/>
                              </w:r>
                              <w:r>
                                <w:instrText xml:space="preserve"> REF  UnitCode  \* MERGEFORMAT </w:instrText>
                              </w:r>
                              <w:r>
                                <w:fldChar w:fldCharType="separate"/>
                              </w:r>
                              <w:sdt>
                                <w:sdtPr>
                                  <w:alias w:val="Unit code"/>
                                  <w:tag w:val="Unit code"/>
                                  <w:id w:val="-216661959"/>
                                  <w:placeholder>
                                    <w:docPart w:val="0D64D273603A44B29C535C731DA1EA3B"/>
                                  </w:placeholder>
                                </w:sdtPr>
                                <w:sdtEndPr/>
                                <w:sdtContent>
                                  <w:r w:rsidR="00776156" w:rsidRPr="00FC2839">
                                    <w:t>D1.HGE.CL7.05</w:t>
                                  </w:r>
                                  <w:r w:rsidR="00776156" w:rsidRPr="00FC2839">
                                    <w:tab/>
                                    <w:t>D1.HML.CL10.04</w:t>
                                  </w:r>
                                  <w:r w:rsidR="00776156" w:rsidRPr="00FC2839">
                                    <w:br/>
                                    <w:t>D1.HRM.CL9.13</w:t>
                                  </w:r>
                                  <w:r w:rsidR="00776156" w:rsidRPr="00FC2839">
                                    <w:tab/>
                                    <w:t>D2.TRM.CL9.15</w:t>
                                  </w:r>
                                </w:sdtContent>
                              </w:sdt>
                              <w:r>
                                <w:fldChar w:fldCharType="end"/>
                              </w:r>
                              <w:r w:rsidR="00776156" w:rsidRPr="009343EE">
                                <w:t xml:space="preserve"> </w:t>
                              </w:r>
                            </w:p>
                            <w:p w:rsidR="00776156" w:rsidRPr="009343EE" w:rsidRDefault="00E52520" w:rsidP="009343EE">
                              <w:pPr>
                                <w:pStyle w:val="TraineeManualCoverPage"/>
                              </w:pPr>
                              <w:r>
                                <w:fldChar w:fldCharType="begin"/>
                              </w:r>
                              <w:r>
                                <w:instrText xml:space="preserve"> REF  TraineeManual  \* MERGEFORMAT </w:instrText>
                              </w:r>
                              <w:r>
                                <w:fldChar w:fldCharType="separate"/>
                              </w:r>
                              <w:sdt>
                                <w:sdtPr>
                                  <w:alias w:val="Trainee manual title page"/>
                                  <w:tag w:val="Trainee manual title page"/>
                                  <w:id w:val="-2083668879"/>
                                  <w:lock w:val="sdtLocked"/>
                                </w:sdtPr>
                                <w:sdtEndPr/>
                                <w:sdtContent>
                                  <w:r w:rsidR="00776156" w:rsidRPr="009343EE">
                                    <w:t>Trainee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6"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76156" w:rsidRDefault="00776156">
                              <w:r>
                                <w:rPr>
                                  <w:noProof/>
                                  <w:lang w:val="en-US" w:eastAsia="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left:0;text-align:left;margin-left:-36.85pt;margin-top:-4.2pt;width:509.85pt;height:166.45pt;z-index:251678720"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p9HcUA&#10;AADcAAAADwAAAGRycy9kb3ducmV2LnhtbERPTWvCQBC9C/6HZQQvoW60xZboKq0ildKDVUG8jdkx&#10;CWZnY3ar8d93hYK3ebzPGU8bU4oL1a6wrKDfi0EQp1YXnCnYbhZPbyCcR9ZYWiYFN3IwnbRbY0y0&#10;vfIPXdY+EyGEXYIKcu+rREqX5mTQ9WxFHLijrQ36AOtM6hqvIdyUchDHQ2mw4NCQY0WznNLT+tco&#10;eNkdor39Wp2zj8/n4nu+jzaLOFKq22neRyA8Nf4h/ncvdZj/2of7M+ECOf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un0dxQAAANwAAAAPAAAAAAAAAAAAAAAAAJgCAABkcnMv&#10;ZG93bnJldi54bWxQSwUGAAAAAAQABAD1AAAAigMAAAAA&#10;" fillcolor="#7f7f7f" stroked="f" strokeweight=".5pt">
                  <v:textbox>
                    <w:txbxContent>
                      <w:p w:rsidR="00776156" w:rsidRPr="009343EE" w:rsidRDefault="00E52520" w:rsidP="009343EE">
                        <w:pPr>
                          <w:pStyle w:val="UnitNameCoverPage"/>
                        </w:pPr>
                        <w:r>
                          <w:fldChar w:fldCharType="begin"/>
                        </w:r>
                        <w:r>
                          <w:instrText xml:space="preserve"> REF  UnitName  \* MERGEFORMAT </w:instrText>
                        </w:r>
                        <w:r>
                          <w:fldChar w:fldCharType="separate"/>
                        </w:r>
                        <w:sdt>
                          <w:sdtPr>
                            <w:alias w:val="Unit name "/>
                            <w:tag w:val="Unit name "/>
                            <w:id w:val="-1459019269"/>
                            <w:placeholder>
                              <w:docPart w:val="959B094A1C9A40199EC4D791E1B05BD2"/>
                            </w:placeholder>
                          </w:sdtPr>
                          <w:sdtEndPr>
                            <w:rPr>
                              <w:highlight w:val="yellow"/>
                            </w:rPr>
                          </w:sdtEndPr>
                          <w:sdtContent>
                            <w:r w:rsidR="00776156" w:rsidRPr="00FC2839">
                              <w:t>Monitor and maintain a business computer system</w:t>
                            </w:r>
                          </w:sdtContent>
                        </w:sdt>
                        <w:r>
                          <w:rPr>
                            <w:highlight w:val="yellow"/>
                          </w:rPr>
                          <w:fldChar w:fldCharType="end"/>
                        </w:r>
                      </w:p>
                      <w:p w:rsidR="00776156" w:rsidRPr="009343EE" w:rsidRDefault="00E52520" w:rsidP="009343EE">
                        <w:pPr>
                          <w:pStyle w:val="UnitCodeCoverPage"/>
                        </w:pPr>
                        <w:r>
                          <w:fldChar w:fldCharType="begin"/>
                        </w:r>
                        <w:r>
                          <w:instrText xml:space="preserve"> REF  UnitCode  \* MERGEFORMAT </w:instrText>
                        </w:r>
                        <w:r>
                          <w:fldChar w:fldCharType="separate"/>
                        </w:r>
                        <w:sdt>
                          <w:sdtPr>
                            <w:alias w:val="Unit code"/>
                            <w:tag w:val="Unit code"/>
                            <w:id w:val="-216661959"/>
                            <w:placeholder>
                              <w:docPart w:val="0D64D273603A44B29C535C731DA1EA3B"/>
                            </w:placeholder>
                          </w:sdtPr>
                          <w:sdtEndPr/>
                          <w:sdtContent>
                            <w:r w:rsidR="00776156" w:rsidRPr="00FC2839">
                              <w:t>D1.HGE.CL7.05</w:t>
                            </w:r>
                            <w:r w:rsidR="00776156" w:rsidRPr="00FC2839">
                              <w:tab/>
                              <w:t>D1.HML.CL10.04</w:t>
                            </w:r>
                            <w:r w:rsidR="00776156" w:rsidRPr="00FC2839">
                              <w:br/>
                              <w:t>D1.HRM.CL9.13</w:t>
                            </w:r>
                            <w:r w:rsidR="00776156" w:rsidRPr="00FC2839">
                              <w:tab/>
                              <w:t>D2.TRM.CL9.15</w:t>
                            </w:r>
                          </w:sdtContent>
                        </w:sdt>
                        <w:r>
                          <w:fldChar w:fldCharType="end"/>
                        </w:r>
                        <w:r w:rsidR="00776156" w:rsidRPr="009343EE">
                          <w:t xml:space="preserve"> </w:t>
                        </w:r>
                      </w:p>
                      <w:p w:rsidR="00776156" w:rsidRPr="009343EE" w:rsidRDefault="00E52520" w:rsidP="009343EE">
                        <w:pPr>
                          <w:pStyle w:val="TraineeManualCoverPage"/>
                        </w:pPr>
                        <w:r>
                          <w:fldChar w:fldCharType="begin"/>
                        </w:r>
                        <w:r>
                          <w:instrText xml:space="preserve"> REF  TraineeManual  \* MERGEFORMAT </w:instrText>
                        </w:r>
                        <w:r>
                          <w:fldChar w:fldCharType="separate"/>
                        </w:r>
                        <w:sdt>
                          <w:sdtPr>
                            <w:alias w:val="Trainee manual title page"/>
                            <w:tag w:val="Trainee manual title page"/>
                            <w:id w:val="-2083668879"/>
                            <w:lock w:val="sdtLocked"/>
                          </w:sdtPr>
                          <w:sdtEndPr/>
                          <w:sdtContent>
                            <w:r w:rsidR="00776156" w:rsidRPr="009343EE">
                              <w:t>Trainee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aVTsUA&#10;AADcAAAADwAAAGRycy9kb3ducmV2LnhtbERPTWvCQBC9F/wPyxS8hLqpFpHUVbQiiniwWijeptlp&#10;EszOxuyq8d+7guBtHu9zhuPGlOJMtSssK3jvxCCIU6sLzhT87OZvAxDOI2ssLZOCKzkYj1ovQ0y0&#10;vfA3nbc+EyGEXYIKcu+rREqX5mTQdWxFHLh/Wxv0AdaZ1DVeQrgpZTeO+9JgwaEhx4q+ckoP25NR&#10;8PH7F+3tanPMpotesZ7to908jpRqvzaTTxCeGv8UP9xLHeYP+nB/JlwgR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hpVOxQAAANwAAAAPAAAAAAAAAAAAAAAAAJgCAABkcnMv&#10;ZG93bnJldi54bWxQSwUGAAAAAAQABAD1AAAAigMAAAAA&#10;" fillcolor="#7f7f7f" stroked="f" strokeweight=".5pt">
                  <v:textbox>
                    <w:txbxContent>
                      <w:p w:rsidR="00776156" w:rsidRDefault="00776156">
                        <w:r>
                          <w:rPr>
                            <w:noProof/>
                            <w:lang w:val="en-US" w:eastAsia="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Pr="00FC2839">
        <w:rPr>
          <w:rFonts w:ascii="Helvetica" w:hAnsi="Helvetica"/>
          <w:noProof/>
          <w:lang w:val="en-US" w:eastAsia="en-US"/>
        </w:rPr>
        <mc:AlternateContent>
          <mc:Choice Requires="wps">
            <w:drawing>
              <wp:anchor distT="0" distB="0" distL="114300" distR="114300" simplePos="0" relativeHeight="251676672" behindDoc="0" locked="0" layoutInCell="1" allowOverlap="1">
                <wp:simplePos x="0" y="0"/>
                <wp:positionH relativeFrom="column">
                  <wp:posOffset>-946150</wp:posOffset>
                </wp:positionH>
                <wp:positionV relativeFrom="paragraph">
                  <wp:posOffset>-1073785</wp:posOffset>
                </wp:positionV>
                <wp:extent cx="7783195" cy="10875010"/>
                <wp:effectExtent l="0" t="0" r="27305" b="21590"/>
                <wp:wrapNone/>
                <wp:docPr id="13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83195" cy="10875010"/>
                        </a:xfrm>
                        <a:prstGeom prst="rect">
                          <a:avLst/>
                        </a:prstGeom>
                        <a:solidFill>
                          <a:schemeClr val="bg1">
                            <a:lumMod val="50000"/>
                            <a:lumOff val="0"/>
                          </a:schemeClr>
                        </a:solidFill>
                        <a:ln w="9525">
                          <a:solidFill>
                            <a:srgbClr val="000000"/>
                          </a:solidFill>
                          <a:miter lim="800000"/>
                          <a:headEnd/>
                          <a:tailEnd/>
                        </a:ln>
                      </wps:spPr>
                      <wps:txbx>
                        <w:txbxContent>
                          <w:p w:rsidR="00776156" w:rsidRDefault="00776156" w:rsidP="007E2911">
                            <w:pPr>
                              <w:jc w:val="center"/>
                            </w:pPr>
                          </w:p>
                          <w:p w:rsidR="00776156" w:rsidRDefault="007761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9" style="position:absolute;left:0;text-align:left;margin-left:-74.5pt;margin-top:-84.55pt;width:612.85pt;height:856.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" fillcolor="#7f7f7f [1612]">
                <v:textbox>
                  <w:txbxContent>
                    <w:p w:rsidR="00776156" w:rsidRDefault="00776156" w:rsidP="007E2911">
                      <w:pPr>
                        <w:jc w:val="center"/>
                      </w:pPr>
                    </w:p>
                    <w:p w:rsidR="00776156" w:rsidRDefault="00776156"/>
                  </w:txbxContent>
                </v:textbox>
              </v:rect>
            </w:pict>
          </mc:Fallback>
        </mc:AlternateContent>
      </w:r>
      <w:r w:rsidR="00FA75E7" w:rsidRPr="00FC2839">
        <w:rPr>
          <w:rFonts w:ascii="Helvetica" w:hAnsi="Helvetica"/>
        </w:rPr>
        <w:t>Com</w:t>
      </w:r>
      <w:r w:rsidR="00F61BA5" w:rsidRPr="00FC2839">
        <w:rPr>
          <w:rFonts w:ascii="Helvetica" w:hAnsi="Helvetica"/>
        </w:rPr>
        <w:t xml:space="preserve"> </w:t>
      </w:r>
      <w:r w:rsidR="00D33919" w:rsidRPr="00FC2839">
        <w:rPr>
          <w:rFonts w:ascii="Helvetica" w:hAnsi="Helvetica"/>
        </w:rPr>
        <w:br w:type="page"/>
      </w:r>
    </w:p>
    <w:p w:rsidR="00D33919" w:rsidRPr="00FC2839" w:rsidRDefault="00D33919" w:rsidP="00AD1A89">
      <w:pPr>
        <w:pStyle w:val="BodyCopy"/>
        <w:rPr>
          <w:noProof w:val="0"/>
        </w:rPr>
      </w:pPr>
    </w:p>
    <w:p w:rsidR="00D33919" w:rsidRPr="00FC2839" w:rsidRDefault="00D33919">
      <w:pPr>
        <w:rPr>
          <w:rFonts w:ascii="Helvetica" w:hAnsi="Helvetica"/>
        </w:rPr>
        <w:sectPr w:rsidR="00D33919" w:rsidRPr="00FC2839" w:rsidSect="00A77F3F">
          <w:pgSz w:w="11906" w:h="16838"/>
          <w:pgMar w:top="1440" w:right="1440" w:bottom="1440" w:left="1440" w:header="708" w:footer="708" w:gutter="0"/>
          <w:cols w:space="708"/>
          <w:docGrid w:linePitch="360"/>
        </w:sectPr>
      </w:pPr>
    </w:p>
    <w:bookmarkStart w:id="1" w:name="UnitName" w:displacedByCustomXml="next"/>
    <w:sdt>
      <w:sdtPr>
        <w:alias w:val="Unit name "/>
        <w:tag w:val="Unit name "/>
        <w:id w:val="-1349710054"/>
        <w:placeholder>
          <w:docPart w:val="B49CF466FAA149A0BDDDBD70D89F9EDD"/>
        </w:placeholder>
      </w:sdtPr>
      <w:sdtEndPr>
        <w:rPr>
          <w:highlight w:val="yellow"/>
        </w:rPr>
      </w:sdtEndPr>
      <w:sdtContent>
        <w:p w:rsidR="00F61BA5" w:rsidRPr="00FC2839" w:rsidRDefault="00415DE8" w:rsidP="00415DE8">
          <w:pPr>
            <w:pStyle w:val="UnitNameTitlePage"/>
          </w:pPr>
          <w:r w:rsidRPr="00FC2839">
            <w:t>Monitor and maintain a business computer system</w:t>
          </w:r>
        </w:p>
      </w:sdtContent>
    </w:sdt>
    <w:bookmarkEnd w:id="1" w:displacedByCustomXml="prev"/>
    <w:bookmarkStart w:id="2" w:name="UnitCode" w:displacedByCustomXml="next"/>
    <w:sdt>
      <w:sdtPr>
        <w:alias w:val="Unit code"/>
        <w:tag w:val="Unit code"/>
        <w:id w:val="1867242621"/>
        <w:placeholder>
          <w:docPart w:val="B49CF466FAA149A0BDDDBD70D89F9EDD"/>
        </w:placeholder>
      </w:sdtPr>
      <w:sdtEndPr/>
      <w:sdtContent>
        <w:p w:rsidR="00BD2681" w:rsidRPr="00FC2839" w:rsidRDefault="00415DE8" w:rsidP="006F080E">
          <w:pPr>
            <w:pStyle w:val="UnitCodeTitlePage"/>
            <w:tabs>
              <w:tab w:val="left" w:pos="4536"/>
            </w:tabs>
          </w:pPr>
          <w:r w:rsidRPr="00FC2839">
            <w:t>D1.HGE.CL7.05</w:t>
          </w:r>
          <w:r w:rsidR="006F080E" w:rsidRPr="00FC2839">
            <w:tab/>
          </w:r>
          <w:r w:rsidRPr="00FC2839">
            <w:t>D1.HML.CL10.04</w:t>
          </w:r>
          <w:r w:rsidRPr="00FC2839">
            <w:br/>
            <w:t>D1.HRM.CL9.13</w:t>
          </w:r>
          <w:r w:rsidR="006F080E" w:rsidRPr="00FC2839">
            <w:tab/>
          </w:r>
          <w:r w:rsidRPr="00FC2839">
            <w:t>D2.TRM.CL9.15</w:t>
          </w:r>
        </w:p>
      </w:sdtContent>
    </w:sdt>
    <w:bookmarkEnd w:id="2" w:displacedByCustomXml="prev"/>
    <w:bookmarkStart w:id="3" w:name="TraineeManual" w:displacedByCustomXml="next"/>
    <w:sdt>
      <w:sdtPr>
        <w:alias w:val="Trainee manual"/>
        <w:tag w:val="Trainee manual"/>
        <w:id w:val="198362398"/>
        <w:placeholder>
          <w:docPart w:val="B49CF466FAA149A0BDDDBD70D89F9EDD"/>
        </w:placeholder>
      </w:sdtPr>
      <w:sdtEndPr/>
      <w:sdtContent>
        <w:p w:rsidR="00BD2681" w:rsidRPr="00FC2839" w:rsidRDefault="00A77F3F" w:rsidP="00BD2681">
          <w:pPr>
            <w:pStyle w:val="UnitCodeTitlePage"/>
          </w:pPr>
          <w:r w:rsidRPr="00FC2839">
            <w:t>Trainee Manual</w:t>
          </w:r>
        </w:p>
      </w:sdtContent>
    </w:sdt>
    <w:bookmarkEnd w:id="3" w:displacedByCustomXml="prev"/>
    <w:p w:rsidR="00BD2681" w:rsidRPr="00FC2839" w:rsidRDefault="00BD2681" w:rsidP="00BD2681">
      <w:pPr>
        <w:pStyle w:val="BodyCopy"/>
        <w:rPr>
          <w:noProof w:val="0"/>
        </w:rPr>
      </w:pPr>
      <w:r w:rsidRPr="00FC2839">
        <w:rPr>
          <w:noProof w:val="0"/>
        </w:rPr>
        <w:br w:type="page"/>
      </w:r>
    </w:p>
    <w:p w:rsidR="00BD2681" w:rsidRPr="00FC2839" w:rsidRDefault="00BA0A9E" w:rsidP="00BD2681">
      <w:pPr>
        <w:pStyle w:val="AcknowledgementsImprint"/>
        <w:rPr>
          <w:lang w:val="en-AU"/>
        </w:rPr>
      </w:pPr>
      <w:r w:rsidRPr="00FC2839">
        <w:rPr>
          <w:noProof/>
          <w:lang w:val="en-US"/>
        </w:rPr>
        <w:lastRenderedPageBreak/>
        <mc:AlternateContent>
          <mc:Choice Requires="wpg">
            <w:drawing>
              <wp:anchor distT="0" distB="0" distL="114300" distR="114300" simplePos="0" relativeHeight="251663360" behindDoc="0" locked="0" layoutInCell="1" allowOverlap="1" wp14:anchorId="3FF8CD5F" wp14:editId="46EB865C">
                <wp:simplePos x="0" y="0"/>
                <wp:positionH relativeFrom="column">
                  <wp:posOffset>365760</wp:posOffset>
                </wp:positionH>
                <wp:positionV relativeFrom="paragraph">
                  <wp:posOffset>121920</wp:posOffset>
                </wp:positionV>
                <wp:extent cx="3017520" cy="542290"/>
                <wp:effectExtent l="3810" t="0" r="0" b="2540"/>
                <wp:wrapSquare wrapText="bothSides"/>
                <wp:docPr id="84"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7520" cy="542290"/>
                          <a:chOff x="0" y="0"/>
                          <a:chExt cx="30175" cy="5425"/>
                        </a:xfrm>
                      </wpg:grpSpPr>
                      <pic:pic xmlns:pic="http://schemas.openxmlformats.org/drawingml/2006/picture">
                        <pic:nvPicPr>
                          <pic:cNvPr id="90" name="Picture 3" descr="420px-Seal_of_ASEAN.svg.png"/>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9326" y="182"/>
                            <a:ext cx="4572" cy="463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2" name="Picture 7" descr="Colour_Logo-lockup.png"/>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13472" y="0"/>
                            <a:ext cx="16703" cy="54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3" name="Picture 115"/>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609"/>
                            <a:ext cx="8778" cy="396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B5FEE67" id="Group 28" o:spid="_x0000_s1026" style="position:absolute;margin-left:28.8pt;margin-top:9.6pt;width:237.6pt;height:42.7pt;z-index:251663360" coordsize="30175,54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cAr3nDAAAA2wAAAA8AAABkcnMvZG93bnJldi54bWxET89rwjAUvg/8H8ITdpvpHAxbTWWKw92G&#10;WnC7PZrXpti8lCar3f765SB4/Ph+r9ajbcVAvW8cK3ieJSCIS6cbrhUUp/enBQgfkDW2jknBL3lY&#10;55OHFWbaXflAwzHUIoawz1CBCaHLpPSlIYt+5jriyFWutxgi7Gupe7zGcNvKeZK8SosNxwaDHW0N&#10;lZfjj1Ww34Rz8b2o0mKz3w2fX+eTedn+KfU4Hd+WIAKN4S6+uT+0gjSuj1/iD5D5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9wCvecMAAADbAAAADwAAAAAAAAAAAAAAAACf&#10;AgAAZHJzL2Rvd25yZXYueG1sUEsFBgAAAAAEAAQA9wAAAI8DAAAAAA==&#10;">
                  <v:imagedata r:id="rId26"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feWjzAAAAA2wAAAA8AAABkcnMvZG93bnJldi54bWxEj0GLwjAUhO/C/ofwFvamqR4WrUZRQdej&#10;1oW9PppnU2xeShNt9t8bQfA4zMw3zGIVbSPu1PnasYLxKANBXDpdc6Xg97wbTkH4gKyxcUwK/snD&#10;avkxWGCuXc8nuhehEgnCPkcFJoQ2l9KXhiz6kWuJk3dxncWQZFdJ3WGf4LaRkyz7lhZrTgsGW9oa&#10;Kq/FzSpYm327+Ym7m7uY2sbjX9FPZaHU12dcz0EEiuEdfrUPWsFsAs8v6QfI5Q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595aPMAAAADbAAAADwAAAAAAAAAAAAAAAACfAgAA&#10;ZHJzL2Rvd25yZXYueG1sUEsFBgAAAAAEAAQA9wAAAIwDAAAAAA==&#10;">
                  <v:imagedata r:id="rId27"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l7TRTFAAAA2wAAAA8AAABkcnMvZG93bnJldi54bWxEj81qwzAQhO+FvIPYQi8lkZuQkrpRjCmk&#10;pNBLfiDXRdraxtLKsZTEefuoUOhxmJlvmGUxOCsu1IfGs4KXSQaCWHvTcKXgsF+PFyBCRDZoPZOC&#10;GwUoVqOHJebGX3lLl12sRIJwyFFBHWOXSxl0TQ7DxHfEyfvxvcOYZF9J0+M1wZ2V0yx7lQ4bTgs1&#10;dvRRk253Z6fg+VbZ7aKcz7U9tV8tHz/P3zOn1NPjUL6DiDTE//Bfe2MUvM3g90v6AXJ1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5e00UxQAAANsAAAAPAAAAAAAAAAAAAAAA&#10;AJ8CAABkcnMvZG93bnJldi54bWxQSwUGAAAAAAQABAD3AAAAkQMAAAAA&#10;">
                  <v:imagedata r:id="rId28" o:title=""/>
                  <v:path arrowok="t"/>
                </v:shape>
                <w10:wrap type="square"/>
              </v:group>
            </w:pict>
          </mc:Fallback>
        </mc:AlternateContent>
      </w:r>
    </w:p>
    <w:p w:rsidR="00BD2681" w:rsidRPr="00FC2839" w:rsidRDefault="00BD2681" w:rsidP="00BD2681">
      <w:pPr>
        <w:pStyle w:val="AcknowledgementsImprint"/>
        <w:rPr>
          <w:lang w:val="en-AU"/>
        </w:rPr>
      </w:pPr>
    </w:p>
    <w:p w:rsidR="00BD2681" w:rsidRPr="00FC2839" w:rsidRDefault="00BD2681" w:rsidP="00BD2681">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BD2681" w:rsidRPr="00FC2839" w:rsidTr="00BD2681">
        <w:tc>
          <w:tcPr>
            <w:tcW w:w="6771" w:type="dxa"/>
            <w:gridSpan w:val="2"/>
          </w:tcPr>
          <w:p w:rsidR="00BD2681" w:rsidRPr="00FC2839" w:rsidRDefault="00D5589C" w:rsidP="00D5589C">
            <w:pPr>
              <w:pStyle w:val="AcknowledgementsImprintBold"/>
              <w:ind w:left="0"/>
              <w:rPr>
                <w:lang w:val="en-AU"/>
              </w:rPr>
            </w:pPr>
            <w:r w:rsidRPr="00FC2839">
              <w:rPr>
                <w:rStyle w:val="BodyCopyBold0"/>
                <w:rFonts w:ascii="Helvetica" w:hAnsi="Helvetica" w:cs="Helvetica 45 Light"/>
                <w:b/>
                <w:bCs w:val="0"/>
                <w:lang w:val="en-AU"/>
              </w:rPr>
              <w:br/>
            </w:r>
            <w:r w:rsidRPr="00FC2839">
              <w:rPr>
                <w:rStyle w:val="BodyCopyBold0"/>
                <w:rFonts w:ascii="Helvetica" w:hAnsi="Helvetica" w:cs="Helvetica 45 Light"/>
                <w:b/>
                <w:bCs w:val="0"/>
                <w:lang w:val="en-AU"/>
              </w:rPr>
              <w:br/>
            </w:r>
            <w:r w:rsidRPr="00FC2839">
              <w:rPr>
                <w:rStyle w:val="BodyCopyBold0"/>
                <w:rFonts w:ascii="Helvetica" w:hAnsi="Helvetica" w:cs="Helvetica 45 Light"/>
                <w:b/>
                <w:bCs w:val="0"/>
                <w:lang w:val="en-AU"/>
              </w:rPr>
              <w:br/>
            </w:r>
            <w:r w:rsidR="00BD2681" w:rsidRPr="00FC2839">
              <w:rPr>
                <w:rStyle w:val="BodyCopyBold0"/>
                <w:rFonts w:ascii="Helvetica" w:hAnsi="Helvetica" w:cs="Helvetica 45 Light"/>
                <w:b/>
                <w:bCs w:val="0"/>
                <w:lang w:val="en-AU"/>
              </w:rPr>
              <w:t>Project Base</w:t>
            </w:r>
          </w:p>
        </w:tc>
      </w:tr>
      <w:tr w:rsidR="00BD2681" w:rsidRPr="00FC2839" w:rsidTr="00BD2681">
        <w:tc>
          <w:tcPr>
            <w:tcW w:w="6771" w:type="dxa"/>
            <w:gridSpan w:val="2"/>
          </w:tcPr>
          <w:p w:rsidR="00BD2681" w:rsidRPr="00FC2839" w:rsidRDefault="00BD2681" w:rsidP="00BD2681">
            <w:pPr>
              <w:pStyle w:val="AcknowledgementsImprint"/>
              <w:spacing w:before="0" w:after="0"/>
              <w:ind w:left="0"/>
              <w:rPr>
                <w:lang w:val="en-AU"/>
              </w:rPr>
            </w:pPr>
            <w:r w:rsidRPr="00FC2839">
              <w:rPr>
                <w:lang w:val="en-AU"/>
              </w:rPr>
              <w:t>William Angliss Institute of TAFE</w:t>
            </w:r>
          </w:p>
        </w:tc>
      </w:tr>
      <w:tr w:rsidR="00BD2681" w:rsidRPr="00FC2839" w:rsidTr="00BD2681">
        <w:tc>
          <w:tcPr>
            <w:tcW w:w="6771" w:type="dxa"/>
            <w:gridSpan w:val="2"/>
          </w:tcPr>
          <w:p w:rsidR="00BD2681" w:rsidRPr="00FC2839" w:rsidRDefault="00BD2681" w:rsidP="00BD2681">
            <w:pPr>
              <w:pStyle w:val="AcknowledgementsImprint"/>
              <w:spacing w:before="0" w:after="0"/>
              <w:ind w:left="0"/>
              <w:rPr>
                <w:lang w:val="en-AU"/>
              </w:rPr>
            </w:pPr>
            <w:r w:rsidRPr="00FC2839">
              <w:rPr>
                <w:lang w:val="en-AU"/>
              </w:rPr>
              <w:t>555 La Trobe Street</w:t>
            </w:r>
          </w:p>
        </w:tc>
      </w:tr>
      <w:tr w:rsidR="00BD2681" w:rsidRPr="00FC2839" w:rsidTr="00BD2681">
        <w:tc>
          <w:tcPr>
            <w:tcW w:w="6771" w:type="dxa"/>
            <w:gridSpan w:val="2"/>
          </w:tcPr>
          <w:p w:rsidR="00BD2681" w:rsidRPr="00FC2839" w:rsidRDefault="00BD2681" w:rsidP="00BD2681">
            <w:pPr>
              <w:pStyle w:val="AcknowledgementsImprint"/>
              <w:spacing w:before="0" w:after="0"/>
              <w:ind w:left="0"/>
              <w:rPr>
                <w:lang w:val="en-AU"/>
              </w:rPr>
            </w:pPr>
            <w:r w:rsidRPr="00FC2839">
              <w:rPr>
                <w:lang w:val="en-AU"/>
              </w:rPr>
              <w:t>Melbourne 3000 Victoria</w:t>
            </w:r>
          </w:p>
        </w:tc>
      </w:tr>
      <w:tr w:rsidR="00BD2681" w:rsidRPr="00FC2839" w:rsidTr="00BD2681">
        <w:tc>
          <w:tcPr>
            <w:tcW w:w="2376" w:type="dxa"/>
          </w:tcPr>
          <w:p w:rsidR="00BD2681" w:rsidRPr="00FC2839" w:rsidRDefault="00BD2681" w:rsidP="00BD2681">
            <w:pPr>
              <w:pStyle w:val="AcknowledgementsImprint"/>
              <w:spacing w:before="0" w:after="0"/>
              <w:ind w:left="0"/>
              <w:rPr>
                <w:lang w:val="en-AU"/>
              </w:rPr>
            </w:pPr>
            <w:r w:rsidRPr="00FC2839">
              <w:rPr>
                <w:lang w:val="en-AU"/>
              </w:rPr>
              <w:t>Telephone:</w:t>
            </w:r>
          </w:p>
        </w:tc>
        <w:tc>
          <w:tcPr>
            <w:tcW w:w="4395" w:type="dxa"/>
          </w:tcPr>
          <w:p w:rsidR="00BD2681" w:rsidRPr="00FC2839" w:rsidRDefault="00BD2681" w:rsidP="00BD2681">
            <w:pPr>
              <w:pStyle w:val="AcknowledgementsImprint"/>
              <w:spacing w:before="0" w:after="0"/>
              <w:ind w:left="0"/>
              <w:rPr>
                <w:lang w:val="en-AU"/>
              </w:rPr>
            </w:pPr>
            <w:r w:rsidRPr="00FC2839">
              <w:rPr>
                <w:lang w:val="en-AU"/>
              </w:rPr>
              <w:t>(03) 9606 2111</w:t>
            </w:r>
          </w:p>
        </w:tc>
      </w:tr>
      <w:tr w:rsidR="00BD2681" w:rsidRPr="00FC2839" w:rsidTr="00BD2681">
        <w:tc>
          <w:tcPr>
            <w:tcW w:w="2376" w:type="dxa"/>
          </w:tcPr>
          <w:p w:rsidR="00BD2681" w:rsidRPr="00FC2839" w:rsidRDefault="00BD2681" w:rsidP="00BD2681">
            <w:pPr>
              <w:pStyle w:val="AcknowledgementsImprint"/>
              <w:spacing w:before="0" w:after="0"/>
              <w:ind w:left="0"/>
              <w:rPr>
                <w:lang w:val="en-AU"/>
              </w:rPr>
            </w:pPr>
            <w:r w:rsidRPr="00FC2839">
              <w:rPr>
                <w:lang w:val="en-AU"/>
              </w:rPr>
              <w:t>Facsimile:</w:t>
            </w:r>
          </w:p>
        </w:tc>
        <w:tc>
          <w:tcPr>
            <w:tcW w:w="4395" w:type="dxa"/>
          </w:tcPr>
          <w:p w:rsidR="00BD2681" w:rsidRPr="00FC2839" w:rsidRDefault="00BD2681" w:rsidP="00BD2681">
            <w:pPr>
              <w:pStyle w:val="AcknowledgementsImprint"/>
              <w:spacing w:before="0" w:after="0"/>
              <w:ind w:left="0"/>
              <w:rPr>
                <w:lang w:val="en-AU"/>
              </w:rPr>
            </w:pPr>
            <w:r w:rsidRPr="00FC2839">
              <w:rPr>
                <w:lang w:val="en-AU"/>
              </w:rPr>
              <w:t>(03) 9670 1330</w:t>
            </w:r>
          </w:p>
        </w:tc>
      </w:tr>
      <w:tr w:rsidR="00BD2681" w:rsidRPr="00FC2839" w:rsidTr="00BD2681">
        <w:tc>
          <w:tcPr>
            <w:tcW w:w="6771" w:type="dxa"/>
            <w:gridSpan w:val="2"/>
          </w:tcPr>
          <w:p w:rsidR="00BD2681" w:rsidRPr="00FC2839" w:rsidRDefault="00BD2681" w:rsidP="00D5589C">
            <w:pPr>
              <w:pStyle w:val="AcknowledgementsImprintBold"/>
              <w:ind w:left="0"/>
              <w:jc w:val="both"/>
              <w:rPr>
                <w:lang w:val="en-AU"/>
              </w:rPr>
            </w:pPr>
            <w:r w:rsidRPr="00FC2839">
              <w:rPr>
                <w:lang w:val="en-AU"/>
              </w:rPr>
              <w:t>Acknowledgements</w:t>
            </w:r>
          </w:p>
        </w:tc>
      </w:tr>
      <w:tr w:rsidR="00EB656D" w:rsidRPr="00FC2839" w:rsidTr="00BD2681">
        <w:tc>
          <w:tcPr>
            <w:tcW w:w="2376" w:type="dxa"/>
          </w:tcPr>
          <w:p w:rsidR="00EB656D" w:rsidRPr="00FC2839" w:rsidRDefault="00EB656D" w:rsidP="00BD2681">
            <w:pPr>
              <w:pStyle w:val="AcknowledgementsImprint"/>
              <w:spacing w:before="0" w:after="0"/>
              <w:ind w:left="0"/>
              <w:rPr>
                <w:lang w:val="en-AU"/>
              </w:rPr>
            </w:pPr>
            <w:r w:rsidRPr="00FC2839">
              <w:rPr>
                <w:lang w:val="en-AU"/>
              </w:rPr>
              <w:t>Project Director:</w:t>
            </w:r>
          </w:p>
        </w:tc>
        <w:tc>
          <w:tcPr>
            <w:tcW w:w="4395" w:type="dxa"/>
          </w:tcPr>
          <w:p w:rsidR="00EB656D" w:rsidRPr="00FC2839" w:rsidRDefault="00EB656D" w:rsidP="007D40D3">
            <w:pPr>
              <w:pStyle w:val="AcknowledgementsImprint"/>
              <w:spacing w:before="0" w:after="0"/>
              <w:ind w:left="0"/>
              <w:rPr>
                <w:lang w:val="en-AU"/>
              </w:rPr>
            </w:pPr>
            <w:r w:rsidRPr="00FC2839">
              <w:rPr>
                <w:lang w:val="en-AU"/>
              </w:rPr>
              <w:t>Wayne Crosbie</w:t>
            </w:r>
          </w:p>
        </w:tc>
      </w:tr>
      <w:tr w:rsidR="00EB656D" w:rsidRPr="00FC2839" w:rsidTr="00BD2681">
        <w:tc>
          <w:tcPr>
            <w:tcW w:w="2376" w:type="dxa"/>
          </w:tcPr>
          <w:p w:rsidR="00EB656D" w:rsidRPr="00FC2839" w:rsidRDefault="00EB656D" w:rsidP="00BD2681">
            <w:pPr>
              <w:pStyle w:val="AcknowledgementsImprint"/>
              <w:spacing w:before="0" w:after="0"/>
              <w:ind w:left="0"/>
              <w:rPr>
                <w:lang w:val="en-AU"/>
              </w:rPr>
            </w:pPr>
            <w:r w:rsidRPr="00FC2839">
              <w:rPr>
                <w:lang w:val="en-AU"/>
              </w:rPr>
              <w:t>Project Manager</w:t>
            </w:r>
          </w:p>
        </w:tc>
        <w:tc>
          <w:tcPr>
            <w:tcW w:w="4395" w:type="dxa"/>
          </w:tcPr>
          <w:p w:rsidR="00EB656D" w:rsidRPr="00FC2839" w:rsidRDefault="00EB656D" w:rsidP="007D40D3">
            <w:pPr>
              <w:pStyle w:val="AcknowledgementsImprint"/>
              <w:spacing w:before="0" w:after="0"/>
              <w:ind w:left="0"/>
              <w:rPr>
                <w:lang w:val="en-AU"/>
              </w:rPr>
            </w:pPr>
            <w:r w:rsidRPr="00FC2839">
              <w:rPr>
                <w:lang w:val="en-AU"/>
              </w:rPr>
              <w:t>Jim Irwin</w:t>
            </w:r>
          </w:p>
        </w:tc>
      </w:tr>
      <w:tr w:rsidR="00EB656D" w:rsidRPr="00FC2839" w:rsidTr="00BD2681">
        <w:tc>
          <w:tcPr>
            <w:tcW w:w="2376" w:type="dxa"/>
          </w:tcPr>
          <w:p w:rsidR="00EB656D" w:rsidRPr="00FC2839" w:rsidRDefault="00EB656D" w:rsidP="00BD2681">
            <w:pPr>
              <w:pStyle w:val="AcknowledgementsImprint"/>
              <w:spacing w:before="0" w:after="0"/>
              <w:ind w:left="0"/>
              <w:rPr>
                <w:lang w:val="en-AU"/>
              </w:rPr>
            </w:pPr>
            <w:r w:rsidRPr="00FC2839">
              <w:rPr>
                <w:lang w:val="en-AU"/>
              </w:rPr>
              <w:t>Chief Writer:</w:t>
            </w:r>
          </w:p>
        </w:tc>
        <w:tc>
          <w:tcPr>
            <w:tcW w:w="4395" w:type="dxa"/>
          </w:tcPr>
          <w:p w:rsidR="00EB656D" w:rsidRPr="00FC2839" w:rsidRDefault="00EB656D" w:rsidP="007D40D3">
            <w:pPr>
              <w:pStyle w:val="AcknowledgementsImprint"/>
              <w:spacing w:before="0" w:after="0"/>
              <w:ind w:left="0"/>
              <w:rPr>
                <w:lang w:val="en-AU"/>
              </w:rPr>
            </w:pPr>
            <w:r w:rsidRPr="00FC2839">
              <w:rPr>
                <w:lang w:val="en-AU"/>
              </w:rPr>
              <w:t>Alan Hickman</w:t>
            </w:r>
          </w:p>
        </w:tc>
      </w:tr>
      <w:tr w:rsidR="00EB656D" w:rsidRPr="00FC2839" w:rsidTr="00BD2681">
        <w:tc>
          <w:tcPr>
            <w:tcW w:w="2376" w:type="dxa"/>
          </w:tcPr>
          <w:p w:rsidR="00EB656D" w:rsidRPr="00FC2839" w:rsidRDefault="00EB656D" w:rsidP="00BD2681">
            <w:pPr>
              <w:pStyle w:val="AcknowledgementsImprint"/>
              <w:spacing w:before="0" w:after="0"/>
              <w:ind w:left="0"/>
              <w:rPr>
                <w:lang w:val="en-AU"/>
              </w:rPr>
            </w:pPr>
            <w:r w:rsidRPr="00FC2839">
              <w:rPr>
                <w:lang w:val="en-AU"/>
              </w:rPr>
              <w:t>Subject Writer:</w:t>
            </w:r>
          </w:p>
        </w:tc>
        <w:tc>
          <w:tcPr>
            <w:tcW w:w="4395" w:type="dxa"/>
          </w:tcPr>
          <w:p w:rsidR="00EB656D" w:rsidRPr="00FC2839" w:rsidRDefault="00EB656D" w:rsidP="007D40D3">
            <w:pPr>
              <w:pStyle w:val="AcknowledgementsImprint"/>
              <w:spacing w:before="0" w:after="0"/>
              <w:ind w:left="0"/>
              <w:rPr>
                <w:lang w:val="en-AU"/>
              </w:rPr>
            </w:pPr>
            <w:r w:rsidRPr="00FC2839">
              <w:rPr>
                <w:lang w:val="en-AU"/>
              </w:rPr>
              <w:t>Nick Hyland</w:t>
            </w:r>
          </w:p>
        </w:tc>
      </w:tr>
      <w:tr w:rsidR="00EB656D" w:rsidRPr="00FC2839" w:rsidTr="00BD2681">
        <w:tc>
          <w:tcPr>
            <w:tcW w:w="2376" w:type="dxa"/>
          </w:tcPr>
          <w:p w:rsidR="00EB656D" w:rsidRPr="00FC2839" w:rsidRDefault="00EB656D" w:rsidP="00BD2681">
            <w:pPr>
              <w:pStyle w:val="AcknowledgementsImprint"/>
              <w:spacing w:before="0" w:after="0"/>
              <w:ind w:left="0"/>
              <w:rPr>
                <w:lang w:val="en-AU"/>
              </w:rPr>
            </w:pPr>
            <w:r w:rsidRPr="00FC2839">
              <w:rPr>
                <w:lang w:val="en-AU"/>
              </w:rPr>
              <w:t>Editor:</w:t>
            </w:r>
          </w:p>
        </w:tc>
        <w:tc>
          <w:tcPr>
            <w:tcW w:w="4395" w:type="dxa"/>
          </w:tcPr>
          <w:p w:rsidR="00EB656D" w:rsidRPr="00FC2839" w:rsidRDefault="00EB656D" w:rsidP="007D40D3">
            <w:pPr>
              <w:pStyle w:val="AcknowledgementsImprint"/>
              <w:spacing w:before="0" w:after="0"/>
              <w:ind w:left="0"/>
              <w:rPr>
                <w:lang w:val="en-AU"/>
              </w:rPr>
            </w:pPr>
            <w:r w:rsidRPr="00FC2839">
              <w:rPr>
                <w:lang w:val="en-AU"/>
              </w:rPr>
              <w:t>Jim Irwin</w:t>
            </w:r>
          </w:p>
        </w:tc>
      </w:tr>
      <w:tr w:rsidR="00EB656D" w:rsidRPr="00FC2839" w:rsidTr="00BD2681">
        <w:tc>
          <w:tcPr>
            <w:tcW w:w="2376" w:type="dxa"/>
          </w:tcPr>
          <w:p w:rsidR="00EB656D" w:rsidRPr="00FC2839" w:rsidRDefault="00EB656D" w:rsidP="00BD2681">
            <w:pPr>
              <w:pStyle w:val="AcknowledgementsImprint"/>
              <w:spacing w:before="0" w:after="0"/>
              <w:ind w:left="0"/>
              <w:rPr>
                <w:lang w:val="en-AU"/>
              </w:rPr>
            </w:pPr>
            <w:r w:rsidRPr="00FC2839">
              <w:rPr>
                <w:lang w:val="en-AU"/>
              </w:rPr>
              <w:t>DTP/Production:</w:t>
            </w:r>
          </w:p>
        </w:tc>
        <w:tc>
          <w:tcPr>
            <w:tcW w:w="4395" w:type="dxa"/>
          </w:tcPr>
          <w:p w:rsidR="00EB656D" w:rsidRPr="00FC2839" w:rsidRDefault="00EB656D" w:rsidP="007D40D3">
            <w:pPr>
              <w:pStyle w:val="AcknowledgementsImprint"/>
              <w:spacing w:before="0" w:after="0"/>
              <w:ind w:left="0"/>
              <w:rPr>
                <w:lang w:val="en-AU"/>
              </w:rPr>
            </w:pPr>
            <w:r w:rsidRPr="00FC2839">
              <w:rPr>
                <w:lang w:val="en-AU"/>
              </w:rPr>
              <w:t>Daniel Chee, Mai Vu, Cindy Curran</w:t>
            </w:r>
          </w:p>
        </w:tc>
      </w:tr>
    </w:tbl>
    <w:p w:rsidR="00BD2681" w:rsidRPr="00FC2839" w:rsidRDefault="00BD2681" w:rsidP="00BD2681">
      <w:pPr>
        <w:pStyle w:val="BodyCopy-Introduction"/>
        <w:rPr>
          <w:noProof w:val="0"/>
        </w:rPr>
      </w:pPr>
    </w:p>
    <w:p w:rsidR="00AD7B23" w:rsidRPr="00FC2839" w:rsidRDefault="00AD7B23" w:rsidP="00AD7B23">
      <w:pPr>
        <w:pStyle w:val="AcknowledgementsImprint"/>
        <w:rPr>
          <w:lang w:val="en-AU"/>
        </w:rPr>
      </w:pPr>
      <w:r w:rsidRPr="00FC2839">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D7B23" w:rsidRPr="00FC2839" w:rsidRDefault="00AD7B23" w:rsidP="00AD7B23">
      <w:pPr>
        <w:pStyle w:val="AcknowledgementsImprint"/>
        <w:rPr>
          <w:lang w:val="en-AU"/>
        </w:rPr>
      </w:pPr>
      <w:r w:rsidRPr="00FC2839">
        <w:rPr>
          <w:lang w:val="en-AU"/>
        </w:rPr>
        <w:t xml:space="preserve">The ASEAN Secretariat is based in Jakarta, Indonesia. </w:t>
      </w:r>
    </w:p>
    <w:p w:rsidR="00AD7B23" w:rsidRPr="00FC2839" w:rsidRDefault="00AD7B23" w:rsidP="00AD7B23">
      <w:pPr>
        <w:pStyle w:val="AcknowledgementsImprint"/>
        <w:rPr>
          <w:lang w:val="en-AU"/>
        </w:rPr>
      </w:pPr>
      <w:r w:rsidRPr="00FC2839">
        <w:rPr>
          <w:lang w:val="en-AU"/>
        </w:rPr>
        <w:t xml:space="preserve">General Information on ASEAN appears online at the ASEAN Website: </w:t>
      </w:r>
      <w:hyperlink r:id="rId29" w:history="1">
        <w:r w:rsidRPr="00FC2839">
          <w:rPr>
            <w:rStyle w:val="Hyperlink"/>
            <w:rFonts w:eastAsiaTheme="majorEastAsia"/>
            <w:lang w:val="en-AU"/>
          </w:rPr>
          <w:t>www.asean.org</w:t>
        </w:r>
      </w:hyperlink>
      <w:r w:rsidRPr="00FC2839">
        <w:rPr>
          <w:lang w:val="en-AU"/>
        </w:rPr>
        <w:t>.</w:t>
      </w:r>
    </w:p>
    <w:p w:rsidR="00AD7B23" w:rsidRPr="00FC2839" w:rsidRDefault="00AD7B23" w:rsidP="00AD7B23">
      <w:pPr>
        <w:pStyle w:val="AcknowledgementsImprint"/>
        <w:rPr>
          <w:lang w:val="en-AU"/>
        </w:rPr>
      </w:pPr>
      <w:r w:rsidRPr="00FC2839">
        <w:rPr>
          <w:lang w:val="en-AU"/>
        </w:rPr>
        <w:t>All text is produced by William Angliss Institute of TAFE for the ASEAN Project on “</w:t>
      </w:r>
      <w:r w:rsidR="00DA3908" w:rsidRPr="00FC2839">
        <w:rPr>
          <w:lang w:val="en-AU"/>
        </w:rPr>
        <w:t>Toolbox Development for Tourism Labour Divisions for Travel Agencies and Tour Operations</w:t>
      </w:r>
      <w:r w:rsidRPr="00FC2839">
        <w:rPr>
          <w:lang w:val="en-AU"/>
        </w:rPr>
        <w:t>”.</w:t>
      </w:r>
    </w:p>
    <w:p w:rsidR="00AD7B23" w:rsidRPr="00FC2839" w:rsidRDefault="00AD7B23" w:rsidP="00AD7B23">
      <w:pPr>
        <w:pStyle w:val="AcknowledgementsImprint"/>
        <w:rPr>
          <w:lang w:val="en-AU"/>
        </w:rPr>
      </w:pPr>
      <w:r w:rsidRPr="00FC2839">
        <w:rPr>
          <w:lang w:val="en-AU"/>
        </w:rPr>
        <w:t>This publication is supported by the Australian Government’s aid program through the ASEAN-Australia Development Cooperation Program Phase II (AADCP II).</w:t>
      </w:r>
    </w:p>
    <w:p w:rsidR="00AD7B23" w:rsidRPr="00FC2839" w:rsidRDefault="00AD7B23" w:rsidP="00AD7B23">
      <w:pPr>
        <w:pStyle w:val="AcknowledgementsImprint"/>
        <w:rPr>
          <w:lang w:val="en-AU"/>
        </w:rPr>
      </w:pPr>
      <w:r w:rsidRPr="00FC2839">
        <w:rPr>
          <w:lang w:val="en-AU"/>
        </w:rPr>
        <w:t>Copyright: Association of Southeast Asian Nations (ASEAN</w:t>
      </w:r>
      <w:r w:rsidR="005A2C14" w:rsidRPr="00FC2839">
        <w:rPr>
          <w:lang w:val="en-AU"/>
        </w:rPr>
        <w:t>) 2015</w:t>
      </w:r>
      <w:r w:rsidRPr="00FC2839">
        <w:rPr>
          <w:lang w:val="en-AU"/>
        </w:rPr>
        <w:t xml:space="preserve">. </w:t>
      </w:r>
    </w:p>
    <w:p w:rsidR="00AD7B23" w:rsidRPr="00FC2839" w:rsidRDefault="00AD7B23" w:rsidP="00AD7B23">
      <w:pPr>
        <w:pStyle w:val="AcknowledgementsImprint"/>
        <w:rPr>
          <w:lang w:val="en-AU"/>
        </w:rPr>
      </w:pPr>
      <w:r w:rsidRPr="00FC2839">
        <w:rPr>
          <w:lang w:val="en-AU"/>
        </w:rPr>
        <w:t>All rights reserved.</w:t>
      </w:r>
    </w:p>
    <w:p w:rsidR="00AD7B23" w:rsidRPr="00FC2839" w:rsidRDefault="00AD7B23" w:rsidP="00AD7B23">
      <w:pPr>
        <w:pStyle w:val="AcknowledgementsImprintBold"/>
        <w:rPr>
          <w:sz w:val="18"/>
          <w:szCs w:val="18"/>
          <w:lang w:val="en-AU"/>
        </w:rPr>
      </w:pPr>
      <w:r w:rsidRPr="00FC2839">
        <w:rPr>
          <w:sz w:val="18"/>
          <w:szCs w:val="18"/>
          <w:lang w:val="en-AU"/>
        </w:rPr>
        <w:t>Disclaimer</w:t>
      </w:r>
    </w:p>
    <w:p w:rsidR="00AD7B23" w:rsidRPr="00FC2839" w:rsidRDefault="00AD7B23" w:rsidP="00AD7B23">
      <w:pPr>
        <w:pStyle w:val="AcknowledgementsImprint"/>
        <w:rPr>
          <w:lang w:val="en-AU"/>
        </w:rPr>
      </w:pPr>
      <w:r w:rsidRPr="00FC2839">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D7B23" w:rsidRPr="00FC2839" w:rsidRDefault="00AD7B23" w:rsidP="00AD7B23">
      <w:pPr>
        <w:pStyle w:val="AcknowledgementsImprint"/>
        <w:rPr>
          <w:lang w:val="en-AU"/>
        </w:rPr>
      </w:pPr>
      <w:r w:rsidRPr="00FC2839">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AD7B23" w:rsidRPr="00FC2839" w:rsidRDefault="00AD7B23" w:rsidP="00AD7B23">
      <w:pPr>
        <w:pStyle w:val="AcknowledgementsImprint"/>
        <w:rPr>
          <w:lang w:val="en-AU"/>
        </w:rPr>
      </w:pPr>
      <w:r w:rsidRPr="00FC2839">
        <w:rPr>
          <w:lang w:val="en-AU"/>
        </w:rPr>
        <w:t xml:space="preserve">Additional images have been sourced from Flickr and SXC and are used under Creative Commons licence:  </w:t>
      </w:r>
      <w:hyperlink r:id="rId30" w:history="1">
        <w:r w:rsidRPr="00FC2839">
          <w:rPr>
            <w:rStyle w:val="Hyperlink"/>
            <w:rFonts w:eastAsiaTheme="majorEastAsia"/>
            <w:szCs w:val="18"/>
            <w:lang w:val="en-AU"/>
          </w:rPr>
          <w:t>http://creativecommons.org/licenses/by/2.0/deed.en</w:t>
        </w:r>
      </w:hyperlink>
    </w:p>
    <w:p w:rsidR="00AD7B23" w:rsidRPr="00FC2839" w:rsidRDefault="00AD7B23" w:rsidP="00AD7B23">
      <w:pPr>
        <w:pStyle w:val="AcknowledgementsImprint"/>
        <w:rPr>
          <w:lang w:val="en-AU"/>
        </w:rPr>
      </w:pPr>
    </w:p>
    <w:p w:rsidR="00AD7B23" w:rsidRPr="00FC2839" w:rsidRDefault="00AD7B23" w:rsidP="00AD7B23">
      <w:pPr>
        <w:pStyle w:val="AcknowledgementsImprint"/>
        <w:rPr>
          <w:lang w:val="en-AU"/>
        </w:rPr>
      </w:pPr>
      <w:r w:rsidRPr="00FC2839">
        <w:rPr>
          <w:lang w:val="en-AU"/>
        </w:rPr>
        <w:t xml:space="preserve">File name: </w:t>
      </w:r>
      <w:r w:rsidR="00A56064" w:rsidRPr="00FC2839">
        <w:rPr>
          <w:lang w:val="en-AU"/>
        </w:rPr>
        <w:fldChar w:fldCharType="begin"/>
      </w:r>
      <w:r w:rsidR="00A56064" w:rsidRPr="00FC2839">
        <w:rPr>
          <w:lang w:val="en-AU"/>
        </w:rPr>
        <w:instrText xml:space="preserve"> FILENAME   \* MERGEFORMAT </w:instrText>
      </w:r>
      <w:r w:rsidR="00A56064" w:rsidRPr="00FC2839">
        <w:rPr>
          <w:lang w:val="en-AU"/>
        </w:rPr>
        <w:fldChar w:fldCharType="separate"/>
      </w:r>
      <w:r w:rsidR="00F62438">
        <w:rPr>
          <w:noProof/>
          <w:lang w:val="en-AU"/>
        </w:rPr>
        <w:t>TM_Monitor_maintain_a_business_comp_syst_291015</w:t>
      </w:r>
      <w:r w:rsidR="00A56064" w:rsidRPr="00FC2839">
        <w:rPr>
          <w:lang w:val="en-AU"/>
        </w:rPr>
        <w:fldChar w:fldCharType="end"/>
      </w:r>
    </w:p>
    <w:p w:rsidR="00BD2681" w:rsidRPr="00FC2839" w:rsidRDefault="00BD2681" w:rsidP="002D13CA">
      <w:pPr>
        <w:pStyle w:val="AcknowledgementsImprint"/>
        <w:rPr>
          <w:lang w:val="en-AU"/>
        </w:rPr>
      </w:pPr>
    </w:p>
    <w:p w:rsidR="00BD2681" w:rsidRPr="00FC2839" w:rsidRDefault="00BD2681" w:rsidP="002D13CA">
      <w:pPr>
        <w:pStyle w:val="AcknowledgementsImprint"/>
        <w:rPr>
          <w:lang w:val="en-AU"/>
        </w:rPr>
        <w:sectPr w:rsidR="00BD2681" w:rsidRPr="00FC2839" w:rsidSect="00A77F3F">
          <w:headerReference w:type="even" r:id="rId31"/>
          <w:headerReference w:type="default" r:id="rId32"/>
          <w:footerReference w:type="even" r:id="rId33"/>
          <w:footerReference w:type="default" r:id="rId34"/>
          <w:pgSz w:w="11906" w:h="16838"/>
          <w:pgMar w:top="1440" w:right="1440" w:bottom="1440" w:left="1440" w:header="708" w:footer="708" w:gutter="0"/>
          <w:cols w:space="708"/>
          <w:docGrid w:linePitch="360"/>
        </w:sectPr>
      </w:pPr>
    </w:p>
    <w:p w:rsidR="00D5589C" w:rsidRPr="00FC2839" w:rsidRDefault="00BA0A9E" w:rsidP="00D5589C">
      <w:pPr>
        <w:pStyle w:val="BodyCopy"/>
        <w:rPr>
          <w:noProof w:val="0"/>
          <w:szCs w:val="24"/>
        </w:rPr>
      </w:pPr>
      <w:r w:rsidRPr="00FC2839">
        <w:rPr>
          <w:szCs w:val="24"/>
          <w:lang w:val="en-US" w:eastAsia="en-US"/>
        </w:rPr>
        <w:lastRenderedPageBreak/>
        <mc:AlternateContent>
          <mc:Choice Requires="wpg">
            <w:drawing>
              <wp:anchor distT="0" distB="0" distL="114300" distR="114300" simplePos="0" relativeHeight="251667456" behindDoc="0" locked="0" layoutInCell="1" allowOverlap="1" wp14:anchorId="548E50E3" wp14:editId="72C1E9A8">
                <wp:simplePos x="0" y="0"/>
                <wp:positionH relativeFrom="column">
                  <wp:posOffset>0</wp:posOffset>
                </wp:positionH>
                <wp:positionV relativeFrom="paragraph">
                  <wp:posOffset>103505</wp:posOffset>
                </wp:positionV>
                <wp:extent cx="3017520" cy="542290"/>
                <wp:effectExtent l="0" t="0" r="1905" b="1905"/>
                <wp:wrapSquare wrapText="bothSides"/>
                <wp:docPr id="68"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7520" cy="542290"/>
                          <a:chOff x="0" y="0"/>
                          <a:chExt cx="30175" cy="5425"/>
                        </a:xfrm>
                      </wpg:grpSpPr>
                      <pic:pic xmlns:pic="http://schemas.openxmlformats.org/drawingml/2006/picture">
                        <pic:nvPicPr>
                          <pic:cNvPr id="74" name="Picture 3" descr="420px-Seal_of_ASEAN.svg.png"/>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9326" y="182"/>
                            <a:ext cx="4572" cy="463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8" name="Picture 7" descr="Colour_Logo-lockup.png"/>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13472" y="0"/>
                            <a:ext cx="16703" cy="54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2" name="Picture 115"/>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609"/>
                            <a:ext cx="8778" cy="396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C08779D" id="Group 32" o:spid="_x0000_s1026" style="position:absolute;margin-left:0;margin-top:8.15pt;width:237.6pt;height:42.7pt;z-index:251667456" coordsize="30175,54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g3T4DGAAAA2wAAAA8AAABkcnMvZG93bnJldi54bWxEj0FrwkAUhO+F/oflFXqrm6q0NnUVFcXe&#10;RA3Y3h7ZZzaYfRuy2xj99W6h4HGYmW+Y8bSzlWip8aVjBa+9BARx7nTJhYJsv3oZgfABWWPlmBRc&#10;yMN08vgwxlS7M2+p3YVCRAj7FBWYEOpUSp8bsuh7riaO3tE1FkOUTSF1g+cIt5XsJ8mbtFhyXDBY&#10;08JQftr9WgXreThkP6PjRzZfL9vN92FvBourUs9P3ewTRKAu3MP/7S+t4H0If1/iD5CTG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ODdPgMYAAADbAAAADwAAAAAAAAAAAAAA&#10;AACfAgAAZHJzL2Rvd25yZXYueG1sUEsFBgAAAAAEAAQA9wAAAJIDAAAAAA==&#10;">
                  <v:imagedata r:id="rId26"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Y6iyy9AAAA2wAAAA8AAABkcnMvZG93bnJldi54bWxET02LwjAQvQv+hzCCN031oFKNooK6R7cK&#10;XodmbIrNpDTRZv/95rCwx8f73uyibcSHOl87VjCbZiCIS6drrhTcb6fJCoQPyBobx6TghzzstsPB&#10;BnPtev6mTxEqkULY56jAhNDmUvrSkEU/dS1x4p6usxgS7CqpO+xTuG3kPMsW0mLNqcFgS0dD5at4&#10;WwV7c24Pl3h6u6epbbw+in4lC6XGo7hfgwgUw7/4z/2lFSzT2PQl/QC5/QU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NjqLLL0AAADbAAAADwAAAAAAAAAAAAAAAACfAgAAZHJz&#10;L2Rvd25yZXYueG1sUEsFBgAAAAAEAAQA9wAAAIkDAAAAAA==&#10;">
                  <v:imagedata r:id="rId27"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PuflLFAAAA2wAAAA8AAABkcnMvZG93bnJldi54bWxEj0FrwkAUhO+F/oflFXopumnEEmI2IoWW&#10;Cl7UgtdH9pmE7L5Ns6uJ/74rFHocZuYbplhP1ogrDb51rOB1noAgrpxuuVbwffyYZSB8QNZoHJOC&#10;G3lYl48PBebajbyn6yHUIkLY56igCaHPpfRVQxb93PXE0Tu7wWKIcqilHnCMcGtkmiRv0mLLcaHB&#10;nt4bqrrDxSp4udVmn22Wy8r8dNuOT5+X3cIq9fw0bVYgAk3hP/zX/tIKshTuX+IPkOU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T7n5SxQAAANsAAAAPAAAAAAAAAAAAAAAA&#10;AJ8CAABkcnMvZG93bnJldi54bWxQSwUGAAAAAAQABAD3AAAAkQMAAAAA&#10;">
                  <v:imagedata r:id="rId28" o:title=""/>
                  <v:path arrowok="t"/>
                </v:shape>
                <w10:wrap type="square"/>
              </v:group>
            </w:pict>
          </mc:Fallback>
        </mc:AlternateContent>
      </w:r>
    </w:p>
    <w:p w:rsidR="00D5589C" w:rsidRPr="00FC2839" w:rsidRDefault="00D5589C">
      <w:pPr>
        <w:rPr>
          <w:rFonts w:ascii="Helvetica" w:hAnsi="Helvetica"/>
          <w:szCs w:val="24"/>
        </w:rPr>
      </w:pPr>
    </w:p>
    <w:p w:rsidR="00D5589C" w:rsidRPr="00FC2839" w:rsidRDefault="00D5589C">
      <w:pPr>
        <w:rPr>
          <w:rFonts w:ascii="Helvetica" w:hAnsi="Helvetica"/>
          <w:szCs w:val="24"/>
        </w:rPr>
      </w:pPr>
    </w:p>
    <w:p w:rsidR="00D5589C" w:rsidRPr="00FC2839" w:rsidRDefault="00D5589C" w:rsidP="003C7CC6">
      <w:pPr>
        <w:pStyle w:val="TableofContents"/>
      </w:pPr>
      <w:r w:rsidRPr="00FC2839">
        <w:t>Table of contents</w:t>
      </w:r>
    </w:p>
    <w:p w:rsidR="00F62438" w:rsidRDefault="00063B61">
      <w:pPr>
        <w:pStyle w:val="TOC1"/>
        <w:tabs>
          <w:tab w:val="right" w:leader="dot" w:pos="9016"/>
        </w:tabs>
        <w:rPr>
          <w:rFonts w:asciiTheme="minorHAnsi" w:hAnsiTheme="minorHAnsi"/>
          <w:noProof/>
        </w:rPr>
      </w:pPr>
      <w:r w:rsidRPr="00FC2839">
        <w:rPr>
          <w:szCs w:val="24"/>
        </w:rPr>
        <w:fldChar w:fldCharType="begin"/>
      </w:r>
      <w:r w:rsidR="003C7CC6" w:rsidRPr="00FC2839">
        <w:rPr>
          <w:szCs w:val="24"/>
        </w:rPr>
        <w:instrText xml:space="preserve"> TOC \h \z \t "Heading 1,1" </w:instrText>
      </w:r>
      <w:r w:rsidRPr="00FC2839">
        <w:rPr>
          <w:szCs w:val="24"/>
        </w:rPr>
        <w:fldChar w:fldCharType="separate"/>
      </w:r>
      <w:hyperlink w:anchor="_Toc433386768" w:history="1">
        <w:r w:rsidR="00F62438" w:rsidRPr="0098230C">
          <w:rPr>
            <w:rStyle w:val="Hyperlink"/>
            <w:noProof/>
          </w:rPr>
          <w:t>Introduction to trainee manual</w:t>
        </w:r>
        <w:r w:rsidR="00F62438">
          <w:rPr>
            <w:noProof/>
            <w:webHidden/>
          </w:rPr>
          <w:tab/>
        </w:r>
        <w:r w:rsidR="00F62438">
          <w:rPr>
            <w:noProof/>
            <w:webHidden/>
          </w:rPr>
          <w:fldChar w:fldCharType="begin"/>
        </w:r>
        <w:r w:rsidR="00F62438">
          <w:rPr>
            <w:noProof/>
            <w:webHidden/>
          </w:rPr>
          <w:instrText xml:space="preserve"> PAGEREF _Toc433386768 \h </w:instrText>
        </w:r>
        <w:r w:rsidR="00F62438">
          <w:rPr>
            <w:noProof/>
            <w:webHidden/>
          </w:rPr>
        </w:r>
        <w:r w:rsidR="00F62438">
          <w:rPr>
            <w:noProof/>
            <w:webHidden/>
          </w:rPr>
          <w:fldChar w:fldCharType="separate"/>
        </w:r>
        <w:r w:rsidR="00776156">
          <w:rPr>
            <w:noProof/>
            <w:webHidden/>
          </w:rPr>
          <w:t>1</w:t>
        </w:r>
        <w:r w:rsidR="00F62438">
          <w:rPr>
            <w:noProof/>
            <w:webHidden/>
          </w:rPr>
          <w:fldChar w:fldCharType="end"/>
        </w:r>
      </w:hyperlink>
    </w:p>
    <w:p w:rsidR="00F62438" w:rsidRDefault="00E52520">
      <w:pPr>
        <w:pStyle w:val="TOC1"/>
        <w:tabs>
          <w:tab w:val="right" w:leader="dot" w:pos="9016"/>
        </w:tabs>
        <w:rPr>
          <w:rFonts w:asciiTheme="minorHAnsi" w:hAnsiTheme="minorHAnsi"/>
          <w:noProof/>
        </w:rPr>
      </w:pPr>
      <w:hyperlink w:anchor="_Toc433386769" w:history="1">
        <w:r w:rsidR="00F62438" w:rsidRPr="0098230C">
          <w:rPr>
            <w:rStyle w:val="Hyperlink"/>
            <w:noProof/>
          </w:rPr>
          <w:t>Unit descriptor</w:t>
        </w:r>
        <w:r w:rsidR="00F62438">
          <w:rPr>
            <w:noProof/>
            <w:webHidden/>
          </w:rPr>
          <w:tab/>
        </w:r>
        <w:r w:rsidR="00F62438">
          <w:rPr>
            <w:noProof/>
            <w:webHidden/>
          </w:rPr>
          <w:fldChar w:fldCharType="begin"/>
        </w:r>
        <w:r w:rsidR="00F62438">
          <w:rPr>
            <w:noProof/>
            <w:webHidden/>
          </w:rPr>
          <w:instrText xml:space="preserve"> PAGEREF _Toc433386769 \h </w:instrText>
        </w:r>
        <w:r w:rsidR="00F62438">
          <w:rPr>
            <w:noProof/>
            <w:webHidden/>
          </w:rPr>
        </w:r>
        <w:r w:rsidR="00F62438">
          <w:rPr>
            <w:noProof/>
            <w:webHidden/>
          </w:rPr>
          <w:fldChar w:fldCharType="separate"/>
        </w:r>
        <w:r w:rsidR="00776156">
          <w:rPr>
            <w:noProof/>
            <w:webHidden/>
          </w:rPr>
          <w:t>3</w:t>
        </w:r>
        <w:r w:rsidR="00F62438">
          <w:rPr>
            <w:noProof/>
            <w:webHidden/>
          </w:rPr>
          <w:fldChar w:fldCharType="end"/>
        </w:r>
      </w:hyperlink>
    </w:p>
    <w:p w:rsidR="00F62438" w:rsidRDefault="00E52520">
      <w:pPr>
        <w:pStyle w:val="TOC1"/>
        <w:tabs>
          <w:tab w:val="right" w:leader="dot" w:pos="9016"/>
        </w:tabs>
        <w:rPr>
          <w:rFonts w:asciiTheme="minorHAnsi" w:hAnsiTheme="minorHAnsi"/>
          <w:noProof/>
        </w:rPr>
      </w:pPr>
      <w:hyperlink w:anchor="_Toc433386770" w:history="1">
        <w:r w:rsidR="00F62438" w:rsidRPr="0098230C">
          <w:rPr>
            <w:rStyle w:val="Hyperlink"/>
            <w:noProof/>
          </w:rPr>
          <w:t>Assessment matrix</w:t>
        </w:r>
        <w:r w:rsidR="00F62438">
          <w:rPr>
            <w:noProof/>
            <w:webHidden/>
          </w:rPr>
          <w:tab/>
        </w:r>
        <w:r w:rsidR="00F62438">
          <w:rPr>
            <w:noProof/>
            <w:webHidden/>
          </w:rPr>
          <w:fldChar w:fldCharType="begin"/>
        </w:r>
        <w:r w:rsidR="00F62438">
          <w:rPr>
            <w:noProof/>
            <w:webHidden/>
          </w:rPr>
          <w:instrText xml:space="preserve"> PAGEREF _Toc433386770 \h </w:instrText>
        </w:r>
        <w:r w:rsidR="00F62438">
          <w:rPr>
            <w:noProof/>
            <w:webHidden/>
          </w:rPr>
        </w:r>
        <w:r w:rsidR="00F62438">
          <w:rPr>
            <w:noProof/>
            <w:webHidden/>
          </w:rPr>
          <w:fldChar w:fldCharType="separate"/>
        </w:r>
        <w:r w:rsidR="00776156">
          <w:rPr>
            <w:noProof/>
            <w:webHidden/>
          </w:rPr>
          <w:t>5</w:t>
        </w:r>
        <w:r w:rsidR="00F62438">
          <w:rPr>
            <w:noProof/>
            <w:webHidden/>
          </w:rPr>
          <w:fldChar w:fldCharType="end"/>
        </w:r>
      </w:hyperlink>
    </w:p>
    <w:p w:rsidR="00F62438" w:rsidRDefault="00E52520">
      <w:pPr>
        <w:pStyle w:val="TOC1"/>
        <w:tabs>
          <w:tab w:val="right" w:leader="dot" w:pos="9016"/>
        </w:tabs>
        <w:rPr>
          <w:rFonts w:asciiTheme="minorHAnsi" w:hAnsiTheme="minorHAnsi"/>
          <w:noProof/>
        </w:rPr>
      </w:pPr>
      <w:hyperlink w:anchor="_Toc433386771" w:history="1">
        <w:r w:rsidR="00F62438" w:rsidRPr="0098230C">
          <w:rPr>
            <w:rStyle w:val="Hyperlink"/>
            <w:noProof/>
          </w:rPr>
          <w:t>Glossary</w:t>
        </w:r>
        <w:r w:rsidR="00F62438">
          <w:rPr>
            <w:noProof/>
            <w:webHidden/>
          </w:rPr>
          <w:tab/>
        </w:r>
        <w:r w:rsidR="00F62438">
          <w:rPr>
            <w:noProof/>
            <w:webHidden/>
          </w:rPr>
          <w:fldChar w:fldCharType="begin"/>
        </w:r>
        <w:r w:rsidR="00F62438">
          <w:rPr>
            <w:noProof/>
            <w:webHidden/>
          </w:rPr>
          <w:instrText xml:space="preserve"> PAGEREF _Toc433386771 \h </w:instrText>
        </w:r>
        <w:r w:rsidR="00F62438">
          <w:rPr>
            <w:noProof/>
            <w:webHidden/>
          </w:rPr>
        </w:r>
        <w:r w:rsidR="00F62438">
          <w:rPr>
            <w:noProof/>
            <w:webHidden/>
          </w:rPr>
          <w:fldChar w:fldCharType="separate"/>
        </w:r>
        <w:r w:rsidR="00776156">
          <w:rPr>
            <w:noProof/>
            <w:webHidden/>
          </w:rPr>
          <w:t>7</w:t>
        </w:r>
        <w:r w:rsidR="00F62438">
          <w:rPr>
            <w:noProof/>
            <w:webHidden/>
          </w:rPr>
          <w:fldChar w:fldCharType="end"/>
        </w:r>
      </w:hyperlink>
    </w:p>
    <w:p w:rsidR="00F62438" w:rsidRDefault="00E52520">
      <w:pPr>
        <w:pStyle w:val="TOC1"/>
        <w:tabs>
          <w:tab w:val="right" w:leader="dot" w:pos="9016"/>
        </w:tabs>
        <w:rPr>
          <w:rFonts w:asciiTheme="minorHAnsi" w:hAnsiTheme="minorHAnsi"/>
          <w:noProof/>
        </w:rPr>
      </w:pPr>
      <w:hyperlink w:anchor="_Toc433386772" w:history="1">
        <w:r w:rsidR="00F62438" w:rsidRPr="0098230C">
          <w:rPr>
            <w:rStyle w:val="Hyperlink"/>
            <w:noProof/>
          </w:rPr>
          <w:t>Element 1:  Monitor effectiveness of computer equipment</w:t>
        </w:r>
        <w:r w:rsidR="00F62438">
          <w:rPr>
            <w:noProof/>
            <w:webHidden/>
          </w:rPr>
          <w:tab/>
        </w:r>
        <w:r w:rsidR="00F62438">
          <w:rPr>
            <w:noProof/>
            <w:webHidden/>
          </w:rPr>
          <w:fldChar w:fldCharType="begin"/>
        </w:r>
        <w:r w:rsidR="00F62438">
          <w:rPr>
            <w:noProof/>
            <w:webHidden/>
          </w:rPr>
          <w:instrText xml:space="preserve"> PAGEREF _Toc433386772 \h </w:instrText>
        </w:r>
        <w:r w:rsidR="00F62438">
          <w:rPr>
            <w:noProof/>
            <w:webHidden/>
          </w:rPr>
        </w:r>
        <w:r w:rsidR="00F62438">
          <w:rPr>
            <w:noProof/>
            <w:webHidden/>
          </w:rPr>
          <w:fldChar w:fldCharType="separate"/>
        </w:r>
        <w:r w:rsidR="00776156">
          <w:rPr>
            <w:noProof/>
            <w:webHidden/>
          </w:rPr>
          <w:t>11</w:t>
        </w:r>
        <w:r w:rsidR="00F62438">
          <w:rPr>
            <w:noProof/>
            <w:webHidden/>
          </w:rPr>
          <w:fldChar w:fldCharType="end"/>
        </w:r>
      </w:hyperlink>
    </w:p>
    <w:p w:rsidR="00F62438" w:rsidRDefault="00E52520">
      <w:pPr>
        <w:pStyle w:val="TOC1"/>
        <w:tabs>
          <w:tab w:val="right" w:leader="dot" w:pos="9016"/>
        </w:tabs>
        <w:rPr>
          <w:rFonts w:asciiTheme="minorHAnsi" w:hAnsiTheme="minorHAnsi"/>
          <w:noProof/>
        </w:rPr>
      </w:pPr>
      <w:hyperlink w:anchor="_Toc433386773" w:history="1">
        <w:r w:rsidR="00F62438" w:rsidRPr="0098230C">
          <w:rPr>
            <w:rStyle w:val="Hyperlink"/>
            <w:noProof/>
          </w:rPr>
          <w:t>Element 2:  Purchase hardware and software</w:t>
        </w:r>
        <w:r w:rsidR="00F62438">
          <w:rPr>
            <w:noProof/>
            <w:webHidden/>
          </w:rPr>
          <w:tab/>
        </w:r>
        <w:r w:rsidR="00F62438">
          <w:rPr>
            <w:noProof/>
            <w:webHidden/>
          </w:rPr>
          <w:fldChar w:fldCharType="begin"/>
        </w:r>
        <w:r w:rsidR="00F62438">
          <w:rPr>
            <w:noProof/>
            <w:webHidden/>
          </w:rPr>
          <w:instrText xml:space="preserve"> PAGEREF _Toc433386773 \h </w:instrText>
        </w:r>
        <w:r w:rsidR="00F62438">
          <w:rPr>
            <w:noProof/>
            <w:webHidden/>
          </w:rPr>
        </w:r>
        <w:r w:rsidR="00F62438">
          <w:rPr>
            <w:noProof/>
            <w:webHidden/>
          </w:rPr>
          <w:fldChar w:fldCharType="separate"/>
        </w:r>
        <w:r w:rsidR="00776156">
          <w:rPr>
            <w:noProof/>
            <w:webHidden/>
          </w:rPr>
          <w:t>27</w:t>
        </w:r>
        <w:r w:rsidR="00F62438">
          <w:rPr>
            <w:noProof/>
            <w:webHidden/>
          </w:rPr>
          <w:fldChar w:fldCharType="end"/>
        </w:r>
      </w:hyperlink>
    </w:p>
    <w:p w:rsidR="00F62438" w:rsidRDefault="00E52520">
      <w:pPr>
        <w:pStyle w:val="TOC1"/>
        <w:tabs>
          <w:tab w:val="right" w:leader="dot" w:pos="9016"/>
        </w:tabs>
        <w:rPr>
          <w:rFonts w:asciiTheme="minorHAnsi" w:hAnsiTheme="minorHAnsi"/>
          <w:noProof/>
        </w:rPr>
      </w:pPr>
      <w:hyperlink w:anchor="_Toc433386774" w:history="1">
        <w:r w:rsidR="00F62438" w:rsidRPr="0098230C">
          <w:rPr>
            <w:rStyle w:val="Hyperlink"/>
            <w:noProof/>
          </w:rPr>
          <w:t>Element 3:  Maintain computer equipment and systems</w:t>
        </w:r>
        <w:r w:rsidR="00F62438">
          <w:rPr>
            <w:noProof/>
            <w:webHidden/>
          </w:rPr>
          <w:tab/>
        </w:r>
        <w:r w:rsidR="00F62438">
          <w:rPr>
            <w:noProof/>
            <w:webHidden/>
          </w:rPr>
          <w:fldChar w:fldCharType="begin"/>
        </w:r>
        <w:r w:rsidR="00F62438">
          <w:rPr>
            <w:noProof/>
            <w:webHidden/>
          </w:rPr>
          <w:instrText xml:space="preserve"> PAGEREF _Toc433386774 \h </w:instrText>
        </w:r>
        <w:r w:rsidR="00F62438">
          <w:rPr>
            <w:noProof/>
            <w:webHidden/>
          </w:rPr>
        </w:r>
        <w:r w:rsidR="00F62438">
          <w:rPr>
            <w:noProof/>
            <w:webHidden/>
          </w:rPr>
          <w:fldChar w:fldCharType="separate"/>
        </w:r>
        <w:r w:rsidR="00776156">
          <w:rPr>
            <w:noProof/>
            <w:webHidden/>
          </w:rPr>
          <w:t>101</w:t>
        </w:r>
        <w:r w:rsidR="00F62438">
          <w:rPr>
            <w:noProof/>
            <w:webHidden/>
          </w:rPr>
          <w:fldChar w:fldCharType="end"/>
        </w:r>
      </w:hyperlink>
    </w:p>
    <w:p w:rsidR="00F62438" w:rsidRDefault="00E52520">
      <w:pPr>
        <w:pStyle w:val="TOC1"/>
        <w:tabs>
          <w:tab w:val="right" w:leader="dot" w:pos="9016"/>
        </w:tabs>
        <w:rPr>
          <w:rFonts w:asciiTheme="minorHAnsi" w:hAnsiTheme="minorHAnsi"/>
          <w:noProof/>
        </w:rPr>
      </w:pPr>
      <w:hyperlink w:anchor="_Toc433386775" w:history="1">
        <w:r w:rsidR="00F62438" w:rsidRPr="0098230C">
          <w:rPr>
            <w:rStyle w:val="Hyperlink"/>
            <w:noProof/>
          </w:rPr>
          <w:t>Presentation of written work</w:t>
        </w:r>
        <w:r w:rsidR="00F62438">
          <w:rPr>
            <w:noProof/>
            <w:webHidden/>
          </w:rPr>
          <w:tab/>
        </w:r>
        <w:r w:rsidR="00F62438">
          <w:rPr>
            <w:noProof/>
            <w:webHidden/>
          </w:rPr>
          <w:fldChar w:fldCharType="begin"/>
        </w:r>
        <w:r w:rsidR="00F62438">
          <w:rPr>
            <w:noProof/>
            <w:webHidden/>
          </w:rPr>
          <w:instrText xml:space="preserve"> PAGEREF _Toc433386775 \h </w:instrText>
        </w:r>
        <w:r w:rsidR="00F62438">
          <w:rPr>
            <w:noProof/>
            <w:webHidden/>
          </w:rPr>
        </w:r>
        <w:r w:rsidR="00F62438">
          <w:rPr>
            <w:noProof/>
            <w:webHidden/>
          </w:rPr>
          <w:fldChar w:fldCharType="separate"/>
        </w:r>
        <w:r w:rsidR="00776156">
          <w:rPr>
            <w:noProof/>
            <w:webHidden/>
          </w:rPr>
          <w:t>129</w:t>
        </w:r>
        <w:r w:rsidR="00F62438">
          <w:rPr>
            <w:noProof/>
            <w:webHidden/>
          </w:rPr>
          <w:fldChar w:fldCharType="end"/>
        </w:r>
      </w:hyperlink>
    </w:p>
    <w:p w:rsidR="00F62438" w:rsidRDefault="00E52520">
      <w:pPr>
        <w:pStyle w:val="TOC1"/>
        <w:tabs>
          <w:tab w:val="right" w:leader="dot" w:pos="9016"/>
        </w:tabs>
        <w:rPr>
          <w:rFonts w:asciiTheme="minorHAnsi" w:hAnsiTheme="minorHAnsi"/>
          <w:noProof/>
        </w:rPr>
      </w:pPr>
      <w:hyperlink w:anchor="_Toc433386776" w:history="1">
        <w:r w:rsidR="00F62438" w:rsidRPr="0098230C">
          <w:rPr>
            <w:rStyle w:val="Hyperlink"/>
            <w:noProof/>
          </w:rPr>
          <w:t>Recommended reading</w:t>
        </w:r>
        <w:r w:rsidR="00F62438">
          <w:rPr>
            <w:noProof/>
            <w:webHidden/>
          </w:rPr>
          <w:tab/>
        </w:r>
        <w:r w:rsidR="00F62438">
          <w:rPr>
            <w:noProof/>
            <w:webHidden/>
          </w:rPr>
          <w:fldChar w:fldCharType="begin"/>
        </w:r>
        <w:r w:rsidR="00F62438">
          <w:rPr>
            <w:noProof/>
            <w:webHidden/>
          </w:rPr>
          <w:instrText xml:space="preserve"> PAGEREF _Toc433386776 \h </w:instrText>
        </w:r>
        <w:r w:rsidR="00F62438">
          <w:rPr>
            <w:noProof/>
            <w:webHidden/>
          </w:rPr>
        </w:r>
        <w:r w:rsidR="00F62438">
          <w:rPr>
            <w:noProof/>
            <w:webHidden/>
          </w:rPr>
          <w:fldChar w:fldCharType="separate"/>
        </w:r>
        <w:r w:rsidR="00776156">
          <w:rPr>
            <w:noProof/>
            <w:webHidden/>
          </w:rPr>
          <w:t>131</w:t>
        </w:r>
        <w:r w:rsidR="00F62438">
          <w:rPr>
            <w:noProof/>
            <w:webHidden/>
          </w:rPr>
          <w:fldChar w:fldCharType="end"/>
        </w:r>
      </w:hyperlink>
    </w:p>
    <w:p w:rsidR="00F62438" w:rsidRDefault="00E52520">
      <w:pPr>
        <w:pStyle w:val="TOC1"/>
        <w:tabs>
          <w:tab w:val="right" w:leader="dot" w:pos="9016"/>
        </w:tabs>
        <w:rPr>
          <w:rFonts w:asciiTheme="minorHAnsi" w:hAnsiTheme="minorHAnsi"/>
          <w:noProof/>
        </w:rPr>
      </w:pPr>
      <w:hyperlink w:anchor="_Toc433386777" w:history="1">
        <w:r w:rsidR="00F62438" w:rsidRPr="0098230C">
          <w:rPr>
            <w:rStyle w:val="Hyperlink"/>
            <w:noProof/>
          </w:rPr>
          <w:t>Trainee evaluation sheet</w:t>
        </w:r>
        <w:r w:rsidR="00F62438">
          <w:rPr>
            <w:noProof/>
            <w:webHidden/>
          </w:rPr>
          <w:tab/>
        </w:r>
        <w:r w:rsidR="00F62438">
          <w:rPr>
            <w:noProof/>
            <w:webHidden/>
          </w:rPr>
          <w:fldChar w:fldCharType="begin"/>
        </w:r>
        <w:r w:rsidR="00F62438">
          <w:rPr>
            <w:noProof/>
            <w:webHidden/>
          </w:rPr>
          <w:instrText xml:space="preserve"> PAGEREF _Toc433386777 \h </w:instrText>
        </w:r>
        <w:r w:rsidR="00F62438">
          <w:rPr>
            <w:noProof/>
            <w:webHidden/>
          </w:rPr>
        </w:r>
        <w:r w:rsidR="00F62438">
          <w:rPr>
            <w:noProof/>
            <w:webHidden/>
          </w:rPr>
          <w:fldChar w:fldCharType="separate"/>
        </w:r>
        <w:r w:rsidR="00776156">
          <w:rPr>
            <w:noProof/>
            <w:webHidden/>
          </w:rPr>
          <w:t>133</w:t>
        </w:r>
        <w:r w:rsidR="00F62438">
          <w:rPr>
            <w:noProof/>
            <w:webHidden/>
          </w:rPr>
          <w:fldChar w:fldCharType="end"/>
        </w:r>
      </w:hyperlink>
    </w:p>
    <w:p w:rsidR="00F62438" w:rsidRDefault="00E52520">
      <w:pPr>
        <w:pStyle w:val="TOC1"/>
        <w:tabs>
          <w:tab w:val="right" w:leader="dot" w:pos="9016"/>
        </w:tabs>
        <w:rPr>
          <w:rFonts w:asciiTheme="minorHAnsi" w:hAnsiTheme="minorHAnsi"/>
          <w:noProof/>
        </w:rPr>
      </w:pPr>
      <w:hyperlink w:anchor="_Toc433386778" w:history="1">
        <w:r w:rsidR="00F62438" w:rsidRPr="0098230C">
          <w:rPr>
            <w:rStyle w:val="Hyperlink"/>
            <w:noProof/>
          </w:rPr>
          <w:t>Trainee self-assessment checklist</w:t>
        </w:r>
        <w:r w:rsidR="00F62438">
          <w:rPr>
            <w:noProof/>
            <w:webHidden/>
          </w:rPr>
          <w:tab/>
        </w:r>
        <w:r w:rsidR="00F62438">
          <w:rPr>
            <w:noProof/>
            <w:webHidden/>
          </w:rPr>
          <w:fldChar w:fldCharType="begin"/>
        </w:r>
        <w:r w:rsidR="00F62438">
          <w:rPr>
            <w:noProof/>
            <w:webHidden/>
          </w:rPr>
          <w:instrText xml:space="preserve"> PAGEREF _Toc433386778 \h </w:instrText>
        </w:r>
        <w:r w:rsidR="00F62438">
          <w:rPr>
            <w:noProof/>
            <w:webHidden/>
          </w:rPr>
        </w:r>
        <w:r w:rsidR="00F62438">
          <w:rPr>
            <w:noProof/>
            <w:webHidden/>
          </w:rPr>
          <w:fldChar w:fldCharType="separate"/>
        </w:r>
        <w:r w:rsidR="00776156">
          <w:rPr>
            <w:noProof/>
            <w:webHidden/>
          </w:rPr>
          <w:t>135</w:t>
        </w:r>
        <w:r w:rsidR="00F62438">
          <w:rPr>
            <w:noProof/>
            <w:webHidden/>
          </w:rPr>
          <w:fldChar w:fldCharType="end"/>
        </w:r>
      </w:hyperlink>
    </w:p>
    <w:p w:rsidR="00D5589C" w:rsidRPr="00FC2839" w:rsidRDefault="00063B61">
      <w:pPr>
        <w:rPr>
          <w:rFonts w:ascii="Helvetica" w:eastAsia="Calibri" w:hAnsi="Helvetica" w:cs="Calibri"/>
          <w:szCs w:val="24"/>
          <w:lang w:eastAsia="ar-SA"/>
        </w:rPr>
      </w:pPr>
      <w:r w:rsidRPr="00FC2839">
        <w:rPr>
          <w:rFonts w:ascii="Helvetica" w:hAnsi="Helvetica"/>
          <w:szCs w:val="24"/>
        </w:rPr>
        <w:fldChar w:fldCharType="end"/>
      </w:r>
      <w:r w:rsidR="00D5589C" w:rsidRPr="00FC2839">
        <w:rPr>
          <w:rFonts w:ascii="Helvetica" w:hAnsi="Helvetica"/>
          <w:szCs w:val="24"/>
        </w:rPr>
        <w:br w:type="page"/>
      </w:r>
    </w:p>
    <w:p w:rsidR="00D5589C" w:rsidRPr="00FC2839" w:rsidRDefault="00D5589C" w:rsidP="00BD2681">
      <w:pPr>
        <w:pStyle w:val="BodyCopy"/>
        <w:rPr>
          <w:noProof w:val="0"/>
          <w:szCs w:val="24"/>
        </w:rPr>
      </w:pPr>
    </w:p>
    <w:p w:rsidR="00D5589C" w:rsidRPr="00FC2839" w:rsidRDefault="00D5589C" w:rsidP="00BD2681">
      <w:pPr>
        <w:pStyle w:val="BodyCopy"/>
        <w:rPr>
          <w:noProof w:val="0"/>
          <w:szCs w:val="24"/>
        </w:rPr>
        <w:sectPr w:rsidR="00D5589C" w:rsidRPr="00FC2839" w:rsidSect="00CB546F">
          <w:headerReference w:type="even" r:id="rId35"/>
          <w:headerReference w:type="default" r:id="rId36"/>
          <w:footerReference w:type="even" r:id="rId37"/>
          <w:footerReference w:type="default" r:id="rId38"/>
          <w:pgSz w:w="11906" w:h="16838" w:code="9"/>
          <w:pgMar w:top="1440" w:right="1440" w:bottom="1440" w:left="1440" w:header="709" w:footer="468" w:gutter="0"/>
          <w:cols w:space="708"/>
          <w:docGrid w:linePitch="360"/>
        </w:sectPr>
      </w:pPr>
    </w:p>
    <w:p w:rsidR="00E83E16" w:rsidRPr="00FC2839" w:rsidRDefault="00E83E16" w:rsidP="00E83E16">
      <w:pPr>
        <w:pStyle w:val="Heading1"/>
      </w:pPr>
      <w:bookmarkStart w:id="4" w:name="_Toc334515496"/>
      <w:bookmarkStart w:id="5" w:name="_Toc337029813"/>
      <w:bookmarkStart w:id="6" w:name="_Toc370805486"/>
      <w:bookmarkStart w:id="7" w:name="_Toc433386768"/>
      <w:r w:rsidRPr="00FC2839">
        <w:lastRenderedPageBreak/>
        <w:t>Introduction to trainee manual</w:t>
      </w:r>
      <w:bookmarkEnd w:id="4"/>
      <w:bookmarkEnd w:id="5"/>
      <w:bookmarkEnd w:id="6"/>
      <w:bookmarkEnd w:id="7"/>
    </w:p>
    <w:p w:rsidR="00E83E16" w:rsidRPr="00FC2839" w:rsidRDefault="00E83E16" w:rsidP="00E83E16">
      <w:pPr>
        <w:pStyle w:val="Heading3"/>
      </w:pPr>
      <w:r w:rsidRPr="00FC2839">
        <w:t>To the Trainee</w:t>
      </w:r>
    </w:p>
    <w:p w:rsidR="00E83E16" w:rsidRPr="00FC2839" w:rsidRDefault="00E83E16" w:rsidP="00E83E16">
      <w:pPr>
        <w:pStyle w:val="BodyCopy"/>
        <w:rPr>
          <w:noProof w:val="0"/>
        </w:rPr>
      </w:pPr>
      <w:r w:rsidRPr="00FC2839">
        <w:rPr>
          <w:noProof w:val="0"/>
        </w:rPr>
        <w:t>Congratulations on joining this course. This Trainee Manual is one part of a ‘toolbox’ which is a resource provided to trainees, trainers and assessors to help you become competent in various areas of your work.</w:t>
      </w:r>
    </w:p>
    <w:p w:rsidR="00E83E16" w:rsidRPr="00FC2839" w:rsidRDefault="00E83E16" w:rsidP="00E83E16">
      <w:pPr>
        <w:pStyle w:val="BodyCopy"/>
        <w:rPr>
          <w:noProof w:val="0"/>
        </w:rPr>
      </w:pPr>
      <w:r w:rsidRPr="00FC2839">
        <w:rPr>
          <w:noProof w:val="0"/>
        </w:rPr>
        <w:t>The ‘toolbox’ consists of three elements:</w:t>
      </w:r>
    </w:p>
    <w:p w:rsidR="00E83E16" w:rsidRPr="00FC2839" w:rsidRDefault="00E83E16" w:rsidP="00E83E16">
      <w:pPr>
        <w:pStyle w:val="Bullet1"/>
      </w:pPr>
      <w:r w:rsidRPr="00FC2839">
        <w:t>A Trainee Manual for you to read and study at home or in class</w:t>
      </w:r>
    </w:p>
    <w:p w:rsidR="00E83E16" w:rsidRPr="00FC2839" w:rsidRDefault="00E83E16" w:rsidP="00E83E16">
      <w:pPr>
        <w:pStyle w:val="Bullet1"/>
      </w:pPr>
      <w:r w:rsidRPr="00FC2839">
        <w:t>A Trainer Guide with Power Point slides to help your Trainer explain the content of the training material and provide class activities to help with practice</w:t>
      </w:r>
    </w:p>
    <w:p w:rsidR="00E83E16" w:rsidRPr="00FC2839" w:rsidRDefault="00E83E16" w:rsidP="00E83E16">
      <w:pPr>
        <w:pStyle w:val="Bullet1"/>
      </w:pPr>
      <w:r w:rsidRPr="00FC2839">
        <w:t>An Assessment Manual which provides your Assessor with oral and written questions and other assessment tasks to establish whether or not you have achieved competency.</w:t>
      </w:r>
    </w:p>
    <w:p w:rsidR="00E83E16" w:rsidRPr="00FC2839" w:rsidRDefault="00E83E16" w:rsidP="00E83E16">
      <w:pPr>
        <w:pStyle w:val="BodyCopy"/>
        <w:rPr>
          <w:noProof w:val="0"/>
        </w:rPr>
      </w:pPr>
      <w:r w:rsidRPr="00FC2839">
        <w:rPr>
          <w:noProof w:val="0"/>
        </w:rPr>
        <w:t xml:space="preserve">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w:t>
      </w:r>
      <w:r w:rsidR="005A2C14" w:rsidRPr="00FC2839">
        <w:rPr>
          <w:noProof w:val="0"/>
        </w:rPr>
        <w:t>throughout all</w:t>
      </w:r>
      <w:r w:rsidRPr="00FC2839">
        <w:rPr>
          <w:noProof w:val="0"/>
        </w:rPr>
        <w:t xml:space="preserve"> the ASEAN member states.</w:t>
      </w:r>
    </w:p>
    <w:p w:rsidR="00E83E16" w:rsidRPr="00FC2839" w:rsidRDefault="00E83E16" w:rsidP="00E83E16">
      <w:pPr>
        <w:pStyle w:val="BodyCopy"/>
        <w:rPr>
          <w:noProof w:val="0"/>
        </w:rPr>
      </w:pPr>
      <w:r w:rsidRPr="00FC2839">
        <w:rPr>
          <w:noProof w:val="0"/>
        </w:rPr>
        <w:t>What is the CBT and CBA system and why has it been adopted by ASEAN?</w:t>
      </w:r>
    </w:p>
    <w:p w:rsidR="00E83E16" w:rsidRPr="00FC2839" w:rsidRDefault="00E83E16" w:rsidP="00E83E16">
      <w:pPr>
        <w:pStyle w:val="BodyCopy"/>
        <w:rPr>
          <w:noProof w:val="0"/>
        </w:rPr>
      </w:pPr>
      <w:r w:rsidRPr="00FC2839">
        <w:rPr>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r w:rsidR="005A2C14" w:rsidRPr="00FC2839">
        <w:rPr>
          <w:noProof w:val="0"/>
        </w:rPr>
        <w:t>trainees’</w:t>
      </w:r>
      <w:r w:rsidRPr="00FC2839">
        <w:rPr>
          <w:noProof w:val="0"/>
        </w:rPr>
        <w:t xml:space="preserve"> chances of obtaining employment.</w:t>
      </w:r>
    </w:p>
    <w:p w:rsidR="00E83E16" w:rsidRPr="00FC2839" w:rsidRDefault="00E83E16" w:rsidP="00E83E16">
      <w:pPr>
        <w:pStyle w:val="BodyCopy"/>
        <w:rPr>
          <w:noProof w:val="0"/>
        </w:rPr>
      </w:pPr>
      <w:r w:rsidRPr="00FC2839">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E83E16" w:rsidRPr="00FC2839" w:rsidRDefault="00E83E16" w:rsidP="00E83E16">
      <w:pPr>
        <w:pStyle w:val="BodyCopy"/>
        <w:rPr>
          <w:noProof w:val="0"/>
        </w:rPr>
      </w:pPr>
      <w:r w:rsidRPr="00FC2839">
        <w:rPr>
          <w:noProof w:val="0"/>
        </w:rPr>
        <w:t>What is a competency standard?</w:t>
      </w:r>
    </w:p>
    <w:p w:rsidR="00E83E16" w:rsidRPr="00FC2839" w:rsidRDefault="00E83E16" w:rsidP="00E83E16">
      <w:pPr>
        <w:pStyle w:val="BodyCopy"/>
        <w:rPr>
          <w:noProof w:val="0"/>
        </w:rPr>
      </w:pPr>
      <w:r w:rsidRPr="00FC2839">
        <w:rPr>
          <w:noProof w:val="0"/>
        </w:rPr>
        <w:t>Competency standards are descriptions of the skills and knowledge required to perform a task or activity at the level of a required standard.</w:t>
      </w:r>
    </w:p>
    <w:p w:rsidR="00E83E16" w:rsidRPr="00FC2839" w:rsidRDefault="00E83E16" w:rsidP="00E83E16">
      <w:pPr>
        <w:pStyle w:val="BodyCopy"/>
        <w:rPr>
          <w:noProof w:val="0"/>
        </w:rPr>
      </w:pPr>
      <w:r w:rsidRPr="00FC2839">
        <w:rPr>
          <w:noProof w:val="0"/>
        </w:rPr>
        <w:t>242 competency standards for the tourism and hospitality industries throughout the ASEAN region have been developed to cover all the knowledge, skills and attitudes required to work in the following occupational areas:</w:t>
      </w:r>
    </w:p>
    <w:p w:rsidR="00E83E16" w:rsidRPr="00FC2839" w:rsidRDefault="00E83E16" w:rsidP="00E83E16">
      <w:pPr>
        <w:pStyle w:val="Bullet1"/>
      </w:pPr>
      <w:r w:rsidRPr="00FC2839">
        <w:t>Housekeeping</w:t>
      </w:r>
    </w:p>
    <w:p w:rsidR="00E83E16" w:rsidRPr="00FC2839" w:rsidRDefault="00E83E16" w:rsidP="00E83E16">
      <w:pPr>
        <w:pStyle w:val="Bullet1"/>
      </w:pPr>
      <w:r w:rsidRPr="00FC2839">
        <w:t>Food Production</w:t>
      </w:r>
    </w:p>
    <w:p w:rsidR="00E83E16" w:rsidRPr="00FC2839" w:rsidRDefault="00E83E16" w:rsidP="00E83E16">
      <w:pPr>
        <w:pStyle w:val="Bullet1"/>
      </w:pPr>
      <w:r w:rsidRPr="00FC2839">
        <w:t>Food and Beverage Service</w:t>
      </w:r>
    </w:p>
    <w:p w:rsidR="00E83E16" w:rsidRPr="00FC2839" w:rsidRDefault="00E83E16" w:rsidP="00E83E16">
      <w:pPr>
        <w:pStyle w:val="Bullet1"/>
      </w:pPr>
      <w:r w:rsidRPr="00FC2839">
        <w:t>Front Office</w:t>
      </w:r>
    </w:p>
    <w:p w:rsidR="00E83E16" w:rsidRPr="00FC2839" w:rsidRDefault="00E83E16" w:rsidP="00E83E16">
      <w:pPr>
        <w:pStyle w:val="Bullet1"/>
      </w:pPr>
      <w:r w:rsidRPr="00FC2839">
        <w:lastRenderedPageBreak/>
        <w:t>Travel Agencies</w:t>
      </w:r>
    </w:p>
    <w:p w:rsidR="00E83E16" w:rsidRPr="00FC2839" w:rsidRDefault="00E83E16" w:rsidP="00E83E16">
      <w:pPr>
        <w:pStyle w:val="Bullet1"/>
      </w:pPr>
      <w:r w:rsidRPr="00FC2839">
        <w:t>Tour Operations.</w:t>
      </w:r>
    </w:p>
    <w:p w:rsidR="00E83E16" w:rsidRPr="00FC2839" w:rsidRDefault="00E83E16" w:rsidP="00E83E16">
      <w:pPr>
        <w:pStyle w:val="BodyCopy"/>
        <w:rPr>
          <w:noProof w:val="0"/>
        </w:rPr>
      </w:pPr>
      <w:r w:rsidRPr="00FC2839">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E83E16" w:rsidRPr="00FC2839" w:rsidRDefault="00E83E16" w:rsidP="00E83E16">
      <w:pPr>
        <w:pStyle w:val="BodyCopy"/>
        <w:rPr>
          <w:noProof w:val="0"/>
        </w:rPr>
      </w:pPr>
      <w:r w:rsidRPr="00FC2839">
        <w:rPr>
          <w:noProof w:val="0"/>
        </w:rPr>
        <w:t>There are other components of the competency standard:</w:t>
      </w:r>
    </w:p>
    <w:p w:rsidR="00E83E16" w:rsidRPr="00FC2839" w:rsidRDefault="00E83E16" w:rsidP="00E83E16">
      <w:pPr>
        <w:pStyle w:val="Bullet1"/>
      </w:pPr>
      <w:r w:rsidRPr="00FC2839">
        <w:rPr>
          <w:i/>
        </w:rPr>
        <w:t xml:space="preserve">Unit Title: </w:t>
      </w:r>
      <w:r w:rsidRPr="00FC2839">
        <w:t>statement about what is to be done in the workplace</w:t>
      </w:r>
    </w:p>
    <w:p w:rsidR="00E83E16" w:rsidRPr="00FC2839" w:rsidRDefault="00E83E16" w:rsidP="00E83E16">
      <w:pPr>
        <w:pStyle w:val="Bullet1"/>
      </w:pPr>
      <w:r w:rsidRPr="00FC2839">
        <w:rPr>
          <w:i/>
        </w:rPr>
        <w:t xml:space="preserve">Unit Number: </w:t>
      </w:r>
      <w:r w:rsidRPr="00FC2839">
        <w:t>unique number identifying the particular competency</w:t>
      </w:r>
    </w:p>
    <w:p w:rsidR="00E83E16" w:rsidRPr="00FC2839" w:rsidRDefault="00E83E16" w:rsidP="00E83E16">
      <w:pPr>
        <w:pStyle w:val="Bullet1"/>
      </w:pPr>
      <w:r w:rsidRPr="00FC2839">
        <w:rPr>
          <w:i/>
        </w:rPr>
        <w:t xml:space="preserve">Nominal hours: </w:t>
      </w:r>
      <w:r w:rsidRPr="00FC2839">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E83E16" w:rsidRPr="00FC2839" w:rsidRDefault="00E83E16" w:rsidP="00E83E16">
      <w:pPr>
        <w:pStyle w:val="BodyCopy"/>
        <w:rPr>
          <w:noProof w:val="0"/>
        </w:rPr>
      </w:pPr>
      <w:r w:rsidRPr="00FC2839">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E83E16" w:rsidRPr="00FC2839" w:rsidRDefault="00E83E16" w:rsidP="00E83E16">
      <w:pPr>
        <w:pStyle w:val="BodyCopy"/>
        <w:rPr>
          <w:noProof w:val="0"/>
        </w:rPr>
      </w:pPr>
      <w:r w:rsidRPr="00FC2839">
        <w:rPr>
          <w:noProof w:val="0"/>
        </w:rPr>
        <w:t>Your trainer and/or assessor may use other methods to assess you such as:</w:t>
      </w:r>
    </w:p>
    <w:p w:rsidR="00E83E16" w:rsidRPr="00FC2839" w:rsidRDefault="00E83E16" w:rsidP="00E83E16">
      <w:pPr>
        <w:pStyle w:val="Bullet1"/>
      </w:pPr>
      <w:r w:rsidRPr="00FC2839">
        <w:t>Journals</w:t>
      </w:r>
    </w:p>
    <w:p w:rsidR="00E83E16" w:rsidRPr="00FC2839" w:rsidRDefault="00E83E16" w:rsidP="00E83E16">
      <w:pPr>
        <w:pStyle w:val="Bullet1"/>
      </w:pPr>
      <w:r w:rsidRPr="00FC2839">
        <w:t>Oral presentations</w:t>
      </w:r>
    </w:p>
    <w:p w:rsidR="00E83E16" w:rsidRPr="00FC2839" w:rsidRDefault="00E83E16" w:rsidP="00E83E16">
      <w:pPr>
        <w:pStyle w:val="Bullet1"/>
      </w:pPr>
      <w:r w:rsidRPr="00FC2839">
        <w:t>Role plays</w:t>
      </w:r>
    </w:p>
    <w:p w:rsidR="00E83E16" w:rsidRPr="00FC2839" w:rsidRDefault="00E83E16" w:rsidP="00E83E16">
      <w:pPr>
        <w:pStyle w:val="Bullet1"/>
      </w:pPr>
      <w:r w:rsidRPr="00FC2839">
        <w:t>Log books</w:t>
      </w:r>
    </w:p>
    <w:p w:rsidR="00E83E16" w:rsidRPr="00FC2839" w:rsidRDefault="00E83E16" w:rsidP="00E83E16">
      <w:pPr>
        <w:pStyle w:val="Bullet1"/>
      </w:pPr>
      <w:r w:rsidRPr="00FC2839">
        <w:t>Group projects</w:t>
      </w:r>
    </w:p>
    <w:p w:rsidR="00E83E16" w:rsidRPr="00FC2839" w:rsidRDefault="00E83E16" w:rsidP="00E83E16">
      <w:pPr>
        <w:pStyle w:val="Bullet1"/>
      </w:pPr>
      <w:r w:rsidRPr="00FC2839">
        <w:t>Practical demonstrations.</w:t>
      </w:r>
    </w:p>
    <w:p w:rsidR="00E83E16" w:rsidRPr="00FC2839" w:rsidRDefault="00E83E16" w:rsidP="00E83E16">
      <w:pPr>
        <w:pStyle w:val="BodyCopy"/>
        <w:rPr>
          <w:noProof w:val="0"/>
        </w:rPr>
      </w:pPr>
      <w:r w:rsidRPr="00FC2839">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C13A31" w:rsidRPr="00FC2839" w:rsidRDefault="00C13A31" w:rsidP="00C13A31">
      <w:pPr>
        <w:pStyle w:val="BodyCopy"/>
        <w:rPr>
          <w:noProof w:val="0"/>
        </w:rPr>
      </w:pPr>
    </w:p>
    <w:p w:rsidR="00C13A31" w:rsidRPr="00FC2839" w:rsidRDefault="00C13A31">
      <w:pPr>
        <w:rPr>
          <w:rFonts w:ascii="Helvetica" w:hAnsi="Helvetica"/>
          <w:szCs w:val="24"/>
        </w:rPr>
        <w:sectPr w:rsidR="00C13A31" w:rsidRPr="00FC2839" w:rsidSect="001A29DB">
          <w:headerReference w:type="even" r:id="rId39"/>
          <w:headerReference w:type="default" r:id="rId40"/>
          <w:footerReference w:type="even" r:id="rId41"/>
          <w:footerReference w:type="default" r:id="rId42"/>
          <w:pgSz w:w="11906" w:h="16838"/>
          <w:pgMar w:top="1440" w:right="1440" w:bottom="1440" w:left="1440" w:header="708" w:footer="331" w:gutter="0"/>
          <w:pgNumType w:start="1"/>
          <w:cols w:space="708"/>
          <w:docGrid w:linePitch="360"/>
        </w:sectPr>
      </w:pPr>
    </w:p>
    <w:p w:rsidR="00C13A31" w:rsidRPr="00FC2839" w:rsidRDefault="00C13A31" w:rsidP="00C13A31">
      <w:pPr>
        <w:pStyle w:val="Heading1"/>
        <w:rPr>
          <w:szCs w:val="24"/>
        </w:rPr>
      </w:pPr>
      <w:bookmarkStart w:id="8" w:name="_Toc337029814"/>
      <w:bookmarkStart w:id="9" w:name="_Toc370805487"/>
      <w:bookmarkStart w:id="10" w:name="_Toc433386769"/>
      <w:r w:rsidRPr="00FC2839">
        <w:lastRenderedPageBreak/>
        <w:t>Unit descriptor</w:t>
      </w:r>
      <w:bookmarkEnd w:id="8"/>
      <w:bookmarkEnd w:id="9"/>
      <w:bookmarkEnd w:id="10"/>
    </w:p>
    <w:p w:rsidR="00C13A31" w:rsidRPr="00FC2839" w:rsidRDefault="00A56064" w:rsidP="00C13A31">
      <w:pPr>
        <w:pStyle w:val="BodyCopyBold"/>
        <w:rPr>
          <w:noProof w:val="0"/>
        </w:rPr>
      </w:pPr>
      <w:r w:rsidRPr="00FC2839">
        <w:rPr>
          <w:noProof w:val="0"/>
        </w:rPr>
        <w:fldChar w:fldCharType="begin"/>
      </w:r>
      <w:r w:rsidRPr="00FC2839">
        <w:rPr>
          <w:noProof w:val="0"/>
        </w:rPr>
        <w:instrText xml:space="preserve"> REF  UnitName  \* MERGEFORMAT </w:instrText>
      </w:r>
      <w:r w:rsidRPr="00FC2839">
        <w:rPr>
          <w:noProof w:val="0"/>
        </w:rPr>
        <w:fldChar w:fldCharType="separate"/>
      </w:r>
      <w:sdt>
        <w:sdtPr>
          <w:rPr>
            <w:noProof w:val="0"/>
          </w:rPr>
          <w:alias w:val="Unit name "/>
          <w:tag w:val="Unit name "/>
          <w:id w:val="917674971"/>
          <w:placeholder>
            <w:docPart w:val="AFB420EB5ABF4CD7AEE6DD2FE8979294"/>
          </w:placeholder>
        </w:sdtPr>
        <w:sdtEndPr>
          <w:rPr>
            <w:highlight w:val="yellow"/>
          </w:rPr>
        </w:sdtEndPr>
        <w:sdtContent>
          <w:r w:rsidR="00776156" w:rsidRPr="00FC2839">
            <w:rPr>
              <w:noProof w:val="0"/>
            </w:rPr>
            <w:t>Monitor and maintain a business computer system</w:t>
          </w:r>
        </w:sdtContent>
      </w:sdt>
      <w:r w:rsidRPr="00FC2839">
        <w:rPr>
          <w:noProof w:val="0"/>
          <w:highlight w:val="yellow"/>
        </w:rPr>
        <w:fldChar w:fldCharType="end"/>
      </w:r>
    </w:p>
    <w:p w:rsidR="00C13A31" w:rsidRPr="00FC2839" w:rsidRDefault="00C13A31" w:rsidP="00C13A31">
      <w:pPr>
        <w:pStyle w:val="BodyCopy"/>
        <w:rPr>
          <w:noProof w:val="0"/>
        </w:rPr>
      </w:pPr>
      <w:r w:rsidRPr="00FC2839">
        <w:rPr>
          <w:noProof w:val="0"/>
        </w:rPr>
        <w:t xml:space="preserve">This unit deals with the skills and knowledge required to </w:t>
      </w:r>
      <w:r w:rsidR="00517182" w:rsidRPr="00FC2839">
        <w:rPr>
          <w:noProof w:val="0"/>
        </w:rPr>
        <w:fldChar w:fldCharType="begin"/>
      </w:r>
      <w:r w:rsidR="00517182" w:rsidRPr="00FC2839">
        <w:rPr>
          <w:noProof w:val="0"/>
        </w:rPr>
        <w:instrText xml:space="preserve"> REF  UnitName  \* MERGEFORMAT </w:instrText>
      </w:r>
      <w:r w:rsidR="00517182" w:rsidRPr="00FC2839">
        <w:rPr>
          <w:noProof w:val="0"/>
        </w:rPr>
        <w:fldChar w:fldCharType="separate"/>
      </w:r>
      <w:sdt>
        <w:sdtPr>
          <w:rPr>
            <w:noProof w:val="0"/>
          </w:rPr>
          <w:alias w:val="Unit name "/>
          <w:tag w:val="Unit name "/>
          <w:id w:val="-1363126406"/>
          <w:placeholder>
            <w:docPart w:val="E13F172DEA0A485BB2245AA096CE570C"/>
          </w:placeholder>
        </w:sdtPr>
        <w:sdtEndPr>
          <w:rPr>
            <w:highlight w:val="yellow"/>
          </w:rPr>
        </w:sdtEndPr>
        <w:sdtContent>
          <w:r w:rsidR="00776156" w:rsidRPr="00FC2839">
            <w:rPr>
              <w:noProof w:val="0"/>
            </w:rPr>
            <w:t>Monitor and maintain a business computer system</w:t>
          </w:r>
        </w:sdtContent>
      </w:sdt>
      <w:r w:rsidR="00517182" w:rsidRPr="00FC2839">
        <w:rPr>
          <w:noProof w:val="0"/>
          <w:highlight w:val="yellow"/>
        </w:rPr>
        <w:fldChar w:fldCharType="end"/>
      </w:r>
      <w:r w:rsidR="009343EE" w:rsidRPr="00FC2839">
        <w:rPr>
          <w:noProof w:val="0"/>
        </w:rPr>
        <w:t xml:space="preserve"> </w:t>
      </w:r>
      <w:r w:rsidRPr="00FC2839">
        <w:rPr>
          <w:noProof w:val="0"/>
        </w:rPr>
        <w:t>in a range of settings within the travel industries workplace context.</w:t>
      </w:r>
    </w:p>
    <w:p w:rsidR="00C13A31" w:rsidRPr="00FC2839" w:rsidRDefault="00C13A31" w:rsidP="00C13A31">
      <w:pPr>
        <w:pStyle w:val="BodyCopyBold"/>
        <w:rPr>
          <w:noProof w:val="0"/>
        </w:rPr>
      </w:pPr>
      <w:r w:rsidRPr="00FC2839">
        <w:rPr>
          <w:noProof w:val="0"/>
        </w:rPr>
        <w:t xml:space="preserve">Unit Code: </w:t>
      </w:r>
    </w:p>
    <w:p w:rsidR="00C13A31" w:rsidRPr="00FC2839" w:rsidRDefault="00A56064" w:rsidP="00C13A31">
      <w:pPr>
        <w:pStyle w:val="BodyCopy"/>
        <w:rPr>
          <w:noProof w:val="0"/>
        </w:rPr>
      </w:pPr>
      <w:r w:rsidRPr="00FC2839">
        <w:rPr>
          <w:noProof w:val="0"/>
        </w:rPr>
        <w:fldChar w:fldCharType="begin"/>
      </w:r>
      <w:r w:rsidRPr="00FC2839">
        <w:rPr>
          <w:noProof w:val="0"/>
        </w:rPr>
        <w:instrText xml:space="preserve"> REF  UnitCode  \* MERGEFORMAT </w:instrText>
      </w:r>
      <w:r w:rsidRPr="00FC2839">
        <w:rPr>
          <w:noProof w:val="0"/>
        </w:rPr>
        <w:fldChar w:fldCharType="separate"/>
      </w:r>
      <w:sdt>
        <w:sdtPr>
          <w:rPr>
            <w:noProof w:val="0"/>
          </w:rPr>
          <w:alias w:val="Unit code"/>
          <w:tag w:val="Unit code"/>
          <w:id w:val="-346489406"/>
          <w:placeholder>
            <w:docPart w:val="819FBF4B8B504FB7902AA15DE207BD96"/>
          </w:placeholder>
        </w:sdtPr>
        <w:sdtEndPr/>
        <w:sdtContent>
          <w:r w:rsidR="00776156" w:rsidRPr="00FC2839">
            <w:rPr>
              <w:noProof w:val="0"/>
            </w:rPr>
            <w:t>D1.HGE.CL7.05</w:t>
          </w:r>
          <w:r w:rsidR="00776156" w:rsidRPr="00FC2839">
            <w:rPr>
              <w:noProof w:val="0"/>
            </w:rPr>
            <w:tab/>
            <w:t>D1.HML.CL10.04</w:t>
          </w:r>
          <w:r w:rsidR="00776156" w:rsidRPr="00FC2839">
            <w:rPr>
              <w:noProof w:val="0"/>
            </w:rPr>
            <w:br/>
            <w:t>D1.HRM.CL9.13</w:t>
          </w:r>
          <w:r w:rsidR="00776156" w:rsidRPr="00FC2839">
            <w:rPr>
              <w:noProof w:val="0"/>
            </w:rPr>
            <w:tab/>
            <w:t>D2.TRM.CL9.15</w:t>
          </w:r>
        </w:sdtContent>
      </w:sdt>
      <w:r w:rsidRPr="00FC2839">
        <w:rPr>
          <w:noProof w:val="0"/>
        </w:rPr>
        <w:fldChar w:fldCharType="end"/>
      </w:r>
    </w:p>
    <w:p w:rsidR="00C13A31" w:rsidRPr="00FC2839" w:rsidRDefault="00C13A31" w:rsidP="00C13A31">
      <w:pPr>
        <w:pStyle w:val="BodyCopyBold"/>
        <w:rPr>
          <w:noProof w:val="0"/>
        </w:rPr>
      </w:pPr>
      <w:r w:rsidRPr="00FC2839">
        <w:rPr>
          <w:noProof w:val="0"/>
        </w:rPr>
        <w:t>Nominal Hours:</w:t>
      </w:r>
    </w:p>
    <w:p w:rsidR="00C13A31" w:rsidRPr="00FC2839" w:rsidRDefault="00415DE8" w:rsidP="00C13A31">
      <w:pPr>
        <w:pStyle w:val="BodyCopy"/>
        <w:rPr>
          <w:noProof w:val="0"/>
        </w:rPr>
      </w:pPr>
      <w:r w:rsidRPr="00FC2839">
        <w:rPr>
          <w:noProof w:val="0"/>
        </w:rPr>
        <w:t>50</w:t>
      </w:r>
    </w:p>
    <w:p w:rsidR="00C13A31" w:rsidRPr="00FC2839" w:rsidRDefault="00C13A31" w:rsidP="00415DE8">
      <w:pPr>
        <w:pStyle w:val="Heading3"/>
      </w:pPr>
      <w:r w:rsidRPr="00FC2839">
        <w:t>Element 1:</w:t>
      </w:r>
      <w:r w:rsidR="00CE6040" w:rsidRPr="00FC2839">
        <w:t xml:space="preserve"> </w:t>
      </w:r>
      <w:bookmarkStart w:id="11" w:name="Element1"/>
      <w:sdt>
        <w:sdtPr>
          <w:rPr>
            <w:highlight w:val="yellow"/>
          </w:rPr>
          <w:alias w:val="Element1"/>
          <w:tag w:val="Element1"/>
          <w:id w:val="-454108863"/>
          <w:lock w:val="sdtLocked"/>
          <w:placeholder>
            <w:docPart w:val="B49CF466FAA149A0BDDDBD70D89F9EDD"/>
          </w:placeholder>
        </w:sdtPr>
        <w:sdtEndPr/>
        <w:sdtContent>
          <w:r w:rsidR="00415DE8" w:rsidRPr="00FC2839">
            <w:t>Monitor effectiveness of computer equipment</w:t>
          </w:r>
        </w:sdtContent>
      </w:sdt>
      <w:bookmarkEnd w:id="11"/>
    </w:p>
    <w:p w:rsidR="00C13A31" w:rsidRPr="00FC2839" w:rsidRDefault="00C13A31" w:rsidP="00C13A31">
      <w:pPr>
        <w:pStyle w:val="BodyCopyBold"/>
        <w:rPr>
          <w:noProof w:val="0"/>
        </w:rPr>
      </w:pPr>
      <w:r w:rsidRPr="00FC2839">
        <w:rPr>
          <w:noProof w:val="0"/>
        </w:rPr>
        <w:t>Performance Criteria</w:t>
      </w:r>
    </w:p>
    <w:p w:rsidR="00C13A31" w:rsidRPr="00FC2839" w:rsidRDefault="00C13A31" w:rsidP="00415DE8">
      <w:pPr>
        <w:pStyle w:val="BodyCopyIndent"/>
        <w:rPr>
          <w:noProof w:val="0"/>
        </w:rPr>
      </w:pPr>
      <w:r w:rsidRPr="00FC2839">
        <w:rPr>
          <w:noProof w:val="0"/>
        </w:rPr>
        <w:t>1.1</w:t>
      </w:r>
      <w:r w:rsidRPr="00FC2839">
        <w:rPr>
          <w:noProof w:val="0"/>
        </w:rPr>
        <w:tab/>
      </w:r>
      <w:bookmarkStart w:id="12" w:name="Criteria11"/>
      <w:sdt>
        <w:sdtPr>
          <w:rPr>
            <w:noProof w:val="0"/>
          </w:rPr>
          <w:alias w:val="Criteria11"/>
          <w:tag w:val="Criteria11"/>
          <w:id w:val="-1127778408"/>
          <w:lock w:val="sdtLocked"/>
          <w:placeholder>
            <w:docPart w:val="B49CF466FAA149A0BDDDBD70D89F9EDD"/>
          </w:placeholder>
        </w:sdtPr>
        <w:sdtEndPr/>
        <w:sdtContent>
          <w:r w:rsidR="00415DE8" w:rsidRPr="00FC2839">
            <w:rPr>
              <w:noProof w:val="0"/>
            </w:rPr>
            <w:t>Monitor and evaluate the effectiveness of computer equipment to ensure it meets enterprise needs through ongoing consultation with users</w:t>
          </w:r>
        </w:sdtContent>
      </w:sdt>
      <w:bookmarkEnd w:id="12"/>
    </w:p>
    <w:p w:rsidR="00C13A31" w:rsidRPr="00FC2839" w:rsidRDefault="00C13A31" w:rsidP="00415DE8">
      <w:pPr>
        <w:pStyle w:val="BodyCopyIndent"/>
        <w:rPr>
          <w:noProof w:val="0"/>
        </w:rPr>
      </w:pPr>
      <w:r w:rsidRPr="00FC2839">
        <w:rPr>
          <w:noProof w:val="0"/>
        </w:rPr>
        <w:t>1.2</w:t>
      </w:r>
      <w:r w:rsidRPr="00FC2839">
        <w:rPr>
          <w:noProof w:val="0"/>
        </w:rPr>
        <w:tab/>
      </w:r>
      <w:bookmarkStart w:id="13" w:name="Criteria12"/>
      <w:sdt>
        <w:sdtPr>
          <w:rPr>
            <w:noProof w:val="0"/>
          </w:rPr>
          <w:alias w:val="Criteria12"/>
          <w:tag w:val="Criteria12"/>
          <w:id w:val="405736065"/>
          <w:lock w:val="sdtLocked"/>
          <w:placeholder>
            <w:docPart w:val="B49CF466FAA149A0BDDDBD70D89F9EDD"/>
          </w:placeholder>
        </w:sdtPr>
        <w:sdtEndPr/>
        <w:sdtContent>
          <w:r w:rsidR="00415DE8" w:rsidRPr="00FC2839">
            <w:rPr>
              <w:noProof w:val="0"/>
            </w:rPr>
            <w:t>Monitor effectiveness through assessment of productivity and efficiency</w:t>
          </w:r>
        </w:sdtContent>
      </w:sdt>
      <w:bookmarkEnd w:id="13"/>
    </w:p>
    <w:p w:rsidR="00C13A31" w:rsidRPr="00FC2839" w:rsidRDefault="00C13A31" w:rsidP="00415DE8">
      <w:pPr>
        <w:pStyle w:val="BodyCopyIndent"/>
        <w:rPr>
          <w:noProof w:val="0"/>
        </w:rPr>
      </w:pPr>
      <w:r w:rsidRPr="00FC2839">
        <w:rPr>
          <w:noProof w:val="0"/>
        </w:rPr>
        <w:t>1.3</w:t>
      </w:r>
      <w:r w:rsidRPr="00FC2839">
        <w:rPr>
          <w:noProof w:val="0"/>
        </w:rPr>
        <w:tab/>
      </w:r>
      <w:bookmarkStart w:id="14" w:name="Criteria13"/>
      <w:sdt>
        <w:sdtPr>
          <w:rPr>
            <w:noProof w:val="0"/>
          </w:rPr>
          <w:alias w:val="Criteria13"/>
          <w:tag w:val="Criteria13"/>
          <w:id w:val="-1366747396"/>
          <w:lock w:val="sdtLocked"/>
          <w:placeholder>
            <w:docPart w:val="B49CF466FAA149A0BDDDBD70D89F9EDD"/>
          </w:placeholder>
        </w:sdtPr>
        <w:sdtEndPr/>
        <w:sdtContent>
          <w:r w:rsidR="00415DE8" w:rsidRPr="00FC2839">
            <w:rPr>
              <w:noProof w:val="0"/>
            </w:rPr>
            <w:t>Establish and implement procedures for identifying and resolving performance problems including use of specialised assistance</w:t>
          </w:r>
        </w:sdtContent>
      </w:sdt>
      <w:bookmarkEnd w:id="14"/>
    </w:p>
    <w:p w:rsidR="00C13A31" w:rsidRPr="00FC2839" w:rsidRDefault="00C13A31" w:rsidP="00415DE8">
      <w:pPr>
        <w:pStyle w:val="BodyCopyIndent"/>
        <w:rPr>
          <w:noProof w:val="0"/>
        </w:rPr>
      </w:pPr>
      <w:r w:rsidRPr="00FC2839">
        <w:rPr>
          <w:noProof w:val="0"/>
        </w:rPr>
        <w:t>1.4</w:t>
      </w:r>
      <w:r w:rsidRPr="00FC2839">
        <w:rPr>
          <w:noProof w:val="0"/>
        </w:rPr>
        <w:tab/>
      </w:r>
      <w:bookmarkStart w:id="15" w:name="Criteria14"/>
      <w:sdt>
        <w:sdtPr>
          <w:rPr>
            <w:noProof w:val="0"/>
          </w:rPr>
          <w:alias w:val="Criteria14"/>
          <w:tag w:val="Criteria14"/>
          <w:id w:val="-745028829"/>
          <w:lock w:val="sdtLocked"/>
          <w:placeholder>
            <w:docPart w:val="B49CF466FAA149A0BDDDBD70D89F9EDD"/>
          </w:placeholder>
        </w:sdtPr>
        <w:sdtEndPr/>
        <w:sdtContent>
          <w:r w:rsidR="00415DE8" w:rsidRPr="00FC2839">
            <w:rPr>
              <w:noProof w:val="0"/>
            </w:rPr>
            <w:t>Identify computer training needs and provide training opportunities</w:t>
          </w:r>
        </w:sdtContent>
      </w:sdt>
      <w:bookmarkEnd w:id="15"/>
    </w:p>
    <w:p w:rsidR="00C13A31" w:rsidRPr="00FC2839" w:rsidRDefault="00C13A31" w:rsidP="00415DE8">
      <w:pPr>
        <w:pStyle w:val="Heading3"/>
      </w:pPr>
      <w:r w:rsidRPr="00FC2839">
        <w:t xml:space="preserve">Element 2: </w:t>
      </w:r>
      <w:bookmarkStart w:id="16" w:name="Element2"/>
      <w:sdt>
        <w:sdtPr>
          <w:rPr>
            <w:highlight w:val="yellow"/>
          </w:rPr>
          <w:alias w:val="Element2"/>
          <w:tag w:val="Element2"/>
          <w:id w:val="1405419867"/>
          <w:lock w:val="sdtLocked"/>
          <w:placeholder>
            <w:docPart w:val="B49CF466FAA149A0BDDDBD70D89F9EDD"/>
          </w:placeholder>
        </w:sdtPr>
        <w:sdtEndPr/>
        <w:sdtContent>
          <w:r w:rsidR="00415DE8" w:rsidRPr="00FC2839">
            <w:t>Purchase hardware and software</w:t>
          </w:r>
        </w:sdtContent>
      </w:sdt>
      <w:bookmarkEnd w:id="16"/>
    </w:p>
    <w:p w:rsidR="00C13A31" w:rsidRPr="00FC2839" w:rsidRDefault="00C13A31" w:rsidP="00C13A31">
      <w:pPr>
        <w:pStyle w:val="BodyCopyBold"/>
        <w:rPr>
          <w:noProof w:val="0"/>
        </w:rPr>
      </w:pPr>
      <w:r w:rsidRPr="00FC2839">
        <w:rPr>
          <w:noProof w:val="0"/>
        </w:rPr>
        <w:t>Performance Criteria</w:t>
      </w:r>
    </w:p>
    <w:p w:rsidR="00C13A31" w:rsidRPr="00FC2839" w:rsidRDefault="00C13A31" w:rsidP="00415DE8">
      <w:pPr>
        <w:pStyle w:val="BodyCopyIndent"/>
        <w:rPr>
          <w:noProof w:val="0"/>
        </w:rPr>
      </w:pPr>
      <w:r w:rsidRPr="00FC2839">
        <w:rPr>
          <w:noProof w:val="0"/>
        </w:rPr>
        <w:t>2.1</w:t>
      </w:r>
      <w:r w:rsidRPr="00FC2839">
        <w:rPr>
          <w:noProof w:val="0"/>
        </w:rPr>
        <w:tab/>
      </w:r>
      <w:bookmarkStart w:id="17" w:name="Criteria21"/>
      <w:sdt>
        <w:sdtPr>
          <w:rPr>
            <w:noProof w:val="0"/>
          </w:rPr>
          <w:alias w:val="Criteria21"/>
          <w:tag w:val="Criteria21"/>
          <w:id w:val="816762892"/>
          <w:lock w:val="sdtLocked"/>
          <w:placeholder>
            <w:docPart w:val="B49CF466FAA149A0BDDDBD70D89F9EDD"/>
          </w:placeholder>
        </w:sdtPr>
        <w:sdtEndPr/>
        <w:sdtContent>
          <w:r w:rsidR="00415DE8" w:rsidRPr="00FC2839">
            <w:rPr>
              <w:noProof w:val="0"/>
            </w:rPr>
            <w:t>Identify broad computer equipment hardware and software requirements accurately and research possible new approaches using appropriate information sources</w:t>
          </w:r>
        </w:sdtContent>
      </w:sdt>
      <w:bookmarkEnd w:id="17"/>
    </w:p>
    <w:p w:rsidR="002D0810" w:rsidRPr="00FC2839" w:rsidRDefault="002D0810" w:rsidP="00415DE8">
      <w:pPr>
        <w:pStyle w:val="BodyCopyIndent"/>
        <w:rPr>
          <w:noProof w:val="0"/>
        </w:rPr>
      </w:pPr>
      <w:r w:rsidRPr="00FC2839">
        <w:rPr>
          <w:noProof w:val="0"/>
        </w:rPr>
        <w:t>2.2</w:t>
      </w:r>
      <w:r w:rsidRPr="00FC2839">
        <w:rPr>
          <w:noProof w:val="0"/>
        </w:rPr>
        <w:tab/>
      </w:r>
      <w:bookmarkStart w:id="18" w:name="Criteria22"/>
      <w:sdt>
        <w:sdtPr>
          <w:rPr>
            <w:noProof w:val="0"/>
          </w:rPr>
          <w:alias w:val="Criteria2.2"/>
          <w:tag w:val="Criteria2.2"/>
          <w:id w:val="1906725335"/>
          <w:lock w:val="sdtLocked"/>
          <w:placeholder>
            <w:docPart w:val="B49CF466FAA149A0BDDDBD70D89F9EDD"/>
          </w:placeholder>
        </w:sdtPr>
        <w:sdtEndPr/>
        <w:sdtContent>
          <w:r w:rsidR="00415DE8" w:rsidRPr="00FC2839">
            <w:rPr>
              <w:noProof w:val="0"/>
            </w:rPr>
            <w:t>Assess the feasibility of acquiring or upgrading hardware and software based on available information</w:t>
          </w:r>
        </w:sdtContent>
      </w:sdt>
      <w:bookmarkEnd w:id="18"/>
    </w:p>
    <w:p w:rsidR="0012258E" w:rsidRPr="00FC2839" w:rsidRDefault="00C13A31" w:rsidP="00415DE8">
      <w:pPr>
        <w:pStyle w:val="BodyCopyIndent"/>
        <w:rPr>
          <w:noProof w:val="0"/>
        </w:rPr>
      </w:pPr>
      <w:r w:rsidRPr="00FC2839">
        <w:rPr>
          <w:noProof w:val="0"/>
        </w:rPr>
        <w:t>2.3</w:t>
      </w:r>
      <w:r w:rsidRPr="00FC2839">
        <w:rPr>
          <w:noProof w:val="0"/>
        </w:rPr>
        <w:tab/>
      </w:r>
      <w:bookmarkStart w:id="19" w:name="Criteria23"/>
      <w:sdt>
        <w:sdtPr>
          <w:rPr>
            <w:noProof w:val="0"/>
          </w:rPr>
          <w:alias w:val="Criteria23"/>
          <w:tag w:val="Criteria23"/>
          <w:id w:val="-1012999722"/>
          <w:lock w:val="sdtLocked"/>
          <w:placeholder>
            <w:docPart w:val="B49CF466FAA149A0BDDDBD70D89F9EDD"/>
          </w:placeholder>
        </w:sdtPr>
        <w:sdtEndPr/>
        <w:sdtContent>
          <w:r w:rsidR="00415DE8" w:rsidRPr="00FC2839">
            <w:rPr>
              <w:noProof w:val="0"/>
            </w:rPr>
            <w:t>Evaluate options against the needs of the enterprise, including advantages and limitations</w:t>
          </w:r>
        </w:sdtContent>
      </w:sdt>
      <w:bookmarkEnd w:id="19"/>
    </w:p>
    <w:p w:rsidR="00C13A31" w:rsidRPr="00FC2839" w:rsidRDefault="0012258E" w:rsidP="00415DE8">
      <w:pPr>
        <w:pStyle w:val="BodyCopyIndent"/>
        <w:rPr>
          <w:noProof w:val="0"/>
        </w:rPr>
      </w:pPr>
      <w:r w:rsidRPr="00FC2839">
        <w:rPr>
          <w:noProof w:val="0"/>
        </w:rPr>
        <w:t>2.4</w:t>
      </w:r>
      <w:r w:rsidRPr="00FC2839">
        <w:rPr>
          <w:noProof w:val="0"/>
        </w:rPr>
        <w:tab/>
      </w:r>
      <w:bookmarkStart w:id="20" w:name="Criteria24"/>
      <w:sdt>
        <w:sdtPr>
          <w:rPr>
            <w:noProof w:val="0"/>
          </w:rPr>
          <w:alias w:val="Criteria24"/>
          <w:tag w:val="Criteria24"/>
          <w:id w:val="650875221"/>
          <w:lock w:val="sdtLocked"/>
          <w:placeholder>
            <w:docPart w:val="B49CF466FAA149A0BDDDBD70D89F9EDD"/>
          </w:placeholder>
        </w:sdtPr>
        <w:sdtEndPr/>
        <w:sdtContent>
          <w:r w:rsidR="00415DE8" w:rsidRPr="00FC2839">
            <w:rPr>
              <w:noProof w:val="0"/>
            </w:rPr>
            <w:t>Investigate user-friendliness, system support and training issues</w:t>
          </w:r>
        </w:sdtContent>
      </w:sdt>
      <w:bookmarkEnd w:id="20"/>
    </w:p>
    <w:p w:rsidR="0012258E" w:rsidRPr="00FC2839" w:rsidRDefault="0012258E" w:rsidP="00415DE8">
      <w:pPr>
        <w:pStyle w:val="BodyCopyIndent"/>
        <w:rPr>
          <w:noProof w:val="0"/>
        </w:rPr>
      </w:pPr>
      <w:r w:rsidRPr="00FC2839">
        <w:rPr>
          <w:noProof w:val="0"/>
        </w:rPr>
        <w:t>2.5</w:t>
      </w:r>
      <w:r w:rsidRPr="00FC2839">
        <w:rPr>
          <w:noProof w:val="0"/>
        </w:rPr>
        <w:tab/>
      </w:r>
      <w:bookmarkStart w:id="21" w:name="Criteria25"/>
      <w:sdt>
        <w:sdtPr>
          <w:rPr>
            <w:noProof w:val="0"/>
          </w:rPr>
          <w:alias w:val="Criteria25"/>
          <w:tag w:val="Criteria25"/>
          <w:id w:val="-1795366894"/>
          <w:lock w:val="sdtLocked"/>
          <w:placeholder>
            <w:docPart w:val="B49CF466FAA149A0BDDDBD70D89F9EDD"/>
          </w:placeholder>
        </w:sdtPr>
        <w:sdtEndPr/>
        <w:sdtContent>
          <w:r w:rsidR="00415DE8" w:rsidRPr="00FC2839">
            <w:rPr>
              <w:noProof w:val="0"/>
            </w:rPr>
            <w:t>Seek external specialist assistance as required</w:t>
          </w:r>
        </w:sdtContent>
      </w:sdt>
      <w:bookmarkEnd w:id="21"/>
    </w:p>
    <w:p w:rsidR="0012258E" w:rsidRPr="00FC2839" w:rsidRDefault="0012258E" w:rsidP="00415DE8">
      <w:pPr>
        <w:pStyle w:val="BodyCopyIndent"/>
        <w:rPr>
          <w:noProof w:val="0"/>
        </w:rPr>
      </w:pPr>
      <w:r w:rsidRPr="00FC2839">
        <w:rPr>
          <w:noProof w:val="0"/>
        </w:rPr>
        <w:t>2.6</w:t>
      </w:r>
      <w:r w:rsidRPr="00FC2839">
        <w:rPr>
          <w:noProof w:val="0"/>
        </w:rPr>
        <w:tab/>
      </w:r>
      <w:bookmarkStart w:id="22" w:name="Criteria26"/>
      <w:sdt>
        <w:sdtPr>
          <w:rPr>
            <w:noProof w:val="0"/>
          </w:rPr>
          <w:alias w:val="Criteria26"/>
          <w:tag w:val="Criteria26"/>
          <w:id w:val="277142074"/>
          <w:lock w:val="sdtLocked"/>
          <w:placeholder>
            <w:docPart w:val="B49CF466FAA149A0BDDDBD70D89F9EDD"/>
          </w:placeholder>
        </w:sdtPr>
        <w:sdtEndPr/>
        <w:sdtContent>
          <w:r w:rsidR="00415DE8" w:rsidRPr="00FC2839">
            <w:rPr>
              <w:noProof w:val="0"/>
            </w:rPr>
            <w:t>Make decisions on computer acquisitions in consultation with appropriate colleagues</w:t>
          </w:r>
        </w:sdtContent>
      </w:sdt>
      <w:bookmarkEnd w:id="22"/>
    </w:p>
    <w:p w:rsidR="0012258E" w:rsidRPr="00FC2839" w:rsidRDefault="0012258E" w:rsidP="00415DE8">
      <w:pPr>
        <w:pStyle w:val="BodyCopyIndent"/>
        <w:rPr>
          <w:noProof w:val="0"/>
        </w:rPr>
      </w:pPr>
      <w:r w:rsidRPr="00FC2839">
        <w:rPr>
          <w:noProof w:val="0"/>
        </w:rPr>
        <w:t>2.7</w:t>
      </w:r>
      <w:r w:rsidRPr="00FC2839">
        <w:rPr>
          <w:noProof w:val="0"/>
        </w:rPr>
        <w:tab/>
      </w:r>
      <w:bookmarkStart w:id="23" w:name="Criteria27"/>
      <w:sdt>
        <w:sdtPr>
          <w:rPr>
            <w:noProof w:val="0"/>
          </w:rPr>
          <w:alias w:val="Criteria27"/>
          <w:tag w:val="Criteria27"/>
          <w:id w:val="-1702154947"/>
          <w:lock w:val="sdtLocked"/>
          <w:placeholder>
            <w:docPart w:val="B49CF466FAA149A0BDDDBD70D89F9EDD"/>
          </w:placeholder>
        </w:sdtPr>
        <w:sdtEndPr/>
        <w:sdtContent>
          <w:r w:rsidR="00415DE8" w:rsidRPr="00FC2839">
            <w:rPr>
              <w:noProof w:val="0"/>
            </w:rPr>
            <w:t>Plan introduction of new computer systems to take account of impacts on colleagues and customers</w:t>
          </w:r>
        </w:sdtContent>
      </w:sdt>
      <w:bookmarkEnd w:id="23"/>
    </w:p>
    <w:p w:rsidR="0012258E" w:rsidRPr="00FC2839" w:rsidRDefault="0012258E" w:rsidP="00415DE8">
      <w:pPr>
        <w:pStyle w:val="BodyCopyIndent"/>
        <w:rPr>
          <w:noProof w:val="0"/>
        </w:rPr>
      </w:pPr>
      <w:r w:rsidRPr="00FC2839">
        <w:rPr>
          <w:noProof w:val="0"/>
        </w:rPr>
        <w:t>2.8</w:t>
      </w:r>
      <w:r w:rsidRPr="00FC2839">
        <w:rPr>
          <w:noProof w:val="0"/>
        </w:rPr>
        <w:tab/>
      </w:r>
      <w:bookmarkStart w:id="24" w:name="Criteria28"/>
      <w:sdt>
        <w:sdtPr>
          <w:rPr>
            <w:noProof w:val="0"/>
          </w:rPr>
          <w:alias w:val="Criteria28"/>
          <w:tag w:val="Criteria28"/>
          <w:id w:val="-725446518"/>
          <w:lock w:val="sdtLocked"/>
          <w:placeholder>
            <w:docPart w:val="B49CF466FAA149A0BDDDBD70D89F9EDD"/>
          </w:placeholder>
        </w:sdtPr>
        <w:sdtEndPr/>
        <w:sdtContent>
          <w:r w:rsidR="00415DE8" w:rsidRPr="00FC2839">
            <w:rPr>
              <w:noProof w:val="0"/>
            </w:rPr>
            <w:t>Ensure staff are adequately trained in using new systems</w:t>
          </w:r>
        </w:sdtContent>
      </w:sdt>
      <w:bookmarkEnd w:id="24"/>
    </w:p>
    <w:p w:rsidR="0012258E" w:rsidRPr="00FC2839" w:rsidRDefault="0012258E" w:rsidP="00415DE8">
      <w:pPr>
        <w:pStyle w:val="BodyCopyIndent"/>
        <w:rPr>
          <w:noProof w:val="0"/>
        </w:rPr>
      </w:pPr>
      <w:r w:rsidRPr="00FC2839">
        <w:rPr>
          <w:noProof w:val="0"/>
        </w:rPr>
        <w:t>2.9</w:t>
      </w:r>
      <w:r w:rsidRPr="00FC2839">
        <w:rPr>
          <w:noProof w:val="0"/>
        </w:rPr>
        <w:tab/>
      </w:r>
      <w:bookmarkStart w:id="25" w:name="Criteria29"/>
      <w:sdt>
        <w:sdtPr>
          <w:rPr>
            <w:noProof w:val="0"/>
          </w:rPr>
          <w:alias w:val="Criteria29"/>
          <w:tag w:val="Criteria29"/>
          <w:id w:val="-1003051724"/>
          <w:lock w:val="sdtLocked"/>
          <w:placeholder>
            <w:docPart w:val="B49CF466FAA149A0BDDDBD70D89F9EDD"/>
          </w:placeholder>
        </w:sdtPr>
        <w:sdtEndPr/>
        <w:sdtContent>
          <w:r w:rsidR="00415DE8" w:rsidRPr="00FC2839">
            <w:rPr>
              <w:noProof w:val="0"/>
            </w:rPr>
            <w:t>Monitor new systems for efficiency and take action accordingly</w:t>
          </w:r>
        </w:sdtContent>
      </w:sdt>
      <w:bookmarkEnd w:id="25"/>
    </w:p>
    <w:p w:rsidR="005A2C14" w:rsidRPr="00FC2839" w:rsidRDefault="005A2C14">
      <w:pPr>
        <w:rPr>
          <w:rFonts w:ascii="Helvetica" w:eastAsiaTheme="majorEastAsia" w:hAnsi="Helvetica" w:cstheme="majorBidi"/>
          <w:b/>
          <w:bCs/>
          <w:color w:val="45545F"/>
          <w:sz w:val="28"/>
        </w:rPr>
      </w:pPr>
      <w:r w:rsidRPr="00FC2839">
        <w:br w:type="page"/>
      </w:r>
    </w:p>
    <w:p w:rsidR="00C13A31" w:rsidRPr="00FC2839" w:rsidRDefault="00C13A31" w:rsidP="00415DE8">
      <w:pPr>
        <w:pStyle w:val="Heading3"/>
      </w:pPr>
      <w:r w:rsidRPr="00FC2839">
        <w:lastRenderedPageBreak/>
        <w:t>Element 3:</w:t>
      </w:r>
      <w:r w:rsidR="00CE6040" w:rsidRPr="00FC2839">
        <w:t xml:space="preserve"> </w:t>
      </w:r>
      <w:bookmarkStart w:id="26" w:name="Element3"/>
      <w:sdt>
        <w:sdtPr>
          <w:rPr>
            <w:highlight w:val="yellow"/>
          </w:rPr>
          <w:alias w:val="Element3"/>
          <w:tag w:val="Element3"/>
          <w:id w:val="789944021"/>
          <w:lock w:val="sdtLocked"/>
          <w:placeholder>
            <w:docPart w:val="B49CF466FAA149A0BDDDBD70D89F9EDD"/>
          </w:placeholder>
        </w:sdtPr>
        <w:sdtEndPr/>
        <w:sdtContent>
          <w:r w:rsidR="00415DE8" w:rsidRPr="00FC2839">
            <w:t>Maintain computer equipment and systems</w:t>
          </w:r>
        </w:sdtContent>
      </w:sdt>
      <w:bookmarkEnd w:id="26"/>
    </w:p>
    <w:p w:rsidR="00C13A31" w:rsidRPr="00FC2839" w:rsidRDefault="00C13A31" w:rsidP="00C13A31">
      <w:pPr>
        <w:pStyle w:val="BodyCopyBold"/>
        <w:rPr>
          <w:noProof w:val="0"/>
        </w:rPr>
      </w:pPr>
      <w:r w:rsidRPr="00FC2839">
        <w:rPr>
          <w:noProof w:val="0"/>
        </w:rPr>
        <w:t>Performance Criteria</w:t>
      </w:r>
    </w:p>
    <w:p w:rsidR="00C13A31" w:rsidRPr="00FC2839" w:rsidRDefault="00C13A31" w:rsidP="00415DE8">
      <w:pPr>
        <w:pStyle w:val="BodyCopyIndent"/>
        <w:rPr>
          <w:noProof w:val="0"/>
        </w:rPr>
      </w:pPr>
      <w:r w:rsidRPr="00FC2839">
        <w:rPr>
          <w:noProof w:val="0"/>
        </w:rPr>
        <w:t>3.1</w:t>
      </w:r>
      <w:r w:rsidRPr="00FC2839">
        <w:rPr>
          <w:noProof w:val="0"/>
        </w:rPr>
        <w:tab/>
      </w:r>
      <w:bookmarkStart w:id="27" w:name="Criteria31"/>
      <w:sdt>
        <w:sdtPr>
          <w:rPr>
            <w:noProof w:val="0"/>
          </w:rPr>
          <w:alias w:val="Criteria31"/>
          <w:tag w:val="Criteria31"/>
          <w:id w:val="-1489247840"/>
          <w:lock w:val="sdtLocked"/>
          <w:placeholder>
            <w:docPart w:val="B49CF466FAA149A0BDDDBD70D89F9EDD"/>
          </w:placeholder>
        </w:sdtPr>
        <w:sdtEndPr/>
        <w:sdtContent>
          <w:r w:rsidR="00415DE8" w:rsidRPr="00FC2839">
            <w:rPr>
              <w:noProof w:val="0"/>
            </w:rPr>
            <w:t>Establish and monitor systems for cleaning, minor maintenance and replacement of consumables in accordance with manufacturer’s instructions</w:t>
          </w:r>
        </w:sdtContent>
      </w:sdt>
      <w:bookmarkEnd w:id="27"/>
    </w:p>
    <w:p w:rsidR="00C13A31" w:rsidRPr="00FC2839" w:rsidRDefault="00C13A31" w:rsidP="00415DE8">
      <w:pPr>
        <w:pStyle w:val="BodyCopyIndent"/>
        <w:rPr>
          <w:noProof w:val="0"/>
        </w:rPr>
      </w:pPr>
      <w:r w:rsidRPr="00FC2839">
        <w:rPr>
          <w:noProof w:val="0"/>
        </w:rPr>
        <w:t>3.2</w:t>
      </w:r>
      <w:r w:rsidRPr="00FC2839">
        <w:rPr>
          <w:noProof w:val="0"/>
        </w:rPr>
        <w:tab/>
      </w:r>
      <w:bookmarkStart w:id="28" w:name="Criteria32"/>
      <w:sdt>
        <w:sdtPr>
          <w:rPr>
            <w:noProof w:val="0"/>
          </w:rPr>
          <w:alias w:val="Criteria32"/>
          <w:tag w:val="Criteria32"/>
          <w:id w:val="1719700368"/>
          <w:lock w:val="sdtLocked"/>
          <w:placeholder>
            <w:docPart w:val="B49CF466FAA149A0BDDDBD70D89F9EDD"/>
          </w:placeholder>
        </w:sdtPr>
        <w:sdtEndPr/>
        <w:sdtContent>
          <w:r w:rsidR="00415DE8" w:rsidRPr="00FC2839">
            <w:rPr>
              <w:noProof w:val="0"/>
            </w:rPr>
            <w:t>Report faults to the nominated person or supplier for rectification</w:t>
          </w:r>
        </w:sdtContent>
      </w:sdt>
      <w:bookmarkEnd w:id="28"/>
    </w:p>
    <w:p w:rsidR="00C13A31" w:rsidRPr="00FC2839" w:rsidRDefault="00C13A31" w:rsidP="00415DE8">
      <w:pPr>
        <w:pStyle w:val="BodyCopyIndent"/>
        <w:rPr>
          <w:noProof w:val="0"/>
        </w:rPr>
      </w:pPr>
      <w:r w:rsidRPr="00FC2839">
        <w:rPr>
          <w:noProof w:val="0"/>
        </w:rPr>
        <w:t>3.3</w:t>
      </w:r>
      <w:r w:rsidRPr="00FC2839">
        <w:rPr>
          <w:noProof w:val="0"/>
        </w:rPr>
        <w:tab/>
      </w:r>
      <w:bookmarkStart w:id="29" w:name="Criteria33"/>
      <w:sdt>
        <w:sdtPr>
          <w:rPr>
            <w:noProof w:val="0"/>
          </w:rPr>
          <w:alias w:val="Criteria33"/>
          <w:tag w:val="Criteria33"/>
          <w:id w:val="3793604"/>
          <w:lock w:val="sdtLocked"/>
          <w:placeholder>
            <w:docPart w:val="B49CF466FAA149A0BDDDBD70D89F9EDD"/>
          </w:placeholder>
        </w:sdtPr>
        <w:sdtEndPr/>
        <w:sdtContent>
          <w:r w:rsidR="00415DE8" w:rsidRPr="00FC2839">
            <w:rPr>
              <w:noProof w:val="0"/>
            </w:rPr>
            <w:t>Establish and monitor procedures for ensuring security of data, including regular back-ups and virus checks</w:t>
          </w:r>
        </w:sdtContent>
      </w:sdt>
      <w:bookmarkEnd w:id="29"/>
    </w:p>
    <w:p w:rsidR="00C13A31" w:rsidRPr="00FC2839" w:rsidRDefault="00C13A31" w:rsidP="00415DE8">
      <w:pPr>
        <w:pStyle w:val="BodyCopyIndent"/>
        <w:rPr>
          <w:noProof w:val="0"/>
        </w:rPr>
      </w:pPr>
      <w:r w:rsidRPr="00FC2839">
        <w:rPr>
          <w:noProof w:val="0"/>
        </w:rPr>
        <w:t>3.4</w:t>
      </w:r>
      <w:r w:rsidRPr="00FC2839">
        <w:rPr>
          <w:noProof w:val="0"/>
        </w:rPr>
        <w:tab/>
      </w:r>
      <w:bookmarkStart w:id="30" w:name="Criteria34"/>
      <w:sdt>
        <w:sdtPr>
          <w:rPr>
            <w:noProof w:val="0"/>
          </w:rPr>
          <w:alias w:val="Criteria34"/>
          <w:tag w:val="Criteria34"/>
          <w:id w:val="168526345"/>
          <w:lock w:val="sdtLocked"/>
          <w:placeholder>
            <w:docPart w:val="B49CF466FAA149A0BDDDBD70D89F9EDD"/>
          </w:placeholder>
        </w:sdtPr>
        <w:sdtEndPr/>
        <w:sdtContent>
          <w:r w:rsidR="00415DE8" w:rsidRPr="00FC2839">
            <w:rPr>
              <w:noProof w:val="0"/>
            </w:rPr>
            <w:t>Create document filing systems and procedures to reflect the size, nature and complexity of the workplace</w:t>
          </w:r>
        </w:sdtContent>
      </w:sdt>
      <w:bookmarkEnd w:id="30"/>
    </w:p>
    <w:p w:rsidR="00C13A31" w:rsidRPr="00FC2839" w:rsidRDefault="00C13A31" w:rsidP="00415DE8">
      <w:pPr>
        <w:pStyle w:val="BodyCopyIndent"/>
        <w:rPr>
          <w:noProof w:val="0"/>
        </w:rPr>
      </w:pPr>
      <w:r w:rsidRPr="00FC2839">
        <w:rPr>
          <w:noProof w:val="0"/>
        </w:rPr>
        <w:t>3.5</w:t>
      </w:r>
      <w:r w:rsidRPr="00FC2839">
        <w:rPr>
          <w:noProof w:val="0"/>
        </w:rPr>
        <w:tab/>
      </w:r>
      <w:bookmarkStart w:id="31" w:name="Criteria35"/>
      <w:sdt>
        <w:sdtPr>
          <w:rPr>
            <w:noProof w:val="0"/>
          </w:rPr>
          <w:alias w:val="Criteria35"/>
          <w:tag w:val="Criteria35"/>
          <w:id w:val="831027718"/>
          <w:lock w:val="sdtLocked"/>
          <w:placeholder>
            <w:docPart w:val="B49CF466FAA149A0BDDDBD70D89F9EDD"/>
          </w:placeholder>
        </w:sdtPr>
        <w:sdtEndPr/>
        <w:sdtContent>
          <w:r w:rsidR="00415DE8" w:rsidRPr="00FC2839">
            <w:rPr>
              <w:noProof w:val="0"/>
            </w:rPr>
            <w:t>Set up equipment to accept the software and functions being used</w:t>
          </w:r>
        </w:sdtContent>
      </w:sdt>
      <w:bookmarkEnd w:id="31"/>
    </w:p>
    <w:p w:rsidR="00CE6040" w:rsidRPr="00FC2839" w:rsidRDefault="00CE6040" w:rsidP="00BD2681">
      <w:pPr>
        <w:pStyle w:val="BodyCopy"/>
        <w:rPr>
          <w:noProof w:val="0"/>
          <w:szCs w:val="24"/>
        </w:rPr>
      </w:pPr>
    </w:p>
    <w:p w:rsidR="00A63749" w:rsidRPr="00FC2839" w:rsidRDefault="00A63749" w:rsidP="00BD2681">
      <w:pPr>
        <w:pStyle w:val="BodyCopy"/>
        <w:rPr>
          <w:noProof w:val="0"/>
          <w:szCs w:val="24"/>
        </w:rPr>
      </w:pPr>
    </w:p>
    <w:p w:rsidR="003D13A4" w:rsidRPr="00FC2839" w:rsidRDefault="003D13A4" w:rsidP="00BD2681">
      <w:pPr>
        <w:pStyle w:val="BodyCopy"/>
        <w:rPr>
          <w:noProof w:val="0"/>
          <w:szCs w:val="24"/>
        </w:rPr>
      </w:pPr>
    </w:p>
    <w:p w:rsidR="003D13A4" w:rsidRPr="00FC2839" w:rsidRDefault="003D13A4" w:rsidP="00BD2681">
      <w:pPr>
        <w:pStyle w:val="BodyCopy"/>
        <w:rPr>
          <w:noProof w:val="0"/>
          <w:szCs w:val="24"/>
        </w:rPr>
      </w:pPr>
    </w:p>
    <w:p w:rsidR="003D13A4" w:rsidRPr="00FC2839" w:rsidRDefault="003D13A4" w:rsidP="00BD2681">
      <w:pPr>
        <w:pStyle w:val="BodyCopy"/>
        <w:rPr>
          <w:noProof w:val="0"/>
          <w:szCs w:val="24"/>
        </w:rPr>
        <w:sectPr w:rsidR="003D13A4" w:rsidRPr="00FC2839" w:rsidSect="001A29DB">
          <w:headerReference w:type="even" r:id="rId43"/>
          <w:headerReference w:type="default" r:id="rId44"/>
          <w:pgSz w:w="11906" w:h="16838"/>
          <w:pgMar w:top="1440" w:right="1440" w:bottom="1440" w:left="1440" w:header="708" w:footer="329" w:gutter="0"/>
          <w:cols w:space="708"/>
          <w:docGrid w:linePitch="360"/>
        </w:sectPr>
      </w:pPr>
    </w:p>
    <w:p w:rsidR="00A63749" w:rsidRPr="00FC2839" w:rsidRDefault="00A63749" w:rsidP="00A63749">
      <w:pPr>
        <w:pStyle w:val="Heading1"/>
      </w:pPr>
      <w:bookmarkStart w:id="32" w:name="_Toc337029851"/>
      <w:bookmarkStart w:id="33" w:name="_Toc370805488"/>
      <w:bookmarkStart w:id="34" w:name="_Toc433386770"/>
      <w:bookmarkStart w:id="35" w:name="_Toc294862958"/>
      <w:r w:rsidRPr="00FC2839">
        <w:lastRenderedPageBreak/>
        <w:t>Assessment matrix</w:t>
      </w:r>
      <w:bookmarkEnd w:id="32"/>
      <w:bookmarkEnd w:id="33"/>
      <w:bookmarkEnd w:id="34"/>
    </w:p>
    <w:p w:rsidR="00A63749" w:rsidRPr="00FC2839" w:rsidRDefault="00A63749" w:rsidP="00A63749">
      <w:pPr>
        <w:pStyle w:val="BodyCopy"/>
        <w:rPr>
          <w:b/>
          <w:noProof w:val="0"/>
        </w:rPr>
      </w:pPr>
      <w:r w:rsidRPr="00FC2839">
        <w:rPr>
          <w:b/>
          <w:noProof w:val="0"/>
        </w:rPr>
        <w:t>Showing mapping of Performance Criteria against Work Projects, Written Questions and Oral Questions</w:t>
      </w:r>
      <w:bookmarkEnd w:id="35"/>
    </w:p>
    <w:p w:rsidR="00A63749" w:rsidRPr="00FC2839" w:rsidRDefault="00AD7B23" w:rsidP="00A63749">
      <w:pPr>
        <w:pStyle w:val="BodyCopy"/>
        <w:rPr>
          <w:b/>
          <w:noProof w:val="0"/>
        </w:rPr>
      </w:pPr>
      <w:r w:rsidRPr="00FC2839">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1"/>
        <w:gridCol w:w="13"/>
        <w:gridCol w:w="4170"/>
        <w:gridCol w:w="1239"/>
        <w:gridCol w:w="1440"/>
        <w:gridCol w:w="1292"/>
      </w:tblGrid>
      <w:tr w:rsidR="00A63749" w:rsidRPr="00FC2839" w:rsidTr="00F814A5">
        <w:trPr>
          <w:tblHeader/>
        </w:trPr>
        <w:tc>
          <w:tcPr>
            <w:tcW w:w="4982" w:type="dxa"/>
            <w:gridSpan w:val="3"/>
            <w:tcBorders>
              <w:top w:val="nil"/>
              <w:left w:val="nil"/>
              <w:bottom w:val="single" w:sz="4" w:space="0" w:color="auto"/>
            </w:tcBorders>
          </w:tcPr>
          <w:p w:rsidR="00A63749" w:rsidRPr="00FC2839" w:rsidRDefault="00A63749" w:rsidP="0089512D">
            <w:pPr>
              <w:pStyle w:val="TableHeading"/>
              <w:rPr>
                <w:noProof w:val="0"/>
              </w:rPr>
            </w:pPr>
          </w:p>
        </w:tc>
        <w:tc>
          <w:tcPr>
            <w:tcW w:w="1251" w:type="dxa"/>
            <w:tcBorders>
              <w:bottom w:val="single" w:sz="4" w:space="0" w:color="auto"/>
            </w:tcBorders>
            <w:shd w:val="clear" w:color="auto" w:fill="E36C0A" w:themeFill="accent6" w:themeFillShade="BF"/>
          </w:tcPr>
          <w:p w:rsidR="00A63749" w:rsidRPr="00FC2839" w:rsidRDefault="00A63749" w:rsidP="0089512D">
            <w:pPr>
              <w:pStyle w:val="TableHeadingCentreText"/>
              <w:rPr>
                <w:noProof w:val="0"/>
              </w:rPr>
            </w:pPr>
            <w:r w:rsidRPr="00FC2839">
              <w:rPr>
                <w:noProof w:val="0"/>
              </w:rPr>
              <w:t>Work Projects</w:t>
            </w:r>
          </w:p>
        </w:tc>
        <w:tc>
          <w:tcPr>
            <w:tcW w:w="1328" w:type="dxa"/>
            <w:tcBorders>
              <w:bottom w:val="single" w:sz="4" w:space="0" w:color="auto"/>
            </w:tcBorders>
            <w:shd w:val="clear" w:color="auto" w:fill="E36C0A" w:themeFill="accent6" w:themeFillShade="BF"/>
          </w:tcPr>
          <w:p w:rsidR="00A63749" w:rsidRPr="00FC2839" w:rsidRDefault="00A63749" w:rsidP="0089512D">
            <w:pPr>
              <w:pStyle w:val="TableHeadingCentreText"/>
              <w:rPr>
                <w:noProof w:val="0"/>
              </w:rPr>
            </w:pPr>
            <w:r w:rsidRPr="00FC2839">
              <w:rPr>
                <w:noProof w:val="0"/>
              </w:rPr>
              <w:t>Written Questions</w:t>
            </w:r>
          </w:p>
        </w:tc>
        <w:tc>
          <w:tcPr>
            <w:tcW w:w="1194" w:type="dxa"/>
            <w:tcBorders>
              <w:bottom w:val="single" w:sz="4" w:space="0" w:color="auto"/>
            </w:tcBorders>
            <w:shd w:val="clear" w:color="auto" w:fill="E36C0A" w:themeFill="accent6" w:themeFillShade="BF"/>
          </w:tcPr>
          <w:p w:rsidR="00A63749" w:rsidRPr="00FC2839" w:rsidRDefault="00A63749" w:rsidP="0089512D">
            <w:pPr>
              <w:pStyle w:val="TableHeadingCentreText"/>
              <w:rPr>
                <w:noProof w:val="0"/>
              </w:rPr>
            </w:pPr>
            <w:r w:rsidRPr="00FC2839">
              <w:rPr>
                <w:noProof w:val="0"/>
              </w:rPr>
              <w:t>Oral Questions</w:t>
            </w:r>
          </w:p>
        </w:tc>
      </w:tr>
      <w:tr w:rsidR="00A63749" w:rsidRPr="00FC2839" w:rsidTr="00F814A5">
        <w:tc>
          <w:tcPr>
            <w:tcW w:w="8755" w:type="dxa"/>
            <w:gridSpan w:val="6"/>
            <w:shd w:val="clear" w:color="auto" w:fill="E36C0A" w:themeFill="accent6" w:themeFillShade="BF"/>
          </w:tcPr>
          <w:p w:rsidR="00A63749" w:rsidRPr="00FC2839" w:rsidRDefault="00A63749" w:rsidP="0089512D">
            <w:pPr>
              <w:pStyle w:val="TableHeading"/>
              <w:rPr>
                <w:noProof w:val="0"/>
              </w:rPr>
            </w:pPr>
            <w:r w:rsidRPr="00FC2839">
              <w:rPr>
                <w:noProof w:val="0"/>
              </w:rPr>
              <w:t xml:space="preserve">Element 1: </w:t>
            </w:r>
            <w:r w:rsidR="00A56064" w:rsidRPr="00FC2839">
              <w:rPr>
                <w:noProof w:val="0"/>
              </w:rPr>
              <w:fldChar w:fldCharType="begin"/>
            </w:r>
            <w:r w:rsidR="00A56064" w:rsidRPr="00FC2839">
              <w:rPr>
                <w:noProof w:val="0"/>
              </w:rPr>
              <w:instrText xml:space="preserve"> REF  Element1  \* MERGEFORMAT </w:instrText>
            </w:r>
            <w:r w:rsidR="00A56064" w:rsidRPr="00FC2839">
              <w:rPr>
                <w:noProof w:val="0"/>
              </w:rPr>
              <w:fldChar w:fldCharType="separate"/>
            </w:r>
            <w:sdt>
              <w:sdtPr>
                <w:rPr>
                  <w:noProof w:val="0"/>
                  <w:highlight w:val="yellow"/>
                </w:rPr>
                <w:alias w:val="Element1"/>
                <w:tag w:val="Element1"/>
                <w:id w:val="26329405"/>
                <w:lock w:val="sdtLocked"/>
                <w:placeholder>
                  <w:docPart w:val="57A4C3EBC6744F919F8D5D1B06C6E7A5"/>
                </w:placeholder>
              </w:sdtPr>
              <w:sdtEndPr/>
              <w:sdtContent>
                <w:r w:rsidR="0093327F" w:rsidRPr="00FC2839">
                  <w:rPr>
                    <w:noProof w:val="0"/>
                  </w:rPr>
                  <w:t>Monitor effectiveness of computer equipment</w:t>
                </w:r>
              </w:sdtContent>
            </w:sdt>
            <w:r w:rsidR="00A56064" w:rsidRPr="00FC2839">
              <w:rPr>
                <w:noProof w:val="0"/>
                <w:highlight w:val="yellow"/>
              </w:rPr>
              <w:fldChar w:fldCharType="end"/>
            </w:r>
          </w:p>
        </w:tc>
      </w:tr>
      <w:tr w:rsidR="00140DD8" w:rsidRPr="00FC2839" w:rsidTr="0039142C">
        <w:tc>
          <w:tcPr>
            <w:tcW w:w="606" w:type="dxa"/>
          </w:tcPr>
          <w:p w:rsidR="00140DD8" w:rsidRPr="00FC2839" w:rsidRDefault="00140DD8" w:rsidP="0089512D">
            <w:pPr>
              <w:pStyle w:val="TableText"/>
              <w:rPr>
                <w:noProof w:val="0"/>
              </w:rPr>
            </w:pPr>
            <w:r w:rsidRPr="00FC2839">
              <w:rPr>
                <w:noProof w:val="0"/>
              </w:rPr>
              <w:t>1.1</w:t>
            </w:r>
          </w:p>
        </w:tc>
        <w:tc>
          <w:tcPr>
            <w:tcW w:w="4376" w:type="dxa"/>
            <w:gridSpan w:val="2"/>
          </w:tcPr>
          <w:p w:rsidR="00140DD8" w:rsidRPr="00FC2839" w:rsidRDefault="00A56064" w:rsidP="0089512D">
            <w:pPr>
              <w:pStyle w:val="TableText"/>
              <w:rPr>
                <w:noProof w:val="0"/>
              </w:rPr>
            </w:pPr>
            <w:r w:rsidRPr="00FC2839">
              <w:rPr>
                <w:noProof w:val="0"/>
              </w:rPr>
              <w:fldChar w:fldCharType="begin"/>
            </w:r>
            <w:r w:rsidRPr="00FC2839">
              <w:rPr>
                <w:noProof w:val="0"/>
              </w:rPr>
              <w:instrText xml:space="preserve"> REF  Criteria11  \* MERGEFORMAT </w:instrText>
            </w:r>
            <w:r w:rsidRPr="00FC2839">
              <w:rPr>
                <w:noProof w:val="0"/>
              </w:rPr>
              <w:fldChar w:fldCharType="separate"/>
            </w:r>
            <w:sdt>
              <w:sdtPr>
                <w:rPr>
                  <w:noProof w:val="0"/>
                </w:rPr>
                <w:alias w:val="Criteria11"/>
                <w:tag w:val="Criteria11"/>
                <w:id w:val="26329406"/>
                <w:lock w:val="sdtLocked"/>
                <w:placeholder>
                  <w:docPart w:val="06D4F0B09C4646CF9DF7DFADA9D7DC1A"/>
                </w:placeholder>
              </w:sdtPr>
              <w:sdtEndPr/>
              <w:sdtContent>
                <w:r w:rsidR="0093327F" w:rsidRPr="00FC2839">
                  <w:rPr>
                    <w:noProof w:val="0"/>
                  </w:rPr>
                  <w:t>Monitor and evaluate the effectiveness of computer equipment to ensure it meets enterprise needs through ongoing consultation with users</w:t>
                </w:r>
              </w:sdtContent>
            </w:sdt>
            <w:r w:rsidRPr="00FC2839">
              <w:rPr>
                <w:noProof w:val="0"/>
              </w:rPr>
              <w:fldChar w:fldCharType="end"/>
            </w:r>
          </w:p>
        </w:tc>
        <w:tc>
          <w:tcPr>
            <w:tcW w:w="1251" w:type="dxa"/>
            <w:vAlign w:val="center"/>
          </w:tcPr>
          <w:p w:rsidR="00140DD8" w:rsidRPr="00FC2839" w:rsidRDefault="00140DD8" w:rsidP="0039142C">
            <w:pPr>
              <w:pStyle w:val="TableText"/>
              <w:jc w:val="center"/>
              <w:rPr>
                <w:noProof w:val="0"/>
              </w:rPr>
            </w:pPr>
            <w:r w:rsidRPr="00FC2839">
              <w:rPr>
                <w:noProof w:val="0"/>
              </w:rPr>
              <w:t>1.1</w:t>
            </w:r>
          </w:p>
        </w:tc>
        <w:tc>
          <w:tcPr>
            <w:tcW w:w="1328" w:type="dxa"/>
            <w:vAlign w:val="center"/>
          </w:tcPr>
          <w:p w:rsidR="00140DD8" w:rsidRPr="00FC2839" w:rsidRDefault="00140DD8" w:rsidP="0039142C">
            <w:pPr>
              <w:pStyle w:val="TableText"/>
              <w:jc w:val="center"/>
              <w:rPr>
                <w:noProof w:val="0"/>
              </w:rPr>
            </w:pPr>
            <w:r w:rsidRPr="00FC2839">
              <w:rPr>
                <w:noProof w:val="0"/>
              </w:rPr>
              <w:t>1,2</w:t>
            </w:r>
          </w:p>
        </w:tc>
        <w:tc>
          <w:tcPr>
            <w:tcW w:w="1194" w:type="dxa"/>
            <w:vAlign w:val="center"/>
          </w:tcPr>
          <w:p w:rsidR="00140DD8" w:rsidRPr="00FC2839" w:rsidRDefault="00140DD8" w:rsidP="0039142C">
            <w:pPr>
              <w:pStyle w:val="TableText"/>
              <w:jc w:val="center"/>
              <w:rPr>
                <w:noProof w:val="0"/>
              </w:rPr>
            </w:pPr>
            <w:r w:rsidRPr="00FC2839">
              <w:rPr>
                <w:noProof w:val="0"/>
              </w:rPr>
              <w:t>1</w:t>
            </w:r>
          </w:p>
        </w:tc>
      </w:tr>
      <w:tr w:rsidR="00140DD8" w:rsidRPr="00FC2839" w:rsidTr="0039142C">
        <w:tc>
          <w:tcPr>
            <w:tcW w:w="606" w:type="dxa"/>
          </w:tcPr>
          <w:p w:rsidR="00140DD8" w:rsidRPr="00FC2839" w:rsidRDefault="00140DD8" w:rsidP="0089512D">
            <w:pPr>
              <w:pStyle w:val="TableText"/>
              <w:rPr>
                <w:noProof w:val="0"/>
              </w:rPr>
            </w:pPr>
            <w:r w:rsidRPr="00FC2839">
              <w:rPr>
                <w:noProof w:val="0"/>
              </w:rPr>
              <w:t>1.2</w:t>
            </w:r>
          </w:p>
        </w:tc>
        <w:tc>
          <w:tcPr>
            <w:tcW w:w="4376" w:type="dxa"/>
            <w:gridSpan w:val="2"/>
          </w:tcPr>
          <w:p w:rsidR="00140DD8" w:rsidRPr="00FC2839" w:rsidRDefault="00A56064" w:rsidP="0089512D">
            <w:pPr>
              <w:pStyle w:val="TableText"/>
              <w:rPr>
                <w:noProof w:val="0"/>
              </w:rPr>
            </w:pPr>
            <w:r w:rsidRPr="00FC2839">
              <w:rPr>
                <w:noProof w:val="0"/>
              </w:rPr>
              <w:fldChar w:fldCharType="begin"/>
            </w:r>
            <w:r w:rsidRPr="00FC2839">
              <w:rPr>
                <w:noProof w:val="0"/>
              </w:rPr>
              <w:instrText xml:space="preserve"> REF  Criteria12  \* MERGEFORMAT </w:instrText>
            </w:r>
            <w:r w:rsidRPr="00FC2839">
              <w:rPr>
                <w:noProof w:val="0"/>
              </w:rPr>
              <w:fldChar w:fldCharType="separate"/>
            </w:r>
            <w:sdt>
              <w:sdtPr>
                <w:rPr>
                  <w:noProof w:val="0"/>
                </w:rPr>
                <w:alias w:val="Criteria12"/>
                <w:tag w:val="Criteria12"/>
                <w:id w:val="26329407"/>
                <w:lock w:val="sdtLocked"/>
                <w:placeholder>
                  <w:docPart w:val="FD9F768C63444024A7C0B038834DBECF"/>
                </w:placeholder>
              </w:sdtPr>
              <w:sdtEndPr/>
              <w:sdtContent>
                <w:r w:rsidR="0093327F" w:rsidRPr="00FC2839">
                  <w:rPr>
                    <w:noProof w:val="0"/>
                  </w:rPr>
                  <w:t>Monitor effectiveness through assessment of productivity and efficiency</w:t>
                </w:r>
              </w:sdtContent>
            </w:sdt>
            <w:r w:rsidRPr="00FC2839">
              <w:rPr>
                <w:noProof w:val="0"/>
              </w:rPr>
              <w:fldChar w:fldCharType="end"/>
            </w:r>
          </w:p>
        </w:tc>
        <w:tc>
          <w:tcPr>
            <w:tcW w:w="1251" w:type="dxa"/>
            <w:vAlign w:val="center"/>
          </w:tcPr>
          <w:p w:rsidR="00140DD8" w:rsidRPr="00FC2839" w:rsidRDefault="00140DD8" w:rsidP="0039142C">
            <w:pPr>
              <w:pStyle w:val="TableText"/>
              <w:jc w:val="center"/>
              <w:rPr>
                <w:noProof w:val="0"/>
              </w:rPr>
            </w:pPr>
            <w:r w:rsidRPr="00FC2839">
              <w:rPr>
                <w:noProof w:val="0"/>
              </w:rPr>
              <w:t>1.2</w:t>
            </w:r>
          </w:p>
        </w:tc>
        <w:tc>
          <w:tcPr>
            <w:tcW w:w="1328" w:type="dxa"/>
            <w:vAlign w:val="center"/>
          </w:tcPr>
          <w:p w:rsidR="00140DD8" w:rsidRPr="00FC2839" w:rsidRDefault="00140DD8" w:rsidP="0039142C">
            <w:pPr>
              <w:pStyle w:val="TableText"/>
              <w:jc w:val="center"/>
              <w:rPr>
                <w:noProof w:val="0"/>
              </w:rPr>
            </w:pPr>
            <w:r w:rsidRPr="00FC2839">
              <w:rPr>
                <w:noProof w:val="0"/>
              </w:rPr>
              <w:t>3,4</w:t>
            </w:r>
          </w:p>
        </w:tc>
        <w:tc>
          <w:tcPr>
            <w:tcW w:w="1194" w:type="dxa"/>
            <w:vAlign w:val="center"/>
          </w:tcPr>
          <w:p w:rsidR="00140DD8" w:rsidRPr="00FC2839" w:rsidRDefault="00140DD8" w:rsidP="0039142C">
            <w:pPr>
              <w:pStyle w:val="TableText"/>
              <w:jc w:val="center"/>
              <w:rPr>
                <w:noProof w:val="0"/>
              </w:rPr>
            </w:pPr>
            <w:r w:rsidRPr="00FC2839">
              <w:rPr>
                <w:noProof w:val="0"/>
              </w:rPr>
              <w:t>2</w:t>
            </w:r>
          </w:p>
        </w:tc>
      </w:tr>
      <w:tr w:rsidR="00140DD8" w:rsidRPr="00FC2839" w:rsidTr="0039142C">
        <w:tc>
          <w:tcPr>
            <w:tcW w:w="606" w:type="dxa"/>
          </w:tcPr>
          <w:p w:rsidR="00140DD8" w:rsidRPr="00FC2839" w:rsidRDefault="00140DD8" w:rsidP="0089512D">
            <w:pPr>
              <w:pStyle w:val="TableText"/>
              <w:rPr>
                <w:noProof w:val="0"/>
              </w:rPr>
            </w:pPr>
            <w:r w:rsidRPr="00FC2839">
              <w:rPr>
                <w:noProof w:val="0"/>
              </w:rPr>
              <w:t>1.3</w:t>
            </w:r>
          </w:p>
        </w:tc>
        <w:tc>
          <w:tcPr>
            <w:tcW w:w="4376" w:type="dxa"/>
            <w:gridSpan w:val="2"/>
          </w:tcPr>
          <w:p w:rsidR="00140DD8" w:rsidRPr="00FC2839" w:rsidRDefault="00A56064" w:rsidP="0089512D">
            <w:pPr>
              <w:pStyle w:val="TableText"/>
              <w:rPr>
                <w:noProof w:val="0"/>
              </w:rPr>
            </w:pPr>
            <w:r w:rsidRPr="00FC2839">
              <w:rPr>
                <w:noProof w:val="0"/>
              </w:rPr>
              <w:fldChar w:fldCharType="begin"/>
            </w:r>
            <w:r w:rsidRPr="00FC2839">
              <w:rPr>
                <w:noProof w:val="0"/>
              </w:rPr>
              <w:instrText xml:space="preserve"> REF  Criteria13  \* MERGEFORMAT </w:instrText>
            </w:r>
            <w:r w:rsidRPr="00FC2839">
              <w:rPr>
                <w:noProof w:val="0"/>
              </w:rPr>
              <w:fldChar w:fldCharType="separate"/>
            </w:r>
            <w:sdt>
              <w:sdtPr>
                <w:rPr>
                  <w:noProof w:val="0"/>
                </w:rPr>
                <w:alias w:val="Criteria13"/>
                <w:tag w:val="Criteria13"/>
                <w:id w:val="26329408"/>
                <w:lock w:val="sdtLocked"/>
                <w:placeholder>
                  <w:docPart w:val="B6ACF8049EE349BEBF9877604FBCC96F"/>
                </w:placeholder>
              </w:sdtPr>
              <w:sdtEndPr/>
              <w:sdtContent>
                <w:r w:rsidR="0093327F" w:rsidRPr="00FC2839">
                  <w:rPr>
                    <w:noProof w:val="0"/>
                  </w:rPr>
                  <w:t>Establish and implement procedures for identifying and resolving performance problems including use of specialised assistance</w:t>
                </w:r>
              </w:sdtContent>
            </w:sdt>
            <w:r w:rsidRPr="00FC2839">
              <w:rPr>
                <w:noProof w:val="0"/>
              </w:rPr>
              <w:fldChar w:fldCharType="end"/>
            </w:r>
          </w:p>
        </w:tc>
        <w:tc>
          <w:tcPr>
            <w:tcW w:w="1251" w:type="dxa"/>
            <w:vAlign w:val="center"/>
          </w:tcPr>
          <w:p w:rsidR="00140DD8" w:rsidRPr="00FC2839" w:rsidRDefault="00140DD8" w:rsidP="0039142C">
            <w:pPr>
              <w:pStyle w:val="TableText"/>
              <w:jc w:val="center"/>
              <w:rPr>
                <w:noProof w:val="0"/>
              </w:rPr>
            </w:pPr>
            <w:r w:rsidRPr="00FC2839">
              <w:rPr>
                <w:noProof w:val="0"/>
              </w:rPr>
              <w:t>1.3</w:t>
            </w:r>
          </w:p>
        </w:tc>
        <w:tc>
          <w:tcPr>
            <w:tcW w:w="1328" w:type="dxa"/>
            <w:vAlign w:val="center"/>
          </w:tcPr>
          <w:p w:rsidR="00140DD8" w:rsidRPr="00FC2839" w:rsidRDefault="00140DD8" w:rsidP="0039142C">
            <w:pPr>
              <w:pStyle w:val="TableText"/>
              <w:jc w:val="center"/>
              <w:rPr>
                <w:noProof w:val="0"/>
              </w:rPr>
            </w:pPr>
            <w:r w:rsidRPr="00FC2839">
              <w:rPr>
                <w:noProof w:val="0"/>
              </w:rPr>
              <w:t>5,6</w:t>
            </w:r>
          </w:p>
        </w:tc>
        <w:tc>
          <w:tcPr>
            <w:tcW w:w="1194" w:type="dxa"/>
            <w:vAlign w:val="center"/>
          </w:tcPr>
          <w:p w:rsidR="00140DD8" w:rsidRPr="00FC2839" w:rsidRDefault="00140DD8" w:rsidP="0039142C">
            <w:pPr>
              <w:pStyle w:val="TableText"/>
              <w:jc w:val="center"/>
              <w:rPr>
                <w:noProof w:val="0"/>
              </w:rPr>
            </w:pPr>
            <w:r w:rsidRPr="00FC2839">
              <w:rPr>
                <w:noProof w:val="0"/>
              </w:rPr>
              <w:t>3</w:t>
            </w:r>
          </w:p>
        </w:tc>
      </w:tr>
      <w:tr w:rsidR="00140DD8" w:rsidRPr="00FC2839" w:rsidTr="0039142C">
        <w:tc>
          <w:tcPr>
            <w:tcW w:w="606" w:type="dxa"/>
          </w:tcPr>
          <w:p w:rsidR="00140DD8" w:rsidRPr="00FC2839" w:rsidRDefault="00140DD8" w:rsidP="0089512D">
            <w:pPr>
              <w:pStyle w:val="TableText"/>
              <w:rPr>
                <w:noProof w:val="0"/>
              </w:rPr>
            </w:pPr>
            <w:r w:rsidRPr="00FC2839">
              <w:rPr>
                <w:noProof w:val="0"/>
              </w:rPr>
              <w:t>1.4</w:t>
            </w:r>
          </w:p>
        </w:tc>
        <w:tc>
          <w:tcPr>
            <w:tcW w:w="4376" w:type="dxa"/>
            <w:gridSpan w:val="2"/>
          </w:tcPr>
          <w:p w:rsidR="00140DD8" w:rsidRPr="00FC2839" w:rsidRDefault="00A56064" w:rsidP="0089512D">
            <w:pPr>
              <w:pStyle w:val="TableText"/>
              <w:rPr>
                <w:noProof w:val="0"/>
              </w:rPr>
            </w:pPr>
            <w:r w:rsidRPr="00FC2839">
              <w:rPr>
                <w:noProof w:val="0"/>
              </w:rPr>
              <w:fldChar w:fldCharType="begin"/>
            </w:r>
            <w:r w:rsidRPr="00FC2839">
              <w:rPr>
                <w:noProof w:val="0"/>
              </w:rPr>
              <w:instrText xml:space="preserve"> REF  Criteria14  \* MERGEFORMAT </w:instrText>
            </w:r>
            <w:r w:rsidRPr="00FC2839">
              <w:rPr>
                <w:noProof w:val="0"/>
              </w:rPr>
              <w:fldChar w:fldCharType="separate"/>
            </w:r>
            <w:sdt>
              <w:sdtPr>
                <w:rPr>
                  <w:noProof w:val="0"/>
                </w:rPr>
                <w:alias w:val="Criteria14"/>
                <w:tag w:val="Criteria14"/>
                <w:id w:val="26329409"/>
                <w:lock w:val="sdtLocked"/>
                <w:placeholder>
                  <w:docPart w:val="EA9F6D2270384DE0AA87CCB432CBADE3"/>
                </w:placeholder>
              </w:sdtPr>
              <w:sdtEndPr/>
              <w:sdtContent>
                <w:r w:rsidR="0093327F" w:rsidRPr="00FC2839">
                  <w:rPr>
                    <w:noProof w:val="0"/>
                  </w:rPr>
                  <w:t>Identify computer training needs and provide training opportunities</w:t>
                </w:r>
              </w:sdtContent>
            </w:sdt>
            <w:r w:rsidRPr="00FC2839">
              <w:rPr>
                <w:noProof w:val="0"/>
              </w:rPr>
              <w:fldChar w:fldCharType="end"/>
            </w:r>
          </w:p>
        </w:tc>
        <w:tc>
          <w:tcPr>
            <w:tcW w:w="1251" w:type="dxa"/>
            <w:vAlign w:val="center"/>
          </w:tcPr>
          <w:p w:rsidR="00140DD8" w:rsidRPr="00FC2839" w:rsidRDefault="00140DD8" w:rsidP="0039142C">
            <w:pPr>
              <w:pStyle w:val="TableText"/>
              <w:jc w:val="center"/>
              <w:rPr>
                <w:noProof w:val="0"/>
              </w:rPr>
            </w:pPr>
            <w:r w:rsidRPr="00FC2839">
              <w:rPr>
                <w:noProof w:val="0"/>
              </w:rPr>
              <w:t>1.4</w:t>
            </w:r>
          </w:p>
        </w:tc>
        <w:tc>
          <w:tcPr>
            <w:tcW w:w="1328" w:type="dxa"/>
            <w:vAlign w:val="center"/>
          </w:tcPr>
          <w:p w:rsidR="00140DD8" w:rsidRPr="00FC2839" w:rsidRDefault="00140DD8" w:rsidP="0039142C">
            <w:pPr>
              <w:pStyle w:val="TableText"/>
              <w:jc w:val="center"/>
              <w:rPr>
                <w:noProof w:val="0"/>
              </w:rPr>
            </w:pPr>
            <w:r w:rsidRPr="00FC2839">
              <w:rPr>
                <w:noProof w:val="0"/>
              </w:rPr>
              <w:t>7</w:t>
            </w:r>
          </w:p>
        </w:tc>
        <w:tc>
          <w:tcPr>
            <w:tcW w:w="1194" w:type="dxa"/>
            <w:vAlign w:val="center"/>
          </w:tcPr>
          <w:p w:rsidR="00140DD8" w:rsidRPr="00FC2839" w:rsidRDefault="00140DD8" w:rsidP="0039142C">
            <w:pPr>
              <w:pStyle w:val="TableText"/>
              <w:jc w:val="center"/>
              <w:rPr>
                <w:noProof w:val="0"/>
              </w:rPr>
            </w:pPr>
            <w:r w:rsidRPr="00FC2839">
              <w:rPr>
                <w:noProof w:val="0"/>
              </w:rPr>
              <w:t>4</w:t>
            </w:r>
          </w:p>
        </w:tc>
      </w:tr>
      <w:tr w:rsidR="00A63749" w:rsidRPr="00FC2839" w:rsidTr="00F814A5">
        <w:tc>
          <w:tcPr>
            <w:tcW w:w="8755" w:type="dxa"/>
            <w:gridSpan w:val="6"/>
            <w:shd w:val="clear" w:color="auto" w:fill="E36C0A" w:themeFill="accent6" w:themeFillShade="BF"/>
          </w:tcPr>
          <w:p w:rsidR="00A63749" w:rsidRPr="00FC2839" w:rsidRDefault="00A63749" w:rsidP="0089512D">
            <w:pPr>
              <w:pStyle w:val="TableHeading"/>
              <w:rPr>
                <w:noProof w:val="0"/>
              </w:rPr>
            </w:pPr>
            <w:r w:rsidRPr="00FC2839">
              <w:rPr>
                <w:noProof w:val="0"/>
              </w:rPr>
              <w:t xml:space="preserve">Element 2: </w:t>
            </w:r>
            <w:r w:rsidR="00A56064" w:rsidRPr="00FC2839">
              <w:rPr>
                <w:noProof w:val="0"/>
              </w:rPr>
              <w:fldChar w:fldCharType="begin"/>
            </w:r>
            <w:r w:rsidR="00A56064" w:rsidRPr="00FC2839">
              <w:rPr>
                <w:noProof w:val="0"/>
              </w:rPr>
              <w:instrText xml:space="preserve"> REF  Element2  \* MERGEFORMAT </w:instrText>
            </w:r>
            <w:r w:rsidR="00A56064" w:rsidRPr="00FC2839">
              <w:rPr>
                <w:noProof w:val="0"/>
              </w:rPr>
              <w:fldChar w:fldCharType="separate"/>
            </w:r>
            <w:sdt>
              <w:sdtPr>
                <w:rPr>
                  <w:noProof w:val="0"/>
                  <w:highlight w:val="yellow"/>
                </w:rPr>
                <w:alias w:val="Element2"/>
                <w:tag w:val="Element2"/>
                <w:id w:val="26329410"/>
                <w:lock w:val="sdtLocked"/>
                <w:placeholder>
                  <w:docPart w:val="CB39705D22C44107BB42D4DF35C6DEC6"/>
                </w:placeholder>
              </w:sdtPr>
              <w:sdtEndPr/>
              <w:sdtContent>
                <w:r w:rsidR="0093327F" w:rsidRPr="00FC2839">
                  <w:rPr>
                    <w:noProof w:val="0"/>
                  </w:rPr>
                  <w:t>Purchase hardware and software</w:t>
                </w:r>
              </w:sdtContent>
            </w:sdt>
            <w:r w:rsidR="00A56064" w:rsidRPr="00FC2839">
              <w:rPr>
                <w:noProof w:val="0"/>
                <w:highlight w:val="yellow"/>
              </w:rPr>
              <w:fldChar w:fldCharType="end"/>
            </w:r>
          </w:p>
        </w:tc>
      </w:tr>
      <w:tr w:rsidR="00140DD8" w:rsidRPr="00FC2839" w:rsidTr="0039142C">
        <w:tc>
          <w:tcPr>
            <w:tcW w:w="620" w:type="dxa"/>
            <w:gridSpan w:val="2"/>
          </w:tcPr>
          <w:p w:rsidR="00140DD8" w:rsidRPr="00FC2839" w:rsidRDefault="00140DD8" w:rsidP="0089512D">
            <w:pPr>
              <w:pStyle w:val="TableText"/>
              <w:rPr>
                <w:noProof w:val="0"/>
              </w:rPr>
            </w:pPr>
            <w:r w:rsidRPr="00FC2839">
              <w:rPr>
                <w:noProof w:val="0"/>
              </w:rPr>
              <w:t>2.1</w:t>
            </w:r>
          </w:p>
        </w:tc>
        <w:tc>
          <w:tcPr>
            <w:tcW w:w="4362" w:type="dxa"/>
          </w:tcPr>
          <w:p w:rsidR="00140DD8" w:rsidRPr="00FC2839" w:rsidRDefault="00A56064" w:rsidP="0089512D">
            <w:pPr>
              <w:pStyle w:val="TableText"/>
              <w:rPr>
                <w:noProof w:val="0"/>
              </w:rPr>
            </w:pPr>
            <w:r w:rsidRPr="00FC2839">
              <w:rPr>
                <w:noProof w:val="0"/>
              </w:rPr>
              <w:fldChar w:fldCharType="begin"/>
            </w:r>
            <w:r w:rsidRPr="00FC2839">
              <w:rPr>
                <w:noProof w:val="0"/>
              </w:rPr>
              <w:instrText xml:space="preserve"> REF  Criteria21  \* MERGEFORMAT </w:instrText>
            </w:r>
            <w:r w:rsidRPr="00FC2839">
              <w:rPr>
                <w:noProof w:val="0"/>
              </w:rPr>
              <w:fldChar w:fldCharType="separate"/>
            </w:r>
            <w:sdt>
              <w:sdtPr>
                <w:rPr>
                  <w:noProof w:val="0"/>
                </w:rPr>
                <w:alias w:val="Criteria21"/>
                <w:tag w:val="Criteria21"/>
                <w:id w:val="26329411"/>
                <w:lock w:val="sdtLocked"/>
                <w:placeholder>
                  <w:docPart w:val="2A84D74B9F92410FA2E133D299F7DFF6"/>
                </w:placeholder>
              </w:sdtPr>
              <w:sdtEndPr/>
              <w:sdtContent>
                <w:r w:rsidR="0093327F" w:rsidRPr="00FC2839">
                  <w:rPr>
                    <w:noProof w:val="0"/>
                  </w:rPr>
                  <w:t>Identify broad computer equipment hardware and software requirements accurately and research possible new approaches using appropriate information sources</w:t>
                </w:r>
              </w:sdtContent>
            </w:sdt>
            <w:r w:rsidRPr="00FC2839">
              <w:rPr>
                <w:noProof w:val="0"/>
              </w:rPr>
              <w:fldChar w:fldCharType="end"/>
            </w:r>
          </w:p>
        </w:tc>
        <w:tc>
          <w:tcPr>
            <w:tcW w:w="1251" w:type="dxa"/>
            <w:vAlign w:val="center"/>
          </w:tcPr>
          <w:p w:rsidR="00140DD8" w:rsidRPr="00FC2839" w:rsidRDefault="00140DD8" w:rsidP="0039142C">
            <w:pPr>
              <w:pStyle w:val="TableText"/>
              <w:jc w:val="center"/>
              <w:rPr>
                <w:noProof w:val="0"/>
              </w:rPr>
            </w:pPr>
            <w:r w:rsidRPr="00FC2839">
              <w:rPr>
                <w:noProof w:val="0"/>
              </w:rPr>
              <w:t>2.1</w:t>
            </w:r>
          </w:p>
        </w:tc>
        <w:tc>
          <w:tcPr>
            <w:tcW w:w="1328" w:type="dxa"/>
            <w:vAlign w:val="center"/>
          </w:tcPr>
          <w:p w:rsidR="00140DD8" w:rsidRPr="00FC2839" w:rsidRDefault="0089512D" w:rsidP="0039142C">
            <w:pPr>
              <w:pStyle w:val="TableText"/>
              <w:jc w:val="center"/>
              <w:rPr>
                <w:noProof w:val="0"/>
              </w:rPr>
            </w:pPr>
            <w:r w:rsidRPr="00FC2839">
              <w:rPr>
                <w:noProof w:val="0"/>
              </w:rPr>
              <w:t>8,</w:t>
            </w:r>
            <w:r w:rsidR="00140DD8" w:rsidRPr="00FC2839">
              <w:rPr>
                <w:noProof w:val="0"/>
              </w:rPr>
              <w:t>9,10</w:t>
            </w:r>
            <w:r w:rsidRPr="00FC2839">
              <w:rPr>
                <w:noProof w:val="0"/>
              </w:rPr>
              <w:t>,11,12</w:t>
            </w:r>
          </w:p>
        </w:tc>
        <w:tc>
          <w:tcPr>
            <w:tcW w:w="1194" w:type="dxa"/>
            <w:vAlign w:val="center"/>
          </w:tcPr>
          <w:p w:rsidR="00140DD8" w:rsidRPr="00FC2839" w:rsidRDefault="00140DD8" w:rsidP="0039142C">
            <w:pPr>
              <w:pStyle w:val="TableText"/>
              <w:jc w:val="center"/>
              <w:rPr>
                <w:noProof w:val="0"/>
              </w:rPr>
            </w:pPr>
            <w:r w:rsidRPr="00FC2839">
              <w:rPr>
                <w:noProof w:val="0"/>
              </w:rPr>
              <w:t>5</w:t>
            </w:r>
          </w:p>
        </w:tc>
      </w:tr>
      <w:tr w:rsidR="00140DD8" w:rsidRPr="00FC2839" w:rsidTr="0039142C">
        <w:tc>
          <w:tcPr>
            <w:tcW w:w="620" w:type="dxa"/>
            <w:gridSpan w:val="2"/>
          </w:tcPr>
          <w:p w:rsidR="00140DD8" w:rsidRPr="00FC2839" w:rsidRDefault="00140DD8" w:rsidP="0089512D">
            <w:pPr>
              <w:pStyle w:val="TableText"/>
              <w:rPr>
                <w:noProof w:val="0"/>
              </w:rPr>
            </w:pPr>
            <w:r w:rsidRPr="00FC2839">
              <w:rPr>
                <w:noProof w:val="0"/>
              </w:rPr>
              <w:t>2.2</w:t>
            </w:r>
          </w:p>
        </w:tc>
        <w:tc>
          <w:tcPr>
            <w:tcW w:w="4362" w:type="dxa"/>
            <w:vAlign w:val="center"/>
          </w:tcPr>
          <w:p w:rsidR="00140DD8" w:rsidRPr="00FC2839" w:rsidRDefault="00A56064" w:rsidP="0089512D">
            <w:pPr>
              <w:pStyle w:val="TableText"/>
              <w:rPr>
                <w:noProof w:val="0"/>
              </w:rPr>
            </w:pPr>
            <w:r w:rsidRPr="00FC2839">
              <w:rPr>
                <w:noProof w:val="0"/>
              </w:rPr>
              <w:fldChar w:fldCharType="begin"/>
            </w:r>
            <w:r w:rsidRPr="00FC2839">
              <w:rPr>
                <w:noProof w:val="0"/>
              </w:rPr>
              <w:instrText xml:space="preserve"> REF  Criteria22  \* MERGEFORMAT </w:instrText>
            </w:r>
            <w:r w:rsidRPr="00FC2839">
              <w:rPr>
                <w:noProof w:val="0"/>
              </w:rPr>
              <w:fldChar w:fldCharType="separate"/>
            </w:r>
            <w:sdt>
              <w:sdtPr>
                <w:rPr>
                  <w:noProof w:val="0"/>
                </w:rPr>
                <w:alias w:val="Criteria2.2"/>
                <w:tag w:val="Criteria2.2"/>
                <w:id w:val="26329412"/>
                <w:lock w:val="sdtLocked"/>
                <w:placeholder>
                  <w:docPart w:val="99F2C52264934E669FB96265BAB83B68"/>
                </w:placeholder>
              </w:sdtPr>
              <w:sdtEndPr/>
              <w:sdtContent>
                <w:r w:rsidR="0093327F" w:rsidRPr="00FC2839">
                  <w:rPr>
                    <w:noProof w:val="0"/>
                  </w:rPr>
                  <w:t>Assess the feasibility of acquiring or upgrading hardware and software based on available information</w:t>
                </w:r>
              </w:sdtContent>
            </w:sdt>
            <w:r w:rsidRPr="00FC2839">
              <w:rPr>
                <w:noProof w:val="0"/>
              </w:rPr>
              <w:fldChar w:fldCharType="end"/>
            </w:r>
          </w:p>
        </w:tc>
        <w:tc>
          <w:tcPr>
            <w:tcW w:w="1251" w:type="dxa"/>
            <w:vAlign w:val="center"/>
          </w:tcPr>
          <w:p w:rsidR="00140DD8" w:rsidRPr="00FC2839" w:rsidRDefault="00140DD8" w:rsidP="0039142C">
            <w:pPr>
              <w:pStyle w:val="TableText"/>
              <w:jc w:val="center"/>
              <w:rPr>
                <w:noProof w:val="0"/>
              </w:rPr>
            </w:pPr>
            <w:r w:rsidRPr="00FC2839">
              <w:rPr>
                <w:noProof w:val="0"/>
              </w:rPr>
              <w:t>2.2</w:t>
            </w:r>
          </w:p>
        </w:tc>
        <w:tc>
          <w:tcPr>
            <w:tcW w:w="1328" w:type="dxa"/>
            <w:vAlign w:val="center"/>
          </w:tcPr>
          <w:p w:rsidR="00140DD8" w:rsidRPr="00FC2839" w:rsidRDefault="0089512D" w:rsidP="0039142C">
            <w:pPr>
              <w:pStyle w:val="TableText"/>
              <w:jc w:val="center"/>
              <w:rPr>
                <w:noProof w:val="0"/>
              </w:rPr>
            </w:pPr>
            <w:r w:rsidRPr="00FC2839">
              <w:rPr>
                <w:noProof w:val="0"/>
              </w:rPr>
              <w:t>13</w:t>
            </w:r>
          </w:p>
        </w:tc>
        <w:tc>
          <w:tcPr>
            <w:tcW w:w="1194" w:type="dxa"/>
            <w:vAlign w:val="center"/>
          </w:tcPr>
          <w:p w:rsidR="00140DD8" w:rsidRPr="00FC2839" w:rsidRDefault="00140DD8" w:rsidP="0039142C">
            <w:pPr>
              <w:pStyle w:val="TableText"/>
              <w:jc w:val="center"/>
              <w:rPr>
                <w:noProof w:val="0"/>
              </w:rPr>
            </w:pPr>
            <w:r w:rsidRPr="00FC2839">
              <w:rPr>
                <w:noProof w:val="0"/>
              </w:rPr>
              <w:t>6</w:t>
            </w:r>
          </w:p>
        </w:tc>
      </w:tr>
      <w:tr w:rsidR="00140DD8" w:rsidRPr="00FC2839" w:rsidTr="0039142C">
        <w:tc>
          <w:tcPr>
            <w:tcW w:w="620" w:type="dxa"/>
            <w:gridSpan w:val="2"/>
          </w:tcPr>
          <w:p w:rsidR="00140DD8" w:rsidRPr="00FC2839" w:rsidRDefault="00140DD8" w:rsidP="0089512D">
            <w:pPr>
              <w:pStyle w:val="TableText"/>
              <w:rPr>
                <w:noProof w:val="0"/>
              </w:rPr>
            </w:pPr>
            <w:r w:rsidRPr="00FC2839">
              <w:rPr>
                <w:noProof w:val="0"/>
              </w:rPr>
              <w:t>2.3</w:t>
            </w:r>
          </w:p>
        </w:tc>
        <w:tc>
          <w:tcPr>
            <w:tcW w:w="4362" w:type="dxa"/>
            <w:vAlign w:val="center"/>
          </w:tcPr>
          <w:p w:rsidR="00140DD8" w:rsidRPr="00FC2839" w:rsidRDefault="00A56064" w:rsidP="0089512D">
            <w:pPr>
              <w:pStyle w:val="TableText"/>
              <w:rPr>
                <w:noProof w:val="0"/>
              </w:rPr>
            </w:pPr>
            <w:r w:rsidRPr="00FC2839">
              <w:rPr>
                <w:noProof w:val="0"/>
              </w:rPr>
              <w:fldChar w:fldCharType="begin"/>
            </w:r>
            <w:r w:rsidRPr="00FC2839">
              <w:rPr>
                <w:noProof w:val="0"/>
              </w:rPr>
              <w:instrText xml:space="preserve"> REF  Criteria23  \* MERGEFORMAT </w:instrText>
            </w:r>
            <w:r w:rsidRPr="00FC2839">
              <w:rPr>
                <w:noProof w:val="0"/>
              </w:rPr>
              <w:fldChar w:fldCharType="separate"/>
            </w:r>
            <w:sdt>
              <w:sdtPr>
                <w:rPr>
                  <w:noProof w:val="0"/>
                </w:rPr>
                <w:alias w:val="Criteria23"/>
                <w:tag w:val="Criteria23"/>
                <w:id w:val="26329413"/>
                <w:lock w:val="sdtLocked"/>
                <w:placeholder>
                  <w:docPart w:val="30E4530A3F6D49FF9E8B1C684C06C99F"/>
                </w:placeholder>
              </w:sdtPr>
              <w:sdtEndPr/>
              <w:sdtContent>
                <w:r w:rsidR="0093327F" w:rsidRPr="00FC2839">
                  <w:rPr>
                    <w:noProof w:val="0"/>
                  </w:rPr>
                  <w:t>Evaluate options against the needs of the enterprise, including advantages and limitations</w:t>
                </w:r>
              </w:sdtContent>
            </w:sdt>
            <w:r w:rsidRPr="00FC2839">
              <w:rPr>
                <w:noProof w:val="0"/>
              </w:rPr>
              <w:fldChar w:fldCharType="end"/>
            </w:r>
          </w:p>
        </w:tc>
        <w:tc>
          <w:tcPr>
            <w:tcW w:w="1251" w:type="dxa"/>
            <w:vAlign w:val="center"/>
          </w:tcPr>
          <w:p w:rsidR="00140DD8" w:rsidRPr="00FC2839" w:rsidRDefault="00140DD8" w:rsidP="0039142C">
            <w:pPr>
              <w:pStyle w:val="TableText"/>
              <w:jc w:val="center"/>
              <w:rPr>
                <w:noProof w:val="0"/>
              </w:rPr>
            </w:pPr>
            <w:r w:rsidRPr="00FC2839">
              <w:rPr>
                <w:noProof w:val="0"/>
              </w:rPr>
              <w:t>2.3</w:t>
            </w:r>
          </w:p>
        </w:tc>
        <w:tc>
          <w:tcPr>
            <w:tcW w:w="1328" w:type="dxa"/>
            <w:vAlign w:val="center"/>
          </w:tcPr>
          <w:p w:rsidR="00140DD8" w:rsidRPr="00FC2839" w:rsidRDefault="0089512D" w:rsidP="0039142C">
            <w:pPr>
              <w:pStyle w:val="TableText"/>
              <w:jc w:val="center"/>
              <w:rPr>
                <w:noProof w:val="0"/>
              </w:rPr>
            </w:pPr>
            <w:r w:rsidRPr="00FC2839">
              <w:rPr>
                <w:noProof w:val="0"/>
              </w:rPr>
              <w:t>14</w:t>
            </w:r>
          </w:p>
        </w:tc>
        <w:tc>
          <w:tcPr>
            <w:tcW w:w="1194" w:type="dxa"/>
            <w:vAlign w:val="center"/>
          </w:tcPr>
          <w:p w:rsidR="00140DD8" w:rsidRPr="00FC2839" w:rsidRDefault="00140DD8" w:rsidP="0039142C">
            <w:pPr>
              <w:pStyle w:val="TableText"/>
              <w:jc w:val="center"/>
              <w:rPr>
                <w:noProof w:val="0"/>
              </w:rPr>
            </w:pPr>
            <w:r w:rsidRPr="00FC2839">
              <w:rPr>
                <w:noProof w:val="0"/>
              </w:rPr>
              <w:t>7</w:t>
            </w:r>
          </w:p>
        </w:tc>
      </w:tr>
      <w:tr w:rsidR="00140DD8" w:rsidRPr="00FC2839" w:rsidTr="0039142C">
        <w:tc>
          <w:tcPr>
            <w:tcW w:w="620" w:type="dxa"/>
            <w:gridSpan w:val="2"/>
          </w:tcPr>
          <w:p w:rsidR="00140DD8" w:rsidRPr="00FC2839" w:rsidRDefault="00140DD8" w:rsidP="0089512D">
            <w:pPr>
              <w:pStyle w:val="TableText"/>
              <w:rPr>
                <w:noProof w:val="0"/>
              </w:rPr>
            </w:pPr>
            <w:r w:rsidRPr="00FC2839">
              <w:rPr>
                <w:noProof w:val="0"/>
              </w:rPr>
              <w:lastRenderedPageBreak/>
              <w:t>2.4</w:t>
            </w:r>
          </w:p>
        </w:tc>
        <w:tc>
          <w:tcPr>
            <w:tcW w:w="4362" w:type="dxa"/>
            <w:vAlign w:val="center"/>
          </w:tcPr>
          <w:p w:rsidR="00140DD8" w:rsidRPr="00FC2839" w:rsidRDefault="00A56064" w:rsidP="0089512D">
            <w:pPr>
              <w:pStyle w:val="TableText"/>
              <w:rPr>
                <w:noProof w:val="0"/>
              </w:rPr>
            </w:pPr>
            <w:r w:rsidRPr="00FC2839">
              <w:rPr>
                <w:noProof w:val="0"/>
              </w:rPr>
              <w:fldChar w:fldCharType="begin"/>
            </w:r>
            <w:r w:rsidRPr="00FC2839">
              <w:rPr>
                <w:noProof w:val="0"/>
              </w:rPr>
              <w:instrText xml:space="preserve"> REF  Criteria24  \* MERGEFORMAT </w:instrText>
            </w:r>
            <w:r w:rsidRPr="00FC2839">
              <w:rPr>
                <w:noProof w:val="0"/>
              </w:rPr>
              <w:fldChar w:fldCharType="separate"/>
            </w:r>
            <w:sdt>
              <w:sdtPr>
                <w:rPr>
                  <w:noProof w:val="0"/>
                </w:rPr>
                <w:alias w:val="Criteria24"/>
                <w:tag w:val="Criteria24"/>
                <w:id w:val="26329414"/>
                <w:lock w:val="sdtLocked"/>
                <w:placeholder>
                  <w:docPart w:val="0E636A7A8ACF4986A4DF1E4D3ECB7D75"/>
                </w:placeholder>
              </w:sdtPr>
              <w:sdtEndPr/>
              <w:sdtContent>
                <w:r w:rsidR="0093327F" w:rsidRPr="00FC2839">
                  <w:rPr>
                    <w:noProof w:val="0"/>
                  </w:rPr>
                  <w:t>Investigate user-friendliness, system support and training issues</w:t>
                </w:r>
              </w:sdtContent>
            </w:sdt>
            <w:r w:rsidRPr="00FC2839">
              <w:rPr>
                <w:noProof w:val="0"/>
              </w:rPr>
              <w:fldChar w:fldCharType="end"/>
            </w:r>
          </w:p>
        </w:tc>
        <w:tc>
          <w:tcPr>
            <w:tcW w:w="1251" w:type="dxa"/>
            <w:vAlign w:val="center"/>
          </w:tcPr>
          <w:p w:rsidR="00140DD8" w:rsidRPr="00FC2839" w:rsidRDefault="00140DD8" w:rsidP="0039142C">
            <w:pPr>
              <w:pStyle w:val="TableText"/>
              <w:jc w:val="center"/>
              <w:rPr>
                <w:noProof w:val="0"/>
              </w:rPr>
            </w:pPr>
            <w:r w:rsidRPr="00FC2839">
              <w:rPr>
                <w:noProof w:val="0"/>
              </w:rPr>
              <w:t>2.4</w:t>
            </w:r>
          </w:p>
        </w:tc>
        <w:tc>
          <w:tcPr>
            <w:tcW w:w="1328" w:type="dxa"/>
            <w:vAlign w:val="center"/>
          </w:tcPr>
          <w:p w:rsidR="00140DD8" w:rsidRPr="00FC2839" w:rsidRDefault="00140DD8" w:rsidP="0039142C">
            <w:pPr>
              <w:pStyle w:val="TableText"/>
              <w:jc w:val="center"/>
              <w:rPr>
                <w:noProof w:val="0"/>
              </w:rPr>
            </w:pPr>
            <w:r w:rsidRPr="00FC2839">
              <w:rPr>
                <w:noProof w:val="0"/>
              </w:rPr>
              <w:t>15,16</w:t>
            </w:r>
          </w:p>
        </w:tc>
        <w:tc>
          <w:tcPr>
            <w:tcW w:w="1194" w:type="dxa"/>
            <w:vAlign w:val="center"/>
          </w:tcPr>
          <w:p w:rsidR="00140DD8" w:rsidRPr="00FC2839" w:rsidRDefault="00140DD8" w:rsidP="0039142C">
            <w:pPr>
              <w:pStyle w:val="TableText"/>
              <w:jc w:val="center"/>
              <w:rPr>
                <w:noProof w:val="0"/>
              </w:rPr>
            </w:pPr>
            <w:r w:rsidRPr="00FC2839">
              <w:rPr>
                <w:noProof w:val="0"/>
              </w:rPr>
              <w:t>8</w:t>
            </w:r>
          </w:p>
        </w:tc>
      </w:tr>
      <w:tr w:rsidR="00140DD8" w:rsidRPr="00FC2839" w:rsidTr="0039142C">
        <w:tc>
          <w:tcPr>
            <w:tcW w:w="620" w:type="dxa"/>
            <w:gridSpan w:val="2"/>
          </w:tcPr>
          <w:p w:rsidR="00140DD8" w:rsidRPr="00FC2839" w:rsidRDefault="00140DD8" w:rsidP="0089512D">
            <w:pPr>
              <w:pStyle w:val="TableText"/>
              <w:rPr>
                <w:noProof w:val="0"/>
              </w:rPr>
            </w:pPr>
            <w:r w:rsidRPr="00FC2839">
              <w:rPr>
                <w:noProof w:val="0"/>
              </w:rPr>
              <w:t>2.5</w:t>
            </w:r>
          </w:p>
        </w:tc>
        <w:tc>
          <w:tcPr>
            <w:tcW w:w="4362" w:type="dxa"/>
          </w:tcPr>
          <w:p w:rsidR="00140DD8" w:rsidRPr="00FC2839" w:rsidRDefault="00A56064" w:rsidP="0089512D">
            <w:pPr>
              <w:pStyle w:val="TableText"/>
              <w:rPr>
                <w:noProof w:val="0"/>
              </w:rPr>
            </w:pPr>
            <w:r w:rsidRPr="00FC2839">
              <w:rPr>
                <w:noProof w:val="0"/>
              </w:rPr>
              <w:fldChar w:fldCharType="begin"/>
            </w:r>
            <w:r w:rsidRPr="00FC2839">
              <w:rPr>
                <w:noProof w:val="0"/>
              </w:rPr>
              <w:instrText xml:space="preserve"> REF  Criteria25  \* MERGEFORMAT </w:instrText>
            </w:r>
            <w:r w:rsidRPr="00FC2839">
              <w:rPr>
                <w:noProof w:val="0"/>
              </w:rPr>
              <w:fldChar w:fldCharType="separate"/>
            </w:r>
            <w:sdt>
              <w:sdtPr>
                <w:rPr>
                  <w:noProof w:val="0"/>
                </w:rPr>
                <w:alias w:val="Criteria25"/>
                <w:tag w:val="Criteria25"/>
                <w:id w:val="26329415"/>
                <w:lock w:val="sdtLocked"/>
                <w:placeholder>
                  <w:docPart w:val="C474511C433C4DE0ACA925365F1D7DD6"/>
                </w:placeholder>
              </w:sdtPr>
              <w:sdtEndPr/>
              <w:sdtContent>
                <w:r w:rsidR="0093327F" w:rsidRPr="00FC2839">
                  <w:rPr>
                    <w:noProof w:val="0"/>
                  </w:rPr>
                  <w:t>Seek external specialist assistance as required</w:t>
                </w:r>
              </w:sdtContent>
            </w:sdt>
            <w:r w:rsidRPr="00FC2839">
              <w:rPr>
                <w:noProof w:val="0"/>
              </w:rPr>
              <w:fldChar w:fldCharType="end"/>
            </w:r>
          </w:p>
        </w:tc>
        <w:tc>
          <w:tcPr>
            <w:tcW w:w="1251" w:type="dxa"/>
            <w:vAlign w:val="center"/>
          </w:tcPr>
          <w:p w:rsidR="00140DD8" w:rsidRPr="00FC2839" w:rsidRDefault="00140DD8" w:rsidP="0039142C">
            <w:pPr>
              <w:pStyle w:val="TableText"/>
              <w:jc w:val="center"/>
              <w:rPr>
                <w:noProof w:val="0"/>
              </w:rPr>
            </w:pPr>
            <w:r w:rsidRPr="00FC2839">
              <w:rPr>
                <w:noProof w:val="0"/>
              </w:rPr>
              <w:t>2.5</w:t>
            </w:r>
          </w:p>
        </w:tc>
        <w:tc>
          <w:tcPr>
            <w:tcW w:w="1328" w:type="dxa"/>
            <w:vAlign w:val="center"/>
          </w:tcPr>
          <w:p w:rsidR="00140DD8" w:rsidRPr="00FC2839" w:rsidRDefault="00140DD8" w:rsidP="0039142C">
            <w:pPr>
              <w:pStyle w:val="TableText"/>
              <w:jc w:val="center"/>
              <w:rPr>
                <w:noProof w:val="0"/>
              </w:rPr>
            </w:pPr>
            <w:r w:rsidRPr="00FC2839">
              <w:rPr>
                <w:noProof w:val="0"/>
              </w:rPr>
              <w:t>17</w:t>
            </w:r>
          </w:p>
        </w:tc>
        <w:tc>
          <w:tcPr>
            <w:tcW w:w="1194" w:type="dxa"/>
            <w:vAlign w:val="center"/>
          </w:tcPr>
          <w:p w:rsidR="00140DD8" w:rsidRPr="00FC2839" w:rsidRDefault="00140DD8" w:rsidP="0039142C">
            <w:pPr>
              <w:pStyle w:val="TableText"/>
              <w:jc w:val="center"/>
              <w:rPr>
                <w:noProof w:val="0"/>
              </w:rPr>
            </w:pPr>
            <w:r w:rsidRPr="00FC2839">
              <w:rPr>
                <w:noProof w:val="0"/>
              </w:rPr>
              <w:t>9</w:t>
            </w:r>
          </w:p>
        </w:tc>
      </w:tr>
      <w:tr w:rsidR="00140DD8" w:rsidRPr="00FC2839" w:rsidTr="0039142C">
        <w:tc>
          <w:tcPr>
            <w:tcW w:w="620" w:type="dxa"/>
            <w:gridSpan w:val="2"/>
          </w:tcPr>
          <w:p w:rsidR="00140DD8" w:rsidRPr="00FC2839" w:rsidRDefault="00140DD8" w:rsidP="0089512D">
            <w:pPr>
              <w:pStyle w:val="TableText"/>
              <w:rPr>
                <w:noProof w:val="0"/>
              </w:rPr>
            </w:pPr>
            <w:r w:rsidRPr="00FC2839">
              <w:rPr>
                <w:noProof w:val="0"/>
              </w:rPr>
              <w:t>2.6</w:t>
            </w:r>
          </w:p>
        </w:tc>
        <w:tc>
          <w:tcPr>
            <w:tcW w:w="4362" w:type="dxa"/>
            <w:vAlign w:val="center"/>
          </w:tcPr>
          <w:p w:rsidR="00140DD8" w:rsidRPr="00FC2839" w:rsidRDefault="00A56064" w:rsidP="0089512D">
            <w:pPr>
              <w:pStyle w:val="TableText"/>
              <w:rPr>
                <w:noProof w:val="0"/>
              </w:rPr>
            </w:pPr>
            <w:r w:rsidRPr="00FC2839">
              <w:rPr>
                <w:noProof w:val="0"/>
              </w:rPr>
              <w:fldChar w:fldCharType="begin"/>
            </w:r>
            <w:r w:rsidRPr="00FC2839">
              <w:rPr>
                <w:noProof w:val="0"/>
              </w:rPr>
              <w:instrText xml:space="preserve"> REF  Criteria26  \* MERGEFORMAT </w:instrText>
            </w:r>
            <w:r w:rsidRPr="00FC2839">
              <w:rPr>
                <w:noProof w:val="0"/>
              </w:rPr>
              <w:fldChar w:fldCharType="separate"/>
            </w:r>
            <w:sdt>
              <w:sdtPr>
                <w:rPr>
                  <w:noProof w:val="0"/>
                </w:rPr>
                <w:alias w:val="Criteria26"/>
                <w:tag w:val="Criteria26"/>
                <w:id w:val="26329416"/>
                <w:lock w:val="sdtLocked"/>
                <w:placeholder>
                  <w:docPart w:val="95A67F6D8AFB458E8746637A2B0BF5F6"/>
                </w:placeholder>
              </w:sdtPr>
              <w:sdtEndPr/>
              <w:sdtContent>
                <w:r w:rsidR="0093327F" w:rsidRPr="00FC2839">
                  <w:rPr>
                    <w:noProof w:val="0"/>
                  </w:rPr>
                  <w:t>Make decisions on computer acquisitions in consultation with appropriate colleagues</w:t>
                </w:r>
              </w:sdtContent>
            </w:sdt>
            <w:r w:rsidRPr="00FC2839">
              <w:rPr>
                <w:noProof w:val="0"/>
              </w:rPr>
              <w:fldChar w:fldCharType="end"/>
            </w:r>
          </w:p>
        </w:tc>
        <w:tc>
          <w:tcPr>
            <w:tcW w:w="1251" w:type="dxa"/>
            <w:vAlign w:val="center"/>
          </w:tcPr>
          <w:p w:rsidR="00140DD8" w:rsidRPr="00FC2839" w:rsidRDefault="00140DD8" w:rsidP="0039142C">
            <w:pPr>
              <w:pStyle w:val="TableText"/>
              <w:jc w:val="center"/>
              <w:rPr>
                <w:noProof w:val="0"/>
              </w:rPr>
            </w:pPr>
            <w:r w:rsidRPr="00FC2839">
              <w:rPr>
                <w:noProof w:val="0"/>
              </w:rPr>
              <w:t>2.6</w:t>
            </w:r>
          </w:p>
        </w:tc>
        <w:tc>
          <w:tcPr>
            <w:tcW w:w="1328" w:type="dxa"/>
            <w:vAlign w:val="center"/>
          </w:tcPr>
          <w:p w:rsidR="00140DD8" w:rsidRPr="00FC2839" w:rsidRDefault="0089512D" w:rsidP="0039142C">
            <w:pPr>
              <w:pStyle w:val="TableText"/>
              <w:jc w:val="center"/>
              <w:rPr>
                <w:noProof w:val="0"/>
              </w:rPr>
            </w:pPr>
            <w:r w:rsidRPr="00FC2839">
              <w:rPr>
                <w:noProof w:val="0"/>
              </w:rPr>
              <w:t>18,19</w:t>
            </w:r>
          </w:p>
        </w:tc>
        <w:tc>
          <w:tcPr>
            <w:tcW w:w="1194" w:type="dxa"/>
            <w:vAlign w:val="center"/>
          </w:tcPr>
          <w:p w:rsidR="00140DD8" w:rsidRPr="00FC2839" w:rsidRDefault="00140DD8" w:rsidP="0039142C">
            <w:pPr>
              <w:pStyle w:val="TableText"/>
              <w:jc w:val="center"/>
              <w:rPr>
                <w:noProof w:val="0"/>
              </w:rPr>
            </w:pPr>
            <w:r w:rsidRPr="00FC2839">
              <w:rPr>
                <w:noProof w:val="0"/>
              </w:rPr>
              <w:t>10</w:t>
            </w:r>
          </w:p>
        </w:tc>
      </w:tr>
      <w:tr w:rsidR="00140DD8" w:rsidRPr="00FC2839" w:rsidTr="0039142C">
        <w:tc>
          <w:tcPr>
            <w:tcW w:w="620" w:type="dxa"/>
            <w:gridSpan w:val="2"/>
          </w:tcPr>
          <w:p w:rsidR="00140DD8" w:rsidRPr="00FC2839" w:rsidRDefault="00140DD8" w:rsidP="0089512D">
            <w:pPr>
              <w:pStyle w:val="TableText"/>
              <w:rPr>
                <w:noProof w:val="0"/>
              </w:rPr>
            </w:pPr>
            <w:r w:rsidRPr="00FC2839">
              <w:rPr>
                <w:noProof w:val="0"/>
              </w:rPr>
              <w:t>2.7</w:t>
            </w:r>
          </w:p>
        </w:tc>
        <w:tc>
          <w:tcPr>
            <w:tcW w:w="4362" w:type="dxa"/>
            <w:vAlign w:val="center"/>
          </w:tcPr>
          <w:p w:rsidR="00140DD8" w:rsidRPr="00FC2839" w:rsidRDefault="00A56064" w:rsidP="0089512D">
            <w:pPr>
              <w:pStyle w:val="TableText"/>
              <w:rPr>
                <w:noProof w:val="0"/>
              </w:rPr>
            </w:pPr>
            <w:r w:rsidRPr="00FC2839">
              <w:rPr>
                <w:noProof w:val="0"/>
              </w:rPr>
              <w:fldChar w:fldCharType="begin"/>
            </w:r>
            <w:r w:rsidRPr="00FC2839">
              <w:rPr>
                <w:noProof w:val="0"/>
              </w:rPr>
              <w:instrText xml:space="preserve"> REF  Criteria27  \* MERGEFORMAT </w:instrText>
            </w:r>
            <w:r w:rsidRPr="00FC2839">
              <w:rPr>
                <w:noProof w:val="0"/>
              </w:rPr>
              <w:fldChar w:fldCharType="separate"/>
            </w:r>
            <w:sdt>
              <w:sdtPr>
                <w:rPr>
                  <w:noProof w:val="0"/>
                </w:rPr>
                <w:alias w:val="Criteria27"/>
                <w:tag w:val="Criteria27"/>
                <w:id w:val="26329417"/>
                <w:lock w:val="sdtLocked"/>
                <w:placeholder>
                  <w:docPart w:val="11DDF76E34594CD088869BD446C529CE"/>
                </w:placeholder>
              </w:sdtPr>
              <w:sdtEndPr/>
              <w:sdtContent>
                <w:r w:rsidR="0093327F" w:rsidRPr="00FC2839">
                  <w:rPr>
                    <w:noProof w:val="0"/>
                  </w:rPr>
                  <w:t>Plan introduction of new computer systems to take account of impacts on colleagues and customers</w:t>
                </w:r>
              </w:sdtContent>
            </w:sdt>
            <w:r w:rsidRPr="00FC2839">
              <w:rPr>
                <w:noProof w:val="0"/>
              </w:rPr>
              <w:fldChar w:fldCharType="end"/>
            </w:r>
          </w:p>
        </w:tc>
        <w:tc>
          <w:tcPr>
            <w:tcW w:w="1251" w:type="dxa"/>
            <w:vAlign w:val="center"/>
          </w:tcPr>
          <w:p w:rsidR="00140DD8" w:rsidRPr="00FC2839" w:rsidRDefault="00140DD8" w:rsidP="0039142C">
            <w:pPr>
              <w:pStyle w:val="TableText"/>
              <w:jc w:val="center"/>
              <w:rPr>
                <w:noProof w:val="0"/>
              </w:rPr>
            </w:pPr>
            <w:r w:rsidRPr="00FC2839">
              <w:rPr>
                <w:noProof w:val="0"/>
              </w:rPr>
              <w:t>2.7</w:t>
            </w:r>
          </w:p>
        </w:tc>
        <w:tc>
          <w:tcPr>
            <w:tcW w:w="1328" w:type="dxa"/>
            <w:vAlign w:val="center"/>
          </w:tcPr>
          <w:p w:rsidR="00140DD8" w:rsidRPr="00FC2839" w:rsidRDefault="0089512D" w:rsidP="0039142C">
            <w:pPr>
              <w:pStyle w:val="TableText"/>
              <w:jc w:val="center"/>
              <w:rPr>
                <w:noProof w:val="0"/>
              </w:rPr>
            </w:pPr>
            <w:r w:rsidRPr="00FC2839">
              <w:rPr>
                <w:noProof w:val="0"/>
              </w:rPr>
              <w:t>20,21</w:t>
            </w:r>
          </w:p>
        </w:tc>
        <w:tc>
          <w:tcPr>
            <w:tcW w:w="1194" w:type="dxa"/>
            <w:vAlign w:val="center"/>
          </w:tcPr>
          <w:p w:rsidR="00140DD8" w:rsidRPr="00FC2839" w:rsidRDefault="00140DD8" w:rsidP="0039142C">
            <w:pPr>
              <w:pStyle w:val="TableText"/>
              <w:jc w:val="center"/>
              <w:rPr>
                <w:noProof w:val="0"/>
              </w:rPr>
            </w:pPr>
            <w:r w:rsidRPr="00FC2839">
              <w:rPr>
                <w:noProof w:val="0"/>
              </w:rPr>
              <w:t>11</w:t>
            </w:r>
          </w:p>
        </w:tc>
      </w:tr>
      <w:tr w:rsidR="00140DD8" w:rsidRPr="00FC2839" w:rsidTr="0039142C">
        <w:tc>
          <w:tcPr>
            <w:tcW w:w="620" w:type="dxa"/>
            <w:gridSpan w:val="2"/>
          </w:tcPr>
          <w:p w:rsidR="00140DD8" w:rsidRPr="00FC2839" w:rsidRDefault="00140DD8" w:rsidP="0089512D">
            <w:pPr>
              <w:pStyle w:val="TableText"/>
              <w:rPr>
                <w:noProof w:val="0"/>
              </w:rPr>
            </w:pPr>
            <w:r w:rsidRPr="00FC2839">
              <w:rPr>
                <w:noProof w:val="0"/>
              </w:rPr>
              <w:t>2.8</w:t>
            </w:r>
          </w:p>
        </w:tc>
        <w:tc>
          <w:tcPr>
            <w:tcW w:w="4362" w:type="dxa"/>
            <w:vAlign w:val="center"/>
          </w:tcPr>
          <w:p w:rsidR="00140DD8" w:rsidRPr="00FC2839" w:rsidRDefault="00A56064" w:rsidP="0089512D">
            <w:pPr>
              <w:pStyle w:val="TableText"/>
              <w:rPr>
                <w:noProof w:val="0"/>
              </w:rPr>
            </w:pPr>
            <w:r w:rsidRPr="00FC2839">
              <w:rPr>
                <w:noProof w:val="0"/>
              </w:rPr>
              <w:fldChar w:fldCharType="begin"/>
            </w:r>
            <w:r w:rsidRPr="00FC2839">
              <w:rPr>
                <w:noProof w:val="0"/>
              </w:rPr>
              <w:instrText xml:space="preserve"> REF  Criteria28  \* MERGEFORMAT </w:instrText>
            </w:r>
            <w:r w:rsidRPr="00FC2839">
              <w:rPr>
                <w:noProof w:val="0"/>
              </w:rPr>
              <w:fldChar w:fldCharType="separate"/>
            </w:r>
            <w:sdt>
              <w:sdtPr>
                <w:rPr>
                  <w:noProof w:val="0"/>
                </w:rPr>
                <w:alias w:val="Criteria28"/>
                <w:tag w:val="Criteria28"/>
                <w:id w:val="26329418"/>
                <w:lock w:val="sdtLocked"/>
                <w:placeholder>
                  <w:docPart w:val="A6D96FB3FE404A3FB1006DCF9DFFEC0E"/>
                </w:placeholder>
              </w:sdtPr>
              <w:sdtEndPr/>
              <w:sdtContent>
                <w:r w:rsidR="0093327F" w:rsidRPr="00FC2839">
                  <w:rPr>
                    <w:noProof w:val="0"/>
                  </w:rPr>
                  <w:t>Ensure staff are adequately trained in using new systems</w:t>
                </w:r>
              </w:sdtContent>
            </w:sdt>
            <w:r w:rsidRPr="00FC2839">
              <w:rPr>
                <w:noProof w:val="0"/>
              </w:rPr>
              <w:fldChar w:fldCharType="end"/>
            </w:r>
          </w:p>
        </w:tc>
        <w:tc>
          <w:tcPr>
            <w:tcW w:w="1251" w:type="dxa"/>
            <w:vAlign w:val="center"/>
          </w:tcPr>
          <w:p w:rsidR="00140DD8" w:rsidRPr="00FC2839" w:rsidRDefault="00140DD8" w:rsidP="0039142C">
            <w:pPr>
              <w:pStyle w:val="TableText"/>
              <w:jc w:val="center"/>
              <w:rPr>
                <w:noProof w:val="0"/>
              </w:rPr>
            </w:pPr>
            <w:r w:rsidRPr="00FC2839">
              <w:rPr>
                <w:noProof w:val="0"/>
              </w:rPr>
              <w:t>2.8</w:t>
            </w:r>
          </w:p>
        </w:tc>
        <w:tc>
          <w:tcPr>
            <w:tcW w:w="1328" w:type="dxa"/>
            <w:vAlign w:val="center"/>
          </w:tcPr>
          <w:p w:rsidR="00140DD8" w:rsidRPr="00FC2839" w:rsidRDefault="0089512D" w:rsidP="0039142C">
            <w:pPr>
              <w:pStyle w:val="TableText"/>
              <w:jc w:val="center"/>
              <w:rPr>
                <w:noProof w:val="0"/>
              </w:rPr>
            </w:pPr>
            <w:r w:rsidRPr="00FC2839">
              <w:rPr>
                <w:noProof w:val="0"/>
              </w:rPr>
              <w:t>22,23</w:t>
            </w:r>
          </w:p>
        </w:tc>
        <w:tc>
          <w:tcPr>
            <w:tcW w:w="1194" w:type="dxa"/>
            <w:vAlign w:val="center"/>
          </w:tcPr>
          <w:p w:rsidR="00140DD8" w:rsidRPr="00FC2839" w:rsidRDefault="00140DD8" w:rsidP="0039142C">
            <w:pPr>
              <w:pStyle w:val="TableText"/>
              <w:jc w:val="center"/>
              <w:rPr>
                <w:noProof w:val="0"/>
              </w:rPr>
            </w:pPr>
            <w:r w:rsidRPr="00FC2839">
              <w:rPr>
                <w:noProof w:val="0"/>
              </w:rPr>
              <w:t>12</w:t>
            </w:r>
          </w:p>
        </w:tc>
      </w:tr>
      <w:tr w:rsidR="00140DD8" w:rsidRPr="00FC2839" w:rsidTr="0039142C">
        <w:tc>
          <w:tcPr>
            <w:tcW w:w="620" w:type="dxa"/>
            <w:gridSpan w:val="2"/>
          </w:tcPr>
          <w:p w:rsidR="00140DD8" w:rsidRPr="00FC2839" w:rsidRDefault="00140DD8" w:rsidP="0089512D">
            <w:pPr>
              <w:pStyle w:val="TableText"/>
              <w:rPr>
                <w:noProof w:val="0"/>
              </w:rPr>
            </w:pPr>
            <w:r w:rsidRPr="00FC2839">
              <w:rPr>
                <w:noProof w:val="0"/>
              </w:rPr>
              <w:t>2.9</w:t>
            </w:r>
          </w:p>
        </w:tc>
        <w:tc>
          <w:tcPr>
            <w:tcW w:w="4362" w:type="dxa"/>
            <w:vAlign w:val="center"/>
          </w:tcPr>
          <w:p w:rsidR="00140DD8" w:rsidRPr="00FC2839" w:rsidRDefault="00A56064" w:rsidP="0089512D">
            <w:pPr>
              <w:pStyle w:val="TableText"/>
              <w:rPr>
                <w:noProof w:val="0"/>
              </w:rPr>
            </w:pPr>
            <w:r w:rsidRPr="00FC2839">
              <w:rPr>
                <w:noProof w:val="0"/>
              </w:rPr>
              <w:fldChar w:fldCharType="begin"/>
            </w:r>
            <w:r w:rsidRPr="00FC2839">
              <w:rPr>
                <w:noProof w:val="0"/>
              </w:rPr>
              <w:instrText xml:space="preserve"> REF  Criteria29  \* MERGEFORMAT </w:instrText>
            </w:r>
            <w:r w:rsidRPr="00FC2839">
              <w:rPr>
                <w:noProof w:val="0"/>
              </w:rPr>
              <w:fldChar w:fldCharType="separate"/>
            </w:r>
            <w:sdt>
              <w:sdtPr>
                <w:rPr>
                  <w:noProof w:val="0"/>
                </w:rPr>
                <w:alias w:val="Criteria29"/>
                <w:tag w:val="Criteria29"/>
                <w:id w:val="26329419"/>
                <w:lock w:val="sdtLocked"/>
                <w:placeholder>
                  <w:docPart w:val="648604F1672046CC8D1EB416BD354A88"/>
                </w:placeholder>
              </w:sdtPr>
              <w:sdtEndPr/>
              <w:sdtContent>
                <w:r w:rsidR="0093327F" w:rsidRPr="00FC2839">
                  <w:rPr>
                    <w:noProof w:val="0"/>
                  </w:rPr>
                  <w:t>Monitor new systems for efficiency and take action accordingly</w:t>
                </w:r>
              </w:sdtContent>
            </w:sdt>
            <w:r w:rsidRPr="00FC2839">
              <w:rPr>
                <w:noProof w:val="0"/>
              </w:rPr>
              <w:fldChar w:fldCharType="end"/>
            </w:r>
          </w:p>
        </w:tc>
        <w:tc>
          <w:tcPr>
            <w:tcW w:w="1251" w:type="dxa"/>
            <w:vAlign w:val="center"/>
          </w:tcPr>
          <w:p w:rsidR="00140DD8" w:rsidRPr="00FC2839" w:rsidRDefault="00140DD8" w:rsidP="0039142C">
            <w:pPr>
              <w:pStyle w:val="TableText"/>
              <w:jc w:val="center"/>
              <w:rPr>
                <w:noProof w:val="0"/>
              </w:rPr>
            </w:pPr>
            <w:r w:rsidRPr="00FC2839">
              <w:rPr>
                <w:noProof w:val="0"/>
              </w:rPr>
              <w:t>2.9</w:t>
            </w:r>
          </w:p>
        </w:tc>
        <w:tc>
          <w:tcPr>
            <w:tcW w:w="1328" w:type="dxa"/>
            <w:vAlign w:val="center"/>
          </w:tcPr>
          <w:p w:rsidR="00140DD8" w:rsidRPr="00FC2839" w:rsidRDefault="00140DD8" w:rsidP="0039142C">
            <w:pPr>
              <w:pStyle w:val="TableText"/>
              <w:jc w:val="center"/>
              <w:rPr>
                <w:noProof w:val="0"/>
              </w:rPr>
            </w:pPr>
            <w:r w:rsidRPr="00FC2839">
              <w:rPr>
                <w:noProof w:val="0"/>
              </w:rPr>
              <w:t>2</w:t>
            </w:r>
            <w:r w:rsidR="0089512D" w:rsidRPr="00FC2839">
              <w:rPr>
                <w:noProof w:val="0"/>
              </w:rPr>
              <w:t>4</w:t>
            </w:r>
          </w:p>
        </w:tc>
        <w:tc>
          <w:tcPr>
            <w:tcW w:w="1194" w:type="dxa"/>
            <w:vAlign w:val="center"/>
          </w:tcPr>
          <w:p w:rsidR="00140DD8" w:rsidRPr="00FC2839" w:rsidRDefault="00140DD8" w:rsidP="0039142C">
            <w:pPr>
              <w:pStyle w:val="TableText"/>
              <w:jc w:val="center"/>
              <w:rPr>
                <w:noProof w:val="0"/>
              </w:rPr>
            </w:pPr>
            <w:r w:rsidRPr="00FC2839">
              <w:rPr>
                <w:noProof w:val="0"/>
              </w:rPr>
              <w:t>13</w:t>
            </w:r>
          </w:p>
        </w:tc>
      </w:tr>
      <w:tr w:rsidR="00A63749" w:rsidRPr="00FC2839" w:rsidTr="00F814A5">
        <w:tc>
          <w:tcPr>
            <w:tcW w:w="8755" w:type="dxa"/>
            <w:gridSpan w:val="6"/>
            <w:shd w:val="clear" w:color="auto" w:fill="E36C0A" w:themeFill="accent6" w:themeFillShade="BF"/>
          </w:tcPr>
          <w:p w:rsidR="00A63749" w:rsidRPr="00FC2839" w:rsidRDefault="00A63749" w:rsidP="0089512D">
            <w:pPr>
              <w:pStyle w:val="TableHeading"/>
              <w:rPr>
                <w:noProof w:val="0"/>
              </w:rPr>
            </w:pPr>
            <w:r w:rsidRPr="00FC2839">
              <w:rPr>
                <w:noProof w:val="0"/>
              </w:rPr>
              <w:t xml:space="preserve">Element 3: </w:t>
            </w:r>
            <w:r w:rsidR="00A56064" w:rsidRPr="00FC2839">
              <w:rPr>
                <w:noProof w:val="0"/>
              </w:rPr>
              <w:fldChar w:fldCharType="begin"/>
            </w:r>
            <w:r w:rsidR="00A56064" w:rsidRPr="00FC2839">
              <w:rPr>
                <w:noProof w:val="0"/>
              </w:rPr>
              <w:instrText xml:space="preserve"> REF  Element3  \* MERGEFORMAT </w:instrText>
            </w:r>
            <w:r w:rsidR="00A56064" w:rsidRPr="00FC2839">
              <w:rPr>
                <w:noProof w:val="0"/>
              </w:rPr>
              <w:fldChar w:fldCharType="separate"/>
            </w:r>
            <w:sdt>
              <w:sdtPr>
                <w:rPr>
                  <w:noProof w:val="0"/>
                  <w:highlight w:val="yellow"/>
                </w:rPr>
                <w:alias w:val="Element3"/>
                <w:tag w:val="Element3"/>
                <w:id w:val="26329420"/>
                <w:lock w:val="sdtLocked"/>
                <w:placeholder>
                  <w:docPart w:val="00A6D3E0388E41E9A1ABC0B81A2E8288"/>
                </w:placeholder>
              </w:sdtPr>
              <w:sdtEndPr/>
              <w:sdtContent>
                <w:r w:rsidR="0093327F" w:rsidRPr="00FC2839">
                  <w:rPr>
                    <w:noProof w:val="0"/>
                  </w:rPr>
                  <w:t>Maintain computer equipment and systems</w:t>
                </w:r>
              </w:sdtContent>
            </w:sdt>
            <w:r w:rsidR="00A56064" w:rsidRPr="00FC2839">
              <w:rPr>
                <w:noProof w:val="0"/>
                <w:highlight w:val="yellow"/>
              </w:rPr>
              <w:fldChar w:fldCharType="end"/>
            </w:r>
          </w:p>
        </w:tc>
      </w:tr>
      <w:tr w:rsidR="00140DD8" w:rsidRPr="00FC2839" w:rsidTr="0039142C">
        <w:tc>
          <w:tcPr>
            <w:tcW w:w="606" w:type="dxa"/>
          </w:tcPr>
          <w:p w:rsidR="00140DD8" w:rsidRPr="00FC2839" w:rsidRDefault="00140DD8" w:rsidP="0089512D">
            <w:pPr>
              <w:pStyle w:val="TableText"/>
              <w:rPr>
                <w:noProof w:val="0"/>
              </w:rPr>
            </w:pPr>
            <w:r w:rsidRPr="00FC2839">
              <w:rPr>
                <w:noProof w:val="0"/>
              </w:rPr>
              <w:t>3.1</w:t>
            </w:r>
          </w:p>
        </w:tc>
        <w:tc>
          <w:tcPr>
            <w:tcW w:w="4376" w:type="dxa"/>
            <w:gridSpan w:val="2"/>
          </w:tcPr>
          <w:p w:rsidR="00140DD8" w:rsidRPr="00FC2839" w:rsidRDefault="00A56064" w:rsidP="0089512D">
            <w:pPr>
              <w:pStyle w:val="TableText"/>
              <w:rPr>
                <w:noProof w:val="0"/>
              </w:rPr>
            </w:pPr>
            <w:r w:rsidRPr="00FC2839">
              <w:rPr>
                <w:noProof w:val="0"/>
              </w:rPr>
              <w:fldChar w:fldCharType="begin"/>
            </w:r>
            <w:r w:rsidRPr="00FC2839">
              <w:rPr>
                <w:noProof w:val="0"/>
              </w:rPr>
              <w:instrText xml:space="preserve"> REF  Criteria31  \* MERGEFORMAT </w:instrText>
            </w:r>
            <w:r w:rsidRPr="00FC2839">
              <w:rPr>
                <w:noProof w:val="0"/>
              </w:rPr>
              <w:fldChar w:fldCharType="separate"/>
            </w:r>
            <w:sdt>
              <w:sdtPr>
                <w:rPr>
                  <w:noProof w:val="0"/>
                </w:rPr>
                <w:alias w:val="Criteria31"/>
                <w:tag w:val="Criteria31"/>
                <w:id w:val="26329421"/>
                <w:lock w:val="sdtLocked"/>
                <w:placeholder>
                  <w:docPart w:val="AA1C567499B84ED3B714125F624C64D8"/>
                </w:placeholder>
              </w:sdtPr>
              <w:sdtEndPr/>
              <w:sdtContent>
                <w:r w:rsidR="0093327F" w:rsidRPr="00FC2839">
                  <w:rPr>
                    <w:noProof w:val="0"/>
                  </w:rPr>
                  <w:t>Establish and monitor systems for cleaning, minor maintenance and replacement of consumables in accordance with manufacturer’s instructions</w:t>
                </w:r>
              </w:sdtContent>
            </w:sdt>
            <w:r w:rsidRPr="00FC2839">
              <w:rPr>
                <w:noProof w:val="0"/>
              </w:rPr>
              <w:fldChar w:fldCharType="end"/>
            </w:r>
          </w:p>
        </w:tc>
        <w:tc>
          <w:tcPr>
            <w:tcW w:w="1251" w:type="dxa"/>
            <w:vAlign w:val="center"/>
          </w:tcPr>
          <w:p w:rsidR="00140DD8" w:rsidRPr="00FC2839" w:rsidRDefault="00140DD8" w:rsidP="0039142C">
            <w:pPr>
              <w:pStyle w:val="TableText"/>
              <w:jc w:val="center"/>
              <w:rPr>
                <w:noProof w:val="0"/>
              </w:rPr>
            </w:pPr>
            <w:r w:rsidRPr="00FC2839">
              <w:rPr>
                <w:noProof w:val="0"/>
              </w:rPr>
              <w:t>3.1</w:t>
            </w:r>
          </w:p>
        </w:tc>
        <w:tc>
          <w:tcPr>
            <w:tcW w:w="1328" w:type="dxa"/>
            <w:vAlign w:val="center"/>
          </w:tcPr>
          <w:p w:rsidR="00140DD8" w:rsidRPr="00FC2839" w:rsidRDefault="00140DD8" w:rsidP="0039142C">
            <w:pPr>
              <w:pStyle w:val="TableText"/>
              <w:jc w:val="center"/>
              <w:rPr>
                <w:noProof w:val="0"/>
              </w:rPr>
            </w:pPr>
            <w:r w:rsidRPr="00FC2839">
              <w:rPr>
                <w:noProof w:val="0"/>
              </w:rPr>
              <w:t>2</w:t>
            </w:r>
            <w:r w:rsidR="0089512D" w:rsidRPr="00FC2839">
              <w:rPr>
                <w:noProof w:val="0"/>
              </w:rPr>
              <w:t>5,26</w:t>
            </w:r>
          </w:p>
        </w:tc>
        <w:tc>
          <w:tcPr>
            <w:tcW w:w="1194" w:type="dxa"/>
            <w:vAlign w:val="center"/>
          </w:tcPr>
          <w:p w:rsidR="00140DD8" w:rsidRPr="00FC2839" w:rsidRDefault="00140DD8" w:rsidP="0039142C">
            <w:pPr>
              <w:pStyle w:val="TableText"/>
              <w:jc w:val="center"/>
              <w:rPr>
                <w:noProof w:val="0"/>
              </w:rPr>
            </w:pPr>
            <w:r w:rsidRPr="00FC2839">
              <w:rPr>
                <w:noProof w:val="0"/>
              </w:rPr>
              <w:t>14</w:t>
            </w:r>
          </w:p>
        </w:tc>
      </w:tr>
      <w:tr w:rsidR="00140DD8" w:rsidRPr="00FC2839" w:rsidTr="0039142C">
        <w:tc>
          <w:tcPr>
            <w:tcW w:w="606" w:type="dxa"/>
          </w:tcPr>
          <w:p w:rsidR="00140DD8" w:rsidRPr="00FC2839" w:rsidRDefault="00140DD8" w:rsidP="0089512D">
            <w:pPr>
              <w:pStyle w:val="TableText"/>
              <w:rPr>
                <w:noProof w:val="0"/>
              </w:rPr>
            </w:pPr>
            <w:r w:rsidRPr="00FC2839">
              <w:rPr>
                <w:noProof w:val="0"/>
              </w:rPr>
              <w:t>3.2</w:t>
            </w:r>
          </w:p>
        </w:tc>
        <w:tc>
          <w:tcPr>
            <w:tcW w:w="4376" w:type="dxa"/>
            <w:gridSpan w:val="2"/>
          </w:tcPr>
          <w:p w:rsidR="00140DD8" w:rsidRPr="00FC2839" w:rsidRDefault="00A56064" w:rsidP="0089512D">
            <w:pPr>
              <w:pStyle w:val="TableText"/>
              <w:rPr>
                <w:noProof w:val="0"/>
              </w:rPr>
            </w:pPr>
            <w:r w:rsidRPr="00FC2839">
              <w:rPr>
                <w:noProof w:val="0"/>
              </w:rPr>
              <w:fldChar w:fldCharType="begin"/>
            </w:r>
            <w:r w:rsidRPr="00FC2839">
              <w:rPr>
                <w:noProof w:val="0"/>
              </w:rPr>
              <w:instrText xml:space="preserve"> REF  Criteria32  \* MERGEFORMAT </w:instrText>
            </w:r>
            <w:r w:rsidRPr="00FC2839">
              <w:rPr>
                <w:noProof w:val="0"/>
              </w:rPr>
              <w:fldChar w:fldCharType="separate"/>
            </w:r>
            <w:sdt>
              <w:sdtPr>
                <w:rPr>
                  <w:noProof w:val="0"/>
                </w:rPr>
                <w:alias w:val="Criteria32"/>
                <w:tag w:val="Criteria32"/>
                <w:id w:val="26329422"/>
                <w:lock w:val="sdtLocked"/>
                <w:placeholder>
                  <w:docPart w:val="BAF313FCFF7F4CDF9707C98254A3D273"/>
                </w:placeholder>
              </w:sdtPr>
              <w:sdtEndPr/>
              <w:sdtContent>
                <w:r w:rsidR="0093327F" w:rsidRPr="00FC2839">
                  <w:rPr>
                    <w:noProof w:val="0"/>
                  </w:rPr>
                  <w:t>Report faults to the nominated person or supplier for rectification</w:t>
                </w:r>
              </w:sdtContent>
            </w:sdt>
            <w:r w:rsidRPr="00FC2839">
              <w:rPr>
                <w:noProof w:val="0"/>
              </w:rPr>
              <w:fldChar w:fldCharType="end"/>
            </w:r>
          </w:p>
        </w:tc>
        <w:tc>
          <w:tcPr>
            <w:tcW w:w="1251" w:type="dxa"/>
            <w:vAlign w:val="center"/>
          </w:tcPr>
          <w:p w:rsidR="00140DD8" w:rsidRPr="00FC2839" w:rsidRDefault="00140DD8" w:rsidP="0039142C">
            <w:pPr>
              <w:pStyle w:val="TableText"/>
              <w:jc w:val="center"/>
              <w:rPr>
                <w:noProof w:val="0"/>
              </w:rPr>
            </w:pPr>
            <w:r w:rsidRPr="00FC2839">
              <w:rPr>
                <w:noProof w:val="0"/>
              </w:rPr>
              <w:t>3.2</w:t>
            </w:r>
          </w:p>
        </w:tc>
        <w:tc>
          <w:tcPr>
            <w:tcW w:w="1328" w:type="dxa"/>
            <w:vAlign w:val="center"/>
          </w:tcPr>
          <w:p w:rsidR="00140DD8" w:rsidRPr="00FC2839" w:rsidRDefault="00140DD8" w:rsidP="0039142C">
            <w:pPr>
              <w:pStyle w:val="TableText"/>
              <w:jc w:val="center"/>
              <w:rPr>
                <w:noProof w:val="0"/>
              </w:rPr>
            </w:pPr>
            <w:r w:rsidRPr="00FC2839">
              <w:rPr>
                <w:noProof w:val="0"/>
              </w:rPr>
              <w:t>27</w:t>
            </w:r>
          </w:p>
        </w:tc>
        <w:tc>
          <w:tcPr>
            <w:tcW w:w="1194" w:type="dxa"/>
            <w:vAlign w:val="center"/>
          </w:tcPr>
          <w:p w:rsidR="00140DD8" w:rsidRPr="00FC2839" w:rsidRDefault="00140DD8" w:rsidP="0039142C">
            <w:pPr>
              <w:pStyle w:val="TableText"/>
              <w:jc w:val="center"/>
              <w:rPr>
                <w:noProof w:val="0"/>
              </w:rPr>
            </w:pPr>
            <w:r w:rsidRPr="00FC2839">
              <w:rPr>
                <w:noProof w:val="0"/>
              </w:rPr>
              <w:t>15</w:t>
            </w:r>
          </w:p>
        </w:tc>
      </w:tr>
      <w:tr w:rsidR="00140DD8" w:rsidRPr="00FC2839" w:rsidTr="0039142C">
        <w:tc>
          <w:tcPr>
            <w:tcW w:w="606" w:type="dxa"/>
          </w:tcPr>
          <w:p w:rsidR="00140DD8" w:rsidRPr="00FC2839" w:rsidRDefault="00140DD8" w:rsidP="0089512D">
            <w:pPr>
              <w:pStyle w:val="TableText"/>
              <w:rPr>
                <w:noProof w:val="0"/>
              </w:rPr>
            </w:pPr>
            <w:r w:rsidRPr="00FC2839">
              <w:rPr>
                <w:noProof w:val="0"/>
              </w:rPr>
              <w:t>3.3</w:t>
            </w:r>
          </w:p>
        </w:tc>
        <w:tc>
          <w:tcPr>
            <w:tcW w:w="4376" w:type="dxa"/>
            <w:gridSpan w:val="2"/>
          </w:tcPr>
          <w:p w:rsidR="00140DD8" w:rsidRPr="00FC2839" w:rsidRDefault="00A56064" w:rsidP="0089512D">
            <w:pPr>
              <w:pStyle w:val="TableText"/>
              <w:rPr>
                <w:noProof w:val="0"/>
              </w:rPr>
            </w:pPr>
            <w:r w:rsidRPr="00FC2839">
              <w:rPr>
                <w:noProof w:val="0"/>
              </w:rPr>
              <w:fldChar w:fldCharType="begin"/>
            </w:r>
            <w:r w:rsidRPr="00FC2839">
              <w:rPr>
                <w:noProof w:val="0"/>
              </w:rPr>
              <w:instrText xml:space="preserve"> REF  Criteria33  \* MERGEFORMAT </w:instrText>
            </w:r>
            <w:r w:rsidRPr="00FC2839">
              <w:rPr>
                <w:noProof w:val="0"/>
              </w:rPr>
              <w:fldChar w:fldCharType="separate"/>
            </w:r>
            <w:sdt>
              <w:sdtPr>
                <w:rPr>
                  <w:noProof w:val="0"/>
                </w:rPr>
                <w:alias w:val="Criteria33"/>
                <w:tag w:val="Criteria33"/>
                <w:id w:val="26329423"/>
                <w:lock w:val="sdtLocked"/>
                <w:placeholder>
                  <w:docPart w:val="5483D38CECE8486F91CC2B74A1E6A578"/>
                </w:placeholder>
              </w:sdtPr>
              <w:sdtEndPr/>
              <w:sdtContent>
                <w:r w:rsidR="0093327F" w:rsidRPr="00FC2839">
                  <w:rPr>
                    <w:noProof w:val="0"/>
                  </w:rPr>
                  <w:t>Establish and monitor procedures for ensuring security of data, including regular back-ups and virus checks</w:t>
                </w:r>
              </w:sdtContent>
            </w:sdt>
            <w:r w:rsidRPr="00FC2839">
              <w:rPr>
                <w:noProof w:val="0"/>
              </w:rPr>
              <w:fldChar w:fldCharType="end"/>
            </w:r>
          </w:p>
        </w:tc>
        <w:tc>
          <w:tcPr>
            <w:tcW w:w="1251" w:type="dxa"/>
            <w:vAlign w:val="center"/>
          </w:tcPr>
          <w:p w:rsidR="00140DD8" w:rsidRPr="00FC2839" w:rsidRDefault="00140DD8" w:rsidP="0039142C">
            <w:pPr>
              <w:pStyle w:val="TableText"/>
              <w:jc w:val="center"/>
              <w:rPr>
                <w:noProof w:val="0"/>
              </w:rPr>
            </w:pPr>
            <w:r w:rsidRPr="00FC2839">
              <w:rPr>
                <w:noProof w:val="0"/>
              </w:rPr>
              <w:t>3.3</w:t>
            </w:r>
          </w:p>
        </w:tc>
        <w:tc>
          <w:tcPr>
            <w:tcW w:w="1328" w:type="dxa"/>
            <w:vAlign w:val="center"/>
          </w:tcPr>
          <w:p w:rsidR="00140DD8" w:rsidRPr="00FC2839" w:rsidRDefault="00140DD8" w:rsidP="0039142C">
            <w:pPr>
              <w:pStyle w:val="TableText"/>
              <w:jc w:val="center"/>
              <w:rPr>
                <w:noProof w:val="0"/>
              </w:rPr>
            </w:pPr>
            <w:r w:rsidRPr="00FC2839">
              <w:rPr>
                <w:noProof w:val="0"/>
              </w:rPr>
              <w:t>28</w:t>
            </w:r>
          </w:p>
        </w:tc>
        <w:tc>
          <w:tcPr>
            <w:tcW w:w="1194" w:type="dxa"/>
            <w:vAlign w:val="center"/>
          </w:tcPr>
          <w:p w:rsidR="00140DD8" w:rsidRPr="00FC2839" w:rsidRDefault="00140DD8" w:rsidP="0039142C">
            <w:pPr>
              <w:pStyle w:val="TableText"/>
              <w:jc w:val="center"/>
              <w:rPr>
                <w:noProof w:val="0"/>
              </w:rPr>
            </w:pPr>
            <w:r w:rsidRPr="00FC2839">
              <w:rPr>
                <w:noProof w:val="0"/>
              </w:rPr>
              <w:t>16</w:t>
            </w:r>
          </w:p>
        </w:tc>
      </w:tr>
      <w:tr w:rsidR="00140DD8" w:rsidRPr="00FC2839" w:rsidTr="0039142C">
        <w:tc>
          <w:tcPr>
            <w:tcW w:w="606" w:type="dxa"/>
          </w:tcPr>
          <w:p w:rsidR="00140DD8" w:rsidRPr="00FC2839" w:rsidRDefault="00140DD8" w:rsidP="0089512D">
            <w:pPr>
              <w:pStyle w:val="TableText"/>
              <w:rPr>
                <w:noProof w:val="0"/>
              </w:rPr>
            </w:pPr>
            <w:r w:rsidRPr="00FC2839">
              <w:rPr>
                <w:noProof w:val="0"/>
              </w:rPr>
              <w:t>3.4</w:t>
            </w:r>
          </w:p>
        </w:tc>
        <w:tc>
          <w:tcPr>
            <w:tcW w:w="4376" w:type="dxa"/>
            <w:gridSpan w:val="2"/>
          </w:tcPr>
          <w:p w:rsidR="00140DD8" w:rsidRPr="00FC2839" w:rsidRDefault="00A56064" w:rsidP="0089512D">
            <w:pPr>
              <w:pStyle w:val="TableText"/>
              <w:rPr>
                <w:noProof w:val="0"/>
              </w:rPr>
            </w:pPr>
            <w:r w:rsidRPr="00FC2839">
              <w:rPr>
                <w:noProof w:val="0"/>
              </w:rPr>
              <w:fldChar w:fldCharType="begin"/>
            </w:r>
            <w:r w:rsidRPr="00FC2839">
              <w:rPr>
                <w:noProof w:val="0"/>
              </w:rPr>
              <w:instrText xml:space="preserve"> REF  Criteria34  \* MERGEFORMAT </w:instrText>
            </w:r>
            <w:r w:rsidRPr="00FC2839">
              <w:rPr>
                <w:noProof w:val="0"/>
              </w:rPr>
              <w:fldChar w:fldCharType="separate"/>
            </w:r>
            <w:sdt>
              <w:sdtPr>
                <w:rPr>
                  <w:noProof w:val="0"/>
                </w:rPr>
                <w:alias w:val="Criteria34"/>
                <w:tag w:val="Criteria34"/>
                <w:id w:val="26329424"/>
                <w:lock w:val="sdtLocked"/>
                <w:placeholder>
                  <w:docPart w:val="3C8C8F02024B483D9548892742F1926D"/>
                </w:placeholder>
              </w:sdtPr>
              <w:sdtEndPr/>
              <w:sdtContent>
                <w:r w:rsidR="0093327F" w:rsidRPr="00FC2839">
                  <w:rPr>
                    <w:noProof w:val="0"/>
                  </w:rPr>
                  <w:t>Create document filing systems and procedures to reflect the size, nature and complexity of the workplace</w:t>
                </w:r>
              </w:sdtContent>
            </w:sdt>
            <w:r w:rsidRPr="00FC2839">
              <w:rPr>
                <w:noProof w:val="0"/>
              </w:rPr>
              <w:fldChar w:fldCharType="end"/>
            </w:r>
          </w:p>
        </w:tc>
        <w:tc>
          <w:tcPr>
            <w:tcW w:w="1251" w:type="dxa"/>
            <w:vAlign w:val="center"/>
          </w:tcPr>
          <w:p w:rsidR="00140DD8" w:rsidRPr="00FC2839" w:rsidRDefault="00140DD8" w:rsidP="0039142C">
            <w:pPr>
              <w:pStyle w:val="TableText"/>
              <w:jc w:val="center"/>
              <w:rPr>
                <w:noProof w:val="0"/>
              </w:rPr>
            </w:pPr>
            <w:r w:rsidRPr="00FC2839">
              <w:rPr>
                <w:noProof w:val="0"/>
              </w:rPr>
              <w:t>3.4</w:t>
            </w:r>
          </w:p>
        </w:tc>
        <w:tc>
          <w:tcPr>
            <w:tcW w:w="1328" w:type="dxa"/>
            <w:vAlign w:val="center"/>
          </w:tcPr>
          <w:p w:rsidR="00140DD8" w:rsidRPr="00FC2839" w:rsidRDefault="00140DD8" w:rsidP="0039142C">
            <w:pPr>
              <w:pStyle w:val="TableText"/>
              <w:jc w:val="center"/>
              <w:rPr>
                <w:noProof w:val="0"/>
              </w:rPr>
            </w:pPr>
            <w:r w:rsidRPr="00FC2839">
              <w:rPr>
                <w:noProof w:val="0"/>
              </w:rPr>
              <w:t>29</w:t>
            </w:r>
          </w:p>
        </w:tc>
        <w:tc>
          <w:tcPr>
            <w:tcW w:w="1194" w:type="dxa"/>
            <w:vAlign w:val="center"/>
          </w:tcPr>
          <w:p w:rsidR="00140DD8" w:rsidRPr="00FC2839" w:rsidRDefault="00140DD8" w:rsidP="0039142C">
            <w:pPr>
              <w:pStyle w:val="TableText"/>
              <w:jc w:val="center"/>
              <w:rPr>
                <w:noProof w:val="0"/>
              </w:rPr>
            </w:pPr>
            <w:r w:rsidRPr="00FC2839">
              <w:rPr>
                <w:noProof w:val="0"/>
              </w:rPr>
              <w:t>17</w:t>
            </w:r>
          </w:p>
        </w:tc>
      </w:tr>
      <w:tr w:rsidR="00140DD8" w:rsidRPr="00FC2839" w:rsidTr="0039142C">
        <w:tc>
          <w:tcPr>
            <w:tcW w:w="606" w:type="dxa"/>
          </w:tcPr>
          <w:p w:rsidR="00140DD8" w:rsidRPr="00FC2839" w:rsidRDefault="00140DD8" w:rsidP="0089512D">
            <w:pPr>
              <w:pStyle w:val="TableText"/>
              <w:rPr>
                <w:noProof w:val="0"/>
              </w:rPr>
            </w:pPr>
            <w:r w:rsidRPr="00FC2839">
              <w:rPr>
                <w:noProof w:val="0"/>
              </w:rPr>
              <w:t>3.5</w:t>
            </w:r>
          </w:p>
        </w:tc>
        <w:tc>
          <w:tcPr>
            <w:tcW w:w="4376" w:type="dxa"/>
            <w:gridSpan w:val="2"/>
          </w:tcPr>
          <w:p w:rsidR="00140DD8" w:rsidRPr="00FC2839" w:rsidRDefault="00A56064" w:rsidP="0089512D">
            <w:pPr>
              <w:pStyle w:val="TableText"/>
              <w:rPr>
                <w:noProof w:val="0"/>
              </w:rPr>
            </w:pPr>
            <w:r w:rsidRPr="00FC2839">
              <w:rPr>
                <w:noProof w:val="0"/>
              </w:rPr>
              <w:fldChar w:fldCharType="begin"/>
            </w:r>
            <w:r w:rsidRPr="00FC2839">
              <w:rPr>
                <w:noProof w:val="0"/>
              </w:rPr>
              <w:instrText xml:space="preserve"> REF  Criteria35  \* MERGEFORMAT </w:instrText>
            </w:r>
            <w:r w:rsidRPr="00FC2839">
              <w:rPr>
                <w:noProof w:val="0"/>
              </w:rPr>
              <w:fldChar w:fldCharType="separate"/>
            </w:r>
            <w:sdt>
              <w:sdtPr>
                <w:rPr>
                  <w:noProof w:val="0"/>
                </w:rPr>
                <w:alias w:val="Criteria35"/>
                <w:tag w:val="Criteria35"/>
                <w:id w:val="26329425"/>
                <w:lock w:val="sdtLocked"/>
                <w:placeholder>
                  <w:docPart w:val="4D9B8DC43EAD4296B2079E89819B7884"/>
                </w:placeholder>
              </w:sdtPr>
              <w:sdtEndPr/>
              <w:sdtContent>
                <w:r w:rsidR="0093327F" w:rsidRPr="00FC2839">
                  <w:rPr>
                    <w:noProof w:val="0"/>
                  </w:rPr>
                  <w:t>Set up equipment to accept the software and functions being used</w:t>
                </w:r>
              </w:sdtContent>
            </w:sdt>
            <w:r w:rsidRPr="00FC2839">
              <w:rPr>
                <w:noProof w:val="0"/>
              </w:rPr>
              <w:fldChar w:fldCharType="end"/>
            </w:r>
          </w:p>
        </w:tc>
        <w:tc>
          <w:tcPr>
            <w:tcW w:w="1251" w:type="dxa"/>
            <w:vAlign w:val="center"/>
          </w:tcPr>
          <w:p w:rsidR="00140DD8" w:rsidRPr="00FC2839" w:rsidRDefault="00140DD8" w:rsidP="0039142C">
            <w:pPr>
              <w:pStyle w:val="TableText"/>
              <w:jc w:val="center"/>
              <w:rPr>
                <w:noProof w:val="0"/>
              </w:rPr>
            </w:pPr>
            <w:r w:rsidRPr="00FC2839">
              <w:rPr>
                <w:noProof w:val="0"/>
              </w:rPr>
              <w:t>3.5</w:t>
            </w:r>
          </w:p>
        </w:tc>
        <w:tc>
          <w:tcPr>
            <w:tcW w:w="1328" w:type="dxa"/>
            <w:vAlign w:val="center"/>
          </w:tcPr>
          <w:p w:rsidR="00140DD8" w:rsidRPr="00FC2839" w:rsidRDefault="00140DD8" w:rsidP="0039142C">
            <w:pPr>
              <w:pStyle w:val="TableText"/>
              <w:jc w:val="center"/>
              <w:rPr>
                <w:noProof w:val="0"/>
              </w:rPr>
            </w:pPr>
            <w:r w:rsidRPr="00FC2839">
              <w:rPr>
                <w:noProof w:val="0"/>
              </w:rPr>
              <w:t>30</w:t>
            </w:r>
          </w:p>
        </w:tc>
        <w:tc>
          <w:tcPr>
            <w:tcW w:w="1194" w:type="dxa"/>
            <w:vAlign w:val="center"/>
          </w:tcPr>
          <w:p w:rsidR="00140DD8" w:rsidRPr="00FC2839" w:rsidRDefault="00140DD8" w:rsidP="0039142C">
            <w:pPr>
              <w:pStyle w:val="TableText"/>
              <w:jc w:val="center"/>
              <w:rPr>
                <w:noProof w:val="0"/>
              </w:rPr>
            </w:pPr>
            <w:r w:rsidRPr="00FC2839">
              <w:rPr>
                <w:noProof w:val="0"/>
              </w:rPr>
              <w:t>18</w:t>
            </w:r>
          </w:p>
        </w:tc>
      </w:tr>
    </w:tbl>
    <w:p w:rsidR="00A63749" w:rsidRPr="00FC2839" w:rsidRDefault="00A63749" w:rsidP="00A63749">
      <w:pPr>
        <w:rPr>
          <w:rFonts w:ascii="Helvetica" w:hAnsi="Helvetica"/>
        </w:rPr>
      </w:pPr>
    </w:p>
    <w:p w:rsidR="00A63749" w:rsidRPr="00FC2839" w:rsidRDefault="00A63749" w:rsidP="00A63749">
      <w:pPr>
        <w:rPr>
          <w:rFonts w:ascii="Helvetica" w:hAnsi="Helvetica"/>
        </w:rPr>
        <w:sectPr w:rsidR="00A63749" w:rsidRPr="00FC2839" w:rsidSect="001A29DB">
          <w:headerReference w:type="even" r:id="rId45"/>
          <w:headerReference w:type="default" r:id="rId46"/>
          <w:pgSz w:w="11906" w:h="16838" w:code="9"/>
          <w:pgMar w:top="1440" w:right="1440" w:bottom="1440" w:left="1701" w:header="709" w:footer="326" w:gutter="0"/>
          <w:cols w:space="708"/>
          <w:docGrid w:linePitch="360"/>
        </w:sectPr>
      </w:pPr>
    </w:p>
    <w:p w:rsidR="00CE6040" w:rsidRPr="00FC2839" w:rsidRDefault="00A63749" w:rsidP="00E91FC0">
      <w:pPr>
        <w:pStyle w:val="Heading1"/>
      </w:pPr>
      <w:bookmarkStart w:id="36" w:name="_Toc294862959"/>
      <w:bookmarkStart w:id="37" w:name="_Toc337029852"/>
      <w:bookmarkStart w:id="38" w:name="_Toc370805489"/>
      <w:bookmarkStart w:id="39" w:name="_Toc433386771"/>
      <w:r w:rsidRPr="00FC2839">
        <w:lastRenderedPageBreak/>
        <w:t>Glossary</w:t>
      </w:r>
      <w:bookmarkEnd w:id="36"/>
      <w:bookmarkEnd w:id="37"/>
      <w:bookmarkEnd w:id="38"/>
      <w:bookmarkEnd w:id="39"/>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DF7590" w:rsidRPr="00FC2839" w:rsidTr="00FA75E7">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DF7590" w:rsidRPr="00FC2839" w:rsidRDefault="00DF7590" w:rsidP="0089512D">
            <w:pPr>
              <w:pStyle w:val="TableHeading"/>
              <w:rPr>
                <w:noProof w:val="0"/>
              </w:rPr>
            </w:pPr>
            <w:r w:rsidRPr="00FC2839">
              <w:rPr>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DF7590" w:rsidRPr="00FC2839" w:rsidRDefault="00DF7590" w:rsidP="0089512D">
            <w:pPr>
              <w:pStyle w:val="TableHeading"/>
              <w:rPr>
                <w:noProof w:val="0"/>
              </w:rPr>
            </w:pPr>
            <w:r w:rsidRPr="00FC2839">
              <w:rPr>
                <w:noProof w:val="0"/>
              </w:rPr>
              <w:t>Explanation</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Client-Server Setup</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A network setup where multiple clients (computers) connect to a single, central server.</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Cloud storage services</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rStyle w:val="tgc"/>
                <w:noProof w:val="0"/>
              </w:rPr>
              <w:t>Software and services that run on the Internet instead of your computer</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Computer virus</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Software programs that have been designed to spread from one computer to another and to negatively interfere with the operations of a computer.</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Consumables</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 xml:space="preserve">The items or materials that the </w:t>
            </w:r>
            <w:r w:rsidR="005A2C14" w:rsidRPr="00FC2839">
              <w:rPr>
                <w:noProof w:val="0"/>
              </w:rPr>
              <w:t>assets consume</w:t>
            </w:r>
            <w:r w:rsidRPr="00FC2839">
              <w:rPr>
                <w:noProof w:val="0"/>
              </w:rPr>
              <w:t xml:space="preserve"> during its normal operation.</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CPU</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Central processing unit - the main brain of your computer.</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CRS</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Computerised reservation systems</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 xml:space="preserve">Desktops  </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Computers consisting of a base unit, monitor, keyboard and mouse.</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DSL</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rStyle w:val="tgc"/>
                <w:noProof w:val="0"/>
                <w:szCs w:val="20"/>
              </w:rPr>
              <w:t>Digital Subscriber Line. It is a technology for bringing high-bandwidth information to homes and small businesses over ordinary copper telephone lines</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EFTPOS</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rStyle w:val="tgc"/>
                <w:noProof w:val="0"/>
                <w:szCs w:val="20"/>
              </w:rPr>
              <w:t>Electronic funds transfer at point of sale. It is an electronic payment system involving electronic funds transfers based on the use of payment cards at payment terminals located at points of sale</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Ethernet</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A system for connecting a number of computer systems to form a local area network</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Feasibility</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An assessment of the practicality of a proposed plan or method</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GDS</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Global Distribution System</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GHz</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Gigahertz</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rStyle w:val="Strong"/>
                <w:b/>
                <w:bCs w:val="0"/>
                <w:noProof w:val="0"/>
              </w:rPr>
            </w:pPr>
            <w:r w:rsidRPr="00FC2839">
              <w:rPr>
                <w:noProof w:val="0"/>
              </w:rPr>
              <w:t>Graphics card</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Responsible for displaying images</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rStyle w:val="Strong"/>
                <w:b/>
                <w:bCs w:val="0"/>
                <w:noProof w:val="0"/>
                <w:szCs w:val="20"/>
              </w:rPr>
            </w:pPr>
            <w:r w:rsidRPr="00FC2839">
              <w:rPr>
                <w:rStyle w:val="Strong"/>
                <w:b/>
                <w:bCs w:val="0"/>
                <w:noProof w:val="0"/>
                <w:szCs w:val="20"/>
              </w:rPr>
              <w:t>Hard drive</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A high-capacity, self-contained storage device containing a read-write mechanism plus one or more hard disks, inside a sealed unit</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rStyle w:val="Strong"/>
                <w:b/>
                <w:bCs w:val="0"/>
                <w:noProof w:val="0"/>
                <w:szCs w:val="20"/>
              </w:rPr>
            </w:pPr>
            <w:r w:rsidRPr="00FC2839">
              <w:rPr>
                <w:rStyle w:val="Strong"/>
                <w:b/>
                <w:bCs w:val="0"/>
                <w:noProof w:val="0"/>
                <w:szCs w:val="20"/>
              </w:rPr>
              <w:t>Hardware</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The machines, wiring, and other physical components of a computer or other electronic system</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szCs w:val="20"/>
              </w:rPr>
            </w:pPr>
            <w:r w:rsidRPr="00FC2839">
              <w:rPr>
                <w:rStyle w:val="Strong"/>
                <w:b/>
                <w:bCs w:val="0"/>
                <w:noProof w:val="0"/>
                <w:szCs w:val="20"/>
              </w:rPr>
              <w:lastRenderedPageBreak/>
              <w:t>Internet service provider</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rStyle w:val="tgc"/>
                <w:noProof w:val="0"/>
                <w:szCs w:val="20"/>
              </w:rPr>
              <w:t>Organi</w:t>
            </w:r>
            <w:r w:rsidR="00E91FC0" w:rsidRPr="00FC2839">
              <w:rPr>
                <w:rStyle w:val="tgc"/>
                <w:noProof w:val="0"/>
                <w:szCs w:val="20"/>
              </w:rPr>
              <w:t>s</w:t>
            </w:r>
            <w:r w:rsidRPr="00FC2839">
              <w:rPr>
                <w:rStyle w:val="tgc"/>
                <w:noProof w:val="0"/>
                <w:szCs w:val="20"/>
              </w:rPr>
              <w:t>ation that provides services for accessing, using, or participating in the Internet</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rStyle w:val="Strong"/>
                <w:b/>
                <w:bCs w:val="0"/>
                <w:noProof w:val="0"/>
                <w:szCs w:val="20"/>
              </w:rPr>
            </w:pPr>
            <w:r w:rsidRPr="00FC2839">
              <w:rPr>
                <w:rStyle w:val="Strong"/>
                <w:b/>
                <w:bCs w:val="0"/>
                <w:noProof w:val="0"/>
                <w:szCs w:val="20"/>
              </w:rPr>
              <w:t>ISP</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rStyle w:val="Strong"/>
                <w:b w:val="0"/>
                <w:bCs w:val="0"/>
                <w:noProof w:val="0"/>
                <w:szCs w:val="20"/>
              </w:rPr>
            </w:pPr>
            <w:r w:rsidRPr="00FC2839">
              <w:rPr>
                <w:rStyle w:val="Strong"/>
                <w:b w:val="0"/>
                <w:bCs w:val="0"/>
                <w:noProof w:val="0"/>
                <w:szCs w:val="20"/>
              </w:rPr>
              <w:t>Internet service provider</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rStyle w:val="Strong"/>
                <w:b/>
                <w:bCs w:val="0"/>
                <w:noProof w:val="0"/>
                <w:szCs w:val="20"/>
              </w:rPr>
            </w:pPr>
            <w:r w:rsidRPr="00FC2839">
              <w:rPr>
                <w:rStyle w:val="Strong"/>
                <w:b/>
                <w:bCs w:val="0"/>
                <w:noProof w:val="0"/>
                <w:szCs w:val="20"/>
              </w:rPr>
              <w:t>Integration</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rStyle w:val="Strong"/>
                <w:b w:val="0"/>
                <w:bCs w:val="0"/>
                <w:noProof w:val="0"/>
                <w:szCs w:val="20"/>
              </w:rPr>
            </w:pPr>
            <w:r w:rsidRPr="00FC2839">
              <w:rPr>
                <w:rStyle w:val="st1"/>
                <w:noProof w:val="0"/>
                <w:szCs w:val="20"/>
              </w:rPr>
              <w:t>The end result of a process that aims to stitch together different, often disparate, subsystems</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rStyle w:val="Strong"/>
                <w:b/>
                <w:bCs w:val="0"/>
                <w:noProof w:val="0"/>
                <w:szCs w:val="20"/>
              </w:rPr>
            </w:pPr>
            <w:r w:rsidRPr="00FC2839">
              <w:rPr>
                <w:noProof w:val="0"/>
              </w:rPr>
              <w:t>IRR</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rStyle w:val="Strong"/>
                <w:b w:val="0"/>
                <w:bCs w:val="0"/>
                <w:noProof w:val="0"/>
                <w:szCs w:val="20"/>
              </w:rPr>
            </w:pPr>
            <w:r w:rsidRPr="00FC2839">
              <w:rPr>
                <w:noProof w:val="0"/>
              </w:rPr>
              <w:t>Internal Rate of Return</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rStyle w:val="Strong"/>
                <w:b/>
                <w:bCs w:val="0"/>
                <w:noProof w:val="0"/>
                <w:szCs w:val="20"/>
              </w:rPr>
            </w:pPr>
            <w:r w:rsidRPr="00FC2839">
              <w:rPr>
                <w:rStyle w:val="Strong"/>
                <w:b/>
                <w:bCs w:val="0"/>
                <w:noProof w:val="0"/>
                <w:szCs w:val="20"/>
              </w:rPr>
              <w:t>IT</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rStyle w:val="Strong"/>
                <w:b w:val="0"/>
                <w:bCs w:val="0"/>
                <w:noProof w:val="0"/>
                <w:szCs w:val="20"/>
              </w:rPr>
            </w:pPr>
            <w:r w:rsidRPr="00FC2839">
              <w:rPr>
                <w:rStyle w:val="st1"/>
                <w:noProof w:val="0"/>
                <w:szCs w:val="20"/>
              </w:rPr>
              <w:t>Information technology</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rStyle w:val="Strong"/>
                <w:b/>
                <w:bCs w:val="0"/>
                <w:noProof w:val="0"/>
                <w:szCs w:val="20"/>
              </w:rPr>
              <w:t>LAN</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rStyle w:val="Strong"/>
                <w:b w:val="0"/>
                <w:bCs w:val="0"/>
                <w:noProof w:val="0"/>
                <w:szCs w:val="20"/>
              </w:rPr>
              <w:t xml:space="preserve">Local area network. </w:t>
            </w:r>
            <w:r w:rsidRPr="00FC2839">
              <w:rPr>
                <w:noProof w:val="0"/>
              </w:rPr>
              <w:t>Supplies networking capability to a group of computers in close proximity to each other.</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Laptops</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 xml:space="preserve">Also called </w:t>
            </w:r>
            <w:r w:rsidRPr="00FC2839">
              <w:rPr>
                <w:rStyle w:val="Strong"/>
                <w:b w:val="0"/>
                <w:bCs w:val="0"/>
                <w:noProof w:val="0"/>
              </w:rPr>
              <w:t>notebooks</w:t>
            </w:r>
            <w:r w:rsidRPr="00FC2839">
              <w:rPr>
                <w:noProof w:val="0"/>
              </w:rPr>
              <w:t>, laptops are portable computers that integrate the display, keyboard, a pointing device or trackball, processor, memory and hard drive all in a battery-operated package</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LCD</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Liquid crystal display</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Leasing</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The right to possess and use property for a fixed period of time</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LED</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Light-emitting diodes</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Mb</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rStyle w:val="tgc"/>
                <w:noProof w:val="0"/>
                <w:szCs w:val="20"/>
              </w:rPr>
              <w:t>Megabyte is a multiple of the unit byte for digital information</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MFD</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Multifunction devices</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Modem</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rStyle w:val="st1"/>
                <w:noProof w:val="0"/>
                <w:szCs w:val="20"/>
              </w:rPr>
              <w:t>A device or program that enables a computer to transmit data over, for example, telephone or cable lines</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Netbooks</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These are ultra-portable computers that are even smaller than traditional laptops.</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Network</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rStyle w:val="tgc"/>
                <w:noProof w:val="0"/>
                <w:szCs w:val="20"/>
              </w:rPr>
              <w:t>A set of computers connected together for the purpose of sharing resources</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Network card</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A piece of hardware that allows computers to communicate over a computer network</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NPV</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Net Present Value</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O</w:t>
            </w:r>
            <w:r w:rsidR="0039142C" w:rsidRPr="00FC2839">
              <w:rPr>
                <w:noProof w:val="0"/>
              </w:rPr>
              <w:t>SH</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Occupational Safety</w:t>
            </w:r>
            <w:r w:rsidR="0039142C" w:rsidRPr="00FC2839">
              <w:rPr>
                <w:noProof w:val="0"/>
              </w:rPr>
              <w:t xml:space="preserve"> and Health</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Operating system</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Software that runs your computer</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Peer-To-Peer Setup</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 xml:space="preserve">A network setup where every computer acts as both the </w:t>
            </w:r>
            <w:r w:rsidRPr="00FC2839">
              <w:rPr>
                <w:noProof w:val="0"/>
              </w:rPr>
              <w:lastRenderedPageBreak/>
              <w:t>client and the server</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szCs w:val="20"/>
              </w:rPr>
            </w:pPr>
            <w:r w:rsidRPr="00FC2839">
              <w:rPr>
                <w:noProof w:val="0"/>
                <w:szCs w:val="20"/>
              </w:rPr>
              <w:lastRenderedPageBreak/>
              <w:t>PC</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Personal Computer</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PM</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Preventative maintenance</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Preventative maintenance</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rStyle w:val="tgc"/>
                <w:noProof w:val="0"/>
                <w:szCs w:val="20"/>
              </w:rPr>
              <w:t>Maintenance that is regularly performed on a piece of equipment to lessen the likelihood of it failing</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rFonts w:cs="HelveticaNeueLTStd-Lt"/>
                <w:noProof w:val="0"/>
              </w:rPr>
            </w:pPr>
            <w:r w:rsidRPr="00FC2839">
              <w:rPr>
                <w:rFonts w:cs="HelveticaNeueLTStd-Lt"/>
                <w:noProof w:val="0"/>
              </w:rPr>
              <w:t>Procurement</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The process of sourcing and purchasing computer system assets</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szCs w:val="20"/>
              </w:rPr>
            </w:pPr>
            <w:r w:rsidRPr="00FC2839">
              <w:rPr>
                <w:noProof w:val="0"/>
                <w:szCs w:val="20"/>
              </w:rPr>
              <w:t>Resolution</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rStyle w:val="st1"/>
                <w:noProof w:val="0"/>
                <w:szCs w:val="20"/>
              </w:rPr>
              <w:t xml:space="preserve">The number of pixels (individual points of </w:t>
            </w:r>
            <w:r w:rsidR="005A2C14" w:rsidRPr="00FC2839">
              <w:rPr>
                <w:rStyle w:val="st1"/>
                <w:noProof w:val="0"/>
                <w:szCs w:val="20"/>
              </w:rPr>
              <w:t>colour</w:t>
            </w:r>
            <w:r w:rsidRPr="00FC2839">
              <w:rPr>
                <w:rStyle w:val="st1"/>
                <w:noProof w:val="0"/>
                <w:szCs w:val="20"/>
              </w:rPr>
              <w:t>) contained on a display monitor, expressed in terms of the number of pixels on the horizontal axis and the number on the vertical axis</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szCs w:val="20"/>
              </w:rPr>
            </w:pPr>
            <w:r w:rsidRPr="00FC2839">
              <w:rPr>
                <w:noProof w:val="0"/>
                <w:szCs w:val="20"/>
              </w:rPr>
              <w:t>ROI</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Return on investment</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szCs w:val="20"/>
              </w:rPr>
            </w:pPr>
            <w:r w:rsidRPr="00FC2839">
              <w:rPr>
                <w:noProof w:val="0"/>
                <w:szCs w:val="20"/>
              </w:rPr>
              <w:t>Router</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A hardware device that allows a tourism establishment to connect several computers and other devices to a single Internet connection</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Server</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rStyle w:val="Emphasis"/>
                <w:b w:val="0"/>
                <w:bCs w:val="0"/>
                <w:noProof w:val="0"/>
                <w:szCs w:val="20"/>
              </w:rPr>
              <w:t>Computer</w:t>
            </w:r>
            <w:r w:rsidRPr="00FC2839">
              <w:rPr>
                <w:rStyle w:val="st1"/>
                <w:noProof w:val="0"/>
                <w:szCs w:val="20"/>
              </w:rPr>
              <w:t xml:space="preserve"> that provides data to other </w:t>
            </w:r>
            <w:r w:rsidRPr="00FC2839">
              <w:rPr>
                <w:rStyle w:val="Emphasis"/>
                <w:b w:val="0"/>
                <w:bCs w:val="0"/>
                <w:noProof w:val="0"/>
                <w:szCs w:val="20"/>
              </w:rPr>
              <w:t>computers</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Software</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rStyle w:val="st1"/>
                <w:noProof w:val="0"/>
                <w:szCs w:val="20"/>
              </w:rPr>
              <w:t>General term for the various kinds of programs used to operate computers and related devices</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Spam</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Irrelevant or inappropriate messages sent on the Internet to a large number of recipients</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Thin client</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A very basic computer. Essentially just a screen, keyboard, mouse and network connection, it accesses centralised processing power across a network</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Thumb drive</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Another term for USB flash drive.</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WAN</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Wide area networks - which reach across cities and other countries</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Warrant</w:t>
            </w:r>
            <w:r w:rsidR="006C2A97" w:rsidRPr="00FC2839">
              <w:rPr>
                <w:noProof w:val="0"/>
              </w:rPr>
              <w:t>y</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A promise to repair or replace it if necessary within a specified period of time</w:t>
            </w:r>
          </w:p>
        </w:tc>
      </w:tr>
      <w:tr w:rsidR="00DF7590" w:rsidRPr="00FC2839" w:rsidTr="00FA75E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F7590" w:rsidRPr="00FC2839" w:rsidRDefault="00DF7590" w:rsidP="0039142C">
            <w:pPr>
              <w:pStyle w:val="TableTextBold"/>
              <w:rPr>
                <w:noProof w:val="0"/>
              </w:rPr>
            </w:pPr>
            <w:r w:rsidRPr="00FC2839">
              <w:rPr>
                <w:noProof w:val="0"/>
              </w:rPr>
              <w:t>WEP</w:t>
            </w:r>
          </w:p>
        </w:tc>
        <w:tc>
          <w:tcPr>
            <w:tcW w:w="5245" w:type="dxa"/>
            <w:tcBorders>
              <w:top w:val="single" w:sz="4" w:space="0" w:color="auto"/>
              <w:left w:val="single" w:sz="4" w:space="0" w:color="auto"/>
              <w:bottom w:val="single" w:sz="4" w:space="0" w:color="auto"/>
              <w:right w:val="single" w:sz="4" w:space="0" w:color="auto"/>
            </w:tcBorders>
            <w:vAlign w:val="center"/>
          </w:tcPr>
          <w:p w:rsidR="00DF7590" w:rsidRPr="00FC2839" w:rsidRDefault="00DF7590" w:rsidP="0039142C">
            <w:pPr>
              <w:pStyle w:val="TableText"/>
              <w:rPr>
                <w:noProof w:val="0"/>
              </w:rPr>
            </w:pPr>
            <w:r w:rsidRPr="00FC2839">
              <w:rPr>
                <w:noProof w:val="0"/>
              </w:rPr>
              <w:t>Wireless encryption protocol</w:t>
            </w:r>
          </w:p>
        </w:tc>
      </w:tr>
    </w:tbl>
    <w:p w:rsidR="00E91FC0" w:rsidRPr="00FC2839" w:rsidRDefault="00E91FC0">
      <w:pPr>
        <w:rPr>
          <w:rFonts w:ascii="Helvetica" w:eastAsia="Calibri" w:hAnsi="Helvetica" w:cs="Calibri"/>
          <w:szCs w:val="24"/>
          <w:lang w:eastAsia="ar-SA"/>
        </w:rPr>
      </w:pPr>
      <w:r w:rsidRPr="00FC2839">
        <w:rPr>
          <w:rFonts w:ascii="Helvetica" w:hAnsi="Helvetica"/>
          <w:szCs w:val="24"/>
        </w:rPr>
        <w:br w:type="page"/>
      </w:r>
    </w:p>
    <w:p w:rsidR="00E91FC0" w:rsidRPr="00FC2839" w:rsidRDefault="00E91FC0">
      <w:pPr>
        <w:rPr>
          <w:rFonts w:ascii="Helvetica" w:eastAsia="Calibri" w:hAnsi="Helvetica" w:cs="Calibri"/>
          <w:szCs w:val="24"/>
          <w:lang w:eastAsia="ar-SA"/>
        </w:rPr>
      </w:pPr>
    </w:p>
    <w:p w:rsidR="00CE6040" w:rsidRPr="00FC2839" w:rsidRDefault="00CE6040" w:rsidP="00BD2681">
      <w:pPr>
        <w:pStyle w:val="BodyCopy"/>
        <w:rPr>
          <w:noProof w:val="0"/>
          <w:szCs w:val="24"/>
        </w:rPr>
        <w:sectPr w:rsidR="00CE6040" w:rsidRPr="00FC2839" w:rsidSect="001A29DB">
          <w:headerReference w:type="even" r:id="rId47"/>
          <w:headerReference w:type="default" r:id="rId48"/>
          <w:pgSz w:w="11906" w:h="16838"/>
          <w:pgMar w:top="1440" w:right="1440" w:bottom="1440" w:left="1440" w:header="708" w:footer="329" w:gutter="0"/>
          <w:cols w:space="708"/>
          <w:docGrid w:linePitch="360"/>
        </w:sectPr>
      </w:pPr>
    </w:p>
    <w:p w:rsidR="00F84543" w:rsidRPr="00FC2839" w:rsidRDefault="00BD2681" w:rsidP="009C1D0F">
      <w:pPr>
        <w:pStyle w:val="Heading1"/>
        <w:spacing w:after="180"/>
      </w:pPr>
      <w:bookmarkStart w:id="40" w:name="_Toc294862960"/>
      <w:bookmarkStart w:id="41" w:name="_Toc370805490"/>
      <w:bookmarkStart w:id="42" w:name="_Toc433386772"/>
      <w:bookmarkStart w:id="43" w:name="_Toc337029817"/>
      <w:r w:rsidRPr="00FC2839">
        <w:lastRenderedPageBreak/>
        <w:t>Element 1</w:t>
      </w:r>
      <w:bookmarkEnd w:id="40"/>
      <w:r w:rsidR="000D0984" w:rsidRPr="00FC2839">
        <w:t xml:space="preserve">: </w:t>
      </w:r>
      <w:r w:rsidR="00F84543" w:rsidRPr="00FC2839">
        <w:br/>
      </w:r>
      <w:r w:rsidR="00E52520">
        <w:fldChar w:fldCharType="begin"/>
      </w:r>
      <w:r w:rsidR="00E52520">
        <w:instrText xml:space="preserve"> REF  Element1  \* MERGEFORMAT </w:instrText>
      </w:r>
      <w:r w:rsidR="00E52520">
        <w:fldChar w:fldCharType="separate"/>
      </w:r>
      <w:sdt>
        <w:sdtPr>
          <w:rPr>
            <w:highlight w:val="yellow"/>
          </w:rPr>
          <w:alias w:val="Element1"/>
          <w:tag w:val="Element1"/>
          <w:id w:val="26329426"/>
          <w:lock w:val="sdtLocked"/>
          <w:placeholder>
            <w:docPart w:val="B187E4C486E549299CC33A871D5AA3F1"/>
          </w:placeholder>
        </w:sdtPr>
        <w:sdtEndPr/>
        <w:sdtContent>
          <w:r w:rsidR="0093327F" w:rsidRPr="00FC2839">
            <w:t>Monitor effectiveness of computer equipment</w:t>
          </w:r>
        </w:sdtContent>
      </w:sdt>
      <w:bookmarkEnd w:id="41"/>
      <w:bookmarkEnd w:id="42"/>
      <w:r w:rsidR="00E52520">
        <w:rPr>
          <w:highlight w:val="yellow"/>
        </w:rPr>
        <w:fldChar w:fldCharType="end"/>
      </w:r>
      <w:bookmarkEnd w:id="43"/>
    </w:p>
    <w:p w:rsidR="00BD2681" w:rsidRPr="00FC2839" w:rsidRDefault="00BD2681" w:rsidP="00F84543">
      <w:pPr>
        <w:pStyle w:val="Heading2"/>
      </w:pPr>
      <w:r w:rsidRPr="00FC2839">
        <w:t>1.1</w:t>
      </w:r>
      <w:r w:rsidRPr="00FC2839">
        <w:tab/>
      </w:r>
      <w:r w:rsidR="00E52520">
        <w:fldChar w:fldCharType="begin"/>
      </w:r>
      <w:r w:rsidR="00E52520">
        <w:instrText xml:space="preserve"> REF  Criteria11  \* MERGEFORMAT </w:instrText>
      </w:r>
      <w:r w:rsidR="00E52520">
        <w:fldChar w:fldCharType="separate"/>
      </w:r>
      <w:sdt>
        <w:sdtPr>
          <w:alias w:val="Criteria11"/>
          <w:tag w:val="Criteria11"/>
          <w:id w:val="26329427"/>
          <w:lock w:val="sdtLocked"/>
          <w:placeholder>
            <w:docPart w:val="A77BA24DB54D473AB8C8AAC072F43992"/>
          </w:placeholder>
        </w:sdtPr>
        <w:sdtEndPr/>
        <w:sdtContent>
          <w:r w:rsidR="0093327F" w:rsidRPr="00FC2839">
            <w:rPr>
              <w:rStyle w:val="PlaceholderText"/>
              <w:color w:val="45545F"/>
            </w:rPr>
            <w:t xml:space="preserve">Monitor and evaluate the effectiveness </w:t>
          </w:r>
          <w:r w:rsidR="0093327F" w:rsidRPr="00FC2839">
            <w:t>of computer equipment to ensure it meets enterprise needs through ongoing consultation with users</w:t>
          </w:r>
        </w:sdtContent>
      </w:sdt>
      <w:r w:rsidR="00E52520">
        <w:fldChar w:fldCharType="end"/>
      </w:r>
    </w:p>
    <w:p w:rsidR="00DC3179" w:rsidRPr="00FC2839" w:rsidRDefault="00BD2681" w:rsidP="009C1D0F">
      <w:pPr>
        <w:pStyle w:val="Heading3"/>
        <w:spacing w:after="180"/>
      </w:pPr>
      <w:r w:rsidRPr="00FC2839">
        <w:t>Introduction</w:t>
      </w:r>
    </w:p>
    <w:p w:rsidR="00A3436D" w:rsidRPr="00FC2839" w:rsidRDefault="00A3436D" w:rsidP="00FD4D78">
      <w:pPr>
        <w:pStyle w:val="BodyCopy"/>
        <w:rPr>
          <w:noProof w:val="0"/>
        </w:rPr>
      </w:pPr>
      <w:r w:rsidRPr="00FC2839">
        <w:rPr>
          <w:noProof w:val="0"/>
        </w:rPr>
        <w:t xml:space="preserve">Whilst a key aspect of any travel and tourism business will still be attentive service provided by professional staff, one </w:t>
      </w:r>
      <w:r w:rsidR="000D0984" w:rsidRPr="00FC2839">
        <w:rPr>
          <w:noProof w:val="0"/>
        </w:rPr>
        <w:t>indispensable</w:t>
      </w:r>
      <w:r w:rsidRPr="00FC2839">
        <w:rPr>
          <w:noProof w:val="0"/>
        </w:rPr>
        <w:t xml:space="preserve"> element of any successful organisation is through the establishment and use of key technologies.</w:t>
      </w:r>
    </w:p>
    <w:p w:rsidR="00A3436D" w:rsidRPr="00FC2839" w:rsidRDefault="00A3436D" w:rsidP="00FD4D78">
      <w:pPr>
        <w:pStyle w:val="BodyCopy"/>
        <w:rPr>
          <w:noProof w:val="0"/>
        </w:rPr>
      </w:pPr>
      <w:r w:rsidRPr="00FC2839">
        <w:rPr>
          <w:noProof w:val="0"/>
        </w:rPr>
        <w:t>A business computer system is one of the fundamental tools that tourism personnel use to provide services to customers.</w:t>
      </w:r>
    </w:p>
    <w:p w:rsidR="00A3436D" w:rsidRPr="00FC2839" w:rsidRDefault="00CA1724" w:rsidP="00FD4D78">
      <w:pPr>
        <w:pStyle w:val="BodyCopy"/>
        <w:rPr>
          <w:noProof w:val="0"/>
        </w:rPr>
      </w:pPr>
      <w:r w:rsidRPr="00FC2839">
        <w:rPr>
          <w:lang w:val="en-US" w:eastAsia="en-US"/>
        </w:rPr>
        <w:drawing>
          <wp:anchor distT="0" distB="0" distL="114300" distR="114300" simplePos="0" relativeHeight="251811840" behindDoc="0" locked="0" layoutInCell="1" allowOverlap="1" wp14:anchorId="142DC007" wp14:editId="3A2C98E5">
            <wp:simplePos x="0" y="0"/>
            <wp:positionH relativeFrom="column">
              <wp:posOffset>4076700</wp:posOffset>
            </wp:positionH>
            <wp:positionV relativeFrom="paragraph">
              <wp:posOffset>36195</wp:posOffset>
            </wp:positionV>
            <wp:extent cx="1503680" cy="1000125"/>
            <wp:effectExtent l="19050" t="0" r="1270" b="0"/>
            <wp:wrapSquare wrapText="bothSides"/>
            <wp:docPr id="8" name="Picture 19" descr="shutterstock_338188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3818875.jpg"/>
                    <pic:cNvPicPr/>
                  </pic:nvPicPr>
                  <pic:blipFill>
                    <a:blip r:embed="rId49" cstate="print"/>
                    <a:stretch>
                      <a:fillRect/>
                    </a:stretch>
                  </pic:blipFill>
                  <pic:spPr>
                    <a:xfrm>
                      <a:off x="0" y="0"/>
                      <a:ext cx="1503680" cy="1000125"/>
                    </a:xfrm>
                    <a:prstGeom prst="rect">
                      <a:avLst/>
                    </a:prstGeom>
                  </pic:spPr>
                </pic:pic>
              </a:graphicData>
            </a:graphic>
          </wp:anchor>
        </w:drawing>
      </w:r>
      <w:r w:rsidR="00A3436D" w:rsidRPr="00FC2839">
        <w:rPr>
          <w:noProof w:val="0"/>
        </w:rPr>
        <w:t>With technology becoming a key component when researching, planning and booking tourism experiences, it is vital that an organisation has an effective computer system that will enable them to meet the demands of customers, the organisation, the industry and its varied suppliers.</w:t>
      </w:r>
    </w:p>
    <w:p w:rsidR="00193CCD" w:rsidRPr="00FC2839" w:rsidRDefault="00193CCD" w:rsidP="00FD4D78">
      <w:pPr>
        <w:pStyle w:val="BodyCopy"/>
        <w:rPr>
          <w:noProof w:val="0"/>
        </w:rPr>
      </w:pPr>
      <w:r w:rsidRPr="00FC2839">
        <w:rPr>
          <w:noProof w:val="0"/>
        </w:rPr>
        <w:t xml:space="preserve">In the tourism </w:t>
      </w:r>
      <w:r w:rsidR="00A3436D" w:rsidRPr="00FC2839">
        <w:rPr>
          <w:noProof w:val="0"/>
        </w:rPr>
        <w:t>personalised service is provided through the unique blend of technology and physical service.</w:t>
      </w:r>
    </w:p>
    <w:p w:rsidR="00A3436D" w:rsidRPr="00FC2839" w:rsidRDefault="00A3436D" w:rsidP="00FD4D78">
      <w:pPr>
        <w:pStyle w:val="BodyCopy"/>
        <w:rPr>
          <w:noProof w:val="0"/>
        </w:rPr>
      </w:pPr>
      <w:r w:rsidRPr="00FC2839">
        <w:rPr>
          <w:noProof w:val="0"/>
        </w:rPr>
        <w:t xml:space="preserve">Not only must an organisation carefully select and use a suitable computer system, but that </w:t>
      </w:r>
      <w:r w:rsidR="005A2C14" w:rsidRPr="00FC2839">
        <w:rPr>
          <w:noProof w:val="0"/>
        </w:rPr>
        <w:t>its</w:t>
      </w:r>
      <w:r w:rsidRPr="00FC2839">
        <w:rPr>
          <w:noProof w:val="0"/>
        </w:rPr>
        <w:t xml:space="preserve"> staff are aware of how to use and manage each and every </w:t>
      </w:r>
      <w:r w:rsidR="00413A31" w:rsidRPr="00FC2839">
        <w:rPr>
          <w:noProof w:val="0"/>
        </w:rPr>
        <w:t>component</w:t>
      </w:r>
      <w:r w:rsidRPr="00FC2839">
        <w:rPr>
          <w:noProof w:val="0"/>
        </w:rPr>
        <w:t xml:space="preserve"> to ensure efficient and effective service.</w:t>
      </w:r>
    </w:p>
    <w:p w:rsidR="00A3436D" w:rsidRPr="00FC2839" w:rsidRDefault="00A3436D" w:rsidP="00FD4D78">
      <w:pPr>
        <w:pStyle w:val="BodyCopy"/>
        <w:rPr>
          <w:noProof w:val="0"/>
        </w:rPr>
      </w:pPr>
      <w:r w:rsidRPr="00FC2839">
        <w:rPr>
          <w:noProof w:val="0"/>
        </w:rPr>
        <w:t>This manual will explain in more detail:</w:t>
      </w:r>
    </w:p>
    <w:p w:rsidR="00A3436D" w:rsidRPr="00FC2839" w:rsidRDefault="00A3436D" w:rsidP="009C1D0F">
      <w:pPr>
        <w:pStyle w:val="Bullet1"/>
      </w:pPr>
      <w:r w:rsidRPr="00FC2839">
        <w:t xml:space="preserve">The  </w:t>
      </w:r>
      <w:r w:rsidR="00041C79" w:rsidRPr="00FC2839">
        <w:t>assets</w:t>
      </w:r>
      <w:r w:rsidRPr="00FC2839">
        <w:t xml:space="preserve"> of a business computer system</w:t>
      </w:r>
    </w:p>
    <w:p w:rsidR="00A3436D" w:rsidRPr="00FC2839" w:rsidRDefault="00A3436D" w:rsidP="009C1D0F">
      <w:pPr>
        <w:pStyle w:val="Bullet1"/>
      </w:pPr>
      <w:r w:rsidRPr="00FC2839">
        <w:t>The benefits of having a business computer system</w:t>
      </w:r>
    </w:p>
    <w:p w:rsidR="00A3436D" w:rsidRPr="00FC2839" w:rsidRDefault="00A3436D" w:rsidP="009C1D0F">
      <w:pPr>
        <w:pStyle w:val="Bullet1"/>
      </w:pPr>
      <w:r w:rsidRPr="00FC2839">
        <w:t>Identifying the need for a business computer system</w:t>
      </w:r>
    </w:p>
    <w:p w:rsidR="00A3436D" w:rsidRPr="00FC2839" w:rsidRDefault="00291A52" w:rsidP="009C1D0F">
      <w:pPr>
        <w:pStyle w:val="Bullet1"/>
      </w:pPr>
      <w:r w:rsidRPr="00FC2839">
        <w:rPr>
          <w:noProof/>
          <w:lang w:val="en-US"/>
        </w:rPr>
        <w:drawing>
          <wp:anchor distT="0" distB="0" distL="114300" distR="114300" simplePos="0" relativeHeight="251732992" behindDoc="0" locked="0" layoutInCell="1" allowOverlap="1" wp14:anchorId="5BF2668D" wp14:editId="7D55157F">
            <wp:simplePos x="0" y="0"/>
            <wp:positionH relativeFrom="column">
              <wp:posOffset>3981450</wp:posOffset>
            </wp:positionH>
            <wp:positionV relativeFrom="paragraph">
              <wp:posOffset>243205</wp:posOffset>
            </wp:positionV>
            <wp:extent cx="1666875" cy="1104900"/>
            <wp:effectExtent l="19050" t="0" r="9525" b="0"/>
            <wp:wrapSquare wrapText="bothSides"/>
            <wp:docPr id="23" name="Picture 18" descr="W601_shutterstock_1229428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01_shutterstock_122942875.jpg"/>
                    <pic:cNvPicPr/>
                  </pic:nvPicPr>
                  <pic:blipFill>
                    <a:blip r:embed="rId50" cstate="print"/>
                    <a:stretch>
                      <a:fillRect/>
                    </a:stretch>
                  </pic:blipFill>
                  <pic:spPr>
                    <a:xfrm>
                      <a:off x="0" y="0"/>
                      <a:ext cx="1666875" cy="1104900"/>
                    </a:xfrm>
                    <a:prstGeom prst="rect">
                      <a:avLst/>
                    </a:prstGeom>
                  </pic:spPr>
                </pic:pic>
              </a:graphicData>
            </a:graphic>
          </wp:anchor>
        </w:drawing>
      </w:r>
      <w:r w:rsidR="00A3436D" w:rsidRPr="00FC2839">
        <w:t xml:space="preserve">Selecting and purchasing </w:t>
      </w:r>
      <w:r w:rsidR="00413A31" w:rsidRPr="00FC2839">
        <w:t>component</w:t>
      </w:r>
      <w:r w:rsidR="00A3436D" w:rsidRPr="00FC2839">
        <w:t xml:space="preserve"> of a business computer system</w:t>
      </w:r>
    </w:p>
    <w:p w:rsidR="00A3436D" w:rsidRPr="00FC2839" w:rsidRDefault="00A3436D" w:rsidP="009C1D0F">
      <w:pPr>
        <w:pStyle w:val="Bullet1"/>
      </w:pPr>
      <w:r w:rsidRPr="00FC2839">
        <w:t>Setting up a business computer system</w:t>
      </w:r>
    </w:p>
    <w:p w:rsidR="00043BFD" w:rsidRPr="00FC2839" w:rsidRDefault="00043BFD" w:rsidP="009C1D0F">
      <w:pPr>
        <w:pStyle w:val="Bullet1"/>
      </w:pPr>
      <w:r w:rsidRPr="00FC2839">
        <w:t>Establishing files, systems and procedures to best use a business computer system</w:t>
      </w:r>
    </w:p>
    <w:p w:rsidR="00A3436D" w:rsidRPr="00FC2839" w:rsidRDefault="00A3436D" w:rsidP="009C1D0F">
      <w:pPr>
        <w:pStyle w:val="Bullet1"/>
      </w:pPr>
      <w:r w:rsidRPr="00FC2839">
        <w:t>Training staff in skills required to operate and manage a business computer system</w:t>
      </w:r>
    </w:p>
    <w:p w:rsidR="00A3436D" w:rsidRPr="00FC2839" w:rsidRDefault="00A3436D" w:rsidP="009C1D0F">
      <w:pPr>
        <w:pStyle w:val="Bullet1"/>
      </w:pPr>
      <w:r w:rsidRPr="00FC2839">
        <w:t>Steps to recognise and resolve faults</w:t>
      </w:r>
    </w:p>
    <w:p w:rsidR="00C20FAA" w:rsidRPr="00FC2839" w:rsidRDefault="009C1D0F" w:rsidP="009C1D0F">
      <w:pPr>
        <w:pStyle w:val="Bullet1"/>
      </w:pPr>
      <w:r w:rsidRPr="00FC2839">
        <w:t>Establish maintenance programs.</w:t>
      </w:r>
    </w:p>
    <w:p w:rsidR="006E41AB" w:rsidRPr="00FC2839" w:rsidRDefault="006E41AB" w:rsidP="00653167">
      <w:pPr>
        <w:pStyle w:val="Heading3"/>
        <w:rPr>
          <w:szCs w:val="28"/>
        </w:rPr>
      </w:pPr>
      <w:r w:rsidRPr="00FC2839">
        <w:rPr>
          <w:szCs w:val="28"/>
        </w:rPr>
        <w:lastRenderedPageBreak/>
        <w:t xml:space="preserve">Key </w:t>
      </w:r>
      <w:r w:rsidR="00041C79" w:rsidRPr="00FC2839">
        <w:rPr>
          <w:szCs w:val="28"/>
        </w:rPr>
        <w:t>assets</w:t>
      </w:r>
      <w:r w:rsidRPr="00FC2839">
        <w:rPr>
          <w:szCs w:val="28"/>
        </w:rPr>
        <w:t xml:space="preserve"> of a business computer system</w:t>
      </w:r>
    </w:p>
    <w:p w:rsidR="00CA1724" w:rsidRPr="00FC2839" w:rsidRDefault="006E41AB" w:rsidP="00FD4D78">
      <w:pPr>
        <w:pStyle w:val="BodyCopy"/>
        <w:rPr>
          <w:noProof w:val="0"/>
        </w:rPr>
      </w:pPr>
      <w:r w:rsidRPr="00FC2839">
        <w:rPr>
          <w:noProof w:val="0"/>
        </w:rPr>
        <w:t xml:space="preserve">In Section 2.1 of this manual we will explore the different </w:t>
      </w:r>
      <w:r w:rsidR="00041C79" w:rsidRPr="00FC2839">
        <w:rPr>
          <w:noProof w:val="0"/>
        </w:rPr>
        <w:t>assets</w:t>
      </w:r>
      <w:r w:rsidRPr="00FC2839">
        <w:rPr>
          <w:noProof w:val="0"/>
        </w:rPr>
        <w:t xml:space="preserve"> of a business computer </w:t>
      </w:r>
      <w:r w:rsidR="005A2C14" w:rsidRPr="00FC2839">
        <w:rPr>
          <w:noProof w:val="0"/>
        </w:rPr>
        <w:t>system;</w:t>
      </w:r>
      <w:r w:rsidRPr="00FC2839">
        <w:rPr>
          <w:noProof w:val="0"/>
        </w:rPr>
        <w:t xml:space="preserve"> however it is important to understand the different aspects of a computer system.</w:t>
      </w:r>
    </w:p>
    <w:p w:rsidR="006E41AB" w:rsidRPr="00FC2839" w:rsidRDefault="006E41AB" w:rsidP="00FD4D78">
      <w:pPr>
        <w:pStyle w:val="BodyCopy"/>
        <w:rPr>
          <w:rFonts w:eastAsia="Times New Roman" w:cs="HelveticaNeueLTStd-Lt"/>
          <w:noProof w:val="0"/>
        </w:rPr>
      </w:pPr>
      <w:r w:rsidRPr="00FC2839">
        <w:rPr>
          <w:rFonts w:eastAsia="Times New Roman" w:cs="HelveticaNeueLTStd-Lt"/>
          <w:noProof w:val="0"/>
        </w:rPr>
        <w:t xml:space="preserve">Key </w:t>
      </w:r>
      <w:r w:rsidR="00041C79" w:rsidRPr="00FC2839">
        <w:rPr>
          <w:noProof w:val="0"/>
        </w:rPr>
        <w:t>assets</w:t>
      </w:r>
      <w:r w:rsidRPr="00FC2839">
        <w:rPr>
          <w:rFonts w:eastAsia="Times New Roman" w:cs="HelveticaNeueLTStd-Lt"/>
          <w:noProof w:val="0"/>
        </w:rPr>
        <w:t xml:space="preserve"> of a business computer system</w:t>
      </w:r>
      <w:r w:rsidRPr="00FC2839">
        <w:rPr>
          <w:noProof w:val="0"/>
        </w:rPr>
        <w:t xml:space="preserve"> may include:</w:t>
      </w:r>
    </w:p>
    <w:p w:rsidR="00CA1724" w:rsidRPr="00FC2839" w:rsidRDefault="00CA1724" w:rsidP="009C1D0F">
      <w:pPr>
        <w:pStyle w:val="Bullet1"/>
        <w:rPr>
          <w:rStyle w:val="Strong"/>
          <w:b w:val="0"/>
        </w:rPr>
      </w:pPr>
      <w:r w:rsidRPr="00FC2839">
        <w:rPr>
          <w:rStyle w:val="Strong"/>
          <w:b w:val="0"/>
        </w:rPr>
        <w:t>Internet service provider</w:t>
      </w:r>
    </w:p>
    <w:p w:rsidR="00CA1724" w:rsidRPr="00FC2839" w:rsidRDefault="00CA1724" w:rsidP="009C1D0F">
      <w:pPr>
        <w:pStyle w:val="Bullet1"/>
      </w:pPr>
      <w:r w:rsidRPr="00FC2839">
        <w:t>Modem</w:t>
      </w:r>
    </w:p>
    <w:p w:rsidR="00CA1724" w:rsidRPr="00FC2839" w:rsidRDefault="00E349FF" w:rsidP="009C1D0F">
      <w:pPr>
        <w:pStyle w:val="Bullet1"/>
      </w:pPr>
      <w:r w:rsidRPr="00FC2839">
        <w:rPr>
          <w:noProof/>
          <w:lang w:val="en-US"/>
        </w:rPr>
        <w:drawing>
          <wp:anchor distT="0" distB="0" distL="114300" distR="114300" simplePos="0" relativeHeight="251827200" behindDoc="0" locked="0" layoutInCell="1" allowOverlap="1" wp14:anchorId="4426A704" wp14:editId="19E2244A">
            <wp:simplePos x="0" y="0"/>
            <wp:positionH relativeFrom="column">
              <wp:posOffset>3295650</wp:posOffset>
            </wp:positionH>
            <wp:positionV relativeFrom="paragraph">
              <wp:posOffset>52070</wp:posOffset>
            </wp:positionV>
            <wp:extent cx="2108835" cy="1314450"/>
            <wp:effectExtent l="19050" t="0" r="5715" b="0"/>
            <wp:wrapSquare wrapText="bothSides"/>
            <wp:docPr id="44" name="Picture 43" descr="Comp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1.png"/>
                    <pic:cNvPicPr/>
                  </pic:nvPicPr>
                  <pic:blipFill>
                    <a:blip r:embed="rId51" cstate="print"/>
                    <a:stretch>
                      <a:fillRect/>
                    </a:stretch>
                  </pic:blipFill>
                  <pic:spPr>
                    <a:xfrm>
                      <a:off x="0" y="0"/>
                      <a:ext cx="2108835" cy="1314450"/>
                    </a:xfrm>
                    <a:prstGeom prst="rect">
                      <a:avLst/>
                    </a:prstGeom>
                  </pic:spPr>
                </pic:pic>
              </a:graphicData>
            </a:graphic>
          </wp:anchor>
        </w:drawing>
      </w:r>
      <w:r w:rsidR="00CA1724" w:rsidRPr="00FC2839">
        <w:t>Router</w:t>
      </w:r>
    </w:p>
    <w:p w:rsidR="00CA1724" w:rsidRPr="00FC2839" w:rsidRDefault="00CA1724" w:rsidP="009C1D0F">
      <w:pPr>
        <w:pStyle w:val="Bullet1"/>
      </w:pPr>
      <w:r w:rsidRPr="00FC2839">
        <w:t>Network card</w:t>
      </w:r>
    </w:p>
    <w:p w:rsidR="00CA1724" w:rsidRPr="00FC2839" w:rsidRDefault="00CA1724" w:rsidP="009C1D0F">
      <w:pPr>
        <w:pStyle w:val="Bullet1"/>
        <w:rPr>
          <w:rFonts w:eastAsiaTheme="minorEastAsia"/>
          <w:lang w:eastAsia="en-AU"/>
        </w:rPr>
      </w:pPr>
      <w:r w:rsidRPr="00FC2839">
        <w:t>Servers</w:t>
      </w:r>
    </w:p>
    <w:p w:rsidR="00CA1724" w:rsidRPr="00FC2839" w:rsidRDefault="00CA1724" w:rsidP="009C1D0F">
      <w:pPr>
        <w:pStyle w:val="Bullet1"/>
      </w:pPr>
      <w:r w:rsidRPr="00FC2839">
        <w:t xml:space="preserve">Wired or Ethernet networks </w:t>
      </w:r>
    </w:p>
    <w:p w:rsidR="00CA1724" w:rsidRPr="00FC2839" w:rsidRDefault="00CA1724" w:rsidP="009C1D0F">
      <w:pPr>
        <w:pStyle w:val="Bullet1"/>
      </w:pPr>
      <w:r w:rsidRPr="00FC2839">
        <w:t>Wireless networks</w:t>
      </w:r>
    </w:p>
    <w:p w:rsidR="00CA1724" w:rsidRPr="00FC2839" w:rsidRDefault="00CA1724" w:rsidP="009C1D0F">
      <w:pPr>
        <w:pStyle w:val="Bullet1"/>
        <w:rPr>
          <w:rFonts w:cs="Helvetica"/>
        </w:rPr>
      </w:pPr>
      <w:r w:rsidRPr="00FC2839">
        <w:rPr>
          <w:rStyle w:val="Strong"/>
          <w:b w:val="0"/>
        </w:rPr>
        <w:t>Local area network (LAN)</w:t>
      </w:r>
      <w:r w:rsidRPr="00FC2839">
        <w:rPr>
          <w:rFonts w:cs="Helvetica"/>
        </w:rPr>
        <w:t> </w:t>
      </w:r>
    </w:p>
    <w:p w:rsidR="00CA1724" w:rsidRPr="00FC2839" w:rsidRDefault="00CA1724" w:rsidP="009C1D0F">
      <w:pPr>
        <w:pStyle w:val="Bullet1"/>
      </w:pPr>
      <w:r w:rsidRPr="00FC2839">
        <w:t>Network security</w:t>
      </w:r>
    </w:p>
    <w:p w:rsidR="00CA1724" w:rsidRPr="00FC2839" w:rsidRDefault="00CA1724" w:rsidP="009C1D0F">
      <w:pPr>
        <w:pStyle w:val="Bullet1"/>
      </w:pPr>
      <w:r w:rsidRPr="00FC2839">
        <w:t>Personal Computers (PC's)</w:t>
      </w:r>
    </w:p>
    <w:p w:rsidR="00CA1724" w:rsidRPr="00FC2839" w:rsidRDefault="00E349FF" w:rsidP="009C1D0F">
      <w:pPr>
        <w:pStyle w:val="Bullet1"/>
        <w:rPr>
          <w:rFonts w:eastAsia="Times New Roman"/>
        </w:rPr>
      </w:pPr>
      <w:r w:rsidRPr="00FC2839">
        <w:rPr>
          <w:rFonts w:cs="Arial"/>
          <w:noProof/>
          <w:lang w:val="en-US"/>
        </w:rPr>
        <w:drawing>
          <wp:anchor distT="0" distB="0" distL="114300" distR="114300" simplePos="0" relativeHeight="251826176" behindDoc="0" locked="0" layoutInCell="1" allowOverlap="1" wp14:anchorId="1396EA93" wp14:editId="1FB1CC04">
            <wp:simplePos x="0" y="0"/>
            <wp:positionH relativeFrom="column">
              <wp:posOffset>3673475</wp:posOffset>
            </wp:positionH>
            <wp:positionV relativeFrom="paragraph">
              <wp:posOffset>160020</wp:posOffset>
            </wp:positionV>
            <wp:extent cx="1669415" cy="1247775"/>
            <wp:effectExtent l="19050" t="0" r="6985" b="0"/>
            <wp:wrapSquare wrapText="bothSides"/>
            <wp:docPr id="43" name="Picture 42" descr="Comp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2.png"/>
                    <pic:cNvPicPr/>
                  </pic:nvPicPr>
                  <pic:blipFill>
                    <a:blip r:embed="rId52" cstate="print"/>
                    <a:stretch>
                      <a:fillRect/>
                    </a:stretch>
                  </pic:blipFill>
                  <pic:spPr>
                    <a:xfrm>
                      <a:off x="0" y="0"/>
                      <a:ext cx="1669415" cy="1247775"/>
                    </a:xfrm>
                    <a:prstGeom prst="rect">
                      <a:avLst/>
                    </a:prstGeom>
                  </pic:spPr>
                </pic:pic>
              </a:graphicData>
            </a:graphic>
          </wp:anchor>
        </w:drawing>
      </w:r>
      <w:r w:rsidR="00CA1724" w:rsidRPr="00FC2839">
        <w:rPr>
          <w:rStyle w:val="Strong"/>
          <w:rFonts w:cs="Arial"/>
          <w:b w:val="0"/>
        </w:rPr>
        <w:t>Monitors</w:t>
      </w:r>
    </w:p>
    <w:p w:rsidR="00CA1724" w:rsidRPr="00FC2839" w:rsidRDefault="00CA1724" w:rsidP="009C1D0F">
      <w:pPr>
        <w:pStyle w:val="Bullet1"/>
      </w:pPr>
      <w:r w:rsidRPr="00FC2839">
        <w:t>Keyboards</w:t>
      </w:r>
    </w:p>
    <w:p w:rsidR="00CA1724" w:rsidRPr="00FC2839" w:rsidRDefault="00CA1724" w:rsidP="009C1D0F">
      <w:pPr>
        <w:pStyle w:val="Bullet1"/>
      </w:pPr>
      <w:r w:rsidRPr="00FC2839">
        <w:t>Mouse</w:t>
      </w:r>
    </w:p>
    <w:p w:rsidR="00CA1724" w:rsidRPr="00FC2839" w:rsidRDefault="00CA1724" w:rsidP="009C1D0F">
      <w:pPr>
        <w:pStyle w:val="Bullet1"/>
      </w:pPr>
      <w:r w:rsidRPr="00FC2839">
        <w:t>Scanners</w:t>
      </w:r>
    </w:p>
    <w:p w:rsidR="00CA1724" w:rsidRPr="00FC2839" w:rsidRDefault="00CA1724" w:rsidP="009C1D0F">
      <w:pPr>
        <w:pStyle w:val="Bullet1"/>
      </w:pPr>
      <w:r w:rsidRPr="00FC2839">
        <w:t>Printers</w:t>
      </w:r>
    </w:p>
    <w:p w:rsidR="00CA1724" w:rsidRPr="00FC2839" w:rsidRDefault="00CA1724" w:rsidP="009C1D0F">
      <w:pPr>
        <w:pStyle w:val="Bullet1"/>
      </w:pPr>
      <w:r w:rsidRPr="00FC2839">
        <w:t>Multifunction devices (MFDs)</w:t>
      </w:r>
    </w:p>
    <w:p w:rsidR="006E41AB" w:rsidRPr="00FC2839" w:rsidRDefault="00CA1724" w:rsidP="009C1D0F">
      <w:pPr>
        <w:pStyle w:val="Bullet1"/>
      </w:pPr>
      <w:r w:rsidRPr="00FC2839">
        <w:t>Back-up systems</w:t>
      </w:r>
      <w:r w:rsidR="009C1D0F" w:rsidRPr="00FC2839">
        <w:t>.</w:t>
      </w:r>
    </w:p>
    <w:p w:rsidR="00552018" w:rsidRPr="00FC2839" w:rsidRDefault="00552018" w:rsidP="00653167">
      <w:pPr>
        <w:pStyle w:val="Heading3"/>
        <w:rPr>
          <w:szCs w:val="28"/>
        </w:rPr>
      </w:pPr>
      <w:r w:rsidRPr="00FC2839">
        <w:rPr>
          <w:szCs w:val="28"/>
        </w:rPr>
        <w:t>Key expectations of a business computer system</w:t>
      </w:r>
    </w:p>
    <w:p w:rsidR="00552018" w:rsidRPr="00FC2839" w:rsidRDefault="00552018" w:rsidP="00FD4D78">
      <w:pPr>
        <w:pStyle w:val="BodyCopy"/>
        <w:rPr>
          <w:noProof w:val="0"/>
        </w:rPr>
      </w:pPr>
      <w:r w:rsidRPr="00FC2839">
        <w:rPr>
          <w:noProof w:val="0"/>
        </w:rPr>
        <w:t xml:space="preserve">Given that the purchase of a business computer system for any tourism business is a substantial investment, there are </w:t>
      </w:r>
      <w:r w:rsidR="00FE1747" w:rsidRPr="00FC2839">
        <w:rPr>
          <w:noProof w:val="0"/>
        </w:rPr>
        <w:t>a number of</w:t>
      </w:r>
      <w:r w:rsidRPr="00FC2839">
        <w:rPr>
          <w:noProof w:val="0"/>
        </w:rPr>
        <w:t xml:space="preserve"> expectations t</w:t>
      </w:r>
      <w:r w:rsidR="00FE1747" w:rsidRPr="00FC2839">
        <w:rPr>
          <w:noProof w:val="0"/>
        </w:rPr>
        <w:t>hat must be met. It must be:</w:t>
      </w:r>
    </w:p>
    <w:p w:rsidR="00552018" w:rsidRPr="00FC2839" w:rsidRDefault="00FE1747" w:rsidP="009C1D0F">
      <w:pPr>
        <w:pStyle w:val="Bullet1"/>
        <w:rPr>
          <w:rFonts w:eastAsia="Times New Roman" w:cs="HelveticaNeueLTStd-Lt"/>
        </w:rPr>
      </w:pPr>
      <w:r w:rsidRPr="00FC2839">
        <w:t>C</w:t>
      </w:r>
      <w:r w:rsidR="00552018" w:rsidRPr="00FC2839">
        <w:t xml:space="preserve">apable of performing the tasks you need to run a tourism organisation </w:t>
      </w:r>
    </w:p>
    <w:p w:rsidR="00FE1747" w:rsidRPr="00FC2839" w:rsidRDefault="00FE1747" w:rsidP="009C1D0F">
      <w:pPr>
        <w:pStyle w:val="Bullet1"/>
        <w:rPr>
          <w:rFonts w:eastAsia="Times New Roman" w:cs="HelveticaNeueLTStd-Lt"/>
        </w:rPr>
      </w:pPr>
      <w:r w:rsidRPr="00FC2839">
        <w:rPr>
          <w:noProof/>
          <w:lang w:val="en-US"/>
        </w:rPr>
        <w:drawing>
          <wp:anchor distT="0" distB="0" distL="114300" distR="114300" simplePos="0" relativeHeight="251839488" behindDoc="0" locked="0" layoutInCell="1" allowOverlap="1" wp14:anchorId="02EC7B4A" wp14:editId="45428473">
            <wp:simplePos x="0" y="0"/>
            <wp:positionH relativeFrom="column">
              <wp:posOffset>3792220</wp:posOffset>
            </wp:positionH>
            <wp:positionV relativeFrom="paragraph">
              <wp:posOffset>126365</wp:posOffset>
            </wp:positionV>
            <wp:extent cx="1548130" cy="1306195"/>
            <wp:effectExtent l="19050" t="0" r="0" b="0"/>
            <wp:wrapSquare wrapText="bothSides"/>
            <wp:docPr id="61" name="Picture 60" descr="shutterstock_911708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1170884.jpg"/>
                    <pic:cNvPicPr/>
                  </pic:nvPicPr>
                  <pic:blipFill>
                    <a:blip r:embed="rId53" cstate="print"/>
                    <a:stretch>
                      <a:fillRect/>
                    </a:stretch>
                  </pic:blipFill>
                  <pic:spPr>
                    <a:xfrm>
                      <a:off x="0" y="0"/>
                      <a:ext cx="1548130" cy="1306195"/>
                    </a:xfrm>
                    <a:prstGeom prst="rect">
                      <a:avLst/>
                    </a:prstGeom>
                  </pic:spPr>
                </pic:pic>
              </a:graphicData>
            </a:graphic>
          </wp:anchor>
        </w:drawing>
      </w:r>
      <w:r w:rsidRPr="00FC2839">
        <w:t>Affordable</w:t>
      </w:r>
    </w:p>
    <w:p w:rsidR="00FE1747" w:rsidRPr="00FC2839" w:rsidRDefault="00FE1747" w:rsidP="009C1D0F">
      <w:pPr>
        <w:pStyle w:val="Bullet1"/>
        <w:rPr>
          <w:rFonts w:eastAsia="Times New Roman" w:cs="HelveticaNeueLTStd-Lt"/>
        </w:rPr>
      </w:pPr>
      <w:r w:rsidRPr="00FC2839">
        <w:t>Well built</w:t>
      </w:r>
    </w:p>
    <w:p w:rsidR="00FE1747" w:rsidRPr="00FC2839" w:rsidRDefault="00FE1747" w:rsidP="009C1D0F">
      <w:pPr>
        <w:pStyle w:val="Bullet1"/>
        <w:rPr>
          <w:rFonts w:eastAsia="Times New Roman" w:cs="HelveticaNeueLTStd-Lt"/>
        </w:rPr>
      </w:pPr>
      <w:r w:rsidRPr="00FC2839">
        <w:t>Reliable</w:t>
      </w:r>
    </w:p>
    <w:p w:rsidR="00FE1747" w:rsidRPr="00FC2839" w:rsidRDefault="00FE1747" w:rsidP="009C1D0F">
      <w:pPr>
        <w:pStyle w:val="Bullet1"/>
        <w:rPr>
          <w:rFonts w:eastAsia="Times New Roman" w:cs="HelveticaNeueLTStd-Lt"/>
        </w:rPr>
      </w:pPr>
      <w:r w:rsidRPr="00FC2839">
        <w:t>Simple to use and maintain</w:t>
      </w:r>
    </w:p>
    <w:p w:rsidR="00C20FAA" w:rsidRPr="00FC2839" w:rsidRDefault="00FE1747" w:rsidP="009C1D0F">
      <w:pPr>
        <w:pStyle w:val="Bullet1"/>
        <w:rPr>
          <w:rFonts w:eastAsia="Times New Roman" w:cs="HelveticaNeueLTStd-Lt"/>
        </w:rPr>
      </w:pPr>
      <w:r w:rsidRPr="00FC2839">
        <w:t>Easy to upgrade</w:t>
      </w:r>
      <w:r w:rsidR="009C1D0F" w:rsidRPr="00FC2839">
        <w:t>.</w:t>
      </w:r>
    </w:p>
    <w:p w:rsidR="001D1F1A" w:rsidRPr="00FC2839" w:rsidRDefault="001D1F1A">
      <w:pPr>
        <w:rPr>
          <w:rFonts w:ascii="Helvetica" w:eastAsia="Calibri" w:hAnsi="Helvetica" w:cs="HelveticaNeueLTStd-Lt"/>
          <w:lang w:eastAsia="ar-SA"/>
        </w:rPr>
      </w:pPr>
      <w:r w:rsidRPr="00FC2839">
        <w:rPr>
          <w:rFonts w:ascii="Helvetica" w:eastAsia="Calibri" w:hAnsi="Helvetica" w:cs="HelveticaNeueLTStd-Lt"/>
          <w:lang w:eastAsia="ar-SA"/>
        </w:rPr>
        <w:br w:type="page"/>
      </w:r>
    </w:p>
    <w:p w:rsidR="001D1F1A" w:rsidRPr="00FC2839" w:rsidRDefault="009C1D0F" w:rsidP="001D1F1A">
      <w:pPr>
        <w:autoSpaceDE w:val="0"/>
        <w:autoSpaceDN w:val="0"/>
        <w:adjustRightInd w:val="0"/>
        <w:snapToGrid w:val="0"/>
        <w:spacing w:before="80" w:after="120" w:line="240" w:lineRule="auto"/>
        <w:ind w:right="116"/>
        <w:rPr>
          <w:rFonts w:ascii="Helvetica" w:eastAsia="Times New Roman" w:hAnsi="Helvetica" w:cs="HelveticaNeueLTStd-LtCn"/>
          <w:color w:val="000000"/>
        </w:rPr>
      </w:pPr>
      <w:r w:rsidRPr="00FC2839">
        <w:rPr>
          <w:rFonts w:ascii="Helvetica" w:eastAsia="Times New Roman" w:hAnsi="Helvetica" w:cs="HelveticaNeueLTStd-LtCn"/>
          <w:noProof/>
          <w:color w:val="000000"/>
          <w:lang w:val="en-US" w:eastAsia="en-US"/>
        </w:rPr>
        <w:lastRenderedPageBreak/>
        <w:drawing>
          <wp:anchor distT="0" distB="0" distL="114300" distR="114300" simplePos="0" relativeHeight="251838464" behindDoc="0" locked="0" layoutInCell="1" allowOverlap="1" wp14:anchorId="23DFFCF5" wp14:editId="62F810ED">
            <wp:simplePos x="0" y="0"/>
            <wp:positionH relativeFrom="column">
              <wp:posOffset>3908425</wp:posOffset>
            </wp:positionH>
            <wp:positionV relativeFrom="paragraph">
              <wp:posOffset>121920</wp:posOffset>
            </wp:positionV>
            <wp:extent cx="1677035" cy="1117600"/>
            <wp:effectExtent l="19050" t="0" r="0" b="0"/>
            <wp:wrapSquare wrapText="bothSides"/>
            <wp:docPr id="60" name="Picture 59" descr="W607_shutterstock_1690404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07_shutterstock_169040459.jpg"/>
                    <pic:cNvPicPr/>
                  </pic:nvPicPr>
                  <pic:blipFill>
                    <a:blip r:embed="rId54" cstate="print"/>
                    <a:stretch>
                      <a:fillRect/>
                    </a:stretch>
                  </pic:blipFill>
                  <pic:spPr>
                    <a:xfrm>
                      <a:off x="0" y="0"/>
                      <a:ext cx="1677035" cy="1117600"/>
                    </a:xfrm>
                    <a:prstGeom prst="rect">
                      <a:avLst/>
                    </a:prstGeom>
                  </pic:spPr>
                </pic:pic>
              </a:graphicData>
            </a:graphic>
          </wp:anchor>
        </w:drawing>
      </w:r>
      <w:r w:rsidR="001D1F1A" w:rsidRPr="00FC2839">
        <w:rPr>
          <w:rFonts w:ascii="Helvetica" w:eastAsia="Times New Roman" w:hAnsi="Helvetica" w:cs="HelveticaNeueLTStd-LtCn"/>
          <w:noProof/>
          <w:color w:val="000000"/>
          <w:lang w:val="en-US" w:eastAsia="en-US"/>
        </w:rPr>
        <w:drawing>
          <wp:anchor distT="0" distB="0" distL="114300" distR="114300" simplePos="0" relativeHeight="251837440" behindDoc="0" locked="0" layoutInCell="1" allowOverlap="1" wp14:anchorId="61AE50B4" wp14:editId="775AE5D9">
            <wp:simplePos x="0" y="0"/>
            <wp:positionH relativeFrom="column">
              <wp:posOffset>19050</wp:posOffset>
            </wp:positionH>
            <wp:positionV relativeFrom="paragraph">
              <wp:posOffset>125730</wp:posOffset>
            </wp:positionV>
            <wp:extent cx="647700" cy="628650"/>
            <wp:effectExtent l="19050" t="0" r="0" b="0"/>
            <wp:wrapSquare wrapText="bothSides"/>
            <wp:docPr id="59"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1D1F1A" w:rsidRPr="00FC2839" w:rsidRDefault="001D1F1A" w:rsidP="001D1F1A">
      <w:pPr>
        <w:spacing w:before="80" w:after="120" w:line="240" w:lineRule="auto"/>
        <w:ind w:right="116"/>
        <w:rPr>
          <w:rFonts w:ascii="Helvetica" w:hAnsi="Helvetica"/>
          <w:b/>
          <w:bCs/>
          <w:i/>
          <w:sz w:val="32"/>
          <w:szCs w:val="32"/>
        </w:rPr>
      </w:pPr>
      <w:r w:rsidRPr="00FC2839">
        <w:rPr>
          <w:rFonts w:ascii="Helvetica" w:hAnsi="Helvetica" w:cs="Chevin-DemiBold"/>
          <w:b/>
          <w:bCs/>
          <w:i/>
          <w:sz w:val="32"/>
          <w:szCs w:val="32"/>
        </w:rPr>
        <w:t xml:space="preserve">Activity 1 </w:t>
      </w:r>
      <w:r w:rsidR="009C1D0F" w:rsidRPr="00FC2839">
        <w:rPr>
          <w:rFonts w:ascii="Helvetica" w:hAnsi="Helvetica" w:cs="Chevin-DemiBold"/>
          <w:b/>
          <w:bCs/>
          <w:i/>
          <w:sz w:val="32"/>
          <w:szCs w:val="32"/>
        </w:rPr>
        <w:t>– Identify</w:t>
      </w:r>
      <w:r w:rsidRPr="00FC2839">
        <w:rPr>
          <w:rFonts w:ascii="Helvetica" w:hAnsi="Helvetica" w:cs="Chevin-DemiBold"/>
          <w:b/>
          <w:bCs/>
          <w:i/>
          <w:sz w:val="32"/>
          <w:szCs w:val="32"/>
        </w:rPr>
        <w:t xml:space="preserve"> your expectations of a business computer system</w:t>
      </w:r>
    </w:p>
    <w:p w:rsidR="001D1F1A" w:rsidRPr="00FC2839" w:rsidRDefault="001D1F1A" w:rsidP="001D1F1A">
      <w:pPr>
        <w:spacing w:before="80" w:after="120" w:line="240" w:lineRule="auto"/>
        <w:ind w:right="116"/>
        <w:rPr>
          <w:rFonts w:ascii="Helvetica" w:hAnsi="Helvetica" w:cs="HelveticaNeueLT Std Lt Cn"/>
          <w:color w:val="221E1F"/>
        </w:rPr>
      </w:pPr>
    </w:p>
    <w:p w:rsidR="001D1F1A" w:rsidRPr="00FC2839" w:rsidRDefault="001D1F1A" w:rsidP="00FD4D78">
      <w:pPr>
        <w:pStyle w:val="BodyCopy"/>
        <w:rPr>
          <w:noProof w:val="0"/>
        </w:rPr>
      </w:pPr>
      <w:r w:rsidRPr="00FC2839">
        <w:rPr>
          <w:noProof w:val="0"/>
        </w:rPr>
        <w:t xml:space="preserve">In your own words, if you were a manager of a tourism organisation, </w:t>
      </w:r>
      <w:r w:rsidR="00FE1747" w:rsidRPr="00FC2839">
        <w:rPr>
          <w:noProof w:val="0"/>
        </w:rPr>
        <w:t>outline the</w:t>
      </w:r>
      <w:r w:rsidRPr="00FC2839">
        <w:rPr>
          <w:noProof w:val="0"/>
        </w:rPr>
        <w:t xml:space="preserve"> expectations you would have</w:t>
      </w:r>
      <w:r w:rsidR="00FE1747" w:rsidRPr="00FC2839">
        <w:rPr>
          <w:noProof w:val="0"/>
        </w:rPr>
        <w:t xml:space="preserve"> for a business computer system.</w:t>
      </w:r>
    </w:p>
    <w:p w:rsidR="00FE1747" w:rsidRPr="00FC2839" w:rsidRDefault="00FE1747" w:rsidP="001D1F1A">
      <w:pPr>
        <w:spacing w:before="80" w:after="120" w:line="240" w:lineRule="auto"/>
        <w:ind w:right="116"/>
        <w:rPr>
          <w:rFonts w:ascii="Helvetica" w:hAnsi="Helvetica" w:cs="HelveticaNeueLT Std Lt Cn"/>
          <w:color w:val="221E1F"/>
        </w:rPr>
      </w:pPr>
    </w:p>
    <w:p w:rsidR="00FE1747" w:rsidRPr="00FC2839" w:rsidRDefault="00FE1747" w:rsidP="00FE1747">
      <w:pPr>
        <w:spacing w:before="80" w:after="120" w:line="360" w:lineRule="auto"/>
        <w:ind w:right="115"/>
        <w:rPr>
          <w:rFonts w:ascii="Helvetica" w:hAnsi="Helvetica" w:cs="HelveticaNeueLT Std Lt Cn"/>
          <w:color w:val="221E1F"/>
        </w:rPr>
      </w:pPr>
      <w:r w:rsidRPr="00FC2839">
        <w:rPr>
          <w:rFonts w:ascii="Helvetica" w:hAnsi="Helvetica" w:cs="HelveticaNeueLT Std Lt Cn"/>
          <w:color w:val="221E1F"/>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65A45" w:rsidRPr="00FC2839" w:rsidRDefault="00B65A45" w:rsidP="00653167">
      <w:pPr>
        <w:pStyle w:val="Heading3"/>
        <w:rPr>
          <w:szCs w:val="28"/>
        </w:rPr>
      </w:pPr>
      <w:r w:rsidRPr="00FC2839">
        <w:rPr>
          <w:szCs w:val="28"/>
        </w:rPr>
        <w:t>Understand business strategies and requirements</w:t>
      </w:r>
    </w:p>
    <w:p w:rsidR="00B65A45" w:rsidRPr="00FC2839" w:rsidRDefault="00041C79" w:rsidP="00FD4D78">
      <w:pPr>
        <w:pStyle w:val="BodyCopy"/>
        <w:rPr>
          <w:noProof w:val="0"/>
        </w:rPr>
      </w:pPr>
      <w:r w:rsidRPr="00FC2839">
        <w:rPr>
          <w:noProof w:val="0"/>
        </w:rPr>
        <w:t xml:space="preserve">The use and purchase of computer assets </w:t>
      </w:r>
      <w:r w:rsidR="00B65A45" w:rsidRPr="00FC2839">
        <w:rPr>
          <w:noProof w:val="0"/>
        </w:rPr>
        <w:t>are important activities in any business.</w:t>
      </w:r>
    </w:p>
    <w:p w:rsidR="00B65A45" w:rsidRPr="00FC2839" w:rsidRDefault="00B65A45" w:rsidP="00FD4D78">
      <w:pPr>
        <w:pStyle w:val="BodyCopy"/>
        <w:rPr>
          <w:noProof w:val="0"/>
        </w:rPr>
      </w:pPr>
      <w:r w:rsidRPr="00FC2839">
        <w:rPr>
          <w:noProof w:val="0"/>
        </w:rPr>
        <w:t>Before an organisation purchases an expensive computer system it is important to understand:</w:t>
      </w:r>
    </w:p>
    <w:p w:rsidR="00B65A45" w:rsidRPr="00FC2839" w:rsidRDefault="00B65A45" w:rsidP="009C1D0F">
      <w:pPr>
        <w:pStyle w:val="Bullet1"/>
      </w:pPr>
      <w:r w:rsidRPr="00FC2839">
        <w:t>What are the strategies of the organisation going forward</w:t>
      </w:r>
    </w:p>
    <w:p w:rsidR="00B65A45" w:rsidRPr="00FC2839" w:rsidRDefault="00B65A45" w:rsidP="009C1D0F">
      <w:pPr>
        <w:pStyle w:val="Bullet1"/>
      </w:pPr>
      <w:r w:rsidRPr="00FC2839">
        <w:t>What are the current and future business computer requirements</w:t>
      </w:r>
      <w:r w:rsidR="009C1D0F" w:rsidRPr="00FC2839">
        <w:t>.</w:t>
      </w:r>
    </w:p>
    <w:p w:rsidR="00B65A45" w:rsidRPr="00FC2839" w:rsidRDefault="00B65A45" w:rsidP="00FD4D78">
      <w:pPr>
        <w:pStyle w:val="BodyCopy"/>
        <w:rPr>
          <w:noProof w:val="0"/>
        </w:rPr>
      </w:pPr>
      <w:r w:rsidRPr="00FC2839">
        <w:rPr>
          <w:noProof w:val="0"/>
        </w:rPr>
        <w:t xml:space="preserve">There is a need to make sure the organisation has the technological </w:t>
      </w:r>
      <w:r w:rsidR="00041C79" w:rsidRPr="00FC2839">
        <w:rPr>
          <w:noProof w:val="0"/>
        </w:rPr>
        <w:t>assets</w:t>
      </w:r>
      <w:r w:rsidRPr="00FC2839">
        <w:rPr>
          <w:noProof w:val="0"/>
        </w:rPr>
        <w:t xml:space="preserve"> it needs to achieve its identified business objectives, while at the same time, ensuring that money is not wasted on </w:t>
      </w:r>
      <w:r w:rsidR="00041C79" w:rsidRPr="00FC2839">
        <w:rPr>
          <w:noProof w:val="0"/>
        </w:rPr>
        <w:t>assets</w:t>
      </w:r>
      <w:r w:rsidRPr="00FC2839">
        <w:rPr>
          <w:noProof w:val="0"/>
        </w:rPr>
        <w:t xml:space="preserve"> that are not necessary or inappropriate to the task.</w:t>
      </w:r>
    </w:p>
    <w:p w:rsidR="00B65A45" w:rsidRPr="00FC2839" w:rsidRDefault="00FE1747" w:rsidP="00FD4D78">
      <w:pPr>
        <w:pStyle w:val="BodyCopy"/>
        <w:rPr>
          <w:noProof w:val="0"/>
        </w:rPr>
      </w:pPr>
      <w:r w:rsidRPr="00FC2839">
        <w:rPr>
          <w:lang w:val="en-US" w:eastAsia="en-US"/>
        </w:rPr>
        <w:drawing>
          <wp:anchor distT="0" distB="0" distL="114300" distR="114300" simplePos="0" relativeHeight="251840512" behindDoc="0" locked="0" layoutInCell="1" allowOverlap="1" wp14:anchorId="7530BB93" wp14:editId="6998FF72">
            <wp:simplePos x="0" y="0"/>
            <wp:positionH relativeFrom="column">
              <wp:posOffset>3676650</wp:posOffset>
            </wp:positionH>
            <wp:positionV relativeFrom="paragraph">
              <wp:posOffset>306705</wp:posOffset>
            </wp:positionV>
            <wp:extent cx="1966595" cy="1393190"/>
            <wp:effectExtent l="19050" t="0" r="0" b="0"/>
            <wp:wrapSquare wrapText="bothSides"/>
            <wp:docPr id="62" name="Picture 61" descr="shutterstock_1635846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3584698.jpg"/>
                    <pic:cNvPicPr/>
                  </pic:nvPicPr>
                  <pic:blipFill>
                    <a:blip r:embed="rId56" cstate="print"/>
                    <a:stretch>
                      <a:fillRect/>
                    </a:stretch>
                  </pic:blipFill>
                  <pic:spPr>
                    <a:xfrm>
                      <a:off x="0" y="0"/>
                      <a:ext cx="1966595" cy="1393190"/>
                    </a:xfrm>
                    <a:prstGeom prst="rect">
                      <a:avLst/>
                    </a:prstGeom>
                  </pic:spPr>
                </pic:pic>
              </a:graphicData>
            </a:graphic>
          </wp:anchor>
        </w:drawing>
      </w:r>
      <w:r w:rsidR="00B65A45" w:rsidRPr="00FC2839">
        <w:rPr>
          <w:noProof w:val="0"/>
        </w:rPr>
        <w:t>Therefore, purchasing decisions about a computer system must be made carefully and cost-effectively. As technology changes and customer preferences change, there is a chance that some technologies may become obsolete at an alarming rate, whilst others will be essential in conducting day to day business in a competitive environment.</w:t>
      </w:r>
    </w:p>
    <w:p w:rsidR="00B65A45" w:rsidRPr="00FC2839" w:rsidRDefault="00B65A45" w:rsidP="00FD4D78">
      <w:pPr>
        <w:pStyle w:val="BodyCopy"/>
        <w:rPr>
          <w:noProof w:val="0"/>
        </w:rPr>
      </w:pPr>
      <w:r w:rsidRPr="00FC2839">
        <w:rPr>
          <w:noProof w:val="0"/>
        </w:rPr>
        <w:t>In getting a better understanding of what computer system requirements may be needed to support current and future business operations, a number of questions may need to be identified, to help guide the decision making process.</w:t>
      </w:r>
    </w:p>
    <w:p w:rsidR="00FE1747" w:rsidRPr="00FC2839" w:rsidRDefault="00FE1747">
      <w:pPr>
        <w:rPr>
          <w:rFonts w:ascii="Helvetica" w:eastAsia="Times New Roman" w:hAnsi="Helvetica" w:cs="HelveticaNeueLTStd-Lt"/>
          <w:color w:val="000000"/>
        </w:rPr>
      </w:pPr>
      <w:r w:rsidRPr="00FC2839">
        <w:rPr>
          <w:rFonts w:ascii="Helvetica" w:eastAsia="Times New Roman" w:hAnsi="Helvetica" w:cs="HelveticaNeueLTStd-Lt"/>
          <w:color w:val="000000"/>
        </w:rPr>
        <w:br w:type="page"/>
      </w:r>
    </w:p>
    <w:p w:rsidR="00FE1747" w:rsidRPr="00FC2839" w:rsidRDefault="00FE1747" w:rsidP="009C1D0F">
      <w:pPr>
        <w:pStyle w:val="BodyCopyBold"/>
        <w:rPr>
          <w:noProof w:val="0"/>
        </w:rPr>
      </w:pPr>
      <w:r w:rsidRPr="00FC2839">
        <w:rPr>
          <w:noProof w:val="0"/>
        </w:rPr>
        <w:lastRenderedPageBreak/>
        <w:t>Develop business computer system research questions</w:t>
      </w:r>
    </w:p>
    <w:p w:rsidR="00B65A45" w:rsidRPr="00FC2839" w:rsidRDefault="00B65A45" w:rsidP="00FD4D78">
      <w:pPr>
        <w:pStyle w:val="BodyCopy"/>
        <w:rPr>
          <w:noProof w:val="0"/>
        </w:rPr>
      </w:pPr>
      <w:r w:rsidRPr="00FC2839">
        <w:rPr>
          <w:noProof w:val="0"/>
        </w:rPr>
        <w:t>These questions include, but not limited to:</w:t>
      </w:r>
    </w:p>
    <w:p w:rsidR="00B65A45" w:rsidRPr="00FC2839" w:rsidRDefault="00B65A45" w:rsidP="009C1D0F">
      <w:pPr>
        <w:pStyle w:val="Bullet1"/>
      </w:pPr>
      <w:r w:rsidRPr="00FC2839">
        <w:t>What are the key activities we currently perform?</w:t>
      </w:r>
    </w:p>
    <w:p w:rsidR="00B65A45" w:rsidRPr="00FC2839" w:rsidRDefault="00B65A45" w:rsidP="009C1D0F">
      <w:pPr>
        <w:pStyle w:val="Bullet1"/>
      </w:pPr>
      <w:r w:rsidRPr="00FC2839">
        <w:t xml:space="preserve">What business </w:t>
      </w:r>
      <w:r w:rsidR="00D81951" w:rsidRPr="00FC2839">
        <w:t xml:space="preserve">computer </w:t>
      </w:r>
      <w:r w:rsidRPr="00FC2839">
        <w:t xml:space="preserve">system </w:t>
      </w:r>
      <w:r w:rsidR="00041C79" w:rsidRPr="00FC2839">
        <w:t>assets</w:t>
      </w:r>
      <w:r w:rsidRPr="00FC2839">
        <w:t xml:space="preserve"> are needed to perform what we currently perform?</w:t>
      </w:r>
    </w:p>
    <w:p w:rsidR="00B65A45" w:rsidRPr="00FC2839" w:rsidRDefault="00B65A45" w:rsidP="009C1D0F">
      <w:pPr>
        <w:pStyle w:val="Bullet1"/>
      </w:pPr>
      <w:r w:rsidRPr="00FC2839">
        <w:t xml:space="preserve">What </w:t>
      </w:r>
      <w:r w:rsidR="00D81951" w:rsidRPr="00FC2839">
        <w:t xml:space="preserve">business computer system </w:t>
      </w:r>
      <w:r w:rsidR="00041C79" w:rsidRPr="00FC2839">
        <w:t>assets</w:t>
      </w:r>
      <w:r w:rsidRPr="00FC2839">
        <w:t xml:space="preserve"> are currently missing, that are essential?</w:t>
      </w:r>
    </w:p>
    <w:p w:rsidR="00D81951" w:rsidRPr="00FC2839" w:rsidRDefault="00FE1747" w:rsidP="009C1D0F">
      <w:pPr>
        <w:pStyle w:val="Bullet1"/>
      </w:pPr>
      <w:r w:rsidRPr="00FC2839">
        <w:rPr>
          <w:noProof/>
          <w:lang w:val="en-US"/>
        </w:rPr>
        <w:drawing>
          <wp:anchor distT="0" distB="0" distL="114300" distR="114300" simplePos="0" relativeHeight="251841536" behindDoc="0" locked="0" layoutInCell="1" allowOverlap="1" wp14:anchorId="2D8C9ACC" wp14:editId="061B4A8C">
            <wp:simplePos x="0" y="0"/>
            <wp:positionH relativeFrom="column">
              <wp:posOffset>3623945</wp:posOffset>
            </wp:positionH>
            <wp:positionV relativeFrom="paragraph">
              <wp:posOffset>132715</wp:posOffset>
            </wp:positionV>
            <wp:extent cx="1967230" cy="1306195"/>
            <wp:effectExtent l="19050" t="0" r="0" b="0"/>
            <wp:wrapSquare wrapText="bothSides"/>
            <wp:docPr id="63" name="Picture 62" descr="shutterstock_1632826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3282610.jpg"/>
                    <pic:cNvPicPr/>
                  </pic:nvPicPr>
                  <pic:blipFill>
                    <a:blip r:embed="rId57" cstate="print"/>
                    <a:stretch>
                      <a:fillRect/>
                    </a:stretch>
                  </pic:blipFill>
                  <pic:spPr>
                    <a:xfrm>
                      <a:off x="0" y="0"/>
                      <a:ext cx="1967230" cy="1306195"/>
                    </a:xfrm>
                    <a:prstGeom prst="rect">
                      <a:avLst/>
                    </a:prstGeom>
                  </pic:spPr>
                </pic:pic>
              </a:graphicData>
            </a:graphic>
          </wp:anchor>
        </w:drawing>
      </w:r>
      <w:r w:rsidR="00D81951" w:rsidRPr="00FC2839">
        <w:t>How is our current business computer system performing?</w:t>
      </w:r>
    </w:p>
    <w:p w:rsidR="00B65A45" w:rsidRPr="00FC2839" w:rsidRDefault="00D81951" w:rsidP="009C1D0F">
      <w:pPr>
        <w:pStyle w:val="Bullet1"/>
      </w:pPr>
      <w:r w:rsidRPr="00FC2839">
        <w:t>What is the strategic plan for the organisation?</w:t>
      </w:r>
    </w:p>
    <w:p w:rsidR="00D81951" w:rsidRPr="00FC2839" w:rsidRDefault="005A2C14" w:rsidP="009C1D0F">
      <w:pPr>
        <w:pStyle w:val="Bullet1"/>
      </w:pPr>
      <w:r w:rsidRPr="00FC2839">
        <w:t>What products and services will be provided to customers?</w:t>
      </w:r>
    </w:p>
    <w:p w:rsidR="00D81951" w:rsidRPr="00FC2839" w:rsidRDefault="00D81951" w:rsidP="009C1D0F">
      <w:pPr>
        <w:pStyle w:val="Bullet1"/>
      </w:pPr>
      <w:r w:rsidRPr="00FC2839">
        <w:t xml:space="preserve">What business computer system </w:t>
      </w:r>
      <w:r w:rsidR="00041C79" w:rsidRPr="00FC2839">
        <w:t>assets</w:t>
      </w:r>
      <w:r w:rsidRPr="00FC2839">
        <w:t xml:space="preserve"> will be needed to provide these products and services?</w:t>
      </w:r>
    </w:p>
    <w:p w:rsidR="00D81951" w:rsidRPr="00FC2839" w:rsidRDefault="00D81951" w:rsidP="009C1D0F">
      <w:pPr>
        <w:pStyle w:val="Bullet1"/>
      </w:pPr>
      <w:r w:rsidRPr="00FC2839">
        <w:t xml:space="preserve">What new business computer system </w:t>
      </w:r>
      <w:r w:rsidR="00041C79" w:rsidRPr="00FC2839">
        <w:t>assets</w:t>
      </w:r>
      <w:r w:rsidRPr="00FC2839">
        <w:t xml:space="preserve"> do we need to purchase?</w:t>
      </w:r>
    </w:p>
    <w:p w:rsidR="00D81951" w:rsidRPr="00FC2839" w:rsidRDefault="00D81951" w:rsidP="009C1D0F">
      <w:pPr>
        <w:pStyle w:val="Bullet1"/>
      </w:pPr>
      <w:r w:rsidRPr="00FC2839">
        <w:t xml:space="preserve">What existing business computer system </w:t>
      </w:r>
      <w:r w:rsidR="00041C79" w:rsidRPr="00FC2839">
        <w:t>assets</w:t>
      </w:r>
      <w:r w:rsidRPr="00FC2839">
        <w:t xml:space="preserve"> can we retain?</w:t>
      </w:r>
    </w:p>
    <w:p w:rsidR="00D81951" w:rsidRPr="00FC2839" w:rsidRDefault="00D81951" w:rsidP="009C1D0F">
      <w:pPr>
        <w:pStyle w:val="Bullet1"/>
      </w:pPr>
      <w:r w:rsidRPr="00FC2839">
        <w:t xml:space="preserve">What existing business computer system </w:t>
      </w:r>
      <w:r w:rsidR="00041C79" w:rsidRPr="00FC2839">
        <w:t>assets</w:t>
      </w:r>
      <w:r w:rsidRPr="00FC2839">
        <w:t xml:space="preserve"> can we update or upgrade?</w:t>
      </w:r>
    </w:p>
    <w:p w:rsidR="00D81951" w:rsidRPr="00FC2839" w:rsidRDefault="00D81951" w:rsidP="009C1D0F">
      <w:pPr>
        <w:pStyle w:val="Bullet1"/>
      </w:pPr>
      <w:r w:rsidRPr="00FC2839">
        <w:t>What physical office structure will be required to meet future strategic plans?</w:t>
      </w:r>
    </w:p>
    <w:p w:rsidR="00D81951" w:rsidRPr="00FC2839" w:rsidRDefault="00D81951" w:rsidP="009C1D0F">
      <w:pPr>
        <w:pStyle w:val="Bullet1"/>
      </w:pPr>
      <w:r w:rsidRPr="00FC2839">
        <w:t>How many staff will be required?</w:t>
      </w:r>
    </w:p>
    <w:p w:rsidR="00D81951" w:rsidRPr="00FC2839" w:rsidRDefault="00FE1747" w:rsidP="009C1D0F">
      <w:pPr>
        <w:pStyle w:val="Bullet1"/>
      </w:pPr>
      <w:r w:rsidRPr="00FC2839">
        <w:rPr>
          <w:noProof/>
          <w:lang w:val="en-US"/>
        </w:rPr>
        <w:drawing>
          <wp:anchor distT="0" distB="0" distL="114300" distR="114300" simplePos="0" relativeHeight="251842560" behindDoc="0" locked="0" layoutInCell="1" allowOverlap="1" wp14:anchorId="60078671" wp14:editId="1BBD95FD">
            <wp:simplePos x="0" y="0"/>
            <wp:positionH relativeFrom="column">
              <wp:posOffset>3613150</wp:posOffset>
            </wp:positionH>
            <wp:positionV relativeFrom="paragraph">
              <wp:posOffset>173355</wp:posOffset>
            </wp:positionV>
            <wp:extent cx="1983740" cy="1204595"/>
            <wp:effectExtent l="19050" t="0" r="0" b="0"/>
            <wp:wrapSquare wrapText="bothSides"/>
            <wp:docPr id="129" name="Picture 128" descr="shutterstock_1638835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3883546.jpg"/>
                    <pic:cNvPicPr/>
                  </pic:nvPicPr>
                  <pic:blipFill>
                    <a:blip r:embed="rId58" cstate="print"/>
                    <a:stretch>
                      <a:fillRect/>
                    </a:stretch>
                  </pic:blipFill>
                  <pic:spPr>
                    <a:xfrm>
                      <a:off x="0" y="0"/>
                      <a:ext cx="1983740" cy="1204595"/>
                    </a:xfrm>
                    <a:prstGeom prst="rect">
                      <a:avLst/>
                    </a:prstGeom>
                  </pic:spPr>
                </pic:pic>
              </a:graphicData>
            </a:graphic>
          </wp:anchor>
        </w:drawing>
      </w:r>
      <w:r w:rsidR="00D81951" w:rsidRPr="00FC2839">
        <w:t>What workspace area will they need?</w:t>
      </w:r>
    </w:p>
    <w:p w:rsidR="00D81951" w:rsidRPr="00FC2839" w:rsidRDefault="00D81951" w:rsidP="009C1D0F">
      <w:pPr>
        <w:pStyle w:val="Bullet1"/>
      </w:pPr>
      <w:r w:rsidRPr="00FC2839">
        <w:t>What is the current budget for the purchase of a business computer system?</w:t>
      </w:r>
    </w:p>
    <w:p w:rsidR="00D81951" w:rsidRPr="00FC2839" w:rsidRDefault="00D81951" w:rsidP="009C1D0F">
      <w:pPr>
        <w:pStyle w:val="Bullet1"/>
      </w:pPr>
      <w:r w:rsidRPr="00FC2839">
        <w:t xml:space="preserve">What will be the benefits of purchasing or upgrading our existing business computer system </w:t>
      </w:r>
      <w:r w:rsidR="00041C79" w:rsidRPr="00FC2839">
        <w:t>assets</w:t>
      </w:r>
      <w:r w:rsidRPr="00FC2839">
        <w:t>?</w:t>
      </w:r>
    </w:p>
    <w:p w:rsidR="00B65A45" w:rsidRPr="00FC2839" w:rsidRDefault="00B65A45" w:rsidP="009C1D0F">
      <w:pPr>
        <w:pStyle w:val="Bullet1"/>
      </w:pPr>
      <w:r w:rsidRPr="00FC2839">
        <w:t>How long will it take to get our money back?</w:t>
      </w:r>
    </w:p>
    <w:p w:rsidR="00B65A45" w:rsidRPr="00FC2839" w:rsidRDefault="00B65A45" w:rsidP="009C1D0F">
      <w:pPr>
        <w:pStyle w:val="Bullet1"/>
      </w:pPr>
      <w:r w:rsidRPr="00FC2839">
        <w:t>Will we lose money on this investment?</w:t>
      </w:r>
    </w:p>
    <w:p w:rsidR="00B65A45" w:rsidRPr="00FC2839" w:rsidRDefault="00B65A45" w:rsidP="009C1D0F">
      <w:pPr>
        <w:pStyle w:val="Bullet1"/>
      </w:pPr>
      <w:r w:rsidRPr="00FC2839">
        <w:t>How will we pay for the asset? Will it be financed? If so, how?</w:t>
      </w:r>
    </w:p>
    <w:p w:rsidR="00B65A45" w:rsidRPr="00FC2839" w:rsidRDefault="00B65A45" w:rsidP="009C1D0F">
      <w:pPr>
        <w:pStyle w:val="Bullet1"/>
      </w:pPr>
      <w:r w:rsidRPr="00FC2839">
        <w:t>Are there any non-financial reasons for wanting the</w:t>
      </w:r>
      <w:r w:rsidR="00D81951" w:rsidRPr="00FC2839">
        <w:t xml:space="preserve"> business computer system </w:t>
      </w:r>
      <w:r w:rsidR="00041C79" w:rsidRPr="00FC2839">
        <w:t>assets</w:t>
      </w:r>
      <w:r w:rsidRPr="00FC2839">
        <w:t>?</w:t>
      </w:r>
    </w:p>
    <w:p w:rsidR="00041C79" w:rsidRPr="00FC2839" w:rsidRDefault="00D81951" w:rsidP="009C1D0F">
      <w:pPr>
        <w:pStyle w:val="Bullet1"/>
      </w:pPr>
      <w:r w:rsidRPr="00FC2839">
        <w:t xml:space="preserve">What </w:t>
      </w:r>
      <w:r w:rsidR="00041C79" w:rsidRPr="00FC2839">
        <w:t>assets</w:t>
      </w:r>
      <w:r w:rsidR="00413A31" w:rsidRPr="00FC2839">
        <w:t xml:space="preserve"> </w:t>
      </w:r>
      <w:r w:rsidRPr="00FC2839">
        <w:t>are</w:t>
      </w:r>
      <w:r w:rsidR="00B65A45" w:rsidRPr="00FC2839">
        <w:t xml:space="preserve"> up for disposal, renewal or improvement?</w:t>
      </w:r>
    </w:p>
    <w:p w:rsidR="00FE1747" w:rsidRPr="00FC2839" w:rsidRDefault="00B65A45" w:rsidP="009C1D0F">
      <w:pPr>
        <w:pStyle w:val="Bullet1"/>
      </w:pPr>
      <w:r w:rsidRPr="00FC2839">
        <w:t xml:space="preserve">Is there a new </w:t>
      </w:r>
      <w:r w:rsidR="00D81951" w:rsidRPr="00FC2839">
        <w:t xml:space="preserve">business computer system </w:t>
      </w:r>
      <w:r w:rsidR="00041C79" w:rsidRPr="00FC2839">
        <w:t xml:space="preserve">asset </w:t>
      </w:r>
      <w:r w:rsidRPr="00FC2839">
        <w:t>that could boost or likely to increase revenue due to customer demand</w:t>
      </w:r>
      <w:r w:rsidR="00041C79" w:rsidRPr="00FC2839">
        <w:t>?</w:t>
      </w:r>
    </w:p>
    <w:p w:rsidR="00FE1747" w:rsidRPr="00FC2839" w:rsidRDefault="00FE1747">
      <w:pPr>
        <w:rPr>
          <w:rFonts w:ascii="Helvetica" w:eastAsia="Times New Roman" w:hAnsi="Helvetica" w:cs="HelveticaNeueLTStd-Lt"/>
          <w:color w:val="000000"/>
        </w:rPr>
      </w:pPr>
      <w:r w:rsidRPr="00FC2839">
        <w:rPr>
          <w:rFonts w:ascii="Helvetica" w:eastAsia="Times New Roman" w:hAnsi="Helvetica" w:cs="HelveticaNeueLTStd-Lt"/>
          <w:color w:val="000000"/>
        </w:rPr>
        <w:br w:type="page"/>
      </w:r>
    </w:p>
    <w:p w:rsidR="001D1F1A" w:rsidRPr="00FC2839" w:rsidRDefault="001D1F1A" w:rsidP="001D1F1A">
      <w:pPr>
        <w:autoSpaceDE w:val="0"/>
        <w:autoSpaceDN w:val="0"/>
        <w:adjustRightInd w:val="0"/>
        <w:snapToGrid w:val="0"/>
        <w:spacing w:before="80" w:after="120" w:line="240" w:lineRule="auto"/>
        <w:ind w:right="116"/>
        <w:rPr>
          <w:rFonts w:ascii="Helvetica" w:eastAsia="Times New Roman" w:hAnsi="Helvetica" w:cs="HelveticaNeueLTStd-LtCn"/>
          <w:color w:val="000000"/>
        </w:rPr>
      </w:pPr>
      <w:r w:rsidRPr="00FC2839">
        <w:rPr>
          <w:rFonts w:ascii="Helvetica" w:eastAsia="Times New Roman" w:hAnsi="Helvetica" w:cs="HelveticaNeueLTStd-LtCn"/>
          <w:noProof/>
          <w:color w:val="000000"/>
          <w:lang w:val="en-US" w:eastAsia="en-US"/>
        </w:rPr>
        <w:lastRenderedPageBreak/>
        <w:drawing>
          <wp:anchor distT="0" distB="0" distL="114300" distR="114300" simplePos="0" relativeHeight="251829248" behindDoc="0" locked="0" layoutInCell="1" allowOverlap="1" wp14:anchorId="532FC4D4" wp14:editId="6A9EE283">
            <wp:simplePos x="0" y="0"/>
            <wp:positionH relativeFrom="column">
              <wp:posOffset>19050</wp:posOffset>
            </wp:positionH>
            <wp:positionV relativeFrom="paragraph">
              <wp:posOffset>125730</wp:posOffset>
            </wp:positionV>
            <wp:extent cx="647700" cy="628650"/>
            <wp:effectExtent l="19050" t="0" r="0" b="0"/>
            <wp:wrapSquare wrapText="bothSides"/>
            <wp:docPr id="50"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1D1F1A" w:rsidRPr="00FC2839" w:rsidRDefault="001D1F1A" w:rsidP="001D1F1A">
      <w:pPr>
        <w:spacing w:before="80" w:after="120" w:line="240" w:lineRule="auto"/>
        <w:ind w:right="116"/>
        <w:rPr>
          <w:rFonts w:ascii="Helvetica" w:hAnsi="Helvetica"/>
          <w:b/>
          <w:bCs/>
          <w:i/>
          <w:sz w:val="32"/>
          <w:szCs w:val="32"/>
        </w:rPr>
      </w:pPr>
      <w:r w:rsidRPr="00FC2839">
        <w:rPr>
          <w:rFonts w:ascii="Helvetica" w:hAnsi="Helvetica" w:cs="Chevin-DemiBold"/>
          <w:b/>
          <w:bCs/>
          <w:i/>
          <w:sz w:val="32"/>
          <w:szCs w:val="32"/>
        </w:rPr>
        <w:t xml:space="preserve">Activity </w:t>
      </w:r>
      <w:r w:rsidR="00FE1747" w:rsidRPr="00FC2839">
        <w:rPr>
          <w:rFonts w:ascii="Helvetica" w:hAnsi="Helvetica" w:cs="Chevin-DemiBold"/>
          <w:b/>
          <w:bCs/>
          <w:i/>
          <w:sz w:val="32"/>
          <w:szCs w:val="32"/>
        </w:rPr>
        <w:t>2</w:t>
      </w:r>
      <w:r w:rsidRPr="00FC2839">
        <w:rPr>
          <w:rFonts w:ascii="Helvetica" w:hAnsi="Helvetica" w:cs="Chevin-DemiBold"/>
          <w:b/>
          <w:bCs/>
          <w:i/>
          <w:sz w:val="32"/>
          <w:szCs w:val="32"/>
        </w:rPr>
        <w:t xml:space="preserve"> </w:t>
      </w:r>
      <w:r w:rsidR="005A2C14" w:rsidRPr="00FC2839">
        <w:rPr>
          <w:rFonts w:ascii="Helvetica" w:hAnsi="Helvetica" w:cs="Chevin-DemiBold"/>
          <w:b/>
          <w:bCs/>
          <w:i/>
          <w:sz w:val="32"/>
          <w:szCs w:val="32"/>
        </w:rPr>
        <w:t>– Identify</w:t>
      </w:r>
      <w:r w:rsidRPr="00FC2839">
        <w:rPr>
          <w:rFonts w:ascii="Helvetica" w:hAnsi="Helvetica" w:cs="Chevin-DemiBold"/>
          <w:b/>
          <w:bCs/>
          <w:i/>
          <w:sz w:val="32"/>
          <w:szCs w:val="32"/>
        </w:rPr>
        <w:t xml:space="preserve"> your own tourism operation</w:t>
      </w:r>
    </w:p>
    <w:p w:rsidR="001D1F1A" w:rsidRPr="00FC2839" w:rsidRDefault="001D1F1A" w:rsidP="001D1F1A">
      <w:pPr>
        <w:pStyle w:val="Heading3"/>
        <w:spacing w:before="80" w:after="120"/>
        <w:ind w:right="116"/>
        <w:rPr>
          <w:rFonts w:cs="HelveticaNeueLT Std Lt Cn"/>
          <w:b w:val="0"/>
          <w:color w:val="auto"/>
          <w:sz w:val="22"/>
        </w:rPr>
      </w:pPr>
    </w:p>
    <w:p w:rsidR="001D1F1A" w:rsidRPr="00FC2839" w:rsidRDefault="001D1F1A" w:rsidP="001D1F1A">
      <w:pPr>
        <w:spacing w:before="80" w:after="120" w:line="240" w:lineRule="auto"/>
        <w:ind w:right="116"/>
        <w:rPr>
          <w:rFonts w:ascii="Helvetica" w:hAnsi="Helvetica" w:cs="HelveticaNeueLT Std Lt Cn"/>
          <w:color w:val="221E1F"/>
        </w:rPr>
      </w:pPr>
    </w:p>
    <w:p w:rsidR="001D1F1A" w:rsidRPr="00FC2839" w:rsidRDefault="001D1F1A" w:rsidP="00FD4D78">
      <w:pPr>
        <w:pStyle w:val="BodyCopy"/>
        <w:rPr>
          <w:noProof w:val="0"/>
        </w:rPr>
      </w:pPr>
      <w:r w:rsidRPr="00FC2839">
        <w:rPr>
          <w:noProof w:val="0"/>
        </w:rPr>
        <w:t>For the purpose of this manual, you are to identify a possible tourism operation that you would like to establish, FOR YOUR LOCAL AREA.</w:t>
      </w:r>
    </w:p>
    <w:p w:rsidR="001D1F1A" w:rsidRPr="00FC2839" w:rsidRDefault="001D1F1A" w:rsidP="00FD4D78">
      <w:pPr>
        <w:pStyle w:val="BodyCopy"/>
        <w:rPr>
          <w:noProof w:val="0"/>
        </w:rPr>
      </w:pPr>
      <w:r w:rsidRPr="00FC2839">
        <w:rPr>
          <w:noProof w:val="0"/>
        </w:rPr>
        <w:t xml:space="preserve">This can be an existing operation or a new </w:t>
      </w:r>
      <w:r w:rsidR="00FC2839" w:rsidRPr="00FC2839">
        <w:rPr>
          <w:noProof w:val="0"/>
        </w:rPr>
        <w:t>fictional</w:t>
      </w:r>
      <w:r w:rsidRPr="00FC2839">
        <w:rPr>
          <w:noProof w:val="0"/>
        </w:rPr>
        <w:t xml:space="preserve"> operation.</w:t>
      </w:r>
    </w:p>
    <w:p w:rsidR="001D1F1A" w:rsidRPr="00FC2839" w:rsidRDefault="001D1F1A" w:rsidP="009C1D0F">
      <w:pPr>
        <w:pStyle w:val="BodyCopyBold"/>
        <w:rPr>
          <w:noProof w:val="0"/>
        </w:rPr>
      </w:pPr>
      <w:r w:rsidRPr="00FC2839">
        <w:rPr>
          <w:noProof w:val="0"/>
        </w:rPr>
        <w:t>It is important to note, that the tourism operation you choose in this Activity, will be used for all activities in this manual.</w:t>
      </w:r>
    </w:p>
    <w:p w:rsidR="001D1F1A" w:rsidRPr="00FC2839" w:rsidRDefault="001D1F1A" w:rsidP="00FD4D78">
      <w:pPr>
        <w:pStyle w:val="BodyCopy"/>
        <w:rPr>
          <w:noProof w:val="0"/>
        </w:rPr>
      </w:pPr>
      <w:r w:rsidRPr="00FC2839">
        <w:rPr>
          <w:noProof w:val="0"/>
        </w:rPr>
        <w:t>You are required to provide a summary of your tourism organisation by identify the following:</w:t>
      </w:r>
    </w:p>
    <w:p w:rsidR="001D1F1A" w:rsidRPr="00FC2839" w:rsidRDefault="001D1F1A" w:rsidP="009C1D0F">
      <w:pPr>
        <w:pStyle w:val="Bullet1"/>
      </w:pPr>
      <w:r w:rsidRPr="00FC2839">
        <w:rPr>
          <w:noProof/>
          <w:lang w:val="en-US"/>
        </w:rPr>
        <w:drawing>
          <wp:anchor distT="0" distB="0" distL="114300" distR="114300" simplePos="0" relativeHeight="251835392" behindDoc="0" locked="0" layoutInCell="1" allowOverlap="1" wp14:anchorId="6C64B233" wp14:editId="6E153CF8">
            <wp:simplePos x="0" y="0"/>
            <wp:positionH relativeFrom="column">
              <wp:posOffset>3526790</wp:posOffset>
            </wp:positionH>
            <wp:positionV relativeFrom="paragraph">
              <wp:posOffset>69215</wp:posOffset>
            </wp:positionV>
            <wp:extent cx="1802765" cy="1200150"/>
            <wp:effectExtent l="19050" t="0" r="6985" b="0"/>
            <wp:wrapSquare wrapText="bothSides"/>
            <wp:docPr id="58" name="Picture 57" descr="shutterstock_1400735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0073586.jpg"/>
                    <pic:cNvPicPr/>
                  </pic:nvPicPr>
                  <pic:blipFill>
                    <a:blip r:embed="rId59" cstate="print"/>
                    <a:stretch>
                      <a:fillRect/>
                    </a:stretch>
                  </pic:blipFill>
                  <pic:spPr>
                    <a:xfrm>
                      <a:off x="0" y="0"/>
                      <a:ext cx="1802765" cy="1200150"/>
                    </a:xfrm>
                    <a:prstGeom prst="rect">
                      <a:avLst/>
                    </a:prstGeom>
                  </pic:spPr>
                </pic:pic>
              </a:graphicData>
            </a:graphic>
          </wp:anchor>
        </w:drawing>
      </w:r>
      <w:r w:rsidRPr="00FC2839">
        <w:t>Name of tourism organisation</w:t>
      </w:r>
    </w:p>
    <w:p w:rsidR="001D1F1A" w:rsidRPr="00FC2839" w:rsidRDefault="001D1F1A" w:rsidP="009C1D0F">
      <w:pPr>
        <w:pStyle w:val="Bullet1"/>
      </w:pPr>
      <w:r w:rsidRPr="00FC2839">
        <w:t>Location of your tourism organisation</w:t>
      </w:r>
    </w:p>
    <w:p w:rsidR="001D1F1A" w:rsidRPr="00FC2839" w:rsidRDefault="001D1F1A" w:rsidP="009C1D0F">
      <w:pPr>
        <w:pStyle w:val="Bullet1"/>
      </w:pPr>
      <w:r w:rsidRPr="00FC2839">
        <w:t>Key products, services and activities provided</w:t>
      </w:r>
    </w:p>
    <w:p w:rsidR="001D1F1A" w:rsidRPr="00FC2839" w:rsidRDefault="001D1F1A" w:rsidP="009C1D0F">
      <w:pPr>
        <w:pStyle w:val="Bullet1"/>
      </w:pPr>
      <w:r w:rsidRPr="00FC2839">
        <w:t>Number of staff</w:t>
      </w:r>
    </w:p>
    <w:p w:rsidR="001D1F1A" w:rsidRPr="00FC2839" w:rsidRDefault="001D1F1A" w:rsidP="009C1D0F">
      <w:pPr>
        <w:pStyle w:val="Bullet1"/>
      </w:pPr>
      <w:r w:rsidRPr="00FC2839">
        <w:t xml:space="preserve">Summary of your computer system </w:t>
      </w:r>
      <w:r w:rsidR="00041C79" w:rsidRPr="00FC2839">
        <w:t xml:space="preserve">asset </w:t>
      </w:r>
      <w:r w:rsidRPr="00FC2839">
        <w:t>requirements</w:t>
      </w:r>
      <w:r w:rsidR="009C1D0F" w:rsidRPr="00FC2839">
        <w:t>.</w:t>
      </w:r>
    </w:p>
    <w:p w:rsidR="001D1F1A" w:rsidRPr="00FC2839" w:rsidRDefault="001D1F1A" w:rsidP="001D1F1A">
      <w:pPr>
        <w:rPr>
          <w:rFonts w:ascii="Helvetica" w:hAnsi="Helvetica"/>
        </w:rPr>
      </w:pPr>
    </w:p>
    <w:tbl>
      <w:tblPr>
        <w:tblStyle w:val="TableGrid"/>
        <w:tblW w:w="0" w:type="auto"/>
        <w:tblLook w:val="04A0" w:firstRow="1" w:lastRow="0" w:firstColumn="1" w:lastColumn="0" w:noHBand="0" w:noVBand="1"/>
      </w:tblPr>
      <w:tblGrid>
        <w:gridCol w:w="3348"/>
        <w:gridCol w:w="5894"/>
      </w:tblGrid>
      <w:tr w:rsidR="001D1F1A" w:rsidRPr="00FC2839" w:rsidTr="001D1F1A">
        <w:tc>
          <w:tcPr>
            <w:tcW w:w="3348" w:type="dxa"/>
          </w:tcPr>
          <w:p w:rsidR="001D1F1A" w:rsidRPr="00FC2839" w:rsidRDefault="001D1F1A" w:rsidP="009C1D0F">
            <w:pPr>
              <w:pStyle w:val="TableTextBold"/>
              <w:rPr>
                <w:noProof w:val="0"/>
              </w:rPr>
            </w:pPr>
            <w:r w:rsidRPr="00FC2839">
              <w:rPr>
                <w:noProof w:val="0"/>
              </w:rPr>
              <w:t>Name of tourism organisation</w:t>
            </w:r>
          </w:p>
        </w:tc>
        <w:tc>
          <w:tcPr>
            <w:tcW w:w="5894" w:type="dxa"/>
          </w:tcPr>
          <w:p w:rsidR="001D1F1A" w:rsidRPr="00FC2839" w:rsidRDefault="001D1F1A" w:rsidP="009C1D0F">
            <w:pPr>
              <w:pStyle w:val="TableText"/>
              <w:rPr>
                <w:noProof w:val="0"/>
              </w:rPr>
            </w:pPr>
          </w:p>
          <w:p w:rsidR="001D1F1A" w:rsidRPr="00FC2839" w:rsidRDefault="001D1F1A" w:rsidP="009C1D0F">
            <w:pPr>
              <w:pStyle w:val="TableText"/>
              <w:rPr>
                <w:noProof w:val="0"/>
              </w:rPr>
            </w:pPr>
          </w:p>
        </w:tc>
      </w:tr>
      <w:tr w:rsidR="001D1F1A" w:rsidRPr="00FC2839" w:rsidTr="001D1F1A">
        <w:tc>
          <w:tcPr>
            <w:tcW w:w="3348" w:type="dxa"/>
          </w:tcPr>
          <w:p w:rsidR="001D1F1A" w:rsidRPr="00FC2839" w:rsidRDefault="001D1F1A" w:rsidP="009C1D0F">
            <w:pPr>
              <w:pStyle w:val="TableTextBold"/>
              <w:rPr>
                <w:noProof w:val="0"/>
              </w:rPr>
            </w:pPr>
            <w:r w:rsidRPr="00FC2839">
              <w:rPr>
                <w:noProof w:val="0"/>
              </w:rPr>
              <w:t>Location of your tourism organisation</w:t>
            </w:r>
          </w:p>
        </w:tc>
        <w:tc>
          <w:tcPr>
            <w:tcW w:w="5894" w:type="dxa"/>
          </w:tcPr>
          <w:p w:rsidR="001D1F1A" w:rsidRPr="00FC2839" w:rsidRDefault="001D1F1A" w:rsidP="009C1D0F">
            <w:pPr>
              <w:pStyle w:val="TableText"/>
              <w:rPr>
                <w:noProof w:val="0"/>
              </w:rPr>
            </w:pPr>
          </w:p>
          <w:p w:rsidR="001D1F1A" w:rsidRPr="00FC2839" w:rsidRDefault="001D1F1A" w:rsidP="009C1D0F">
            <w:pPr>
              <w:pStyle w:val="TableText"/>
              <w:rPr>
                <w:noProof w:val="0"/>
              </w:rPr>
            </w:pPr>
          </w:p>
        </w:tc>
      </w:tr>
      <w:tr w:rsidR="001D1F1A" w:rsidRPr="00FC2839" w:rsidTr="001D1F1A">
        <w:tc>
          <w:tcPr>
            <w:tcW w:w="3348" w:type="dxa"/>
          </w:tcPr>
          <w:p w:rsidR="001D1F1A" w:rsidRPr="00FC2839" w:rsidRDefault="001D1F1A" w:rsidP="009C1D0F">
            <w:pPr>
              <w:pStyle w:val="TableTextBold"/>
              <w:rPr>
                <w:noProof w:val="0"/>
              </w:rPr>
            </w:pPr>
            <w:r w:rsidRPr="00FC2839">
              <w:rPr>
                <w:noProof w:val="0"/>
              </w:rPr>
              <w:t>Key products, services and activities provided</w:t>
            </w:r>
          </w:p>
        </w:tc>
        <w:tc>
          <w:tcPr>
            <w:tcW w:w="5894" w:type="dxa"/>
          </w:tcPr>
          <w:p w:rsidR="001D1F1A" w:rsidRPr="00FC2839" w:rsidRDefault="001D1F1A" w:rsidP="009C1D0F">
            <w:pPr>
              <w:pStyle w:val="TableText"/>
              <w:rPr>
                <w:noProof w:val="0"/>
              </w:rPr>
            </w:pPr>
          </w:p>
          <w:p w:rsidR="001D1F1A" w:rsidRPr="00FC2839" w:rsidRDefault="001D1F1A" w:rsidP="009C1D0F">
            <w:pPr>
              <w:pStyle w:val="TableText"/>
              <w:rPr>
                <w:noProof w:val="0"/>
              </w:rPr>
            </w:pPr>
          </w:p>
          <w:p w:rsidR="001D1F1A" w:rsidRPr="00FC2839" w:rsidRDefault="001D1F1A" w:rsidP="009C1D0F">
            <w:pPr>
              <w:pStyle w:val="TableText"/>
              <w:rPr>
                <w:noProof w:val="0"/>
              </w:rPr>
            </w:pPr>
          </w:p>
        </w:tc>
      </w:tr>
      <w:tr w:rsidR="001D1F1A" w:rsidRPr="00FC2839" w:rsidTr="001D1F1A">
        <w:tc>
          <w:tcPr>
            <w:tcW w:w="3348" w:type="dxa"/>
          </w:tcPr>
          <w:p w:rsidR="001D1F1A" w:rsidRPr="00FC2839" w:rsidRDefault="001D1F1A" w:rsidP="009C1D0F">
            <w:pPr>
              <w:pStyle w:val="TableTextBold"/>
              <w:rPr>
                <w:noProof w:val="0"/>
              </w:rPr>
            </w:pPr>
            <w:r w:rsidRPr="00FC2839">
              <w:rPr>
                <w:noProof w:val="0"/>
              </w:rPr>
              <w:t>Number of staff</w:t>
            </w:r>
          </w:p>
        </w:tc>
        <w:tc>
          <w:tcPr>
            <w:tcW w:w="5894" w:type="dxa"/>
          </w:tcPr>
          <w:p w:rsidR="001D1F1A" w:rsidRPr="00FC2839" w:rsidRDefault="001D1F1A" w:rsidP="009C1D0F">
            <w:pPr>
              <w:pStyle w:val="TableText"/>
              <w:rPr>
                <w:noProof w:val="0"/>
              </w:rPr>
            </w:pPr>
          </w:p>
          <w:p w:rsidR="001D1F1A" w:rsidRPr="00FC2839" w:rsidRDefault="001D1F1A" w:rsidP="009C1D0F">
            <w:pPr>
              <w:pStyle w:val="TableText"/>
              <w:rPr>
                <w:noProof w:val="0"/>
              </w:rPr>
            </w:pPr>
          </w:p>
          <w:p w:rsidR="001D1F1A" w:rsidRPr="00FC2839" w:rsidRDefault="001D1F1A" w:rsidP="009C1D0F">
            <w:pPr>
              <w:pStyle w:val="TableText"/>
              <w:rPr>
                <w:noProof w:val="0"/>
              </w:rPr>
            </w:pPr>
          </w:p>
        </w:tc>
      </w:tr>
      <w:tr w:rsidR="001D1F1A" w:rsidRPr="00FC2839" w:rsidTr="001D1F1A">
        <w:tc>
          <w:tcPr>
            <w:tcW w:w="3348" w:type="dxa"/>
          </w:tcPr>
          <w:p w:rsidR="001D1F1A" w:rsidRPr="00FC2839" w:rsidRDefault="001D1F1A" w:rsidP="009C1D0F">
            <w:pPr>
              <w:pStyle w:val="TableTextBold"/>
              <w:rPr>
                <w:noProof w:val="0"/>
              </w:rPr>
            </w:pPr>
            <w:r w:rsidRPr="00FC2839">
              <w:rPr>
                <w:noProof w:val="0"/>
              </w:rPr>
              <w:t xml:space="preserve">Summary of your computer system </w:t>
            </w:r>
            <w:r w:rsidR="00041C79" w:rsidRPr="00FC2839">
              <w:rPr>
                <w:noProof w:val="0"/>
              </w:rPr>
              <w:t xml:space="preserve">asset </w:t>
            </w:r>
            <w:r w:rsidRPr="00FC2839">
              <w:rPr>
                <w:noProof w:val="0"/>
              </w:rPr>
              <w:t>requirements</w:t>
            </w:r>
          </w:p>
        </w:tc>
        <w:tc>
          <w:tcPr>
            <w:tcW w:w="5894" w:type="dxa"/>
          </w:tcPr>
          <w:p w:rsidR="001D1F1A" w:rsidRPr="00FC2839" w:rsidRDefault="001D1F1A" w:rsidP="009C1D0F">
            <w:pPr>
              <w:pStyle w:val="TableText"/>
              <w:rPr>
                <w:noProof w:val="0"/>
              </w:rPr>
            </w:pPr>
          </w:p>
          <w:p w:rsidR="001D1F1A" w:rsidRPr="00FC2839" w:rsidRDefault="001D1F1A" w:rsidP="009C1D0F">
            <w:pPr>
              <w:pStyle w:val="TableText"/>
              <w:rPr>
                <w:noProof w:val="0"/>
              </w:rPr>
            </w:pPr>
          </w:p>
          <w:p w:rsidR="001D1F1A" w:rsidRPr="00FC2839" w:rsidRDefault="001D1F1A" w:rsidP="009C1D0F">
            <w:pPr>
              <w:pStyle w:val="TableText"/>
              <w:rPr>
                <w:noProof w:val="0"/>
              </w:rPr>
            </w:pPr>
          </w:p>
          <w:p w:rsidR="00FE1747" w:rsidRPr="00FC2839" w:rsidRDefault="00FE1747" w:rsidP="009C1D0F">
            <w:pPr>
              <w:pStyle w:val="TableText"/>
              <w:rPr>
                <w:noProof w:val="0"/>
              </w:rPr>
            </w:pPr>
          </w:p>
          <w:p w:rsidR="00FE1747" w:rsidRPr="00FC2839" w:rsidRDefault="00FE1747" w:rsidP="009C1D0F">
            <w:pPr>
              <w:pStyle w:val="TableText"/>
              <w:rPr>
                <w:noProof w:val="0"/>
              </w:rPr>
            </w:pPr>
          </w:p>
          <w:p w:rsidR="001D1F1A" w:rsidRPr="00FC2839" w:rsidRDefault="001D1F1A" w:rsidP="009C1D0F">
            <w:pPr>
              <w:pStyle w:val="TableText"/>
              <w:rPr>
                <w:noProof w:val="0"/>
              </w:rPr>
            </w:pPr>
          </w:p>
          <w:p w:rsidR="001D1F1A" w:rsidRPr="00FC2839" w:rsidRDefault="001D1F1A" w:rsidP="009C1D0F">
            <w:pPr>
              <w:pStyle w:val="TableText"/>
              <w:rPr>
                <w:noProof w:val="0"/>
              </w:rPr>
            </w:pPr>
          </w:p>
          <w:p w:rsidR="001D1F1A" w:rsidRPr="00FC2839" w:rsidRDefault="001D1F1A" w:rsidP="009C1D0F">
            <w:pPr>
              <w:pStyle w:val="TableText"/>
              <w:rPr>
                <w:noProof w:val="0"/>
              </w:rPr>
            </w:pPr>
          </w:p>
        </w:tc>
      </w:tr>
    </w:tbl>
    <w:p w:rsidR="001D1F1A" w:rsidRPr="00FC2839" w:rsidRDefault="001D1F1A" w:rsidP="001D1F1A">
      <w:pPr>
        <w:rPr>
          <w:rFonts w:ascii="Helvetica" w:eastAsia="Calibri" w:hAnsi="Helvetica" w:cs="HelveticaNeueLTStd-Lt"/>
          <w:lang w:eastAsia="ar-SA"/>
        </w:rPr>
      </w:pPr>
    </w:p>
    <w:p w:rsidR="001D1F1A" w:rsidRPr="00FC2839" w:rsidRDefault="001D1F1A" w:rsidP="001D1F1A">
      <w:pPr>
        <w:autoSpaceDE w:val="0"/>
        <w:autoSpaceDN w:val="0"/>
        <w:adjustRightInd w:val="0"/>
        <w:snapToGrid w:val="0"/>
        <w:spacing w:before="80" w:after="120" w:line="240" w:lineRule="auto"/>
        <w:ind w:right="116"/>
        <w:rPr>
          <w:rFonts w:ascii="Helvetica" w:eastAsia="Times New Roman" w:hAnsi="Helvetica" w:cs="HelveticaNeueLTStd-LtCn"/>
          <w:color w:val="000000"/>
        </w:rPr>
      </w:pPr>
      <w:r w:rsidRPr="00FC2839">
        <w:rPr>
          <w:rFonts w:ascii="Helvetica" w:eastAsia="Times New Roman" w:hAnsi="Helvetica" w:cs="HelveticaNeueLTStd-LtCn"/>
          <w:noProof/>
          <w:color w:val="000000"/>
          <w:lang w:val="en-US" w:eastAsia="en-US"/>
        </w:rPr>
        <w:lastRenderedPageBreak/>
        <w:drawing>
          <wp:anchor distT="0" distB="0" distL="114300" distR="114300" simplePos="0" relativeHeight="251831296" behindDoc="0" locked="0" layoutInCell="1" allowOverlap="1" wp14:anchorId="3FD0EC42" wp14:editId="4D0464AF">
            <wp:simplePos x="0" y="0"/>
            <wp:positionH relativeFrom="column">
              <wp:posOffset>19050</wp:posOffset>
            </wp:positionH>
            <wp:positionV relativeFrom="paragraph">
              <wp:posOffset>125730</wp:posOffset>
            </wp:positionV>
            <wp:extent cx="647700" cy="628650"/>
            <wp:effectExtent l="19050" t="0" r="0" b="0"/>
            <wp:wrapSquare wrapText="bothSides"/>
            <wp:docPr id="56"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1D1F1A" w:rsidRPr="00FC2839" w:rsidRDefault="001D1F1A" w:rsidP="001D1F1A">
      <w:pPr>
        <w:spacing w:before="80" w:after="120" w:line="240" w:lineRule="auto"/>
        <w:ind w:right="116"/>
        <w:rPr>
          <w:rFonts w:ascii="Helvetica" w:hAnsi="Helvetica"/>
          <w:b/>
          <w:bCs/>
          <w:i/>
          <w:sz w:val="32"/>
          <w:szCs w:val="32"/>
        </w:rPr>
      </w:pPr>
      <w:r w:rsidRPr="00FC2839">
        <w:rPr>
          <w:rFonts w:ascii="Helvetica" w:hAnsi="Helvetica" w:cs="Chevin-DemiBold"/>
          <w:b/>
          <w:bCs/>
          <w:i/>
          <w:sz w:val="32"/>
          <w:szCs w:val="32"/>
        </w:rPr>
        <w:t xml:space="preserve">Activity </w:t>
      </w:r>
      <w:r w:rsidR="00FE1747" w:rsidRPr="00FC2839">
        <w:rPr>
          <w:rFonts w:ascii="Helvetica" w:hAnsi="Helvetica" w:cs="Chevin-DemiBold"/>
          <w:b/>
          <w:bCs/>
          <w:i/>
          <w:sz w:val="32"/>
          <w:szCs w:val="32"/>
        </w:rPr>
        <w:t>3</w:t>
      </w:r>
      <w:r w:rsidRPr="00FC2839">
        <w:rPr>
          <w:rFonts w:ascii="Helvetica" w:hAnsi="Helvetica" w:cs="Chevin-DemiBold"/>
          <w:b/>
          <w:bCs/>
          <w:i/>
          <w:sz w:val="32"/>
          <w:szCs w:val="32"/>
        </w:rPr>
        <w:t xml:space="preserve"> </w:t>
      </w:r>
      <w:r w:rsidR="009C1D0F" w:rsidRPr="00FC2839">
        <w:rPr>
          <w:rFonts w:ascii="Helvetica" w:hAnsi="Helvetica" w:cs="Chevin-DemiBold"/>
          <w:b/>
          <w:bCs/>
          <w:i/>
          <w:sz w:val="32"/>
          <w:szCs w:val="32"/>
        </w:rPr>
        <w:t>– Draw</w:t>
      </w:r>
      <w:r w:rsidRPr="00FC2839">
        <w:rPr>
          <w:rFonts w:ascii="Helvetica" w:hAnsi="Helvetica" w:cs="Chevin-DemiBold"/>
          <w:b/>
          <w:bCs/>
          <w:i/>
          <w:sz w:val="32"/>
          <w:szCs w:val="32"/>
        </w:rPr>
        <w:t xml:space="preserve"> an outline of your office</w:t>
      </w:r>
    </w:p>
    <w:p w:rsidR="001D1F1A" w:rsidRPr="00FC2839" w:rsidRDefault="001D1F1A" w:rsidP="001D1F1A">
      <w:pPr>
        <w:pStyle w:val="Heading3"/>
        <w:spacing w:before="80" w:after="120"/>
        <w:ind w:right="116"/>
        <w:rPr>
          <w:rFonts w:cs="HelveticaNeueLT Std Lt Cn"/>
          <w:b w:val="0"/>
          <w:color w:val="auto"/>
          <w:sz w:val="22"/>
        </w:rPr>
      </w:pPr>
    </w:p>
    <w:p w:rsidR="001D1F1A" w:rsidRPr="00FC2839" w:rsidRDefault="001D1F1A" w:rsidP="001D1F1A">
      <w:pPr>
        <w:spacing w:before="80" w:after="120" w:line="240" w:lineRule="auto"/>
        <w:ind w:right="116"/>
        <w:rPr>
          <w:rFonts w:ascii="Helvetica" w:hAnsi="Helvetica" w:cs="HelveticaNeueLT Std Lt Cn"/>
          <w:color w:val="221E1F"/>
        </w:rPr>
      </w:pPr>
    </w:p>
    <w:p w:rsidR="001D1F1A" w:rsidRPr="00FC2839" w:rsidRDefault="001D1F1A" w:rsidP="00FD4D78">
      <w:pPr>
        <w:pStyle w:val="BodyCopy"/>
        <w:rPr>
          <w:noProof w:val="0"/>
        </w:rPr>
      </w:pPr>
      <w:r w:rsidRPr="00FC2839">
        <w:rPr>
          <w:lang w:val="en-US" w:eastAsia="en-US"/>
        </w:rPr>
        <w:drawing>
          <wp:anchor distT="0" distB="0" distL="114300" distR="114300" simplePos="0" relativeHeight="251834368" behindDoc="0" locked="0" layoutInCell="1" allowOverlap="1" wp14:anchorId="3C977D11" wp14:editId="1AA5D9CF">
            <wp:simplePos x="0" y="0"/>
            <wp:positionH relativeFrom="column">
              <wp:posOffset>3733800</wp:posOffset>
            </wp:positionH>
            <wp:positionV relativeFrom="paragraph">
              <wp:posOffset>60325</wp:posOffset>
            </wp:positionV>
            <wp:extent cx="1762125" cy="1257300"/>
            <wp:effectExtent l="19050" t="0" r="9525" b="0"/>
            <wp:wrapSquare wrapText="bothSides"/>
            <wp:docPr id="57" name="Picture 56" descr="comp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3.png"/>
                    <pic:cNvPicPr/>
                  </pic:nvPicPr>
                  <pic:blipFill>
                    <a:blip r:embed="rId60" cstate="print"/>
                    <a:stretch>
                      <a:fillRect/>
                    </a:stretch>
                  </pic:blipFill>
                  <pic:spPr>
                    <a:xfrm>
                      <a:off x="0" y="0"/>
                      <a:ext cx="1762125" cy="1257300"/>
                    </a:xfrm>
                    <a:prstGeom prst="rect">
                      <a:avLst/>
                    </a:prstGeom>
                  </pic:spPr>
                </pic:pic>
              </a:graphicData>
            </a:graphic>
          </wp:anchor>
        </w:drawing>
      </w:r>
      <w:r w:rsidRPr="00FC2839">
        <w:rPr>
          <w:noProof w:val="0"/>
        </w:rPr>
        <w:t xml:space="preserve">For your tourism organisation identified in Activity </w:t>
      </w:r>
      <w:r w:rsidR="00FE1747" w:rsidRPr="00FC2839">
        <w:rPr>
          <w:noProof w:val="0"/>
        </w:rPr>
        <w:t>2</w:t>
      </w:r>
      <w:r w:rsidRPr="00FC2839">
        <w:rPr>
          <w:noProof w:val="0"/>
        </w:rPr>
        <w:t>, please draw an outline of your proposed office identifying the location of possible:</w:t>
      </w:r>
    </w:p>
    <w:p w:rsidR="001D1F1A" w:rsidRPr="00FC2839" w:rsidRDefault="001D1F1A" w:rsidP="009C1D0F">
      <w:pPr>
        <w:pStyle w:val="Bullet1"/>
      </w:pPr>
      <w:r w:rsidRPr="00FC2839">
        <w:t>Tables &amp; Chairs</w:t>
      </w:r>
    </w:p>
    <w:p w:rsidR="001D1F1A" w:rsidRPr="00FC2839" w:rsidRDefault="001D1F1A" w:rsidP="009C1D0F">
      <w:pPr>
        <w:pStyle w:val="Bullet1"/>
      </w:pPr>
      <w:r w:rsidRPr="00FC2839">
        <w:t xml:space="preserve">Business computer system </w:t>
      </w:r>
      <w:r w:rsidR="00041C79" w:rsidRPr="00FC2839">
        <w:t>assets</w:t>
      </w:r>
      <w:r w:rsidR="009C1D0F" w:rsidRPr="00FC2839">
        <w:t>.</w:t>
      </w:r>
    </w:p>
    <w:p w:rsidR="001D1F1A" w:rsidRPr="00FC2839" w:rsidRDefault="001D1F1A" w:rsidP="00FD4D78">
      <w:pPr>
        <w:pStyle w:val="BodyCopy"/>
        <w:rPr>
          <w:noProof w:val="0"/>
        </w:rPr>
      </w:pPr>
      <w:r w:rsidRPr="00FC2839">
        <w:rPr>
          <w:noProof w:val="0"/>
        </w:rPr>
        <w:t>This outline will start to give you a visual understanding of what you will likely need for your business computer system.</w:t>
      </w:r>
    </w:p>
    <w:p w:rsidR="001D1F1A" w:rsidRPr="00FC2839" w:rsidRDefault="00BA0A9E">
      <w:pPr>
        <w:rPr>
          <w:rFonts w:ascii="Helvetica" w:hAnsi="Helvetica" w:cs="HelveticaNeueLT Std Lt Cn"/>
          <w:b/>
          <w:color w:val="221E1F"/>
        </w:rPr>
      </w:pPr>
      <w:r w:rsidRPr="00FC2839">
        <w:rPr>
          <w:rFonts w:ascii="Helvetica" w:hAnsi="Helvetica" w:cs="HelveticaNeueLT Std Lt Cn"/>
          <w:b/>
          <w:noProof/>
          <w:color w:val="221E1F"/>
          <w:lang w:val="en-US" w:eastAsia="en-US"/>
        </w:rPr>
        <mc:AlternateContent>
          <mc:Choice Requires="wps">
            <w:drawing>
              <wp:anchor distT="0" distB="0" distL="114300" distR="114300" simplePos="0" relativeHeight="251833344" behindDoc="0" locked="0" layoutInCell="1" allowOverlap="1" wp14:anchorId="67A18B80" wp14:editId="3B719B45">
                <wp:simplePos x="0" y="0"/>
                <wp:positionH relativeFrom="column">
                  <wp:posOffset>-94615</wp:posOffset>
                </wp:positionH>
                <wp:positionV relativeFrom="paragraph">
                  <wp:posOffset>129540</wp:posOffset>
                </wp:positionV>
                <wp:extent cx="5638165" cy="5819775"/>
                <wp:effectExtent l="10160" t="5715" r="9525" b="13335"/>
                <wp:wrapNone/>
                <wp:docPr id="45"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165" cy="5819775"/>
                        </a:xfrm>
                        <a:prstGeom prst="rect">
                          <a:avLst/>
                        </a:prstGeom>
                        <a:solidFill>
                          <a:srgbClr val="FFFFFF"/>
                        </a:solidFill>
                        <a:ln w="9525">
                          <a:solidFill>
                            <a:srgbClr val="000000"/>
                          </a:solidFill>
                          <a:miter lim="800000"/>
                          <a:headEnd/>
                          <a:tailEnd/>
                        </a:ln>
                      </wps:spPr>
                      <wps:txbx>
                        <w:txbxContent>
                          <w:p w:rsidR="00776156" w:rsidRDefault="0077615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A18B80" id="Text Box 26" o:spid="_x0000_s1030" type="#_x0000_t202" style="position:absolute;margin-left:-7.45pt;margin-top:10.2pt;width:443.95pt;height:458.2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">
                <v:textbox>
                  <w:txbxContent>
                    <w:p w:rsidR="00776156" w:rsidRDefault="00776156"/>
                  </w:txbxContent>
                </v:textbox>
              </v:shape>
            </w:pict>
          </mc:Fallback>
        </mc:AlternateContent>
      </w:r>
      <w:r w:rsidR="001D1F1A" w:rsidRPr="00FC2839">
        <w:rPr>
          <w:rFonts w:ascii="Helvetica" w:hAnsi="Helvetica" w:cs="HelveticaNeueLT Std Lt Cn"/>
          <w:b/>
          <w:color w:val="221E1F"/>
        </w:rPr>
        <w:br w:type="page"/>
      </w:r>
    </w:p>
    <w:p w:rsidR="00291A52" w:rsidRPr="00FC2839" w:rsidRDefault="00291A52" w:rsidP="00653167">
      <w:pPr>
        <w:pStyle w:val="Heading3"/>
        <w:rPr>
          <w:szCs w:val="28"/>
        </w:rPr>
      </w:pPr>
      <w:r w:rsidRPr="00FC2839">
        <w:rPr>
          <w:szCs w:val="28"/>
        </w:rPr>
        <w:lastRenderedPageBreak/>
        <w:t xml:space="preserve">Involving stakeholders in determining business computer system </w:t>
      </w:r>
      <w:r w:rsidR="00041C79" w:rsidRPr="00FC2839">
        <w:rPr>
          <w:szCs w:val="28"/>
        </w:rPr>
        <w:t xml:space="preserve">asset </w:t>
      </w:r>
      <w:r w:rsidRPr="00FC2839">
        <w:rPr>
          <w:szCs w:val="28"/>
        </w:rPr>
        <w:t>needs</w:t>
      </w:r>
    </w:p>
    <w:p w:rsidR="00485CAD" w:rsidRPr="00FC2839" w:rsidRDefault="00485CAD" w:rsidP="00FD4D78">
      <w:pPr>
        <w:pStyle w:val="BodyCopy"/>
        <w:rPr>
          <w:noProof w:val="0"/>
        </w:rPr>
      </w:pPr>
      <w:r w:rsidRPr="00FC2839">
        <w:rPr>
          <w:noProof w:val="0"/>
        </w:rPr>
        <w:t>While managers have the responsibility for making purchasing decisions</w:t>
      </w:r>
      <w:r w:rsidR="00291A52" w:rsidRPr="00FC2839">
        <w:rPr>
          <w:noProof w:val="0"/>
        </w:rPr>
        <w:t xml:space="preserve"> regarding business computer systems</w:t>
      </w:r>
      <w:r w:rsidRPr="00FC2839">
        <w:rPr>
          <w:noProof w:val="0"/>
        </w:rPr>
        <w:t>, their actions need</w:t>
      </w:r>
      <w:r w:rsidR="00291A52" w:rsidRPr="00FC2839">
        <w:rPr>
          <w:noProof w:val="0"/>
        </w:rPr>
        <w:t xml:space="preserve"> </w:t>
      </w:r>
      <w:r w:rsidRPr="00FC2839">
        <w:rPr>
          <w:noProof w:val="0"/>
        </w:rPr>
        <w:t>to reflect and address identified workplace need</w:t>
      </w:r>
      <w:r w:rsidR="00291A52" w:rsidRPr="00FC2839">
        <w:rPr>
          <w:noProof w:val="0"/>
        </w:rPr>
        <w:t>s</w:t>
      </w:r>
      <w:r w:rsidRPr="00FC2839">
        <w:rPr>
          <w:noProof w:val="0"/>
        </w:rPr>
        <w:t>.</w:t>
      </w:r>
    </w:p>
    <w:p w:rsidR="00485CAD" w:rsidRPr="00FC2839" w:rsidRDefault="00485CAD" w:rsidP="00FD4D78">
      <w:pPr>
        <w:pStyle w:val="BodyCopy"/>
        <w:rPr>
          <w:noProof w:val="0"/>
        </w:rPr>
      </w:pPr>
      <w:r w:rsidRPr="00FC2839">
        <w:rPr>
          <w:noProof w:val="0"/>
        </w:rPr>
        <w:t>This need may be immediate and urgent in nature or focussed on some future need that the</w:t>
      </w:r>
      <w:r w:rsidR="00291A52" w:rsidRPr="00FC2839">
        <w:rPr>
          <w:noProof w:val="0"/>
        </w:rPr>
        <w:t xml:space="preserve"> </w:t>
      </w:r>
      <w:r w:rsidRPr="00FC2839">
        <w:rPr>
          <w:noProof w:val="0"/>
        </w:rPr>
        <w:t>business has.</w:t>
      </w:r>
    </w:p>
    <w:p w:rsidR="00485CAD" w:rsidRPr="00FC2839" w:rsidRDefault="00631286" w:rsidP="00FD4D78">
      <w:pPr>
        <w:pStyle w:val="BodyCopy"/>
        <w:rPr>
          <w:noProof w:val="0"/>
        </w:rPr>
      </w:pPr>
      <w:r w:rsidRPr="00FC2839">
        <w:rPr>
          <w:lang w:val="en-US" w:eastAsia="en-US"/>
        </w:rPr>
        <w:drawing>
          <wp:anchor distT="0" distB="0" distL="114300" distR="114300" simplePos="0" relativeHeight="251843584" behindDoc="0" locked="0" layoutInCell="1" allowOverlap="1" wp14:anchorId="105E83E1" wp14:editId="14F6121A">
            <wp:simplePos x="0" y="0"/>
            <wp:positionH relativeFrom="column">
              <wp:posOffset>3657600</wp:posOffset>
            </wp:positionH>
            <wp:positionV relativeFrom="paragraph">
              <wp:posOffset>79375</wp:posOffset>
            </wp:positionV>
            <wp:extent cx="1689100" cy="1266825"/>
            <wp:effectExtent l="19050" t="0" r="6350" b="0"/>
            <wp:wrapSquare wrapText="bothSides"/>
            <wp:docPr id="131" name="Picture 130" descr="W181_computer_communication_shutterstock_1554138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81_computer_communication_shutterstock_155413847.jpg"/>
                    <pic:cNvPicPr/>
                  </pic:nvPicPr>
                  <pic:blipFill>
                    <a:blip r:embed="rId61" cstate="print"/>
                    <a:stretch>
                      <a:fillRect/>
                    </a:stretch>
                  </pic:blipFill>
                  <pic:spPr>
                    <a:xfrm>
                      <a:off x="0" y="0"/>
                      <a:ext cx="1689100" cy="1266825"/>
                    </a:xfrm>
                    <a:prstGeom prst="rect">
                      <a:avLst/>
                    </a:prstGeom>
                  </pic:spPr>
                </pic:pic>
              </a:graphicData>
            </a:graphic>
          </wp:anchor>
        </w:drawing>
      </w:r>
      <w:r w:rsidR="00485CAD" w:rsidRPr="00FC2839">
        <w:rPr>
          <w:noProof w:val="0"/>
        </w:rPr>
        <w:t>The preferred way of establishing such need is to consult with the relevant stakeholders.</w:t>
      </w:r>
    </w:p>
    <w:p w:rsidR="00291A52" w:rsidRPr="00FC2839" w:rsidRDefault="00291A52" w:rsidP="00FD4D78">
      <w:pPr>
        <w:pStyle w:val="BodyCopy"/>
        <w:rPr>
          <w:noProof w:val="0"/>
        </w:rPr>
      </w:pPr>
      <w:r w:rsidRPr="00FC2839">
        <w:rPr>
          <w:noProof w:val="0"/>
        </w:rPr>
        <w:t>For managers it is important to identify:</w:t>
      </w:r>
    </w:p>
    <w:p w:rsidR="00291A52" w:rsidRPr="00FC2839" w:rsidRDefault="00291A52" w:rsidP="009C1D0F">
      <w:pPr>
        <w:pStyle w:val="Bullet1"/>
      </w:pPr>
      <w:r w:rsidRPr="00FC2839">
        <w:t>W</w:t>
      </w:r>
      <w:r w:rsidR="00485CAD" w:rsidRPr="00FC2839">
        <w:t>ho the relevant stakeholders may be</w:t>
      </w:r>
    </w:p>
    <w:p w:rsidR="00291A52" w:rsidRPr="00FC2839" w:rsidRDefault="00291A52" w:rsidP="009C1D0F">
      <w:pPr>
        <w:pStyle w:val="Bullet1"/>
      </w:pPr>
      <w:r w:rsidRPr="00FC2839">
        <w:t>W</w:t>
      </w:r>
      <w:r w:rsidR="00485CAD" w:rsidRPr="00FC2839">
        <w:t>hy their input is</w:t>
      </w:r>
      <w:r w:rsidRPr="00FC2839">
        <w:t xml:space="preserve"> </w:t>
      </w:r>
      <w:r w:rsidR="00485CAD" w:rsidRPr="00FC2839">
        <w:t xml:space="preserve">important </w:t>
      </w:r>
    </w:p>
    <w:p w:rsidR="00485CAD" w:rsidRPr="00FC2839" w:rsidRDefault="00291A52" w:rsidP="009C1D0F">
      <w:pPr>
        <w:pStyle w:val="Bullet1"/>
      </w:pPr>
      <w:r w:rsidRPr="00FC2839">
        <w:t>H</w:t>
      </w:r>
      <w:r w:rsidR="00485CAD" w:rsidRPr="00FC2839">
        <w:t>ow such contributions may be obtained.</w:t>
      </w:r>
    </w:p>
    <w:p w:rsidR="00485CAD" w:rsidRPr="00FC2839" w:rsidRDefault="00291A52" w:rsidP="009C1D0F">
      <w:pPr>
        <w:pStyle w:val="BodyCopyBold"/>
        <w:rPr>
          <w:noProof w:val="0"/>
        </w:rPr>
      </w:pPr>
      <w:r w:rsidRPr="00FC2839">
        <w:rPr>
          <w:noProof w:val="0"/>
        </w:rPr>
        <w:t>Types of stakeholders</w:t>
      </w:r>
    </w:p>
    <w:p w:rsidR="00485CAD" w:rsidRPr="00FC2839" w:rsidRDefault="00485CAD" w:rsidP="00FD4D78">
      <w:pPr>
        <w:pStyle w:val="BodyCopy"/>
        <w:rPr>
          <w:noProof w:val="0"/>
        </w:rPr>
      </w:pPr>
      <w:r w:rsidRPr="00FC2839">
        <w:rPr>
          <w:noProof w:val="0"/>
        </w:rPr>
        <w:t xml:space="preserve">The composition of relevant stakeholders will vary depending on </w:t>
      </w:r>
      <w:r w:rsidR="00291A52" w:rsidRPr="00FC2839">
        <w:rPr>
          <w:noProof w:val="0"/>
        </w:rPr>
        <w:t xml:space="preserve">purpose, type and </w:t>
      </w:r>
      <w:r w:rsidR="00041C79" w:rsidRPr="00FC2839">
        <w:rPr>
          <w:noProof w:val="0"/>
        </w:rPr>
        <w:t>assets</w:t>
      </w:r>
      <w:r w:rsidR="00291A52" w:rsidRPr="00FC2839">
        <w:rPr>
          <w:noProof w:val="0"/>
        </w:rPr>
        <w:t xml:space="preserve"> of a business computer </w:t>
      </w:r>
      <w:r w:rsidR="005A2C14" w:rsidRPr="00FC2839">
        <w:rPr>
          <w:noProof w:val="0"/>
        </w:rPr>
        <w:t>system that</w:t>
      </w:r>
      <w:r w:rsidRPr="00FC2839">
        <w:rPr>
          <w:noProof w:val="0"/>
        </w:rPr>
        <w:t xml:space="preserve"> is being considered for acquisition.</w:t>
      </w:r>
    </w:p>
    <w:p w:rsidR="00485CAD" w:rsidRPr="00FC2839" w:rsidRDefault="00485CAD" w:rsidP="00FD4D78">
      <w:pPr>
        <w:pStyle w:val="BodyCopy"/>
        <w:rPr>
          <w:noProof w:val="0"/>
        </w:rPr>
      </w:pPr>
      <w:r w:rsidRPr="00FC2839">
        <w:rPr>
          <w:noProof w:val="0"/>
        </w:rPr>
        <w:t>Potential stakeholders may include:</w:t>
      </w:r>
    </w:p>
    <w:p w:rsidR="00485CAD" w:rsidRPr="00FC2839" w:rsidRDefault="00485CAD" w:rsidP="009C1D0F">
      <w:pPr>
        <w:pStyle w:val="Bullet1"/>
      </w:pPr>
      <w:r w:rsidRPr="00FC2839">
        <w:t>Owners of the business – who can share their vision and expectations as well as their</w:t>
      </w:r>
      <w:r w:rsidR="00291A52" w:rsidRPr="00FC2839">
        <w:t xml:space="preserve"> </w:t>
      </w:r>
      <w:r w:rsidRPr="00FC2839">
        <w:t>intention for the direction of the business</w:t>
      </w:r>
    </w:p>
    <w:p w:rsidR="00485CAD" w:rsidRPr="00FC2839" w:rsidRDefault="00291A52" w:rsidP="009C1D0F">
      <w:pPr>
        <w:pStyle w:val="Bullet1"/>
      </w:pPr>
      <w:r w:rsidRPr="00FC2839">
        <w:t xml:space="preserve">Managers – </w:t>
      </w:r>
      <w:r w:rsidR="00485CAD" w:rsidRPr="00FC2839">
        <w:t>who will be able to</w:t>
      </w:r>
      <w:r w:rsidRPr="00FC2839">
        <w:t xml:space="preserve"> </w:t>
      </w:r>
      <w:r w:rsidR="00485CAD" w:rsidRPr="00FC2839">
        <w:t xml:space="preserve">contribute information relating to </w:t>
      </w:r>
      <w:r w:rsidRPr="00FC2839">
        <w:t xml:space="preserve">the strategic </w:t>
      </w:r>
      <w:r w:rsidR="00485CAD" w:rsidRPr="00FC2839">
        <w:t>direction of the business, financial</w:t>
      </w:r>
      <w:r w:rsidRPr="00FC2839">
        <w:t xml:space="preserve"> limitations</w:t>
      </w:r>
      <w:r w:rsidR="00485CAD" w:rsidRPr="00FC2839">
        <w:t xml:space="preserve"> and</w:t>
      </w:r>
      <w:r w:rsidRPr="00FC2839">
        <w:t xml:space="preserve"> </w:t>
      </w:r>
      <w:r w:rsidR="00485CAD" w:rsidRPr="00FC2839">
        <w:t xml:space="preserve">other </w:t>
      </w:r>
      <w:r w:rsidRPr="00FC2839">
        <w:t>factors</w:t>
      </w:r>
    </w:p>
    <w:p w:rsidR="00485CAD" w:rsidRPr="00FC2839" w:rsidRDefault="009C1D0F" w:rsidP="009C1D0F">
      <w:pPr>
        <w:pStyle w:val="Bullet1"/>
      </w:pPr>
      <w:r w:rsidRPr="00FC2839">
        <w:rPr>
          <w:noProof/>
          <w:lang w:val="en-US"/>
        </w:rPr>
        <w:drawing>
          <wp:anchor distT="0" distB="0" distL="114300" distR="114300" simplePos="0" relativeHeight="251844608" behindDoc="0" locked="0" layoutInCell="1" allowOverlap="1" wp14:anchorId="3F212E3C" wp14:editId="76F795E0">
            <wp:simplePos x="0" y="0"/>
            <wp:positionH relativeFrom="column">
              <wp:posOffset>3981450</wp:posOffset>
            </wp:positionH>
            <wp:positionV relativeFrom="paragraph">
              <wp:posOffset>363220</wp:posOffset>
            </wp:positionV>
            <wp:extent cx="1654810" cy="1654175"/>
            <wp:effectExtent l="19050" t="0" r="2540" b="0"/>
            <wp:wrapSquare wrapText="bothSides"/>
            <wp:docPr id="132" name="Picture 131" descr="comp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4.png"/>
                    <pic:cNvPicPr/>
                  </pic:nvPicPr>
                  <pic:blipFill>
                    <a:blip r:embed="rId62" cstate="print"/>
                    <a:stretch>
                      <a:fillRect/>
                    </a:stretch>
                  </pic:blipFill>
                  <pic:spPr>
                    <a:xfrm>
                      <a:off x="0" y="0"/>
                      <a:ext cx="1654810" cy="1654175"/>
                    </a:xfrm>
                    <a:prstGeom prst="rect">
                      <a:avLst/>
                    </a:prstGeom>
                  </pic:spPr>
                </pic:pic>
              </a:graphicData>
            </a:graphic>
          </wp:anchor>
        </w:drawing>
      </w:r>
      <w:r w:rsidR="00485CAD" w:rsidRPr="00FC2839">
        <w:t>Supervisors – who will be able to contribute their thoughts on what is needed, how it will</w:t>
      </w:r>
      <w:r w:rsidR="00291A52" w:rsidRPr="00FC2839">
        <w:t xml:space="preserve"> </w:t>
      </w:r>
      <w:r w:rsidR="00485CAD" w:rsidRPr="00FC2839">
        <w:t>impact on operations and other practical matters</w:t>
      </w:r>
    </w:p>
    <w:p w:rsidR="00485CAD" w:rsidRPr="00FC2839" w:rsidRDefault="00485CAD" w:rsidP="009C1D0F">
      <w:pPr>
        <w:pStyle w:val="Bullet1"/>
      </w:pPr>
      <w:r w:rsidRPr="00FC2839">
        <w:t>Staff, teams and workgroups –who can provide input</w:t>
      </w:r>
      <w:r w:rsidR="00291A52" w:rsidRPr="00FC2839">
        <w:t xml:space="preserve"> </w:t>
      </w:r>
      <w:r w:rsidRPr="00FC2839">
        <w:t xml:space="preserve">on </w:t>
      </w:r>
      <w:r w:rsidR="00291A52" w:rsidRPr="00FC2839">
        <w:t>the types of equipment that is needed for them to perform their tasks</w:t>
      </w:r>
    </w:p>
    <w:p w:rsidR="00485CAD" w:rsidRPr="00FC2839" w:rsidRDefault="007D40D3" w:rsidP="009C1D0F">
      <w:pPr>
        <w:pStyle w:val="Bullet1"/>
      </w:pPr>
      <w:r w:rsidRPr="00FC2839">
        <w:t>Customers – who should be asked about their thoughts, needs, wants and preferences</w:t>
      </w:r>
    </w:p>
    <w:p w:rsidR="00485CAD" w:rsidRPr="00FC2839" w:rsidRDefault="00485CAD" w:rsidP="009C1D0F">
      <w:pPr>
        <w:pStyle w:val="Bullet1"/>
      </w:pPr>
      <w:r w:rsidRPr="00FC2839">
        <w:t>Suppliers – who should be asked to contribute quotations, specifications, brochures, technical information, details of after</w:t>
      </w:r>
      <w:r w:rsidR="00291A52" w:rsidRPr="00FC2839">
        <w:t>-</w:t>
      </w:r>
      <w:r w:rsidRPr="00FC2839">
        <w:t>sales service (as appropriate) and names</w:t>
      </w:r>
      <w:r w:rsidR="00631286" w:rsidRPr="00FC2839">
        <w:t xml:space="preserve"> </w:t>
      </w:r>
      <w:r w:rsidRPr="00FC2839">
        <w:t>of other businesses who have already purchased the equipment and are currently using it</w:t>
      </w:r>
    </w:p>
    <w:p w:rsidR="00291A52" w:rsidRPr="00FC2839" w:rsidRDefault="00291A52" w:rsidP="009C1D0F">
      <w:pPr>
        <w:pStyle w:val="Bullet1"/>
      </w:pPr>
      <w:r w:rsidRPr="00FC2839">
        <w:t>IT consultants - they will be able to provide specialised advice on all elements of a business computer system and provide suggestions tailored to the technical needs of the organisation</w:t>
      </w:r>
      <w:r w:rsidR="009C1D0F" w:rsidRPr="00FC2839">
        <w:t>.</w:t>
      </w:r>
    </w:p>
    <w:p w:rsidR="00631286" w:rsidRPr="00FC2839" w:rsidRDefault="00631286">
      <w:pPr>
        <w:rPr>
          <w:rFonts w:ascii="Helvetica" w:eastAsia="Times New Roman" w:hAnsi="Helvetica" w:cs="HelveticaNeueLTStd-MdCn"/>
          <w:b/>
          <w:color w:val="000000"/>
        </w:rPr>
      </w:pPr>
      <w:r w:rsidRPr="00FC2839">
        <w:rPr>
          <w:rFonts w:ascii="Helvetica" w:eastAsia="Times New Roman" w:hAnsi="Helvetica" w:cs="HelveticaNeueLTStd-MdCn"/>
          <w:b/>
          <w:color w:val="000000"/>
        </w:rPr>
        <w:br w:type="page"/>
      </w:r>
    </w:p>
    <w:p w:rsidR="00485CAD" w:rsidRPr="00FC2839" w:rsidRDefault="00485CAD" w:rsidP="009C1D0F">
      <w:pPr>
        <w:pStyle w:val="BodyCopyBold"/>
        <w:rPr>
          <w:noProof w:val="0"/>
        </w:rPr>
      </w:pPr>
      <w:r w:rsidRPr="00FC2839">
        <w:rPr>
          <w:noProof w:val="0"/>
        </w:rPr>
        <w:lastRenderedPageBreak/>
        <w:t>Why is their input important?</w:t>
      </w:r>
    </w:p>
    <w:p w:rsidR="00485CAD" w:rsidRPr="00FC2839" w:rsidRDefault="00485CAD" w:rsidP="00FD4D78">
      <w:pPr>
        <w:pStyle w:val="BodyCopy"/>
        <w:rPr>
          <w:noProof w:val="0"/>
        </w:rPr>
      </w:pPr>
      <w:r w:rsidRPr="00FC2839">
        <w:rPr>
          <w:noProof w:val="0"/>
        </w:rPr>
        <w:t>In most situations, it is best to obtain input from a wide variety of stakeholders so that a</w:t>
      </w:r>
      <w:r w:rsidR="00564402" w:rsidRPr="00FC2839">
        <w:rPr>
          <w:noProof w:val="0"/>
        </w:rPr>
        <w:t xml:space="preserve"> </w:t>
      </w:r>
      <w:r w:rsidRPr="00FC2839">
        <w:rPr>
          <w:noProof w:val="0"/>
        </w:rPr>
        <w:t>diversity of opinions and suggestions can be obtained.</w:t>
      </w:r>
    </w:p>
    <w:p w:rsidR="00485CAD" w:rsidRPr="00FC2839" w:rsidRDefault="00485CAD" w:rsidP="00FD4D78">
      <w:pPr>
        <w:pStyle w:val="BodyCopy"/>
        <w:rPr>
          <w:noProof w:val="0"/>
        </w:rPr>
      </w:pPr>
      <w:r w:rsidRPr="00FC2839">
        <w:rPr>
          <w:noProof w:val="0"/>
        </w:rPr>
        <w:t>It is possible that each stakeholder category will bring a unique and legitimate point-of-view</w:t>
      </w:r>
      <w:r w:rsidR="00564402" w:rsidRPr="00FC2839">
        <w:rPr>
          <w:noProof w:val="0"/>
        </w:rPr>
        <w:t xml:space="preserve"> to the deliberations. W</w:t>
      </w:r>
      <w:r w:rsidRPr="00FC2839">
        <w:rPr>
          <w:noProof w:val="0"/>
        </w:rPr>
        <w:t>ithout an appreciation of all pertinent factors, the possibility always</w:t>
      </w:r>
      <w:r w:rsidR="00564402" w:rsidRPr="00FC2839">
        <w:rPr>
          <w:noProof w:val="0"/>
        </w:rPr>
        <w:t xml:space="preserve"> </w:t>
      </w:r>
      <w:r w:rsidRPr="00FC2839">
        <w:rPr>
          <w:noProof w:val="0"/>
        </w:rPr>
        <w:t>exists that a flawed decision may be made.</w:t>
      </w:r>
    </w:p>
    <w:p w:rsidR="00485CAD" w:rsidRPr="00FC2839" w:rsidRDefault="00485CAD" w:rsidP="00FD4D78">
      <w:pPr>
        <w:pStyle w:val="BodyCopy"/>
        <w:rPr>
          <w:noProof w:val="0"/>
        </w:rPr>
      </w:pPr>
      <w:r w:rsidRPr="00FC2839">
        <w:rPr>
          <w:noProof w:val="0"/>
        </w:rPr>
        <w:t>All managers must guard against the belief that they, on their own, know best what</w:t>
      </w:r>
      <w:r w:rsidR="00564402" w:rsidRPr="00FC2839">
        <w:rPr>
          <w:noProof w:val="0"/>
        </w:rPr>
        <w:t xml:space="preserve"> </w:t>
      </w:r>
      <w:r w:rsidRPr="00FC2839">
        <w:rPr>
          <w:noProof w:val="0"/>
        </w:rPr>
        <w:t>is required. In most cases, consultation will indicate one or more factors that may only have</w:t>
      </w:r>
      <w:r w:rsidR="00564402" w:rsidRPr="00FC2839">
        <w:rPr>
          <w:noProof w:val="0"/>
        </w:rPr>
        <w:t xml:space="preserve"> </w:t>
      </w:r>
      <w:r w:rsidRPr="00FC2839">
        <w:rPr>
          <w:noProof w:val="0"/>
        </w:rPr>
        <w:t>been considered because of the consultative process undertaken.</w:t>
      </w:r>
    </w:p>
    <w:p w:rsidR="003D1E24" w:rsidRPr="00FC2839" w:rsidRDefault="003D1E24" w:rsidP="00FD4D78">
      <w:pPr>
        <w:pStyle w:val="BodyCopy"/>
        <w:rPr>
          <w:noProof w:val="0"/>
        </w:rPr>
      </w:pPr>
      <w:r w:rsidRPr="00FC2839">
        <w:rPr>
          <w:noProof w:val="0"/>
        </w:rPr>
        <w:t>Involving stakeholders in the process of identifying significant resource requirements can be</w:t>
      </w:r>
      <w:r w:rsidR="009C1D0F" w:rsidRPr="00FC2839">
        <w:rPr>
          <w:noProof w:val="0"/>
        </w:rPr>
        <w:t xml:space="preserve"> </w:t>
      </w:r>
      <w:r w:rsidRPr="00FC2839">
        <w:rPr>
          <w:noProof w:val="0"/>
        </w:rPr>
        <w:t>time-consuming but it is beneficial in that it can help determine:</w:t>
      </w:r>
    </w:p>
    <w:p w:rsidR="003D1E24" w:rsidRPr="00FC2839" w:rsidRDefault="003D1E24" w:rsidP="009C1D0F">
      <w:pPr>
        <w:pStyle w:val="Bullet1"/>
      </w:pPr>
      <w:r w:rsidRPr="00FC2839">
        <w:t>The structure of the business computer system to meet the desired technical needs</w:t>
      </w:r>
    </w:p>
    <w:p w:rsidR="003D1E24" w:rsidRPr="00FC2839" w:rsidRDefault="003D1E24" w:rsidP="009C1D0F">
      <w:pPr>
        <w:pStyle w:val="Bullet1"/>
      </w:pPr>
      <w:r w:rsidRPr="00FC2839">
        <w:t xml:space="preserve">Identification of all pieces of hardware and software </w:t>
      </w:r>
      <w:r w:rsidR="00041C79" w:rsidRPr="00FC2839">
        <w:t xml:space="preserve">assets </w:t>
      </w:r>
      <w:r w:rsidRPr="00FC2839">
        <w:t>required</w:t>
      </w:r>
    </w:p>
    <w:p w:rsidR="003D1E24" w:rsidRPr="00FC2839" w:rsidRDefault="003D1E24" w:rsidP="009C1D0F">
      <w:pPr>
        <w:pStyle w:val="Bullet1"/>
      </w:pPr>
      <w:r w:rsidRPr="00FC2839">
        <w:t>Quantities to be obtained</w:t>
      </w:r>
    </w:p>
    <w:p w:rsidR="003D1E24" w:rsidRPr="00FC2839" w:rsidRDefault="009C1D0F" w:rsidP="009C1D0F">
      <w:pPr>
        <w:pStyle w:val="Bullet1"/>
      </w:pPr>
      <w:r w:rsidRPr="00FC2839">
        <w:rPr>
          <w:noProof/>
          <w:lang w:val="en-US"/>
        </w:rPr>
        <w:drawing>
          <wp:anchor distT="0" distB="0" distL="114300" distR="114300" simplePos="0" relativeHeight="251845632" behindDoc="0" locked="0" layoutInCell="1" allowOverlap="1" wp14:anchorId="133DA9AA" wp14:editId="3FA298D4">
            <wp:simplePos x="0" y="0"/>
            <wp:positionH relativeFrom="column">
              <wp:posOffset>3168650</wp:posOffset>
            </wp:positionH>
            <wp:positionV relativeFrom="paragraph">
              <wp:posOffset>104140</wp:posOffset>
            </wp:positionV>
            <wp:extent cx="2477135" cy="1233170"/>
            <wp:effectExtent l="19050" t="0" r="0" b="0"/>
            <wp:wrapSquare wrapText="bothSides"/>
            <wp:docPr id="134" name="Picture 133" descr="comp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5.jpg"/>
                    <pic:cNvPicPr/>
                  </pic:nvPicPr>
                  <pic:blipFill>
                    <a:blip r:embed="rId63" cstate="print"/>
                    <a:stretch>
                      <a:fillRect/>
                    </a:stretch>
                  </pic:blipFill>
                  <pic:spPr>
                    <a:xfrm>
                      <a:off x="0" y="0"/>
                      <a:ext cx="2477135" cy="1233170"/>
                    </a:xfrm>
                    <a:prstGeom prst="rect">
                      <a:avLst/>
                    </a:prstGeom>
                  </pic:spPr>
                </pic:pic>
              </a:graphicData>
            </a:graphic>
          </wp:anchor>
        </w:drawing>
      </w:r>
      <w:r w:rsidR="003D1E24" w:rsidRPr="00FC2839">
        <w:t>Timelines that apply to acquisition</w:t>
      </w:r>
    </w:p>
    <w:p w:rsidR="003D1E24" w:rsidRPr="00FC2839" w:rsidRDefault="003D1E24" w:rsidP="009C1D0F">
      <w:pPr>
        <w:pStyle w:val="Bullet1"/>
      </w:pPr>
      <w:r w:rsidRPr="00FC2839">
        <w:t>Brands, models and types to be considered</w:t>
      </w:r>
    </w:p>
    <w:p w:rsidR="003D1E24" w:rsidRPr="00FC2839" w:rsidRDefault="003D1E24" w:rsidP="009C1D0F">
      <w:pPr>
        <w:pStyle w:val="Bullet1"/>
      </w:pPr>
      <w:r w:rsidRPr="00FC2839">
        <w:t>Restrictions that apply – such as preferred supplier arrangements, budget, compatibility, space issues, compliance requirements</w:t>
      </w:r>
    </w:p>
    <w:p w:rsidR="003D1E24" w:rsidRPr="00FC2839" w:rsidRDefault="003D1E24" w:rsidP="009C1D0F">
      <w:pPr>
        <w:pStyle w:val="Bullet1"/>
      </w:pPr>
      <w:r w:rsidRPr="00FC2839">
        <w:t>The needs of those who will be using the equipment</w:t>
      </w:r>
    </w:p>
    <w:p w:rsidR="003D1E24" w:rsidRPr="00FC2839" w:rsidRDefault="003D1E24" w:rsidP="009C1D0F">
      <w:pPr>
        <w:pStyle w:val="Bullet1"/>
      </w:pPr>
      <w:r w:rsidRPr="00FC2839">
        <w:t>Customer needs, wants and preferences</w:t>
      </w:r>
    </w:p>
    <w:p w:rsidR="003D1E24" w:rsidRPr="00FC2839" w:rsidRDefault="003D1E24" w:rsidP="009C1D0F">
      <w:pPr>
        <w:pStyle w:val="Bullet1"/>
      </w:pPr>
      <w:r w:rsidRPr="00FC2839">
        <w:t xml:space="preserve">Introduction and </w:t>
      </w:r>
      <w:r w:rsidR="00DF256B" w:rsidRPr="00FC2839">
        <w:t>installation</w:t>
      </w:r>
      <w:r w:rsidRPr="00FC2839">
        <w:t xml:space="preserve"> requirements</w:t>
      </w:r>
    </w:p>
    <w:p w:rsidR="003D1E24" w:rsidRPr="00FC2839" w:rsidRDefault="003D1E24" w:rsidP="009C1D0F">
      <w:pPr>
        <w:pStyle w:val="Bullet1"/>
      </w:pPr>
      <w:r w:rsidRPr="00FC2839">
        <w:t>Training required</w:t>
      </w:r>
    </w:p>
    <w:p w:rsidR="003D1E24" w:rsidRPr="00FC2839" w:rsidRDefault="003D1E24" w:rsidP="009C1D0F">
      <w:pPr>
        <w:pStyle w:val="Bullet1"/>
      </w:pPr>
      <w:r w:rsidRPr="00FC2839">
        <w:t>Financing arrangements</w:t>
      </w:r>
      <w:r w:rsidR="009C1D0F" w:rsidRPr="00FC2839">
        <w:t>.</w:t>
      </w:r>
    </w:p>
    <w:p w:rsidR="00631286" w:rsidRPr="00FC2839" w:rsidRDefault="00631286">
      <w:pPr>
        <w:rPr>
          <w:rFonts w:ascii="Helvetica" w:eastAsia="Times New Roman" w:hAnsi="Helvetica" w:cs="Arial"/>
          <w:color w:val="222222"/>
        </w:rPr>
      </w:pPr>
      <w:r w:rsidRPr="00FC2839">
        <w:rPr>
          <w:rFonts w:ascii="Helvetica" w:eastAsia="Times New Roman" w:hAnsi="Helvetica" w:cs="Arial"/>
          <w:color w:val="222222"/>
        </w:rPr>
        <w:br w:type="page"/>
      </w:r>
    </w:p>
    <w:p w:rsidR="00E82670" w:rsidRPr="00FC2839" w:rsidRDefault="00E82670" w:rsidP="00E82670">
      <w:pPr>
        <w:autoSpaceDE w:val="0"/>
        <w:autoSpaceDN w:val="0"/>
        <w:adjustRightInd w:val="0"/>
        <w:snapToGrid w:val="0"/>
        <w:spacing w:before="80" w:after="120" w:line="240" w:lineRule="auto"/>
        <w:ind w:right="116"/>
        <w:rPr>
          <w:rFonts w:ascii="Helvetica" w:eastAsia="Times New Roman" w:hAnsi="Helvetica" w:cs="HelveticaNeueLTStd-LtCn"/>
          <w:color w:val="000000"/>
        </w:rPr>
      </w:pPr>
      <w:r w:rsidRPr="00FC2839">
        <w:rPr>
          <w:rFonts w:ascii="Helvetica" w:eastAsia="Times New Roman" w:hAnsi="Helvetica" w:cs="HelveticaNeueLTStd-LtCn"/>
          <w:noProof/>
          <w:color w:val="000000"/>
          <w:lang w:val="en-US" w:eastAsia="en-US"/>
        </w:rPr>
        <w:lastRenderedPageBreak/>
        <w:drawing>
          <wp:anchor distT="0" distB="0" distL="114300" distR="114300" simplePos="0" relativeHeight="251813888" behindDoc="0" locked="0" layoutInCell="1" allowOverlap="1" wp14:anchorId="5BCDCE16" wp14:editId="0168105E">
            <wp:simplePos x="0" y="0"/>
            <wp:positionH relativeFrom="column">
              <wp:posOffset>19050</wp:posOffset>
            </wp:positionH>
            <wp:positionV relativeFrom="paragraph">
              <wp:posOffset>125730</wp:posOffset>
            </wp:positionV>
            <wp:extent cx="647700" cy="628650"/>
            <wp:effectExtent l="19050" t="0" r="0" b="0"/>
            <wp:wrapSquare wrapText="bothSides"/>
            <wp:docPr id="9"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E82670" w:rsidRPr="00FC2839" w:rsidRDefault="00E82670" w:rsidP="00E82670">
      <w:pPr>
        <w:spacing w:before="80" w:after="120" w:line="240" w:lineRule="auto"/>
        <w:ind w:right="116"/>
        <w:rPr>
          <w:rFonts w:ascii="Helvetica" w:hAnsi="Helvetica"/>
          <w:b/>
          <w:bCs/>
          <w:i/>
          <w:sz w:val="32"/>
          <w:szCs w:val="32"/>
        </w:rPr>
      </w:pPr>
      <w:r w:rsidRPr="00FC2839">
        <w:rPr>
          <w:rFonts w:ascii="Helvetica" w:hAnsi="Helvetica" w:cs="Chevin-DemiBold"/>
          <w:b/>
          <w:bCs/>
          <w:i/>
          <w:sz w:val="32"/>
          <w:szCs w:val="32"/>
        </w:rPr>
        <w:t xml:space="preserve">Activity </w:t>
      </w:r>
      <w:r w:rsidR="00631286" w:rsidRPr="00FC2839">
        <w:rPr>
          <w:rFonts w:ascii="Helvetica" w:hAnsi="Helvetica" w:cs="Chevin-DemiBold"/>
          <w:b/>
          <w:bCs/>
          <w:i/>
          <w:sz w:val="32"/>
          <w:szCs w:val="32"/>
        </w:rPr>
        <w:t>4</w:t>
      </w:r>
      <w:r w:rsidRPr="00FC2839">
        <w:rPr>
          <w:rFonts w:ascii="Helvetica" w:hAnsi="Helvetica" w:cs="Chevin-DemiBold"/>
          <w:b/>
          <w:bCs/>
          <w:i/>
          <w:sz w:val="32"/>
          <w:szCs w:val="32"/>
        </w:rPr>
        <w:t xml:space="preserve"> </w:t>
      </w:r>
      <w:r w:rsidR="005A2C14" w:rsidRPr="00FC2839">
        <w:rPr>
          <w:rFonts w:ascii="Helvetica" w:hAnsi="Helvetica" w:cs="Chevin-DemiBold"/>
          <w:b/>
          <w:bCs/>
          <w:i/>
          <w:sz w:val="32"/>
          <w:szCs w:val="32"/>
        </w:rPr>
        <w:t>– Identify</w:t>
      </w:r>
      <w:r w:rsidR="003166B6" w:rsidRPr="00FC2839">
        <w:rPr>
          <w:rFonts w:ascii="Helvetica" w:hAnsi="Helvetica" w:cs="Chevin-DemiBold"/>
          <w:b/>
          <w:bCs/>
          <w:i/>
          <w:sz w:val="32"/>
          <w:szCs w:val="32"/>
        </w:rPr>
        <w:t xml:space="preserve"> stakeholders</w:t>
      </w:r>
    </w:p>
    <w:p w:rsidR="00E82670" w:rsidRPr="00FC2839" w:rsidRDefault="00E82670" w:rsidP="00E82670">
      <w:pPr>
        <w:pStyle w:val="Heading3"/>
        <w:spacing w:before="80" w:after="120"/>
        <w:ind w:right="116"/>
        <w:rPr>
          <w:rFonts w:cs="HelveticaNeueLT Std Lt Cn"/>
          <w:b w:val="0"/>
          <w:color w:val="auto"/>
          <w:sz w:val="22"/>
        </w:rPr>
      </w:pPr>
    </w:p>
    <w:p w:rsidR="003166B6" w:rsidRPr="00FC2839" w:rsidRDefault="00631286" w:rsidP="00E82670">
      <w:pPr>
        <w:spacing w:before="80" w:after="120" w:line="240" w:lineRule="auto"/>
        <w:ind w:right="116"/>
        <w:rPr>
          <w:rFonts w:ascii="Helvetica" w:hAnsi="Helvetica" w:cs="HelveticaNeueLT Std Lt Cn"/>
          <w:color w:val="221E1F"/>
        </w:rPr>
      </w:pPr>
      <w:r w:rsidRPr="00FC2839">
        <w:rPr>
          <w:rFonts w:ascii="Helvetica" w:hAnsi="Helvetica" w:cs="HelveticaNeueLT Std Lt Cn"/>
          <w:noProof/>
          <w:color w:val="221E1F"/>
          <w:lang w:val="en-US" w:eastAsia="en-US"/>
        </w:rPr>
        <w:drawing>
          <wp:anchor distT="0" distB="0" distL="114300" distR="114300" simplePos="0" relativeHeight="251846656" behindDoc="0" locked="0" layoutInCell="1" allowOverlap="1" wp14:anchorId="1048889E" wp14:editId="49ADDE28">
            <wp:simplePos x="0" y="0"/>
            <wp:positionH relativeFrom="column">
              <wp:posOffset>3876675</wp:posOffset>
            </wp:positionH>
            <wp:positionV relativeFrom="paragraph">
              <wp:posOffset>221615</wp:posOffset>
            </wp:positionV>
            <wp:extent cx="1714500" cy="1143000"/>
            <wp:effectExtent l="19050" t="0" r="0" b="0"/>
            <wp:wrapSquare wrapText="bothSides"/>
            <wp:docPr id="135" name="Picture 134" descr="shutterstock_1487078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8707833.jpg"/>
                    <pic:cNvPicPr/>
                  </pic:nvPicPr>
                  <pic:blipFill>
                    <a:blip r:embed="rId64" cstate="print"/>
                    <a:stretch>
                      <a:fillRect/>
                    </a:stretch>
                  </pic:blipFill>
                  <pic:spPr>
                    <a:xfrm>
                      <a:off x="0" y="0"/>
                      <a:ext cx="1714500" cy="1143000"/>
                    </a:xfrm>
                    <a:prstGeom prst="rect">
                      <a:avLst/>
                    </a:prstGeom>
                  </pic:spPr>
                </pic:pic>
              </a:graphicData>
            </a:graphic>
          </wp:anchor>
        </w:drawing>
      </w:r>
    </w:p>
    <w:p w:rsidR="00E82670" w:rsidRPr="00FC2839" w:rsidRDefault="00E82670" w:rsidP="00FD4D78">
      <w:pPr>
        <w:pStyle w:val="BodyCopy"/>
        <w:rPr>
          <w:noProof w:val="0"/>
        </w:rPr>
      </w:pPr>
      <w:r w:rsidRPr="00FC2839">
        <w:rPr>
          <w:noProof w:val="0"/>
        </w:rPr>
        <w:t xml:space="preserve">You are asked to </w:t>
      </w:r>
      <w:r w:rsidR="003166B6" w:rsidRPr="00FC2839">
        <w:rPr>
          <w:noProof w:val="0"/>
        </w:rPr>
        <w:t>identify the different stakeholders you would consult with when planning an appropriate business computer system.</w:t>
      </w:r>
    </w:p>
    <w:p w:rsidR="003166B6" w:rsidRPr="00FC2839" w:rsidRDefault="003166B6" w:rsidP="00FD4D78">
      <w:pPr>
        <w:pStyle w:val="BodyCopy"/>
        <w:rPr>
          <w:rFonts w:eastAsia="Times New Roman" w:cs="HelveticaNeueLTStd-Lt"/>
          <w:noProof w:val="0"/>
          <w:color w:val="000000"/>
        </w:rPr>
      </w:pPr>
      <w:r w:rsidRPr="00FC2839">
        <w:rPr>
          <w:rFonts w:eastAsia="Times New Roman" w:cs="HelveticaNeueLTStd-Lt"/>
          <w:noProof w:val="0"/>
          <w:color w:val="000000"/>
        </w:rPr>
        <w:t>For each of the identified stakeholders, list the ways in which their contribution can be</w:t>
      </w:r>
      <w:r w:rsidR="005A2C14" w:rsidRPr="00FC2839">
        <w:rPr>
          <w:rFonts w:eastAsia="Times New Roman" w:cs="HelveticaNeueLTStd-Lt"/>
          <w:noProof w:val="0"/>
          <w:color w:val="000000"/>
        </w:rPr>
        <w:t xml:space="preserve"> </w:t>
      </w:r>
      <w:r w:rsidRPr="00FC2839">
        <w:rPr>
          <w:rFonts w:eastAsia="Times New Roman" w:cs="HelveticaNeueLTStd-Lt"/>
          <w:noProof w:val="0"/>
          <w:color w:val="000000"/>
        </w:rPr>
        <w:t xml:space="preserve">useful or influential in the identification of </w:t>
      </w:r>
      <w:r w:rsidR="00B16A88" w:rsidRPr="00FC2839">
        <w:rPr>
          <w:rFonts w:eastAsia="Times New Roman" w:cs="HelveticaNeueLTStd-Lt"/>
          <w:noProof w:val="0"/>
          <w:color w:val="000000"/>
        </w:rPr>
        <w:t xml:space="preserve">computer system asset </w:t>
      </w:r>
      <w:r w:rsidRPr="00FC2839">
        <w:rPr>
          <w:rFonts w:eastAsia="Times New Roman" w:cs="HelveticaNeueLTStd-Lt"/>
          <w:noProof w:val="0"/>
          <w:color w:val="000000"/>
        </w:rPr>
        <w:t>requirements.</w:t>
      </w:r>
    </w:p>
    <w:p w:rsidR="003166B6" w:rsidRPr="00FC2839" w:rsidRDefault="003166B6" w:rsidP="003166B6">
      <w:pPr>
        <w:autoSpaceDE w:val="0"/>
        <w:autoSpaceDN w:val="0"/>
        <w:adjustRightInd w:val="0"/>
        <w:snapToGrid w:val="0"/>
        <w:spacing w:after="0" w:line="240" w:lineRule="auto"/>
        <w:rPr>
          <w:rFonts w:ascii="Helvetica" w:eastAsia="Times New Roman" w:hAnsi="Helvetica" w:cs="HelveticaNeueLTStd-Lt"/>
          <w:color w:val="000000"/>
          <w:szCs w:val="24"/>
        </w:rPr>
      </w:pPr>
    </w:p>
    <w:tbl>
      <w:tblPr>
        <w:tblStyle w:val="TableGrid"/>
        <w:tblW w:w="0" w:type="auto"/>
        <w:tblLook w:val="04A0" w:firstRow="1" w:lastRow="0" w:firstColumn="1" w:lastColumn="0" w:noHBand="0" w:noVBand="1"/>
      </w:tblPr>
      <w:tblGrid>
        <w:gridCol w:w="3080"/>
        <w:gridCol w:w="3081"/>
        <w:gridCol w:w="3081"/>
      </w:tblGrid>
      <w:tr w:rsidR="003166B6" w:rsidRPr="00FC2839" w:rsidTr="003166B6">
        <w:tc>
          <w:tcPr>
            <w:tcW w:w="3080" w:type="dxa"/>
            <w:shd w:val="clear" w:color="auto" w:fill="F2F2F2" w:themeFill="background1" w:themeFillShade="F2"/>
          </w:tcPr>
          <w:p w:rsidR="003166B6" w:rsidRPr="00FC2839" w:rsidRDefault="003166B6" w:rsidP="009C1D0F">
            <w:pPr>
              <w:pStyle w:val="TableTextBold"/>
              <w:rPr>
                <w:noProof w:val="0"/>
              </w:rPr>
            </w:pPr>
            <w:r w:rsidRPr="00FC2839">
              <w:rPr>
                <w:noProof w:val="0"/>
              </w:rPr>
              <w:t>STAKEHOLDER</w:t>
            </w:r>
          </w:p>
        </w:tc>
        <w:tc>
          <w:tcPr>
            <w:tcW w:w="3081" w:type="dxa"/>
            <w:shd w:val="clear" w:color="auto" w:fill="F2F2F2" w:themeFill="background1" w:themeFillShade="F2"/>
          </w:tcPr>
          <w:p w:rsidR="003166B6" w:rsidRPr="00FC2839" w:rsidRDefault="003166B6" w:rsidP="009C1D0F">
            <w:pPr>
              <w:pStyle w:val="TableTextBold"/>
              <w:rPr>
                <w:noProof w:val="0"/>
              </w:rPr>
            </w:pPr>
            <w:r w:rsidRPr="00FC2839">
              <w:rPr>
                <w:noProof w:val="0"/>
              </w:rPr>
              <w:t>TYPE OF INPUT REQUIRED</w:t>
            </w:r>
          </w:p>
        </w:tc>
        <w:tc>
          <w:tcPr>
            <w:tcW w:w="3081" w:type="dxa"/>
            <w:shd w:val="clear" w:color="auto" w:fill="F2F2F2" w:themeFill="background1" w:themeFillShade="F2"/>
          </w:tcPr>
          <w:p w:rsidR="003166B6" w:rsidRPr="00FC2839" w:rsidRDefault="003166B6" w:rsidP="009C1D0F">
            <w:pPr>
              <w:pStyle w:val="TableTextBold"/>
              <w:rPr>
                <w:noProof w:val="0"/>
              </w:rPr>
            </w:pPr>
            <w:r w:rsidRPr="00FC2839">
              <w:rPr>
                <w:noProof w:val="0"/>
              </w:rPr>
              <w:t>METHOD TO OBTAIN INPUT</w:t>
            </w:r>
          </w:p>
        </w:tc>
      </w:tr>
      <w:tr w:rsidR="003166B6" w:rsidRPr="00FC2839" w:rsidTr="00B249EB">
        <w:tc>
          <w:tcPr>
            <w:tcW w:w="3080" w:type="dxa"/>
          </w:tcPr>
          <w:p w:rsidR="003166B6" w:rsidRPr="00FC2839" w:rsidRDefault="003166B6" w:rsidP="009C1D0F">
            <w:pPr>
              <w:pStyle w:val="TableText"/>
              <w:rPr>
                <w:noProof w:val="0"/>
              </w:rPr>
            </w:pPr>
          </w:p>
          <w:p w:rsidR="003166B6" w:rsidRPr="00FC2839" w:rsidRDefault="003166B6" w:rsidP="009C1D0F">
            <w:pPr>
              <w:pStyle w:val="TableText"/>
              <w:rPr>
                <w:noProof w:val="0"/>
              </w:rPr>
            </w:pPr>
          </w:p>
        </w:tc>
        <w:tc>
          <w:tcPr>
            <w:tcW w:w="3081" w:type="dxa"/>
          </w:tcPr>
          <w:p w:rsidR="003166B6" w:rsidRPr="00FC2839" w:rsidRDefault="003166B6" w:rsidP="009C1D0F">
            <w:pPr>
              <w:pStyle w:val="TableText"/>
              <w:rPr>
                <w:noProof w:val="0"/>
              </w:rPr>
            </w:pPr>
          </w:p>
        </w:tc>
        <w:tc>
          <w:tcPr>
            <w:tcW w:w="3081" w:type="dxa"/>
          </w:tcPr>
          <w:p w:rsidR="003166B6" w:rsidRPr="00FC2839" w:rsidRDefault="003166B6" w:rsidP="009C1D0F">
            <w:pPr>
              <w:pStyle w:val="TableText"/>
              <w:rPr>
                <w:noProof w:val="0"/>
              </w:rPr>
            </w:pPr>
          </w:p>
        </w:tc>
      </w:tr>
      <w:tr w:rsidR="003166B6" w:rsidRPr="00FC2839" w:rsidTr="00B249EB">
        <w:tc>
          <w:tcPr>
            <w:tcW w:w="3080" w:type="dxa"/>
          </w:tcPr>
          <w:p w:rsidR="003166B6" w:rsidRPr="00FC2839" w:rsidRDefault="003166B6" w:rsidP="009C1D0F">
            <w:pPr>
              <w:pStyle w:val="TableText"/>
              <w:rPr>
                <w:noProof w:val="0"/>
              </w:rPr>
            </w:pPr>
          </w:p>
          <w:p w:rsidR="003166B6" w:rsidRPr="00FC2839" w:rsidRDefault="003166B6" w:rsidP="009C1D0F">
            <w:pPr>
              <w:pStyle w:val="TableText"/>
              <w:rPr>
                <w:noProof w:val="0"/>
              </w:rPr>
            </w:pPr>
          </w:p>
        </w:tc>
        <w:tc>
          <w:tcPr>
            <w:tcW w:w="3081" w:type="dxa"/>
          </w:tcPr>
          <w:p w:rsidR="003166B6" w:rsidRPr="00FC2839" w:rsidRDefault="003166B6" w:rsidP="009C1D0F">
            <w:pPr>
              <w:pStyle w:val="TableText"/>
              <w:rPr>
                <w:noProof w:val="0"/>
              </w:rPr>
            </w:pPr>
          </w:p>
        </w:tc>
        <w:tc>
          <w:tcPr>
            <w:tcW w:w="3081" w:type="dxa"/>
          </w:tcPr>
          <w:p w:rsidR="003166B6" w:rsidRPr="00FC2839" w:rsidRDefault="003166B6" w:rsidP="009C1D0F">
            <w:pPr>
              <w:pStyle w:val="TableText"/>
              <w:rPr>
                <w:noProof w:val="0"/>
              </w:rPr>
            </w:pPr>
          </w:p>
        </w:tc>
      </w:tr>
      <w:tr w:rsidR="003166B6" w:rsidRPr="00FC2839" w:rsidTr="00B249EB">
        <w:tc>
          <w:tcPr>
            <w:tcW w:w="3080" w:type="dxa"/>
          </w:tcPr>
          <w:p w:rsidR="003166B6" w:rsidRPr="00FC2839" w:rsidRDefault="003166B6" w:rsidP="009C1D0F">
            <w:pPr>
              <w:pStyle w:val="TableText"/>
              <w:rPr>
                <w:noProof w:val="0"/>
              </w:rPr>
            </w:pPr>
          </w:p>
          <w:p w:rsidR="003166B6" w:rsidRPr="00FC2839" w:rsidRDefault="003166B6" w:rsidP="009C1D0F">
            <w:pPr>
              <w:pStyle w:val="TableText"/>
              <w:rPr>
                <w:noProof w:val="0"/>
              </w:rPr>
            </w:pPr>
          </w:p>
        </w:tc>
        <w:tc>
          <w:tcPr>
            <w:tcW w:w="3081" w:type="dxa"/>
          </w:tcPr>
          <w:p w:rsidR="003166B6" w:rsidRPr="00FC2839" w:rsidRDefault="003166B6" w:rsidP="009C1D0F">
            <w:pPr>
              <w:pStyle w:val="TableText"/>
              <w:rPr>
                <w:noProof w:val="0"/>
              </w:rPr>
            </w:pPr>
          </w:p>
        </w:tc>
        <w:tc>
          <w:tcPr>
            <w:tcW w:w="3081" w:type="dxa"/>
          </w:tcPr>
          <w:p w:rsidR="003166B6" w:rsidRPr="00FC2839" w:rsidRDefault="003166B6" w:rsidP="009C1D0F">
            <w:pPr>
              <w:pStyle w:val="TableText"/>
              <w:rPr>
                <w:noProof w:val="0"/>
              </w:rPr>
            </w:pPr>
          </w:p>
        </w:tc>
      </w:tr>
      <w:tr w:rsidR="003166B6" w:rsidRPr="00FC2839" w:rsidTr="00B249EB">
        <w:tc>
          <w:tcPr>
            <w:tcW w:w="3080" w:type="dxa"/>
          </w:tcPr>
          <w:p w:rsidR="003166B6" w:rsidRPr="00FC2839" w:rsidRDefault="003166B6" w:rsidP="009C1D0F">
            <w:pPr>
              <w:pStyle w:val="TableText"/>
              <w:rPr>
                <w:noProof w:val="0"/>
              </w:rPr>
            </w:pPr>
          </w:p>
          <w:p w:rsidR="003166B6" w:rsidRPr="00FC2839" w:rsidRDefault="003166B6" w:rsidP="009C1D0F">
            <w:pPr>
              <w:pStyle w:val="TableText"/>
              <w:rPr>
                <w:noProof w:val="0"/>
              </w:rPr>
            </w:pPr>
          </w:p>
        </w:tc>
        <w:tc>
          <w:tcPr>
            <w:tcW w:w="3081" w:type="dxa"/>
          </w:tcPr>
          <w:p w:rsidR="003166B6" w:rsidRPr="00FC2839" w:rsidRDefault="003166B6" w:rsidP="009C1D0F">
            <w:pPr>
              <w:pStyle w:val="TableText"/>
              <w:rPr>
                <w:noProof w:val="0"/>
              </w:rPr>
            </w:pPr>
          </w:p>
        </w:tc>
        <w:tc>
          <w:tcPr>
            <w:tcW w:w="3081" w:type="dxa"/>
          </w:tcPr>
          <w:p w:rsidR="003166B6" w:rsidRPr="00FC2839" w:rsidRDefault="003166B6" w:rsidP="009C1D0F">
            <w:pPr>
              <w:pStyle w:val="TableText"/>
              <w:rPr>
                <w:noProof w:val="0"/>
              </w:rPr>
            </w:pPr>
          </w:p>
        </w:tc>
      </w:tr>
      <w:tr w:rsidR="003166B6" w:rsidRPr="00FC2839" w:rsidTr="00B249EB">
        <w:tc>
          <w:tcPr>
            <w:tcW w:w="3080" w:type="dxa"/>
          </w:tcPr>
          <w:p w:rsidR="003166B6" w:rsidRPr="00FC2839" w:rsidRDefault="003166B6" w:rsidP="009C1D0F">
            <w:pPr>
              <w:pStyle w:val="TableText"/>
              <w:rPr>
                <w:noProof w:val="0"/>
              </w:rPr>
            </w:pPr>
          </w:p>
          <w:p w:rsidR="003166B6" w:rsidRPr="00FC2839" w:rsidRDefault="003166B6" w:rsidP="009C1D0F">
            <w:pPr>
              <w:pStyle w:val="TableText"/>
              <w:rPr>
                <w:noProof w:val="0"/>
              </w:rPr>
            </w:pPr>
          </w:p>
        </w:tc>
        <w:tc>
          <w:tcPr>
            <w:tcW w:w="3081" w:type="dxa"/>
          </w:tcPr>
          <w:p w:rsidR="003166B6" w:rsidRPr="00FC2839" w:rsidRDefault="003166B6" w:rsidP="009C1D0F">
            <w:pPr>
              <w:pStyle w:val="TableText"/>
              <w:rPr>
                <w:noProof w:val="0"/>
              </w:rPr>
            </w:pPr>
          </w:p>
        </w:tc>
        <w:tc>
          <w:tcPr>
            <w:tcW w:w="3081" w:type="dxa"/>
          </w:tcPr>
          <w:p w:rsidR="003166B6" w:rsidRPr="00FC2839" w:rsidRDefault="003166B6" w:rsidP="009C1D0F">
            <w:pPr>
              <w:pStyle w:val="TableText"/>
              <w:rPr>
                <w:noProof w:val="0"/>
              </w:rPr>
            </w:pPr>
          </w:p>
        </w:tc>
      </w:tr>
      <w:tr w:rsidR="003166B6" w:rsidRPr="00FC2839" w:rsidTr="00B249EB">
        <w:tc>
          <w:tcPr>
            <w:tcW w:w="3080" w:type="dxa"/>
          </w:tcPr>
          <w:p w:rsidR="003166B6" w:rsidRPr="00FC2839" w:rsidRDefault="003166B6" w:rsidP="009C1D0F">
            <w:pPr>
              <w:pStyle w:val="TableText"/>
              <w:rPr>
                <w:noProof w:val="0"/>
              </w:rPr>
            </w:pPr>
          </w:p>
          <w:p w:rsidR="003166B6" w:rsidRPr="00FC2839" w:rsidRDefault="003166B6" w:rsidP="009C1D0F">
            <w:pPr>
              <w:pStyle w:val="TableText"/>
              <w:rPr>
                <w:noProof w:val="0"/>
              </w:rPr>
            </w:pPr>
          </w:p>
        </w:tc>
        <w:tc>
          <w:tcPr>
            <w:tcW w:w="3081" w:type="dxa"/>
          </w:tcPr>
          <w:p w:rsidR="003166B6" w:rsidRPr="00FC2839" w:rsidRDefault="003166B6" w:rsidP="009C1D0F">
            <w:pPr>
              <w:pStyle w:val="TableText"/>
              <w:rPr>
                <w:noProof w:val="0"/>
              </w:rPr>
            </w:pPr>
          </w:p>
        </w:tc>
        <w:tc>
          <w:tcPr>
            <w:tcW w:w="3081" w:type="dxa"/>
          </w:tcPr>
          <w:p w:rsidR="003166B6" w:rsidRPr="00FC2839" w:rsidRDefault="003166B6" w:rsidP="009C1D0F">
            <w:pPr>
              <w:pStyle w:val="TableText"/>
              <w:rPr>
                <w:noProof w:val="0"/>
              </w:rPr>
            </w:pPr>
          </w:p>
        </w:tc>
      </w:tr>
    </w:tbl>
    <w:p w:rsidR="00A612BC" w:rsidRPr="00FC2839" w:rsidRDefault="00A612BC" w:rsidP="009C1D0F">
      <w:pPr>
        <w:pStyle w:val="BodyCopy"/>
        <w:rPr>
          <w:noProof w:val="0"/>
          <w:szCs w:val="22"/>
        </w:rPr>
      </w:pPr>
      <w:r w:rsidRPr="00FC2839">
        <w:rPr>
          <w:noProof w:val="0"/>
          <w:szCs w:val="22"/>
        </w:rPr>
        <w:br w:type="page"/>
      </w:r>
    </w:p>
    <w:p w:rsidR="00F84543" w:rsidRPr="00AC4308" w:rsidRDefault="00F84543" w:rsidP="00AC4308">
      <w:pPr>
        <w:pStyle w:val="Heading2"/>
      </w:pPr>
      <w:r w:rsidRPr="00AC4308">
        <w:lastRenderedPageBreak/>
        <w:t>1.2</w:t>
      </w:r>
      <w:r w:rsidRPr="00AC4308">
        <w:tab/>
      </w:r>
      <w:r w:rsidR="00E52520">
        <w:fldChar w:fldCharType="begin"/>
      </w:r>
      <w:r w:rsidR="00E52520">
        <w:instrText xml:space="preserve"> REF  Criteria12  \* MERGEFORMAT </w:instrText>
      </w:r>
      <w:r w:rsidR="00E52520">
        <w:fldChar w:fldCharType="separate"/>
      </w:r>
      <w:sdt>
        <w:sdtPr>
          <w:alias w:val="Criteria12"/>
          <w:tag w:val="Criteria12"/>
          <w:id w:val="26329428"/>
          <w:lock w:val="sdtLocked"/>
          <w:placeholder>
            <w:docPart w:val="56008EBE658C4764925869B80BB2EA55"/>
          </w:placeholder>
        </w:sdtPr>
        <w:sdtEndPr/>
        <w:sdtContent>
          <w:r w:rsidR="0093327F" w:rsidRPr="00AC4308">
            <w:rPr>
              <w:rStyle w:val="PlaceholderText"/>
              <w:color w:val="45545F"/>
            </w:rPr>
            <w:t xml:space="preserve">Monitor effectiveness through assessment of </w:t>
          </w:r>
          <w:r w:rsidR="0093327F" w:rsidRPr="00AC4308">
            <w:t>productivity and efficiency</w:t>
          </w:r>
        </w:sdtContent>
      </w:sdt>
      <w:r w:rsidR="00E52520">
        <w:fldChar w:fldCharType="end"/>
      </w:r>
    </w:p>
    <w:p w:rsidR="00F62438" w:rsidRDefault="00F84543" w:rsidP="00442D39">
      <w:pPr>
        <w:pStyle w:val="Heading3"/>
      </w:pPr>
      <w:r w:rsidRPr="00442D39">
        <w:t>Introduction</w:t>
      </w:r>
    </w:p>
    <w:p w:rsidR="00A91748" w:rsidRPr="00AC4308" w:rsidRDefault="00A91748" w:rsidP="00AC4308">
      <w:pPr>
        <w:pStyle w:val="BodyCopy"/>
      </w:pPr>
      <w:r w:rsidRPr="00AC4308">
        <w:t>As manager it is your overall responsibility to see that systems are set up to ensure that the condition and performance of business computer systems and regularly monitored, reported and discussed within the enterprise.</w:t>
      </w:r>
    </w:p>
    <w:p w:rsidR="006E41AB" w:rsidRPr="00FC2839" w:rsidRDefault="00055652" w:rsidP="00FD4D78">
      <w:pPr>
        <w:pStyle w:val="BodyCopy"/>
        <w:rPr>
          <w:noProof w:val="0"/>
        </w:rPr>
      </w:pPr>
      <w:r w:rsidRPr="00FC2839">
        <w:rPr>
          <w:lang w:val="en-US" w:eastAsia="en-US"/>
        </w:rPr>
        <w:drawing>
          <wp:anchor distT="0" distB="0" distL="114300" distR="114300" simplePos="0" relativeHeight="251853824" behindDoc="0" locked="0" layoutInCell="1" allowOverlap="1" wp14:anchorId="2E3071D2" wp14:editId="138B59E3">
            <wp:simplePos x="0" y="0"/>
            <wp:positionH relativeFrom="column">
              <wp:posOffset>3659505</wp:posOffset>
            </wp:positionH>
            <wp:positionV relativeFrom="paragraph">
              <wp:posOffset>337185</wp:posOffset>
            </wp:positionV>
            <wp:extent cx="1933575" cy="1285875"/>
            <wp:effectExtent l="19050" t="0" r="9525" b="0"/>
            <wp:wrapSquare wrapText="bothSides"/>
            <wp:docPr id="142" name="Picture 141" descr="shutterstock_1664358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6435832.jpg"/>
                    <pic:cNvPicPr/>
                  </pic:nvPicPr>
                  <pic:blipFill>
                    <a:blip r:embed="rId65" cstate="print"/>
                    <a:stretch>
                      <a:fillRect/>
                    </a:stretch>
                  </pic:blipFill>
                  <pic:spPr>
                    <a:xfrm>
                      <a:off x="0" y="0"/>
                      <a:ext cx="1933575" cy="1285875"/>
                    </a:xfrm>
                    <a:prstGeom prst="rect">
                      <a:avLst/>
                    </a:prstGeom>
                  </pic:spPr>
                </pic:pic>
              </a:graphicData>
            </a:graphic>
          </wp:anchor>
        </w:drawing>
      </w:r>
      <w:r w:rsidR="006E41AB" w:rsidRPr="00FC2839">
        <w:rPr>
          <w:noProof w:val="0"/>
        </w:rPr>
        <w:t>Many assets purc</w:t>
      </w:r>
      <w:r w:rsidR="00B16A88" w:rsidRPr="00FC2839">
        <w:rPr>
          <w:noProof w:val="0"/>
        </w:rPr>
        <w:t xml:space="preserve">hased by a business, including </w:t>
      </w:r>
      <w:r w:rsidR="006E41AB" w:rsidRPr="00FC2839">
        <w:rPr>
          <w:noProof w:val="0"/>
        </w:rPr>
        <w:t>computer system assets will need to have their performance monitored.</w:t>
      </w:r>
    </w:p>
    <w:p w:rsidR="006E41AB" w:rsidRPr="00FC2839" w:rsidRDefault="006E41AB" w:rsidP="00FD4D78">
      <w:pPr>
        <w:pStyle w:val="BodyCopy"/>
        <w:rPr>
          <w:noProof w:val="0"/>
        </w:rPr>
      </w:pPr>
      <w:r w:rsidRPr="00FC2839">
        <w:rPr>
          <w:noProof w:val="0"/>
        </w:rPr>
        <w:t>Monitoring performance allows more informed decisions to be made about the effectiveness of the item in relation to the purpose for which it was acquired, and to guide future purchasing decisions when replacement or supplementary items n</w:t>
      </w:r>
      <w:r w:rsidR="00055652" w:rsidRPr="00FC2839">
        <w:rPr>
          <w:noProof w:val="0"/>
        </w:rPr>
        <w:t>e</w:t>
      </w:r>
      <w:r w:rsidRPr="00FC2839">
        <w:rPr>
          <w:noProof w:val="0"/>
        </w:rPr>
        <w:t>ed to be obtained.</w:t>
      </w:r>
    </w:p>
    <w:p w:rsidR="006E41AB" w:rsidRPr="00FC2839" w:rsidRDefault="006E41AB" w:rsidP="00FD4D78">
      <w:pPr>
        <w:pStyle w:val="BodyCopy"/>
        <w:rPr>
          <w:noProof w:val="0"/>
        </w:rPr>
      </w:pPr>
      <w:r w:rsidRPr="00FC2839">
        <w:rPr>
          <w:noProof w:val="0"/>
        </w:rPr>
        <w:t>It is important to understand the possible processes that can be used to determine resource use and performance.</w:t>
      </w:r>
    </w:p>
    <w:p w:rsidR="00773767" w:rsidRPr="00FC2839" w:rsidRDefault="00773767" w:rsidP="00FD4D78">
      <w:pPr>
        <w:pStyle w:val="BodyCopy"/>
        <w:rPr>
          <w:noProof w:val="0"/>
        </w:rPr>
      </w:pPr>
      <w:r w:rsidRPr="00FC2839">
        <w:rPr>
          <w:noProof w:val="0"/>
        </w:rPr>
        <w:t>Before we look at the need to purchase or upgrade a computer system, it is important to monitor and evaluate the effectiveness of the current computer system currently being used by a tourism organisation.</w:t>
      </w:r>
    </w:p>
    <w:p w:rsidR="00A91748" w:rsidRPr="00FC2839" w:rsidRDefault="00B16A88" w:rsidP="00653167">
      <w:pPr>
        <w:pStyle w:val="Heading3"/>
        <w:rPr>
          <w:szCs w:val="28"/>
        </w:rPr>
      </w:pPr>
      <w:r w:rsidRPr="00FC2839">
        <w:rPr>
          <w:szCs w:val="28"/>
        </w:rPr>
        <w:t>Computer system a</w:t>
      </w:r>
      <w:r w:rsidR="00A91748" w:rsidRPr="00FC2839">
        <w:rPr>
          <w:szCs w:val="28"/>
        </w:rPr>
        <w:t xml:space="preserve">sset </w:t>
      </w:r>
      <w:r w:rsidRPr="00FC2839">
        <w:rPr>
          <w:szCs w:val="28"/>
        </w:rPr>
        <w:t>m</w:t>
      </w:r>
      <w:r w:rsidR="00A91748" w:rsidRPr="00FC2839">
        <w:rPr>
          <w:szCs w:val="28"/>
        </w:rPr>
        <w:t>anagement</w:t>
      </w:r>
    </w:p>
    <w:p w:rsidR="00A91748" w:rsidRPr="00FC2839" w:rsidRDefault="00B16A88" w:rsidP="00FD4D78">
      <w:pPr>
        <w:pStyle w:val="BodyCopy"/>
        <w:rPr>
          <w:noProof w:val="0"/>
          <w:szCs w:val="24"/>
        </w:rPr>
      </w:pPr>
      <w:r w:rsidRPr="00FC2839">
        <w:rPr>
          <w:noProof w:val="0"/>
          <w:szCs w:val="24"/>
        </w:rPr>
        <w:t>Computer system a</w:t>
      </w:r>
      <w:r w:rsidR="00A91748" w:rsidRPr="00FC2839">
        <w:rPr>
          <w:noProof w:val="0"/>
          <w:szCs w:val="24"/>
        </w:rPr>
        <w:t xml:space="preserve">sset management, is the way in which we look after the </w:t>
      </w:r>
      <w:r w:rsidRPr="00FC2839">
        <w:rPr>
          <w:noProof w:val="0"/>
          <w:szCs w:val="24"/>
        </w:rPr>
        <w:t xml:space="preserve">computer </w:t>
      </w:r>
      <w:r w:rsidR="00A91748" w:rsidRPr="00FC2839">
        <w:rPr>
          <w:noProof w:val="0"/>
          <w:szCs w:val="24"/>
        </w:rPr>
        <w:t xml:space="preserve">assets in our organisation, either day-to-day (maintenance and operations) or in the medium to long term (strategic and forward planning). </w:t>
      </w:r>
    </w:p>
    <w:p w:rsidR="00A91748" w:rsidRPr="00FC2839" w:rsidRDefault="00B16A88" w:rsidP="00FD4D78">
      <w:pPr>
        <w:pStyle w:val="BodyCopy"/>
        <w:rPr>
          <w:noProof w:val="0"/>
          <w:szCs w:val="24"/>
        </w:rPr>
      </w:pPr>
      <w:r w:rsidRPr="00FC2839">
        <w:rPr>
          <w:noProof w:val="0"/>
          <w:szCs w:val="24"/>
        </w:rPr>
        <w:t xml:space="preserve">Computer system asset management </w:t>
      </w:r>
      <w:r w:rsidR="00A91748" w:rsidRPr="00FC2839">
        <w:rPr>
          <w:noProof w:val="0"/>
          <w:szCs w:val="24"/>
        </w:rPr>
        <w:t xml:space="preserve">is the process of guiding the acquisition, use and disposal of </w:t>
      </w:r>
      <w:r w:rsidR="00413A31" w:rsidRPr="00FC2839">
        <w:rPr>
          <w:noProof w:val="0"/>
          <w:szCs w:val="24"/>
        </w:rPr>
        <w:t xml:space="preserve">business computer system </w:t>
      </w:r>
      <w:r w:rsidR="00A91748" w:rsidRPr="00FC2839">
        <w:rPr>
          <w:noProof w:val="0"/>
          <w:szCs w:val="24"/>
        </w:rPr>
        <w:t>assets to make the most of their service delivery potential and manage the related risks and costs over their entire life’.</w:t>
      </w:r>
    </w:p>
    <w:p w:rsidR="00A91748" w:rsidRPr="00FC2839" w:rsidRDefault="00413A31" w:rsidP="00FD4D78">
      <w:pPr>
        <w:pStyle w:val="BodyCopy"/>
        <w:rPr>
          <w:noProof w:val="0"/>
          <w:szCs w:val="24"/>
        </w:rPr>
      </w:pPr>
      <w:r w:rsidRPr="00FC2839">
        <w:rPr>
          <w:noProof w:val="0"/>
          <w:szCs w:val="24"/>
        </w:rPr>
        <w:t>Business computer system a</w:t>
      </w:r>
      <w:r w:rsidR="00A91748" w:rsidRPr="00FC2839">
        <w:rPr>
          <w:noProof w:val="0"/>
          <w:szCs w:val="24"/>
        </w:rPr>
        <w:t>sset management is directly associated with the following:</w:t>
      </w:r>
    </w:p>
    <w:p w:rsidR="00A91748" w:rsidRPr="00FC2839" w:rsidRDefault="00A91748" w:rsidP="009C1D0F">
      <w:pPr>
        <w:pStyle w:val="Bullet1"/>
      </w:pPr>
      <w:r w:rsidRPr="00FC2839">
        <w:t>The current or desired levels of service of our customers</w:t>
      </w:r>
    </w:p>
    <w:p w:rsidR="00A91748" w:rsidRPr="00FC2839" w:rsidRDefault="00A91748" w:rsidP="009C1D0F">
      <w:pPr>
        <w:pStyle w:val="Bullet1"/>
      </w:pPr>
      <w:r w:rsidRPr="00FC2839">
        <w:t>The associated costs in providing these services</w:t>
      </w:r>
    </w:p>
    <w:p w:rsidR="00A91748" w:rsidRPr="00FC2839" w:rsidRDefault="00A91748" w:rsidP="009C1D0F">
      <w:pPr>
        <w:pStyle w:val="Bullet1"/>
      </w:pPr>
      <w:r w:rsidRPr="00FC2839">
        <w:t>The practices and systems that assist in achieving this in the most effective and efficient ways</w:t>
      </w:r>
      <w:r w:rsidR="009C1D0F" w:rsidRPr="00FC2839">
        <w:t>.</w:t>
      </w:r>
    </w:p>
    <w:p w:rsidR="00A91748" w:rsidRPr="00FC2839" w:rsidRDefault="00A91748" w:rsidP="00FD4D78">
      <w:pPr>
        <w:pStyle w:val="BodyCopy"/>
        <w:rPr>
          <w:noProof w:val="0"/>
          <w:szCs w:val="24"/>
        </w:rPr>
      </w:pPr>
      <w:r w:rsidRPr="00FC2839">
        <w:rPr>
          <w:noProof w:val="0"/>
          <w:szCs w:val="24"/>
        </w:rPr>
        <w:t>Managers now find themselves involved in all or some of the following activities:</w:t>
      </w:r>
    </w:p>
    <w:p w:rsidR="00A91748" w:rsidRPr="00FC2839" w:rsidRDefault="00055652" w:rsidP="009C1D0F">
      <w:pPr>
        <w:pStyle w:val="Bullet1"/>
      </w:pPr>
      <w:r w:rsidRPr="00FC2839">
        <w:rPr>
          <w:noProof/>
          <w:lang w:val="en-US"/>
        </w:rPr>
        <w:drawing>
          <wp:anchor distT="0" distB="0" distL="114300" distR="114300" simplePos="0" relativeHeight="251825152" behindDoc="0" locked="0" layoutInCell="1" allowOverlap="1" wp14:anchorId="64040FB6" wp14:editId="0ADBA671">
            <wp:simplePos x="0" y="0"/>
            <wp:positionH relativeFrom="column">
              <wp:posOffset>4543425</wp:posOffset>
            </wp:positionH>
            <wp:positionV relativeFrom="paragraph">
              <wp:posOffset>105410</wp:posOffset>
            </wp:positionV>
            <wp:extent cx="1047750" cy="1524000"/>
            <wp:effectExtent l="19050" t="0" r="0" b="0"/>
            <wp:wrapSquare wrapText="bothSides"/>
            <wp:docPr id="248" name="Picture 40" descr="shutterstock_143143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3143042.jpg"/>
                    <pic:cNvPicPr/>
                  </pic:nvPicPr>
                  <pic:blipFill>
                    <a:blip r:embed="rId66" cstate="print"/>
                    <a:stretch>
                      <a:fillRect/>
                    </a:stretch>
                  </pic:blipFill>
                  <pic:spPr>
                    <a:xfrm>
                      <a:off x="0" y="0"/>
                      <a:ext cx="1047750" cy="1524000"/>
                    </a:xfrm>
                    <a:prstGeom prst="rect">
                      <a:avLst/>
                    </a:prstGeom>
                  </pic:spPr>
                </pic:pic>
              </a:graphicData>
            </a:graphic>
          </wp:anchor>
        </w:drawing>
      </w:r>
      <w:r w:rsidR="00A91748" w:rsidRPr="00FC2839">
        <w:t>Planning for assets</w:t>
      </w:r>
    </w:p>
    <w:p w:rsidR="00A91748" w:rsidRPr="00FC2839" w:rsidRDefault="00A91748" w:rsidP="009C1D0F">
      <w:pPr>
        <w:pStyle w:val="Bullet1"/>
      </w:pPr>
      <w:r w:rsidRPr="00FC2839">
        <w:t>Creating or acquiring new assets</w:t>
      </w:r>
    </w:p>
    <w:p w:rsidR="00A91748" w:rsidRPr="00FC2839" w:rsidRDefault="00A91748" w:rsidP="009C1D0F">
      <w:pPr>
        <w:pStyle w:val="Bullet1"/>
      </w:pPr>
      <w:r w:rsidRPr="00FC2839">
        <w:t>Accounting for assets and determining the actual cost of the services they provide</w:t>
      </w:r>
    </w:p>
    <w:p w:rsidR="00A91748" w:rsidRPr="00FC2839" w:rsidRDefault="00A91748" w:rsidP="009C1D0F">
      <w:pPr>
        <w:pStyle w:val="Bullet1"/>
      </w:pPr>
      <w:r w:rsidRPr="00FC2839">
        <w:t>Operating and maintaining assets</w:t>
      </w:r>
    </w:p>
    <w:p w:rsidR="00A91748" w:rsidRPr="00FC2839" w:rsidRDefault="00A91748" w:rsidP="009C1D0F">
      <w:pPr>
        <w:pStyle w:val="Bullet1"/>
      </w:pPr>
      <w:r w:rsidRPr="00FC2839">
        <w:t>Monitoring performance and condition of assets</w:t>
      </w:r>
    </w:p>
    <w:p w:rsidR="00A91748" w:rsidRPr="00FC2839" w:rsidRDefault="00A91748" w:rsidP="009C1D0F">
      <w:pPr>
        <w:pStyle w:val="Bullet1"/>
      </w:pPr>
      <w:r w:rsidRPr="00FC2839">
        <w:t>Assessing refurbishment, renewal and replacement options</w:t>
      </w:r>
    </w:p>
    <w:p w:rsidR="00A91748" w:rsidRPr="00FC2839" w:rsidRDefault="00A91748" w:rsidP="009C1D0F">
      <w:pPr>
        <w:pStyle w:val="Bullet1"/>
      </w:pPr>
      <w:r w:rsidRPr="00FC2839">
        <w:lastRenderedPageBreak/>
        <w:t>Disposing of assets that are no longer required</w:t>
      </w:r>
    </w:p>
    <w:p w:rsidR="00A91748" w:rsidRPr="00FC2839" w:rsidRDefault="00A91748" w:rsidP="009C1D0F">
      <w:pPr>
        <w:pStyle w:val="Bullet1"/>
      </w:pPr>
      <w:r w:rsidRPr="00FC2839">
        <w:t>Auditing the way in which assets are managed and the asset management practices and procedures</w:t>
      </w:r>
    </w:p>
    <w:p w:rsidR="00A91748" w:rsidRPr="00FC2839" w:rsidRDefault="00A91748" w:rsidP="009C1D0F">
      <w:pPr>
        <w:pStyle w:val="Bullet1"/>
      </w:pPr>
      <w:r w:rsidRPr="00FC2839">
        <w:t>Identifying and working to minimise life cycle costs of new assets.</w:t>
      </w:r>
    </w:p>
    <w:p w:rsidR="00A91748" w:rsidRPr="00FC2839" w:rsidRDefault="00B16A88" w:rsidP="00653167">
      <w:pPr>
        <w:pStyle w:val="Heading3"/>
        <w:rPr>
          <w:szCs w:val="28"/>
        </w:rPr>
      </w:pPr>
      <w:r w:rsidRPr="00FC2839">
        <w:rPr>
          <w:szCs w:val="28"/>
        </w:rPr>
        <w:t>Computer system asset</w:t>
      </w:r>
      <w:r w:rsidR="00A91748" w:rsidRPr="00FC2839">
        <w:rPr>
          <w:szCs w:val="28"/>
        </w:rPr>
        <w:t xml:space="preserve"> monitoring system</w:t>
      </w:r>
    </w:p>
    <w:p w:rsidR="00A91748" w:rsidRPr="00FC2839" w:rsidRDefault="00A91748" w:rsidP="00FD4D78">
      <w:pPr>
        <w:pStyle w:val="BodyCopy"/>
        <w:rPr>
          <w:noProof w:val="0"/>
        </w:rPr>
      </w:pPr>
      <w:r w:rsidRPr="00FC2839">
        <w:rPr>
          <w:noProof w:val="0"/>
        </w:rPr>
        <w:t xml:space="preserve">An asset monitoring system collects and reports information on the condition and performance of </w:t>
      </w:r>
      <w:r w:rsidR="00B16A88" w:rsidRPr="00FC2839">
        <w:rPr>
          <w:noProof w:val="0"/>
        </w:rPr>
        <w:t xml:space="preserve">computer </w:t>
      </w:r>
      <w:r w:rsidRPr="00FC2839">
        <w:rPr>
          <w:noProof w:val="0"/>
        </w:rPr>
        <w:t>assets.</w:t>
      </w:r>
    </w:p>
    <w:p w:rsidR="00A91748" w:rsidRPr="00FC2839" w:rsidRDefault="00A91748" w:rsidP="00FD4D78">
      <w:pPr>
        <w:pStyle w:val="BodyCopy"/>
        <w:rPr>
          <w:noProof w:val="0"/>
        </w:rPr>
      </w:pPr>
      <w:r w:rsidRPr="00FC2839">
        <w:rPr>
          <w:noProof w:val="0"/>
        </w:rPr>
        <w:t>The performance of the asset is evaluated against the level of service provided to the customer. This can generally be measured in terms of reliability, availability, capacity and meeting customer demands and needs.</w:t>
      </w:r>
    </w:p>
    <w:p w:rsidR="00A91748" w:rsidRPr="00FC2839" w:rsidRDefault="00A91748" w:rsidP="00FD4D78">
      <w:pPr>
        <w:pStyle w:val="BodyCopy"/>
        <w:rPr>
          <w:noProof w:val="0"/>
        </w:rPr>
      </w:pPr>
      <w:r w:rsidRPr="00FC2839">
        <w:rPr>
          <w:noProof w:val="0"/>
        </w:rPr>
        <w:t>Typical questions that may be answered by effectively monitoring the assets include:</w:t>
      </w:r>
    </w:p>
    <w:p w:rsidR="00A91748" w:rsidRPr="00FC2839" w:rsidRDefault="00A91748" w:rsidP="009C1D0F">
      <w:pPr>
        <w:pStyle w:val="BodyCopyBold"/>
        <w:rPr>
          <w:noProof w:val="0"/>
        </w:rPr>
      </w:pPr>
      <w:r w:rsidRPr="00FC2839">
        <w:rPr>
          <w:noProof w:val="0"/>
        </w:rPr>
        <w:t>Condition assessment</w:t>
      </w:r>
    </w:p>
    <w:p w:rsidR="00A91748" w:rsidRPr="00FC2839" w:rsidRDefault="00A91748" w:rsidP="009C1D0F">
      <w:pPr>
        <w:pStyle w:val="Bullet1"/>
      </w:pPr>
      <w:r w:rsidRPr="00FC2839">
        <w:t>Where is the asset in its life cycle?</w:t>
      </w:r>
    </w:p>
    <w:p w:rsidR="00A91748" w:rsidRPr="00FC2839" w:rsidRDefault="00A91748" w:rsidP="009C1D0F">
      <w:pPr>
        <w:pStyle w:val="Bullet1"/>
      </w:pPr>
      <w:r w:rsidRPr="00FC2839">
        <w:t>When was the asset constructed, last replaced or refurbished?</w:t>
      </w:r>
    </w:p>
    <w:p w:rsidR="00A91748" w:rsidRPr="00FC2839" w:rsidRDefault="00A91748" w:rsidP="009C1D0F">
      <w:pPr>
        <w:pStyle w:val="Bullet1"/>
      </w:pPr>
      <w:r w:rsidRPr="00FC2839">
        <w:rPr>
          <w:noProof/>
          <w:lang w:val="en-US"/>
        </w:rPr>
        <w:drawing>
          <wp:anchor distT="0" distB="0" distL="114300" distR="114300" simplePos="0" relativeHeight="251817984" behindDoc="0" locked="0" layoutInCell="1" allowOverlap="1" wp14:anchorId="278CF10E" wp14:editId="65085BCF">
            <wp:simplePos x="0" y="0"/>
            <wp:positionH relativeFrom="column">
              <wp:posOffset>3800475</wp:posOffset>
            </wp:positionH>
            <wp:positionV relativeFrom="paragraph">
              <wp:posOffset>128905</wp:posOffset>
            </wp:positionV>
            <wp:extent cx="1688465" cy="1123950"/>
            <wp:effectExtent l="19050" t="0" r="6985" b="0"/>
            <wp:wrapSquare wrapText="bothSides"/>
            <wp:docPr id="232" name="Picture 142" descr="shutterstock_682503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68250304.jpg"/>
                    <pic:cNvPicPr/>
                  </pic:nvPicPr>
                  <pic:blipFill>
                    <a:blip r:embed="rId67" cstate="print"/>
                    <a:stretch>
                      <a:fillRect/>
                    </a:stretch>
                  </pic:blipFill>
                  <pic:spPr>
                    <a:xfrm>
                      <a:off x="0" y="0"/>
                      <a:ext cx="1688465" cy="1123950"/>
                    </a:xfrm>
                    <a:prstGeom prst="rect">
                      <a:avLst/>
                    </a:prstGeom>
                  </pic:spPr>
                </pic:pic>
              </a:graphicData>
            </a:graphic>
          </wp:anchor>
        </w:drawing>
      </w:r>
      <w:r w:rsidRPr="00FC2839">
        <w:t>What is the asset’s effective or expected life?</w:t>
      </w:r>
    </w:p>
    <w:p w:rsidR="00A91748" w:rsidRPr="00FC2839" w:rsidRDefault="00A91748" w:rsidP="009C1D0F">
      <w:pPr>
        <w:pStyle w:val="Bullet1"/>
      </w:pPr>
      <w:r w:rsidRPr="00FC2839">
        <w:t>What is the residual life of the asset before:</w:t>
      </w:r>
    </w:p>
    <w:p w:rsidR="00A91748" w:rsidRPr="00FC2839" w:rsidRDefault="00A91748" w:rsidP="009C1D0F">
      <w:pPr>
        <w:pStyle w:val="Bullet2"/>
        <w:rPr>
          <w:lang w:val="en-AU"/>
        </w:rPr>
      </w:pPr>
      <w:r w:rsidRPr="00FC2839">
        <w:rPr>
          <w:lang w:val="en-AU"/>
        </w:rPr>
        <w:t>Replacement is necessary?</w:t>
      </w:r>
    </w:p>
    <w:p w:rsidR="00A91748" w:rsidRPr="00FC2839" w:rsidRDefault="00A91748" w:rsidP="009C1D0F">
      <w:pPr>
        <w:pStyle w:val="Bullet2"/>
        <w:rPr>
          <w:lang w:val="en-AU"/>
        </w:rPr>
      </w:pPr>
      <w:r w:rsidRPr="00FC2839">
        <w:rPr>
          <w:lang w:val="en-AU"/>
        </w:rPr>
        <w:t>Refurbishment is required?</w:t>
      </w:r>
    </w:p>
    <w:p w:rsidR="00A91748" w:rsidRPr="00FC2839" w:rsidRDefault="00A91748" w:rsidP="009C1D0F">
      <w:pPr>
        <w:pStyle w:val="Bullet1"/>
      </w:pPr>
      <w:r w:rsidRPr="00FC2839">
        <w:t>Has the asset been inspected and by whom, using what process?</w:t>
      </w:r>
    </w:p>
    <w:p w:rsidR="00A91748" w:rsidRPr="00FC2839" w:rsidRDefault="00A91748" w:rsidP="009C1D0F">
      <w:pPr>
        <w:pStyle w:val="Bullet1"/>
      </w:pPr>
      <w:r w:rsidRPr="00FC2839">
        <w:t>Can the asset’s deterioration be measured and predicted?</w:t>
      </w:r>
    </w:p>
    <w:p w:rsidR="00A91748" w:rsidRPr="00FC2839" w:rsidRDefault="00A91748" w:rsidP="009C1D0F">
      <w:pPr>
        <w:pStyle w:val="Bullet1"/>
      </w:pPr>
      <w:r w:rsidRPr="00FC2839">
        <w:t>Can the asset’s failure be predicated? If so, how?</w:t>
      </w:r>
    </w:p>
    <w:p w:rsidR="00A91748" w:rsidRPr="00FC2839" w:rsidRDefault="00A91748" w:rsidP="009C1D0F">
      <w:pPr>
        <w:pStyle w:val="Bullet1"/>
      </w:pPr>
      <w:r w:rsidRPr="00FC2839">
        <w:t>Can planned maintenance prevent the asset’s failure or extend the time before failure?</w:t>
      </w:r>
    </w:p>
    <w:p w:rsidR="00A91748" w:rsidRPr="00FC2839" w:rsidRDefault="00A91748" w:rsidP="009C1D0F">
      <w:pPr>
        <w:pStyle w:val="Bullet1"/>
      </w:pPr>
      <w:r w:rsidRPr="00FC2839">
        <w:t>Can the asset be refurbished?</w:t>
      </w:r>
    </w:p>
    <w:p w:rsidR="00A91748" w:rsidRPr="00FC2839" w:rsidRDefault="00A91748" w:rsidP="009C1D0F">
      <w:pPr>
        <w:pStyle w:val="Bullet1"/>
      </w:pPr>
      <w:r w:rsidRPr="00FC2839">
        <w:t>What will it cost to refurbish the asset?</w:t>
      </w:r>
    </w:p>
    <w:p w:rsidR="00A91748" w:rsidRPr="00FC2839" w:rsidRDefault="00A91748" w:rsidP="009C1D0F">
      <w:pPr>
        <w:pStyle w:val="Bullet1"/>
      </w:pPr>
      <w:r w:rsidRPr="00FC2839">
        <w:t>What level of service will the asset deliver once it is refurbished?</w:t>
      </w:r>
    </w:p>
    <w:p w:rsidR="00A91748" w:rsidRPr="00FC2839" w:rsidRDefault="00A91748" w:rsidP="009C1D0F">
      <w:pPr>
        <w:pStyle w:val="Bullet1"/>
      </w:pPr>
      <w:r w:rsidRPr="00FC2839">
        <w:t>Is the asset technically or commercially obsolete?</w:t>
      </w:r>
    </w:p>
    <w:p w:rsidR="00A91748" w:rsidRPr="00FC2839" w:rsidRDefault="00A91748" w:rsidP="009C1D0F">
      <w:pPr>
        <w:pStyle w:val="BodyCopyBold"/>
        <w:rPr>
          <w:noProof w:val="0"/>
        </w:rPr>
      </w:pPr>
      <w:r w:rsidRPr="00FC2839">
        <w:rPr>
          <w:noProof w:val="0"/>
        </w:rPr>
        <w:t>Performance monitoring</w:t>
      </w:r>
    </w:p>
    <w:p w:rsidR="00A91748" w:rsidRPr="00FC2839" w:rsidRDefault="00A91748" w:rsidP="009C1D0F">
      <w:pPr>
        <w:pStyle w:val="Bullet1"/>
      </w:pPr>
      <w:r w:rsidRPr="00FC2839">
        <w:rPr>
          <w:noProof/>
          <w:lang w:val="en-US"/>
        </w:rPr>
        <w:drawing>
          <wp:anchor distT="0" distB="0" distL="114300" distR="114300" simplePos="0" relativeHeight="251819008" behindDoc="0" locked="0" layoutInCell="1" allowOverlap="1" wp14:anchorId="0CB6F71C" wp14:editId="623297A8">
            <wp:simplePos x="0" y="0"/>
            <wp:positionH relativeFrom="column">
              <wp:posOffset>3600450</wp:posOffset>
            </wp:positionH>
            <wp:positionV relativeFrom="paragraph">
              <wp:posOffset>151765</wp:posOffset>
            </wp:positionV>
            <wp:extent cx="1864995" cy="1066800"/>
            <wp:effectExtent l="19050" t="0" r="1905" b="0"/>
            <wp:wrapSquare wrapText="bothSides"/>
            <wp:docPr id="237" name="Picture 145" descr="A9 shutterstock_1553108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9 shutterstock_155310890.jpg"/>
                    <pic:cNvPicPr/>
                  </pic:nvPicPr>
                  <pic:blipFill>
                    <a:blip r:embed="rId68" cstate="print"/>
                    <a:stretch>
                      <a:fillRect/>
                    </a:stretch>
                  </pic:blipFill>
                  <pic:spPr>
                    <a:xfrm>
                      <a:off x="0" y="0"/>
                      <a:ext cx="1864995" cy="1066800"/>
                    </a:xfrm>
                    <a:prstGeom prst="rect">
                      <a:avLst/>
                    </a:prstGeom>
                  </pic:spPr>
                </pic:pic>
              </a:graphicData>
            </a:graphic>
          </wp:anchor>
        </w:drawing>
      </w:r>
      <w:r w:rsidRPr="00FC2839">
        <w:t>Is the asset performing adequately for:</w:t>
      </w:r>
    </w:p>
    <w:p w:rsidR="00A91748" w:rsidRPr="00FC2839" w:rsidRDefault="00A91748" w:rsidP="009C1D0F">
      <w:pPr>
        <w:pStyle w:val="Bullet2"/>
        <w:rPr>
          <w:lang w:val="en-AU"/>
        </w:rPr>
      </w:pPr>
      <w:r w:rsidRPr="00FC2839">
        <w:rPr>
          <w:lang w:val="en-AU"/>
        </w:rPr>
        <w:t>Reliability?</w:t>
      </w:r>
    </w:p>
    <w:p w:rsidR="00A91748" w:rsidRPr="00FC2839" w:rsidRDefault="00A91748" w:rsidP="009C1D0F">
      <w:pPr>
        <w:pStyle w:val="Bullet2"/>
        <w:rPr>
          <w:lang w:val="en-AU"/>
        </w:rPr>
      </w:pPr>
      <w:r w:rsidRPr="00FC2839">
        <w:rPr>
          <w:lang w:val="en-AU"/>
        </w:rPr>
        <w:t>Demands on its use or capacity?</w:t>
      </w:r>
    </w:p>
    <w:p w:rsidR="00A91748" w:rsidRPr="00FC2839" w:rsidRDefault="00A91748" w:rsidP="009C1D0F">
      <w:pPr>
        <w:pStyle w:val="Bullet2"/>
        <w:rPr>
          <w:lang w:val="en-AU"/>
        </w:rPr>
      </w:pPr>
      <w:r w:rsidRPr="00FC2839">
        <w:rPr>
          <w:lang w:val="en-AU"/>
        </w:rPr>
        <w:t>User needs?</w:t>
      </w:r>
    </w:p>
    <w:p w:rsidR="00A91748" w:rsidRPr="00FC2839" w:rsidRDefault="00A91748" w:rsidP="009C1D0F">
      <w:pPr>
        <w:pStyle w:val="Bullet1"/>
      </w:pPr>
      <w:r w:rsidRPr="00FC2839">
        <w:t>What is the asset’s current utilisation rate compared to its total capacity? Is it below, at or above its capacity?</w:t>
      </w:r>
    </w:p>
    <w:p w:rsidR="00A91748" w:rsidRPr="00FC2839" w:rsidRDefault="00A91748" w:rsidP="009C1D0F">
      <w:pPr>
        <w:pStyle w:val="Bullet1"/>
      </w:pPr>
      <w:r w:rsidRPr="00FC2839">
        <w:t>Have standards of service been set for each type of asset?</w:t>
      </w:r>
    </w:p>
    <w:p w:rsidR="00A91748" w:rsidRPr="00FC2839" w:rsidRDefault="00A91748" w:rsidP="009C1D0F">
      <w:pPr>
        <w:pStyle w:val="Bullet1"/>
      </w:pPr>
      <w:r w:rsidRPr="00FC2839">
        <w:t>Is the performance of the asset being reported to the people who made the acquisition decision?</w:t>
      </w:r>
    </w:p>
    <w:p w:rsidR="00A91748" w:rsidRPr="00FC2839" w:rsidRDefault="00A91748" w:rsidP="009C1D0F">
      <w:pPr>
        <w:pStyle w:val="Bullet1"/>
      </w:pPr>
      <w:r w:rsidRPr="00FC2839">
        <w:lastRenderedPageBreak/>
        <w:t>Does the asset meet:</w:t>
      </w:r>
    </w:p>
    <w:p w:rsidR="00A91748" w:rsidRPr="00FC2839" w:rsidRDefault="00A91748" w:rsidP="009C1D0F">
      <w:pPr>
        <w:pStyle w:val="Bullet2"/>
        <w:rPr>
          <w:lang w:val="en-AU"/>
        </w:rPr>
      </w:pPr>
      <w:r w:rsidRPr="00FC2839">
        <w:rPr>
          <w:lang w:val="en-AU"/>
        </w:rPr>
        <w:t>Occupational health and safety regulations?</w:t>
      </w:r>
    </w:p>
    <w:p w:rsidR="00A91748" w:rsidRPr="00FC2839" w:rsidRDefault="00A91748" w:rsidP="009C1D0F">
      <w:pPr>
        <w:pStyle w:val="Bullet2"/>
        <w:rPr>
          <w:lang w:val="en-AU"/>
        </w:rPr>
      </w:pPr>
      <w:r w:rsidRPr="00FC2839">
        <w:rPr>
          <w:lang w:val="en-AU"/>
        </w:rPr>
        <w:t>Public safety requirements?</w:t>
      </w:r>
    </w:p>
    <w:p w:rsidR="00A91748" w:rsidRPr="00FC2839" w:rsidRDefault="00A91748" w:rsidP="009C1D0F">
      <w:pPr>
        <w:pStyle w:val="Bullet2"/>
        <w:rPr>
          <w:lang w:val="en-AU"/>
        </w:rPr>
      </w:pPr>
      <w:r w:rsidRPr="00FC2839">
        <w:rPr>
          <w:lang w:val="en-AU"/>
        </w:rPr>
        <w:t>Environmental requirements?</w:t>
      </w:r>
    </w:p>
    <w:p w:rsidR="00A91748" w:rsidRPr="00FC2839" w:rsidRDefault="00A91748" w:rsidP="009C1D0F">
      <w:pPr>
        <w:pStyle w:val="Bullet1"/>
      </w:pPr>
      <w:r w:rsidRPr="00FC2839">
        <w:t>What is the risk of the asset’s failure?</w:t>
      </w:r>
    </w:p>
    <w:p w:rsidR="00A91748" w:rsidRPr="00FC2839" w:rsidRDefault="00A91748" w:rsidP="00653167">
      <w:pPr>
        <w:pStyle w:val="Heading3"/>
        <w:rPr>
          <w:szCs w:val="28"/>
        </w:rPr>
      </w:pPr>
      <w:r w:rsidRPr="00FC2839">
        <w:rPr>
          <w:szCs w:val="28"/>
        </w:rPr>
        <w:t xml:space="preserve">Systems to monitor condition and performance of </w:t>
      </w:r>
      <w:r w:rsidR="006E41AB" w:rsidRPr="00FC2839">
        <w:rPr>
          <w:szCs w:val="28"/>
        </w:rPr>
        <w:t>business computer system</w:t>
      </w:r>
    </w:p>
    <w:p w:rsidR="00A91748" w:rsidRPr="00FC2839" w:rsidRDefault="00055652" w:rsidP="00FD4D78">
      <w:pPr>
        <w:pStyle w:val="BodyCopy"/>
        <w:rPr>
          <w:noProof w:val="0"/>
        </w:rPr>
      </w:pPr>
      <w:r w:rsidRPr="00FC2839">
        <w:rPr>
          <w:lang w:val="en-US" w:eastAsia="en-US"/>
        </w:rPr>
        <w:drawing>
          <wp:anchor distT="0" distB="0" distL="114300" distR="114300" simplePos="0" relativeHeight="251854848" behindDoc="0" locked="0" layoutInCell="1" allowOverlap="1" wp14:anchorId="49F0E17F" wp14:editId="39079A55">
            <wp:simplePos x="0" y="0"/>
            <wp:positionH relativeFrom="column">
              <wp:posOffset>3795395</wp:posOffset>
            </wp:positionH>
            <wp:positionV relativeFrom="paragraph">
              <wp:posOffset>46355</wp:posOffset>
            </wp:positionV>
            <wp:extent cx="1670050" cy="1562100"/>
            <wp:effectExtent l="19050" t="0" r="6350" b="0"/>
            <wp:wrapSquare wrapText="bothSides"/>
            <wp:docPr id="144" name="Picture 143" descr="shutterstock_1568137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6813770.jpg"/>
                    <pic:cNvPicPr/>
                  </pic:nvPicPr>
                  <pic:blipFill>
                    <a:blip r:embed="rId69" cstate="print"/>
                    <a:stretch>
                      <a:fillRect/>
                    </a:stretch>
                  </pic:blipFill>
                  <pic:spPr>
                    <a:xfrm>
                      <a:off x="0" y="0"/>
                      <a:ext cx="1670050" cy="1562100"/>
                    </a:xfrm>
                    <a:prstGeom prst="rect">
                      <a:avLst/>
                    </a:prstGeom>
                  </pic:spPr>
                </pic:pic>
              </a:graphicData>
            </a:graphic>
          </wp:anchor>
        </w:drawing>
      </w:r>
      <w:r w:rsidR="00A91748" w:rsidRPr="00FC2839">
        <w:rPr>
          <w:noProof w:val="0"/>
        </w:rPr>
        <w:t xml:space="preserve">Systems to monitor condition and performance of </w:t>
      </w:r>
      <w:r w:rsidRPr="00FC2839">
        <w:rPr>
          <w:noProof w:val="0"/>
        </w:rPr>
        <w:t>business computer systems</w:t>
      </w:r>
      <w:r w:rsidR="00A91748" w:rsidRPr="00FC2839">
        <w:rPr>
          <w:noProof w:val="0"/>
        </w:rPr>
        <w:t xml:space="preserve"> may include:</w:t>
      </w:r>
    </w:p>
    <w:p w:rsidR="00A91748" w:rsidRPr="00FC2839" w:rsidRDefault="00A91748" w:rsidP="009C1D0F">
      <w:pPr>
        <w:pStyle w:val="Bullet1"/>
      </w:pPr>
      <w:r w:rsidRPr="00FC2839">
        <w:t>Integration of reporting into day to day operating procedures</w:t>
      </w:r>
    </w:p>
    <w:p w:rsidR="00A91748" w:rsidRPr="00FC2839" w:rsidRDefault="00A91748" w:rsidP="009C1D0F">
      <w:pPr>
        <w:pStyle w:val="Bullet1"/>
      </w:pPr>
      <w:r w:rsidRPr="00FC2839">
        <w:t>Regular management reports</w:t>
      </w:r>
    </w:p>
    <w:p w:rsidR="00A91748" w:rsidRPr="00FC2839" w:rsidRDefault="00A91748" w:rsidP="009C1D0F">
      <w:pPr>
        <w:pStyle w:val="Bullet1"/>
      </w:pPr>
      <w:r w:rsidRPr="00FC2839">
        <w:t xml:space="preserve">Internal and external inspections and audits </w:t>
      </w:r>
    </w:p>
    <w:p w:rsidR="00A91748" w:rsidRPr="00FC2839" w:rsidRDefault="00A91748" w:rsidP="009C1D0F">
      <w:pPr>
        <w:pStyle w:val="Bullet1"/>
      </w:pPr>
      <w:r w:rsidRPr="00FC2839">
        <w:t>Regular staff feedback</w:t>
      </w:r>
    </w:p>
    <w:p w:rsidR="00055652" w:rsidRPr="00FC2839" w:rsidRDefault="00A91748" w:rsidP="009C1D0F">
      <w:pPr>
        <w:pStyle w:val="Bullet1"/>
      </w:pPr>
      <w:r w:rsidRPr="00FC2839">
        <w:t>Analysis of maintenance costs over a period of time.</w:t>
      </w:r>
    </w:p>
    <w:p w:rsidR="00B048BD" w:rsidRPr="00FC2839" w:rsidRDefault="00B048BD">
      <w:pPr>
        <w:rPr>
          <w:rFonts w:ascii="Helvetica" w:hAnsi="Helvetica" w:cs="Chevin-DemiBold"/>
          <w:b/>
          <w:bCs/>
          <w:i/>
          <w:sz w:val="32"/>
          <w:szCs w:val="32"/>
        </w:rPr>
      </w:pPr>
      <w:r w:rsidRPr="00FC2839">
        <w:rPr>
          <w:rFonts w:ascii="Helvetica" w:hAnsi="Helvetica" w:cs="Chevin-DemiBold"/>
          <w:b/>
          <w:bCs/>
          <w:i/>
          <w:sz w:val="32"/>
          <w:szCs w:val="32"/>
        </w:rPr>
        <w:br w:type="page"/>
      </w:r>
    </w:p>
    <w:p w:rsidR="00A91748" w:rsidRPr="00FC2839" w:rsidRDefault="00A91748" w:rsidP="00A91748">
      <w:pPr>
        <w:autoSpaceDE w:val="0"/>
        <w:autoSpaceDN w:val="0"/>
        <w:adjustRightInd w:val="0"/>
        <w:spacing w:before="80" w:after="120" w:line="240" w:lineRule="auto"/>
        <w:rPr>
          <w:rFonts w:ascii="Helvetica" w:hAnsi="Helvetica" w:cs="Chevin-DemiBold"/>
          <w:b/>
          <w:bCs/>
          <w:i/>
          <w:sz w:val="32"/>
          <w:szCs w:val="32"/>
        </w:rPr>
      </w:pPr>
      <w:r w:rsidRPr="00FC2839">
        <w:rPr>
          <w:rFonts w:ascii="Helvetica" w:hAnsi="Helvetica" w:cs="Chevin-DemiBold"/>
          <w:b/>
          <w:bCs/>
          <w:i/>
          <w:noProof/>
          <w:sz w:val="32"/>
          <w:szCs w:val="32"/>
          <w:lang w:val="en-US" w:eastAsia="en-US"/>
        </w:rPr>
        <w:lastRenderedPageBreak/>
        <w:drawing>
          <wp:anchor distT="0" distB="0" distL="114300" distR="114300" simplePos="0" relativeHeight="251815936" behindDoc="0" locked="0" layoutInCell="1" allowOverlap="1" wp14:anchorId="73B87682" wp14:editId="06A74BF2">
            <wp:simplePos x="0" y="0"/>
            <wp:positionH relativeFrom="column">
              <wp:posOffset>-95250</wp:posOffset>
            </wp:positionH>
            <wp:positionV relativeFrom="paragraph">
              <wp:posOffset>310515</wp:posOffset>
            </wp:positionV>
            <wp:extent cx="647700" cy="628650"/>
            <wp:effectExtent l="19050" t="0" r="0" b="0"/>
            <wp:wrapSquare wrapText="bothSides"/>
            <wp:docPr id="245"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A91748" w:rsidRPr="00FC2839" w:rsidRDefault="001513B1" w:rsidP="001513B1">
      <w:pPr>
        <w:autoSpaceDE w:val="0"/>
        <w:autoSpaceDN w:val="0"/>
        <w:adjustRightInd w:val="0"/>
        <w:spacing w:before="80" w:after="120" w:line="240" w:lineRule="auto"/>
        <w:ind w:left="1080"/>
        <w:rPr>
          <w:rFonts w:ascii="Helvetica" w:hAnsi="Helvetica" w:cs="Chevin-DemiBold"/>
          <w:b/>
          <w:i/>
          <w:sz w:val="32"/>
          <w:szCs w:val="32"/>
        </w:rPr>
      </w:pPr>
      <w:r w:rsidRPr="00FC2839">
        <w:rPr>
          <w:rFonts w:ascii="Helvetica" w:hAnsi="Helvetica" w:cs="Chevin-DemiBold"/>
          <w:b/>
          <w:bCs/>
          <w:i/>
          <w:noProof/>
          <w:sz w:val="32"/>
          <w:szCs w:val="32"/>
          <w:lang w:val="en-US" w:eastAsia="en-US"/>
        </w:rPr>
        <w:drawing>
          <wp:anchor distT="0" distB="0" distL="114300" distR="114300" simplePos="0" relativeHeight="251880448" behindDoc="0" locked="0" layoutInCell="1" allowOverlap="1" wp14:anchorId="5B1939FC" wp14:editId="71D265CA">
            <wp:simplePos x="0" y="0"/>
            <wp:positionH relativeFrom="column">
              <wp:posOffset>3300095</wp:posOffset>
            </wp:positionH>
            <wp:positionV relativeFrom="paragraph">
              <wp:posOffset>340995</wp:posOffset>
            </wp:positionV>
            <wp:extent cx="1701800" cy="1146175"/>
            <wp:effectExtent l="19050" t="0" r="0" b="0"/>
            <wp:wrapSquare wrapText="bothSides"/>
            <wp:docPr id="10" name="Picture 9" descr="A21 shutterstock_182028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1 shutterstock_182028425.jpg"/>
                    <pic:cNvPicPr/>
                  </pic:nvPicPr>
                  <pic:blipFill>
                    <a:blip r:embed="rId70" cstate="print"/>
                    <a:stretch>
                      <a:fillRect/>
                    </a:stretch>
                  </pic:blipFill>
                  <pic:spPr>
                    <a:xfrm>
                      <a:off x="0" y="0"/>
                      <a:ext cx="1701800" cy="1146175"/>
                    </a:xfrm>
                    <a:prstGeom prst="rect">
                      <a:avLst/>
                    </a:prstGeom>
                  </pic:spPr>
                </pic:pic>
              </a:graphicData>
            </a:graphic>
          </wp:anchor>
        </w:drawing>
      </w:r>
      <w:r w:rsidR="00A91748" w:rsidRPr="00FC2839">
        <w:rPr>
          <w:rFonts w:ascii="Helvetica" w:hAnsi="Helvetica" w:cs="Chevin-DemiBold"/>
          <w:b/>
          <w:bCs/>
          <w:i/>
          <w:sz w:val="32"/>
          <w:szCs w:val="32"/>
        </w:rPr>
        <w:t xml:space="preserve">Activity </w:t>
      </w:r>
      <w:r w:rsidR="00055652" w:rsidRPr="00FC2839">
        <w:rPr>
          <w:rFonts w:ascii="Helvetica" w:hAnsi="Helvetica" w:cs="Chevin-DemiBold"/>
          <w:b/>
          <w:bCs/>
          <w:i/>
          <w:sz w:val="32"/>
          <w:szCs w:val="32"/>
        </w:rPr>
        <w:t>5</w:t>
      </w:r>
      <w:r w:rsidR="00B16A88" w:rsidRPr="00FC2839">
        <w:rPr>
          <w:rFonts w:ascii="Helvetica" w:hAnsi="Helvetica" w:cs="Chevin-DemiBold"/>
          <w:b/>
          <w:bCs/>
          <w:i/>
          <w:sz w:val="32"/>
          <w:szCs w:val="32"/>
        </w:rPr>
        <w:t xml:space="preserve"> - B</w:t>
      </w:r>
      <w:r w:rsidR="00055652" w:rsidRPr="00FC2839">
        <w:rPr>
          <w:rFonts w:ascii="Helvetica" w:hAnsi="Helvetica" w:cs="Chevin-DemiBold"/>
          <w:b/>
          <w:bCs/>
          <w:i/>
          <w:sz w:val="32"/>
          <w:szCs w:val="32"/>
        </w:rPr>
        <w:t xml:space="preserve">usiness computer system </w:t>
      </w:r>
      <w:r w:rsidR="00FD4D78" w:rsidRPr="00FC2839">
        <w:rPr>
          <w:rFonts w:ascii="Helvetica" w:hAnsi="Helvetica" w:cs="Chevin-DemiBold"/>
          <w:b/>
          <w:bCs/>
          <w:i/>
          <w:sz w:val="32"/>
          <w:szCs w:val="32"/>
        </w:rPr>
        <w:t xml:space="preserve">asset </w:t>
      </w:r>
      <w:r w:rsidR="00055652" w:rsidRPr="00FC2839">
        <w:rPr>
          <w:rFonts w:ascii="Helvetica" w:hAnsi="Helvetica" w:cs="Chevin-DemiBold"/>
          <w:b/>
          <w:bCs/>
          <w:i/>
          <w:sz w:val="32"/>
          <w:szCs w:val="32"/>
        </w:rPr>
        <w:t xml:space="preserve">performance </w:t>
      </w:r>
    </w:p>
    <w:p w:rsidR="00A91748" w:rsidRPr="00FC2839" w:rsidRDefault="00A91748" w:rsidP="00A91748">
      <w:pPr>
        <w:autoSpaceDE w:val="0"/>
        <w:autoSpaceDN w:val="0"/>
        <w:adjustRightInd w:val="0"/>
        <w:snapToGrid w:val="0"/>
        <w:spacing w:after="0" w:line="240" w:lineRule="auto"/>
        <w:rPr>
          <w:rFonts w:ascii="Helvetica" w:eastAsia="Times New Roman" w:hAnsi="Helvetica" w:cs="HelveticaNeueLTStd-Lt"/>
          <w:color w:val="000000"/>
          <w:szCs w:val="24"/>
        </w:rPr>
      </w:pPr>
    </w:p>
    <w:p w:rsidR="00A91748" w:rsidRPr="00FC2839" w:rsidRDefault="00A91748" w:rsidP="00FD4D78">
      <w:pPr>
        <w:pStyle w:val="BodyCopy"/>
        <w:rPr>
          <w:noProof w:val="0"/>
        </w:rPr>
      </w:pPr>
      <w:r w:rsidRPr="00FC2839">
        <w:rPr>
          <w:noProof w:val="0"/>
        </w:rPr>
        <w:t xml:space="preserve">You are to outline systems you would use to monitor condition and performance of </w:t>
      </w:r>
      <w:r w:rsidR="00055652" w:rsidRPr="00FC2839">
        <w:rPr>
          <w:noProof w:val="0"/>
        </w:rPr>
        <w:t>a computer system for your tourism organisation.</w:t>
      </w:r>
    </w:p>
    <w:p w:rsidR="00A91748" w:rsidRPr="00FC2839" w:rsidRDefault="00A91748" w:rsidP="00A91748">
      <w:pPr>
        <w:autoSpaceDE w:val="0"/>
        <w:autoSpaceDN w:val="0"/>
        <w:adjustRightInd w:val="0"/>
        <w:snapToGrid w:val="0"/>
        <w:spacing w:before="80" w:after="120" w:line="240" w:lineRule="auto"/>
        <w:rPr>
          <w:rFonts w:ascii="Helvetica" w:hAnsi="Helvetica"/>
        </w:rPr>
      </w:pPr>
    </w:p>
    <w:tbl>
      <w:tblPr>
        <w:tblStyle w:val="TableGrid"/>
        <w:tblW w:w="0" w:type="auto"/>
        <w:tblLook w:val="04A0" w:firstRow="1" w:lastRow="0" w:firstColumn="1" w:lastColumn="0" w:noHBand="0" w:noVBand="1"/>
      </w:tblPr>
      <w:tblGrid>
        <w:gridCol w:w="4621"/>
        <w:gridCol w:w="4621"/>
      </w:tblGrid>
      <w:tr w:rsidR="00A91748" w:rsidRPr="00FC2839" w:rsidTr="007F2A0A">
        <w:tc>
          <w:tcPr>
            <w:tcW w:w="4621" w:type="dxa"/>
            <w:shd w:val="clear" w:color="auto" w:fill="F2F2F2" w:themeFill="background1" w:themeFillShade="F2"/>
          </w:tcPr>
          <w:p w:rsidR="00A91748" w:rsidRPr="00FC2839" w:rsidRDefault="00A91748" w:rsidP="009C1D0F">
            <w:pPr>
              <w:pStyle w:val="TableTextBold"/>
              <w:rPr>
                <w:noProof w:val="0"/>
              </w:rPr>
            </w:pPr>
            <w:r w:rsidRPr="00FC2839">
              <w:rPr>
                <w:noProof w:val="0"/>
              </w:rPr>
              <w:t>Types of systems</w:t>
            </w:r>
          </w:p>
        </w:tc>
        <w:tc>
          <w:tcPr>
            <w:tcW w:w="4621" w:type="dxa"/>
            <w:shd w:val="clear" w:color="auto" w:fill="F2F2F2" w:themeFill="background1" w:themeFillShade="F2"/>
          </w:tcPr>
          <w:p w:rsidR="00A91748" w:rsidRPr="00FC2839" w:rsidRDefault="00A91748" w:rsidP="009C1D0F">
            <w:pPr>
              <w:pStyle w:val="TableTextBold"/>
              <w:rPr>
                <w:noProof w:val="0"/>
              </w:rPr>
            </w:pPr>
            <w:r w:rsidRPr="00FC2839">
              <w:rPr>
                <w:noProof w:val="0"/>
              </w:rPr>
              <w:t>Strategies / examples for each system</w:t>
            </w:r>
          </w:p>
        </w:tc>
      </w:tr>
      <w:tr w:rsidR="00A91748" w:rsidRPr="00FC2839" w:rsidTr="007F2A0A">
        <w:tc>
          <w:tcPr>
            <w:tcW w:w="4621" w:type="dxa"/>
          </w:tcPr>
          <w:p w:rsidR="00A91748" w:rsidRPr="00FC2839" w:rsidRDefault="00A91748" w:rsidP="009C1D0F">
            <w:pPr>
              <w:pStyle w:val="TableText"/>
              <w:rPr>
                <w:noProof w:val="0"/>
              </w:rPr>
            </w:pPr>
            <w:r w:rsidRPr="00FC2839">
              <w:rPr>
                <w:noProof w:val="0"/>
              </w:rPr>
              <w:t>Integration of reporting into day to day operating procedures</w:t>
            </w:r>
          </w:p>
        </w:tc>
        <w:tc>
          <w:tcPr>
            <w:tcW w:w="4621" w:type="dxa"/>
          </w:tcPr>
          <w:p w:rsidR="00A91748" w:rsidRPr="00FC2839" w:rsidRDefault="00A91748" w:rsidP="009C1D0F">
            <w:pPr>
              <w:pStyle w:val="TableText"/>
              <w:rPr>
                <w:noProof w:val="0"/>
                <w:szCs w:val="24"/>
              </w:rPr>
            </w:pPr>
          </w:p>
          <w:p w:rsidR="00A91748" w:rsidRPr="00FC2839" w:rsidRDefault="00A91748" w:rsidP="009C1D0F">
            <w:pPr>
              <w:pStyle w:val="TableText"/>
              <w:rPr>
                <w:noProof w:val="0"/>
                <w:szCs w:val="24"/>
              </w:rPr>
            </w:pPr>
          </w:p>
          <w:p w:rsidR="00A91748" w:rsidRPr="00FC2839" w:rsidRDefault="00A91748" w:rsidP="009C1D0F">
            <w:pPr>
              <w:pStyle w:val="TableText"/>
              <w:rPr>
                <w:noProof w:val="0"/>
                <w:szCs w:val="24"/>
              </w:rPr>
            </w:pPr>
          </w:p>
          <w:p w:rsidR="00A91748" w:rsidRPr="00FC2839" w:rsidRDefault="00A91748" w:rsidP="009C1D0F">
            <w:pPr>
              <w:pStyle w:val="TableText"/>
              <w:rPr>
                <w:noProof w:val="0"/>
                <w:szCs w:val="24"/>
              </w:rPr>
            </w:pPr>
          </w:p>
          <w:p w:rsidR="00A91748" w:rsidRPr="00FC2839" w:rsidRDefault="00A91748" w:rsidP="009C1D0F">
            <w:pPr>
              <w:pStyle w:val="TableText"/>
              <w:rPr>
                <w:noProof w:val="0"/>
                <w:szCs w:val="24"/>
              </w:rPr>
            </w:pPr>
          </w:p>
        </w:tc>
      </w:tr>
      <w:tr w:rsidR="00A91748" w:rsidRPr="00FC2839" w:rsidTr="007F2A0A">
        <w:tc>
          <w:tcPr>
            <w:tcW w:w="4621" w:type="dxa"/>
          </w:tcPr>
          <w:p w:rsidR="00A91748" w:rsidRPr="00FC2839" w:rsidRDefault="00A91748" w:rsidP="009C1D0F">
            <w:pPr>
              <w:pStyle w:val="TableText"/>
              <w:rPr>
                <w:noProof w:val="0"/>
              </w:rPr>
            </w:pPr>
            <w:r w:rsidRPr="00FC2839">
              <w:rPr>
                <w:noProof w:val="0"/>
              </w:rPr>
              <w:t>Regular management reports</w:t>
            </w:r>
          </w:p>
        </w:tc>
        <w:tc>
          <w:tcPr>
            <w:tcW w:w="4621" w:type="dxa"/>
          </w:tcPr>
          <w:p w:rsidR="00A91748" w:rsidRPr="00FC2839" w:rsidRDefault="00A91748" w:rsidP="009C1D0F">
            <w:pPr>
              <w:pStyle w:val="TableText"/>
              <w:rPr>
                <w:noProof w:val="0"/>
                <w:szCs w:val="24"/>
              </w:rPr>
            </w:pPr>
          </w:p>
          <w:p w:rsidR="00A91748" w:rsidRPr="00FC2839" w:rsidRDefault="00A91748" w:rsidP="009C1D0F">
            <w:pPr>
              <w:pStyle w:val="TableText"/>
              <w:rPr>
                <w:noProof w:val="0"/>
                <w:szCs w:val="24"/>
              </w:rPr>
            </w:pPr>
          </w:p>
          <w:p w:rsidR="00A91748" w:rsidRPr="00FC2839" w:rsidRDefault="00A91748" w:rsidP="009C1D0F">
            <w:pPr>
              <w:pStyle w:val="TableText"/>
              <w:rPr>
                <w:noProof w:val="0"/>
                <w:szCs w:val="24"/>
              </w:rPr>
            </w:pPr>
          </w:p>
          <w:p w:rsidR="00A91748" w:rsidRPr="00FC2839" w:rsidRDefault="00A91748" w:rsidP="009C1D0F">
            <w:pPr>
              <w:pStyle w:val="TableText"/>
              <w:rPr>
                <w:noProof w:val="0"/>
                <w:szCs w:val="24"/>
              </w:rPr>
            </w:pPr>
          </w:p>
          <w:p w:rsidR="00A91748" w:rsidRPr="00FC2839" w:rsidRDefault="00A91748" w:rsidP="009C1D0F">
            <w:pPr>
              <w:pStyle w:val="TableText"/>
              <w:rPr>
                <w:noProof w:val="0"/>
                <w:szCs w:val="24"/>
              </w:rPr>
            </w:pPr>
          </w:p>
        </w:tc>
      </w:tr>
      <w:tr w:rsidR="00A91748" w:rsidRPr="00FC2839" w:rsidTr="007F2A0A">
        <w:tc>
          <w:tcPr>
            <w:tcW w:w="4621" w:type="dxa"/>
          </w:tcPr>
          <w:p w:rsidR="00A91748" w:rsidRPr="00FC2839" w:rsidRDefault="00A91748" w:rsidP="009C1D0F">
            <w:pPr>
              <w:pStyle w:val="TableText"/>
              <w:rPr>
                <w:noProof w:val="0"/>
              </w:rPr>
            </w:pPr>
            <w:r w:rsidRPr="00FC2839">
              <w:rPr>
                <w:noProof w:val="0"/>
              </w:rPr>
              <w:t xml:space="preserve">Internal/external inspections and audits </w:t>
            </w:r>
          </w:p>
        </w:tc>
        <w:tc>
          <w:tcPr>
            <w:tcW w:w="4621" w:type="dxa"/>
          </w:tcPr>
          <w:p w:rsidR="00A91748" w:rsidRPr="00FC2839" w:rsidRDefault="00A91748" w:rsidP="009C1D0F">
            <w:pPr>
              <w:pStyle w:val="TableText"/>
              <w:rPr>
                <w:noProof w:val="0"/>
                <w:szCs w:val="24"/>
              </w:rPr>
            </w:pPr>
          </w:p>
          <w:p w:rsidR="00A91748" w:rsidRPr="00FC2839" w:rsidRDefault="00A91748" w:rsidP="009C1D0F">
            <w:pPr>
              <w:pStyle w:val="TableText"/>
              <w:rPr>
                <w:noProof w:val="0"/>
                <w:szCs w:val="24"/>
              </w:rPr>
            </w:pPr>
          </w:p>
          <w:p w:rsidR="00A91748" w:rsidRPr="00FC2839" w:rsidRDefault="00A91748" w:rsidP="009C1D0F">
            <w:pPr>
              <w:pStyle w:val="TableText"/>
              <w:rPr>
                <w:noProof w:val="0"/>
                <w:szCs w:val="24"/>
              </w:rPr>
            </w:pPr>
          </w:p>
          <w:p w:rsidR="00A91748" w:rsidRPr="00FC2839" w:rsidRDefault="00A91748" w:rsidP="009C1D0F">
            <w:pPr>
              <w:pStyle w:val="TableText"/>
              <w:rPr>
                <w:noProof w:val="0"/>
                <w:szCs w:val="24"/>
              </w:rPr>
            </w:pPr>
          </w:p>
        </w:tc>
      </w:tr>
      <w:tr w:rsidR="00A91748" w:rsidRPr="00FC2839" w:rsidTr="007F2A0A">
        <w:tc>
          <w:tcPr>
            <w:tcW w:w="4621" w:type="dxa"/>
          </w:tcPr>
          <w:p w:rsidR="00A91748" w:rsidRPr="00FC2839" w:rsidRDefault="00A91748" w:rsidP="009C1D0F">
            <w:pPr>
              <w:pStyle w:val="TableText"/>
              <w:rPr>
                <w:noProof w:val="0"/>
              </w:rPr>
            </w:pPr>
            <w:r w:rsidRPr="00FC2839">
              <w:rPr>
                <w:noProof w:val="0"/>
              </w:rPr>
              <w:t>Regular staff feedback</w:t>
            </w:r>
          </w:p>
        </w:tc>
        <w:tc>
          <w:tcPr>
            <w:tcW w:w="4621" w:type="dxa"/>
          </w:tcPr>
          <w:p w:rsidR="00A91748" w:rsidRPr="00FC2839" w:rsidRDefault="00A91748" w:rsidP="009C1D0F">
            <w:pPr>
              <w:pStyle w:val="TableText"/>
              <w:rPr>
                <w:noProof w:val="0"/>
                <w:szCs w:val="24"/>
              </w:rPr>
            </w:pPr>
          </w:p>
          <w:p w:rsidR="00A91748" w:rsidRPr="00FC2839" w:rsidRDefault="00A91748" w:rsidP="009C1D0F">
            <w:pPr>
              <w:pStyle w:val="TableText"/>
              <w:rPr>
                <w:noProof w:val="0"/>
                <w:szCs w:val="24"/>
              </w:rPr>
            </w:pPr>
          </w:p>
          <w:p w:rsidR="00A91748" w:rsidRPr="00FC2839" w:rsidRDefault="00A91748" w:rsidP="009C1D0F">
            <w:pPr>
              <w:pStyle w:val="TableText"/>
              <w:rPr>
                <w:noProof w:val="0"/>
                <w:szCs w:val="24"/>
              </w:rPr>
            </w:pPr>
          </w:p>
          <w:p w:rsidR="00A91748" w:rsidRPr="00FC2839" w:rsidRDefault="00A91748" w:rsidP="009C1D0F">
            <w:pPr>
              <w:pStyle w:val="TableText"/>
              <w:rPr>
                <w:noProof w:val="0"/>
                <w:szCs w:val="24"/>
              </w:rPr>
            </w:pPr>
          </w:p>
          <w:p w:rsidR="00A91748" w:rsidRPr="00FC2839" w:rsidRDefault="00A91748" w:rsidP="009C1D0F">
            <w:pPr>
              <w:pStyle w:val="TableText"/>
              <w:rPr>
                <w:noProof w:val="0"/>
                <w:szCs w:val="24"/>
              </w:rPr>
            </w:pPr>
          </w:p>
        </w:tc>
      </w:tr>
      <w:tr w:rsidR="00A91748" w:rsidRPr="00FC2839" w:rsidTr="007F2A0A">
        <w:tc>
          <w:tcPr>
            <w:tcW w:w="4621" w:type="dxa"/>
          </w:tcPr>
          <w:p w:rsidR="00A91748" w:rsidRPr="00FC2839" w:rsidRDefault="00A91748" w:rsidP="009C1D0F">
            <w:pPr>
              <w:pStyle w:val="TableText"/>
              <w:rPr>
                <w:noProof w:val="0"/>
              </w:rPr>
            </w:pPr>
            <w:r w:rsidRPr="00FC2839">
              <w:rPr>
                <w:noProof w:val="0"/>
              </w:rPr>
              <w:t>Analysis of maintenance costs over a period of time.</w:t>
            </w:r>
          </w:p>
        </w:tc>
        <w:tc>
          <w:tcPr>
            <w:tcW w:w="4621" w:type="dxa"/>
          </w:tcPr>
          <w:p w:rsidR="00A91748" w:rsidRPr="00FC2839" w:rsidRDefault="00A91748" w:rsidP="009C1D0F">
            <w:pPr>
              <w:pStyle w:val="TableText"/>
              <w:rPr>
                <w:noProof w:val="0"/>
                <w:szCs w:val="24"/>
              </w:rPr>
            </w:pPr>
          </w:p>
          <w:p w:rsidR="00A91748" w:rsidRPr="00FC2839" w:rsidRDefault="00A91748" w:rsidP="009C1D0F">
            <w:pPr>
              <w:pStyle w:val="TableText"/>
              <w:rPr>
                <w:noProof w:val="0"/>
                <w:szCs w:val="24"/>
              </w:rPr>
            </w:pPr>
          </w:p>
          <w:p w:rsidR="00A91748" w:rsidRPr="00FC2839" w:rsidRDefault="00A91748" w:rsidP="009C1D0F">
            <w:pPr>
              <w:pStyle w:val="TableText"/>
              <w:rPr>
                <w:noProof w:val="0"/>
                <w:szCs w:val="24"/>
              </w:rPr>
            </w:pPr>
          </w:p>
          <w:p w:rsidR="00A91748" w:rsidRPr="00FC2839" w:rsidRDefault="00A91748" w:rsidP="009C1D0F">
            <w:pPr>
              <w:pStyle w:val="TableText"/>
              <w:rPr>
                <w:noProof w:val="0"/>
                <w:szCs w:val="24"/>
              </w:rPr>
            </w:pPr>
          </w:p>
          <w:p w:rsidR="00A91748" w:rsidRPr="00FC2839" w:rsidRDefault="00A91748" w:rsidP="009C1D0F">
            <w:pPr>
              <w:pStyle w:val="TableText"/>
              <w:rPr>
                <w:noProof w:val="0"/>
                <w:szCs w:val="24"/>
              </w:rPr>
            </w:pPr>
          </w:p>
          <w:p w:rsidR="00A91748" w:rsidRPr="00FC2839" w:rsidRDefault="00A91748" w:rsidP="009C1D0F">
            <w:pPr>
              <w:pStyle w:val="TableText"/>
              <w:rPr>
                <w:noProof w:val="0"/>
                <w:szCs w:val="24"/>
              </w:rPr>
            </w:pPr>
          </w:p>
        </w:tc>
      </w:tr>
    </w:tbl>
    <w:p w:rsidR="00FD4D78" w:rsidRPr="00FC2839" w:rsidRDefault="00FD4D78" w:rsidP="00A91748">
      <w:pPr>
        <w:autoSpaceDE w:val="0"/>
        <w:autoSpaceDN w:val="0"/>
        <w:adjustRightInd w:val="0"/>
        <w:snapToGrid w:val="0"/>
        <w:spacing w:before="80" w:after="120" w:line="240" w:lineRule="auto"/>
        <w:rPr>
          <w:rFonts w:ascii="Helvetica" w:eastAsia="Times New Roman" w:hAnsi="Helvetica" w:cs="HelveticaNeueLTStd-Lt"/>
          <w:color w:val="000000"/>
          <w:szCs w:val="24"/>
        </w:rPr>
      </w:pPr>
    </w:p>
    <w:p w:rsidR="00FD4D78" w:rsidRPr="00FC2839" w:rsidRDefault="00FD4D78">
      <w:pPr>
        <w:rPr>
          <w:rFonts w:ascii="Helvetica" w:eastAsia="Times New Roman" w:hAnsi="Helvetica" w:cs="HelveticaNeueLTStd-Lt"/>
          <w:color w:val="000000"/>
          <w:szCs w:val="24"/>
        </w:rPr>
      </w:pPr>
      <w:r w:rsidRPr="00FC2839">
        <w:rPr>
          <w:rFonts w:ascii="Helvetica" w:eastAsia="Times New Roman" w:hAnsi="Helvetica" w:cs="HelveticaNeueLTStd-Lt"/>
          <w:color w:val="000000"/>
          <w:szCs w:val="24"/>
        </w:rPr>
        <w:br w:type="page"/>
      </w:r>
    </w:p>
    <w:p w:rsidR="00F84543" w:rsidRPr="00FC2839" w:rsidRDefault="00F84543" w:rsidP="00F84543">
      <w:pPr>
        <w:pStyle w:val="ActivityHead"/>
        <w:shd w:val="clear" w:color="auto" w:fill="E36C0A" w:themeFill="accent6" w:themeFillShade="BF"/>
        <w:rPr>
          <w:noProof w:val="0"/>
          <w:color w:val="FFFFFF" w:themeColor="background1"/>
        </w:rPr>
      </w:pPr>
      <w:r w:rsidRPr="00FC2839">
        <w:rPr>
          <w:noProof w:val="0"/>
          <w:color w:val="FFFFFF" w:themeColor="background1"/>
        </w:rPr>
        <w:lastRenderedPageBreak/>
        <w:t>Work Projects</w:t>
      </w:r>
    </w:p>
    <w:p w:rsidR="00F84543" w:rsidRPr="00FC2839" w:rsidRDefault="00F84543" w:rsidP="00F84543">
      <w:pPr>
        <w:pStyle w:val="BodyCopy"/>
        <w:rPr>
          <w:noProof w:val="0"/>
        </w:rPr>
      </w:pPr>
      <w:r w:rsidRPr="00FC2839">
        <w:rPr>
          <w:noProof w:val="0"/>
        </w:rPr>
        <w:t>It is a requirement of this Unit you complete Work Projects as advised by your Trainer. You must submit documentation, suitable evidence or other relevant proof of completion of the project to your Trainer by the agreed date.</w:t>
      </w:r>
    </w:p>
    <w:p w:rsidR="00CA1005" w:rsidRPr="00FC2839" w:rsidRDefault="00CA1005" w:rsidP="00FD4D78">
      <w:pPr>
        <w:pStyle w:val="ActivityNumbered"/>
      </w:pPr>
      <w:r w:rsidRPr="00FC2839">
        <w:t>1.1</w:t>
      </w:r>
      <w:r w:rsidRPr="00FC2839">
        <w:tab/>
        <w:t>Please complete the following activities relating to this Performance Criteria:</w:t>
      </w:r>
    </w:p>
    <w:p w:rsidR="00CA1005" w:rsidRPr="00FC2839" w:rsidRDefault="00D2728A" w:rsidP="00FD4D78">
      <w:pPr>
        <w:pStyle w:val="ActivityBullet1"/>
      </w:pPr>
      <w:r w:rsidRPr="00FC2839">
        <w:t>Activities 1,2,3,4</w:t>
      </w:r>
    </w:p>
    <w:p w:rsidR="00CA1005" w:rsidRPr="00FC2839" w:rsidRDefault="00CA1005" w:rsidP="00FD4D78">
      <w:pPr>
        <w:pStyle w:val="ActivityNumbered"/>
      </w:pPr>
      <w:r w:rsidRPr="00FC2839">
        <w:t>1.2</w:t>
      </w:r>
      <w:r w:rsidRPr="00FC2839">
        <w:tab/>
        <w:t>Please complete the following activities relating to this Performance Criteria:</w:t>
      </w:r>
    </w:p>
    <w:p w:rsidR="00CA1005" w:rsidRPr="00FC2839" w:rsidRDefault="00D2728A" w:rsidP="00FD4D78">
      <w:pPr>
        <w:pStyle w:val="ActivityBullet1"/>
      </w:pPr>
      <w:r w:rsidRPr="00FC2839">
        <w:t>Activity 5</w:t>
      </w:r>
    </w:p>
    <w:p w:rsidR="00CA1005" w:rsidRPr="00FC2839" w:rsidRDefault="00CA1005" w:rsidP="00FD4D78">
      <w:pPr>
        <w:pStyle w:val="ActivityNumbered"/>
      </w:pPr>
      <w:r w:rsidRPr="00FC2839">
        <w:t>1.3</w:t>
      </w:r>
      <w:r w:rsidRPr="00FC2839">
        <w:tab/>
        <w:t>Please complete the following activities relating to this Performance Criteria:</w:t>
      </w:r>
    </w:p>
    <w:p w:rsidR="00CA1005" w:rsidRPr="00FC2839" w:rsidRDefault="00662D55" w:rsidP="00FD4D78">
      <w:pPr>
        <w:pStyle w:val="ActivityBullet1"/>
      </w:pPr>
      <w:r w:rsidRPr="00FC2839">
        <w:t>Activities 26,27</w:t>
      </w:r>
    </w:p>
    <w:p w:rsidR="00CA1005" w:rsidRPr="00FC2839" w:rsidRDefault="00CA1005" w:rsidP="00FD4D78">
      <w:pPr>
        <w:pStyle w:val="ActivityNumbered"/>
      </w:pPr>
      <w:r w:rsidRPr="00FC2839">
        <w:t>1.4</w:t>
      </w:r>
      <w:r w:rsidRPr="00FC2839">
        <w:tab/>
        <w:t>Please complete the following activities relating to this Performance Criteria:</w:t>
      </w:r>
    </w:p>
    <w:p w:rsidR="00CA1005" w:rsidRPr="00FC2839" w:rsidRDefault="00CA1005" w:rsidP="00FD4D78">
      <w:pPr>
        <w:pStyle w:val="ActivityBullet1"/>
      </w:pPr>
      <w:r w:rsidRPr="00FC2839">
        <w:t>Activity</w:t>
      </w:r>
      <w:r w:rsidR="00662D55" w:rsidRPr="00FC2839">
        <w:t xml:space="preserve"> 21</w:t>
      </w:r>
    </w:p>
    <w:p w:rsidR="00A85840" w:rsidRPr="00FC2839" w:rsidRDefault="00A85840" w:rsidP="00CA1005">
      <w:pPr>
        <w:pStyle w:val="ActivityBullet1"/>
        <w:numPr>
          <w:ilvl w:val="0"/>
          <w:numId w:val="0"/>
        </w:numPr>
        <w:ind w:left="867"/>
      </w:pPr>
    </w:p>
    <w:p w:rsidR="00F84543" w:rsidRPr="00FC2839" w:rsidRDefault="00F84543" w:rsidP="00A85840">
      <w:pPr>
        <w:pStyle w:val="ActivityBottom"/>
        <w:rPr>
          <w:noProof w:val="0"/>
        </w:rPr>
      </w:pPr>
    </w:p>
    <w:p w:rsidR="009B2DA4" w:rsidRPr="00FC2839" w:rsidRDefault="009B2DA4">
      <w:pPr>
        <w:rPr>
          <w:rFonts w:ascii="Helvetica" w:eastAsia="Calibri" w:hAnsi="Helvetica" w:cs="Calibri"/>
          <w:szCs w:val="16"/>
          <w:lang w:eastAsia="ar-SA"/>
        </w:rPr>
      </w:pPr>
      <w:r w:rsidRPr="00FC2839">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9B2DA4" w:rsidRPr="00FC2839" w:rsidTr="00FD4D78">
        <w:trPr>
          <w:trHeight w:val="5335"/>
        </w:trPr>
        <w:tc>
          <w:tcPr>
            <w:tcW w:w="9242" w:type="dxa"/>
            <w:shd w:val="clear" w:color="auto" w:fill="F2F2F2" w:themeFill="background1" w:themeFillShade="F2"/>
          </w:tcPr>
          <w:p w:rsidR="009B2DA4" w:rsidRPr="00FC2839" w:rsidRDefault="009B2DA4" w:rsidP="00A85840">
            <w:pPr>
              <w:pStyle w:val="Heading2"/>
              <w:outlineLvl w:val="1"/>
            </w:pPr>
            <w:r w:rsidRPr="00FC2839">
              <w:lastRenderedPageBreak/>
              <w:t>Summary</w:t>
            </w:r>
          </w:p>
          <w:p w:rsidR="009B2DA4" w:rsidRPr="00FC2839" w:rsidRDefault="00E52520" w:rsidP="00A85840">
            <w:pPr>
              <w:pStyle w:val="SumaryHeading3"/>
            </w:pPr>
            <w:r>
              <w:fldChar w:fldCharType="begin"/>
            </w:r>
            <w:r>
              <w:instrText xml:space="preserve"> REF  Element1  \* MERGEFORMAT </w:instrText>
            </w:r>
            <w:r>
              <w:fldChar w:fldCharType="separate"/>
            </w:r>
            <w:sdt>
              <w:sdtPr>
                <w:rPr>
                  <w:highlight w:val="yellow"/>
                </w:rPr>
                <w:alias w:val="Element1"/>
                <w:tag w:val="Element1"/>
                <w:id w:val="26329430"/>
                <w:lock w:val="sdtLocked"/>
                <w:placeholder>
                  <w:docPart w:val="EDA12E29FEB548029D40C6F413B86B45"/>
                </w:placeholder>
              </w:sdtPr>
              <w:sdtEndPr/>
              <w:sdtContent>
                <w:r w:rsidR="0093327F" w:rsidRPr="00FC2839">
                  <w:t>Monitor effectiveness of computer equipment</w:t>
                </w:r>
              </w:sdtContent>
            </w:sdt>
            <w:r>
              <w:rPr>
                <w:highlight w:val="yellow"/>
              </w:rPr>
              <w:fldChar w:fldCharType="end"/>
            </w:r>
          </w:p>
          <w:p w:rsidR="00662D55" w:rsidRPr="00FC2839" w:rsidRDefault="00662D55" w:rsidP="00FD4D78">
            <w:pPr>
              <w:pStyle w:val="TableTextBold"/>
              <w:rPr>
                <w:noProof w:val="0"/>
              </w:rPr>
            </w:pPr>
            <w:r w:rsidRPr="00FC2839">
              <w:rPr>
                <w:noProof w:val="0"/>
              </w:rPr>
              <w:t>Monitor and evaluate the effectiveness of computer equipment to ensure it meets enterprise needs through ongoing consultation with users</w:t>
            </w:r>
          </w:p>
          <w:p w:rsidR="00662D55" w:rsidRPr="00FC2839" w:rsidRDefault="00662D55" w:rsidP="00FD4D78">
            <w:pPr>
              <w:pStyle w:val="TableBullet1"/>
              <w:spacing w:before="120" w:after="120"/>
              <w:rPr>
                <w:noProof w:val="0"/>
              </w:rPr>
            </w:pPr>
            <w:r w:rsidRPr="00FC2839">
              <w:rPr>
                <w:noProof w:val="0"/>
              </w:rPr>
              <w:t>Key assets of a business computer system</w:t>
            </w:r>
          </w:p>
          <w:p w:rsidR="00662D55" w:rsidRPr="00FC2839" w:rsidRDefault="00662D55" w:rsidP="00FD4D78">
            <w:pPr>
              <w:pStyle w:val="TableBullet1"/>
              <w:spacing w:before="120" w:after="120"/>
              <w:rPr>
                <w:noProof w:val="0"/>
              </w:rPr>
            </w:pPr>
            <w:r w:rsidRPr="00FC2839">
              <w:rPr>
                <w:noProof w:val="0"/>
              </w:rPr>
              <w:t>Key expectations of a business computer system</w:t>
            </w:r>
          </w:p>
          <w:p w:rsidR="00662D55" w:rsidRPr="00FC2839" w:rsidRDefault="00662D55" w:rsidP="00FD4D78">
            <w:pPr>
              <w:pStyle w:val="TableBullet1"/>
              <w:spacing w:before="120" w:after="120"/>
              <w:rPr>
                <w:noProof w:val="0"/>
              </w:rPr>
            </w:pPr>
            <w:r w:rsidRPr="00FC2839">
              <w:rPr>
                <w:noProof w:val="0"/>
              </w:rPr>
              <w:t>Understand business strategies and requirements</w:t>
            </w:r>
          </w:p>
          <w:p w:rsidR="00662D55" w:rsidRPr="00FC2839" w:rsidRDefault="00662D55" w:rsidP="00FD4D78">
            <w:pPr>
              <w:pStyle w:val="TableBullet1"/>
              <w:spacing w:before="120" w:after="120"/>
              <w:rPr>
                <w:noProof w:val="0"/>
              </w:rPr>
            </w:pPr>
            <w:r w:rsidRPr="00FC2839">
              <w:rPr>
                <w:noProof w:val="0"/>
              </w:rPr>
              <w:t>Involving stakeholders in determining business computer system asset needs</w:t>
            </w:r>
          </w:p>
          <w:p w:rsidR="00662D55" w:rsidRPr="00FC2839" w:rsidRDefault="00662D55" w:rsidP="00FD4D78">
            <w:pPr>
              <w:pStyle w:val="TableTextBold"/>
              <w:rPr>
                <w:noProof w:val="0"/>
              </w:rPr>
            </w:pPr>
            <w:r w:rsidRPr="00FC2839">
              <w:rPr>
                <w:noProof w:val="0"/>
              </w:rPr>
              <w:t>Monitor effectiveness through assessment of productivity and efficiency</w:t>
            </w:r>
          </w:p>
          <w:p w:rsidR="00662D55" w:rsidRPr="00FC2839" w:rsidRDefault="00662D55" w:rsidP="00FD4D78">
            <w:pPr>
              <w:pStyle w:val="TableBullet1"/>
              <w:spacing w:before="120" w:after="120"/>
              <w:rPr>
                <w:noProof w:val="0"/>
              </w:rPr>
            </w:pPr>
            <w:r w:rsidRPr="00FC2839">
              <w:rPr>
                <w:noProof w:val="0"/>
              </w:rPr>
              <w:t>Computer system asset management</w:t>
            </w:r>
          </w:p>
          <w:p w:rsidR="00662D55" w:rsidRPr="00FC2839" w:rsidRDefault="00662D55" w:rsidP="00FD4D78">
            <w:pPr>
              <w:pStyle w:val="TableBullet1"/>
              <w:spacing w:before="120" w:after="120"/>
              <w:rPr>
                <w:noProof w:val="0"/>
              </w:rPr>
            </w:pPr>
            <w:r w:rsidRPr="00FC2839">
              <w:rPr>
                <w:noProof w:val="0"/>
              </w:rPr>
              <w:t>Computer system asset monitoring system</w:t>
            </w:r>
          </w:p>
          <w:p w:rsidR="00662D55" w:rsidRPr="00FC2839" w:rsidRDefault="00662D55" w:rsidP="00FD4D78">
            <w:pPr>
              <w:pStyle w:val="TableBullet1"/>
              <w:spacing w:before="120" w:after="120"/>
              <w:rPr>
                <w:b/>
                <w:noProof w:val="0"/>
              </w:rPr>
            </w:pPr>
            <w:r w:rsidRPr="00FC2839">
              <w:rPr>
                <w:noProof w:val="0"/>
              </w:rPr>
              <w:t xml:space="preserve">Systems to monitor condition and performance of business </w:t>
            </w:r>
            <w:r w:rsidRPr="00FC2839">
              <w:rPr>
                <w:rFonts w:eastAsia="Times New Roman" w:cs="HelveticaNeueLTStd-Lt"/>
                <w:noProof w:val="0"/>
              </w:rPr>
              <w:t>computer system</w:t>
            </w:r>
          </w:p>
          <w:p w:rsidR="009B2DA4" w:rsidRPr="00FC2839" w:rsidRDefault="009B2DA4" w:rsidP="00662D55">
            <w:pPr>
              <w:pStyle w:val="TableBullet2"/>
              <w:numPr>
                <w:ilvl w:val="0"/>
                <w:numId w:val="0"/>
              </w:numPr>
              <w:ind w:left="714"/>
              <w:rPr>
                <w:lang w:val="en-AU"/>
              </w:rPr>
            </w:pPr>
          </w:p>
        </w:tc>
      </w:tr>
    </w:tbl>
    <w:p w:rsidR="00E005A5" w:rsidRPr="00FC2839" w:rsidRDefault="00E005A5">
      <w:pPr>
        <w:rPr>
          <w:rFonts w:ascii="Helvetica" w:eastAsia="Calibri" w:hAnsi="Helvetica" w:cs="Calibri"/>
          <w:szCs w:val="16"/>
          <w:lang w:eastAsia="ar-SA"/>
        </w:rPr>
      </w:pPr>
    </w:p>
    <w:p w:rsidR="00E005A5" w:rsidRPr="00FC2839" w:rsidRDefault="00E005A5">
      <w:pPr>
        <w:rPr>
          <w:rFonts w:ascii="Helvetica" w:eastAsia="Calibri" w:hAnsi="Helvetica" w:cs="Calibri"/>
          <w:szCs w:val="16"/>
          <w:lang w:eastAsia="ar-SA"/>
        </w:rPr>
      </w:pPr>
      <w:r w:rsidRPr="00FC2839">
        <w:br w:type="page"/>
      </w:r>
    </w:p>
    <w:p w:rsidR="00E005A5" w:rsidRPr="00FC2839" w:rsidRDefault="00E005A5" w:rsidP="00E005A5">
      <w:pPr>
        <w:pStyle w:val="BodyCopy"/>
        <w:rPr>
          <w:noProof w:val="0"/>
        </w:rPr>
      </w:pPr>
    </w:p>
    <w:p w:rsidR="00E005A5" w:rsidRPr="00FC2839" w:rsidRDefault="00E005A5" w:rsidP="00E005A5">
      <w:pPr>
        <w:pStyle w:val="BodyCopy"/>
        <w:rPr>
          <w:noProof w:val="0"/>
        </w:rPr>
        <w:sectPr w:rsidR="00E005A5" w:rsidRPr="00FC2839" w:rsidSect="001A29DB">
          <w:headerReference w:type="even" r:id="rId71"/>
          <w:headerReference w:type="default" r:id="rId72"/>
          <w:pgSz w:w="11906" w:h="16838"/>
          <w:pgMar w:top="1440" w:right="1440" w:bottom="1440" w:left="1440" w:header="708" w:footer="324" w:gutter="0"/>
          <w:cols w:space="708"/>
          <w:docGrid w:linePitch="360"/>
        </w:sectPr>
      </w:pPr>
    </w:p>
    <w:p w:rsidR="00E005A5" w:rsidRPr="00FC2839" w:rsidRDefault="00E005A5" w:rsidP="00E005A5">
      <w:pPr>
        <w:pStyle w:val="BodyCopy"/>
        <w:rPr>
          <w:noProof w:val="0"/>
        </w:rPr>
      </w:pPr>
      <w:bookmarkStart w:id="44" w:name="_Toc370805491"/>
    </w:p>
    <w:p w:rsidR="00E005A5" w:rsidRPr="00FC2839" w:rsidRDefault="00E005A5" w:rsidP="00E005A5">
      <w:pPr>
        <w:pStyle w:val="BodyCopy"/>
        <w:rPr>
          <w:noProof w:val="0"/>
          <w:lang w:eastAsia="en-AU"/>
        </w:rPr>
        <w:sectPr w:rsidR="00E005A5" w:rsidRPr="00FC2839" w:rsidSect="0039142C">
          <w:headerReference w:type="even" r:id="rId73"/>
          <w:headerReference w:type="default" r:id="rId74"/>
          <w:type w:val="continuous"/>
          <w:pgSz w:w="11906" w:h="16838"/>
          <w:pgMar w:top="1440" w:right="1440" w:bottom="1440" w:left="1440" w:header="708" w:footer="324" w:gutter="0"/>
          <w:cols w:space="708"/>
          <w:docGrid w:linePitch="360"/>
        </w:sectPr>
      </w:pPr>
    </w:p>
    <w:p w:rsidR="00E83E16" w:rsidRPr="00FC2839" w:rsidRDefault="002D0810" w:rsidP="00CD0302">
      <w:pPr>
        <w:pStyle w:val="Heading1"/>
      </w:pPr>
      <w:bookmarkStart w:id="45" w:name="_Toc433386773"/>
      <w:r w:rsidRPr="00FC2839">
        <w:lastRenderedPageBreak/>
        <w:t>Element 2</w:t>
      </w:r>
      <w:r w:rsidR="000D0984" w:rsidRPr="00FC2839">
        <w:t xml:space="preserve">: </w:t>
      </w:r>
      <w:r w:rsidRPr="00FC2839">
        <w:br/>
      </w:r>
      <w:r w:rsidR="00E52520">
        <w:fldChar w:fldCharType="begin"/>
      </w:r>
      <w:r w:rsidR="00E52520">
        <w:instrText xml:space="preserve"> REF  Element2  \* MERGEFORMAT </w:instrText>
      </w:r>
      <w:r w:rsidR="00E52520">
        <w:fldChar w:fldCharType="separate"/>
      </w:r>
      <w:sdt>
        <w:sdtPr>
          <w:rPr>
            <w:highlight w:val="yellow"/>
          </w:rPr>
          <w:alias w:val="Element2"/>
          <w:tag w:val="Element2"/>
          <w:id w:val="26329431"/>
          <w:lock w:val="sdtLocked"/>
          <w:placeholder>
            <w:docPart w:val="44B3CA91070D4DA8994FD8BCC8219F05"/>
          </w:placeholder>
        </w:sdtPr>
        <w:sdtEndPr/>
        <w:sdtContent>
          <w:r w:rsidR="0093327F" w:rsidRPr="00FC2839">
            <w:t>Purchase hardware and software</w:t>
          </w:r>
        </w:sdtContent>
      </w:sdt>
      <w:bookmarkEnd w:id="44"/>
      <w:bookmarkEnd w:id="45"/>
      <w:r w:rsidR="00E52520">
        <w:rPr>
          <w:highlight w:val="yellow"/>
        </w:rPr>
        <w:fldChar w:fldCharType="end"/>
      </w:r>
    </w:p>
    <w:p w:rsidR="00F84543" w:rsidRPr="00FC2839" w:rsidRDefault="002D0810" w:rsidP="00930906">
      <w:pPr>
        <w:pStyle w:val="Heading2"/>
      </w:pPr>
      <w:r w:rsidRPr="00FC2839">
        <w:t>2.1</w:t>
      </w:r>
      <w:r w:rsidRPr="00FC2839">
        <w:tab/>
      </w:r>
      <w:r w:rsidR="00E52520">
        <w:fldChar w:fldCharType="begin"/>
      </w:r>
      <w:r w:rsidR="00E52520">
        <w:instrText xml:space="preserve"> REF  Criteria21  \* MERGEFORMAT </w:instrText>
      </w:r>
      <w:r w:rsidR="00E52520">
        <w:fldChar w:fldCharType="separate"/>
      </w:r>
      <w:sdt>
        <w:sdtPr>
          <w:alias w:val="Criteria21"/>
          <w:tag w:val="Criteria21"/>
          <w:id w:val="26329432"/>
          <w:lock w:val="sdtLocked"/>
          <w:placeholder>
            <w:docPart w:val="0B8695723E6D404F888F7DD78A021204"/>
          </w:placeholder>
        </w:sdtPr>
        <w:sdtEndPr/>
        <w:sdtContent>
          <w:r w:rsidR="0093327F" w:rsidRPr="00FC2839">
            <w:rPr>
              <w:rStyle w:val="PlaceholderText"/>
              <w:color w:val="45545F"/>
            </w:rPr>
            <w:t xml:space="preserve">Identify broad computer equipment hardware </w:t>
          </w:r>
          <w:r w:rsidR="0093327F" w:rsidRPr="00FC2839">
            <w:t>and software requirements accurately and research possible new approaches using appropriate information sources</w:t>
          </w:r>
        </w:sdtContent>
      </w:sdt>
      <w:r w:rsidR="00E52520">
        <w:fldChar w:fldCharType="end"/>
      </w:r>
    </w:p>
    <w:p w:rsidR="002D0810" w:rsidRPr="00FC2839" w:rsidRDefault="002D0810" w:rsidP="0069056C">
      <w:pPr>
        <w:pStyle w:val="Heading3"/>
      </w:pPr>
      <w:r w:rsidRPr="00FC2839">
        <w:t>Introduction</w:t>
      </w:r>
    </w:p>
    <w:p w:rsidR="006E41AB" w:rsidRPr="00FC2839" w:rsidRDefault="006E41AB" w:rsidP="00E861BA">
      <w:pPr>
        <w:pStyle w:val="BodyCopy"/>
        <w:rPr>
          <w:noProof w:val="0"/>
        </w:rPr>
      </w:pPr>
      <w:r w:rsidRPr="00FC2839">
        <w:rPr>
          <w:noProof w:val="0"/>
        </w:rPr>
        <w:t xml:space="preserve">One of the most important tasks in deciding on the purchase of a business computer system is to understand the different types of </w:t>
      </w:r>
      <w:r w:rsidR="000E11F4" w:rsidRPr="00FC2839">
        <w:rPr>
          <w:noProof w:val="0"/>
        </w:rPr>
        <w:t>assets</w:t>
      </w:r>
      <w:r w:rsidRPr="00FC2839">
        <w:rPr>
          <w:noProof w:val="0"/>
        </w:rPr>
        <w:t xml:space="preserve"> that make up a system.</w:t>
      </w:r>
    </w:p>
    <w:p w:rsidR="00362975" w:rsidRPr="00FC2839" w:rsidRDefault="00F90973" w:rsidP="00E861BA">
      <w:pPr>
        <w:pStyle w:val="BodyCopy"/>
        <w:rPr>
          <w:noProof w:val="0"/>
        </w:rPr>
      </w:pPr>
      <w:r w:rsidRPr="00FC2839">
        <w:rPr>
          <w:noProof w:val="0"/>
        </w:rPr>
        <w:t>Managers will be responsible for selecting and applying the appropriate technology and software applications to produce workplace documents and conduct a number of technology based activities.</w:t>
      </w:r>
    </w:p>
    <w:p w:rsidR="00F90973" w:rsidRPr="00FC2839" w:rsidRDefault="006E41AB" w:rsidP="00E861BA">
      <w:pPr>
        <w:pStyle w:val="BodyCopy"/>
        <w:rPr>
          <w:noProof w:val="0"/>
        </w:rPr>
      </w:pPr>
      <w:r w:rsidRPr="00FC2839">
        <w:rPr>
          <w:noProof w:val="0"/>
        </w:rPr>
        <w:t>In today's world, there are endless types of components, made by various companies, with different features, provided at different levels of quality and performance.</w:t>
      </w:r>
    </w:p>
    <w:p w:rsidR="006E41AB" w:rsidRPr="00FC2839" w:rsidRDefault="00957E14" w:rsidP="00E861BA">
      <w:pPr>
        <w:pStyle w:val="BodyCopy"/>
        <w:rPr>
          <w:noProof w:val="0"/>
        </w:rPr>
      </w:pPr>
      <w:r w:rsidRPr="00FC2839">
        <w:rPr>
          <w:lang w:val="en-US" w:eastAsia="en-US"/>
        </w:rPr>
        <w:drawing>
          <wp:anchor distT="0" distB="0" distL="114300" distR="114300" simplePos="0" relativeHeight="251855872" behindDoc="0" locked="0" layoutInCell="1" allowOverlap="1" wp14:anchorId="2F97F025" wp14:editId="72E4755C">
            <wp:simplePos x="0" y="0"/>
            <wp:positionH relativeFrom="column">
              <wp:posOffset>3879850</wp:posOffset>
            </wp:positionH>
            <wp:positionV relativeFrom="paragraph">
              <wp:posOffset>340360</wp:posOffset>
            </wp:positionV>
            <wp:extent cx="1756410" cy="1393190"/>
            <wp:effectExtent l="19050" t="0" r="0" b="0"/>
            <wp:wrapSquare wrapText="bothSides"/>
            <wp:docPr id="145" name="Picture 144" descr="comp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6.jpg"/>
                    <pic:cNvPicPr/>
                  </pic:nvPicPr>
                  <pic:blipFill>
                    <a:blip r:embed="rId75" cstate="print"/>
                    <a:stretch>
                      <a:fillRect/>
                    </a:stretch>
                  </pic:blipFill>
                  <pic:spPr>
                    <a:xfrm>
                      <a:off x="0" y="0"/>
                      <a:ext cx="1756410" cy="1393190"/>
                    </a:xfrm>
                    <a:prstGeom prst="rect">
                      <a:avLst/>
                    </a:prstGeom>
                  </pic:spPr>
                </pic:pic>
              </a:graphicData>
            </a:graphic>
          </wp:anchor>
        </w:drawing>
      </w:r>
      <w:r w:rsidR="006E41AB" w:rsidRPr="00FC2839">
        <w:rPr>
          <w:noProof w:val="0"/>
        </w:rPr>
        <w:t xml:space="preserve">It is essential that the computer system </w:t>
      </w:r>
      <w:r w:rsidR="000E11F4" w:rsidRPr="00FC2839">
        <w:rPr>
          <w:noProof w:val="0"/>
        </w:rPr>
        <w:t>assets</w:t>
      </w:r>
      <w:r w:rsidR="006E41AB" w:rsidRPr="00FC2839">
        <w:rPr>
          <w:noProof w:val="0"/>
        </w:rPr>
        <w:t xml:space="preserve"> purchased are able to meet the identified needs of the organisation, as identified in Section 1.1.</w:t>
      </w:r>
    </w:p>
    <w:p w:rsidR="006E41AB" w:rsidRPr="00FC2839" w:rsidRDefault="006E41AB" w:rsidP="00E861BA">
      <w:pPr>
        <w:pStyle w:val="BodyCopy"/>
        <w:rPr>
          <w:noProof w:val="0"/>
        </w:rPr>
      </w:pPr>
      <w:r w:rsidRPr="00FC2839">
        <w:rPr>
          <w:noProof w:val="0"/>
        </w:rPr>
        <w:t>It is vital that a tourism organisation understands:</w:t>
      </w:r>
    </w:p>
    <w:p w:rsidR="006E41AB" w:rsidRPr="00FC2839" w:rsidRDefault="006E41AB" w:rsidP="00AE66E1">
      <w:pPr>
        <w:pStyle w:val="Bullet1"/>
      </w:pPr>
      <w:r w:rsidRPr="00FC2839">
        <w:t xml:space="preserve">The different </w:t>
      </w:r>
      <w:r w:rsidR="000E11F4" w:rsidRPr="00FC2839">
        <w:t>assets</w:t>
      </w:r>
      <w:r w:rsidRPr="00FC2839">
        <w:t xml:space="preserve"> available</w:t>
      </w:r>
    </w:p>
    <w:p w:rsidR="006E41AB" w:rsidRPr="00FC2839" w:rsidRDefault="000E11F4" w:rsidP="00AE66E1">
      <w:pPr>
        <w:pStyle w:val="Bullet1"/>
      </w:pPr>
      <w:r w:rsidRPr="00FC2839">
        <w:t>The purposes of each asset</w:t>
      </w:r>
    </w:p>
    <w:p w:rsidR="006E41AB" w:rsidRPr="00FC2839" w:rsidRDefault="006E41AB" w:rsidP="00AE66E1">
      <w:pPr>
        <w:pStyle w:val="Bullet1"/>
      </w:pPr>
      <w:r w:rsidRPr="00FC2839">
        <w:t xml:space="preserve">Key features of each </w:t>
      </w:r>
      <w:r w:rsidR="000E11F4" w:rsidRPr="00FC2839">
        <w:t>asset</w:t>
      </w:r>
    </w:p>
    <w:p w:rsidR="006E41AB" w:rsidRPr="00FC2839" w:rsidRDefault="006E41AB" w:rsidP="00AE66E1">
      <w:pPr>
        <w:pStyle w:val="Bullet1"/>
      </w:pPr>
      <w:r w:rsidRPr="00FC2839">
        <w:t xml:space="preserve">Different suppliers providing the </w:t>
      </w:r>
      <w:r w:rsidR="000E11F4" w:rsidRPr="00FC2839">
        <w:t>asset</w:t>
      </w:r>
    </w:p>
    <w:p w:rsidR="006E41AB" w:rsidRPr="00FC2839" w:rsidRDefault="006E41AB" w:rsidP="00AE66E1">
      <w:pPr>
        <w:pStyle w:val="Bullet1"/>
      </w:pPr>
      <w:r w:rsidRPr="00FC2839">
        <w:t xml:space="preserve">The cost of the </w:t>
      </w:r>
      <w:r w:rsidR="000E11F4" w:rsidRPr="00FC2839">
        <w:t>asset</w:t>
      </w:r>
    </w:p>
    <w:p w:rsidR="006E41AB" w:rsidRPr="00FC2839" w:rsidRDefault="006E41AB" w:rsidP="00AE66E1">
      <w:pPr>
        <w:pStyle w:val="Bullet1"/>
      </w:pPr>
      <w:r w:rsidRPr="00FC2839">
        <w:t xml:space="preserve">Additional services, guarantees, warranties </w:t>
      </w:r>
      <w:r w:rsidR="00FC2839" w:rsidRPr="00FC2839">
        <w:t>etc.</w:t>
      </w:r>
      <w:r w:rsidRPr="00FC2839">
        <w:t xml:space="preserve"> associated with the </w:t>
      </w:r>
      <w:r w:rsidR="000E11F4" w:rsidRPr="00FC2839">
        <w:t>asset</w:t>
      </w:r>
      <w:r w:rsidR="00957E14" w:rsidRPr="00FC2839">
        <w:t>.</w:t>
      </w:r>
    </w:p>
    <w:p w:rsidR="006E41AB" w:rsidRPr="00FC2839" w:rsidRDefault="006E41AB" w:rsidP="00E861BA">
      <w:pPr>
        <w:pStyle w:val="BodyCopy"/>
        <w:rPr>
          <w:noProof w:val="0"/>
        </w:rPr>
      </w:pPr>
      <w:r w:rsidRPr="00FC2839">
        <w:rPr>
          <w:noProof w:val="0"/>
        </w:rPr>
        <w:t xml:space="preserve">Whilst each tourism operation will have its own preferred business computer system </w:t>
      </w:r>
      <w:r w:rsidR="000E11F4" w:rsidRPr="00FC2839">
        <w:rPr>
          <w:noProof w:val="0"/>
        </w:rPr>
        <w:t>assets</w:t>
      </w:r>
      <w:r w:rsidRPr="00FC2839">
        <w:rPr>
          <w:noProof w:val="0"/>
        </w:rPr>
        <w:t xml:space="preserve">, common </w:t>
      </w:r>
      <w:r w:rsidR="000E11F4" w:rsidRPr="00FC2839">
        <w:rPr>
          <w:noProof w:val="0"/>
        </w:rPr>
        <w:t>assets</w:t>
      </w:r>
      <w:r w:rsidRPr="00FC2839">
        <w:rPr>
          <w:noProof w:val="0"/>
        </w:rPr>
        <w:t xml:space="preserve"> will be identified in this section.</w:t>
      </w:r>
    </w:p>
    <w:p w:rsidR="00362975" w:rsidRPr="00FC2839" w:rsidRDefault="00362975" w:rsidP="0069056C">
      <w:pPr>
        <w:pStyle w:val="Heading3"/>
      </w:pPr>
      <w:r w:rsidRPr="00FC2839">
        <w:t xml:space="preserve">Sources of </w:t>
      </w:r>
      <w:r w:rsidR="00AE1098" w:rsidRPr="00FC2839">
        <w:t>computer system</w:t>
      </w:r>
      <w:r w:rsidRPr="00FC2839">
        <w:t xml:space="preserve"> information</w:t>
      </w:r>
    </w:p>
    <w:p w:rsidR="00662216" w:rsidRPr="00FC2839" w:rsidRDefault="00362975" w:rsidP="00E861BA">
      <w:pPr>
        <w:pStyle w:val="BodyCopy"/>
        <w:rPr>
          <w:noProof w:val="0"/>
        </w:rPr>
      </w:pPr>
      <w:r w:rsidRPr="00FC2839">
        <w:rPr>
          <w:noProof w:val="0"/>
        </w:rPr>
        <w:t xml:space="preserve">As part of </w:t>
      </w:r>
      <w:r w:rsidR="00662216" w:rsidRPr="00FC2839">
        <w:rPr>
          <w:noProof w:val="0"/>
        </w:rPr>
        <w:t xml:space="preserve">the process of identifying and selecting appropriate business computer </w:t>
      </w:r>
      <w:r w:rsidR="000E11F4" w:rsidRPr="00FC2839">
        <w:rPr>
          <w:noProof w:val="0"/>
        </w:rPr>
        <w:t>assets</w:t>
      </w:r>
      <w:r w:rsidR="00662216" w:rsidRPr="00FC2839">
        <w:rPr>
          <w:noProof w:val="0"/>
        </w:rPr>
        <w:t>, it is wise to conduct research using a variety of specialist technology experts and sources.</w:t>
      </w:r>
    </w:p>
    <w:p w:rsidR="00662216" w:rsidRPr="00FC2839" w:rsidRDefault="00662216" w:rsidP="00E861BA">
      <w:pPr>
        <w:pStyle w:val="BodyCopy"/>
        <w:rPr>
          <w:noProof w:val="0"/>
        </w:rPr>
      </w:pPr>
      <w:r w:rsidRPr="00FC2839">
        <w:rPr>
          <w:noProof w:val="0"/>
        </w:rPr>
        <w:t>When setting up a business computer system, it is a good idea to involve the services of professionals as they will be able to design and set up the best system to meet the needs of your organisation.</w:t>
      </w:r>
    </w:p>
    <w:p w:rsidR="00AB6ABD" w:rsidRPr="00FC2839" w:rsidRDefault="00AB6ABD">
      <w:pPr>
        <w:rPr>
          <w:rFonts w:ascii="Helvetica" w:eastAsia="Calibri" w:hAnsi="Helvetica" w:cs="Calibri"/>
          <w:lang w:eastAsia="ar-SA"/>
        </w:rPr>
      </w:pPr>
      <w:r w:rsidRPr="00FC2839">
        <w:rPr>
          <w:rFonts w:ascii="Helvetica" w:hAnsi="Helvetica"/>
        </w:rPr>
        <w:br w:type="page"/>
      </w:r>
    </w:p>
    <w:p w:rsidR="00362975" w:rsidRPr="00FC2839" w:rsidRDefault="00662216" w:rsidP="00E861BA">
      <w:pPr>
        <w:pStyle w:val="BodyCopy"/>
        <w:rPr>
          <w:noProof w:val="0"/>
        </w:rPr>
      </w:pPr>
      <w:r w:rsidRPr="00FC2839">
        <w:rPr>
          <w:noProof w:val="0"/>
        </w:rPr>
        <w:lastRenderedPageBreak/>
        <w:t xml:space="preserve">Excellent information </w:t>
      </w:r>
      <w:r w:rsidR="00362975" w:rsidRPr="00FC2839">
        <w:rPr>
          <w:noProof w:val="0"/>
        </w:rPr>
        <w:t xml:space="preserve">sources </w:t>
      </w:r>
      <w:r w:rsidR="00CA1724" w:rsidRPr="00FC2839">
        <w:rPr>
          <w:noProof w:val="0"/>
        </w:rPr>
        <w:t>relating to</w:t>
      </w:r>
      <w:r w:rsidR="00362975" w:rsidRPr="00FC2839">
        <w:rPr>
          <w:noProof w:val="0"/>
        </w:rPr>
        <w:t xml:space="preserve"> new technology </w:t>
      </w:r>
      <w:r w:rsidR="000E11F4" w:rsidRPr="00FC2839">
        <w:rPr>
          <w:noProof w:val="0"/>
        </w:rPr>
        <w:t xml:space="preserve">and computer assets </w:t>
      </w:r>
      <w:r w:rsidR="00362975" w:rsidRPr="00FC2839">
        <w:rPr>
          <w:noProof w:val="0"/>
        </w:rPr>
        <w:t>may include:</w:t>
      </w:r>
    </w:p>
    <w:p w:rsidR="00362975" w:rsidRPr="00FC2839" w:rsidRDefault="00362975" w:rsidP="00AE66E1">
      <w:pPr>
        <w:pStyle w:val="Bullet1"/>
      </w:pPr>
      <w:r w:rsidRPr="00FC2839">
        <w:t>Computer magazines and journals</w:t>
      </w:r>
    </w:p>
    <w:p w:rsidR="00362975" w:rsidRPr="00FC2839" w:rsidRDefault="00957E14" w:rsidP="00AE66E1">
      <w:pPr>
        <w:pStyle w:val="Bullet1"/>
      </w:pPr>
      <w:r w:rsidRPr="00FC2839">
        <w:rPr>
          <w:noProof/>
          <w:lang w:val="en-US"/>
        </w:rPr>
        <w:drawing>
          <wp:anchor distT="0" distB="0" distL="114300" distR="114300" simplePos="0" relativeHeight="251856896" behindDoc="0" locked="0" layoutInCell="1" allowOverlap="1" wp14:anchorId="417733EC" wp14:editId="150FB4FC">
            <wp:simplePos x="0" y="0"/>
            <wp:positionH relativeFrom="column">
              <wp:posOffset>3662045</wp:posOffset>
            </wp:positionH>
            <wp:positionV relativeFrom="paragraph">
              <wp:posOffset>147955</wp:posOffset>
            </wp:positionV>
            <wp:extent cx="1785620" cy="1204595"/>
            <wp:effectExtent l="19050" t="0" r="5080" b="0"/>
            <wp:wrapSquare wrapText="bothSides"/>
            <wp:docPr id="147" name="Picture 146" descr="A8 shutterstock_149513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8 shutterstock_149513465.jpg"/>
                    <pic:cNvPicPr/>
                  </pic:nvPicPr>
                  <pic:blipFill>
                    <a:blip r:embed="rId76" cstate="print"/>
                    <a:stretch>
                      <a:fillRect/>
                    </a:stretch>
                  </pic:blipFill>
                  <pic:spPr>
                    <a:xfrm>
                      <a:off x="0" y="0"/>
                      <a:ext cx="1785620" cy="1204595"/>
                    </a:xfrm>
                    <a:prstGeom prst="rect">
                      <a:avLst/>
                    </a:prstGeom>
                  </pic:spPr>
                </pic:pic>
              </a:graphicData>
            </a:graphic>
          </wp:anchor>
        </w:drawing>
      </w:r>
      <w:r w:rsidR="00362975" w:rsidRPr="00FC2839">
        <w:t>Trade fairs</w:t>
      </w:r>
    </w:p>
    <w:p w:rsidR="00362975" w:rsidRPr="00FC2839" w:rsidRDefault="00362975" w:rsidP="00AE66E1">
      <w:pPr>
        <w:pStyle w:val="Bullet1"/>
      </w:pPr>
      <w:r w:rsidRPr="00FC2839">
        <w:t>Computer software designers</w:t>
      </w:r>
    </w:p>
    <w:p w:rsidR="00362975" w:rsidRPr="00FC2839" w:rsidRDefault="00362975" w:rsidP="00AE66E1">
      <w:pPr>
        <w:pStyle w:val="Bullet1"/>
      </w:pPr>
      <w:r w:rsidRPr="00FC2839">
        <w:t>Computer hardware manufacturers</w:t>
      </w:r>
    </w:p>
    <w:p w:rsidR="00362975" w:rsidRPr="00FC2839" w:rsidRDefault="00362975" w:rsidP="00AE66E1">
      <w:pPr>
        <w:pStyle w:val="Bullet1"/>
      </w:pPr>
      <w:r w:rsidRPr="00FC2839">
        <w:t>Retail outlets</w:t>
      </w:r>
    </w:p>
    <w:p w:rsidR="00362975" w:rsidRPr="00FC2839" w:rsidRDefault="00362975" w:rsidP="00AE66E1">
      <w:pPr>
        <w:pStyle w:val="Bullet1"/>
      </w:pPr>
      <w:r w:rsidRPr="00FC2839">
        <w:t>Internet</w:t>
      </w:r>
    </w:p>
    <w:p w:rsidR="00362975" w:rsidRPr="00FC2839" w:rsidRDefault="00362975" w:rsidP="00AE66E1">
      <w:pPr>
        <w:pStyle w:val="Bullet1"/>
      </w:pPr>
      <w:r w:rsidRPr="00FC2839">
        <w:t>Industry associations</w:t>
      </w:r>
    </w:p>
    <w:p w:rsidR="00362975" w:rsidRPr="00FC2839" w:rsidRDefault="00362975" w:rsidP="00AE66E1">
      <w:pPr>
        <w:pStyle w:val="Bullet1"/>
      </w:pPr>
      <w:r w:rsidRPr="00FC2839">
        <w:t>Seminars, workshops and training sessions</w:t>
      </w:r>
    </w:p>
    <w:p w:rsidR="00362975" w:rsidRPr="00FC2839" w:rsidRDefault="00362975" w:rsidP="00AE66E1">
      <w:pPr>
        <w:pStyle w:val="Bullet1"/>
      </w:pPr>
      <w:r w:rsidRPr="00FC2839">
        <w:t>Internal/external clients.</w:t>
      </w:r>
    </w:p>
    <w:p w:rsidR="00F90973" w:rsidRPr="00FC2839" w:rsidRDefault="0062372B" w:rsidP="00957E14">
      <w:pPr>
        <w:pStyle w:val="Heading3"/>
        <w:spacing w:before="180" w:after="180"/>
      </w:pPr>
      <w:r w:rsidRPr="00FC2839">
        <w:t>Setting up a computer network / system</w:t>
      </w:r>
    </w:p>
    <w:p w:rsidR="0062372B" w:rsidRPr="00FC2839" w:rsidRDefault="0062372B" w:rsidP="00957E14">
      <w:pPr>
        <w:pStyle w:val="BodyCopy"/>
        <w:spacing w:after="140"/>
        <w:rPr>
          <w:noProof w:val="0"/>
        </w:rPr>
      </w:pPr>
      <w:r w:rsidRPr="00FC2839">
        <w:rPr>
          <w:noProof w:val="0"/>
        </w:rPr>
        <w:t xml:space="preserve">Setting up a computer network is a good way to get more out of your system and its </w:t>
      </w:r>
      <w:r w:rsidR="000E11F4" w:rsidRPr="00FC2839">
        <w:rPr>
          <w:noProof w:val="0"/>
        </w:rPr>
        <w:t>assets</w:t>
      </w:r>
      <w:r w:rsidRPr="00FC2839">
        <w:rPr>
          <w:noProof w:val="0"/>
        </w:rPr>
        <w:t xml:space="preserve">. </w:t>
      </w:r>
    </w:p>
    <w:p w:rsidR="0062372B" w:rsidRPr="00FC2839" w:rsidRDefault="0062372B" w:rsidP="00957E14">
      <w:pPr>
        <w:pStyle w:val="BodyCopy"/>
        <w:spacing w:after="140"/>
        <w:rPr>
          <w:noProof w:val="0"/>
        </w:rPr>
      </w:pPr>
      <w:r w:rsidRPr="00FC2839">
        <w:rPr>
          <w:noProof w:val="0"/>
        </w:rPr>
        <w:t xml:space="preserve">This is especially true if for a smaller tourism establishment. </w:t>
      </w:r>
    </w:p>
    <w:p w:rsidR="0062372B" w:rsidRPr="00FC2839" w:rsidRDefault="0062372B" w:rsidP="00957E14">
      <w:pPr>
        <w:pStyle w:val="BodyCopy"/>
        <w:spacing w:after="140"/>
        <w:rPr>
          <w:noProof w:val="0"/>
        </w:rPr>
      </w:pPr>
      <w:r w:rsidRPr="00FC2839">
        <w:rPr>
          <w:noProof w:val="0"/>
        </w:rPr>
        <w:t>Networking allows personnel to manage all of the operations of a small business including communication, data transfer, and storage.</w:t>
      </w:r>
    </w:p>
    <w:p w:rsidR="0062372B" w:rsidRPr="00FC2839" w:rsidRDefault="0062372B" w:rsidP="00957E14">
      <w:pPr>
        <w:pStyle w:val="BodyCopy"/>
        <w:spacing w:after="140"/>
        <w:rPr>
          <w:noProof w:val="0"/>
        </w:rPr>
      </w:pPr>
      <w:r w:rsidRPr="00FC2839">
        <w:rPr>
          <w:noProof w:val="0"/>
        </w:rPr>
        <w:t xml:space="preserve">By setting up a network, a computer will be used to its full potential and all your business needs will be met. </w:t>
      </w:r>
    </w:p>
    <w:p w:rsidR="0062372B" w:rsidRPr="00FC2839" w:rsidRDefault="0062372B" w:rsidP="00957E14">
      <w:pPr>
        <w:pStyle w:val="BodyCopy"/>
        <w:spacing w:after="140"/>
        <w:rPr>
          <w:noProof w:val="0"/>
        </w:rPr>
      </w:pPr>
      <w:r w:rsidRPr="00FC2839">
        <w:rPr>
          <w:noProof w:val="0"/>
        </w:rPr>
        <w:t>It enables access to the internet with any computer on the network, as well as share files and devices across it. An effective computer network design can make a big difference for a tourism business.</w:t>
      </w:r>
    </w:p>
    <w:p w:rsidR="009B4FBF" w:rsidRPr="00FC2839" w:rsidRDefault="009B4FBF" w:rsidP="00E861BA">
      <w:pPr>
        <w:pStyle w:val="Heading4"/>
        <w:rPr>
          <w:rStyle w:val="Strong"/>
          <w:color w:val="45545F"/>
          <w:sz w:val="28"/>
          <w:szCs w:val="28"/>
        </w:rPr>
      </w:pPr>
      <w:r w:rsidRPr="00FC2839">
        <w:rPr>
          <w:rStyle w:val="Strong"/>
          <w:color w:val="45545F"/>
          <w:sz w:val="28"/>
          <w:szCs w:val="28"/>
        </w:rPr>
        <w:t>Internet connectivity</w:t>
      </w:r>
    </w:p>
    <w:p w:rsidR="009B4FBF" w:rsidRPr="00FC2839" w:rsidRDefault="009B4FBF" w:rsidP="00E861BA">
      <w:pPr>
        <w:pStyle w:val="BodyCopy"/>
        <w:rPr>
          <w:rStyle w:val="Strong"/>
          <w:b w:val="0"/>
          <w:bCs w:val="0"/>
          <w:noProof w:val="0"/>
        </w:rPr>
      </w:pPr>
      <w:r w:rsidRPr="00FC2839">
        <w:rPr>
          <w:rStyle w:val="Strong"/>
          <w:b w:val="0"/>
          <w:bCs w:val="0"/>
          <w:noProof w:val="0"/>
        </w:rPr>
        <w:t>Key requirements to establish internet connectivity include:</w:t>
      </w:r>
    </w:p>
    <w:p w:rsidR="00BA4E1B" w:rsidRPr="00FC2839" w:rsidRDefault="00BA4E1B" w:rsidP="00957E14">
      <w:pPr>
        <w:pStyle w:val="BodyCopyBold"/>
        <w:rPr>
          <w:rStyle w:val="Strong"/>
          <w:b/>
          <w:bCs w:val="0"/>
          <w:noProof w:val="0"/>
        </w:rPr>
      </w:pPr>
      <w:r w:rsidRPr="00FC2839">
        <w:rPr>
          <w:rStyle w:val="Strong"/>
          <w:b/>
          <w:bCs w:val="0"/>
          <w:noProof w:val="0"/>
        </w:rPr>
        <w:t xml:space="preserve">Internet </w:t>
      </w:r>
      <w:r w:rsidR="00CA1724" w:rsidRPr="00FC2839">
        <w:rPr>
          <w:rStyle w:val="Strong"/>
          <w:b/>
          <w:bCs w:val="0"/>
          <w:noProof w:val="0"/>
        </w:rPr>
        <w:t xml:space="preserve">service </w:t>
      </w:r>
      <w:r w:rsidRPr="00FC2839">
        <w:rPr>
          <w:rStyle w:val="Strong"/>
          <w:b/>
          <w:bCs w:val="0"/>
          <w:noProof w:val="0"/>
        </w:rPr>
        <w:t>provider</w:t>
      </w:r>
      <w:r w:rsidR="00CA1724" w:rsidRPr="00FC2839">
        <w:rPr>
          <w:rStyle w:val="Strong"/>
          <w:b/>
          <w:bCs w:val="0"/>
          <w:noProof w:val="0"/>
        </w:rPr>
        <w:t xml:space="preserve"> (ISP)</w:t>
      </w:r>
    </w:p>
    <w:p w:rsidR="00BA4E1B" w:rsidRPr="00FC2839" w:rsidRDefault="00BA4E1B" w:rsidP="00E861BA">
      <w:pPr>
        <w:pStyle w:val="BodyCopy"/>
        <w:rPr>
          <w:noProof w:val="0"/>
        </w:rPr>
      </w:pPr>
      <w:r w:rsidRPr="00FC2839">
        <w:rPr>
          <w:noProof w:val="0"/>
        </w:rPr>
        <w:t xml:space="preserve">Common types of </w:t>
      </w:r>
      <w:r w:rsidR="002E135D" w:rsidRPr="00FC2839">
        <w:rPr>
          <w:noProof w:val="0"/>
        </w:rPr>
        <w:t>i</w:t>
      </w:r>
      <w:r w:rsidR="007D40D3" w:rsidRPr="00FC2839">
        <w:rPr>
          <w:noProof w:val="0"/>
        </w:rPr>
        <w:t>nternet service:</w:t>
      </w:r>
    </w:p>
    <w:p w:rsidR="00BA4E1B" w:rsidRPr="00FC2839" w:rsidRDefault="00AB6ABD" w:rsidP="00AE66E1">
      <w:pPr>
        <w:pStyle w:val="Bullet1"/>
      </w:pPr>
      <w:r w:rsidRPr="00FC2839">
        <w:rPr>
          <w:bCs/>
        </w:rPr>
        <w:t xml:space="preserve">Dial-up - </w:t>
      </w:r>
      <w:r w:rsidR="00BA4E1B" w:rsidRPr="00FC2839">
        <w:t>Dial-up is generally the slowest type of Internet connection</w:t>
      </w:r>
    </w:p>
    <w:p w:rsidR="00BA4E1B" w:rsidRPr="00FC2839" w:rsidRDefault="00AB6ABD" w:rsidP="00AE66E1">
      <w:pPr>
        <w:pStyle w:val="Bullet1"/>
      </w:pPr>
      <w:r w:rsidRPr="00FC2839">
        <w:rPr>
          <w:bCs/>
        </w:rPr>
        <w:t xml:space="preserve">DSL - </w:t>
      </w:r>
      <w:r w:rsidR="00BA4E1B" w:rsidRPr="00FC2839">
        <w:t xml:space="preserve">DSL service uses a </w:t>
      </w:r>
      <w:r w:rsidR="00BA4E1B" w:rsidRPr="00FC2839">
        <w:rPr>
          <w:bCs/>
        </w:rPr>
        <w:t>broadband connection</w:t>
      </w:r>
      <w:r w:rsidR="00BA4E1B" w:rsidRPr="00FC2839">
        <w:t xml:space="preserve">, which makes it much faster than dial-up. DSL connects to the Internet </w:t>
      </w:r>
      <w:r w:rsidR="00BA4E1B" w:rsidRPr="00FC2839">
        <w:rPr>
          <w:bCs/>
        </w:rPr>
        <w:t>via phone line</w:t>
      </w:r>
      <w:r w:rsidR="00BA4E1B" w:rsidRPr="00FC2839">
        <w:t xml:space="preserve">. Unlike dial-up </w:t>
      </w:r>
      <w:r w:rsidR="009B4FBF" w:rsidRPr="00FC2839">
        <w:t>users</w:t>
      </w:r>
      <w:r w:rsidR="00BA4E1B" w:rsidRPr="00FC2839">
        <w:t xml:space="preserve"> can use the Internet and your phone line simultaneously</w:t>
      </w:r>
    </w:p>
    <w:p w:rsidR="00BA4E1B" w:rsidRPr="00FC2839" w:rsidRDefault="00AB6ABD" w:rsidP="00AE66E1">
      <w:pPr>
        <w:pStyle w:val="Bullet1"/>
      </w:pPr>
      <w:r w:rsidRPr="00FC2839">
        <w:rPr>
          <w:bCs/>
        </w:rPr>
        <w:t xml:space="preserve">3G and 4G - </w:t>
      </w:r>
      <w:r w:rsidR="00BA4E1B" w:rsidRPr="00FC2839">
        <w:t xml:space="preserve">3G and 4G service is most commonly used with mobile phones and tablet computers, and it connects </w:t>
      </w:r>
      <w:r w:rsidR="00BA4E1B" w:rsidRPr="00FC2839">
        <w:rPr>
          <w:bCs/>
        </w:rPr>
        <w:t>wirelessly</w:t>
      </w:r>
      <w:r w:rsidR="00BA4E1B" w:rsidRPr="00FC2839">
        <w:t xml:space="preserve"> through your ISP's network</w:t>
      </w:r>
      <w:r w:rsidR="00957E14" w:rsidRPr="00FC2839">
        <w:t>.</w:t>
      </w:r>
    </w:p>
    <w:p w:rsidR="00BA4E1B" w:rsidRPr="00FC2839" w:rsidRDefault="00AB6ABD" w:rsidP="00E861BA">
      <w:pPr>
        <w:pStyle w:val="BodyCopy"/>
        <w:rPr>
          <w:noProof w:val="0"/>
        </w:rPr>
      </w:pPr>
      <w:r w:rsidRPr="00FC2839">
        <w:rPr>
          <w:lang w:val="en-US" w:eastAsia="en-US"/>
        </w:rPr>
        <w:drawing>
          <wp:anchor distT="0" distB="0" distL="114300" distR="114300" simplePos="0" relativeHeight="251857920" behindDoc="0" locked="0" layoutInCell="1" allowOverlap="1" wp14:anchorId="169EEFA1" wp14:editId="6A5BC349">
            <wp:simplePos x="0" y="0"/>
            <wp:positionH relativeFrom="column">
              <wp:posOffset>3626485</wp:posOffset>
            </wp:positionH>
            <wp:positionV relativeFrom="paragraph">
              <wp:posOffset>177165</wp:posOffset>
            </wp:positionV>
            <wp:extent cx="2004695" cy="1334770"/>
            <wp:effectExtent l="19050" t="0" r="0" b="0"/>
            <wp:wrapSquare wrapText="bothSides"/>
            <wp:docPr id="148" name="Picture 147" descr="comp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7.png"/>
                    <pic:cNvPicPr/>
                  </pic:nvPicPr>
                  <pic:blipFill>
                    <a:blip r:embed="rId77" cstate="print"/>
                    <a:stretch>
                      <a:fillRect/>
                    </a:stretch>
                  </pic:blipFill>
                  <pic:spPr>
                    <a:xfrm>
                      <a:off x="0" y="0"/>
                      <a:ext cx="2004695" cy="1334770"/>
                    </a:xfrm>
                    <a:prstGeom prst="rect">
                      <a:avLst/>
                    </a:prstGeom>
                  </pic:spPr>
                </pic:pic>
              </a:graphicData>
            </a:graphic>
          </wp:anchor>
        </w:drawing>
      </w:r>
      <w:r w:rsidR="00BA4E1B" w:rsidRPr="00FC2839">
        <w:rPr>
          <w:noProof w:val="0"/>
        </w:rPr>
        <w:t>Considerations when selecting an ISP include:</w:t>
      </w:r>
    </w:p>
    <w:p w:rsidR="00BA4E1B" w:rsidRPr="00FC2839" w:rsidRDefault="00BA4E1B" w:rsidP="00AE66E1">
      <w:pPr>
        <w:pStyle w:val="Bullet1"/>
      </w:pPr>
      <w:r w:rsidRPr="00FC2839">
        <w:t>Speed</w:t>
      </w:r>
    </w:p>
    <w:p w:rsidR="00BA4E1B" w:rsidRPr="00FC2839" w:rsidRDefault="00BA4E1B" w:rsidP="00AE66E1">
      <w:pPr>
        <w:pStyle w:val="Bullet1"/>
      </w:pPr>
      <w:r w:rsidRPr="00FC2839">
        <w:t>Price</w:t>
      </w:r>
    </w:p>
    <w:p w:rsidR="00BA4E1B" w:rsidRPr="00FC2839" w:rsidRDefault="00BA4E1B" w:rsidP="00AE66E1">
      <w:pPr>
        <w:pStyle w:val="Bullet1"/>
      </w:pPr>
      <w:r w:rsidRPr="00FC2839">
        <w:t>Ease of installation</w:t>
      </w:r>
    </w:p>
    <w:p w:rsidR="00BA4E1B" w:rsidRPr="00FC2839" w:rsidRDefault="00BA4E1B" w:rsidP="00AE66E1">
      <w:pPr>
        <w:pStyle w:val="Bullet1"/>
      </w:pPr>
      <w:r w:rsidRPr="00FC2839">
        <w:t>Service record</w:t>
      </w:r>
    </w:p>
    <w:p w:rsidR="00BA4E1B" w:rsidRPr="00FC2839" w:rsidRDefault="00BA4E1B" w:rsidP="00AE66E1">
      <w:pPr>
        <w:pStyle w:val="Bullet1"/>
      </w:pPr>
      <w:r w:rsidRPr="00FC2839">
        <w:t>Technical support</w:t>
      </w:r>
    </w:p>
    <w:p w:rsidR="000E11F4" w:rsidRPr="00FC2839" w:rsidRDefault="00BA4E1B" w:rsidP="00957E14">
      <w:pPr>
        <w:pStyle w:val="Bullet1"/>
        <w:rPr>
          <w:rFonts w:eastAsia="Times New Roman" w:cs="Times New Roman"/>
          <w:b/>
        </w:rPr>
      </w:pPr>
      <w:r w:rsidRPr="00FC2839">
        <w:t>Contract terms</w:t>
      </w:r>
      <w:r w:rsidR="00957E14" w:rsidRPr="00FC2839">
        <w:t>.</w:t>
      </w:r>
      <w:r w:rsidR="000E11F4" w:rsidRPr="00FC2839">
        <w:rPr>
          <w:rFonts w:eastAsia="Times New Roman" w:cs="Times New Roman"/>
          <w:b/>
        </w:rPr>
        <w:br w:type="page"/>
      </w:r>
    </w:p>
    <w:p w:rsidR="00BA4E1B" w:rsidRPr="00FC2839" w:rsidRDefault="00BA4E1B" w:rsidP="00957E14">
      <w:pPr>
        <w:pStyle w:val="BodyCopyBold"/>
        <w:rPr>
          <w:noProof w:val="0"/>
        </w:rPr>
      </w:pPr>
      <w:r w:rsidRPr="00FC2839">
        <w:rPr>
          <w:noProof w:val="0"/>
        </w:rPr>
        <w:lastRenderedPageBreak/>
        <w:t>Modem</w:t>
      </w:r>
      <w:r w:rsidR="00957E14" w:rsidRPr="00FC2839">
        <w:rPr>
          <w:noProof w:val="0"/>
        </w:rPr>
        <w:t>/</w:t>
      </w:r>
      <w:r w:rsidRPr="00FC2839">
        <w:rPr>
          <w:noProof w:val="0"/>
        </w:rPr>
        <w:t>A DSL modem</w:t>
      </w:r>
    </w:p>
    <w:p w:rsidR="00BA4E1B" w:rsidRPr="00FC2839" w:rsidRDefault="00BA4E1B" w:rsidP="00E861BA">
      <w:pPr>
        <w:pStyle w:val="BodyCopy"/>
        <w:rPr>
          <w:noProof w:val="0"/>
        </w:rPr>
      </w:pPr>
      <w:r w:rsidRPr="00FC2839">
        <w:rPr>
          <w:noProof w:val="0"/>
        </w:rPr>
        <w:t>The primary piece of hardware need</w:t>
      </w:r>
      <w:r w:rsidR="009B4FBF" w:rsidRPr="00FC2839">
        <w:rPr>
          <w:noProof w:val="0"/>
        </w:rPr>
        <w:t>ed</w:t>
      </w:r>
      <w:r w:rsidRPr="00FC2839">
        <w:rPr>
          <w:noProof w:val="0"/>
        </w:rPr>
        <w:t xml:space="preserve"> </w:t>
      </w:r>
      <w:r w:rsidR="009B4FBF" w:rsidRPr="00FC2839">
        <w:rPr>
          <w:noProof w:val="0"/>
        </w:rPr>
        <w:t xml:space="preserve">to connect to the internet </w:t>
      </w:r>
      <w:r w:rsidRPr="00FC2839">
        <w:rPr>
          <w:noProof w:val="0"/>
        </w:rPr>
        <w:t>is a modem.</w:t>
      </w:r>
    </w:p>
    <w:p w:rsidR="009B4FBF" w:rsidRPr="00FC2839" w:rsidRDefault="00BA4E1B" w:rsidP="00E861BA">
      <w:pPr>
        <w:pStyle w:val="BodyCopy"/>
        <w:rPr>
          <w:noProof w:val="0"/>
        </w:rPr>
      </w:pPr>
      <w:r w:rsidRPr="00FC2839">
        <w:rPr>
          <w:noProof w:val="0"/>
        </w:rPr>
        <w:t xml:space="preserve">The type of Internet access </w:t>
      </w:r>
      <w:r w:rsidR="009B4FBF" w:rsidRPr="00FC2839">
        <w:rPr>
          <w:noProof w:val="0"/>
        </w:rPr>
        <w:t>selected</w:t>
      </w:r>
      <w:r w:rsidRPr="00FC2839">
        <w:rPr>
          <w:noProof w:val="0"/>
        </w:rPr>
        <w:t xml:space="preserve"> will deter</w:t>
      </w:r>
      <w:r w:rsidR="009B4FBF" w:rsidRPr="00FC2839">
        <w:rPr>
          <w:noProof w:val="0"/>
        </w:rPr>
        <w:t>mine the type of modem an organisation will need including:</w:t>
      </w:r>
      <w:r w:rsidRPr="00FC2839">
        <w:rPr>
          <w:noProof w:val="0"/>
        </w:rPr>
        <w:t xml:space="preserve"> </w:t>
      </w:r>
    </w:p>
    <w:p w:rsidR="009B4FBF" w:rsidRPr="00A56064" w:rsidRDefault="00BA4E1B" w:rsidP="00A56064">
      <w:pPr>
        <w:pStyle w:val="Bullet1"/>
      </w:pPr>
      <w:r w:rsidRPr="00A56064">
        <w:t xml:space="preserve">Dial-up access uses a </w:t>
      </w:r>
      <w:r w:rsidR="009B4FBF" w:rsidRPr="00A56064">
        <w:t>telephone modem</w:t>
      </w:r>
    </w:p>
    <w:p w:rsidR="00BA4E1B" w:rsidRPr="00A56064" w:rsidRDefault="00BA4E1B" w:rsidP="00A56064">
      <w:pPr>
        <w:pStyle w:val="Bullet1"/>
      </w:pPr>
      <w:r w:rsidRPr="00A56064">
        <w:t>DSL service uses a DSL modem</w:t>
      </w:r>
      <w:r w:rsidR="00A56064" w:rsidRPr="00A56064">
        <w:t>.</w:t>
      </w:r>
    </w:p>
    <w:p w:rsidR="00BA4E1B" w:rsidRPr="00FC2839" w:rsidRDefault="00BA4E1B" w:rsidP="00957E14">
      <w:pPr>
        <w:pStyle w:val="BodyCopyBold"/>
        <w:rPr>
          <w:noProof w:val="0"/>
        </w:rPr>
      </w:pPr>
      <w:r w:rsidRPr="00FC2839">
        <w:rPr>
          <w:noProof w:val="0"/>
        </w:rPr>
        <w:t>Router</w:t>
      </w:r>
      <w:r w:rsidR="00957E14" w:rsidRPr="00FC2839">
        <w:rPr>
          <w:noProof w:val="0"/>
        </w:rPr>
        <w:t>/</w:t>
      </w:r>
      <w:r w:rsidRPr="00FC2839">
        <w:rPr>
          <w:noProof w:val="0"/>
        </w:rPr>
        <w:t>A wireless router</w:t>
      </w:r>
    </w:p>
    <w:p w:rsidR="00BA4E1B" w:rsidRPr="00FC2839" w:rsidRDefault="00BA4E1B" w:rsidP="00E861BA">
      <w:pPr>
        <w:pStyle w:val="BodyCopy"/>
        <w:rPr>
          <w:noProof w:val="0"/>
        </w:rPr>
      </w:pPr>
      <w:r w:rsidRPr="00FC2839">
        <w:rPr>
          <w:noProof w:val="0"/>
        </w:rPr>
        <w:t xml:space="preserve">A router is a hardware device that allows </w:t>
      </w:r>
      <w:r w:rsidR="009B4FBF" w:rsidRPr="00FC2839">
        <w:rPr>
          <w:noProof w:val="0"/>
        </w:rPr>
        <w:t>a tourism establishment</w:t>
      </w:r>
      <w:r w:rsidRPr="00FC2839">
        <w:rPr>
          <w:noProof w:val="0"/>
        </w:rPr>
        <w:t xml:space="preserve"> to connect several computers and other devices to a single Internet connection, which is known as a network. Many routers are wireless, allowing </w:t>
      </w:r>
      <w:r w:rsidR="009B4FBF" w:rsidRPr="00FC2839">
        <w:rPr>
          <w:noProof w:val="0"/>
        </w:rPr>
        <w:t>an organisation</w:t>
      </w:r>
      <w:r w:rsidRPr="00FC2839">
        <w:rPr>
          <w:noProof w:val="0"/>
        </w:rPr>
        <w:t xml:space="preserve"> to easily create a wireless network.</w:t>
      </w:r>
    </w:p>
    <w:p w:rsidR="009B4FBF" w:rsidRPr="00FC2839" w:rsidRDefault="00957E14" w:rsidP="00E861BA">
      <w:pPr>
        <w:pStyle w:val="BodyCopy"/>
        <w:rPr>
          <w:noProof w:val="0"/>
        </w:rPr>
      </w:pPr>
      <w:r w:rsidRPr="00FC2839">
        <w:rPr>
          <w:lang w:val="en-US" w:eastAsia="en-US"/>
        </w:rPr>
        <w:drawing>
          <wp:anchor distT="0" distB="0" distL="114300" distR="114300" simplePos="0" relativeHeight="251858944" behindDoc="0" locked="0" layoutInCell="1" allowOverlap="1" wp14:anchorId="5D5FB284" wp14:editId="3B505A7B">
            <wp:simplePos x="0" y="0"/>
            <wp:positionH relativeFrom="column">
              <wp:posOffset>3996055</wp:posOffset>
            </wp:positionH>
            <wp:positionV relativeFrom="paragraph">
              <wp:posOffset>123825</wp:posOffset>
            </wp:positionV>
            <wp:extent cx="1480820" cy="1480185"/>
            <wp:effectExtent l="19050" t="0" r="5080" b="0"/>
            <wp:wrapSquare wrapText="bothSides"/>
            <wp:docPr id="153" name="Picture 152" descr="comp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8.png"/>
                    <pic:cNvPicPr/>
                  </pic:nvPicPr>
                  <pic:blipFill>
                    <a:blip r:embed="rId78" cstate="print"/>
                    <a:stretch>
                      <a:fillRect/>
                    </a:stretch>
                  </pic:blipFill>
                  <pic:spPr>
                    <a:xfrm>
                      <a:off x="0" y="0"/>
                      <a:ext cx="1480820" cy="1480185"/>
                    </a:xfrm>
                    <a:prstGeom prst="rect">
                      <a:avLst/>
                    </a:prstGeom>
                  </pic:spPr>
                </pic:pic>
              </a:graphicData>
            </a:graphic>
          </wp:anchor>
        </w:drawing>
      </w:r>
      <w:r w:rsidR="00BA4E1B" w:rsidRPr="00FC2839">
        <w:rPr>
          <w:noProof w:val="0"/>
        </w:rPr>
        <w:t>You don't necessarily need to buy a router to connect to the Internet.</w:t>
      </w:r>
    </w:p>
    <w:p w:rsidR="00BA4E1B" w:rsidRPr="00FC2839" w:rsidRDefault="00BA4E1B" w:rsidP="00E861BA">
      <w:pPr>
        <w:pStyle w:val="BodyCopy"/>
        <w:rPr>
          <w:noProof w:val="0"/>
        </w:rPr>
      </w:pPr>
      <w:r w:rsidRPr="00FC2839">
        <w:rPr>
          <w:noProof w:val="0"/>
        </w:rPr>
        <w:t xml:space="preserve"> It's possible to connect </w:t>
      </w:r>
      <w:r w:rsidR="009B4FBF" w:rsidRPr="00FC2839">
        <w:rPr>
          <w:noProof w:val="0"/>
        </w:rPr>
        <w:t>a</w:t>
      </w:r>
      <w:r w:rsidRPr="00FC2839">
        <w:rPr>
          <w:noProof w:val="0"/>
        </w:rPr>
        <w:t xml:space="preserve"> computer directly to your modem using an Ethernet cable. Also, many modems now include a built-in router, so you have the option of creating a network without having to buy more hardware.</w:t>
      </w:r>
    </w:p>
    <w:p w:rsidR="00BA4E1B" w:rsidRPr="00FC2839" w:rsidRDefault="00BA4E1B" w:rsidP="00E861BA">
      <w:pPr>
        <w:pStyle w:val="BodyCopy"/>
        <w:rPr>
          <w:noProof w:val="0"/>
        </w:rPr>
      </w:pPr>
      <w:r w:rsidRPr="00FC2839">
        <w:rPr>
          <w:noProof w:val="0"/>
        </w:rPr>
        <w:t>Most routers also act as a hardware firewall, which helps prevent others from gaining access to your computer through the Internet.</w:t>
      </w:r>
    </w:p>
    <w:p w:rsidR="00BA4E1B" w:rsidRPr="00FC2839" w:rsidRDefault="00BA4E1B" w:rsidP="00957E14">
      <w:pPr>
        <w:pStyle w:val="BodyCopyBold"/>
        <w:rPr>
          <w:noProof w:val="0"/>
        </w:rPr>
      </w:pPr>
      <w:r w:rsidRPr="00FC2839">
        <w:rPr>
          <w:noProof w:val="0"/>
        </w:rPr>
        <w:t>Network card</w:t>
      </w:r>
      <w:r w:rsidR="00957E14" w:rsidRPr="00FC2839">
        <w:rPr>
          <w:noProof w:val="0"/>
        </w:rPr>
        <w:t xml:space="preserve"> </w:t>
      </w:r>
    </w:p>
    <w:p w:rsidR="00BA4E1B" w:rsidRPr="00FC2839" w:rsidRDefault="00BA4E1B" w:rsidP="00E861BA">
      <w:pPr>
        <w:pStyle w:val="BodyCopy"/>
        <w:rPr>
          <w:noProof w:val="0"/>
        </w:rPr>
      </w:pPr>
      <w:r w:rsidRPr="00FC2839">
        <w:rPr>
          <w:noProof w:val="0"/>
        </w:rPr>
        <w:t xml:space="preserve">A network card is a piece of hardware that allows computers to communicate over a computer network. Most </w:t>
      </w:r>
      <w:r w:rsidR="007D40D3" w:rsidRPr="00FC2839">
        <w:rPr>
          <w:noProof w:val="0"/>
        </w:rPr>
        <w:t>new</w:t>
      </w:r>
      <w:r w:rsidRPr="00FC2839">
        <w:rPr>
          <w:noProof w:val="0"/>
        </w:rPr>
        <w:t xml:space="preserve"> computers have a network card built into the motherboard, so it probably isn't something you'll need to purchase. The network card will have an Ethernet port, a wireless connection, or both.</w:t>
      </w:r>
    </w:p>
    <w:p w:rsidR="00BA4E1B" w:rsidRPr="00FC2839" w:rsidRDefault="00BA4E1B" w:rsidP="00E861BA">
      <w:pPr>
        <w:pStyle w:val="BodyCopy"/>
        <w:rPr>
          <w:noProof w:val="0"/>
        </w:rPr>
      </w:pPr>
      <w:r w:rsidRPr="00FC2839">
        <w:rPr>
          <w:noProof w:val="0"/>
        </w:rPr>
        <w:t>If you have a laptop with a wireless connection, you can access the Internet at any place that offers a Wi-Fi connection. Many restaurants, coffee shops, bookstores, hotels, and other businesses offer free Wi-Fi. In addition, many cities provide free Wi-Fi in public areas such as parks and downtown areas.</w:t>
      </w:r>
    </w:p>
    <w:p w:rsidR="00CA1724" w:rsidRPr="00FC2839" w:rsidRDefault="00AB6ABD" w:rsidP="00957E14">
      <w:pPr>
        <w:pStyle w:val="BodyCopyBold"/>
        <w:rPr>
          <w:noProof w:val="0"/>
        </w:rPr>
      </w:pPr>
      <w:r w:rsidRPr="00FC2839">
        <w:rPr>
          <w:lang w:val="en-US" w:eastAsia="en-US"/>
        </w:rPr>
        <w:drawing>
          <wp:anchor distT="0" distB="0" distL="114300" distR="114300" simplePos="0" relativeHeight="251859968" behindDoc="0" locked="0" layoutInCell="1" allowOverlap="1" wp14:anchorId="14ABE313" wp14:editId="213300D5">
            <wp:simplePos x="0" y="0"/>
            <wp:positionH relativeFrom="column">
              <wp:posOffset>4000500</wp:posOffset>
            </wp:positionH>
            <wp:positionV relativeFrom="paragraph">
              <wp:posOffset>60960</wp:posOffset>
            </wp:positionV>
            <wp:extent cx="1590675" cy="1590675"/>
            <wp:effectExtent l="19050" t="0" r="9525" b="0"/>
            <wp:wrapSquare wrapText="bothSides"/>
            <wp:docPr id="155" name="Picture 154" descr="comp 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10.jpg"/>
                    <pic:cNvPicPr/>
                  </pic:nvPicPr>
                  <pic:blipFill>
                    <a:blip r:embed="rId79" cstate="print"/>
                    <a:stretch>
                      <a:fillRect/>
                    </a:stretch>
                  </pic:blipFill>
                  <pic:spPr>
                    <a:xfrm>
                      <a:off x="0" y="0"/>
                      <a:ext cx="1590675" cy="1590675"/>
                    </a:xfrm>
                    <a:prstGeom prst="rect">
                      <a:avLst/>
                    </a:prstGeom>
                  </pic:spPr>
                </pic:pic>
              </a:graphicData>
            </a:graphic>
          </wp:anchor>
        </w:drawing>
      </w:r>
      <w:r w:rsidR="00CA1724" w:rsidRPr="00FC2839">
        <w:rPr>
          <w:noProof w:val="0"/>
        </w:rPr>
        <w:t>Servers</w:t>
      </w:r>
    </w:p>
    <w:p w:rsidR="00CA1724" w:rsidRPr="00FC2839" w:rsidRDefault="00CA1724" w:rsidP="00E861BA">
      <w:pPr>
        <w:pStyle w:val="BodyCopy"/>
        <w:rPr>
          <w:noProof w:val="0"/>
        </w:rPr>
      </w:pPr>
      <w:r w:rsidRPr="00FC2839">
        <w:rPr>
          <w:noProof w:val="0"/>
        </w:rPr>
        <w:t>A computer that has been optim</w:t>
      </w:r>
      <w:r w:rsidR="00D44795">
        <w:rPr>
          <w:noProof w:val="0"/>
        </w:rPr>
        <w:t>is</w:t>
      </w:r>
      <w:r w:rsidRPr="00FC2839">
        <w:rPr>
          <w:noProof w:val="0"/>
        </w:rPr>
        <w:t>ed to provide services to other computers</w:t>
      </w:r>
      <w:r w:rsidR="000D0984" w:rsidRPr="00FC2839">
        <w:rPr>
          <w:noProof w:val="0"/>
        </w:rPr>
        <w:t xml:space="preserve"> over a network</w:t>
      </w:r>
    </w:p>
    <w:p w:rsidR="00CA1724" w:rsidRPr="00FC2839" w:rsidRDefault="00CA1724" w:rsidP="00E861BA">
      <w:pPr>
        <w:pStyle w:val="BodyCopy"/>
        <w:rPr>
          <w:noProof w:val="0"/>
        </w:rPr>
      </w:pPr>
      <w:r w:rsidRPr="00FC2839">
        <w:rPr>
          <w:noProof w:val="0"/>
        </w:rPr>
        <w:t>Servers usually have powerful processors, lots of memory and large hard drives</w:t>
      </w:r>
      <w:r w:rsidR="00C27F9E" w:rsidRPr="00FC2839">
        <w:rPr>
          <w:noProof w:val="0"/>
        </w:rPr>
        <w:t>.</w:t>
      </w:r>
    </w:p>
    <w:p w:rsidR="00BA4E1B" w:rsidRPr="00FC2839" w:rsidRDefault="00BA4E1B" w:rsidP="00957E14">
      <w:pPr>
        <w:pStyle w:val="BodyCopyBold"/>
        <w:rPr>
          <w:noProof w:val="0"/>
        </w:rPr>
      </w:pPr>
      <w:r w:rsidRPr="00FC2839">
        <w:rPr>
          <w:noProof w:val="0"/>
        </w:rPr>
        <w:t>Setting up your Internet connection</w:t>
      </w:r>
    </w:p>
    <w:p w:rsidR="00BA4E1B" w:rsidRPr="00FC2839" w:rsidRDefault="00BA4E1B" w:rsidP="00E861BA">
      <w:pPr>
        <w:pStyle w:val="BodyCopy"/>
        <w:rPr>
          <w:noProof w:val="0"/>
        </w:rPr>
      </w:pPr>
      <w:r w:rsidRPr="00FC2839">
        <w:rPr>
          <w:noProof w:val="0"/>
        </w:rPr>
        <w:t>Once you have chosen an ISP and purchased the appropriate modem, you can use the in</w:t>
      </w:r>
      <w:r w:rsidR="009B4FBF" w:rsidRPr="00FC2839">
        <w:rPr>
          <w:noProof w:val="0"/>
        </w:rPr>
        <w:t xml:space="preserve">structions provided by your ISP, or included with the modem, </w:t>
      </w:r>
      <w:r w:rsidRPr="00FC2839">
        <w:rPr>
          <w:noProof w:val="0"/>
        </w:rPr>
        <w:t>to set up your Internet connection</w:t>
      </w:r>
    </w:p>
    <w:p w:rsidR="00AB6ABD" w:rsidRPr="00FC2839" w:rsidRDefault="00AB6ABD">
      <w:pPr>
        <w:rPr>
          <w:rFonts w:ascii="Helvetica" w:eastAsia="Times New Roman" w:hAnsi="Helvetica" w:cs="Arial"/>
          <w:b/>
          <w:bCs/>
          <w:color w:val="45545F"/>
          <w:sz w:val="28"/>
          <w:szCs w:val="28"/>
          <w:lang w:eastAsia="en-US"/>
        </w:rPr>
      </w:pPr>
      <w:r w:rsidRPr="00FC2839">
        <w:rPr>
          <w:rFonts w:ascii="Helvetica" w:eastAsia="Times New Roman" w:hAnsi="Helvetica" w:cs="Arial"/>
          <w:b/>
          <w:bCs/>
          <w:color w:val="45545F"/>
          <w:sz w:val="28"/>
          <w:szCs w:val="28"/>
          <w:lang w:eastAsia="en-US"/>
        </w:rPr>
        <w:br w:type="page"/>
      </w:r>
    </w:p>
    <w:p w:rsidR="00A13CB2" w:rsidRPr="00FC2839" w:rsidRDefault="00A13CB2" w:rsidP="0069056C">
      <w:pPr>
        <w:pStyle w:val="Heading3"/>
        <w:rPr>
          <w:lang w:eastAsia="en-US"/>
        </w:rPr>
      </w:pPr>
      <w:r w:rsidRPr="00FC2839">
        <w:rPr>
          <w:lang w:eastAsia="en-US"/>
        </w:rPr>
        <w:lastRenderedPageBreak/>
        <w:t xml:space="preserve">Wired and Wireless Networks </w:t>
      </w:r>
    </w:p>
    <w:p w:rsidR="00A13CB2" w:rsidRPr="00FC2839" w:rsidRDefault="00A13CB2" w:rsidP="00E861BA">
      <w:pPr>
        <w:pStyle w:val="BodyCopy"/>
        <w:rPr>
          <w:noProof w:val="0"/>
        </w:rPr>
      </w:pPr>
      <w:r w:rsidRPr="00FC2839">
        <w:rPr>
          <w:noProof w:val="0"/>
        </w:rPr>
        <w:t xml:space="preserve">The first decision you will need to make about your new computer system network is whether you would like it to be wired or completely wireless. </w:t>
      </w:r>
    </w:p>
    <w:p w:rsidR="00A72DE9" w:rsidRPr="00FC2839" w:rsidRDefault="00A72DE9" w:rsidP="00E861BA">
      <w:pPr>
        <w:pStyle w:val="BodyCopy"/>
        <w:rPr>
          <w:noProof w:val="0"/>
        </w:rPr>
      </w:pPr>
      <w:r w:rsidRPr="00FC2839">
        <w:rPr>
          <w:noProof w:val="0"/>
        </w:rPr>
        <w:t>Wired networks are more suited towards desktop PC setups whilst wireless networks are more suited to laptop use.</w:t>
      </w:r>
    </w:p>
    <w:p w:rsidR="00AD60C9" w:rsidRPr="00FC2839" w:rsidRDefault="00AB6ABD" w:rsidP="00E861BA">
      <w:pPr>
        <w:pStyle w:val="BodyCopy"/>
        <w:rPr>
          <w:noProof w:val="0"/>
        </w:rPr>
      </w:pPr>
      <w:r w:rsidRPr="00FC2839">
        <w:rPr>
          <w:lang w:val="en-US" w:eastAsia="en-US"/>
        </w:rPr>
        <w:drawing>
          <wp:anchor distT="0" distB="0" distL="114300" distR="114300" simplePos="0" relativeHeight="251860992" behindDoc="0" locked="0" layoutInCell="1" allowOverlap="1" wp14:anchorId="3CB3B64F" wp14:editId="5565C0C0">
            <wp:simplePos x="0" y="0"/>
            <wp:positionH relativeFrom="column">
              <wp:posOffset>3895725</wp:posOffset>
            </wp:positionH>
            <wp:positionV relativeFrom="paragraph">
              <wp:posOffset>119380</wp:posOffset>
            </wp:positionV>
            <wp:extent cx="1748790" cy="1409700"/>
            <wp:effectExtent l="19050" t="0" r="3810" b="0"/>
            <wp:wrapSquare wrapText="bothSides"/>
            <wp:docPr id="157" name="Picture 156" descr="comp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10.png"/>
                    <pic:cNvPicPr/>
                  </pic:nvPicPr>
                  <pic:blipFill>
                    <a:blip r:embed="rId80" cstate="print"/>
                    <a:stretch>
                      <a:fillRect/>
                    </a:stretch>
                  </pic:blipFill>
                  <pic:spPr>
                    <a:xfrm>
                      <a:off x="0" y="0"/>
                      <a:ext cx="1748790" cy="1409700"/>
                    </a:xfrm>
                    <a:prstGeom prst="rect">
                      <a:avLst/>
                    </a:prstGeom>
                  </pic:spPr>
                </pic:pic>
              </a:graphicData>
            </a:graphic>
          </wp:anchor>
        </w:drawing>
      </w:r>
      <w:r w:rsidR="00AD60C9" w:rsidRPr="00FC2839">
        <w:rPr>
          <w:noProof w:val="0"/>
        </w:rPr>
        <w:t>Companies are increasingly enabling their local networks for Wi-Fi wireless access, although larger businesses also tend to wire their office buildings with high-speed Ethernet cabling for greater network capacity and performance.</w:t>
      </w:r>
    </w:p>
    <w:p w:rsidR="00A72DE9" w:rsidRPr="00FC2839" w:rsidRDefault="00A72DE9" w:rsidP="00E861BA">
      <w:pPr>
        <w:pStyle w:val="BodyCopy"/>
        <w:rPr>
          <w:noProof w:val="0"/>
        </w:rPr>
      </w:pPr>
      <w:r w:rsidRPr="00FC2839">
        <w:rPr>
          <w:noProof w:val="0"/>
        </w:rPr>
        <w:t xml:space="preserve">Where tourism organisations use a combination </w:t>
      </w:r>
      <w:r w:rsidR="007D40D3" w:rsidRPr="00FC2839">
        <w:rPr>
          <w:noProof w:val="0"/>
        </w:rPr>
        <w:t xml:space="preserve">of </w:t>
      </w:r>
      <w:r w:rsidR="00FC2839" w:rsidRPr="00FC2839">
        <w:rPr>
          <w:noProof w:val="0"/>
        </w:rPr>
        <w:t>desktops</w:t>
      </w:r>
      <w:r w:rsidRPr="00FC2839">
        <w:rPr>
          <w:noProof w:val="0"/>
        </w:rPr>
        <w:t xml:space="preserve"> and laptop computers, a combination of the two can be used. For example:</w:t>
      </w:r>
    </w:p>
    <w:p w:rsidR="00A72DE9" w:rsidRPr="00FC2839" w:rsidRDefault="00A72DE9" w:rsidP="00AE66E1">
      <w:pPr>
        <w:pStyle w:val="Bullet1"/>
      </w:pPr>
      <w:r w:rsidRPr="00FC2839">
        <w:t>Desktop -  connected to the Internet with an Ethernet cable</w:t>
      </w:r>
    </w:p>
    <w:p w:rsidR="00A72DE9" w:rsidRPr="00FC2839" w:rsidRDefault="00A72DE9" w:rsidP="00AE66E1">
      <w:pPr>
        <w:pStyle w:val="Bullet1"/>
      </w:pPr>
      <w:r w:rsidRPr="00FC2839">
        <w:t>Laptop computer - connected via a wireless router</w:t>
      </w:r>
      <w:r w:rsidR="00957E14" w:rsidRPr="00FC2839">
        <w:t>.</w:t>
      </w:r>
    </w:p>
    <w:p w:rsidR="00A13CB2" w:rsidRPr="00FC2839" w:rsidRDefault="00A13CB2" w:rsidP="00E861BA">
      <w:pPr>
        <w:pStyle w:val="BodyCopy"/>
        <w:rPr>
          <w:noProof w:val="0"/>
        </w:rPr>
      </w:pPr>
      <w:r w:rsidRPr="00FC2839">
        <w:rPr>
          <w:noProof w:val="0"/>
        </w:rPr>
        <w:t>These two methods will have their advantages and disadvantages, but either one will be suitable for a tourism organisation.</w:t>
      </w:r>
    </w:p>
    <w:p w:rsidR="00A13CB2" w:rsidRPr="00FC2839" w:rsidRDefault="00A13CB2" w:rsidP="00957E14">
      <w:pPr>
        <w:pStyle w:val="BodyCopyBold"/>
        <w:rPr>
          <w:noProof w:val="0"/>
        </w:rPr>
      </w:pPr>
      <w:r w:rsidRPr="00FC2839">
        <w:rPr>
          <w:noProof w:val="0"/>
        </w:rPr>
        <w:t xml:space="preserve">Wired or Ethernet networks </w:t>
      </w:r>
    </w:p>
    <w:p w:rsidR="00A13CB2" w:rsidRPr="00FC2839" w:rsidRDefault="00A13CB2" w:rsidP="00AE66E1">
      <w:pPr>
        <w:pStyle w:val="Bullet1"/>
      </w:pPr>
      <w:r w:rsidRPr="00FC2839">
        <w:t>Extremely reliable</w:t>
      </w:r>
    </w:p>
    <w:p w:rsidR="00A13CB2" w:rsidRPr="00FC2839" w:rsidRDefault="00A13CB2" w:rsidP="00AE66E1">
      <w:pPr>
        <w:pStyle w:val="Bullet1"/>
      </w:pPr>
      <w:r w:rsidRPr="00FC2839">
        <w:t>Economical</w:t>
      </w:r>
    </w:p>
    <w:p w:rsidR="00A13CB2" w:rsidRPr="00FC2839" w:rsidRDefault="00A13CB2" w:rsidP="00AE66E1">
      <w:pPr>
        <w:pStyle w:val="Bullet1"/>
      </w:pPr>
      <w:r w:rsidRPr="00FC2839">
        <w:t>Secure</w:t>
      </w:r>
    </w:p>
    <w:p w:rsidR="00A13CB2" w:rsidRPr="00FC2839" w:rsidRDefault="00A13CB2" w:rsidP="00AE66E1">
      <w:pPr>
        <w:pStyle w:val="Bullet1"/>
      </w:pPr>
      <w:r w:rsidRPr="00FC2839">
        <w:t>E</w:t>
      </w:r>
      <w:r w:rsidR="00957E14" w:rsidRPr="00FC2839">
        <w:t>asy to install</w:t>
      </w:r>
    </w:p>
    <w:p w:rsidR="00A13CB2" w:rsidRPr="00FC2839" w:rsidRDefault="00957E14" w:rsidP="00957E14">
      <w:pPr>
        <w:pStyle w:val="Bullet1"/>
        <w:spacing w:after="180"/>
      </w:pPr>
      <w:r w:rsidRPr="00FC2839">
        <w:rPr>
          <w:noProof/>
          <w:lang w:val="en-US"/>
        </w:rPr>
        <w:drawing>
          <wp:anchor distT="0" distB="0" distL="114300" distR="114300" simplePos="0" relativeHeight="251862016" behindDoc="0" locked="0" layoutInCell="1" allowOverlap="1" wp14:anchorId="3BA06D9A" wp14:editId="14997D59">
            <wp:simplePos x="0" y="0"/>
            <wp:positionH relativeFrom="column">
              <wp:posOffset>4058920</wp:posOffset>
            </wp:positionH>
            <wp:positionV relativeFrom="paragraph">
              <wp:posOffset>36830</wp:posOffset>
            </wp:positionV>
            <wp:extent cx="1422400" cy="1422400"/>
            <wp:effectExtent l="19050" t="0" r="6350" b="0"/>
            <wp:wrapSquare wrapText="bothSides"/>
            <wp:docPr id="163" name="Picture 162" descr="comp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11.png"/>
                    <pic:cNvPicPr/>
                  </pic:nvPicPr>
                  <pic:blipFill>
                    <a:blip r:embed="rId81" cstate="print"/>
                    <a:stretch>
                      <a:fillRect/>
                    </a:stretch>
                  </pic:blipFill>
                  <pic:spPr>
                    <a:xfrm>
                      <a:off x="0" y="0"/>
                      <a:ext cx="1422400" cy="1422400"/>
                    </a:xfrm>
                    <a:prstGeom prst="rect">
                      <a:avLst/>
                    </a:prstGeom>
                  </pic:spPr>
                </pic:pic>
              </a:graphicData>
            </a:graphic>
          </wp:anchor>
        </w:drawing>
      </w:r>
      <w:r w:rsidR="00A13CB2" w:rsidRPr="00FC2839">
        <w:t>Use of wires to connect components</w:t>
      </w:r>
      <w:r w:rsidRPr="00FC2839">
        <w:t>.</w:t>
      </w:r>
    </w:p>
    <w:p w:rsidR="00A13CB2" w:rsidRPr="00FC2839" w:rsidRDefault="00A13CB2" w:rsidP="00A13CB2">
      <w:pPr>
        <w:autoSpaceDE w:val="0"/>
        <w:autoSpaceDN w:val="0"/>
        <w:adjustRightInd w:val="0"/>
        <w:snapToGrid w:val="0"/>
        <w:spacing w:before="80" w:after="120" w:line="240" w:lineRule="auto"/>
        <w:rPr>
          <w:rFonts w:ascii="Helvetica" w:hAnsi="Helvetica" w:cs="Arial"/>
          <w:b/>
        </w:rPr>
      </w:pPr>
      <w:r w:rsidRPr="00FC2839">
        <w:rPr>
          <w:rFonts w:ascii="Helvetica" w:hAnsi="Helvetica" w:cs="Arial"/>
          <w:b/>
        </w:rPr>
        <w:t>Wireless networks</w:t>
      </w:r>
    </w:p>
    <w:p w:rsidR="00A13CB2" w:rsidRPr="00FC2839" w:rsidRDefault="00A13CB2" w:rsidP="00AE66E1">
      <w:pPr>
        <w:pStyle w:val="Bullet1"/>
      </w:pPr>
      <w:r w:rsidRPr="00FC2839">
        <w:t>Greater flexibility</w:t>
      </w:r>
    </w:p>
    <w:p w:rsidR="00A13CB2" w:rsidRPr="00FC2839" w:rsidRDefault="00A13CB2" w:rsidP="00AE66E1">
      <w:pPr>
        <w:pStyle w:val="Bullet1"/>
      </w:pPr>
      <w:r w:rsidRPr="00FC2839">
        <w:t>Broadband access from remote locations</w:t>
      </w:r>
    </w:p>
    <w:p w:rsidR="00A13CB2" w:rsidRPr="00FC2839" w:rsidRDefault="00A13CB2" w:rsidP="00AE66E1">
      <w:pPr>
        <w:pStyle w:val="Bullet1"/>
      </w:pPr>
      <w:r w:rsidRPr="00FC2839">
        <w:t xml:space="preserve">Very easy to install </w:t>
      </w:r>
    </w:p>
    <w:p w:rsidR="00AD60C9" w:rsidRPr="00FC2839" w:rsidRDefault="00A13CB2" w:rsidP="00AE66E1">
      <w:pPr>
        <w:pStyle w:val="Bullet1"/>
        <w:rPr>
          <w:rStyle w:val="Strong"/>
          <w:rFonts w:cs="Arial"/>
          <w:b w:val="0"/>
          <w:bCs w:val="0"/>
        </w:rPr>
      </w:pPr>
      <w:r w:rsidRPr="00FC2839">
        <w:t>Eliminate the need for wires or cords</w:t>
      </w:r>
      <w:r w:rsidR="00957E14" w:rsidRPr="00FC2839">
        <w:t>.</w:t>
      </w:r>
    </w:p>
    <w:p w:rsidR="00957E14" w:rsidRPr="00FC2839" w:rsidRDefault="00957E14">
      <w:pPr>
        <w:rPr>
          <w:rStyle w:val="Strong"/>
          <w:rFonts w:ascii="Helvetica" w:eastAsiaTheme="majorEastAsia" w:hAnsi="Helvetica" w:cstheme="majorBidi"/>
          <w:b w:val="0"/>
          <w:bCs w:val="0"/>
          <w:i/>
          <w:iCs/>
          <w:color w:val="45545F"/>
          <w:sz w:val="28"/>
          <w:szCs w:val="28"/>
        </w:rPr>
      </w:pPr>
      <w:r w:rsidRPr="00FC2839">
        <w:rPr>
          <w:rStyle w:val="Strong"/>
          <w:rFonts w:ascii="Helvetica" w:hAnsi="Helvetica"/>
          <w:color w:val="45545F"/>
          <w:sz w:val="28"/>
          <w:szCs w:val="28"/>
        </w:rPr>
        <w:br w:type="page"/>
      </w:r>
    </w:p>
    <w:p w:rsidR="00AD60C9" w:rsidRPr="00FC2839" w:rsidRDefault="00AD60C9" w:rsidP="00E861BA">
      <w:pPr>
        <w:pStyle w:val="Heading4"/>
      </w:pPr>
      <w:r w:rsidRPr="00FC2839">
        <w:rPr>
          <w:rStyle w:val="Strong"/>
          <w:color w:val="45545F"/>
          <w:sz w:val="28"/>
          <w:szCs w:val="28"/>
        </w:rPr>
        <w:lastRenderedPageBreak/>
        <w:t>Local area network (LAN)</w:t>
      </w:r>
    </w:p>
    <w:p w:rsidR="00AD60C9" w:rsidRPr="00FC2839" w:rsidRDefault="00AD60C9" w:rsidP="00E861BA">
      <w:pPr>
        <w:pStyle w:val="BodyCopy"/>
        <w:rPr>
          <w:noProof w:val="0"/>
        </w:rPr>
      </w:pPr>
      <w:r w:rsidRPr="00FC2839">
        <w:rPr>
          <w:noProof w:val="0"/>
        </w:rPr>
        <w:t>A </w:t>
      </w:r>
      <w:r w:rsidRPr="00FC2839">
        <w:rPr>
          <w:rStyle w:val="Strong"/>
          <w:b w:val="0"/>
          <w:bCs w:val="0"/>
          <w:noProof w:val="0"/>
        </w:rPr>
        <w:t>local area network (LAN)</w:t>
      </w:r>
      <w:r w:rsidRPr="00FC2839">
        <w:rPr>
          <w:noProof w:val="0"/>
        </w:rPr>
        <w:t> supplies networking capability to a group of computers in close proximity to each other.</w:t>
      </w:r>
    </w:p>
    <w:p w:rsidR="00AD60C9" w:rsidRPr="00FC2839" w:rsidRDefault="00AD60C9" w:rsidP="00E861BA">
      <w:pPr>
        <w:pStyle w:val="BodyCopy"/>
        <w:rPr>
          <w:noProof w:val="0"/>
        </w:rPr>
      </w:pPr>
      <w:r w:rsidRPr="00FC2839">
        <w:rPr>
          <w:noProof w:val="0"/>
        </w:rPr>
        <w:t>A LAN is useful for sharing resources like files, printers, games or other applications</w:t>
      </w:r>
    </w:p>
    <w:p w:rsidR="00AD60C9" w:rsidRPr="00FC2839" w:rsidRDefault="00957E14" w:rsidP="00E861BA">
      <w:pPr>
        <w:pStyle w:val="BodyCopy"/>
        <w:rPr>
          <w:noProof w:val="0"/>
        </w:rPr>
      </w:pPr>
      <w:r w:rsidRPr="00FC2839">
        <w:rPr>
          <w:lang w:val="en-US" w:eastAsia="en-US"/>
        </w:rPr>
        <w:drawing>
          <wp:anchor distT="0" distB="0" distL="114300" distR="114300" simplePos="0" relativeHeight="251863040" behindDoc="0" locked="0" layoutInCell="1" allowOverlap="1" wp14:anchorId="5F6A6EFC" wp14:editId="1130A778">
            <wp:simplePos x="0" y="0"/>
            <wp:positionH relativeFrom="column">
              <wp:posOffset>4344035</wp:posOffset>
            </wp:positionH>
            <wp:positionV relativeFrom="paragraph">
              <wp:posOffset>229870</wp:posOffset>
            </wp:positionV>
            <wp:extent cx="1397000" cy="1262380"/>
            <wp:effectExtent l="19050" t="0" r="0" b="0"/>
            <wp:wrapSquare wrapText="bothSides"/>
            <wp:docPr id="164" name="Picture 163" descr="comp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12.png"/>
                    <pic:cNvPicPr/>
                  </pic:nvPicPr>
                  <pic:blipFill>
                    <a:blip r:embed="rId82" cstate="print"/>
                    <a:stretch>
                      <a:fillRect/>
                    </a:stretch>
                  </pic:blipFill>
                  <pic:spPr>
                    <a:xfrm>
                      <a:off x="0" y="0"/>
                      <a:ext cx="1397000" cy="1262380"/>
                    </a:xfrm>
                    <a:prstGeom prst="rect">
                      <a:avLst/>
                    </a:prstGeom>
                  </pic:spPr>
                </pic:pic>
              </a:graphicData>
            </a:graphic>
          </wp:anchor>
        </w:drawing>
      </w:r>
      <w:r w:rsidR="007D40D3" w:rsidRPr="00FC2839">
        <w:rPr>
          <w:noProof w:val="0"/>
        </w:rPr>
        <w:t>Most local area networks use Wi-Fi or Ethernet for connectivity between devices.</w:t>
      </w:r>
    </w:p>
    <w:p w:rsidR="00AD60C9" w:rsidRPr="00FC2839" w:rsidRDefault="00AD60C9" w:rsidP="00E861BA">
      <w:pPr>
        <w:pStyle w:val="BodyCopy"/>
        <w:rPr>
          <w:noProof w:val="0"/>
        </w:rPr>
      </w:pPr>
      <w:r w:rsidRPr="00FC2839">
        <w:rPr>
          <w:noProof w:val="0"/>
        </w:rPr>
        <w:t>Each of these local networks may:</w:t>
      </w:r>
    </w:p>
    <w:p w:rsidR="00AD60C9" w:rsidRPr="00FC2839" w:rsidRDefault="000D0984" w:rsidP="00E861BA">
      <w:pPr>
        <w:pStyle w:val="Bullet1"/>
      </w:pPr>
      <w:r w:rsidRPr="00FC2839">
        <w:t>Stand-alone</w:t>
      </w:r>
      <w:r w:rsidR="00AD60C9" w:rsidRPr="00FC2839">
        <w:t xml:space="preserve"> disconnected from any other network</w:t>
      </w:r>
    </w:p>
    <w:p w:rsidR="00AD60C9" w:rsidRPr="00FC2839" w:rsidRDefault="00BA4E1B" w:rsidP="00E861BA">
      <w:pPr>
        <w:pStyle w:val="Bullet1"/>
      </w:pPr>
      <w:r w:rsidRPr="00FC2839">
        <w:t>M</w:t>
      </w:r>
      <w:r w:rsidR="00AD60C9" w:rsidRPr="00FC2839">
        <w:t>ay connect to other LANs</w:t>
      </w:r>
    </w:p>
    <w:p w:rsidR="00BA4E1B" w:rsidRPr="00FC2839" w:rsidRDefault="00AD60C9" w:rsidP="00E861BA">
      <w:pPr>
        <w:pStyle w:val="Bullet1"/>
      </w:pPr>
      <w:r w:rsidRPr="00FC2839">
        <w:t>Connected to a WAN (wide area networks) - which reach across cities and other countries</w:t>
      </w:r>
      <w:r w:rsidR="00957E14" w:rsidRPr="00FC2839">
        <w:t>.</w:t>
      </w:r>
    </w:p>
    <w:p w:rsidR="00BA4E1B" w:rsidRPr="00FC2839" w:rsidRDefault="00BA4E1B" w:rsidP="00E861BA">
      <w:pPr>
        <w:pStyle w:val="BodyCopy"/>
        <w:rPr>
          <w:noProof w:val="0"/>
        </w:rPr>
      </w:pPr>
      <w:r w:rsidRPr="00FC2839">
        <w:rPr>
          <w:noProof w:val="0"/>
        </w:rPr>
        <w:t>Small office networks normally function with either one or two local area networks (LANs), each controlled by its own network router.</w:t>
      </w:r>
    </w:p>
    <w:p w:rsidR="00AD60C9" w:rsidRPr="00FC2839" w:rsidRDefault="00AD60C9" w:rsidP="0069056C">
      <w:pPr>
        <w:pStyle w:val="Heading3"/>
        <w:rPr>
          <w:lang w:eastAsia="en-US"/>
        </w:rPr>
      </w:pPr>
      <w:r w:rsidRPr="00FC2839">
        <w:rPr>
          <w:lang w:eastAsia="en-US"/>
        </w:rPr>
        <w:t xml:space="preserve">Network Setup </w:t>
      </w:r>
    </w:p>
    <w:p w:rsidR="00A13CB2" w:rsidRPr="00FC2839" w:rsidRDefault="00A13CB2" w:rsidP="00E861BA">
      <w:pPr>
        <w:pStyle w:val="BodyCopy"/>
        <w:rPr>
          <w:noProof w:val="0"/>
        </w:rPr>
      </w:pPr>
      <w:r w:rsidRPr="00FC2839">
        <w:rPr>
          <w:noProof w:val="0"/>
        </w:rPr>
        <w:t>The next step in how to set up a small business computer network is deciding whether to make it a peer-to-peer setup or a client-server one. Both networks connect computers so that resources can be shared between them. The fundamental differences are in the setup configuration.</w:t>
      </w:r>
    </w:p>
    <w:p w:rsidR="00A13CB2" w:rsidRPr="00FC2839" w:rsidRDefault="00A13CB2" w:rsidP="00957E14">
      <w:pPr>
        <w:pStyle w:val="BodyCopyBold"/>
        <w:rPr>
          <w:noProof w:val="0"/>
        </w:rPr>
      </w:pPr>
      <w:r w:rsidRPr="00FC2839">
        <w:rPr>
          <w:noProof w:val="0"/>
        </w:rPr>
        <w:t>Peer-To-Peer Setup</w:t>
      </w:r>
    </w:p>
    <w:p w:rsidR="00A13CB2" w:rsidRPr="00FC2839" w:rsidRDefault="00A13CB2" w:rsidP="00E861BA">
      <w:pPr>
        <w:pStyle w:val="BodyCopy"/>
        <w:rPr>
          <w:noProof w:val="0"/>
        </w:rPr>
      </w:pPr>
      <w:r w:rsidRPr="00FC2839">
        <w:rPr>
          <w:noProof w:val="0"/>
        </w:rPr>
        <w:t>In a peer-to-peer setup, every computer acts as both the client and the server. Each computer communicates directly with the other computers in the network and resources can be added or removed. A peer-to-peer setup is much more common in the home.</w:t>
      </w:r>
    </w:p>
    <w:p w:rsidR="00A13CB2" w:rsidRPr="00FC2839" w:rsidRDefault="00A13CB2" w:rsidP="00957E14">
      <w:pPr>
        <w:pStyle w:val="BodyCopyBold"/>
        <w:rPr>
          <w:noProof w:val="0"/>
        </w:rPr>
      </w:pPr>
      <w:r w:rsidRPr="00FC2839">
        <w:rPr>
          <w:noProof w:val="0"/>
        </w:rPr>
        <w:t>Client-Server Setup</w:t>
      </w:r>
    </w:p>
    <w:p w:rsidR="00CA1724" w:rsidRPr="00FC2839" w:rsidRDefault="00A13CB2" w:rsidP="00E861BA">
      <w:pPr>
        <w:pStyle w:val="BodyCopy"/>
        <w:rPr>
          <w:noProof w:val="0"/>
        </w:rPr>
      </w:pPr>
      <w:r w:rsidRPr="00FC2839">
        <w:rPr>
          <w:noProof w:val="0"/>
        </w:rPr>
        <w:t>In a client-server setup, multiple clients (computers) connect to a single, central server. Public data and applications are only installed on the server and the clients connect to the server to use the resources. This type of setup is more typical in larger offices or businesses.</w:t>
      </w:r>
    </w:p>
    <w:p w:rsidR="00A13208" w:rsidRPr="00FC2839" w:rsidRDefault="00A13208" w:rsidP="0069056C">
      <w:pPr>
        <w:pStyle w:val="Heading3"/>
      </w:pPr>
      <w:r w:rsidRPr="00FC2839">
        <w:t>Setting up a secure network</w:t>
      </w:r>
    </w:p>
    <w:p w:rsidR="00A13208" w:rsidRPr="00FC2839" w:rsidRDefault="00A13208" w:rsidP="00E861BA">
      <w:pPr>
        <w:pStyle w:val="BodyCopy"/>
        <w:rPr>
          <w:noProof w:val="0"/>
        </w:rPr>
      </w:pPr>
      <w:r w:rsidRPr="00FC2839">
        <w:rPr>
          <w:noProof w:val="0"/>
        </w:rPr>
        <w:t>Once you have decided upon the type of network, it is important that it is protected.</w:t>
      </w:r>
    </w:p>
    <w:p w:rsidR="00A13208" w:rsidRPr="00FC2839" w:rsidRDefault="00A13208" w:rsidP="00E861BA">
      <w:pPr>
        <w:pStyle w:val="BodyCopy"/>
        <w:rPr>
          <w:noProof w:val="0"/>
        </w:rPr>
      </w:pPr>
      <w:r w:rsidRPr="00FC2839">
        <w:rPr>
          <w:noProof w:val="0"/>
        </w:rPr>
        <w:t>You can secure a network a number of ways, including through:</w:t>
      </w:r>
    </w:p>
    <w:p w:rsidR="00A13208" w:rsidRPr="00FC2839" w:rsidRDefault="00A13208" w:rsidP="00AE66E1">
      <w:pPr>
        <w:pStyle w:val="Bullet1"/>
      </w:pPr>
      <w:r w:rsidRPr="00FC2839">
        <w:t>The router - through the use of security settings</w:t>
      </w:r>
    </w:p>
    <w:p w:rsidR="00A13208" w:rsidRPr="00FC2839" w:rsidRDefault="00D97DF5" w:rsidP="00AE66E1">
      <w:pPr>
        <w:pStyle w:val="Bullet1"/>
      </w:pPr>
      <w:r w:rsidRPr="00FC2839">
        <w:t>T</w:t>
      </w:r>
      <w:r w:rsidR="00A13208" w:rsidRPr="00FC2839">
        <w:t>he operating system</w:t>
      </w:r>
      <w:r w:rsidR="00957E14" w:rsidRPr="00FC2839">
        <w:t>.</w:t>
      </w:r>
    </w:p>
    <w:p w:rsidR="00A13208" w:rsidRPr="00FC2839" w:rsidRDefault="00A13208" w:rsidP="00E861BA">
      <w:pPr>
        <w:pStyle w:val="BodyCopy"/>
        <w:rPr>
          <w:noProof w:val="0"/>
        </w:rPr>
      </w:pPr>
      <w:r w:rsidRPr="00FC2839">
        <w:rPr>
          <w:noProof w:val="0"/>
        </w:rPr>
        <w:t>You can do this through technologies such as wireless encryption protocol (WEP) for a wireless network, which uses passwords to encrypt the network traffic.</w:t>
      </w:r>
    </w:p>
    <w:p w:rsidR="00A13208" w:rsidRPr="00FC2839" w:rsidRDefault="00A13208" w:rsidP="00E861BA">
      <w:pPr>
        <w:pStyle w:val="BodyCopy"/>
        <w:rPr>
          <w:noProof w:val="0"/>
        </w:rPr>
      </w:pPr>
      <w:r w:rsidRPr="00FC2839">
        <w:rPr>
          <w:noProof w:val="0"/>
        </w:rPr>
        <w:t>You may also want to use Windows and network logins and passwords to limit access to the network to authorised users. You may also choose to use hardware security like fingerprint recognition, security and password keys, and full disk encryption to further protect the network.</w:t>
      </w:r>
      <w:r w:rsidR="00AB6ABD" w:rsidRPr="00FC2839">
        <w:rPr>
          <w:noProof w:val="0"/>
        </w:rPr>
        <w:t xml:space="preserve"> </w:t>
      </w:r>
      <w:r w:rsidRPr="00FC2839">
        <w:rPr>
          <w:noProof w:val="0"/>
        </w:rPr>
        <w:t>When it comes to using the Internet, businesses should also check their browser security and privacy settings to ensure that the network is protected from viruses, spam and hacking attempts.</w:t>
      </w:r>
    </w:p>
    <w:p w:rsidR="005F3374" w:rsidRPr="00FC2839" w:rsidRDefault="00C20FAA" w:rsidP="0069056C">
      <w:pPr>
        <w:pStyle w:val="Heading3"/>
      </w:pPr>
      <w:r w:rsidRPr="00FC2839">
        <w:lastRenderedPageBreak/>
        <w:t>Personal Computers (PC's)</w:t>
      </w:r>
    </w:p>
    <w:p w:rsidR="002B48C2" w:rsidRPr="00FC2839" w:rsidRDefault="00C20FAA" w:rsidP="00E861BA">
      <w:pPr>
        <w:pStyle w:val="BodyCopy"/>
        <w:rPr>
          <w:noProof w:val="0"/>
        </w:rPr>
      </w:pPr>
      <w:r w:rsidRPr="00FC2839">
        <w:rPr>
          <w:noProof w:val="0"/>
        </w:rPr>
        <w:t xml:space="preserve">Personal computers </w:t>
      </w:r>
      <w:r w:rsidR="001C03E5" w:rsidRPr="00FC2839">
        <w:rPr>
          <w:noProof w:val="0"/>
        </w:rPr>
        <w:t>are an essential part of any business computer system.</w:t>
      </w:r>
      <w:r w:rsidR="00124FA8" w:rsidRPr="00FC2839">
        <w:rPr>
          <w:noProof w:val="0"/>
        </w:rPr>
        <w:t xml:space="preserve"> </w:t>
      </w:r>
    </w:p>
    <w:p w:rsidR="00124FA8" w:rsidRPr="00FC2839" w:rsidRDefault="002B48C2" w:rsidP="00E861BA">
      <w:pPr>
        <w:pStyle w:val="BodyCopy"/>
        <w:rPr>
          <w:noProof w:val="0"/>
        </w:rPr>
      </w:pPr>
      <w:r w:rsidRPr="00FC2839">
        <w:rPr>
          <w:noProof w:val="0"/>
        </w:rPr>
        <w:t>The personal computer (PC) defines a computer designed for general use by a single person.</w:t>
      </w:r>
    </w:p>
    <w:p w:rsidR="002B48C2" w:rsidRPr="00FC2839" w:rsidRDefault="002B48C2" w:rsidP="00E861BA">
      <w:pPr>
        <w:pStyle w:val="BodyCopy"/>
        <w:rPr>
          <w:noProof w:val="0"/>
        </w:rPr>
      </w:pPr>
      <w:r w:rsidRPr="00FC2839">
        <w:rPr>
          <w:noProof w:val="0"/>
        </w:rPr>
        <w:t>The two main operating systems used for PC's include:</w:t>
      </w:r>
    </w:p>
    <w:p w:rsidR="002B48C2" w:rsidRPr="00FC2839" w:rsidRDefault="002B48C2" w:rsidP="00AE66E1">
      <w:pPr>
        <w:pStyle w:val="Bullet1"/>
      </w:pPr>
      <w:r w:rsidRPr="00FC2839">
        <w:t>Windows</w:t>
      </w:r>
    </w:p>
    <w:p w:rsidR="002B48C2" w:rsidRPr="00FC2839" w:rsidRDefault="00957E14" w:rsidP="00AE66E1">
      <w:pPr>
        <w:pStyle w:val="Bullet1"/>
      </w:pPr>
      <w:r w:rsidRPr="00FC2839">
        <w:t>Mac.</w:t>
      </w:r>
    </w:p>
    <w:p w:rsidR="00124FA8" w:rsidRPr="00FC2839" w:rsidRDefault="00124FA8" w:rsidP="00957E14">
      <w:pPr>
        <w:pStyle w:val="BodyCopyBold"/>
        <w:rPr>
          <w:noProof w:val="0"/>
        </w:rPr>
      </w:pPr>
      <w:r w:rsidRPr="00FC2839">
        <w:rPr>
          <w:noProof w:val="0"/>
        </w:rPr>
        <w:t>Types of personal computers</w:t>
      </w:r>
    </w:p>
    <w:p w:rsidR="00124FA8" w:rsidRPr="00FC2839" w:rsidRDefault="00D53B3B" w:rsidP="00E861BA">
      <w:pPr>
        <w:pStyle w:val="BodyCopy"/>
        <w:rPr>
          <w:noProof w:val="0"/>
        </w:rPr>
      </w:pPr>
      <w:r w:rsidRPr="00FC2839">
        <w:rPr>
          <w:noProof w:val="0"/>
        </w:rPr>
        <w:t>Following are the</w:t>
      </w:r>
      <w:r w:rsidR="00124FA8" w:rsidRPr="00FC2839">
        <w:rPr>
          <w:noProof w:val="0"/>
        </w:rPr>
        <w:t xml:space="preserve"> main types of personal computers.</w:t>
      </w:r>
    </w:p>
    <w:p w:rsidR="00124FA8" w:rsidRPr="00FC2839" w:rsidRDefault="00957E14" w:rsidP="00CA1724">
      <w:pPr>
        <w:spacing w:before="80" w:after="120" w:line="240" w:lineRule="auto"/>
        <w:rPr>
          <w:rFonts w:ascii="Helvetica" w:eastAsia="Times New Roman" w:hAnsi="Helvetica" w:cs="Arial"/>
          <w:u w:val="single"/>
          <w:lang w:eastAsia="en-US"/>
        </w:rPr>
      </w:pPr>
      <w:r w:rsidRPr="00FC2839">
        <w:rPr>
          <w:rFonts w:ascii="Helvetica" w:eastAsia="Times New Roman" w:hAnsi="Helvetica" w:cs="Arial"/>
          <w:bCs/>
          <w:noProof/>
          <w:u w:val="single"/>
          <w:lang w:val="en-US" w:eastAsia="en-US"/>
        </w:rPr>
        <w:drawing>
          <wp:anchor distT="0" distB="0" distL="114300" distR="114300" simplePos="0" relativeHeight="251864064" behindDoc="0" locked="0" layoutInCell="1" allowOverlap="1" wp14:anchorId="12956BFB" wp14:editId="095C374E">
            <wp:simplePos x="0" y="0"/>
            <wp:positionH relativeFrom="column">
              <wp:posOffset>3342640</wp:posOffset>
            </wp:positionH>
            <wp:positionV relativeFrom="paragraph">
              <wp:posOffset>44450</wp:posOffset>
            </wp:positionV>
            <wp:extent cx="2105025" cy="1349375"/>
            <wp:effectExtent l="19050" t="0" r="9525" b="0"/>
            <wp:wrapSquare wrapText="bothSides"/>
            <wp:docPr id="166" name="Picture 165" descr="comp 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13.jpg"/>
                    <pic:cNvPicPr/>
                  </pic:nvPicPr>
                  <pic:blipFill>
                    <a:blip r:embed="rId83" cstate="print"/>
                    <a:stretch>
                      <a:fillRect/>
                    </a:stretch>
                  </pic:blipFill>
                  <pic:spPr>
                    <a:xfrm>
                      <a:off x="0" y="0"/>
                      <a:ext cx="2105025" cy="1349375"/>
                    </a:xfrm>
                    <a:prstGeom prst="rect">
                      <a:avLst/>
                    </a:prstGeom>
                  </pic:spPr>
                </pic:pic>
              </a:graphicData>
            </a:graphic>
          </wp:anchor>
        </w:drawing>
      </w:r>
      <w:r w:rsidRPr="00FC2839">
        <w:rPr>
          <w:rFonts w:ascii="Helvetica" w:eastAsia="Times New Roman" w:hAnsi="Helvetica" w:cs="Arial"/>
          <w:bCs/>
          <w:u w:val="single"/>
          <w:lang w:eastAsia="en-US"/>
        </w:rPr>
        <w:t>Desktops</w:t>
      </w:r>
    </w:p>
    <w:p w:rsidR="002B48C2" w:rsidRPr="00FC2839" w:rsidRDefault="00124FA8" w:rsidP="00E861BA">
      <w:pPr>
        <w:pStyle w:val="BodyCopy"/>
        <w:rPr>
          <w:noProof w:val="0"/>
        </w:rPr>
      </w:pPr>
      <w:r w:rsidRPr="00FC2839">
        <w:rPr>
          <w:noProof w:val="0"/>
        </w:rPr>
        <w:t xml:space="preserve">Desktop computers consist of a base unit, monitor, keyboard and mouse. </w:t>
      </w:r>
    </w:p>
    <w:p w:rsidR="00124FA8" w:rsidRPr="00FC2839" w:rsidRDefault="00124FA8" w:rsidP="00E861BA">
      <w:pPr>
        <w:pStyle w:val="BodyCopy"/>
        <w:rPr>
          <w:noProof w:val="0"/>
        </w:rPr>
      </w:pPr>
      <w:r w:rsidRPr="00FC2839">
        <w:rPr>
          <w:noProof w:val="0"/>
        </w:rPr>
        <w:t xml:space="preserve">They are designed to be set up and used in one </w:t>
      </w:r>
      <w:r w:rsidR="002B48C2" w:rsidRPr="00FC2839">
        <w:rPr>
          <w:noProof w:val="0"/>
        </w:rPr>
        <w:t>permanent</w:t>
      </w:r>
      <w:r w:rsidRPr="00FC2839">
        <w:rPr>
          <w:noProof w:val="0"/>
        </w:rPr>
        <w:t xml:space="preserve"> location</w:t>
      </w:r>
      <w:r w:rsidR="002B48C2" w:rsidRPr="00FC2839">
        <w:rPr>
          <w:noProof w:val="0"/>
        </w:rPr>
        <w:t>.</w:t>
      </w:r>
    </w:p>
    <w:p w:rsidR="002B48C2" w:rsidRPr="00FC2839" w:rsidRDefault="002B48C2" w:rsidP="00E861BA">
      <w:pPr>
        <w:pStyle w:val="BodyCopy"/>
        <w:rPr>
          <w:noProof w:val="0"/>
        </w:rPr>
      </w:pPr>
      <w:r w:rsidRPr="00FC2839">
        <w:rPr>
          <w:noProof w:val="0"/>
        </w:rPr>
        <w:t>Most desktops offer more power, storage and versatility for less cost than their portable brethren</w:t>
      </w:r>
      <w:r w:rsidR="00957E14" w:rsidRPr="00FC2839">
        <w:rPr>
          <w:noProof w:val="0"/>
        </w:rPr>
        <w:t>.</w:t>
      </w:r>
    </w:p>
    <w:p w:rsidR="00124FA8" w:rsidRPr="00FC2839" w:rsidRDefault="00124FA8" w:rsidP="00CA1724">
      <w:pPr>
        <w:spacing w:before="80" w:after="120" w:line="240" w:lineRule="auto"/>
        <w:rPr>
          <w:rFonts w:ascii="Helvetica" w:eastAsia="Times New Roman" w:hAnsi="Helvetica" w:cs="Arial"/>
          <w:bCs/>
          <w:u w:val="single"/>
          <w:lang w:eastAsia="en-US"/>
        </w:rPr>
      </w:pPr>
      <w:r w:rsidRPr="00FC2839">
        <w:rPr>
          <w:rFonts w:ascii="Helvetica" w:eastAsia="Times New Roman" w:hAnsi="Helvetica" w:cs="Arial"/>
          <w:bCs/>
          <w:u w:val="single"/>
          <w:lang w:eastAsia="en-US"/>
        </w:rPr>
        <w:t>Laptops</w:t>
      </w:r>
    </w:p>
    <w:p w:rsidR="002B48C2" w:rsidRPr="00FC2839" w:rsidRDefault="002B48C2" w:rsidP="00E861BA">
      <w:pPr>
        <w:pStyle w:val="BodyCopy"/>
        <w:rPr>
          <w:noProof w:val="0"/>
        </w:rPr>
      </w:pPr>
      <w:r w:rsidRPr="00FC2839">
        <w:rPr>
          <w:noProof w:val="0"/>
        </w:rPr>
        <w:softHyphen/>
        <w:t xml:space="preserve">Also called </w:t>
      </w:r>
      <w:r w:rsidRPr="00FC2839">
        <w:rPr>
          <w:rStyle w:val="Strong"/>
          <w:b w:val="0"/>
          <w:bCs w:val="0"/>
          <w:noProof w:val="0"/>
        </w:rPr>
        <w:t>notebooks</w:t>
      </w:r>
      <w:r w:rsidRPr="00FC2839">
        <w:rPr>
          <w:noProof w:val="0"/>
        </w:rPr>
        <w:t>, laptops are portable computers that integrate the display, keyboard, a pointing device or trackball, processor, memory and hard drive all in a battery-operated package</w:t>
      </w:r>
      <w:r w:rsidR="00957E14" w:rsidRPr="00FC2839">
        <w:rPr>
          <w:noProof w:val="0"/>
        </w:rPr>
        <w:t>.</w:t>
      </w:r>
    </w:p>
    <w:p w:rsidR="00D53B3B" w:rsidRPr="00FC2839" w:rsidRDefault="00D53B3B" w:rsidP="00CA1724">
      <w:pPr>
        <w:pStyle w:val="NormalWeb"/>
        <w:spacing w:before="80" w:beforeAutospacing="0" w:after="120" w:afterAutospacing="0"/>
        <w:rPr>
          <w:rFonts w:ascii="Helvetica" w:hAnsi="Helvetica"/>
          <w:sz w:val="22"/>
          <w:szCs w:val="22"/>
          <w:u w:val="single"/>
        </w:rPr>
      </w:pPr>
      <w:r w:rsidRPr="00FC2839">
        <w:rPr>
          <w:rFonts w:ascii="Helvetica" w:hAnsi="Helvetica"/>
          <w:sz w:val="22"/>
          <w:szCs w:val="22"/>
          <w:u w:val="single"/>
        </w:rPr>
        <w:t>Netbooks</w:t>
      </w:r>
    </w:p>
    <w:p w:rsidR="00756D29" w:rsidRPr="00FC2839" w:rsidRDefault="00957E14" w:rsidP="00E861BA">
      <w:pPr>
        <w:pStyle w:val="BodyCopy"/>
        <w:rPr>
          <w:rStyle w:val="Strong"/>
          <w:b w:val="0"/>
          <w:bCs w:val="0"/>
          <w:noProof w:val="0"/>
          <w:szCs w:val="22"/>
        </w:rPr>
      </w:pPr>
      <w:r w:rsidRPr="00FC2839">
        <w:rPr>
          <w:szCs w:val="22"/>
          <w:lang w:val="en-US" w:eastAsia="en-US"/>
        </w:rPr>
        <w:drawing>
          <wp:anchor distT="0" distB="0" distL="114300" distR="114300" simplePos="0" relativeHeight="251865088" behindDoc="0" locked="0" layoutInCell="1" allowOverlap="1" wp14:anchorId="31C26AE0" wp14:editId="0A8AEE6B">
            <wp:simplePos x="0" y="0"/>
            <wp:positionH relativeFrom="column">
              <wp:posOffset>3879850</wp:posOffset>
            </wp:positionH>
            <wp:positionV relativeFrom="paragraph">
              <wp:posOffset>737235</wp:posOffset>
            </wp:positionV>
            <wp:extent cx="1693545" cy="1131570"/>
            <wp:effectExtent l="19050" t="0" r="1905" b="0"/>
            <wp:wrapSquare wrapText="bothSides"/>
            <wp:docPr id="167" name="Picture 166" descr="shutterstock_1215858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1585801.jpg"/>
                    <pic:cNvPicPr/>
                  </pic:nvPicPr>
                  <pic:blipFill>
                    <a:blip r:embed="rId84" cstate="print"/>
                    <a:stretch>
                      <a:fillRect/>
                    </a:stretch>
                  </pic:blipFill>
                  <pic:spPr>
                    <a:xfrm>
                      <a:off x="0" y="0"/>
                      <a:ext cx="1693545" cy="1131570"/>
                    </a:xfrm>
                    <a:prstGeom prst="rect">
                      <a:avLst/>
                    </a:prstGeom>
                  </pic:spPr>
                </pic:pic>
              </a:graphicData>
            </a:graphic>
          </wp:anchor>
        </w:drawing>
      </w:r>
      <w:r w:rsidR="00756D29" w:rsidRPr="00FC2839">
        <w:rPr>
          <w:noProof w:val="0"/>
          <w:szCs w:val="22"/>
        </w:rPr>
        <w:t>These are ultra-portable computers that are even smaller than traditional laptops. The extreme cost-effectiveness of netbooks means they're cheaper than almost any brand-new laptop. However, netbooks' internal components are less powerful than those in regular laptops.</w:t>
      </w:r>
    </w:p>
    <w:p w:rsidR="002B48C2" w:rsidRPr="00FC2839" w:rsidRDefault="00124FA8" w:rsidP="00CA1724">
      <w:pPr>
        <w:pStyle w:val="NormalWeb"/>
        <w:spacing w:before="80" w:beforeAutospacing="0" w:after="120" w:afterAutospacing="0"/>
        <w:rPr>
          <w:rStyle w:val="Strong"/>
          <w:rFonts w:ascii="Helvetica" w:hAnsi="Helvetica" w:cs="Arial"/>
          <w:b w:val="0"/>
          <w:sz w:val="22"/>
          <w:szCs w:val="22"/>
          <w:u w:val="single"/>
        </w:rPr>
      </w:pPr>
      <w:r w:rsidRPr="00FC2839">
        <w:rPr>
          <w:rStyle w:val="Strong"/>
          <w:rFonts w:ascii="Helvetica" w:hAnsi="Helvetica" w:cs="Arial"/>
          <w:b w:val="0"/>
          <w:sz w:val="22"/>
          <w:szCs w:val="22"/>
          <w:u w:val="single"/>
        </w:rPr>
        <w:t xml:space="preserve">Tablet computers </w:t>
      </w:r>
    </w:p>
    <w:p w:rsidR="00124FA8" w:rsidRPr="00FC2839" w:rsidRDefault="002B48C2" w:rsidP="00E861BA">
      <w:pPr>
        <w:pStyle w:val="BodyCopy"/>
        <w:rPr>
          <w:noProof w:val="0"/>
          <w:szCs w:val="22"/>
        </w:rPr>
      </w:pPr>
      <w:r w:rsidRPr="00FC2839">
        <w:rPr>
          <w:rStyle w:val="Strong"/>
          <w:b w:val="0"/>
          <w:bCs w:val="0"/>
          <w:noProof w:val="0"/>
          <w:szCs w:val="22"/>
        </w:rPr>
        <w:t xml:space="preserve">These </w:t>
      </w:r>
      <w:r w:rsidR="00124FA8" w:rsidRPr="00FC2839">
        <w:rPr>
          <w:noProof w:val="0"/>
          <w:szCs w:val="22"/>
        </w:rPr>
        <w:t xml:space="preserve">are touch screen devices </w:t>
      </w:r>
      <w:r w:rsidRPr="00FC2839">
        <w:rPr>
          <w:noProof w:val="0"/>
          <w:szCs w:val="22"/>
        </w:rPr>
        <w:t>that are very portable and versatile.</w:t>
      </w:r>
    </w:p>
    <w:p w:rsidR="00D53B3B" w:rsidRPr="00FC2839" w:rsidRDefault="00D53B3B" w:rsidP="00CA1724">
      <w:pPr>
        <w:pStyle w:val="Heading2"/>
        <w:spacing w:before="80" w:after="120"/>
        <w:rPr>
          <w:rFonts w:cs="Arial"/>
          <w:b w:val="0"/>
          <w:color w:val="auto"/>
          <w:sz w:val="22"/>
          <w:szCs w:val="22"/>
          <w:u w:val="single"/>
        </w:rPr>
      </w:pPr>
      <w:r w:rsidRPr="00FC2839">
        <w:rPr>
          <w:rFonts w:cs="Arial"/>
          <w:b w:val="0"/>
          <w:color w:val="auto"/>
          <w:sz w:val="22"/>
          <w:szCs w:val="22"/>
          <w:u w:val="single"/>
        </w:rPr>
        <w:t>Thin clients</w:t>
      </w:r>
    </w:p>
    <w:p w:rsidR="00D53B3B" w:rsidRPr="00FC2839" w:rsidRDefault="00D53B3B" w:rsidP="00E861BA">
      <w:pPr>
        <w:pStyle w:val="BodyCopy"/>
        <w:rPr>
          <w:noProof w:val="0"/>
          <w:szCs w:val="22"/>
        </w:rPr>
      </w:pPr>
      <w:r w:rsidRPr="00FC2839">
        <w:rPr>
          <w:noProof w:val="0"/>
          <w:szCs w:val="22"/>
        </w:rPr>
        <w:t>If you need to purchase a number of computers in your business at once, you might consider a thin client system instead of buying individual business computers.</w:t>
      </w:r>
    </w:p>
    <w:p w:rsidR="00D53B3B" w:rsidRPr="00FC2839" w:rsidRDefault="00D53B3B" w:rsidP="00E861BA">
      <w:pPr>
        <w:pStyle w:val="BodyCopy"/>
        <w:rPr>
          <w:noProof w:val="0"/>
          <w:szCs w:val="22"/>
        </w:rPr>
      </w:pPr>
      <w:r w:rsidRPr="00FC2839">
        <w:rPr>
          <w:noProof w:val="0"/>
          <w:szCs w:val="22"/>
        </w:rPr>
        <w:t>A thin client is a very basic computer. Essentially just a screen, keyboard, mouse and network connection, it accesses centralised processing power across a network.</w:t>
      </w:r>
    </w:p>
    <w:p w:rsidR="00D53B3B" w:rsidRPr="00FC2839" w:rsidRDefault="00D53B3B" w:rsidP="00E861BA">
      <w:pPr>
        <w:pStyle w:val="BodyCopy"/>
        <w:rPr>
          <w:noProof w:val="0"/>
          <w:szCs w:val="22"/>
        </w:rPr>
      </w:pPr>
      <w:r w:rsidRPr="00FC2839">
        <w:rPr>
          <w:noProof w:val="0"/>
          <w:szCs w:val="22"/>
        </w:rPr>
        <w:t xml:space="preserve">Using a thin client feels just like using a normal computer. The difference is that all the work is being done by a central server. </w:t>
      </w:r>
    </w:p>
    <w:p w:rsidR="00B56EFB" w:rsidRPr="00FC2839" w:rsidRDefault="00B56EFB" w:rsidP="00E861BA">
      <w:pPr>
        <w:pStyle w:val="BodyCopy"/>
        <w:rPr>
          <w:noProof w:val="0"/>
        </w:rPr>
      </w:pPr>
      <w:r w:rsidRPr="00FC2839">
        <w:rPr>
          <w:noProof w:val="0"/>
        </w:rPr>
        <w:br w:type="page"/>
      </w:r>
    </w:p>
    <w:p w:rsidR="00124FA8" w:rsidRPr="00FC2839" w:rsidRDefault="00124FA8" w:rsidP="00957E14">
      <w:pPr>
        <w:pStyle w:val="BodyCopyBold"/>
        <w:rPr>
          <w:noProof w:val="0"/>
        </w:rPr>
      </w:pPr>
      <w:r w:rsidRPr="00FC2839">
        <w:rPr>
          <w:noProof w:val="0"/>
        </w:rPr>
        <w:lastRenderedPageBreak/>
        <w:t>Key features of a personal computer</w:t>
      </w:r>
    </w:p>
    <w:p w:rsidR="00124FA8" w:rsidRPr="00FC2839" w:rsidRDefault="00124FA8" w:rsidP="00E861BA">
      <w:pPr>
        <w:pStyle w:val="BodyCopy"/>
        <w:rPr>
          <w:noProof w:val="0"/>
        </w:rPr>
      </w:pPr>
      <w:r w:rsidRPr="00FC2839">
        <w:rPr>
          <w:noProof w:val="0"/>
        </w:rPr>
        <w:t>There are a number of key features of a PC.</w:t>
      </w:r>
    </w:p>
    <w:p w:rsidR="008A6CBC" w:rsidRPr="00FC2839" w:rsidRDefault="00124FA8" w:rsidP="00E861BA">
      <w:pPr>
        <w:pStyle w:val="BodyCopy"/>
        <w:rPr>
          <w:noProof w:val="0"/>
        </w:rPr>
      </w:pPr>
      <w:r w:rsidRPr="00FC2839">
        <w:rPr>
          <w:noProof w:val="0"/>
        </w:rPr>
        <w:t>These will be explained in more detail below.</w:t>
      </w:r>
    </w:p>
    <w:p w:rsidR="00756D29" w:rsidRPr="00FC2839" w:rsidRDefault="00756D29" w:rsidP="00CA1724">
      <w:pPr>
        <w:pStyle w:val="NormalWeb"/>
        <w:spacing w:before="80" w:beforeAutospacing="0" w:after="120" w:afterAutospacing="0"/>
        <w:rPr>
          <w:rFonts w:ascii="Helvetica" w:hAnsi="Helvetica" w:cs="Arial"/>
          <w:b/>
          <w:sz w:val="22"/>
          <w:szCs w:val="22"/>
          <w:u w:val="single"/>
        </w:rPr>
      </w:pPr>
      <w:r w:rsidRPr="00FC2839">
        <w:rPr>
          <w:rStyle w:val="Strong"/>
          <w:rFonts w:ascii="Helvetica" w:hAnsi="Helvetica" w:cs="Arial"/>
          <w:b w:val="0"/>
          <w:sz w:val="22"/>
          <w:szCs w:val="22"/>
          <w:u w:val="single"/>
        </w:rPr>
        <w:t>Processor</w:t>
      </w:r>
    </w:p>
    <w:p w:rsidR="00756D29" w:rsidRPr="00FC2839" w:rsidRDefault="00756D29" w:rsidP="00E861BA">
      <w:pPr>
        <w:pStyle w:val="BodyCopy"/>
        <w:rPr>
          <w:noProof w:val="0"/>
        </w:rPr>
      </w:pPr>
      <w:r w:rsidRPr="00FC2839">
        <w:rPr>
          <w:noProof w:val="0"/>
        </w:rPr>
        <w:t xml:space="preserve">Also called the </w:t>
      </w:r>
      <w:r w:rsidRPr="00FC2839">
        <w:rPr>
          <w:rStyle w:val="Strong"/>
          <w:b w:val="0"/>
          <w:bCs w:val="0"/>
          <w:noProof w:val="0"/>
        </w:rPr>
        <w:t>central processing unit</w:t>
      </w:r>
      <w:r w:rsidRPr="00FC2839">
        <w:rPr>
          <w:noProof w:val="0"/>
        </w:rPr>
        <w:t xml:space="preserve"> (CPU), this is the computer chip that is the main brain of your computer.</w:t>
      </w:r>
    </w:p>
    <w:p w:rsidR="000D0984" w:rsidRPr="00FC2839" w:rsidRDefault="00D53B3B" w:rsidP="00E861BA">
      <w:pPr>
        <w:pStyle w:val="BodyCopy"/>
        <w:rPr>
          <w:noProof w:val="0"/>
        </w:rPr>
      </w:pPr>
      <w:r w:rsidRPr="00FC2839">
        <w:rPr>
          <w:noProof w:val="0"/>
        </w:rPr>
        <w:t>The processor determines the speed of the computer</w:t>
      </w:r>
      <w:r w:rsidR="00957E14" w:rsidRPr="00FC2839">
        <w:rPr>
          <w:noProof w:val="0"/>
        </w:rPr>
        <w:t>.</w:t>
      </w:r>
    </w:p>
    <w:p w:rsidR="00D53B3B" w:rsidRPr="00FC2839" w:rsidRDefault="00B56EFB" w:rsidP="00E861BA">
      <w:pPr>
        <w:pStyle w:val="BodyCopy"/>
        <w:rPr>
          <w:noProof w:val="0"/>
        </w:rPr>
      </w:pPr>
      <w:r w:rsidRPr="00FC2839">
        <w:rPr>
          <w:lang w:val="en-US" w:eastAsia="en-US"/>
        </w:rPr>
        <w:drawing>
          <wp:anchor distT="0" distB="0" distL="114300" distR="114300" simplePos="0" relativeHeight="251866112" behindDoc="0" locked="0" layoutInCell="1" allowOverlap="1" wp14:anchorId="0EE92696" wp14:editId="217A064F">
            <wp:simplePos x="0" y="0"/>
            <wp:positionH relativeFrom="column">
              <wp:posOffset>3676650</wp:posOffset>
            </wp:positionH>
            <wp:positionV relativeFrom="paragraph">
              <wp:posOffset>666750</wp:posOffset>
            </wp:positionV>
            <wp:extent cx="1759585" cy="1001395"/>
            <wp:effectExtent l="19050" t="0" r="0" b="0"/>
            <wp:wrapSquare wrapText="bothSides"/>
            <wp:docPr id="168" name="Picture 167" descr="comp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14.png"/>
                    <pic:cNvPicPr/>
                  </pic:nvPicPr>
                  <pic:blipFill>
                    <a:blip r:embed="rId85" cstate="print"/>
                    <a:stretch>
                      <a:fillRect/>
                    </a:stretch>
                  </pic:blipFill>
                  <pic:spPr>
                    <a:xfrm>
                      <a:off x="0" y="0"/>
                      <a:ext cx="1759585" cy="1001395"/>
                    </a:xfrm>
                    <a:prstGeom prst="rect">
                      <a:avLst/>
                    </a:prstGeom>
                  </pic:spPr>
                </pic:pic>
              </a:graphicData>
            </a:graphic>
          </wp:anchor>
        </w:drawing>
      </w:r>
      <w:r w:rsidR="00D53B3B" w:rsidRPr="00FC2839">
        <w:rPr>
          <w:noProof w:val="0"/>
        </w:rPr>
        <w:t>CPUs are made by either Intel (which makes Celeron, Centrino and Pentium) or AMD (maker of Sempron, Athlon and Turion). Celeron and Sempron are usually found in lower-spec budget PCs.</w:t>
      </w:r>
    </w:p>
    <w:p w:rsidR="00756D29" w:rsidRPr="00FC2839" w:rsidRDefault="00756D29" w:rsidP="00E861BA">
      <w:pPr>
        <w:pStyle w:val="BodyCopy"/>
        <w:rPr>
          <w:noProof w:val="0"/>
          <w:szCs w:val="22"/>
        </w:rPr>
      </w:pPr>
      <w:r w:rsidRPr="00FC2839">
        <w:rPr>
          <w:noProof w:val="0"/>
          <w:szCs w:val="22"/>
        </w:rPr>
        <w:t>Two main factors determine a CPU’s performance: the number of cores and the speed at which it runs. The speed is measured in gigahertz (GHz).</w:t>
      </w:r>
    </w:p>
    <w:p w:rsidR="00756D29" w:rsidRPr="00FC2839" w:rsidRDefault="00756D29" w:rsidP="00E861BA">
      <w:pPr>
        <w:pStyle w:val="BodyCopy"/>
        <w:rPr>
          <w:noProof w:val="0"/>
          <w:szCs w:val="22"/>
        </w:rPr>
      </w:pPr>
      <w:r w:rsidRPr="00FC2839">
        <w:rPr>
          <w:noProof w:val="0"/>
          <w:szCs w:val="22"/>
        </w:rPr>
        <w:t>A dual or quad core chip is effectively two or four CPUs in one. This makes your computer more effective when it runs several programs at once.</w:t>
      </w:r>
    </w:p>
    <w:p w:rsidR="00756D29" w:rsidRPr="00FC2839" w:rsidRDefault="00756D29" w:rsidP="00E861BA">
      <w:pPr>
        <w:pStyle w:val="BodyCopy"/>
        <w:rPr>
          <w:noProof w:val="0"/>
          <w:szCs w:val="22"/>
        </w:rPr>
      </w:pPr>
      <w:r w:rsidRPr="00FC2839">
        <w:rPr>
          <w:noProof w:val="0"/>
          <w:szCs w:val="22"/>
        </w:rPr>
        <w:t xml:space="preserve">Make sure your new business computers have at least a </w:t>
      </w:r>
      <w:r w:rsidRPr="00FC2839">
        <w:rPr>
          <w:rStyle w:val="Strong"/>
          <w:b w:val="0"/>
          <w:bCs w:val="0"/>
          <w:noProof w:val="0"/>
          <w:szCs w:val="22"/>
        </w:rPr>
        <w:t>dual core processor</w:t>
      </w:r>
      <w:r w:rsidRPr="00FC2839">
        <w:rPr>
          <w:noProof w:val="0"/>
          <w:szCs w:val="22"/>
        </w:rPr>
        <w:t xml:space="preserve"> running at a minimum of </w:t>
      </w:r>
      <w:r w:rsidRPr="00FC2839">
        <w:rPr>
          <w:rStyle w:val="Strong"/>
          <w:b w:val="0"/>
          <w:bCs w:val="0"/>
          <w:noProof w:val="0"/>
          <w:szCs w:val="22"/>
        </w:rPr>
        <w:t>2.5GHz</w:t>
      </w:r>
      <w:r w:rsidRPr="00FC2839">
        <w:rPr>
          <w:noProof w:val="0"/>
          <w:szCs w:val="22"/>
        </w:rPr>
        <w:t>.</w:t>
      </w:r>
    </w:p>
    <w:p w:rsidR="00D53B3B" w:rsidRPr="00FC2839" w:rsidRDefault="00D53B3B" w:rsidP="00CA1724">
      <w:pPr>
        <w:spacing w:before="80" w:after="120" w:line="240" w:lineRule="auto"/>
        <w:outlineLvl w:val="2"/>
        <w:rPr>
          <w:rFonts w:ascii="Helvetica" w:hAnsi="Helvetica"/>
          <w:u w:val="single"/>
        </w:rPr>
      </w:pPr>
      <w:r w:rsidRPr="00FC2839">
        <w:rPr>
          <w:rFonts w:ascii="Helvetica" w:hAnsi="Helvetica"/>
          <w:u w:val="single"/>
        </w:rPr>
        <w:t>Graphics card</w:t>
      </w:r>
    </w:p>
    <w:p w:rsidR="00124FA8" w:rsidRPr="00FC2839" w:rsidRDefault="00D53B3B" w:rsidP="00E861BA">
      <w:pPr>
        <w:pStyle w:val="BodyCopy"/>
        <w:rPr>
          <w:noProof w:val="0"/>
        </w:rPr>
      </w:pPr>
      <w:r w:rsidRPr="00FC2839">
        <w:rPr>
          <w:noProof w:val="0"/>
        </w:rPr>
        <w:t xml:space="preserve">This is also </w:t>
      </w:r>
      <w:r w:rsidR="007D40D3" w:rsidRPr="00FC2839">
        <w:rPr>
          <w:noProof w:val="0"/>
        </w:rPr>
        <w:t>known</w:t>
      </w:r>
      <w:r w:rsidRPr="00FC2839">
        <w:rPr>
          <w:noProof w:val="0"/>
        </w:rPr>
        <w:t xml:space="preserve"> as a graphics chip.</w:t>
      </w:r>
    </w:p>
    <w:p w:rsidR="00124FA8" w:rsidRPr="00FC2839" w:rsidRDefault="00124FA8" w:rsidP="00E861BA">
      <w:pPr>
        <w:pStyle w:val="BodyCopy"/>
        <w:rPr>
          <w:noProof w:val="0"/>
        </w:rPr>
      </w:pPr>
      <w:r w:rsidRPr="00FC2839">
        <w:rPr>
          <w:noProof w:val="0"/>
        </w:rPr>
        <w:t>The graphics card is most important if you want to play games</w:t>
      </w:r>
      <w:r w:rsidR="00957E14" w:rsidRPr="00FC2839">
        <w:rPr>
          <w:noProof w:val="0"/>
        </w:rPr>
        <w:t>.</w:t>
      </w:r>
    </w:p>
    <w:p w:rsidR="00124FA8" w:rsidRPr="00FC2839" w:rsidRDefault="00124FA8" w:rsidP="00E861BA">
      <w:pPr>
        <w:pStyle w:val="BodyCopy"/>
        <w:rPr>
          <w:noProof w:val="0"/>
        </w:rPr>
      </w:pPr>
      <w:r w:rsidRPr="00FC2839">
        <w:rPr>
          <w:noProof w:val="0"/>
        </w:rPr>
        <w:t>This is responsible for displaying images. Integrated graphics means the chip shares the computer’s Ram, which makes it slower.</w:t>
      </w:r>
    </w:p>
    <w:p w:rsidR="00124FA8" w:rsidRPr="00FC2839" w:rsidRDefault="00124FA8" w:rsidP="00E861BA">
      <w:pPr>
        <w:pStyle w:val="BodyCopy"/>
        <w:rPr>
          <w:noProof w:val="0"/>
        </w:rPr>
      </w:pPr>
      <w:r w:rsidRPr="00FC2839">
        <w:rPr>
          <w:noProof w:val="0"/>
        </w:rPr>
        <w:t>Graphics cards usually have their own dedicated Ram – the amount you need depends on what you plan to do but try to ensure you have at least 256MB if you're buying a desktop or 128MB for a laptop.</w:t>
      </w:r>
    </w:p>
    <w:p w:rsidR="00124FA8" w:rsidRPr="00FC2839" w:rsidRDefault="00124FA8" w:rsidP="00E861BA">
      <w:pPr>
        <w:pStyle w:val="BodyCopy"/>
        <w:rPr>
          <w:noProof w:val="0"/>
        </w:rPr>
      </w:pPr>
      <w:r w:rsidRPr="00FC2839">
        <w:rPr>
          <w:noProof w:val="0"/>
        </w:rPr>
        <w:t>The graphics card is most important if you want to play games. To get the most out of the most up-to-date games being released, make sure your graphics card is DX 11 compatible.</w:t>
      </w:r>
    </w:p>
    <w:p w:rsidR="00D53B3B" w:rsidRPr="00FC2839" w:rsidRDefault="00957E14" w:rsidP="00CA1724">
      <w:pPr>
        <w:spacing w:before="80" w:after="120" w:line="240" w:lineRule="auto"/>
        <w:outlineLvl w:val="2"/>
        <w:rPr>
          <w:rFonts w:ascii="Helvetica" w:hAnsi="Helvetica"/>
          <w:u w:val="single"/>
        </w:rPr>
      </w:pPr>
      <w:r w:rsidRPr="00FC2839">
        <w:rPr>
          <w:rFonts w:ascii="Helvetica" w:hAnsi="Helvetica"/>
          <w:noProof/>
          <w:u w:val="single"/>
          <w:lang w:val="en-US" w:eastAsia="en-US"/>
        </w:rPr>
        <w:drawing>
          <wp:anchor distT="0" distB="0" distL="114300" distR="114300" simplePos="0" relativeHeight="251867136" behindDoc="0" locked="0" layoutInCell="1" allowOverlap="1" wp14:anchorId="6150D8EB" wp14:editId="759E8F80">
            <wp:simplePos x="0" y="0"/>
            <wp:positionH relativeFrom="column">
              <wp:posOffset>4126230</wp:posOffset>
            </wp:positionH>
            <wp:positionV relativeFrom="paragraph">
              <wp:posOffset>56515</wp:posOffset>
            </wp:positionV>
            <wp:extent cx="1548130" cy="1146175"/>
            <wp:effectExtent l="19050" t="0" r="0" b="0"/>
            <wp:wrapSquare wrapText="bothSides"/>
            <wp:docPr id="169" name="Picture 168" descr="comp 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15.png"/>
                    <pic:cNvPicPr/>
                  </pic:nvPicPr>
                  <pic:blipFill>
                    <a:blip r:embed="rId86" cstate="print"/>
                    <a:stretch>
                      <a:fillRect/>
                    </a:stretch>
                  </pic:blipFill>
                  <pic:spPr>
                    <a:xfrm>
                      <a:off x="0" y="0"/>
                      <a:ext cx="1548130" cy="1146175"/>
                    </a:xfrm>
                    <a:prstGeom prst="rect">
                      <a:avLst/>
                    </a:prstGeom>
                  </pic:spPr>
                </pic:pic>
              </a:graphicData>
            </a:graphic>
          </wp:anchor>
        </w:drawing>
      </w:r>
      <w:r w:rsidR="00D53B3B" w:rsidRPr="00FC2839">
        <w:rPr>
          <w:rFonts w:ascii="Helvetica" w:hAnsi="Helvetica"/>
          <w:u w:val="single"/>
        </w:rPr>
        <w:t>Hard disk</w:t>
      </w:r>
    </w:p>
    <w:p w:rsidR="00124FA8" w:rsidRPr="00FC2839" w:rsidRDefault="00D53B3B" w:rsidP="00E861BA">
      <w:pPr>
        <w:pStyle w:val="BodyCopy"/>
        <w:rPr>
          <w:noProof w:val="0"/>
        </w:rPr>
      </w:pPr>
      <w:r w:rsidRPr="00FC2839">
        <w:rPr>
          <w:noProof w:val="0"/>
        </w:rPr>
        <w:t>This is also called a hard drive.</w:t>
      </w:r>
    </w:p>
    <w:p w:rsidR="00124FA8" w:rsidRPr="00FC2839" w:rsidRDefault="00124FA8" w:rsidP="00E861BA">
      <w:pPr>
        <w:pStyle w:val="BodyCopy"/>
        <w:rPr>
          <w:noProof w:val="0"/>
        </w:rPr>
      </w:pPr>
      <w:r w:rsidRPr="00FC2839">
        <w:rPr>
          <w:noProof w:val="0"/>
        </w:rPr>
        <w:t>Most PCs come with 300GB or more</w:t>
      </w:r>
    </w:p>
    <w:p w:rsidR="00124FA8" w:rsidRPr="00FC2839" w:rsidRDefault="00124FA8" w:rsidP="00E861BA">
      <w:pPr>
        <w:pStyle w:val="BodyCopy"/>
        <w:rPr>
          <w:noProof w:val="0"/>
        </w:rPr>
      </w:pPr>
      <w:r w:rsidRPr="00FC2839">
        <w:rPr>
          <w:noProof w:val="0"/>
        </w:rPr>
        <w:t>This is where your computer stores all your software and files. The size is measured in gigabytes (GB). Try to ensure any laptop you buy has at least 250GB.</w:t>
      </w:r>
    </w:p>
    <w:p w:rsidR="00124FA8" w:rsidRPr="00FC2839" w:rsidRDefault="00124FA8" w:rsidP="00E861BA">
      <w:pPr>
        <w:pStyle w:val="BodyCopy"/>
        <w:rPr>
          <w:noProof w:val="0"/>
        </w:rPr>
      </w:pPr>
      <w:r w:rsidRPr="00FC2839">
        <w:rPr>
          <w:noProof w:val="0"/>
        </w:rPr>
        <w:t xml:space="preserve">Most desktop PCs come with 500GB or more, which should be plenty – but bear in mind what you’ll be using your computer for. </w:t>
      </w:r>
    </w:p>
    <w:p w:rsidR="00124FA8" w:rsidRPr="00FC2839" w:rsidRDefault="00124FA8" w:rsidP="00CA1724">
      <w:pPr>
        <w:spacing w:before="80" w:after="120" w:line="240" w:lineRule="auto"/>
        <w:outlineLvl w:val="2"/>
        <w:rPr>
          <w:rFonts w:ascii="Helvetica" w:hAnsi="Helvetica"/>
          <w:u w:val="single"/>
        </w:rPr>
      </w:pPr>
      <w:r w:rsidRPr="00FC2839">
        <w:rPr>
          <w:rFonts w:ascii="Helvetica" w:hAnsi="Helvetica"/>
          <w:u w:val="single"/>
        </w:rPr>
        <w:t>Operating system</w:t>
      </w:r>
    </w:p>
    <w:p w:rsidR="00124FA8" w:rsidRPr="00FC2839" w:rsidRDefault="00124FA8" w:rsidP="00E861BA">
      <w:pPr>
        <w:pStyle w:val="BodyCopy"/>
        <w:rPr>
          <w:noProof w:val="0"/>
        </w:rPr>
      </w:pPr>
      <w:r w:rsidRPr="00FC2839">
        <w:rPr>
          <w:noProof w:val="0"/>
        </w:rPr>
        <w:t>This is the software that runs your computer. Macs come with OS X, an</w:t>
      </w:r>
      <w:r w:rsidR="00D53B3B" w:rsidRPr="00FC2839">
        <w:rPr>
          <w:noProof w:val="0"/>
        </w:rPr>
        <w:t>d PCs usually come with Windows.</w:t>
      </w:r>
    </w:p>
    <w:p w:rsidR="00124FA8" w:rsidRPr="00FC2839" w:rsidRDefault="00124FA8" w:rsidP="00E861BA">
      <w:pPr>
        <w:pStyle w:val="BodyCopy"/>
        <w:rPr>
          <w:noProof w:val="0"/>
        </w:rPr>
      </w:pPr>
      <w:r w:rsidRPr="00FC2839">
        <w:rPr>
          <w:noProof w:val="0"/>
        </w:rPr>
        <w:t>Macs come with the Mac OS operating system.</w:t>
      </w:r>
    </w:p>
    <w:p w:rsidR="00124FA8" w:rsidRPr="00FC2839" w:rsidRDefault="00E861BA" w:rsidP="00CA1724">
      <w:pPr>
        <w:spacing w:before="80" w:after="120" w:line="240" w:lineRule="auto"/>
        <w:outlineLvl w:val="2"/>
        <w:rPr>
          <w:rFonts w:ascii="Helvetica" w:hAnsi="Helvetica"/>
          <w:u w:val="single"/>
        </w:rPr>
      </w:pPr>
      <w:r w:rsidRPr="00FC2839">
        <w:rPr>
          <w:rFonts w:ascii="Helvetica" w:hAnsi="Helvetica"/>
          <w:u w:val="single"/>
        </w:rPr>
        <w:lastRenderedPageBreak/>
        <w:t>RAM</w:t>
      </w:r>
    </w:p>
    <w:p w:rsidR="00C20FAA" w:rsidRPr="00FC2839" w:rsidRDefault="007D40D3" w:rsidP="00E861BA">
      <w:pPr>
        <w:pStyle w:val="BodyCopy"/>
        <w:rPr>
          <w:noProof w:val="0"/>
        </w:rPr>
      </w:pPr>
      <w:r w:rsidRPr="00FC2839">
        <w:rPr>
          <w:noProof w:val="0"/>
        </w:rPr>
        <w:t>Random Access Memory or M</w:t>
      </w:r>
      <w:r w:rsidR="000D0984" w:rsidRPr="00FC2839">
        <w:rPr>
          <w:noProof w:val="0"/>
        </w:rPr>
        <w:t>emory - t</w:t>
      </w:r>
      <w:r w:rsidR="00124FA8" w:rsidRPr="00FC2839">
        <w:rPr>
          <w:noProof w:val="0"/>
        </w:rPr>
        <w:t xml:space="preserve">he more Ram a computer has, the better it will run. The minimum </w:t>
      </w:r>
      <w:r w:rsidR="000D0984" w:rsidRPr="00FC2839">
        <w:rPr>
          <w:noProof w:val="0"/>
        </w:rPr>
        <w:t xml:space="preserve">recommended </w:t>
      </w:r>
      <w:r w:rsidR="00124FA8" w:rsidRPr="00FC2839">
        <w:rPr>
          <w:noProof w:val="0"/>
        </w:rPr>
        <w:t>is 2GB of R</w:t>
      </w:r>
      <w:r w:rsidR="00957E14" w:rsidRPr="00FC2839">
        <w:rPr>
          <w:noProof w:val="0"/>
        </w:rPr>
        <w:t>AM</w:t>
      </w:r>
      <w:r w:rsidR="00B56EFB" w:rsidRPr="00FC2839">
        <w:rPr>
          <w:noProof w:val="0"/>
        </w:rPr>
        <w:t>.</w:t>
      </w:r>
    </w:p>
    <w:p w:rsidR="00D53B3B" w:rsidRPr="00FC2839" w:rsidRDefault="00D53B3B" w:rsidP="00E861BA">
      <w:pPr>
        <w:pStyle w:val="Heading4"/>
      </w:pPr>
      <w:r w:rsidRPr="00FC2839">
        <w:rPr>
          <w:rStyle w:val="Strong"/>
          <w:rFonts w:cs="Arial"/>
          <w:color w:val="545454"/>
          <w:sz w:val="28"/>
          <w:szCs w:val="28"/>
        </w:rPr>
        <w:t>Monitor</w:t>
      </w:r>
      <w:r w:rsidR="00DD6705" w:rsidRPr="00FC2839">
        <w:rPr>
          <w:rStyle w:val="Strong"/>
          <w:rFonts w:cs="Arial"/>
          <w:color w:val="545454"/>
          <w:sz w:val="28"/>
          <w:szCs w:val="28"/>
        </w:rPr>
        <w:t>s</w:t>
      </w:r>
    </w:p>
    <w:p w:rsidR="007828CF" w:rsidRPr="00FC2839" w:rsidRDefault="007828CF" w:rsidP="00957E14">
      <w:pPr>
        <w:pStyle w:val="BodyCopyBold"/>
        <w:rPr>
          <w:noProof w:val="0"/>
        </w:rPr>
      </w:pPr>
      <w:r w:rsidRPr="00FC2839">
        <w:rPr>
          <w:noProof w:val="0"/>
        </w:rPr>
        <w:t>Types of computer monitors</w:t>
      </w:r>
    </w:p>
    <w:p w:rsidR="007828CF" w:rsidRPr="00FC2839" w:rsidRDefault="007828CF" w:rsidP="00E861BA">
      <w:pPr>
        <w:pStyle w:val="BodyCopy"/>
        <w:rPr>
          <w:noProof w:val="0"/>
        </w:rPr>
      </w:pPr>
      <w:r w:rsidRPr="00FC2839">
        <w:rPr>
          <w:noProof w:val="0"/>
        </w:rPr>
        <w:t xml:space="preserve">All staff will use computer monitors daily at work. And while these come in a variety of shapes, designs, and </w:t>
      </w:r>
      <w:r w:rsidR="007D40D3" w:rsidRPr="00FC2839">
        <w:rPr>
          <w:noProof w:val="0"/>
        </w:rPr>
        <w:t>colours</w:t>
      </w:r>
      <w:r w:rsidRPr="00FC2839">
        <w:rPr>
          <w:noProof w:val="0"/>
        </w:rPr>
        <w:t>, they can also be broadly categor</w:t>
      </w:r>
      <w:r w:rsidR="00D44795">
        <w:rPr>
          <w:noProof w:val="0"/>
        </w:rPr>
        <w:t>is</w:t>
      </w:r>
      <w:r w:rsidRPr="00FC2839">
        <w:rPr>
          <w:noProof w:val="0"/>
        </w:rPr>
        <w:t xml:space="preserve">ed into two popular types. </w:t>
      </w:r>
    </w:p>
    <w:p w:rsidR="007828CF" w:rsidRPr="00FC2839" w:rsidRDefault="007828CF" w:rsidP="007828CF">
      <w:pPr>
        <w:spacing w:before="80" w:after="120" w:line="240" w:lineRule="auto"/>
        <w:outlineLvl w:val="3"/>
        <w:rPr>
          <w:rFonts w:ascii="Helvetica" w:hAnsi="Helvetica" w:cs="Arial"/>
          <w:iCs/>
          <w:color w:val="000000"/>
          <w:u w:val="single"/>
        </w:rPr>
      </w:pPr>
      <w:r w:rsidRPr="00FC2839">
        <w:rPr>
          <w:rFonts w:ascii="Helvetica" w:hAnsi="Helvetica" w:cs="Arial"/>
          <w:iCs/>
          <w:color w:val="000000"/>
          <w:u w:val="single"/>
        </w:rPr>
        <w:t>LCD (liquid crystal display) monitors</w:t>
      </w:r>
    </w:p>
    <w:p w:rsidR="007828CF" w:rsidRPr="00FC2839" w:rsidRDefault="007828CF" w:rsidP="00E861BA">
      <w:pPr>
        <w:pStyle w:val="BodyCopy"/>
        <w:rPr>
          <w:noProof w:val="0"/>
        </w:rPr>
      </w:pPr>
      <w:r w:rsidRPr="00FC2839">
        <w:rPr>
          <w:noProof w:val="0"/>
        </w:rPr>
        <w:t xml:space="preserve">The LCD monitor incorporates one of the most advanced technologies available today. </w:t>
      </w:r>
    </w:p>
    <w:p w:rsidR="007828CF" w:rsidRPr="00FC2839" w:rsidRDefault="007828CF" w:rsidP="00E861BA">
      <w:pPr>
        <w:pStyle w:val="BodyCopy"/>
        <w:rPr>
          <w:noProof w:val="0"/>
        </w:rPr>
      </w:pPr>
      <w:r w:rsidRPr="00FC2839">
        <w:rPr>
          <w:noProof w:val="0"/>
        </w:rPr>
        <w:t>The advantages of LCD monitors include:</w:t>
      </w:r>
    </w:p>
    <w:p w:rsidR="007828CF" w:rsidRPr="00FC2839" w:rsidRDefault="00B56EFB" w:rsidP="00AE66E1">
      <w:pPr>
        <w:pStyle w:val="Bullet1"/>
      </w:pPr>
      <w:r w:rsidRPr="00FC2839">
        <w:t>C</w:t>
      </w:r>
      <w:r w:rsidR="007828CF" w:rsidRPr="00FC2839">
        <w:t xml:space="preserve">ompact size </w:t>
      </w:r>
    </w:p>
    <w:p w:rsidR="007828CF" w:rsidRPr="00FC2839" w:rsidRDefault="007828CF" w:rsidP="00AE66E1">
      <w:pPr>
        <w:pStyle w:val="Bullet1"/>
      </w:pPr>
      <w:r w:rsidRPr="00FC2839">
        <w:t>Lightweight</w:t>
      </w:r>
    </w:p>
    <w:p w:rsidR="007828CF" w:rsidRPr="00FC2839" w:rsidRDefault="007828CF" w:rsidP="00AE66E1">
      <w:pPr>
        <w:pStyle w:val="Bullet1"/>
      </w:pPr>
      <w:r w:rsidRPr="00FC2839">
        <w:t xml:space="preserve">Don’t consume much electricity </w:t>
      </w:r>
    </w:p>
    <w:p w:rsidR="007828CF" w:rsidRPr="00FC2839" w:rsidRDefault="007828CF" w:rsidP="00AE66E1">
      <w:pPr>
        <w:pStyle w:val="Bullet1"/>
      </w:pPr>
      <w:r w:rsidRPr="00FC2839">
        <w:t>Images don’t get geometrically distorted.</w:t>
      </w:r>
    </w:p>
    <w:p w:rsidR="007828CF" w:rsidRPr="00FC2839" w:rsidRDefault="007828CF" w:rsidP="007828CF">
      <w:pPr>
        <w:spacing w:before="80" w:after="120" w:line="240" w:lineRule="auto"/>
        <w:outlineLvl w:val="3"/>
        <w:rPr>
          <w:rFonts w:ascii="Helvetica" w:hAnsi="Helvetica" w:cs="Arial"/>
          <w:iCs/>
          <w:color w:val="000000"/>
          <w:u w:val="single"/>
        </w:rPr>
      </w:pPr>
      <w:r w:rsidRPr="00FC2839">
        <w:rPr>
          <w:rFonts w:ascii="Helvetica" w:hAnsi="Helvetica" w:cs="Arial"/>
          <w:iCs/>
          <w:color w:val="000000"/>
          <w:u w:val="single"/>
        </w:rPr>
        <w:t>LED (light-emitting diodes) monitors</w:t>
      </w:r>
    </w:p>
    <w:p w:rsidR="007828CF" w:rsidRPr="00FC2839" w:rsidRDefault="007828CF" w:rsidP="00E861BA">
      <w:pPr>
        <w:pStyle w:val="BodyCopy"/>
        <w:rPr>
          <w:noProof w:val="0"/>
        </w:rPr>
      </w:pPr>
      <w:r w:rsidRPr="00FC2839">
        <w:rPr>
          <w:noProof w:val="0"/>
        </w:rPr>
        <w:t xml:space="preserve">LED monitors are the latest types of monitors on the market today. These are flat panel, or slightly curved displays </w:t>
      </w:r>
    </w:p>
    <w:p w:rsidR="007828CF" w:rsidRPr="00FC2839" w:rsidRDefault="00957E14" w:rsidP="00E861BA">
      <w:pPr>
        <w:pStyle w:val="BodyCopy"/>
        <w:rPr>
          <w:noProof w:val="0"/>
        </w:rPr>
      </w:pPr>
      <w:r w:rsidRPr="00FC2839">
        <w:rPr>
          <w:lang w:val="en-US" w:eastAsia="en-US"/>
        </w:rPr>
        <w:drawing>
          <wp:anchor distT="0" distB="0" distL="114300" distR="114300" simplePos="0" relativeHeight="251868160" behindDoc="0" locked="0" layoutInCell="1" allowOverlap="1" wp14:anchorId="5EF4236D" wp14:editId="56FFE516">
            <wp:simplePos x="0" y="0"/>
            <wp:positionH relativeFrom="column">
              <wp:posOffset>3908425</wp:posOffset>
            </wp:positionH>
            <wp:positionV relativeFrom="paragraph">
              <wp:posOffset>3810</wp:posOffset>
            </wp:positionV>
            <wp:extent cx="1616710" cy="1378585"/>
            <wp:effectExtent l="19050" t="0" r="2540" b="0"/>
            <wp:wrapSquare wrapText="bothSides"/>
            <wp:docPr id="170" name="Picture 169" descr="comp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16.png"/>
                    <pic:cNvPicPr/>
                  </pic:nvPicPr>
                  <pic:blipFill>
                    <a:blip r:embed="rId87" cstate="print"/>
                    <a:stretch>
                      <a:fillRect/>
                    </a:stretch>
                  </pic:blipFill>
                  <pic:spPr>
                    <a:xfrm>
                      <a:off x="0" y="0"/>
                      <a:ext cx="1616710" cy="1378585"/>
                    </a:xfrm>
                    <a:prstGeom prst="rect">
                      <a:avLst/>
                    </a:prstGeom>
                  </pic:spPr>
                </pic:pic>
              </a:graphicData>
            </a:graphic>
          </wp:anchor>
        </w:drawing>
      </w:r>
      <w:r w:rsidR="007828CF" w:rsidRPr="00FC2839">
        <w:rPr>
          <w:noProof w:val="0"/>
        </w:rPr>
        <w:t>The advantages of LED monitors are:</w:t>
      </w:r>
    </w:p>
    <w:p w:rsidR="007828CF" w:rsidRPr="00FC2839" w:rsidRDefault="00F90973" w:rsidP="00AE66E1">
      <w:pPr>
        <w:pStyle w:val="Bullet1"/>
      </w:pPr>
      <w:r w:rsidRPr="00FC2839">
        <w:t>T</w:t>
      </w:r>
      <w:r w:rsidR="007828CF" w:rsidRPr="00FC2839">
        <w:t>hey produce images with higher contrast</w:t>
      </w:r>
    </w:p>
    <w:p w:rsidR="007828CF" w:rsidRPr="00FC2839" w:rsidRDefault="00F90973" w:rsidP="00AE66E1">
      <w:pPr>
        <w:pStyle w:val="Bullet1"/>
      </w:pPr>
      <w:r w:rsidRPr="00FC2839">
        <w:t>A</w:t>
      </w:r>
      <w:r w:rsidR="007828CF" w:rsidRPr="00FC2839">
        <w:t>re more durable than a LCD monitor</w:t>
      </w:r>
    </w:p>
    <w:p w:rsidR="007828CF" w:rsidRPr="00FC2839" w:rsidRDefault="00F90973" w:rsidP="00AE66E1">
      <w:pPr>
        <w:pStyle w:val="Bullet1"/>
      </w:pPr>
      <w:r w:rsidRPr="00FC2839">
        <w:t>F</w:t>
      </w:r>
      <w:r w:rsidR="007828CF" w:rsidRPr="00FC2839">
        <w:t>eatures a very thin design</w:t>
      </w:r>
    </w:p>
    <w:p w:rsidR="007828CF" w:rsidRPr="00FC2839" w:rsidRDefault="00F90973" w:rsidP="00AE66E1">
      <w:pPr>
        <w:pStyle w:val="Bullet1"/>
      </w:pPr>
      <w:r w:rsidRPr="00FC2839">
        <w:t>D</w:t>
      </w:r>
      <w:r w:rsidR="007828CF" w:rsidRPr="00FC2839">
        <w:t xml:space="preserve">on’t produce much heat while running. </w:t>
      </w:r>
    </w:p>
    <w:p w:rsidR="007828CF" w:rsidRPr="00FC2839" w:rsidRDefault="007828CF" w:rsidP="007828CF">
      <w:pPr>
        <w:pStyle w:val="NormalWeb"/>
        <w:spacing w:before="80" w:beforeAutospacing="0" w:after="120" w:afterAutospacing="0"/>
        <w:rPr>
          <w:rFonts w:ascii="Helvetica" w:hAnsi="Helvetica" w:cs="Arial"/>
          <w:b/>
          <w:color w:val="000000"/>
          <w:sz w:val="22"/>
          <w:szCs w:val="22"/>
        </w:rPr>
      </w:pPr>
      <w:r w:rsidRPr="00FC2839">
        <w:rPr>
          <w:rFonts w:ascii="Helvetica" w:hAnsi="Helvetica" w:cs="Arial"/>
          <w:b/>
          <w:color w:val="000000"/>
          <w:sz w:val="22"/>
          <w:szCs w:val="22"/>
        </w:rPr>
        <w:t>Considerations when purchasing monitors</w:t>
      </w:r>
    </w:p>
    <w:p w:rsidR="007828CF" w:rsidRPr="00FC2839" w:rsidRDefault="007828CF" w:rsidP="00E861BA">
      <w:pPr>
        <w:pStyle w:val="BodyCopy"/>
        <w:rPr>
          <w:noProof w:val="0"/>
        </w:rPr>
      </w:pPr>
      <w:r w:rsidRPr="00FC2839">
        <w:rPr>
          <w:noProof w:val="0"/>
        </w:rPr>
        <w:t>These include:</w:t>
      </w:r>
    </w:p>
    <w:p w:rsidR="007828CF" w:rsidRPr="00FC2839" w:rsidRDefault="007828CF" w:rsidP="00AE66E1">
      <w:pPr>
        <w:pStyle w:val="Bullet1"/>
      </w:pPr>
      <w:r w:rsidRPr="00FC2839">
        <w:t>Size - can be one of the more important considerations whe</w:t>
      </w:r>
      <w:r w:rsidR="00957E14" w:rsidRPr="00FC2839">
        <w:t>n purchasing a computer monitor</w:t>
      </w:r>
    </w:p>
    <w:p w:rsidR="007828CF" w:rsidRPr="00FC2839" w:rsidRDefault="007828CF" w:rsidP="00AE66E1">
      <w:pPr>
        <w:pStyle w:val="Bullet1"/>
        <w:rPr>
          <w:rFonts w:cs="Arial"/>
        </w:rPr>
      </w:pPr>
      <w:r w:rsidRPr="00FC2839">
        <w:t>Resolution - is the maximum resolution of pixels capable of being shown horizontally x vertically.</w:t>
      </w:r>
    </w:p>
    <w:p w:rsidR="008F03F5" w:rsidRPr="00FC2839" w:rsidRDefault="008F03F5" w:rsidP="00E861BA">
      <w:pPr>
        <w:pStyle w:val="BodyCopy"/>
        <w:rPr>
          <w:noProof w:val="0"/>
        </w:rPr>
      </w:pPr>
      <w:r w:rsidRPr="00FC2839">
        <w:rPr>
          <w:noProof w:val="0"/>
        </w:rPr>
        <w:t>As the monitor increases in size, the image display will decrease; below is a listing of a usable resolution limit by the size of the monitor. These sizes can be debated but are the standard and most viewed resolutions.</w:t>
      </w:r>
    </w:p>
    <w:tbl>
      <w:tblPr>
        <w:tblStyle w:val="TableGrid"/>
        <w:tblW w:w="0" w:type="auto"/>
        <w:jc w:val="center"/>
        <w:tblLook w:val="04A0" w:firstRow="1" w:lastRow="0" w:firstColumn="1" w:lastColumn="0" w:noHBand="0" w:noVBand="1"/>
      </w:tblPr>
      <w:tblGrid>
        <w:gridCol w:w="1368"/>
        <w:gridCol w:w="2970"/>
      </w:tblGrid>
      <w:tr w:rsidR="008F03F5" w:rsidRPr="00FC2839" w:rsidTr="00957E14">
        <w:trPr>
          <w:jc w:val="center"/>
        </w:trPr>
        <w:tc>
          <w:tcPr>
            <w:tcW w:w="1368" w:type="dxa"/>
            <w:shd w:val="clear" w:color="auto" w:fill="F2F2F2" w:themeFill="background1" w:themeFillShade="F2"/>
            <w:vAlign w:val="center"/>
          </w:tcPr>
          <w:p w:rsidR="008F03F5" w:rsidRPr="00FC2839" w:rsidRDefault="008F03F5" w:rsidP="00957E14">
            <w:pPr>
              <w:pStyle w:val="TableTextBold"/>
              <w:jc w:val="center"/>
              <w:rPr>
                <w:noProof w:val="0"/>
              </w:rPr>
            </w:pPr>
            <w:r w:rsidRPr="00FC2839">
              <w:rPr>
                <w:noProof w:val="0"/>
              </w:rPr>
              <w:t>SIZE</w:t>
            </w:r>
          </w:p>
        </w:tc>
        <w:tc>
          <w:tcPr>
            <w:tcW w:w="2970" w:type="dxa"/>
            <w:shd w:val="clear" w:color="auto" w:fill="F2F2F2" w:themeFill="background1" w:themeFillShade="F2"/>
            <w:vAlign w:val="center"/>
          </w:tcPr>
          <w:p w:rsidR="008F03F5" w:rsidRPr="00FC2839" w:rsidRDefault="008F03F5" w:rsidP="00957E14">
            <w:pPr>
              <w:pStyle w:val="TableTextBold"/>
              <w:jc w:val="center"/>
              <w:rPr>
                <w:noProof w:val="0"/>
              </w:rPr>
            </w:pPr>
            <w:r w:rsidRPr="00FC2839">
              <w:rPr>
                <w:noProof w:val="0"/>
              </w:rPr>
              <w:t>RESOLUTION</w:t>
            </w:r>
          </w:p>
        </w:tc>
      </w:tr>
      <w:tr w:rsidR="008F03F5" w:rsidRPr="00FC2839" w:rsidTr="00957E14">
        <w:trPr>
          <w:jc w:val="center"/>
        </w:trPr>
        <w:tc>
          <w:tcPr>
            <w:tcW w:w="1368" w:type="dxa"/>
            <w:vAlign w:val="center"/>
          </w:tcPr>
          <w:p w:rsidR="008F03F5" w:rsidRPr="00FC2839" w:rsidRDefault="008F03F5" w:rsidP="00957E14">
            <w:pPr>
              <w:pStyle w:val="TableText"/>
              <w:jc w:val="center"/>
              <w:rPr>
                <w:noProof w:val="0"/>
              </w:rPr>
            </w:pPr>
            <w:r w:rsidRPr="00FC2839">
              <w:rPr>
                <w:noProof w:val="0"/>
              </w:rPr>
              <w:t>15"</w:t>
            </w:r>
          </w:p>
        </w:tc>
        <w:tc>
          <w:tcPr>
            <w:tcW w:w="2970" w:type="dxa"/>
            <w:vAlign w:val="center"/>
          </w:tcPr>
          <w:p w:rsidR="008F03F5" w:rsidRPr="00FC2839" w:rsidRDefault="008F03F5" w:rsidP="00957E14">
            <w:pPr>
              <w:pStyle w:val="TableText"/>
              <w:jc w:val="center"/>
              <w:rPr>
                <w:noProof w:val="0"/>
              </w:rPr>
            </w:pPr>
            <w:r w:rsidRPr="00FC2839">
              <w:rPr>
                <w:noProof w:val="0"/>
              </w:rPr>
              <w:t>800 x 600 or 1,024 x 768</w:t>
            </w:r>
          </w:p>
        </w:tc>
      </w:tr>
      <w:tr w:rsidR="008F03F5" w:rsidRPr="00FC2839" w:rsidTr="00957E14">
        <w:trPr>
          <w:jc w:val="center"/>
        </w:trPr>
        <w:tc>
          <w:tcPr>
            <w:tcW w:w="1368" w:type="dxa"/>
            <w:vAlign w:val="center"/>
          </w:tcPr>
          <w:p w:rsidR="008F03F5" w:rsidRPr="00FC2839" w:rsidRDefault="008F03F5" w:rsidP="00957E14">
            <w:pPr>
              <w:pStyle w:val="TableText"/>
              <w:jc w:val="center"/>
              <w:rPr>
                <w:noProof w:val="0"/>
              </w:rPr>
            </w:pPr>
            <w:r w:rsidRPr="00FC2839">
              <w:rPr>
                <w:noProof w:val="0"/>
              </w:rPr>
              <w:t>17"</w:t>
            </w:r>
          </w:p>
        </w:tc>
        <w:tc>
          <w:tcPr>
            <w:tcW w:w="2970" w:type="dxa"/>
            <w:vAlign w:val="center"/>
          </w:tcPr>
          <w:p w:rsidR="008F03F5" w:rsidRPr="00FC2839" w:rsidRDefault="008F03F5" w:rsidP="00957E14">
            <w:pPr>
              <w:pStyle w:val="TableText"/>
              <w:jc w:val="center"/>
              <w:rPr>
                <w:noProof w:val="0"/>
              </w:rPr>
            </w:pPr>
            <w:r w:rsidRPr="00FC2839">
              <w:rPr>
                <w:noProof w:val="0"/>
              </w:rPr>
              <w:t>1,280 x 1,024</w:t>
            </w:r>
          </w:p>
        </w:tc>
      </w:tr>
      <w:tr w:rsidR="008F03F5" w:rsidRPr="00FC2839" w:rsidTr="00957E14">
        <w:trPr>
          <w:jc w:val="center"/>
        </w:trPr>
        <w:tc>
          <w:tcPr>
            <w:tcW w:w="1368" w:type="dxa"/>
            <w:vAlign w:val="center"/>
          </w:tcPr>
          <w:p w:rsidR="008F03F5" w:rsidRPr="00FC2839" w:rsidRDefault="008F03F5" w:rsidP="00957E14">
            <w:pPr>
              <w:pStyle w:val="TableText"/>
              <w:jc w:val="center"/>
              <w:rPr>
                <w:noProof w:val="0"/>
              </w:rPr>
            </w:pPr>
            <w:r w:rsidRPr="00FC2839">
              <w:rPr>
                <w:noProof w:val="0"/>
              </w:rPr>
              <w:t>19"</w:t>
            </w:r>
          </w:p>
        </w:tc>
        <w:tc>
          <w:tcPr>
            <w:tcW w:w="2970" w:type="dxa"/>
            <w:vAlign w:val="center"/>
          </w:tcPr>
          <w:p w:rsidR="008F03F5" w:rsidRPr="00FC2839" w:rsidRDefault="008F03F5" w:rsidP="00957E14">
            <w:pPr>
              <w:pStyle w:val="TableText"/>
              <w:jc w:val="center"/>
              <w:rPr>
                <w:noProof w:val="0"/>
              </w:rPr>
            </w:pPr>
            <w:r w:rsidRPr="00FC2839">
              <w:rPr>
                <w:noProof w:val="0"/>
              </w:rPr>
              <w:t>1,280 x 1024</w:t>
            </w:r>
          </w:p>
        </w:tc>
      </w:tr>
      <w:tr w:rsidR="008F03F5" w:rsidRPr="00FC2839" w:rsidTr="008F03F5">
        <w:trPr>
          <w:jc w:val="center"/>
        </w:trPr>
        <w:tc>
          <w:tcPr>
            <w:tcW w:w="1368" w:type="dxa"/>
          </w:tcPr>
          <w:p w:rsidR="008F03F5" w:rsidRPr="00FC2839" w:rsidRDefault="008F03F5" w:rsidP="008F03F5">
            <w:pPr>
              <w:pStyle w:val="tab"/>
              <w:spacing w:before="80" w:beforeAutospacing="0" w:after="120" w:afterAutospacing="0"/>
              <w:jc w:val="center"/>
              <w:rPr>
                <w:rFonts w:ascii="Helvetica" w:hAnsi="Helvetica"/>
                <w:sz w:val="22"/>
                <w:szCs w:val="22"/>
                <w:lang w:val="en-AU"/>
              </w:rPr>
            </w:pPr>
            <w:r w:rsidRPr="00FC2839">
              <w:rPr>
                <w:rFonts w:ascii="Helvetica" w:hAnsi="Helvetica"/>
                <w:sz w:val="22"/>
                <w:szCs w:val="22"/>
                <w:lang w:val="en-AU"/>
              </w:rPr>
              <w:t>21"</w:t>
            </w:r>
          </w:p>
        </w:tc>
        <w:tc>
          <w:tcPr>
            <w:tcW w:w="2970" w:type="dxa"/>
          </w:tcPr>
          <w:p w:rsidR="008F03F5" w:rsidRPr="00FC2839" w:rsidRDefault="008F03F5" w:rsidP="008F03F5">
            <w:pPr>
              <w:pStyle w:val="tab"/>
              <w:spacing w:before="80" w:beforeAutospacing="0" w:after="120" w:afterAutospacing="0"/>
              <w:jc w:val="center"/>
              <w:rPr>
                <w:rFonts w:ascii="Helvetica" w:hAnsi="Helvetica"/>
                <w:sz w:val="22"/>
                <w:szCs w:val="22"/>
                <w:lang w:val="en-AU"/>
              </w:rPr>
            </w:pPr>
            <w:r w:rsidRPr="00FC2839">
              <w:rPr>
                <w:rFonts w:ascii="Helvetica" w:hAnsi="Helvetica"/>
                <w:sz w:val="22"/>
                <w:szCs w:val="22"/>
                <w:lang w:val="en-AU"/>
              </w:rPr>
              <w:t>1,600 x 1,200</w:t>
            </w:r>
          </w:p>
        </w:tc>
      </w:tr>
    </w:tbl>
    <w:p w:rsidR="00DD6705" w:rsidRPr="00FC2839" w:rsidRDefault="00DD6705" w:rsidP="0069056C">
      <w:pPr>
        <w:pStyle w:val="Heading3"/>
      </w:pPr>
      <w:r w:rsidRPr="00FC2839">
        <w:lastRenderedPageBreak/>
        <w:t>Keyboard</w:t>
      </w:r>
      <w:r w:rsidR="008F03F5" w:rsidRPr="00FC2839">
        <w:t>s</w:t>
      </w:r>
    </w:p>
    <w:p w:rsidR="00DD6705" w:rsidRPr="00FC2839" w:rsidRDefault="00DD6705" w:rsidP="00E861BA">
      <w:pPr>
        <w:pStyle w:val="BodyCopy"/>
        <w:rPr>
          <w:noProof w:val="0"/>
        </w:rPr>
      </w:pPr>
      <w:r w:rsidRPr="00FC2839">
        <w:rPr>
          <w:noProof w:val="0"/>
        </w:rPr>
        <w:t>Keyboards are available in a wide array of options, with some suitable</w:t>
      </w:r>
      <w:r w:rsidR="008F03F5" w:rsidRPr="00FC2839">
        <w:rPr>
          <w:noProof w:val="0"/>
        </w:rPr>
        <w:t xml:space="preserve"> for use only with nominated or 'supported'</w:t>
      </w:r>
      <w:r w:rsidRPr="00FC2839">
        <w:rPr>
          <w:noProof w:val="0"/>
        </w:rPr>
        <w:t xml:space="preserve"> software.</w:t>
      </w:r>
    </w:p>
    <w:p w:rsidR="00DD6705" w:rsidRPr="00FC2839" w:rsidRDefault="00DD6705" w:rsidP="00E861BA">
      <w:pPr>
        <w:pStyle w:val="BodyCopy"/>
        <w:rPr>
          <w:noProof w:val="0"/>
        </w:rPr>
      </w:pPr>
      <w:r w:rsidRPr="00FC2839">
        <w:rPr>
          <w:noProof w:val="0"/>
        </w:rPr>
        <w:t>More and more keyboards are wireless.</w:t>
      </w:r>
    </w:p>
    <w:p w:rsidR="008F03F5" w:rsidRPr="00FC2839" w:rsidRDefault="00B56EFB" w:rsidP="00E861BA">
      <w:pPr>
        <w:pStyle w:val="BodyCopy"/>
        <w:rPr>
          <w:noProof w:val="0"/>
        </w:rPr>
      </w:pPr>
      <w:r w:rsidRPr="00FC2839">
        <w:rPr>
          <w:lang w:val="en-US" w:eastAsia="en-US"/>
        </w:rPr>
        <w:drawing>
          <wp:anchor distT="0" distB="0" distL="114300" distR="114300" simplePos="0" relativeHeight="251869184" behindDoc="0" locked="0" layoutInCell="1" allowOverlap="1" wp14:anchorId="32046AB0" wp14:editId="6E7DB8C7">
            <wp:simplePos x="0" y="0"/>
            <wp:positionH relativeFrom="column">
              <wp:posOffset>3781425</wp:posOffset>
            </wp:positionH>
            <wp:positionV relativeFrom="paragraph">
              <wp:posOffset>157480</wp:posOffset>
            </wp:positionV>
            <wp:extent cx="1819275" cy="1362075"/>
            <wp:effectExtent l="19050" t="0" r="9525" b="0"/>
            <wp:wrapSquare wrapText="bothSides"/>
            <wp:docPr id="172" name="Picture 171" descr="shutterstock_1920109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2010940.jpg"/>
                    <pic:cNvPicPr/>
                  </pic:nvPicPr>
                  <pic:blipFill>
                    <a:blip r:embed="rId88" cstate="print"/>
                    <a:stretch>
                      <a:fillRect/>
                    </a:stretch>
                  </pic:blipFill>
                  <pic:spPr>
                    <a:xfrm>
                      <a:off x="0" y="0"/>
                      <a:ext cx="1819275" cy="1362075"/>
                    </a:xfrm>
                    <a:prstGeom prst="rect">
                      <a:avLst/>
                    </a:prstGeom>
                  </pic:spPr>
                </pic:pic>
              </a:graphicData>
            </a:graphic>
          </wp:anchor>
        </w:drawing>
      </w:r>
      <w:r w:rsidR="00DD6705" w:rsidRPr="00FC2839">
        <w:rPr>
          <w:noProof w:val="0"/>
        </w:rPr>
        <w:t>Options available in keyboards can include</w:t>
      </w:r>
      <w:r w:rsidR="008F03F5" w:rsidRPr="00FC2839">
        <w:rPr>
          <w:noProof w:val="0"/>
        </w:rPr>
        <w:t>:</w:t>
      </w:r>
    </w:p>
    <w:p w:rsidR="008F03F5" w:rsidRPr="00FC2839" w:rsidRDefault="008F03F5" w:rsidP="00AE66E1">
      <w:pPr>
        <w:pStyle w:val="Bullet1"/>
      </w:pPr>
      <w:r w:rsidRPr="00FC2839">
        <w:t>E</w:t>
      </w:r>
      <w:r w:rsidR="00DD6705" w:rsidRPr="00FC2839">
        <w:t>rgonomic design for safer</w:t>
      </w:r>
      <w:r w:rsidRPr="00FC2839">
        <w:t xml:space="preserve"> and more comfortable use </w:t>
      </w:r>
      <w:r w:rsidR="00DD6705" w:rsidRPr="00FC2839">
        <w:t>inc</w:t>
      </w:r>
      <w:r w:rsidRPr="00FC2839">
        <w:t xml:space="preserve">luding integrated palm rest </w:t>
      </w:r>
      <w:r w:rsidR="00DD6705" w:rsidRPr="00FC2839">
        <w:t>or</w:t>
      </w:r>
      <w:r w:rsidRPr="00FC2839">
        <w:t xml:space="preserve"> detachable palm rest</w:t>
      </w:r>
    </w:p>
    <w:p w:rsidR="008F03F5" w:rsidRPr="00FC2839" w:rsidRDefault="008F03F5" w:rsidP="00AE66E1">
      <w:pPr>
        <w:pStyle w:val="Bullet1"/>
      </w:pPr>
      <w:r w:rsidRPr="00FC2839">
        <w:t>Customisable hot keys</w:t>
      </w:r>
    </w:p>
    <w:p w:rsidR="00DD6705" w:rsidRPr="00FC2839" w:rsidRDefault="008F03F5" w:rsidP="00AE66E1">
      <w:pPr>
        <w:pStyle w:val="Bullet1"/>
      </w:pPr>
      <w:r w:rsidRPr="00FC2839">
        <w:t>Single touch pad</w:t>
      </w:r>
    </w:p>
    <w:p w:rsidR="008F03F5" w:rsidRPr="00FC2839" w:rsidRDefault="008F03F5" w:rsidP="00AE66E1">
      <w:pPr>
        <w:pStyle w:val="Bullet1"/>
      </w:pPr>
      <w:r w:rsidRPr="00FC2839">
        <w:t>K</w:t>
      </w:r>
      <w:r w:rsidR="00DD6705" w:rsidRPr="00FC2839">
        <w:t>eyboard scrolling wheel</w:t>
      </w:r>
    </w:p>
    <w:p w:rsidR="00DD6705" w:rsidRPr="00FC2839" w:rsidRDefault="008F03F5" w:rsidP="00AE66E1">
      <w:pPr>
        <w:pStyle w:val="Bullet1"/>
      </w:pPr>
      <w:r w:rsidRPr="00FC2839">
        <w:t>USB ports</w:t>
      </w:r>
      <w:r w:rsidR="00957E14" w:rsidRPr="00FC2839">
        <w:t>.</w:t>
      </w:r>
    </w:p>
    <w:p w:rsidR="00DD6705" w:rsidRPr="00FC2839" w:rsidRDefault="00DD6705" w:rsidP="0069056C">
      <w:pPr>
        <w:pStyle w:val="Heading3"/>
      </w:pPr>
      <w:r w:rsidRPr="00FC2839">
        <w:t>Mouse</w:t>
      </w:r>
    </w:p>
    <w:p w:rsidR="00DD6705" w:rsidRPr="00FC2839" w:rsidRDefault="00DD6705" w:rsidP="00E861BA">
      <w:pPr>
        <w:pStyle w:val="BodyCopy"/>
        <w:rPr>
          <w:noProof w:val="0"/>
        </w:rPr>
      </w:pPr>
      <w:r w:rsidRPr="00FC2839">
        <w:rPr>
          <w:noProof w:val="0"/>
        </w:rPr>
        <w:t>The mouse now also comes with a variety of features, including a</w:t>
      </w:r>
      <w:r w:rsidR="008F03F5" w:rsidRPr="00FC2839">
        <w:rPr>
          <w:noProof w:val="0"/>
        </w:rPr>
        <w:t xml:space="preserve"> </w:t>
      </w:r>
      <w:r w:rsidRPr="00FC2839">
        <w:rPr>
          <w:noProof w:val="0"/>
        </w:rPr>
        <w:t>wireless option.</w:t>
      </w:r>
    </w:p>
    <w:p w:rsidR="00DD6705" w:rsidRPr="00FC2839" w:rsidRDefault="00DD6705" w:rsidP="00E861BA">
      <w:pPr>
        <w:pStyle w:val="BodyCopy"/>
        <w:rPr>
          <w:noProof w:val="0"/>
        </w:rPr>
      </w:pPr>
      <w:r w:rsidRPr="00FC2839">
        <w:rPr>
          <w:noProof w:val="0"/>
        </w:rPr>
        <w:t>The shape of the mouse has changed quite a deal over the years with</w:t>
      </w:r>
      <w:r w:rsidR="008F03F5" w:rsidRPr="00FC2839">
        <w:rPr>
          <w:noProof w:val="0"/>
        </w:rPr>
        <w:t xml:space="preserve"> </w:t>
      </w:r>
      <w:r w:rsidRPr="00FC2839">
        <w:rPr>
          <w:noProof w:val="0"/>
        </w:rPr>
        <w:t>current designs claimed as being more ergonomic and having better</w:t>
      </w:r>
      <w:r w:rsidR="008F03F5" w:rsidRPr="00FC2839">
        <w:rPr>
          <w:noProof w:val="0"/>
        </w:rPr>
        <w:t xml:space="preserve"> </w:t>
      </w:r>
      <w:r w:rsidRPr="00FC2839">
        <w:rPr>
          <w:noProof w:val="0"/>
        </w:rPr>
        <w:t>grip.</w:t>
      </w:r>
    </w:p>
    <w:p w:rsidR="008F03F5" w:rsidRPr="00FC2839" w:rsidRDefault="00DD6705" w:rsidP="00E861BA">
      <w:pPr>
        <w:pStyle w:val="BodyCopy"/>
        <w:rPr>
          <w:noProof w:val="0"/>
        </w:rPr>
      </w:pPr>
      <w:r w:rsidRPr="00FC2839">
        <w:rPr>
          <w:noProof w:val="0"/>
        </w:rPr>
        <w:t>Further features include</w:t>
      </w:r>
      <w:r w:rsidR="008F03F5" w:rsidRPr="00FC2839">
        <w:rPr>
          <w:noProof w:val="0"/>
        </w:rPr>
        <w:t>:</w:t>
      </w:r>
    </w:p>
    <w:p w:rsidR="00DD6705" w:rsidRPr="00FC2839" w:rsidRDefault="008F03F5" w:rsidP="00AE66E1">
      <w:pPr>
        <w:pStyle w:val="Bullet1"/>
      </w:pPr>
      <w:r w:rsidRPr="00FC2839">
        <w:t>E</w:t>
      </w:r>
      <w:r w:rsidR="00DD6705" w:rsidRPr="00FC2839">
        <w:t>xtra buttons – enabling customisation to</w:t>
      </w:r>
      <w:r w:rsidRPr="00FC2839">
        <w:t xml:space="preserve"> </w:t>
      </w:r>
      <w:r w:rsidR="00DD6705" w:rsidRPr="00FC2839">
        <w:t xml:space="preserve">commonly used keystrokes or Internet commands </w:t>
      </w:r>
    </w:p>
    <w:p w:rsidR="008F03F5" w:rsidRPr="00FC2839" w:rsidRDefault="008F03F5" w:rsidP="00AE66E1">
      <w:pPr>
        <w:pStyle w:val="Bullet1"/>
      </w:pPr>
      <w:r w:rsidRPr="00FC2839">
        <w:t>W</w:t>
      </w:r>
      <w:r w:rsidR="00DD6705" w:rsidRPr="00FC2839">
        <w:t>heel scrolling for accelerated page scrolling</w:t>
      </w:r>
    </w:p>
    <w:p w:rsidR="00DD6705" w:rsidRPr="00FC2839" w:rsidRDefault="008F03F5" w:rsidP="00AE66E1">
      <w:pPr>
        <w:pStyle w:val="Bullet1"/>
      </w:pPr>
      <w:r w:rsidRPr="00FC2839">
        <w:t>L</w:t>
      </w:r>
      <w:r w:rsidR="00DD6705" w:rsidRPr="00FC2839">
        <w:t>eft</w:t>
      </w:r>
      <w:r w:rsidR="00D97DF5" w:rsidRPr="00FC2839">
        <w:t>-</w:t>
      </w:r>
      <w:r w:rsidR="00DD6705" w:rsidRPr="00FC2839">
        <w:t>hand</w:t>
      </w:r>
      <w:r w:rsidRPr="00FC2839">
        <w:t xml:space="preserve"> </w:t>
      </w:r>
      <w:r w:rsidR="00DD6705" w:rsidRPr="00FC2839">
        <w:t>and right-hand design.</w:t>
      </w:r>
    </w:p>
    <w:p w:rsidR="005F3374" w:rsidRPr="00FC2839" w:rsidRDefault="005F3374" w:rsidP="0069056C">
      <w:pPr>
        <w:pStyle w:val="Heading3"/>
      </w:pPr>
      <w:r w:rsidRPr="00FC2839">
        <w:t>Scanners</w:t>
      </w:r>
    </w:p>
    <w:p w:rsidR="00A13208" w:rsidRPr="00FC2839" w:rsidRDefault="005F3374" w:rsidP="00E861BA">
      <w:pPr>
        <w:pStyle w:val="BodyCopy"/>
        <w:rPr>
          <w:noProof w:val="0"/>
        </w:rPr>
      </w:pPr>
      <w:r w:rsidRPr="00FC2839">
        <w:rPr>
          <w:noProof w:val="0"/>
        </w:rPr>
        <w:t xml:space="preserve">Scanners have been described as 'photocopiers for computers'. </w:t>
      </w:r>
    </w:p>
    <w:p w:rsidR="005F3374" w:rsidRPr="00FC2839" w:rsidRDefault="00B56EFB" w:rsidP="00E861BA">
      <w:pPr>
        <w:pStyle w:val="BodyCopy"/>
        <w:rPr>
          <w:noProof w:val="0"/>
        </w:rPr>
      </w:pPr>
      <w:r w:rsidRPr="00FC2839">
        <w:rPr>
          <w:lang w:val="en-US" w:eastAsia="en-US"/>
        </w:rPr>
        <w:drawing>
          <wp:anchor distT="0" distB="0" distL="114300" distR="114300" simplePos="0" relativeHeight="251870208" behindDoc="0" locked="0" layoutInCell="1" allowOverlap="1" wp14:anchorId="68269823" wp14:editId="2BA75B7F">
            <wp:simplePos x="0" y="0"/>
            <wp:positionH relativeFrom="column">
              <wp:posOffset>3596005</wp:posOffset>
            </wp:positionH>
            <wp:positionV relativeFrom="paragraph">
              <wp:posOffset>312420</wp:posOffset>
            </wp:positionV>
            <wp:extent cx="1998345" cy="1596390"/>
            <wp:effectExtent l="19050" t="0" r="1905" b="0"/>
            <wp:wrapSquare wrapText="bothSides"/>
            <wp:docPr id="173" name="Picture 172" descr="comp 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18.jpg"/>
                    <pic:cNvPicPr/>
                  </pic:nvPicPr>
                  <pic:blipFill>
                    <a:blip r:embed="rId89" cstate="print"/>
                    <a:stretch>
                      <a:fillRect/>
                    </a:stretch>
                  </pic:blipFill>
                  <pic:spPr>
                    <a:xfrm>
                      <a:off x="0" y="0"/>
                      <a:ext cx="1998345" cy="1596390"/>
                    </a:xfrm>
                    <a:prstGeom prst="rect">
                      <a:avLst/>
                    </a:prstGeom>
                  </pic:spPr>
                </pic:pic>
              </a:graphicData>
            </a:graphic>
          </wp:anchor>
        </w:drawing>
      </w:r>
      <w:r w:rsidR="005F3374" w:rsidRPr="00FC2839">
        <w:rPr>
          <w:noProof w:val="0"/>
        </w:rPr>
        <w:t>They</w:t>
      </w:r>
      <w:r w:rsidR="00A13208" w:rsidRPr="00FC2839">
        <w:rPr>
          <w:noProof w:val="0"/>
        </w:rPr>
        <w:t xml:space="preserve"> </w:t>
      </w:r>
      <w:r w:rsidR="005F3374" w:rsidRPr="00FC2839">
        <w:rPr>
          <w:noProof w:val="0"/>
        </w:rPr>
        <w:t>enable pictures and text from an existing hard copy source to be 'scanned'</w:t>
      </w:r>
      <w:r w:rsidR="00A13208" w:rsidRPr="00FC2839">
        <w:rPr>
          <w:noProof w:val="0"/>
        </w:rPr>
        <w:t xml:space="preserve"> </w:t>
      </w:r>
      <w:r w:rsidR="005F3374" w:rsidRPr="00FC2839">
        <w:rPr>
          <w:noProof w:val="0"/>
        </w:rPr>
        <w:t>into the computer.</w:t>
      </w:r>
    </w:p>
    <w:p w:rsidR="005F3374" w:rsidRPr="00FC2839" w:rsidRDefault="005F3374" w:rsidP="00E861BA">
      <w:pPr>
        <w:pStyle w:val="BodyCopy"/>
        <w:rPr>
          <w:noProof w:val="0"/>
        </w:rPr>
      </w:pPr>
      <w:r w:rsidRPr="00FC2839">
        <w:rPr>
          <w:noProof w:val="0"/>
        </w:rPr>
        <w:t>Photos, logos, 3-D objects, and graphics can be imported into a computer</w:t>
      </w:r>
      <w:r w:rsidR="00A13208" w:rsidRPr="00FC2839">
        <w:rPr>
          <w:noProof w:val="0"/>
        </w:rPr>
        <w:t xml:space="preserve"> file for use or </w:t>
      </w:r>
      <w:r w:rsidRPr="00FC2839">
        <w:rPr>
          <w:noProof w:val="0"/>
        </w:rPr>
        <w:t>amendment.</w:t>
      </w:r>
    </w:p>
    <w:p w:rsidR="005F3374" w:rsidRPr="00FC2839" w:rsidRDefault="005F3374" w:rsidP="00E861BA">
      <w:pPr>
        <w:pStyle w:val="BodyCopy"/>
        <w:rPr>
          <w:noProof w:val="0"/>
        </w:rPr>
      </w:pPr>
      <w:r w:rsidRPr="00FC2839">
        <w:rPr>
          <w:noProof w:val="0"/>
        </w:rPr>
        <w:t>It also enables hard copy text to be scanned into a file, thus saving the time</w:t>
      </w:r>
      <w:r w:rsidR="00A13208" w:rsidRPr="00FC2839">
        <w:rPr>
          <w:noProof w:val="0"/>
        </w:rPr>
        <w:t xml:space="preserve"> </w:t>
      </w:r>
      <w:r w:rsidRPr="00FC2839">
        <w:rPr>
          <w:noProof w:val="0"/>
        </w:rPr>
        <w:t>consuming</w:t>
      </w:r>
      <w:r w:rsidR="00A13208" w:rsidRPr="00FC2839">
        <w:rPr>
          <w:noProof w:val="0"/>
        </w:rPr>
        <w:t xml:space="preserve"> </w:t>
      </w:r>
      <w:r w:rsidRPr="00FC2839">
        <w:rPr>
          <w:noProof w:val="0"/>
        </w:rPr>
        <w:t>task of typing it in.</w:t>
      </w:r>
    </w:p>
    <w:p w:rsidR="005F3374" w:rsidRPr="00FC2839" w:rsidRDefault="005F3374" w:rsidP="00E861BA">
      <w:pPr>
        <w:pStyle w:val="BodyCopy"/>
        <w:rPr>
          <w:noProof w:val="0"/>
        </w:rPr>
      </w:pPr>
      <w:r w:rsidRPr="00FC2839">
        <w:rPr>
          <w:noProof w:val="0"/>
        </w:rPr>
        <w:t>Some scanners will not only scan, but also copy, e-mail and post to the</w:t>
      </w:r>
      <w:r w:rsidR="00362975" w:rsidRPr="00FC2839">
        <w:rPr>
          <w:noProof w:val="0"/>
        </w:rPr>
        <w:t xml:space="preserve"> </w:t>
      </w:r>
      <w:r w:rsidRPr="00FC2839">
        <w:rPr>
          <w:noProof w:val="0"/>
        </w:rPr>
        <w:t>web.</w:t>
      </w:r>
    </w:p>
    <w:p w:rsidR="00B56EFB" w:rsidRPr="00FC2839" w:rsidRDefault="00B56EFB" w:rsidP="00E861BA">
      <w:pPr>
        <w:pStyle w:val="BodyCopy"/>
        <w:rPr>
          <w:rFonts w:cs="Helvetica55Roman"/>
          <w:b/>
          <w:noProof w:val="0"/>
          <w:color w:val="45545F"/>
          <w:sz w:val="28"/>
          <w:szCs w:val="28"/>
        </w:rPr>
      </w:pPr>
      <w:r w:rsidRPr="00FC2839">
        <w:rPr>
          <w:rFonts w:cs="Helvetica55Roman"/>
          <w:b/>
          <w:noProof w:val="0"/>
          <w:color w:val="45545F"/>
          <w:sz w:val="28"/>
          <w:szCs w:val="28"/>
        </w:rPr>
        <w:br w:type="page"/>
      </w:r>
    </w:p>
    <w:p w:rsidR="005F3374" w:rsidRPr="00FC2839" w:rsidRDefault="005F3374" w:rsidP="0069056C">
      <w:pPr>
        <w:pStyle w:val="Heading3"/>
      </w:pPr>
      <w:r w:rsidRPr="00FC2839">
        <w:lastRenderedPageBreak/>
        <w:t>Printers</w:t>
      </w:r>
    </w:p>
    <w:p w:rsidR="005F3374" w:rsidRPr="00FC2839" w:rsidRDefault="005F3374" w:rsidP="00E861BA">
      <w:pPr>
        <w:pStyle w:val="BodyCopy"/>
        <w:rPr>
          <w:noProof w:val="0"/>
        </w:rPr>
      </w:pPr>
      <w:r w:rsidRPr="00FC2839">
        <w:rPr>
          <w:noProof w:val="0"/>
        </w:rPr>
        <w:t>Most establishments will</w:t>
      </w:r>
      <w:r w:rsidR="00362975" w:rsidRPr="00FC2839">
        <w:rPr>
          <w:noProof w:val="0"/>
        </w:rPr>
        <w:t xml:space="preserve"> </w:t>
      </w:r>
      <w:r w:rsidRPr="00FC2839">
        <w:rPr>
          <w:noProof w:val="0"/>
        </w:rPr>
        <w:t>probably use a black and</w:t>
      </w:r>
      <w:r w:rsidR="00362975" w:rsidRPr="00FC2839">
        <w:rPr>
          <w:noProof w:val="0"/>
        </w:rPr>
        <w:t xml:space="preserve"> </w:t>
      </w:r>
      <w:r w:rsidRPr="00FC2839">
        <w:rPr>
          <w:noProof w:val="0"/>
        </w:rPr>
        <w:t xml:space="preserve">white </w:t>
      </w:r>
      <w:r w:rsidR="00362975" w:rsidRPr="00FC2839">
        <w:rPr>
          <w:noProof w:val="0"/>
        </w:rPr>
        <w:t xml:space="preserve">and colour </w:t>
      </w:r>
      <w:r w:rsidRPr="00FC2839">
        <w:rPr>
          <w:noProof w:val="0"/>
        </w:rPr>
        <w:t>laser printer</w:t>
      </w:r>
      <w:r w:rsidR="00362975" w:rsidRPr="00FC2839">
        <w:rPr>
          <w:noProof w:val="0"/>
        </w:rPr>
        <w:t>.</w:t>
      </w:r>
    </w:p>
    <w:p w:rsidR="005F3374" w:rsidRPr="00FC2839" w:rsidRDefault="005F3374" w:rsidP="00E861BA">
      <w:pPr>
        <w:pStyle w:val="BodyCopy"/>
        <w:rPr>
          <w:noProof w:val="0"/>
        </w:rPr>
      </w:pPr>
      <w:r w:rsidRPr="00FC2839">
        <w:rPr>
          <w:noProof w:val="0"/>
        </w:rPr>
        <w:t>Modern printers boast 'photo quality' copies. Six colours are common and</w:t>
      </w:r>
      <w:r w:rsidR="00362975" w:rsidRPr="00FC2839">
        <w:rPr>
          <w:noProof w:val="0"/>
        </w:rPr>
        <w:t xml:space="preserve"> </w:t>
      </w:r>
      <w:r w:rsidRPr="00FC2839">
        <w:rPr>
          <w:noProof w:val="0"/>
        </w:rPr>
        <w:t>some printers have easy print screen function, borderless copies, ink backup</w:t>
      </w:r>
      <w:r w:rsidR="00362975" w:rsidRPr="00FC2839">
        <w:rPr>
          <w:noProof w:val="0"/>
        </w:rPr>
        <w:t xml:space="preserve"> </w:t>
      </w:r>
      <w:r w:rsidRPr="00FC2839">
        <w:rPr>
          <w:noProof w:val="0"/>
        </w:rPr>
        <w:t>printing mode, duplexing facility, glossy copy and digital photo options</w:t>
      </w:r>
      <w:r w:rsidR="00362975" w:rsidRPr="00FC2839">
        <w:rPr>
          <w:noProof w:val="0"/>
        </w:rPr>
        <w:t xml:space="preserve"> </w:t>
      </w:r>
      <w:r w:rsidRPr="00FC2839">
        <w:rPr>
          <w:noProof w:val="0"/>
        </w:rPr>
        <w:t>(direct from camera).</w:t>
      </w:r>
    </w:p>
    <w:p w:rsidR="005F3374" w:rsidRPr="00FC2839" w:rsidRDefault="005F3374" w:rsidP="0069056C">
      <w:pPr>
        <w:pStyle w:val="Heading3"/>
      </w:pPr>
      <w:r w:rsidRPr="00FC2839">
        <w:t>Multifunction devices (MFDs)</w:t>
      </w:r>
    </w:p>
    <w:p w:rsidR="005F3374" w:rsidRPr="00FC2839" w:rsidRDefault="00E87898" w:rsidP="00E861BA">
      <w:pPr>
        <w:pStyle w:val="BodyCopy"/>
        <w:rPr>
          <w:noProof w:val="0"/>
        </w:rPr>
      </w:pPr>
      <w:r w:rsidRPr="00FC2839">
        <w:rPr>
          <w:lang w:val="en-US" w:eastAsia="en-US"/>
        </w:rPr>
        <w:drawing>
          <wp:anchor distT="0" distB="0" distL="114300" distR="114300" simplePos="0" relativeHeight="251872256" behindDoc="0" locked="0" layoutInCell="1" allowOverlap="1" wp14:anchorId="4E6DD660" wp14:editId="66C60667">
            <wp:simplePos x="0" y="0"/>
            <wp:positionH relativeFrom="column">
              <wp:posOffset>4126230</wp:posOffset>
            </wp:positionH>
            <wp:positionV relativeFrom="paragraph">
              <wp:posOffset>206375</wp:posOffset>
            </wp:positionV>
            <wp:extent cx="1553845" cy="1552575"/>
            <wp:effectExtent l="19050" t="0" r="8255" b="0"/>
            <wp:wrapSquare wrapText="bothSides"/>
            <wp:docPr id="180" name="Picture 179" descr="comp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21.jpg"/>
                    <pic:cNvPicPr/>
                  </pic:nvPicPr>
                  <pic:blipFill>
                    <a:blip r:embed="rId90" cstate="print"/>
                    <a:stretch>
                      <a:fillRect/>
                    </a:stretch>
                  </pic:blipFill>
                  <pic:spPr>
                    <a:xfrm>
                      <a:off x="0" y="0"/>
                      <a:ext cx="1553845" cy="1552575"/>
                    </a:xfrm>
                    <a:prstGeom prst="rect">
                      <a:avLst/>
                    </a:prstGeom>
                  </pic:spPr>
                </pic:pic>
              </a:graphicData>
            </a:graphic>
          </wp:anchor>
        </w:drawing>
      </w:r>
      <w:r w:rsidR="005F3374" w:rsidRPr="00FC2839">
        <w:rPr>
          <w:noProof w:val="0"/>
        </w:rPr>
        <w:t>MFDs are pieces of equipment where a number of items are combined into</w:t>
      </w:r>
      <w:r w:rsidR="00362975" w:rsidRPr="00FC2839">
        <w:rPr>
          <w:noProof w:val="0"/>
        </w:rPr>
        <w:t xml:space="preserve"> </w:t>
      </w:r>
      <w:r w:rsidR="005F3374" w:rsidRPr="00FC2839">
        <w:rPr>
          <w:noProof w:val="0"/>
        </w:rPr>
        <w:t>the one piece of equipment.</w:t>
      </w:r>
    </w:p>
    <w:p w:rsidR="00E87898" w:rsidRPr="00FC2839" w:rsidRDefault="00E87898" w:rsidP="00E861BA">
      <w:pPr>
        <w:pStyle w:val="BodyCopy"/>
        <w:rPr>
          <w:noProof w:val="0"/>
        </w:rPr>
      </w:pPr>
      <w:r w:rsidRPr="00FC2839">
        <w:rPr>
          <w:noProof w:val="0"/>
        </w:rPr>
        <w:t>The common functions are performed using MFD's include:</w:t>
      </w:r>
    </w:p>
    <w:p w:rsidR="00E87898" w:rsidRPr="00FC2839" w:rsidRDefault="00E87898" w:rsidP="00AE66E1">
      <w:pPr>
        <w:pStyle w:val="Bullet1"/>
      </w:pPr>
      <w:r w:rsidRPr="00FC2839">
        <w:t>Print</w:t>
      </w:r>
    </w:p>
    <w:p w:rsidR="00E87898" w:rsidRPr="00FC2839" w:rsidRDefault="00E87898" w:rsidP="00AE66E1">
      <w:pPr>
        <w:pStyle w:val="Bullet1"/>
      </w:pPr>
      <w:r w:rsidRPr="00FC2839">
        <w:t>Copy</w:t>
      </w:r>
    </w:p>
    <w:p w:rsidR="00E87898" w:rsidRPr="00FC2839" w:rsidRDefault="00E87898" w:rsidP="00AE66E1">
      <w:pPr>
        <w:pStyle w:val="Bullet1"/>
      </w:pPr>
      <w:r w:rsidRPr="00FC2839">
        <w:t xml:space="preserve">Scan </w:t>
      </w:r>
    </w:p>
    <w:p w:rsidR="00E87898" w:rsidRPr="00FC2839" w:rsidRDefault="00E87898" w:rsidP="00AE66E1">
      <w:pPr>
        <w:pStyle w:val="Bullet1"/>
      </w:pPr>
      <w:r w:rsidRPr="00FC2839">
        <w:t>Fax</w:t>
      </w:r>
      <w:r w:rsidR="00957E14" w:rsidRPr="00FC2839">
        <w:t>.</w:t>
      </w:r>
    </w:p>
    <w:p w:rsidR="00B56EFB" w:rsidRPr="00FC2839" w:rsidRDefault="00B56EFB" w:rsidP="0069056C">
      <w:pPr>
        <w:pStyle w:val="Heading3"/>
      </w:pPr>
      <w:r w:rsidRPr="00FC2839">
        <w:t>C</w:t>
      </w:r>
      <w:r w:rsidR="00511784" w:rsidRPr="00FC2839">
        <w:t>omputer back-</w:t>
      </w:r>
      <w:r w:rsidRPr="00FC2839">
        <w:t>up systems</w:t>
      </w:r>
    </w:p>
    <w:p w:rsidR="00B56EFB" w:rsidRPr="00FC2839" w:rsidRDefault="00B56EFB" w:rsidP="00E861BA">
      <w:pPr>
        <w:pStyle w:val="BodyCopy"/>
        <w:rPr>
          <w:noProof w:val="0"/>
        </w:rPr>
      </w:pPr>
      <w:r w:rsidRPr="00FC2839">
        <w:rPr>
          <w:noProof w:val="0"/>
        </w:rPr>
        <w:t>With the amount of data collected and stored by a tourism organisation, it is essential that not only is the data backed up to</w:t>
      </w:r>
      <w:r w:rsidR="00511784" w:rsidRPr="00FC2839">
        <w:rPr>
          <w:noProof w:val="0"/>
        </w:rPr>
        <w:t xml:space="preserve"> ensure it is not lost, but also</w:t>
      </w:r>
      <w:r w:rsidRPr="00FC2839">
        <w:rPr>
          <w:noProof w:val="0"/>
        </w:rPr>
        <w:t xml:space="preserve"> to transfer data from PC's to back up systems to speed up applications and processes.</w:t>
      </w:r>
    </w:p>
    <w:p w:rsidR="00511784" w:rsidRPr="00FC2839" w:rsidRDefault="00B56EFB" w:rsidP="00E861BA">
      <w:pPr>
        <w:pStyle w:val="BodyCopy"/>
        <w:rPr>
          <w:rFonts w:cs="Arial"/>
          <w:noProof w:val="0"/>
        </w:rPr>
      </w:pPr>
      <w:r w:rsidRPr="00FC2839">
        <w:rPr>
          <w:rFonts w:cs="Arial"/>
          <w:noProof w:val="0"/>
        </w:rPr>
        <w:t xml:space="preserve">When choosing a backup </w:t>
      </w:r>
      <w:r w:rsidR="00511784" w:rsidRPr="00FC2839">
        <w:rPr>
          <w:rFonts w:cs="Arial"/>
          <w:noProof w:val="0"/>
        </w:rPr>
        <w:t>system there are a number of considerations including:</w:t>
      </w:r>
    </w:p>
    <w:p w:rsidR="00511784" w:rsidRPr="00FC2839" w:rsidRDefault="00511784" w:rsidP="00AE66E1">
      <w:pPr>
        <w:pStyle w:val="Bullet1"/>
      </w:pPr>
      <w:r w:rsidRPr="00FC2839">
        <w:t>Amount of data you have</w:t>
      </w:r>
    </w:p>
    <w:p w:rsidR="00511784" w:rsidRPr="00FC2839" w:rsidRDefault="00511784" w:rsidP="00AE66E1">
      <w:pPr>
        <w:pStyle w:val="Bullet1"/>
      </w:pPr>
      <w:r w:rsidRPr="00FC2839">
        <w:t xml:space="preserve">Amount of computers </w:t>
      </w:r>
    </w:p>
    <w:p w:rsidR="00511784" w:rsidRPr="00FC2839" w:rsidRDefault="00511784" w:rsidP="00AE66E1">
      <w:pPr>
        <w:pStyle w:val="Bullet1"/>
      </w:pPr>
      <w:r w:rsidRPr="00FC2839">
        <w:t>A</w:t>
      </w:r>
      <w:r w:rsidR="00B56EFB" w:rsidRPr="00FC2839">
        <w:t>mount of</w:t>
      </w:r>
      <w:r w:rsidRPr="00FC2839">
        <w:t xml:space="preserve"> hands-on involvement required</w:t>
      </w:r>
    </w:p>
    <w:p w:rsidR="00511784" w:rsidRPr="00FC2839" w:rsidRDefault="00511784" w:rsidP="00AE66E1">
      <w:pPr>
        <w:pStyle w:val="Bullet1"/>
      </w:pPr>
      <w:r w:rsidRPr="00FC2839">
        <w:t>B</w:t>
      </w:r>
      <w:r w:rsidR="00B56EFB" w:rsidRPr="00FC2839">
        <w:t>ackup speed</w:t>
      </w:r>
    </w:p>
    <w:p w:rsidR="00511784" w:rsidRPr="00FC2839" w:rsidRDefault="005C4B8C" w:rsidP="00AE66E1">
      <w:pPr>
        <w:pStyle w:val="Bullet1"/>
      </w:pPr>
      <w:r w:rsidRPr="00FC2839">
        <w:rPr>
          <w:noProof/>
          <w:lang w:val="en-US"/>
        </w:rPr>
        <w:drawing>
          <wp:anchor distT="0" distB="0" distL="114300" distR="114300" simplePos="0" relativeHeight="251871232" behindDoc="0" locked="0" layoutInCell="1" allowOverlap="1" wp14:anchorId="55F07BFA" wp14:editId="05D10881">
            <wp:simplePos x="0" y="0"/>
            <wp:positionH relativeFrom="column">
              <wp:posOffset>2371725</wp:posOffset>
            </wp:positionH>
            <wp:positionV relativeFrom="paragraph">
              <wp:posOffset>205740</wp:posOffset>
            </wp:positionV>
            <wp:extent cx="3095625" cy="1476375"/>
            <wp:effectExtent l="19050" t="0" r="9525" b="0"/>
            <wp:wrapSquare wrapText="bothSides"/>
            <wp:docPr id="175" name="Picture 174" descr="comp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19.png"/>
                    <pic:cNvPicPr/>
                  </pic:nvPicPr>
                  <pic:blipFill>
                    <a:blip r:embed="rId91" cstate="print"/>
                    <a:stretch>
                      <a:fillRect/>
                    </a:stretch>
                  </pic:blipFill>
                  <pic:spPr>
                    <a:xfrm>
                      <a:off x="0" y="0"/>
                      <a:ext cx="3095625" cy="1476375"/>
                    </a:xfrm>
                    <a:prstGeom prst="rect">
                      <a:avLst/>
                    </a:prstGeom>
                  </pic:spPr>
                </pic:pic>
              </a:graphicData>
            </a:graphic>
          </wp:anchor>
        </w:drawing>
      </w:r>
      <w:r w:rsidR="00511784" w:rsidRPr="00FC2839">
        <w:t>S</w:t>
      </w:r>
      <w:r w:rsidR="00B56EFB" w:rsidRPr="00FC2839">
        <w:t>ensitivity of your data</w:t>
      </w:r>
    </w:p>
    <w:p w:rsidR="00511784" w:rsidRPr="00FC2839" w:rsidRDefault="00511784" w:rsidP="00AE66E1">
      <w:pPr>
        <w:pStyle w:val="Bullet1"/>
      </w:pPr>
      <w:r w:rsidRPr="00FC2839">
        <w:t>Y</w:t>
      </w:r>
      <w:r w:rsidR="00B56EFB" w:rsidRPr="00FC2839">
        <w:t>our level of computer expertise</w:t>
      </w:r>
    </w:p>
    <w:p w:rsidR="005F3374" w:rsidRPr="00FC2839" w:rsidRDefault="00511784" w:rsidP="00AE66E1">
      <w:pPr>
        <w:pStyle w:val="Bullet1"/>
      </w:pPr>
      <w:r w:rsidRPr="00FC2839">
        <w:t>P</w:t>
      </w:r>
      <w:r w:rsidR="00B56EFB" w:rsidRPr="00FC2839">
        <w:t>hysical size of the drive</w:t>
      </w:r>
      <w:r w:rsidR="00957E14" w:rsidRPr="00FC2839">
        <w:t>.</w:t>
      </w:r>
    </w:p>
    <w:p w:rsidR="005C4B8C" w:rsidRPr="00FC2839" w:rsidRDefault="005C4B8C" w:rsidP="00957E14">
      <w:pPr>
        <w:pStyle w:val="BodyCopyBold"/>
        <w:rPr>
          <w:noProof w:val="0"/>
        </w:rPr>
      </w:pPr>
      <w:r w:rsidRPr="00FC2839">
        <w:rPr>
          <w:noProof w:val="0"/>
        </w:rPr>
        <w:t>Types of back-up drives</w:t>
      </w:r>
    </w:p>
    <w:p w:rsidR="005C4B8C" w:rsidRPr="00FC2839" w:rsidRDefault="005C4B8C" w:rsidP="00E861BA">
      <w:pPr>
        <w:pStyle w:val="BodyCopy"/>
        <w:rPr>
          <w:noProof w:val="0"/>
        </w:rPr>
      </w:pPr>
      <w:r w:rsidRPr="00FC2839">
        <w:rPr>
          <w:noProof w:val="0"/>
        </w:rPr>
        <w:t>Backup solutions include:</w:t>
      </w:r>
    </w:p>
    <w:p w:rsidR="005C4B8C" w:rsidRPr="00FC2839" w:rsidRDefault="005C4B8C" w:rsidP="00AE66E1">
      <w:pPr>
        <w:pStyle w:val="Bullet1"/>
      </w:pPr>
      <w:r w:rsidRPr="00FC2839">
        <w:t>Internal drives</w:t>
      </w:r>
    </w:p>
    <w:p w:rsidR="005C4B8C" w:rsidRPr="00FC2839" w:rsidRDefault="005C4B8C" w:rsidP="00AE66E1">
      <w:pPr>
        <w:pStyle w:val="Bullet1"/>
      </w:pPr>
      <w:r w:rsidRPr="00FC2839">
        <w:t>External drives</w:t>
      </w:r>
    </w:p>
    <w:p w:rsidR="005C4B8C" w:rsidRPr="00FC2839" w:rsidRDefault="005C4B8C" w:rsidP="00AE66E1">
      <w:pPr>
        <w:pStyle w:val="Bullet1"/>
      </w:pPr>
      <w:r w:rsidRPr="00FC2839">
        <w:t>Network drives</w:t>
      </w:r>
    </w:p>
    <w:p w:rsidR="005C4B8C" w:rsidRPr="00FC2839" w:rsidRDefault="005C4B8C" w:rsidP="00AE66E1">
      <w:pPr>
        <w:pStyle w:val="Bullet1"/>
      </w:pPr>
      <w:r w:rsidRPr="00FC2839">
        <w:t>Online services</w:t>
      </w:r>
    </w:p>
    <w:p w:rsidR="005C4B8C" w:rsidRPr="00FC2839" w:rsidRDefault="005C4B8C" w:rsidP="00AE66E1">
      <w:pPr>
        <w:pStyle w:val="Bullet1"/>
      </w:pPr>
      <w:r w:rsidRPr="00FC2839">
        <w:t xml:space="preserve">Thumb drives </w:t>
      </w:r>
    </w:p>
    <w:p w:rsidR="005C4B8C" w:rsidRPr="00FC2839" w:rsidRDefault="005C4B8C" w:rsidP="00AE66E1">
      <w:pPr>
        <w:pStyle w:val="Bullet1"/>
      </w:pPr>
      <w:r w:rsidRPr="00FC2839">
        <w:t>CD or DVD backups</w:t>
      </w:r>
      <w:r w:rsidR="00957E14" w:rsidRPr="00FC2839">
        <w:t>.</w:t>
      </w:r>
    </w:p>
    <w:p w:rsidR="00EA3720" w:rsidRPr="00FC2839" w:rsidRDefault="00EA3720">
      <w:pPr>
        <w:rPr>
          <w:rFonts w:ascii="Helvetica" w:eastAsia="Calibri" w:hAnsi="Helvetica" w:cs="Calibri"/>
          <w:szCs w:val="16"/>
          <w:lang w:eastAsia="ar-SA"/>
        </w:rPr>
      </w:pPr>
      <w:r w:rsidRPr="00FC2839">
        <w:rPr>
          <w:rFonts w:ascii="Helvetica" w:eastAsia="Calibri" w:hAnsi="Helvetica" w:cs="Calibri"/>
          <w:szCs w:val="16"/>
          <w:lang w:eastAsia="ar-SA"/>
        </w:rPr>
        <w:br w:type="page"/>
      </w:r>
    </w:p>
    <w:p w:rsidR="00EA3720" w:rsidRPr="00FC2839" w:rsidRDefault="00EA3720">
      <w:pPr>
        <w:rPr>
          <w:rFonts w:ascii="Helvetica" w:eastAsia="Calibri" w:hAnsi="Helvetica" w:cs="Calibri"/>
          <w:szCs w:val="16"/>
          <w:lang w:eastAsia="ar-SA"/>
        </w:rPr>
        <w:sectPr w:rsidR="00EA3720" w:rsidRPr="00FC2839" w:rsidSect="00E005A5">
          <w:headerReference w:type="even" r:id="rId92"/>
          <w:headerReference w:type="default" r:id="rId93"/>
          <w:pgSz w:w="11906" w:h="16838"/>
          <w:pgMar w:top="1440" w:right="1440" w:bottom="1440" w:left="1440" w:header="708" w:footer="324" w:gutter="0"/>
          <w:cols w:space="708"/>
          <w:docGrid w:linePitch="360"/>
        </w:sectPr>
      </w:pPr>
    </w:p>
    <w:p w:rsidR="00227916" w:rsidRPr="00FC2839" w:rsidRDefault="005F16D0" w:rsidP="00227916">
      <w:pPr>
        <w:autoSpaceDE w:val="0"/>
        <w:autoSpaceDN w:val="0"/>
        <w:adjustRightInd w:val="0"/>
        <w:spacing w:before="80" w:after="120" w:line="240" w:lineRule="auto"/>
        <w:rPr>
          <w:rFonts w:ascii="Helvetica" w:hAnsi="Helvetica" w:cs="Chevin-DemiBold"/>
          <w:b/>
          <w:bCs/>
          <w:i/>
          <w:sz w:val="32"/>
          <w:szCs w:val="32"/>
        </w:rPr>
      </w:pPr>
      <w:r w:rsidRPr="00FC2839">
        <w:rPr>
          <w:rFonts w:ascii="Helvetica" w:hAnsi="Helvetica" w:cs="Chevin-DemiBold"/>
          <w:b/>
          <w:bCs/>
          <w:i/>
          <w:noProof/>
          <w:sz w:val="32"/>
          <w:szCs w:val="32"/>
          <w:lang w:val="en-US" w:eastAsia="en-US"/>
        </w:rPr>
        <w:lastRenderedPageBreak/>
        <w:drawing>
          <wp:anchor distT="0" distB="0" distL="114300" distR="114300" simplePos="0" relativeHeight="251891712" behindDoc="0" locked="0" layoutInCell="1" allowOverlap="1" wp14:anchorId="3F3FF8CE" wp14:editId="1438DCAB">
            <wp:simplePos x="0" y="0"/>
            <wp:positionH relativeFrom="column">
              <wp:posOffset>7067550</wp:posOffset>
            </wp:positionH>
            <wp:positionV relativeFrom="paragraph">
              <wp:posOffset>272415</wp:posOffset>
            </wp:positionV>
            <wp:extent cx="1895475" cy="1419225"/>
            <wp:effectExtent l="19050" t="0" r="9525" b="0"/>
            <wp:wrapSquare wrapText="bothSides"/>
            <wp:docPr id="251" name="Picture 250" descr="Comp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2.png"/>
                    <pic:cNvPicPr/>
                  </pic:nvPicPr>
                  <pic:blipFill>
                    <a:blip r:embed="rId52" cstate="print"/>
                    <a:stretch>
                      <a:fillRect/>
                    </a:stretch>
                  </pic:blipFill>
                  <pic:spPr>
                    <a:xfrm>
                      <a:off x="0" y="0"/>
                      <a:ext cx="1895475" cy="1419225"/>
                    </a:xfrm>
                    <a:prstGeom prst="rect">
                      <a:avLst/>
                    </a:prstGeom>
                  </pic:spPr>
                </pic:pic>
              </a:graphicData>
            </a:graphic>
          </wp:anchor>
        </w:drawing>
      </w:r>
      <w:r w:rsidR="00227916" w:rsidRPr="00FC2839">
        <w:rPr>
          <w:rFonts w:ascii="Helvetica" w:hAnsi="Helvetica" w:cs="Chevin-DemiBold"/>
          <w:b/>
          <w:bCs/>
          <w:i/>
          <w:noProof/>
          <w:sz w:val="32"/>
          <w:szCs w:val="32"/>
          <w:lang w:val="en-US" w:eastAsia="en-US"/>
        </w:rPr>
        <w:drawing>
          <wp:anchor distT="0" distB="0" distL="114300" distR="114300" simplePos="0" relativeHeight="251890688" behindDoc="0" locked="0" layoutInCell="1" allowOverlap="1" wp14:anchorId="647639D3" wp14:editId="26954C37">
            <wp:simplePos x="0" y="0"/>
            <wp:positionH relativeFrom="column">
              <wp:posOffset>-95250</wp:posOffset>
            </wp:positionH>
            <wp:positionV relativeFrom="paragraph">
              <wp:posOffset>171450</wp:posOffset>
            </wp:positionV>
            <wp:extent cx="647700" cy="628650"/>
            <wp:effectExtent l="19050" t="0" r="0" b="0"/>
            <wp:wrapSquare wrapText="bothSides"/>
            <wp:docPr id="229"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227916" w:rsidRPr="00FC2839" w:rsidRDefault="00227916" w:rsidP="00227916">
      <w:pPr>
        <w:autoSpaceDE w:val="0"/>
        <w:autoSpaceDN w:val="0"/>
        <w:adjustRightInd w:val="0"/>
        <w:spacing w:before="80" w:after="120" w:line="240" w:lineRule="auto"/>
        <w:rPr>
          <w:rFonts w:ascii="Helvetica" w:hAnsi="Helvetica" w:cs="Chevin-DemiBold"/>
          <w:b/>
          <w:i/>
          <w:sz w:val="32"/>
          <w:szCs w:val="32"/>
        </w:rPr>
      </w:pPr>
      <w:r w:rsidRPr="00FC2839">
        <w:rPr>
          <w:rFonts w:ascii="Helvetica" w:hAnsi="Helvetica" w:cs="Chevin-DemiBold"/>
          <w:b/>
          <w:bCs/>
          <w:i/>
          <w:sz w:val="32"/>
          <w:szCs w:val="32"/>
        </w:rPr>
        <w:t xml:space="preserve">Activity 6 - Identify business computer system </w:t>
      </w:r>
      <w:r w:rsidRPr="00FC2839">
        <w:rPr>
          <w:rFonts w:ascii="Helvetica" w:hAnsi="Helvetica" w:cs="Chevin-DemiBold"/>
          <w:b/>
          <w:bCs/>
          <w:i/>
          <w:sz w:val="32"/>
          <w:szCs w:val="32"/>
          <w:u w:val="single"/>
        </w:rPr>
        <w:t>hardware</w:t>
      </w:r>
      <w:r w:rsidRPr="00FC2839">
        <w:rPr>
          <w:rFonts w:ascii="Helvetica" w:hAnsi="Helvetica" w:cs="Chevin-DemiBold"/>
          <w:b/>
          <w:bCs/>
          <w:i/>
          <w:sz w:val="32"/>
          <w:szCs w:val="32"/>
        </w:rPr>
        <w:t xml:space="preserve"> </w:t>
      </w:r>
      <w:r w:rsidR="000E11F4" w:rsidRPr="00FC2839">
        <w:rPr>
          <w:rFonts w:ascii="Helvetica" w:hAnsi="Helvetica" w:cs="Chevin-DemiBold"/>
          <w:b/>
          <w:bCs/>
          <w:i/>
          <w:sz w:val="32"/>
          <w:szCs w:val="32"/>
        </w:rPr>
        <w:t>assets</w:t>
      </w:r>
    </w:p>
    <w:p w:rsidR="00227916" w:rsidRPr="00FC2839" w:rsidRDefault="00227916" w:rsidP="00227916">
      <w:pPr>
        <w:autoSpaceDE w:val="0"/>
        <w:autoSpaceDN w:val="0"/>
        <w:adjustRightInd w:val="0"/>
        <w:snapToGrid w:val="0"/>
        <w:spacing w:before="80" w:after="120" w:line="240" w:lineRule="auto"/>
        <w:rPr>
          <w:rFonts w:ascii="Helvetica" w:hAnsi="Helvetica"/>
        </w:rPr>
      </w:pPr>
    </w:p>
    <w:p w:rsidR="00227916" w:rsidRPr="00FC2839" w:rsidRDefault="00227916" w:rsidP="00E861BA">
      <w:pPr>
        <w:pStyle w:val="BodyCopy"/>
        <w:rPr>
          <w:noProof w:val="0"/>
        </w:rPr>
      </w:pPr>
      <w:r w:rsidRPr="00FC2839">
        <w:rPr>
          <w:noProof w:val="0"/>
        </w:rPr>
        <w:t xml:space="preserve">You are required to prepare a list of business computer system </w:t>
      </w:r>
      <w:r w:rsidRPr="00FC2839">
        <w:rPr>
          <w:noProof w:val="0"/>
          <w:u w:val="single"/>
        </w:rPr>
        <w:t>hardware</w:t>
      </w:r>
      <w:r w:rsidRPr="00FC2839">
        <w:rPr>
          <w:noProof w:val="0"/>
        </w:rPr>
        <w:t xml:space="preserve"> </w:t>
      </w:r>
      <w:r w:rsidR="000E11F4" w:rsidRPr="00FC2839">
        <w:rPr>
          <w:noProof w:val="0"/>
        </w:rPr>
        <w:t xml:space="preserve">assets </w:t>
      </w:r>
      <w:r w:rsidRPr="00FC2839">
        <w:rPr>
          <w:noProof w:val="0"/>
        </w:rPr>
        <w:t>that you would require for your tourism business.</w:t>
      </w:r>
    </w:p>
    <w:p w:rsidR="00227916" w:rsidRPr="00FC2839" w:rsidRDefault="00227916" w:rsidP="00E861BA">
      <w:pPr>
        <w:pStyle w:val="BodyCopy"/>
        <w:rPr>
          <w:noProof w:val="0"/>
        </w:rPr>
      </w:pPr>
      <w:r w:rsidRPr="00FC2839">
        <w:rPr>
          <w:noProof w:val="0"/>
        </w:rPr>
        <w:t>Refer to your office plan in Activity 3 to help guide you identification process.</w:t>
      </w:r>
    </w:p>
    <w:p w:rsidR="00227916" w:rsidRPr="00FC2839" w:rsidRDefault="00227916" w:rsidP="00E861BA">
      <w:pPr>
        <w:pStyle w:val="BodyCopy"/>
        <w:rPr>
          <w:noProof w:val="0"/>
        </w:rPr>
      </w:pPr>
      <w:r w:rsidRPr="00FC2839">
        <w:rPr>
          <w:noProof w:val="0"/>
        </w:rPr>
        <w:t>Please complete this document in a workable word document as it will be used in later activities.</w:t>
      </w:r>
    </w:p>
    <w:p w:rsidR="00227916" w:rsidRPr="00FC2839" w:rsidRDefault="00227916" w:rsidP="00227916">
      <w:pPr>
        <w:autoSpaceDE w:val="0"/>
        <w:autoSpaceDN w:val="0"/>
        <w:adjustRightInd w:val="0"/>
        <w:snapToGrid w:val="0"/>
        <w:spacing w:before="80" w:after="120" w:line="240" w:lineRule="auto"/>
        <w:rPr>
          <w:rFonts w:ascii="Helvetica" w:hAnsi="Helvetica"/>
        </w:rPr>
      </w:pPr>
    </w:p>
    <w:tbl>
      <w:tblPr>
        <w:tblStyle w:val="TableGrid"/>
        <w:tblW w:w="5000" w:type="pct"/>
        <w:tblLook w:val="04A0" w:firstRow="1" w:lastRow="0" w:firstColumn="1" w:lastColumn="0" w:noHBand="0" w:noVBand="1"/>
      </w:tblPr>
      <w:tblGrid>
        <w:gridCol w:w="3493"/>
        <w:gridCol w:w="3372"/>
        <w:gridCol w:w="1272"/>
        <w:gridCol w:w="1442"/>
        <w:gridCol w:w="1774"/>
        <w:gridCol w:w="1062"/>
        <w:gridCol w:w="916"/>
        <w:gridCol w:w="843"/>
      </w:tblGrid>
      <w:tr w:rsidR="005F16D0" w:rsidRPr="00FC2839" w:rsidTr="00EA3720">
        <w:tc>
          <w:tcPr>
            <w:tcW w:w="3492" w:type="dxa"/>
            <w:shd w:val="clear" w:color="auto" w:fill="F2F2F2" w:themeFill="background1" w:themeFillShade="F2"/>
            <w:vAlign w:val="center"/>
          </w:tcPr>
          <w:p w:rsidR="005F16D0" w:rsidRPr="00FC2839" w:rsidRDefault="005F16D0" w:rsidP="00EA3720">
            <w:pPr>
              <w:pStyle w:val="TableTextBold"/>
              <w:jc w:val="center"/>
              <w:rPr>
                <w:noProof w:val="0"/>
              </w:rPr>
            </w:pPr>
            <w:r w:rsidRPr="00FC2839">
              <w:rPr>
                <w:noProof w:val="0"/>
              </w:rPr>
              <w:t>TYPE OF HARDWARE</w:t>
            </w:r>
            <w:r w:rsidR="000E11F4" w:rsidRPr="00FC2839">
              <w:rPr>
                <w:noProof w:val="0"/>
              </w:rPr>
              <w:t xml:space="preserve"> ASSET</w:t>
            </w:r>
          </w:p>
        </w:tc>
        <w:tc>
          <w:tcPr>
            <w:tcW w:w="3372" w:type="dxa"/>
            <w:shd w:val="clear" w:color="auto" w:fill="F2F2F2" w:themeFill="background1" w:themeFillShade="F2"/>
            <w:vAlign w:val="center"/>
          </w:tcPr>
          <w:p w:rsidR="005F16D0" w:rsidRPr="00FC2839" w:rsidRDefault="005F16D0" w:rsidP="00EA3720">
            <w:pPr>
              <w:pStyle w:val="TableTextBold"/>
              <w:jc w:val="center"/>
              <w:rPr>
                <w:noProof w:val="0"/>
              </w:rPr>
            </w:pPr>
            <w:r w:rsidRPr="00FC2839">
              <w:rPr>
                <w:noProof w:val="0"/>
              </w:rPr>
              <w:t>DESCRIPTION OF YOUR DESIRED REQUIREMENTS/BRANDS/SIZES</w:t>
            </w:r>
          </w:p>
        </w:tc>
        <w:tc>
          <w:tcPr>
            <w:tcW w:w="1272" w:type="dxa"/>
            <w:shd w:val="clear" w:color="auto" w:fill="F2F2F2" w:themeFill="background1" w:themeFillShade="F2"/>
            <w:vAlign w:val="center"/>
          </w:tcPr>
          <w:p w:rsidR="005F16D0" w:rsidRPr="00FC2839" w:rsidRDefault="005F16D0" w:rsidP="00EA3720">
            <w:pPr>
              <w:pStyle w:val="TableTextBold"/>
              <w:jc w:val="center"/>
              <w:rPr>
                <w:noProof w:val="0"/>
              </w:rPr>
            </w:pPr>
            <w:r w:rsidRPr="00FC2839">
              <w:rPr>
                <w:noProof w:val="0"/>
              </w:rPr>
              <w:t>REQUIRED QUANTITY</w:t>
            </w:r>
          </w:p>
        </w:tc>
        <w:tc>
          <w:tcPr>
            <w:tcW w:w="1443" w:type="dxa"/>
            <w:shd w:val="clear" w:color="auto" w:fill="F2F2F2" w:themeFill="background1" w:themeFillShade="F2"/>
            <w:vAlign w:val="center"/>
          </w:tcPr>
          <w:p w:rsidR="005F16D0" w:rsidRPr="00FC2839" w:rsidRDefault="005F16D0" w:rsidP="00EA3720">
            <w:pPr>
              <w:pStyle w:val="TableTextBold"/>
              <w:jc w:val="center"/>
              <w:rPr>
                <w:noProof w:val="0"/>
              </w:rPr>
            </w:pPr>
            <w:r w:rsidRPr="00FC2839">
              <w:rPr>
                <w:noProof w:val="0"/>
              </w:rPr>
              <w:t>CURRENT USABLE QUANTITY</w:t>
            </w:r>
          </w:p>
        </w:tc>
        <w:tc>
          <w:tcPr>
            <w:tcW w:w="1774" w:type="dxa"/>
            <w:shd w:val="clear" w:color="auto" w:fill="F2F2F2" w:themeFill="background1" w:themeFillShade="F2"/>
            <w:vAlign w:val="center"/>
          </w:tcPr>
          <w:p w:rsidR="005F16D0" w:rsidRPr="00FC2839" w:rsidRDefault="005F16D0" w:rsidP="00EA3720">
            <w:pPr>
              <w:pStyle w:val="TableTextBold"/>
              <w:jc w:val="center"/>
              <w:rPr>
                <w:noProof w:val="0"/>
              </w:rPr>
            </w:pPr>
            <w:r w:rsidRPr="00FC2839">
              <w:rPr>
                <w:noProof w:val="0"/>
              </w:rPr>
              <w:t>REQUIRED QUANTITY TO ACQUIRE</w:t>
            </w:r>
          </w:p>
        </w:tc>
        <w:tc>
          <w:tcPr>
            <w:tcW w:w="2821" w:type="dxa"/>
            <w:gridSpan w:val="3"/>
            <w:shd w:val="clear" w:color="auto" w:fill="F2F2F2" w:themeFill="background1" w:themeFillShade="F2"/>
            <w:vAlign w:val="center"/>
          </w:tcPr>
          <w:p w:rsidR="005F16D0" w:rsidRPr="00FC2839" w:rsidRDefault="005F16D0" w:rsidP="00EA3720">
            <w:pPr>
              <w:pStyle w:val="TableTextBold"/>
              <w:jc w:val="center"/>
              <w:rPr>
                <w:noProof w:val="0"/>
              </w:rPr>
            </w:pPr>
            <w:r w:rsidRPr="00FC2839">
              <w:rPr>
                <w:noProof w:val="0"/>
              </w:rPr>
              <w:t>POSSIBLE SUPPLIERS</w:t>
            </w:r>
          </w:p>
        </w:tc>
      </w:tr>
      <w:tr w:rsidR="005F16D0" w:rsidRPr="00FC2839" w:rsidTr="00EA3720">
        <w:tc>
          <w:tcPr>
            <w:tcW w:w="3492" w:type="dxa"/>
          </w:tcPr>
          <w:p w:rsidR="005F16D0" w:rsidRPr="00FC2839" w:rsidRDefault="005F16D0" w:rsidP="00EA3720">
            <w:pPr>
              <w:pStyle w:val="TableTextBold"/>
              <w:rPr>
                <w:rStyle w:val="Strong"/>
                <w:b/>
                <w:bCs w:val="0"/>
                <w:noProof w:val="0"/>
              </w:rPr>
            </w:pPr>
            <w:r w:rsidRPr="00FC2839">
              <w:rPr>
                <w:rStyle w:val="Strong"/>
                <w:b/>
                <w:bCs w:val="0"/>
                <w:noProof w:val="0"/>
              </w:rPr>
              <w:t>Internet service provider</w:t>
            </w:r>
          </w:p>
        </w:tc>
        <w:tc>
          <w:tcPr>
            <w:tcW w:w="3372" w:type="dxa"/>
          </w:tcPr>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tc>
        <w:tc>
          <w:tcPr>
            <w:tcW w:w="1272" w:type="dxa"/>
          </w:tcPr>
          <w:p w:rsidR="005F16D0" w:rsidRPr="00FC2839" w:rsidRDefault="005F16D0" w:rsidP="00EA3720">
            <w:pPr>
              <w:pStyle w:val="TableText"/>
              <w:rPr>
                <w:noProof w:val="0"/>
              </w:rPr>
            </w:pPr>
          </w:p>
        </w:tc>
        <w:tc>
          <w:tcPr>
            <w:tcW w:w="1443" w:type="dxa"/>
          </w:tcPr>
          <w:p w:rsidR="005F16D0" w:rsidRPr="00FC2839" w:rsidRDefault="005F16D0" w:rsidP="00EA3720">
            <w:pPr>
              <w:pStyle w:val="TableText"/>
              <w:rPr>
                <w:noProof w:val="0"/>
              </w:rPr>
            </w:pPr>
          </w:p>
        </w:tc>
        <w:tc>
          <w:tcPr>
            <w:tcW w:w="1774" w:type="dxa"/>
          </w:tcPr>
          <w:p w:rsidR="005F16D0" w:rsidRPr="00FC2839" w:rsidRDefault="005F16D0" w:rsidP="00EA3720">
            <w:pPr>
              <w:pStyle w:val="TableText"/>
              <w:rPr>
                <w:noProof w:val="0"/>
              </w:rPr>
            </w:pPr>
          </w:p>
        </w:tc>
        <w:tc>
          <w:tcPr>
            <w:tcW w:w="1062" w:type="dxa"/>
          </w:tcPr>
          <w:p w:rsidR="005F16D0" w:rsidRPr="00FC2839" w:rsidRDefault="005F16D0" w:rsidP="00EA3720">
            <w:pPr>
              <w:pStyle w:val="TableText"/>
              <w:rPr>
                <w:noProof w:val="0"/>
              </w:rPr>
            </w:pPr>
          </w:p>
        </w:tc>
        <w:tc>
          <w:tcPr>
            <w:tcW w:w="916" w:type="dxa"/>
          </w:tcPr>
          <w:p w:rsidR="005F16D0" w:rsidRPr="00FC2839" w:rsidRDefault="005F16D0" w:rsidP="00EA3720">
            <w:pPr>
              <w:pStyle w:val="TableText"/>
              <w:rPr>
                <w:noProof w:val="0"/>
              </w:rPr>
            </w:pPr>
          </w:p>
        </w:tc>
        <w:tc>
          <w:tcPr>
            <w:tcW w:w="843" w:type="dxa"/>
          </w:tcPr>
          <w:p w:rsidR="005F16D0" w:rsidRPr="00FC2839" w:rsidRDefault="005F16D0" w:rsidP="00EA3720">
            <w:pPr>
              <w:pStyle w:val="TableText"/>
              <w:rPr>
                <w:noProof w:val="0"/>
              </w:rPr>
            </w:pPr>
          </w:p>
        </w:tc>
      </w:tr>
      <w:tr w:rsidR="005F16D0" w:rsidRPr="00FC2839" w:rsidTr="00EA3720">
        <w:tc>
          <w:tcPr>
            <w:tcW w:w="3492" w:type="dxa"/>
          </w:tcPr>
          <w:p w:rsidR="005F16D0" w:rsidRPr="00FC2839" w:rsidRDefault="005F16D0" w:rsidP="00EA3720">
            <w:pPr>
              <w:pStyle w:val="TableTextBold"/>
              <w:rPr>
                <w:noProof w:val="0"/>
              </w:rPr>
            </w:pPr>
            <w:r w:rsidRPr="00FC2839">
              <w:rPr>
                <w:noProof w:val="0"/>
              </w:rPr>
              <w:t>Modem</w:t>
            </w:r>
          </w:p>
        </w:tc>
        <w:tc>
          <w:tcPr>
            <w:tcW w:w="3372" w:type="dxa"/>
          </w:tcPr>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tc>
        <w:tc>
          <w:tcPr>
            <w:tcW w:w="1272" w:type="dxa"/>
          </w:tcPr>
          <w:p w:rsidR="005F16D0" w:rsidRPr="00FC2839" w:rsidRDefault="005F16D0" w:rsidP="00EA3720">
            <w:pPr>
              <w:pStyle w:val="TableText"/>
              <w:rPr>
                <w:noProof w:val="0"/>
              </w:rPr>
            </w:pPr>
          </w:p>
        </w:tc>
        <w:tc>
          <w:tcPr>
            <w:tcW w:w="1443" w:type="dxa"/>
          </w:tcPr>
          <w:p w:rsidR="005F16D0" w:rsidRPr="00FC2839" w:rsidRDefault="005F16D0" w:rsidP="00EA3720">
            <w:pPr>
              <w:pStyle w:val="TableText"/>
              <w:rPr>
                <w:noProof w:val="0"/>
              </w:rPr>
            </w:pPr>
          </w:p>
        </w:tc>
        <w:tc>
          <w:tcPr>
            <w:tcW w:w="1774" w:type="dxa"/>
          </w:tcPr>
          <w:p w:rsidR="005F16D0" w:rsidRPr="00FC2839" w:rsidRDefault="005F16D0" w:rsidP="00EA3720">
            <w:pPr>
              <w:pStyle w:val="TableText"/>
              <w:rPr>
                <w:noProof w:val="0"/>
              </w:rPr>
            </w:pPr>
          </w:p>
        </w:tc>
        <w:tc>
          <w:tcPr>
            <w:tcW w:w="1062" w:type="dxa"/>
          </w:tcPr>
          <w:p w:rsidR="005F16D0" w:rsidRPr="00FC2839" w:rsidRDefault="005F16D0" w:rsidP="00EA3720">
            <w:pPr>
              <w:pStyle w:val="TableText"/>
              <w:rPr>
                <w:noProof w:val="0"/>
              </w:rPr>
            </w:pPr>
          </w:p>
        </w:tc>
        <w:tc>
          <w:tcPr>
            <w:tcW w:w="916" w:type="dxa"/>
          </w:tcPr>
          <w:p w:rsidR="005F16D0" w:rsidRPr="00FC2839" w:rsidRDefault="005F16D0" w:rsidP="00EA3720">
            <w:pPr>
              <w:pStyle w:val="TableText"/>
              <w:rPr>
                <w:noProof w:val="0"/>
              </w:rPr>
            </w:pPr>
          </w:p>
        </w:tc>
        <w:tc>
          <w:tcPr>
            <w:tcW w:w="843" w:type="dxa"/>
          </w:tcPr>
          <w:p w:rsidR="005F16D0" w:rsidRPr="00FC2839" w:rsidRDefault="005F16D0" w:rsidP="00EA3720">
            <w:pPr>
              <w:pStyle w:val="TableText"/>
              <w:rPr>
                <w:noProof w:val="0"/>
              </w:rPr>
            </w:pPr>
          </w:p>
        </w:tc>
      </w:tr>
      <w:tr w:rsidR="005F16D0" w:rsidRPr="00FC2839" w:rsidTr="00EA3720">
        <w:tc>
          <w:tcPr>
            <w:tcW w:w="3492" w:type="dxa"/>
          </w:tcPr>
          <w:p w:rsidR="005F16D0" w:rsidRPr="00FC2839" w:rsidRDefault="005F16D0" w:rsidP="00EA3720">
            <w:pPr>
              <w:pStyle w:val="TableTextBold"/>
              <w:rPr>
                <w:noProof w:val="0"/>
              </w:rPr>
            </w:pPr>
            <w:r w:rsidRPr="00FC2839">
              <w:rPr>
                <w:noProof w:val="0"/>
              </w:rPr>
              <w:t>Router</w:t>
            </w:r>
          </w:p>
        </w:tc>
        <w:tc>
          <w:tcPr>
            <w:tcW w:w="3372" w:type="dxa"/>
          </w:tcPr>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tc>
        <w:tc>
          <w:tcPr>
            <w:tcW w:w="1272" w:type="dxa"/>
          </w:tcPr>
          <w:p w:rsidR="005F16D0" w:rsidRPr="00FC2839" w:rsidRDefault="005F16D0" w:rsidP="00EA3720">
            <w:pPr>
              <w:pStyle w:val="TableText"/>
              <w:rPr>
                <w:noProof w:val="0"/>
              </w:rPr>
            </w:pPr>
          </w:p>
        </w:tc>
        <w:tc>
          <w:tcPr>
            <w:tcW w:w="1443" w:type="dxa"/>
          </w:tcPr>
          <w:p w:rsidR="005F16D0" w:rsidRPr="00FC2839" w:rsidRDefault="005F16D0" w:rsidP="00EA3720">
            <w:pPr>
              <w:pStyle w:val="TableText"/>
              <w:rPr>
                <w:noProof w:val="0"/>
              </w:rPr>
            </w:pPr>
          </w:p>
        </w:tc>
        <w:tc>
          <w:tcPr>
            <w:tcW w:w="1774" w:type="dxa"/>
          </w:tcPr>
          <w:p w:rsidR="005F16D0" w:rsidRPr="00FC2839" w:rsidRDefault="005F16D0" w:rsidP="00EA3720">
            <w:pPr>
              <w:pStyle w:val="TableText"/>
              <w:rPr>
                <w:noProof w:val="0"/>
              </w:rPr>
            </w:pPr>
          </w:p>
        </w:tc>
        <w:tc>
          <w:tcPr>
            <w:tcW w:w="1062" w:type="dxa"/>
          </w:tcPr>
          <w:p w:rsidR="005F16D0" w:rsidRPr="00FC2839" w:rsidRDefault="005F16D0" w:rsidP="00EA3720">
            <w:pPr>
              <w:pStyle w:val="TableText"/>
              <w:rPr>
                <w:noProof w:val="0"/>
              </w:rPr>
            </w:pPr>
          </w:p>
        </w:tc>
        <w:tc>
          <w:tcPr>
            <w:tcW w:w="916" w:type="dxa"/>
          </w:tcPr>
          <w:p w:rsidR="005F16D0" w:rsidRPr="00FC2839" w:rsidRDefault="005F16D0" w:rsidP="00EA3720">
            <w:pPr>
              <w:pStyle w:val="TableText"/>
              <w:rPr>
                <w:noProof w:val="0"/>
              </w:rPr>
            </w:pPr>
          </w:p>
        </w:tc>
        <w:tc>
          <w:tcPr>
            <w:tcW w:w="843" w:type="dxa"/>
          </w:tcPr>
          <w:p w:rsidR="005F16D0" w:rsidRPr="00FC2839" w:rsidRDefault="005F16D0" w:rsidP="00EA3720">
            <w:pPr>
              <w:pStyle w:val="TableText"/>
              <w:rPr>
                <w:noProof w:val="0"/>
              </w:rPr>
            </w:pPr>
          </w:p>
        </w:tc>
      </w:tr>
      <w:tr w:rsidR="005F16D0" w:rsidRPr="00FC2839" w:rsidTr="00EA3720">
        <w:tc>
          <w:tcPr>
            <w:tcW w:w="3492" w:type="dxa"/>
          </w:tcPr>
          <w:p w:rsidR="005F16D0" w:rsidRPr="00FC2839" w:rsidRDefault="005F16D0" w:rsidP="00EA3720">
            <w:pPr>
              <w:pStyle w:val="TableTextBold"/>
              <w:rPr>
                <w:noProof w:val="0"/>
              </w:rPr>
            </w:pPr>
            <w:r w:rsidRPr="00FC2839">
              <w:rPr>
                <w:noProof w:val="0"/>
              </w:rPr>
              <w:t>Network card</w:t>
            </w:r>
          </w:p>
        </w:tc>
        <w:tc>
          <w:tcPr>
            <w:tcW w:w="3372" w:type="dxa"/>
          </w:tcPr>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tc>
        <w:tc>
          <w:tcPr>
            <w:tcW w:w="1272" w:type="dxa"/>
          </w:tcPr>
          <w:p w:rsidR="005F16D0" w:rsidRPr="00FC2839" w:rsidRDefault="005F16D0" w:rsidP="00EA3720">
            <w:pPr>
              <w:pStyle w:val="TableText"/>
              <w:rPr>
                <w:noProof w:val="0"/>
              </w:rPr>
            </w:pPr>
          </w:p>
        </w:tc>
        <w:tc>
          <w:tcPr>
            <w:tcW w:w="1443" w:type="dxa"/>
          </w:tcPr>
          <w:p w:rsidR="005F16D0" w:rsidRPr="00FC2839" w:rsidRDefault="005F16D0" w:rsidP="00EA3720">
            <w:pPr>
              <w:pStyle w:val="TableText"/>
              <w:rPr>
                <w:noProof w:val="0"/>
              </w:rPr>
            </w:pPr>
          </w:p>
        </w:tc>
        <w:tc>
          <w:tcPr>
            <w:tcW w:w="1774" w:type="dxa"/>
          </w:tcPr>
          <w:p w:rsidR="005F16D0" w:rsidRPr="00FC2839" w:rsidRDefault="005F16D0" w:rsidP="00EA3720">
            <w:pPr>
              <w:pStyle w:val="TableText"/>
              <w:rPr>
                <w:noProof w:val="0"/>
              </w:rPr>
            </w:pPr>
          </w:p>
        </w:tc>
        <w:tc>
          <w:tcPr>
            <w:tcW w:w="1062" w:type="dxa"/>
          </w:tcPr>
          <w:p w:rsidR="005F16D0" w:rsidRPr="00FC2839" w:rsidRDefault="005F16D0" w:rsidP="00EA3720">
            <w:pPr>
              <w:pStyle w:val="TableText"/>
              <w:rPr>
                <w:noProof w:val="0"/>
              </w:rPr>
            </w:pPr>
          </w:p>
        </w:tc>
        <w:tc>
          <w:tcPr>
            <w:tcW w:w="916" w:type="dxa"/>
          </w:tcPr>
          <w:p w:rsidR="005F16D0" w:rsidRPr="00FC2839" w:rsidRDefault="005F16D0" w:rsidP="00EA3720">
            <w:pPr>
              <w:pStyle w:val="TableText"/>
              <w:rPr>
                <w:noProof w:val="0"/>
              </w:rPr>
            </w:pPr>
          </w:p>
        </w:tc>
        <w:tc>
          <w:tcPr>
            <w:tcW w:w="843" w:type="dxa"/>
          </w:tcPr>
          <w:p w:rsidR="005F16D0" w:rsidRPr="00FC2839" w:rsidRDefault="005F16D0" w:rsidP="00EA3720">
            <w:pPr>
              <w:pStyle w:val="TableText"/>
              <w:rPr>
                <w:noProof w:val="0"/>
              </w:rPr>
            </w:pPr>
          </w:p>
        </w:tc>
      </w:tr>
      <w:tr w:rsidR="005F16D0" w:rsidRPr="00FC2839" w:rsidTr="00EA3720">
        <w:tc>
          <w:tcPr>
            <w:tcW w:w="3495" w:type="dxa"/>
            <w:shd w:val="clear" w:color="auto" w:fill="F2F2F2" w:themeFill="background1" w:themeFillShade="F2"/>
            <w:vAlign w:val="center"/>
          </w:tcPr>
          <w:p w:rsidR="005F16D0" w:rsidRPr="00FC2839" w:rsidRDefault="005F16D0" w:rsidP="00EA3720">
            <w:pPr>
              <w:pStyle w:val="TableTextBold"/>
              <w:jc w:val="center"/>
              <w:rPr>
                <w:noProof w:val="0"/>
              </w:rPr>
            </w:pPr>
            <w:r w:rsidRPr="00FC2839">
              <w:rPr>
                <w:noProof w:val="0"/>
              </w:rPr>
              <w:lastRenderedPageBreak/>
              <w:t>TYPE OF HARDWARE</w:t>
            </w:r>
          </w:p>
        </w:tc>
        <w:tc>
          <w:tcPr>
            <w:tcW w:w="3372" w:type="dxa"/>
            <w:shd w:val="clear" w:color="auto" w:fill="F2F2F2" w:themeFill="background1" w:themeFillShade="F2"/>
            <w:vAlign w:val="center"/>
          </w:tcPr>
          <w:p w:rsidR="005F16D0" w:rsidRPr="00FC2839" w:rsidRDefault="005F16D0" w:rsidP="00EA3720">
            <w:pPr>
              <w:pStyle w:val="TableTextBold"/>
              <w:jc w:val="center"/>
              <w:rPr>
                <w:noProof w:val="0"/>
              </w:rPr>
            </w:pPr>
            <w:r w:rsidRPr="00FC2839">
              <w:rPr>
                <w:noProof w:val="0"/>
              </w:rPr>
              <w:t>DESCRIPTION OF YOUR DESIRED REQUIREMENTS/BRANDS/SIZES</w:t>
            </w:r>
          </w:p>
        </w:tc>
        <w:tc>
          <w:tcPr>
            <w:tcW w:w="1272" w:type="dxa"/>
            <w:shd w:val="clear" w:color="auto" w:fill="F2F2F2" w:themeFill="background1" w:themeFillShade="F2"/>
            <w:vAlign w:val="center"/>
          </w:tcPr>
          <w:p w:rsidR="005F16D0" w:rsidRPr="00FC2839" w:rsidRDefault="005F16D0" w:rsidP="00EA3720">
            <w:pPr>
              <w:pStyle w:val="TableTextBold"/>
              <w:jc w:val="center"/>
              <w:rPr>
                <w:noProof w:val="0"/>
              </w:rPr>
            </w:pPr>
            <w:r w:rsidRPr="00FC2839">
              <w:rPr>
                <w:noProof w:val="0"/>
              </w:rPr>
              <w:t>REQUIRED QUANTITY</w:t>
            </w:r>
          </w:p>
        </w:tc>
        <w:tc>
          <w:tcPr>
            <w:tcW w:w="1443" w:type="dxa"/>
            <w:shd w:val="clear" w:color="auto" w:fill="F2F2F2" w:themeFill="background1" w:themeFillShade="F2"/>
            <w:vAlign w:val="center"/>
          </w:tcPr>
          <w:p w:rsidR="005F16D0" w:rsidRPr="00FC2839" w:rsidRDefault="005F16D0" w:rsidP="00EA3720">
            <w:pPr>
              <w:pStyle w:val="TableTextBold"/>
              <w:jc w:val="center"/>
              <w:rPr>
                <w:noProof w:val="0"/>
              </w:rPr>
            </w:pPr>
            <w:r w:rsidRPr="00FC2839">
              <w:rPr>
                <w:noProof w:val="0"/>
              </w:rPr>
              <w:t>CURRENT USABLE QUANTITY</w:t>
            </w:r>
          </w:p>
        </w:tc>
        <w:tc>
          <w:tcPr>
            <w:tcW w:w="1774" w:type="dxa"/>
            <w:shd w:val="clear" w:color="auto" w:fill="F2F2F2" w:themeFill="background1" w:themeFillShade="F2"/>
            <w:vAlign w:val="center"/>
          </w:tcPr>
          <w:p w:rsidR="005F16D0" w:rsidRPr="00FC2839" w:rsidRDefault="005F16D0" w:rsidP="00EA3720">
            <w:pPr>
              <w:pStyle w:val="TableTextBold"/>
              <w:jc w:val="center"/>
              <w:rPr>
                <w:noProof w:val="0"/>
              </w:rPr>
            </w:pPr>
            <w:r w:rsidRPr="00FC2839">
              <w:rPr>
                <w:noProof w:val="0"/>
              </w:rPr>
              <w:t>REQUIRED QUANTITY TO ACQUIRE</w:t>
            </w:r>
          </w:p>
        </w:tc>
        <w:tc>
          <w:tcPr>
            <w:tcW w:w="2818" w:type="dxa"/>
            <w:gridSpan w:val="3"/>
            <w:shd w:val="clear" w:color="auto" w:fill="F2F2F2" w:themeFill="background1" w:themeFillShade="F2"/>
            <w:vAlign w:val="center"/>
          </w:tcPr>
          <w:p w:rsidR="005F16D0" w:rsidRPr="00FC2839" w:rsidRDefault="005F16D0" w:rsidP="00EA3720">
            <w:pPr>
              <w:pStyle w:val="TableTextBold"/>
              <w:jc w:val="center"/>
              <w:rPr>
                <w:noProof w:val="0"/>
              </w:rPr>
            </w:pPr>
            <w:r w:rsidRPr="00FC2839">
              <w:rPr>
                <w:noProof w:val="0"/>
              </w:rPr>
              <w:t>POSSIBLE SUPPLIERS</w:t>
            </w:r>
          </w:p>
        </w:tc>
      </w:tr>
      <w:tr w:rsidR="005F16D0" w:rsidRPr="00FC2839" w:rsidTr="00EA3720">
        <w:tc>
          <w:tcPr>
            <w:tcW w:w="3495" w:type="dxa"/>
          </w:tcPr>
          <w:p w:rsidR="005F16D0" w:rsidRPr="00FC2839" w:rsidRDefault="005F16D0" w:rsidP="00EA3720">
            <w:pPr>
              <w:pStyle w:val="TableTextBold"/>
              <w:rPr>
                <w:noProof w:val="0"/>
              </w:rPr>
            </w:pPr>
            <w:r w:rsidRPr="00FC2839">
              <w:rPr>
                <w:noProof w:val="0"/>
              </w:rPr>
              <w:t>Servers</w:t>
            </w:r>
          </w:p>
        </w:tc>
        <w:tc>
          <w:tcPr>
            <w:tcW w:w="3372" w:type="dxa"/>
          </w:tcPr>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tc>
        <w:tc>
          <w:tcPr>
            <w:tcW w:w="1272" w:type="dxa"/>
          </w:tcPr>
          <w:p w:rsidR="005F16D0" w:rsidRPr="00FC2839" w:rsidRDefault="005F16D0" w:rsidP="00EA3720">
            <w:pPr>
              <w:pStyle w:val="TableText"/>
              <w:rPr>
                <w:noProof w:val="0"/>
              </w:rPr>
            </w:pPr>
          </w:p>
        </w:tc>
        <w:tc>
          <w:tcPr>
            <w:tcW w:w="1443" w:type="dxa"/>
          </w:tcPr>
          <w:p w:rsidR="005F16D0" w:rsidRPr="00FC2839" w:rsidRDefault="005F16D0" w:rsidP="00EA3720">
            <w:pPr>
              <w:pStyle w:val="TableText"/>
              <w:rPr>
                <w:noProof w:val="0"/>
              </w:rPr>
            </w:pPr>
          </w:p>
        </w:tc>
        <w:tc>
          <w:tcPr>
            <w:tcW w:w="1774" w:type="dxa"/>
          </w:tcPr>
          <w:p w:rsidR="005F16D0" w:rsidRPr="00FC2839" w:rsidRDefault="005F16D0" w:rsidP="00EA3720">
            <w:pPr>
              <w:pStyle w:val="TableText"/>
              <w:rPr>
                <w:noProof w:val="0"/>
              </w:rPr>
            </w:pPr>
          </w:p>
        </w:tc>
        <w:tc>
          <w:tcPr>
            <w:tcW w:w="1061" w:type="dxa"/>
          </w:tcPr>
          <w:p w:rsidR="005F16D0" w:rsidRPr="00FC2839" w:rsidRDefault="005F16D0" w:rsidP="00EA3720">
            <w:pPr>
              <w:pStyle w:val="TableText"/>
              <w:rPr>
                <w:noProof w:val="0"/>
              </w:rPr>
            </w:pPr>
          </w:p>
        </w:tc>
        <w:tc>
          <w:tcPr>
            <w:tcW w:w="915" w:type="dxa"/>
          </w:tcPr>
          <w:p w:rsidR="005F16D0" w:rsidRPr="00FC2839" w:rsidRDefault="005F16D0" w:rsidP="00EA3720">
            <w:pPr>
              <w:pStyle w:val="TableText"/>
              <w:rPr>
                <w:noProof w:val="0"/>
              </w:rPr>
            </w:pPr>
          </w:p>
        </w:tc>
        <w:tc>
          <w:tcPr>
            <w:tcW w:w="842" w:type="dxa"/>
          </w:tcPr>
          <w:p w:rsidR="005F16D0" w:rsidRPr="00FC2839" w:rsidRDefault="005F16D0" w:rsidP="00EA3720">
            <w:pPr>
              <w:pStyle w:val="TableText"/>
              <w:rPr>
                <w:noProof w:val="0"/>
              </w:rPr>
            </w:pPr>
          </w:p>
        </w:tc>
      </w:tr>
      <w:tr w:rsidR="005F16D0" w:rsidRPr="00FC2839" w:rsidTr="00EA3720">
        <w:tc>
          <w:tcPr>
            <w:tcW w:w="3495" w:type="dxa"/>
          </w:tcPr>
          <w:p w:rsidR="005F16D0" w:rsidRPr="00FC2839" w:rsidRDefault="005F16D0" w:rsidP="00EA3720">
            <w:pPr>
              <w:pStyle w:val="TableTextBold"/>
              <w:rPr>
                <w:noProof w:val="0"/>
              </w:rPr>
            </w:pPr>
            <w:r w:rsidRPr="00FC2839">
              <w:rPr>
                <w:noProof w:val="0"/>
              </w:rPr>
              <w:t xml:space="preserve">Wired or Ethernet networks </w:t>
            </w:r>
          </w:p>
        </w:tc>
        <w:tc>
          <w:tcPr>
            <w:tcW w:w="3372" w:type="dxa"/>
          </w:tcPr>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tc>
        <w:tc>
          <w:tcPr>
            <w:tcW w:w="1272" w:type="dxa"/>
          </w:tcPr>
          <w:p w:rsidR="005F16D0" w:rsidRPr="00FC2839" w:rsidRDefault="005F16D0" w:rsidP="00EA3720">
            <w:pPr>
              <w:pStyle w:val="TableText"/>
              <w:rPr>
                <w:noProof w:val="0"/>
              </w:rPr>
            </w:pPr>
          </w:p>
        </w:tc>
        <w:tc>
          <w:tcPr>
            <w:tcW w:w="1443" w:type="dxa"/>
          </w:tcPr>
          <w:p w:rsidR="005F16D0" w:rsidRPr="00FC2839" w:rsidRDefault="005F16D0" w:rsidP="00EA3720">
            <w:pPr>
              <w:pStyle w:val="TableText"/>
              <w:rPr>
                <w:noProof w:val="0"/>
              </w:rPr>
            </w:pPr>
          </w:p>
        </w:tc>
        <w:tc>
          <w:tcPr>
            <w:tcW w:w="1774" w:type="dxa"/>
          </w:tcPr>
          <w:p w:rsidR="005F16D0" w:rsidRPr="00FC2839" w:rsidRDefault="005F16D0" w:rsidP="00EA3720">
            <w:pPr>
              <w:pStyle w:val="TableText"/>
              <w:rPr>
                <w:noProof w:val="0"/>
              </w:rPr>
            </w:pPr>
          </w:p>
        </w:tc>
        <w:tc>
          <w:tcPr>
            <w:tcW w:w="1061" w:type="dxa"/>
          </w:tcPr>
          <w:p w:rsidR="005F16D0" w:rsidRPr="00FC2839" w:rsidRDefault="005F16D0" w:rsidP="00EA3720">
            <w:pPr>
              <w:pStyle w:val="TableText"/>
              <w:rPr>
                <w:noProof w:val="0"/>
              </w:rPr>
            </w:pPr>
          </w:p>
        </w:tc>
        <w:tc>
          <w:tcPr>
            <w:tcW w:w="915" w:type="dxa"/>
          </w:tcPr>
          <w:p w:rsidR="005F16D0" w:rsidRPr="00FC2839" w:rsidRDefault="005F16D0" w:rsidP="00EA3720">
            <w:pPr>
              <w:pStyle w:val="TableText"/>
              <w:rPr>
                <w:noProof w:val="0"/>
              </w:rPr>
            </w:pPr>
          </w:p>
        </w:tc>
        <w:tc>
          <w:tcPr>
            <w:tcW w:w="842" w:type="dxa"/>
          </w:tcPr>
          <w:p w:rsidR="005F16D0" w:rsidRPr="00FC2839" w:rsidRDefault="005F16D0" w:rsidP="00EA3720">
            <w:pPr>
              <w:pStyle w:val="TableText"/>
              <w:rPr>
                <w:noProof w:val="0"/>
              </w:rPr>
            </w:pPr>
          </w:p>
        </w:tc>
      </w:tr>
      <w:tr w:rsidR="005F16D0" w:rsidRPr="00FC2839" w:rsidTr="00EA3720">
        <w:tc>
          <w:tcPr>
            <w:tcW w:w="3495" w:type="dxa"/>
          </w:tcPr>
          <w:p w:rsidR="005F16D0" w:rsidRPr="00FC2839" w:rsidRDefault="005F16D0" w:rsidP="00EA3720">
            <w:pPr>
              <w:pStyle w:val="TableTextBold"/>
              <w:rPr>
                <w:noProof w:val="0"/>
              </w:rPr>
            </w:pPr>
            <w:r w:rsidRPr="00FC2839">
              <w:rPr>
                <w:noProof w:val="0"/>
              </w:rPr>
              <w:t>Wireless networks</w:t>
            </w:r>
          </w:p>
        </w:tc>
        <w:tc>
          <w:tcPr>
            <w:tcW w:w="3372" w:type="dxa"/>
          </w:tcPr>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tc>
        <w:tc>
          <w:tcPr>
            <w:tcW w:w="1272" w:type="dxa"/>
          </w:tcPr>
          <w:p w:rsidR="005F16D0" w:rsidRPr="00FC2839" w:rsidRDefault="005F16D0" w:rsidP="00EA3720">
            <w:pPr>
              <w:pStyle w:val="TableText"/>
              <w:rPr>
                <w:noProof w:val="0"/>
              </w:rPr>
            </w:pPr>
          </w:p>
        </w:tc>
        <w:tc>
          <w:tcPr>
            <w:tcW w:w="1443" w:type="dxa"/>
          </w:tcPr>
          <w:p w:rsidR="005F16D0" w:rsidRPr="00FC2839" w:rsidRDefault="005F16D0" w:rsidP="00EA3720">
            <w:pPr>
              <w:pStyle w:val="TableText"/>
              <w:rPr>
                <w:noProof w:val="0"/>
              </w:rPr>
            </w:pPr>
          </w:p>
        </w:tc>
        <w:tc>
          <w:tcPr>
            <w:tcW w:w="1774" w:type="dxa"/>
          </w:tcPr>
          <w:p w:rsidR="005F16D0" w:rsidRPr="00FC2839" w:rsidRDefault="005F16D0" w:rsidP="00EA3720">
            <w:pPr>
              <w:pStyle w:val="TableText"/>
              <w:rPr>
                <w:noProof w:val="0"/>
              </w:rPr>
            </w:pPr>
          </w:p>
        </w:tc>
        <w:tc>
          <w:tcPr>
            <w:tcW w:w="1061" w:type="dxa"/>
          </w:tcPr>
          <w:p w:rsidR="005F16D0" w:rsidRPr="00FC2839" w:rsidRDefault="005F16D0" w:rsidP="00EA3720">
            <w:pPr>
              <w:pStyle w:val="TableText"/>
              <w:rPr>
                <w:noProof w:val="0"/>
              </w:rPr>
            </w:pPr>
          </w:p>
        </w:tc>
        <w:tc>
          <w:tcPr>
            <w:tcW w:w="915" w:type="dxa"/>
          </w:tcPr>
          <w:p w:rsidR="005F16D0" w:rsidRPr="00FC2839" w:rsidRDefault="005F16D0" w:rsidP="00EA3720">
            <w:pPr>
              <w:pStyle w:val="TableText"/>
              <w:rPr>
                <w:noProof w:val="0"/>
              </w:rPr>
            </w:pPr>
          </w:p>
        </w:tc>
        <w:tc>
          <w:tcPr>
            <w:tcW w:w="842" w:type="dxa"/>
          </w:tcPr>
          <w:p w:rsidR="005F16D0" w:rsidRPr="00FC2839" w:rsidRDefault="005F16D0" w:rsidP="00EA3720">
            <w:pPr>
              <w:pStyle w:val="TableText"/>
              <w:rPr>
                <w:noProof w:val="0"/>
              </w:rPr>
            </w:pPr>
          </w:p>
        </w:tc>
      </w:tr>
      <w:tr w:rsidR="005F16D0" w:rsidRPr="00FC2839" w:rsidTr="00EA3720">
        <w:tc>
          <w:tcPr>
            <w:tcW w:w="3495" w:type="dxa"/>
          </w:tcPr>
          <w:p w:rsidR="005F16D0" w:rsidRPr="00FC2839" w:rsidRDefault="005F16D0" w:rsidP="00EA3720">
            <w:pPr>
              <w:pStyle w:val="TableTextBold"/>
              <w:rPr>
                <w:noProof w:val="0"/>
              </w:rPr>
            </w:pPr>
            <w:r w:rsidRPr="00FC2839">
              <w:rPr>
                <w:rStyle w:val="Strong"/>
                <w:b/>
                <w:bCs w:val="0"/>
                <w:noProof w:val="0"/>
              </w:rPr>
              <w:t>Local area network (LAN)</w:t>
            </w:r>
            <w:r w:rsidRPr="00FC2839">
              <w:rPr>
                <w:noProof w:val="0"/>
              </w:rPr>
              <w:t> </w:t>
            </w:r>
          </w:p>
        </w:tc>
        <w:tc>
          <w:tcPr>
            <w:tcW w:w="3372" w:type="dxa"/>
          </w:tcPr>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tc>
        <w:tc>
          <w:tcPr>
            <w:tcW w:w="1272" w:type="dxa"/>
          </w:tcPr>
          <w:p w:rsidR="005F16D0" w:rsidRPr="00FC2839" w:rsidRDefault="005F16D0" w:rsidP="00EA3720">
            <w:pPr>
              <w:pStyle w:val="TableText"/>
              <w:rPr>
                <w:noProof w:val="0"/>
              </w:rPr>
            </w:pPr>
          </w:p>
        </w:tc>
        <w:tc>
          <w:tcPr>
            <w:tcW w:w="1443" w:type="dxa"/>
          </w:tcPr>
          <w:p w:rsidR="005F16D0" w:rsidRPr="00FC2839" w:rsidRDefault="005F16D0" w:rsidP="00EA3720">
            <w:pPr>
              <w:pStyle w:val="TableText"/>
              <w:rPr>
                <w:noProof w:val="0"/>
              </w:rPr>
            </w:pPr>
          </w:p>
        </w:tc>
        <w:tc>
          <w:tcPr>
            <w:tcW w:w="1774" w:type="dxa"/>
          </w:tcPr>
          <w:p w:rsidR="005F16D0" w:rsidRPr="00FC2839" w:rsidRDefault="005F16D0" w:rsidP="00EA3720">
            <w:pPr>
              <w:pStyle w:val="TableText"/>
              <w:rPr>
                <w:noProof w:val="0"/>
              </w:rPr>
            </w:pPr>
          </w:p>
        </w:tc>
        <w:tc>
          <w:tcPr>
            <w:tcW w:w="1061" w:type="dxa"/>
          </w:tcPr>
          <w:p w:rsidR="005F16D0" w:rsidRPr="00FC2839" w:rsidRDefault="005F16D0" w:rsidP="00EA3720">
            <w:pPr>
              <w:pStyle w:val="TableText"/>
              <w:rPr>
                <w:noProof w:val="0"/>
              </w:rPr>
            </w:pPr>
          </w:p>
        </w:tc>
        <w:tc>
          <w:tcPr>
            <w:tcW w:w="915" w:type="dxa"/>
          </w:tcPr>
          <w:p w:rsidR="005F16D0" w:rsidRPr="00FC2839" w:rsidRDefault="005F16D0" w:rsidP="00EA3720">
            <w:pPr>
              <w:pStyle w:val="TableText"/>
              <w:rPr>
                <w:noProof w:val="0"/>
              </w:rPr>
            </w:pPr>
          </w:p>
        </w:tc>
        <w:tc>
          <w:tcPr>
            <w:tcW w:w="842" w:type="dxa"/>
          </w:tcPr>
          <w:p w:rsidR="005F16D0" w:rsidRPr="00FC2839" w:rsidRDefault="005F16D0" w:rsidP="00EA3720">
            <w:pPr>
              <w:pStyle w:val="TableText"/>
              <w:rPr>
                <w:noProof w:val="0"/>
              </w:rPr>
            </w:pPr>
          </w:p>
        </w:tc>
      </w:tr>
      <w:tr w:rsidR="005F16D0" w:rsidRPr="00FC2839" w:rsidTr="00EA3720">
        <w:tc>
          <w:tcPr>
            <w:tcW w:w="3495" w:type="dxa"/>
          </w:tcPr>
          <w:p w:rsidR="005F16D0" w:rsidRPr="00FC2839" w:rsidRDefault="005F16D0" w:rsidP="00EA3720">
            <w:pPr>
              <w:pStyle w:val="TableTextBold"/>
              <w:rPr>
                <w:noProof w:val="0"/>
              </w:rPr>
            </w:pPr>
            <w:r w:rsidRPr="00FC2839">
              <w:rPr>
                <w:noProof w:val="0"/>
              </w:rPr>
              <w:t>Network security</w:t>
            </w:r>
          </w:p>
        </w:tc>
        <w:tc>
          <w:tcPr>
            <w:tcW w:w="3372" w:type="dxa"/>
          </w:tcPr>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tc>
        <w:tc>
          <w:tcPr>
            <w:tcW w:w="1272" w:type="dxa"/>
          </w:tcPr>
          <w:p w:rsidR="005F16D0" w:rsidRPr="00FC2839" w:rsidRDefault="005F16D0" w:rsidP="00EA3720">
            <w:pPr>
              <w:pStyle w:val="TableText"/>
              <w:rPr>
                <w:noProof w:val="0"/>
              </w:rPr>
            </w:pPr>
          </w:p>
        </w:tc>
        <w:tc>
          <w:tcPr>
            <w:tcW w:w="1443" w:type="dxa"/>
          </w:tcPr>
          <w:p w:rsidR="005F16D0" w:rsidRPr="00FC2839" w:rsidRDefault="005F16D0" w:rsidP="00EA3720">
            <w:pPr>
              <w:pStyle w:val="TableText"/>
              <w:rPr>
                <w:noProof w:val="0"/>
              </w:rPr>
            </w:pPr>
          </w:p>
        </w:tc>
        <w:tc>
          <w:tcPr>
            <w:tcW w:w="1774" w:type="dxa"/>
          </w:tcPr>
          <w:p w:rsidR="005F16D0" w:rsidRPr="00FC2839" w:rsidRDefault="005F16D0" w:rsidP="00EA3720">
            <w:pPr>
              <w:pStyle w:val="TableText"/>
              <w:rPr>
                <w:noProof w:val="0"/>
              </w:rPr>
            </w:pPr>
          </w:p>
        </w:tc>
        <w:tc>
          <w:tcPr>
            <w:tcW w:w="1061" w:type="dxa"/>
          </w:tcPr>
          <w:p w:rsidR="005F16D0" w:rsidRPr="00FC2839" w:rsidRDefault="005F16D0" w:rsidP="00EA3720">
            <w:pPr>
              <w:pStyle w:val="TableText"/>
              <w:rPr>
                <w:noProof w:val="0"/>
              </w:rPr>
            </w:pPr>
          </w:p>
        </w:tc>
        <w:tc>
          <w:tcPr>
            <w:tcW w:w="915" w:type="dxa"/>
          </w:tcPr>
          <w:p w:rsidR="005F16D0" w:rsidRPr="00FC2839" w:rsidRDefault="005F16D0" w:rsidP="00EA3720">
            <w:pPr>
              <w:pStyle w:val="TableText"/>
              <w:rPr>
                <w:noProof w:val="0"/>
              </w:rPr>
            </w:pPr>
          </w:p>
        </w:tc>
        <w:tc>
          <w:tcPr>
            <w:tcW w:w="842" w:type="dxa"/>
          </w:tcPr>
          <w:p w:rsidR="005F16D0" w:rsidRPr="00FC2839" w:rsidRDefault="005F16D0" w:rsidP="00EA3720">
            <w:pPr>
              <w:pStyle w:val="TableText"/>
              <w:rPr>
                <w:noProof w:val="0"/>
              </w:rPr>
            </w:pPr>
          </w:p>
        </w:tc>
      </w:tr>
      <w:tr w:rsidR="005F16D0" w:rsidRPr="00FC2839" w:rsidTr="00EA3720">
        <w:tc>
          <w:tcPr>
            <w:tcW w:w="3495" w:type="dxa"/>
          </w:tcPr>
          <w:p w:rsidR="005F16D0" w:rsidRPr="00FC2839" w:rsidRDefault="005F16D0" w:rsidP="00EA3720">
            <w:pPr>
              <w:pStyle w:val="TableTextBold"/>
              <w:rPr>
                <w:noProof w:val="0"/>
              </w:rPr>
            </w:pPr>
            <w:r w:rsidRPr="00FC2839">
              <w:rPr>
                <w:noProof w:val="0"/>
              </w:rPr>
              <w:t>Personal Computers (PC's)</w:t>
            </w:r>
          </w:p>
        </w:tc>
        <w:tc>
          <w:tcPr>
            <w:tcW w:w="3372" w:type="dxa"/>
          </w:tcPr>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tc>
        <w:tc>
          <w:tcPr>
            <w:tcW w:w="1272" w:type="dxa"/>
          </w:tcPr>
          <w:p w:rsidR="005F16D0" w:rsidRPr="00FC2839" w:rsidRDefault="005F16D0" w:rsidP="00EA3720">
            <w:pPr>
              <w:pStyle w:val="TableText"/>
              <w:rPr>
                <w:noProof w:val="0"/>
              </w:rPr>
            </w:pPr>
          </w:p>
        </w:tc>
        <w:tc>
          <w:tcPr>
            <w:tcW w:w="1443" w:type="dxa"/>
          </w:tcPr>
          <w:p w:rsidR="005F16D0" w:rsidRPr="00FC2839" w:rsidRDefault="005F16D0" w:rsidP="00EA3720">
            <w:pPr>
              <w:pStyle w:val="TableText"/>
              <w:rPr>
                <w:noProof w:val="0"/>
              </w:rPr>
            </w:pPr>
          </w:p>
        </w:tc>
        <w:tc>
          <w:tcPr>
            <w:tcW w:w="1774" w:type="dxa"/>
          </w:tcPr>
          <w:p w:rsidR="005F16D0" w:rsidRPr="00FC2839" w:rsidRDefault="005F16D0" w:rsidP="00EA3720">
            <w:pPr>
              <w:pStyle w:val="TableText"/>
              <w:rPr>
                <w:noProof w:val="0"/>
              </w:rPr>
            </w:pPr>
          </w:p>
        </w:tc>
        <w:tc>
          <w:tcPr>
            <w:tcW w:w="1061" w:type="dxa"/>
          </w:tcPr>
          <w:p w:rsidR="005F16D0" w:rsidRPr="00FC2839" w:rsidRDefault="005F16D0" w:rsidP="00EA3720">
            <w:pPr>
              <w:pStyle w:val="TableText"/>
              <w:rPr>
                <w:noProof w:val="0"/>
              </w:rPr>
            </w:pPr>
          </w:p>
        </w:tc>
        <w:tc>
          <w:tcPr>
            <w:tcW w:w="915" w:type="dxa"/>
          </w:tcPr>
          <w:p w:rsidR="005F16D0" w:rsidRPr="00FC2839" w:rsidRDefault="005F16D0" w:rsidP="00EA3720">
            <w:pPr>
              <w:pStyle w:val="TableText"/>
              <w:rPr>
                <w:noProof w:val="0"/>
              </w:rPr>
            </w:pPr>
          </w:p>
        </w:tc>
        <w:tc>
          <w:tcPr>
            <w:tcW w:w="842" w:type="dxa"/>
          </w:tcPr>
          <w:p w:rsidR="005F16D0" w:rsidRPr="00FC2839" w:rsidRDefault="005F16D0" w:rsidP="00EA3720">
            <w:pPr>
              <w:pStyle w:val="TableText"/>
              <w:rPr>
                <w:noProof w:val="0"/>
              </w:rPr>
            </w:pPr>
          </w:p>
        </w:tc>
      </w:tr>
      <w:tr w:rsidR="005F16D0" w:rsidRPr="00FC2839" w:rsidTr="00EA3720">
        <w:tc>
          <w:tcPr>
            <w:tcW w:w="3495" w:type="dxa"/>
            <w:shd w:val="clear" w:color="auto" w:fill="F2F2F2" w:themeFill="background1" w:themeFillShade="F2"/>
            <w:vAlign w:val="center"/>
          </w:tcPr>
          <w:p w:rsidR="005F16D0" w:rsidRPr="00FC2839" w:rsidRDefault="005F16D0" w:rsidP="00EA3720">
            <w:pPr>
              <w:pStyle w:val="TableTextBold"/>
              <w:jc w:val="center"/>
              <w:rPr>
                <w:noProof w:val="0"/>
              </w:rPr>
            </w:pPr>
            <w:r w:rsidRPr="00FC2839">
              <w:rPr>
                <w:noProof w:val="0"/>
              </w:rPr>
              <w:lastRenderedPageBreak/>
              <w:t>TYPE OF HARDWARE</w:t>
            </w:r>
          </w:p>
        </w:tc>
        <w:tc>
          <w:tcPr>
            <w:tcW w:w="3372" w:type="dxa"/>
            <w:shd w:val="clear" w:color="auto" w:fill="F2F2F2" w:themeFill="background1" w:themeFillShade="F2"/>
            <w:vAlign w:val="center"/>
          </w:tcPr>
          <w:p w:rsidR="005F16D0" w:rsidRPr="00FC2839" w:rsidRDefault="005F16D0" w:rsidP="00EA3720">
            <w:pPr>
              <w:pStyle w:val="TableTextBold"/>
              <w:jc w:val="center"/>
              <w:rPr>
                <w:noProof w:val="0"/>
              </w:rPr>
            </w:pPr>
            <w:r w:rsidRPr="00FC2839">
              <w:rPr>
                <w:noProof w:val="0"/>
              </w:rPr>
              <w:t>DESCRIPTION OF YOUR DESIRED REQUIREMENTS/BRANDS/SIZES</w:t>
            </w:r>
          </w:p>
        </w:tc>
        <w:tc>
          <w:tcPr>
            <w:tcW w:w="1272" w:type="dxa"/>
            <w:shd w:val="clear" w:color="auto" w:fill="F2F2F2" w:themeFill="background1" w:themeFillShade="F2"/>
            <w:vAlign w:val="center"/>
          </w:tcPr>
          <w:p w:rsidR="005F16D0" w:rsidRPr="00FC2839" w:rsidRDefault="005F16D0" w:rsidP="00EA3720">
            <w:pPr>
              <w:pStyle w:val="TableTextBold"/>
              <w:jc w:val="center"/>
              <w:rPr>
                <w:noProof w:val="0"/>
              </w:rPr>
            </w:pPr>
            <w:r w:rsidRPr="00FC2839">
              <w:rPr>
                <w:noProof w:val="0"/>
              </w:rPr>
              <w:t>REQUIRED QUANTITY</w:t>
            </w:r>
          </w:p>
        </w:tc>
        <w:tc>
          <w:tcPr>
            <w:tcW w:w="1443" w:type="dxa"/>
            <w:shd w:val="clear" w:color="auto" w:fill="F2F2F2" w:themeFill="background1" w:themeFillShade="F2"/>
            <w:vAlign w:val="center"/>
          </w:tcPr>
          <w:p w:rsidR="005F16D0" w:rsidRPr="00FC2839" w:rsidRDefault="005F16D0" w:rsidP="00EA3720">
            <w:pPr>
              <w:pStyle w:val="TableTextBold"/>
              <w:jc w:val="center"/>
              <w:rPr>
                <w:noProof w:val="0"/>
              </w:rPr>
            </w:pPr>
            <w:r w:rsidRPr="00FC2839">
              <w:rPr>
                <w:noProof w:val="0"/>
              </w:rPr>
              <w:t>CURRENT USABLE QUANTITY</w:t>
            </w:r>
          </w:p>
        </w:tc>
        <w:tc>
          <w:tcPr>
            <w:tcW w:w="1774" w:type="dxa"/>
            <w:shd w:val="clear" w:color="auto" w:fill="F2F2F2" w:themeFill="background1" w:themeFillShade="F2"/>
            <w:vAlign w:val="center"/>
          </w:tcPr>
          <w:p w:rsidR="005F16D0" w:rsidRPr="00FC2839" w:rsidRDefault="005F16D0" w:rsidP="00EA3720">
            <w:pPr>
              <w:pStyle w:val="TableTextBold"/>
              <w:jc w:val="center"/>
              <w:rPr>
                <w:noProof w:val="0"/>
              </w:rPr>
            </w:pPr>
            <w:r w:rsidRPr="00FC2839">
              <w:rPr>
                <w:noProof w:val="0"/>
              </w:rPr>
              <w:t>REQUIRED QUANTITY TO ACQUIRE</w:t>
            </w:r>
          </w:p>
        </w:tc>
        <w:tc>
          <w:tcPr>
            <w:tcW w:w="2818" w:type="dxa"/>
            <w:gridSpan w:val="3"/>
            <w:shd w:val="clear" w:color="auto" w:fill="F2F2F2" w:themeFill="background1" w:themeFillShade="F2"/>
            <w:vAlign w:val="center"/>
          </w:tcPr>
          <w:p w:rsidR="005F16D0" w:rsidRPr="00FC2839" w:rsidRDefault="005F16D0" w:rsidP="00EA3720">
            <w:pPr>
              <w:pStyle w:val="TableTextBold"/>
              <w:jc w:val="center"/>
              <w:rPr>
                <w:noProof w:val="0"/>
              </w:rPr>
            </w:pPr>
            <w:r w:rsidRPr="00FC2839">
              <w:rPr>
                <w:noProof w:val="0"/>
              </w:rPr>
              <w:t>POSSIBLE SUPPLIERS</w:t>
            </w:r>
          </w:p>
        </w:tc>
      </w:tr>
      <w:tr w:rsidR="005F16D0" w:rsidRPr="00FC2839" w:rsidTr="00EA3720">
        <w:tc>
          <w:tcPr>
            <w:tcW w:w="3495" w:type="dxa"/>
          </w:tcPr>
          <w:p w:rsidR="005F16D0" w:rsidRPr="00FC2839" w:rsidRDefault="005F16D0" w:rsidP="00EA3720">
            <w:pPr>
              <w:pStyle w:val="TableTextBold"/>
              <w:rPr>
                <w:noProof w:val="0"/>
              </w:rPr>
            </w:pPr>
            <w:r w:rsidRPr="00FC2839">
              <w:rPr>
                <w:rStyle w:val="Strong"/>
                <w:b/>
                <w:bCs w:val="0"/>
                <w:noProof w:val="0"/>
              </w:rPr>
              <w:t>Monitors</w:t>
            </w:r>
          </w:p>
        </w:tc>
        <w:tc>
          <w:tcPr>
            <w:tcW w:w="3372" w:type="dxa"/>
          </w:tcPr>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tc>
        <w:tc>
          <w:tcPr>
            <w:tcW w:w="1272" w:type="dxa"/>
          </w:tcPr>
          <w:p w:rsidR="005F16D0" w:rsidRPr="00FC2839" w:rsidRDefault="005F16D0" w:rsidP="00EA3720">
            <w:pPr>
              <w:pStyle w:val="TableText"/>
              <w:rPr>
                <w:noProof w:val="0"/>
              </w:rPr>
            </w:pPr>
          </w:p>
        </w:tc>
        <w:tc>
          <w:tcPr>
            <w:tcW w:w="1443" w:type="dxa"/>
          </w:tcPr>
          <w:p w:rsidR="005F16D0" w:rsidRPr="00FC2839" w:rsidRDefault="005F16D0" w:rsidP="00EA3720">
            <w:pPr>
              <w:pStyle w:val="TableText"/>
              <w:rPr>
                <w:noProof w:val="0"/>
              </w:rPr>
            </w:pPr>
          </w:p>
        </w:tc>
        <w:tc>
          <w:tcPr>
            <w:tcW w:w="1774" w:type="dxa"/>
          </w:tcPr>
          <w:p w:rsidR="005F16D0" w:rsidRPr="00FC2839" w:rsidRDefault="005F16D0" w:rsidP="00EA3720">
            <w:pPr>
              <w:pStyle w:val="TableText"/>
              <w:rPr>
                <w:noProof w:val="0"/>
              </w:rPr>
            </w:pPr>
          </w:p>
        </w:tc>
        <w:tc>
          <w:tcPr>
            <w:tcW w:w="1061" w:type="dxa"/>
          </w:tcPr>
          <w:p w:rsidR="005F16D0" w:rsidRPr="00FC2839" w:rsidRDefault="005F16D0" w:rsidP="00EA3720">
            <w:pPr>
              <w:pStyle w:val="TableText"/>
              <w:rPr>
                <w:noProof w:val="0"/>
              </w:rPr>
            </w:pPr>
          </w:p>
        </w:tc>
        <w:tc>
          <w:tcPr>
            <w:tcW w:w="915" w:type="dxa"/>
          </w:tcPr>
          <w:p w:rsidR="005F16D0" w:rsidRPr="00FC2839" w:rsidRDefault="005F16D0" w:rsidP="00EA3720">
            <w:pPr>
              <w:pStyle w:val="TableText"/>
              <w:rPr>
                <w:noProof w:val="0"/>
              </w:rPr>
            </w:pPr>
          </w:p>
        </w:tc>
        <w:tc>
          <w:tcPr>
            <w:tcW w:w="842" w:type="dxa"/>
          </w:tcPr>
          <w:p w:rsidR="005F16D0" w:rsidRPr="00FC2839" w:rsidRDefault="005F16D0" w:rsidP="00EA3720">
            <w:pPr>
              <w:pStyle w:val="TableText"/>
              <w:rPr>
                <w:noProof w:val="0"/>
              </w:rPr>
            </w:pPr>
          </w:p>
        </w:tc>
      </w:tr>
      <w:tr w:rsidR="005F16D0" w:rsidRPr="00FC2839" w:rsidTr="00EA3720">
        <w:tc>
          <w:tcPr>
            <w:tcW w:w="3495" w:type="dxa"/>
          </w:tcPr>
          <w:p w:rsidR="005F16D0" w:rsidRPr="00FC2839" w:rsidRDefault="005F16D0" w:rsidP="00EA3720">
            <w:pPr>
              <w:pStyle w:val="TableTextBold"/>
              <w:rPr>
                <w:noProof w:val="0"/>
              </w:rPr>
            </w:pPr>
            <w:r w:rsidRPr="00FC2839">
              <w:rPr>
                <w:noProof w:val="0"/>
              </w:rPr>
              <w:t>Keyboards</w:t>
            </w:r>
          </w:p>
        </w:tc>
        <w:tc>
          <w:tcPr>
            <w:tcW w:w="3372" w:type="dxa"/>
          </w:tcPr>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tc>
        <w:tc>
          <w:tcPr>
            <w:tcW w:w="1272" w:type="dxa"/>
          </w:tcPr>
          <w:p w:rsidR="005F16D0" w:rsidRPr="00FC2839" w:rsidRDefault="005F16D0" w:rsidP="00EA3720">
            <w:pPr>
              <w:pStyle w:val="TableText"/>
              <w:rPr>
                <w:noProof w:val="0"/>
              </w:rPr>
            </w:pPr>
          </w:p>
        </w:tc>
        <w:tc>
          <w:tcPr>
            <w:tcW w:w="1443" w:type="dxa"/>
          </w:tcPr>
          <w:p w:rsidR="005F16D0" w:rsidRPr="00FC2839" w:rsidRDefault="005F16D0" w:rsidP="00EA3720">
            <w:pPr>
              <w:pStyle w:val="TableText"/>
              <w:rPr>
                <w:noProof w:val="0"/>
              </w:rPr>
            </w:pPr>
          </w:p>
        </w:tc>
        <w:tc>
          <w:tcPr>
            <w:tcW w:w="1774" w:type="dxa"/>
          </w:tcPr>
          <w:p w:rsidR="005F16D0" w:rsidRPr="00FC2839" w:rsidRDefault="005F16D0" w:rsidP="00EA3720">
            <w:pPr>
              <w:pStyle w:val="TableText"/>
              <w:rPr>
                <w:noProof w:val="0"/>
              </w:rPr>
            </w:pPr>
          </w:p>
        </w:tc>
        <w:tc>
          <w:tcPr>
            <w:tcW w:w="1061" w:type="dxa"/>
          </w:tcPr>
          <w:p w:rsidR="005F16D0" w:rsidRPr="00FC2839" w:rsidRDefault="005F16D0" w:rsidP="00EA3720">
            <w:pPr>
              <w:pStyle w:val="TableText"/>
              <w:rPr>
                <w:noProof w:val="0"/>
              </w:rPr>
            </w:pPr>
          </w:p>
        </w:tc>
        <w:tc>
          <w:tcPr>
            <w:tcW w:w="915" w:type="dxa"/>
          </w:tcPr>
          <w:p w:rsidR="005F16D0" w:rsidRPr="00FC2839" w:rsidRDefault="005F16D0" w:rsidP="00EA3720">
            <w:pPr>
              <w:pStyle w:val="TableText"/>
              <w:rPr>
                <w:noProof w:val="0"/>
              </w:rPr>
            </w:pPr>
          </w:p>
        </w:tc>
        <w:tc>
          <w:tcPr>
            <w:tcW w:w="842" w:type="dxa"/>
          </w:tcPr>
          <w:p w:rsidR="005F16D0" w:rsidRPr="00FC2839" w:rsidRDefault="005F16D0" w:rsidP="00EA3720">
            <w:pPr>
              <w:pStyle w:val="TableText"/>
              <w:rPr>
                <w:noProof w:val="0"/>
              </w:rPr>
            </w:pPr>
          </w:p>
        </w:tc>
      </w:tr>
      <w:tr w:rsidR="005F16D0" w:rsidRPr="00FC2839" w:rsidTr="00EA3720">
        <w:tc>
          <w:tcPr>
            <w:tcW w:w="3495" w:type="dxa"/>
          </w:tcPr>
          <w:p w:rsidR="005F16D0" w:rsidRPr="00FC2839" w:rsidRDefault="005F16D0" w:rsidP="00EA3720">
            <w:pPr>
              <w:pStyle w:val="TableTextBold"/>
              <w:rPr>
                <w:noProof w:val="0"/>
              </w:rPr>
            </w:pPr>
            <w:r w:rsidRPr="00FC2839">
              <w:rPr>
                <w:noProof w:val="0"/>
              </w:rPr>
              <w:t>Mouse</w:t>
            </w:r>
          </w:p>
        </w:tc>
        <w:tc>
          <w:tcPr>
            <w:tcW w:w="3372" w:type="dxa"/>
          </w:tcPr>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tc>
        <w:tc>
          <w:tcPr>
            <w:tcW w:w="1272" w:type="dxa"/>
          </w:tcPr>
          <w:p w:rsidR="005F16D0" w:rsidRPr="00FC2839" w:rsidRDefault="005F16D0" w:rsidP="00EA3720">
            <w:pPr>
              <w:pStyle w:val="TableText"/>
              <w:rPr>
                <w:noProof w:val="0"/>
              </w:rPr>
            </w:pPr>
          </w:p>
        </w:tc>
        <w:tc>
          <w:tcPr>
            <w:tcW w:w="1443" w:type="dxa"/>
          </w:tcPr>
          <w:p w:rsidR="005F16D0" w:rsidRPr="00FC2839" w:rsidRDefault="005F16D0" w:rsidP="00EA3720">
            <w:pPr>
              <w:pStyle w:val="TableText"/>
              <w:rPr>
                <w:noProof w:val="0"/>
              </w:rPr>
            </w:pPr>
          </w:p>
        </w:tc>
        <w:tc>
          <w:tcPr>
            <w:tcW w:w="1774" w:type="dxa"/>
          </w:tcPr>
          <w:p w:rsidR="005F16D0" w:rsidRPr="00FC2839" w:rsidRDefault="005F16D0" w:rsidP="00EA3720">
            <w:pPr>
              <w:pStyle w:val="TableText"/>
              <w:rPr>
                <w:noProof w:val="0"/>
              </w:rPr>
            </w:pPr>
          </w:p>
        </w:tc>
        <w:tc>
          <w:tcPr>
            <w:tcW w:w="1061" w:type="dxa"/>
          </w:tcPr>
          <w:p w:rsidR="005F16D0" w:rsidRPr="00FC2839" w:rsidRDefault="005F16D0" w:rsidP="00EA3720">
            <w:pPr>
              <w:pStyle w:val="TableText"/>
              <w:rPr>
                <w:noProof w:val="0"/>
              </w:rPr>
            </w:pPr>
          </w:p>
        </w:tc>
        <w:tc>
          <w:tcPr>
            <w:tcW w:w="915" w:type="dxa"/>
          </w:tcPr>
          <w:p w:rsidR="005F16D0" w:rsidRPr="00FC2839" w:rsidRDefault="005F16D0" w:rsidP="00EA3720">
            <w:pPr>
              <w:pStyle w:val="TableText"/>
              <w:rPr>
                <w:noProof w:val="0"/>
              </w:rPr>
            </w:pPr>
          </w:p>
        </w:tc>
        <w:tc>
          <w:tcPr>
            <w:tcW w:w="842" w:type="dxa"/>
          </w:tcPr>
          <w:p w:rsidR="005F16D0" w:rsidRPr="00FC2839" w:rsidRDefault="005F16D0" w:rsidP="00EA3720">
            <w:pPr>
              <w:pStyle w:val="TableText"/>
              <w:rPr>
                <w:noProof w:val="0"/>
              </w:rPr>
            </w:pPr>
          </w:p>
        </w:tc>
      </w:tr>
      <w:tr w:rsidR="005F16D0" w:rsidRPr="00FC2839" w:rsidTr="00EA3720">
        <w:tc>
          <w:tcPr>
            <w:tcW w:w="3495" w:type="dxa"/>
          </w:tcPr>
          <w:p w:rsidR="005F16D0" w:rsidRPr="00FC2839" w:rsidRDefault="005F16D0" w:rsidP="00EA3720">
            <w:pPr>
              <w:pStyle w:val="TableTextBold"/>
              <w:rPr>
                <w:noProof w:val="0"/>
              </w:rPr>
            </w:pPr>
            <w:r w:rsidRPr="00FC2839">
              <w:rPr>
                <w:noProof w:val="0"/>
              </w:rPr>
              <w:t>Scanners</w:t>
            </w:r>
          </w:p>
        </w:tc>
        <w:tc>
          <w:tcPr>
            <w:tcW w:w="3372" w:type="dxa"/>
          </w:tcPr>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tc>
        <w:tc>
          <w:tcPr>
            <w:tcW w:w="1272" w:type="dxa"/>
          </w:tcPr>
          <w:p w:rsidR="005F16D0" w:rsidRPr="00FC2839" w:rsidRDefault="005F16D0" w:rsidP="00EA3720">
            <w:pPr>
              <w:pStyle w:val="TableText"/>
              <w:rPr>
                <w:noProof w:val="0"/>
              </w:rPr>
            </w:pPr>
          </w:p>
        </w:tc>
        <w:tc>
          <w:tcPr>
            <w:tcW w:w="1443" w:type="dxa"/>
          </w:tcPr>
          <w:p w:rsidR="005F16D0" w:rsidRPr="00FC2839" w:rsidRDefault="005F16D0" w:rsidP="00EA3720">
            <w:pPr>
              <w:pStyle w:val="TableText"/>
              <w:rPr>
                <w:noProof w:val="0"/>
              </w:rPr>
            </w:pPr>
          </w:p>
        </w:tc>
        <w:tc>
          <w:tcPr>
            <w:tcW w:w="1774" w:type="dxa"/>
          </w:tcPr>
          <w:p w:rsidR="005F16D0" w:rsidRPr="00FC2839" w:rsidRDefault="005F16D0" w:rsidP="00EA3720">
            <w:pPr>
              <w:pStyle w:val="TableText"/>
              <w:rPr>
                <w:noProof w:val="0"/>
              </w:rPr>
            </w:pPr>
          </w:p>
        </w:tc>
        <w:tc>
          <w:tcPr>
            <w:tcW w:w="1061" w:type="dxa"/>
          </w:tcPr>
          <w:p w:rsidR="005F16D0" w:rsidRPr="00FC2839" w:rsidRDefault="005F16D0" w:rsidP="00EA3720">
            <w:pPr>
              <w:pStyle w:val="TableText"/>
              <w:rPr>
                <w:noProof w:val="0"/>
              </w:rPr>
            </w:pPr>
          </w:p>
        </w:tc>
        <w:tc>
          <w:tcPr>
            <w:tcW w:w="915" w:type="dxa"/>
          </w:tcPr>
          <w:p w:rsidR="005F16D0" w:rsidRPr="00FC2839" w:rsidRDefault="005F16D0" w:rsidP="00EA3720">
            <w:pPr>
              <w:pStyle w:val="TableText"/>
              <w:rPr>
                <w:noProof w:val="0"/>
              </w:rPr>
            </w:pPr>
          </w:p>
        </w:tc>
        <w:tc>
          <w:tcPr>
            <w:tcW w:w="842" w:type="dxa"/>
          </w:tcPr>
          <w:p w:rsidR="005F16D0" w:rsidRPr="00FC2839" w:rsidRDefault="005F16D0" w:rsidP="00EA3720">
            <w:pPr>
              <w:pStyle w:val="TableText"/>
              <w:rPr>
                <w:noProof w:val="0"/>
              </w:rPr>
            </w:pPr>
          </w:p>
        </w:tc>
      </w:tr>
      <w:tr w:rsidR="005F16D0" w:rsidRPr="00FC2839" w:rsidTr="00EA3720">
        <w:tc>
          <w:tcPr>
            <w:tcW w:w="3495" w:type="dxa"/>
          </w:tcPr>
          <w:p w:rsidR="005F16D0" w:rsidRPr="00FC2839" w:rsidRDefault="005F16D0" w:rsidP="00EA3720">
            <w:pPr>
              <w:pStyle w:val="TableTextBold"/>
              <w:rPr>
                <w:noProof w:val="0"/>
              </w:rPr>
            </w:pPr>
            <w:r w:rsidRPr="00FC2839">
              <w:rPr>
                <w:noProof w:val="0"/>
              </w:rPr>
              <w:t>Printers</w:t>
            </w:r>
          </w:p>
        </w:tc>
        <w:tc>
          <w:tcPr>
            <w:tcW w:w="3372" w:type="dxa"/>
          </w:tcPr>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tc>
        <w:tc>
          <w:tcPr>
            <w:tcW w:w="1272" w:type="dxa"/>
          </w:tcPr>
          <w:p w:rsidR="005F16D0" w:rsidRPr="00FC2839" w:rsidRDefault="005F16D0" w:rsidP="00EA3720">
            <w:pPr>
              <w:pStyle w:val="TableText"/>
              <w:rPr>
                <w:noProof w:val="0"/>
              </w:rPr>
            </w:pPr>
          </w:p>
        </w:tc>
        <w:tc>
          <w:tcPr>
            <w:tcW w:w="1443" w:type="dxa"/>
          </w:tcPr>
          <w:p w:rsidR="005F16D0" w:rsidRPr="00FC2839" w:rsidRDefault="005F16D0" w:rsidP="00EA3720">
            <w:pPr>
              <w:pStyle w:val="TableText"/>
              <w:rPr>
                <w:noProof w:val="0"/>
              </w:rPr>
            </w:pPr>
          </w:p>
        </w:tc>
        <w:tc>
          <w:tcPr>
            <w:tcW w:w="1774" w:type="dxa"/>
          </w:tcPr>
          <w:p w:rsidR="005F16D0" w:rsidRPr="00FC2839" w:rsidRDefault="005F16D0" w:rsidP="00EA3720">
            <w:pPr>
              <w:pStyle w:val="TableText"/>
              <w:rPr>
                <w:noProof w:val="0"/>
              </w:rPr>
            </w:pPr>
          </w:p>
        </w:tc>
        <w:tc>
          <w:tcPr>
            <w:tcW w:w="1061" w:type="dxa"/>
          </w:tcPr>
          <w:p w:rsidR="005F16D0" w:rsidRPr="00FC2839" w:rsidRDefault="005F16D0" w:rsidP="00EA3720">
            <w:pPr>
              <w:pStyle w:val="TableText"/>
              <w:rPr>
                <w:noProof w:val="0"/>
              </w:rPr>
            </w:pPr>
          </w:p>
        </w:tc>
        <w:tc>
          <w:tcPr>
            <w:tcW w:w="915" w:type="dxa"/>
          </w:tcPr>
          <w:p w:rsidR="005F16D0" w:rsidRPr="00FC2839" w:rsidRDefault="005F16D0" w:rsidP="00EA3720">
            <w:pPr>
              <w:pStyle w:val="TableText"/>
              <w:rPr>
                <w:noProof w:val="0"/>
              </w:rPr>
            </w:pPr>
          </w:p>
        </w:tc>
        <w:tc>
          <w:tcPr>
            <w:tcW w:w="842" w:type="dxa"/>
          </w:tcPr>
          <w:p w:rsidR="005F16D0" w:rsidRPr="00FC2839" w:rsidRDefault="005F16D0" w:rsidP="00EA3720">
            <w:pPr>
              <w:pStyle w:val="TableText"/>
              <w:rPr>
                <w:noProof w:val="0"/>
              </w:rPr>
            </w:pPr>
          </w:p>
        </w:tc>
      </w:tr>
      <w:tr w:rsidR="005F16D0" w:rsidRPr="00FC2839" w:rsidTr="00EA3720">
        <w:tc>
          <w:tcPr>
            <w:tcW w:w="3495" w:type="dxa"/>
          </w:tcPr>
          <w:p w:rsidR="005F16D0" w:rsidRPr="00FC2839" w:rsidRDefault="005F16D0" w:rsidP="00EA3720">
            <w:pPr>
              <w:pStyle w:val="TableTextBold"/>
              <w:rPr>
                <w:noProof w:val="0"/>
              </w:rPr>
            </w:pPr>
            <w:r w:rsidRPr="00FC2839">
              <w:rPr>
                <w:noProof w:val="0"/>
              </w:rPr>
              <w:t>Multifunction devices (MFDs)</w:t>
            </w:r>
          </w:p>
        </w:tc>
        <w:tc>
          <w:tcPr>
            <w:tcW w:w="3372" w:type="dxa"/>
          </w:tcPr>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tc>
        <w:tc>
          <w:tcPr>
            <w:tcW w:w="1272" w:type="dxa"/>
          </w:tcPr>
          <w:p w:rsidR="005F16D0" w:rsidRPr="00FC2839" w:rsidRDefault="005F16D0" w:rsidP="00EA3720">
            <w:pPr>
              <w:pStyle w:val="TableText"/>
              <w:rPr>
                <w:noProof w:val="0"/>
              </w:rPr>
            </w:pPr>
          </w:p>
        </w:tc>
        <w:tc>
          <w:tcPr>
            <w:tcW w:w="1443" w:type="dxa"/>
          </w:tcPr>
          <w:p w:rsidR="005F16D0" w:rsidRPr="00FC2839" w:rsidRDefault="005F16D0" w:rsidP="00EA3720">
            <w:pPr>
              <w:pStyle w:val="TableText"/>
              <w:rPr>
                <w:noProof w:val="0"/>
              </w:rPr>
            </w:pPr>
          </w:p>
        </w:tc>
        <w:tc>
          <w:tcPr>
            <w:tcW w:w="1774" w:type="dxa"/>
          </w:tcPr>
          <w:p w:rsidR="005F16D0" w:rsidRPr="00FC2839" w:rsidRDefault="005F16D0" w:rsidP="00EA3720">
            <w:pPr>
              <w:pStyle w:val="TableText"/>
              <w:rPr>
                <w:noProof w:val="0"/>
              </w:rPr>
            </w:pPr>
          </w:p>
        </w:tc>
        <w:tc>
          <w:tcPr>
            <w:tcW w:w="1061" w:type="dxa"/>
          </w:tcPr>
          <w:p w:rsidR="005F16D0" w:rsidRPr="00FC2839" w:rsidRDefault="005F16D0" w:rsidP="00EA3720">
            <w:pPr>
              <w:pStyle w:val="TableText"/>
              <w:rPr>
                <w:noProof w:val="0"/>
              </w:rPr>
            </w:pPr>
          </w:p>
        </w:tc>
        <w:tc>
          <w:tcPr>
            <w:tcW w:w="915" w:type="dxa"/>
          </w:tcPr>
          <w:p w:rsidR="005F16D0" w:rsidRPr="00FC2839" w:rsidRDefault="005F16D0" w:rsidP="00EA3720">
            <w:pPr>
              <w:pStyle w:val="TableText"/>
              <w:rPr>
                <w:noProof w:val="0"/>
              </w:rPr>
            </w:pPr>
          </w:p>
        </w:tc>
        <w:tc>
          <w:tcPr>
            <w:tcW w:w="842" w:type="dxa"/>
          </w:tcPr>
          <w:p w:rsidR="005F16D0" w:rsidRPr="00FC2839" w:rsidRDefault="005F16D0" w:rsidP="00EA3720">
            <w:pPr>
              <w:pStyle w:val="TableText"/>
              <w:rPr>
                <w:noProof w:val="0"/>
              </w:rPr>
            </w:pPr>
          </w:p>
        </w:tc>
      </w:tr>
    </w:tbl>
    <w:p w:rsidR="005F16D0" w:rsidRPr="00FC2839" w:rsidRDefault="005F16D0">
      <w:pPr>
        <w:rPr>
          <w:rFonts w:ascii="Helvetica" w:hAnsi="Helvetica"/>
        </w:rPr>
      </w:pPr>
      <w:r w:rsidRPr="00FC2839">
        <w:rPr>
          <w:rFonts w:ascii="Helvetica" w:hAnsi="Helvetica"/>
        </w:rPr>
        <w:br w:type="page"/>
      </w:r>
    </w:p>
    <w:tbl>
      <w:tblPr>
        <w:tblStyle w:val="TableGrid"/>
        <w:tblW w:w="5000" w:type="pct"/>
        <w:tblLook w:val="04A0" w:firstRow="1" w:lastRow="0" w:firstColumn="1" w:lastColumn="0" w:noHBand="0" w:noVBand="1"/>
      </w:tblPr>
      <w:tblGrid>
        <w:gridCol w:w="3492"/>
        <w:gridCol w:w="3372"/>
        <w:gridCol w:w="1272"/>
        <w:gridCol w:w="1443"/>
        <w:gridCol w:w="1774"/>
        <w:gridCol w:w="1062"/>
        <w:gridCol w:w="916"/>
        <w:gridCol w:w="843"/>
      </w:tblGrid>
      <w:tr w:rsidR="005F16D0" w:rsidRPr="00FC2839" w:rsidTr="00EA3720">
        <w:tc>
          <w:tcPr>
            <w:tcW w:w="3566" w:type="dxa"/>
            <w:shd w:val="clear" w:color="auto" w:fill="F2F2F2" w:themeFill="background1" w:themeFillShade="F2"/>
            <w:vAlign w:val="center"/>
          </w:tcPr>
          <w:p w:rsidR="005F16D0" w:rsidRPr="00FC2839" w:rsidRDefault="005F16D0" w:rsidP="00EA3720">
            <w:pPr>
              <w:pStyle w:val="TableTextBold"/>
              <w:jc w:val="center"/>
              <w:rPr>
                <w:noProof w:val="0"/>
              </w:rPr>
            </w:pPr>
            <w:r w:rsidRPr="00FC2839">
              <w:rPr>
                <w:noProof w:val="0"/>
              </w:rPr>
              <w:lastRenderedPageBreak/>
              <w:t>TYPE OF HARDWARE</w:t>
            </w:r>
          </w:p>
        </w:tc>
        <w:tc>
          <w:tcPr>
            <w:tcW w:w="3372" w:type="dxa"/>
            <w:shd w:val="clear" w:color="auto" w:fill="F2F2F2" w:themeFill="background1" w:themeFillShade="F2"/>
            <w:vAlign w:val="center"/>
          </w:tcPr>
          <w:p w:rsidR="005F16D0" w:rsidRPr="00FC2839" w:rsidRDefault="005F16D0" w:rsidP="00EA3720">
            <w:pPr>
              <w:pStyle w:val="TableTextBold"/>
              <w:jc w:val="center"/>
              <w:rPr>
                <w:noProof w:val="0"/>
              </w:rPr>
            </w:pPr>
            <w:r w:rsidRPr="00FC2839">
              <w:rPr>
                <w:noProof w:val="0"/>
              </w:rPr>
              <w:t>DESCRIPTION OF YOUR DESIRED REQUIREMENTS/BRANDS/SIZES</w:t>
            </w:r>
          </w:p>
        </w:tc>
        <w:tc>
          <w:tcPr>
            <w:tcW w:w="1272" w:type="dxa"/>
            <w:shd w:val="clear" w:color="auto" w:fill="F2F2F2" w:themeFill="background1" w:themeFillShade="F2"/>
            <w:vAlign w:val="center"/>
          </w:tcPr>
          <w:p w:rsidR="005F16D0" w:rsidRPr="00FC2839" w:rsidRDefault="005F16D0" w:rsidP="00EA3720">
            <w:pPr>
              <w:pStyle w:val="TableTextBold"/>
              <w:jc w:val="center"/>
              <w:rPr>
                <w:noProof w:val="0"/>
              </w:rPr>
            </w:pPr>
            <w:r w:rsidRPr="00FC2839">
              <w:rPr>
                <w:noProof w:val="0"/>
              </w:rPr>
              <w:t>REQUIRED QUANTITY</w:t>
            </w:r>
          </w:p>
        </w:tc>
        <w:tc>
          <w:tcPr>
            <w:tcW w:w="1450" w:type="dxa"/>
            <w:shd w:val="clear" w:color="auto" w:fill="F2F2F2" w:themeFill="background1" w:themeFillShade="F2"/>
            <w:vAlign w:val="center"/>
          </w:tcPr>
          <w:p w:rsidR="005F16D0" w:rsidRPr="00FC2839" w:rsidRDefault="005F16D0" w:rsidP="00EA3720">
            <w:pPr>
              <w:pStyle w:val="TableTextBold"/>
              <w:jc w:val="center"/>
              <w:rPr>
                <w:noProof w:val="0"/>
              </w:rPr>
            </w:pPr>
            <w:r w:rsidRPr="00FC2839">
              <w:rPr>
                <w:noProof w:val="0"/>
              </w:rPr>
              <w:t>CURRENT USABLE QUANTITY</w:t>
            </w:r>
          </w:p>
        </w:tc>
        <w:tc>
          <w:tcPr>
            <w:tcW w:w="1792" w:type="dxa"/>
            <w:shd w:val="clear" w:color="auto" w:fill="F2F2F2" w:themeFill="background1" w:themeFillShade="F2"/>
            <w:vAlign w:val="center"/>
          </w:tcPr>
          <w:p w:rsidR="005F16D0" w:rsidRPr="00FC2839" w:rsidRDefault="005F16D0" w:rsidP="00EA3720">
            <w:pPr>
              <w:pStyle w:val="TableTextBold"/>
              <w:jc w:val="center"/>
              <w:rPr>
                <w:noProof w:val="0"/>
              </w:rPr>
            </w:pPr>
            <w:r w:rsidRPr="00FC2839">
              <w:rPr>
                <w:noProof w:val="0"/>
              </w:rPr>
              <w:t>REQUIRED QUANTITY TO ACQUIRE</w:t>
            </w:r>
          </w:p>
        </w:tc>
        <w:tc>
          <w:tcPr>
            <w:tcW w:w="2872" w:type="dxa"/>
            <w:gridSpan w:val="3"/>
            <w:shd w:val="clear" w:color="auto" w:fill="F2F2F2" w:themeFill="background1" w:themeFillShade="F2"/>
            <w:vAlign w:val="center"/>
          </w:tcPr>
          <w:p w:rsidR="005F16D0" w:rsidRPr="00FC2839" w:rsidRDefault="005F16D0" w:rsidP="00EA3720">
            <w:pPr>
              <w:pStyle w:val="TableTextBold"/>
              <w:jc w:val="center"/>
              <w:rPr>
                <w:noProof w:val="0"/>
              </w:rPr>
            </w:pPr>
            <w:r w:rsidRPr="00FC2839">
              <w:rPr>
                <w:noProof w:val="0"/>
              </w:rPr>
              <w:t>POSSIBLE SUPPLIERS</w:t>
            </w:r>
          </w:p>
        </w:tc>
      </w:tr>
      <w:tr w:rsidR="005F16D0" w:rsidRPr="00FC2839" w:rsidTr="0039142C">
        <w:tc>
          <w:tcPr>
            <w:tcW w:w="3566" w:type="dxa"/>
          </w:tcPr>
          <w:p w:rsidR="005F16D0" w:rsidRPr="00FC2839" w:rsidRDefault="005F16D0" w:rsidP="00EA3720">
            <w:pPr>
              <w:pStyle w:val="TableTextBold"/>
              <w:rPr>
                <w:noProof w:val="0"/>
              </w:rPr>
            </w:pPr>
            <w:r w:rsidRPr="00FC2839">
              <w:rPr>
                <w:noProof w:val="0"/>
              </w:rPr>
              <w:t>Back-up systems</w:t>
            </w:r>
          </w:p>
        </w:tc>
        <w:tc>
          <w:tcPr>
            <w:tcW w:w="3372" w:type="dxa"/>
          </w:tcPr>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tc>
        <w:tc>
          <w:tcPr>
            <w:tcW w:w="1272" w:type="dxa"/>
          </w:tcPr>
          <w:p w:rsidR="005F16D0" w:rsidRPr="00FC2839" w:rsidRDefault="005F16D0" w:rsidP="00EA3720">
            <w:pPr>
              <w:pStyle w:val="TableText"/>
              <w:rPr>
                <w:noProof w:val="0"/>
              </w:rPr>
            </w:pPr>
          </w:p>
        </w:tc>
        <w:tc>
          <w:tcPr>
            <w:tcW w:w="1450" w:type="dxa"/>
          </w:tcPr>
          <w:p w:rsidR="005F16D0" w:rsidRPr="00FC2839" w:rsidRDefault="005F16D0" w:rsidP="00EA3720">
            <w:pPr>
              <w:pStyle w:val="TableText"/>
              <w:rPr>
                <w:noProof w:val="0"/>
              </w:rPr>
            </w:pPr>
          </w:p>
        </w:tc>
        <w:tc>
          <w:tcPr>
            <w:tcW w:w="1792" w:type="dxa"/>
          </w:tcPr>
          <w:p w:rsidR="005F16D0" w:rsidRPr="00FC2839" w:rsidRDefault="005F16D0" w:rsidP="00EA3720">
            <w:pPr>
              <w:pStyle w:val="TableText"/>
              <w:rPr>
                <w:noProof w:val="0"/>
              </w:rPr>
            </w:pPr>
          </w:p>
        </w:tc>
        <w:tc>
          <w:tcPr>
            <w:tcW w:w="1080" w:type="dxa"/>
          </w:tcPr>
          <w:p w:rsidR="005F16D0" w:rsidRPr="00FC2839" w:rsidRDefault="005F16D0" w:rsidP="00EA3720">
            <w:pPr>
              <w:pStyle w:val="TableText"/>
              <w:rPr>
                <w:noProof w:val="0"/>
              </w:rPr>
            </w:pPr>
          </w:p>
        </w:tc>
        <w:tc>
          <w:tcPr>
            <w:tcW w:w="933" w:type="dxa"/>
          </w:tcPr>
          <w:p w:rsidR="005F16D0" w:rsidRPr="00FC2839" w:rsidRDefault="005F16D0" w:rsidP="00EA3720">
            <w:pPr>
              <w:pStyle w:val="TableText"/>
              <w:rPr>
                <w:noProof w:val="0"/>
              </w:rPr>
            </w:pPr>
          </w:p>
        </w:tc>
        <w:tc>
          <w:tcPr>
            <w:tcW w:w="859" w:type="dxa"/>
          </w:tcPr>
          <w:p w:rsidR="005F16D0" w:rsidRPr="00FC2839" w:rsidRDefault="005F16D0" w:rsidP="00EA3720">
            <w:pPr>
              <w:pStyle w:val="TableText"/>
              <w:rPr>
                <w:noProof w:val="0"/>
              </w:rPr>
            </w:pPr>
          </w:p>
        </w:tc>
      </w:tr>
      <w:tr w:rsidR="005F16D0" w:rsidRPr="00FC2839" w:rsidTr="0039142C">
        <w:trPr>
          <w:trHeight w:val="70"/>
        </w:trPr>
        <w:tc>
          <w:tcPr>
            <w:tcW w:w="3566" w:type="dxa"/>
          </w:tcPr>
          <w:p w:rsidR="005F16D0" w:rsidRPr="00FC2839" w:rsidRDefault="005F16D0" w:rsidP="00EA3720">
            <w:pPr>
              <w:pStyle w:val="TableTextBold"/>
              <w:rPr>
                <w:noProof w:val="0"/>
              </w:rPr>
            </w:pPr>
            <w:r w:rsidRPr="00FC2839">
              <w:rPr>
                <w:noProof w:val="0"/>
              </w:rPr>
              <w:t>Other</w:t>
            </w:r>
          </w:p>
          <w:p w:rsidR="005F16D0" w:rsidRPr="00FC2839" w:rsidRDefault="005F16D0" w:rsidP="00EA3720">
            <w:pPr>
              <w:pStyle w:val="TableTextBold"/>
              <w:rPr>
                <w:noProof w:val="0"/>
              </w:rPr>
            </w:pPr>
          </w:p>
          <w:p w:rsidR="005F16D0" w:rsidRPr="00FC2839" w:rsidRDefault="005F16D0" w:rsidP="00EA3720">
            <w:pPr>
              <w:pStyle w:val="TableTextBold"/>
              <w:rPr>
                <w:noProof w:val="0"/>
              </w:rPr>
            </w:pPr>
          </w:p>
        </w:tc>
        <w:tc>
          <w:tcPr>
            <w:tcW w:w="3372" w:type="dxa"/>
          </w:tcPr>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p w:rsidR="005F16D0" w:rsidRPr="00FC2839" w:rsidRDefault="005F16D0" w:rsidP="00EA3720">
            <w:pPr>
              <w:pStyle w:val="TableText"/>
              <w:rPr>
                <w:noProof w:val="0"/>
              </w:rPr>
            </w:pPr>
          </w:p>
        </w:tc>
        <w:tc>
          <w:tcPr>
            <w:tcW w:w="1272" w:type="dxa"/>
          </w:tcPr>
          <w:p w:rsidR="005F16D0" w:rsidRPr="00FC2839" w:rsidRDefault="005F16D0" w:rsidP="00EA3720">
            <w:pPr>
              <w:pStyle w:val="TableText"/>
              <w:rPr>
                <w:noProof w:val="0"/>
              </w:rPr>
            </w:pPr>
          </w:p>
        </w:tc>
        <w:tc>
          <w:tcPr>
            <w:tcW w:w="1450" w:type="dxa"/>
          </w:tcPr>
          <w:p w:rsidR="005F16D0" w:rsidRPr="00FC2839" w:rsidRDefault="005F16D0" w:rsidP="00EA3720">
            <w:pPr>
              <w:pStyle w:val="TableText"/>
              <w:rPr>
                <w:noProof w:val="0"/>
              </w:rPr>
            </w:pPr>
          </w:p>
        </w:tc>
        <w:tc>
          <w:tcPr>
            <w:tcW w:w="1792" w:type="dxa"/>
          </w:tcPr>
          <w:p w:rsidR="005F16D0" w:rsidRPr="00FC2839" w:rsidRDefault="005F16D0" w:rsidP="00EA3720">
            <w:pPr>
              <w:pStyle w:val="TableText"/>
              <w:rPr>
                <w:noProof w:val="0"/>
              </w:rPr>
            </w:pPr>
          </w:p>
        </w:tc>
        <w:tc>
          <w:tcPr>
            <w:tcW w:w="1080" w:type="dxa"/>
          </w:tcPr>
          <w:p w:rsidR="005F16D0" w:rsidRPr="00FC2839" w:rsidRDefault="005F16D0" w:rsidP="00EA3720">
            <w:pPr>
              <w:pStyle w:val="TableText"/>
              <w:rPr>
                <w:noProof w:val="0"/>
              </w:rPr>
            </w:pPr>
          </w:p>
        </w:tc>
        <w:tc>
          <w:tcPr>
            <w:tcW w:w="933" w:type="dxa"/>
          </w:tcPr>
          <w:p w:rsidR="005F16D0" w:rsidRPr="00FC2839" w:rsidRDefault="005F16D0" w:rsidP="00EA3720">
            <w:pPr>
              <w:pStyle w:val="TableText"/>
              <w:rPr>
                <w:noProof w:val="0"/>
              </w:rPr>
            </w:pPr>
          </w:p>
        </w:tc>
        <w:tc>
          <w:tcPr>
            <w:tcW w:w="859" w:type="dxa"/>
          </w:tcPr>
          <w:p w:rsidR="005F16D0" w:rsidRPr="00FC2839" w:rsidRDefault="005F16D0" w:rsidP="00EA3720">
            <w:pPr>
              <w:pStyle w:val="TableText"/>
              <w:rPr>
                <w:noProof w:val="0"/>
              </w:rPr>
            </w:pPr>
          </w:p>
        </w:tc>
      </w:tr>
    </w:tbl>
    <w:p w:rsidR="00227916" w:rsidRPr="00FC2839" w:rsidRDefault="005F16D0" w:rsidP="00227916">
      <w:pPr>
        <w:autoSpaceDE w:val="0"/>
        <w:autoSpaceDN w:val="0"/>
        <w:adjustRightInd w:val="0"/>
        <w:snapToGrid w:val="0"/>
        <w:spacing w:before="80" w:after="120" w:line="240" w:lineRule="auto"/>
        <w:rPr>
          <w:rFonts w:ascii="Helvetica" w:hAnsi="Helvetica"/>
        </w:rPr>
        <w:sectPr w:rsidR="00227916" w:rsidRPr="00FC2839" w:rsidSect="00EA3720">
          <w:headerReference w:type="even" r:id="rId94"/>
          <w:headerReference w:type="default" r:id="rId95"/>
          <w:footerReference w:type="even" r:id="rId96"/>
          <w:footerReference w:type="default" r:id="rId97"/>
          <w:pgSz w:w="16838" w:h="11906" w:orient="landscape"/>
          <w:pgMar w:top="1440" w:right="1440" w:bottom="1440" w:left="1440" w:header="708" w:footer="324" w:gutter="0"/>
          <w:cols w:space="708"/>
          <w:docGrid w:linePitch="360"/>
        </w:sectPr>
      </w:pPr>
      <w:r w:rsidRPr="00FC2839">
        <w:rPr>
          <w:rFonts w:ascii="Helvetica" w:hAnsi="Helvetica"/>
          <w:noProof/>
          <w:lang w:val="en-US" w:eastAsia="en-US"/>
        </w:rPr>
        <w:drawing>
          <wp:anchor distT="0" distB="0" distL="114300" distR="114300" simplePos="0" relativeHeight="251893760" behindDoc="0" locked="0" layoutInCell="1" allowOverlap="1" wp14:anchorId="4899976C" wp14:editId="4752E1FA">
            <wp:simplePos x="0" y="0"/>
            <wp:positionH relativeFrom="column">
              <wp:posOffset>4039235</wp:posOffset>
            </wp:positionH>
            <wp:positionV relativeFrom="paragraph">
              <wp:posOffset>381635</wp:posOffset>
            </wp:positionV>
            <wp:extent cx="1573530" cy="1247775"/>
            <wp:effectExtent l="19050" t="0" r="7620" b="0"/>
            <wp:wrapSquare wrapText="bothSides"/>
            <wp:docPr id="253" name="Picture 252" descr="comp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10.png"/>
                    <pic:cNvPicPr/>
                  </pic:nvPicPr>
                  <pic:blipFill>
                    <a:blip r:embed="rId80" cstate="print"/>
                    <a:stretch>
                      <a:fillRect/>
                    </a:stretch>
                  </pic:blipFill>
                  <pic:spPr>
                    <a:xfrm>
                      <a:off x="0" y="0"/>
                      <a:ext cx="1573530" cy="1247775"/>
                    </a:xfrm>
                    <a:prstGeom prst="rect">
                      <a:avLst/>
                    </a:prstGeom>
                  </pic:spPr>
                </pic:pic>
              </a:graphicData>
            </a:graphic>
          </wp:anchor>
        </w:drawing>
      </w:r>
      <w:r w:rsidRPr="00FC2839">
        <w:rPr>
          <w:rFonts w:ascii="Helvetica" w:hAnsi="Helvetica"/>
          <w:noProof/>
          <w:lang w:val="en-US" w:eastAsia="en-US"/>
        </w:rPr>
        <w:drawing>
          <wp:anchor distT="0" distB="0" distL="114300" distR="114300" simplePos="0" relativeHeight="251894784" behindDoc="0" locked="0" layoutInCell="1" allowOverlap="1" wp14:anchorId="51B40232" wp14:editId="01C511DB">
            <wp:simplePos x="0" y="0"/>
            <wp:positionH relativeFrom="column">
              <wp:posOffset>6877050</wp:posOffset>
            </wp:positionH>
            <wp:positionV relativeFrom="paragraph">
              <wp:posOffset>205105</wp:posOffset>
            </wp:positionV>
            <wp:extent cx="1485900" cy="1485900"/>
            <wp:effectExtent l="19050" t="0" r="0" b="0"/>
            <wp:wrapSquare wrapText="bothSides"/>
            <wp:docPr id="254" name="Picture 253" descr="comp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21.jpg"/>
                    <pic:cNvPicPr/>
                  </pic:nvPicPr>
                  <pic:blipFill>
                    <a:blip r:embed="rId90" cstate="print"/>
                    <a:stretch>
                      <a:fillRect/>
                    </a:stretch>
                  </pic:blipFill>
                  <pic:spPr>
                    <a:xfrm>
                      <a:off x="0" y="0"/>
                      <a:ext cx="1485900" cy="1485900"/>
                    </a:xfrm>
                    <a:prstGeom prst="rect">
                      <a:avLst/>
                    </a:prstGeom>
                  </pic:spPr>
                </pic:pic>
              </a:graphicData>
            </a:graphic>
          </wp:anchor>
        </w:drawing>
      </w:r>
      <w:r w:rsidRPr="00FC2839">
        <w:rPr>
          <w:rFonts w:ascii="Helvetica" w:hAnsi="Helvetica"/>
          <w:noProof/>
          <w:lang w:val="en-US" w:eastAsia="en-US"/>
        </w:rPr>
        <w:drawing>
          <wp:anchor distT="0" distB="0" distL="114300" distR="114300" simplePos="0" relativeHeight="251892736" behindDoc="0" locked="0" layoutInCell="1" allowOverlap="1" wp14:anchorId="004AC24C" wp14:editId="4F0C98E1">
            <wp:simplePos x="0" y="0"/>
            <wp:positionH relativeFrom="column">
              <wp:posOffset>361950</wp:posOffset>
            </wp:positionH>
            <wp:positionV relativeFrom="paragraph">
              <wp:posOffset>300355</wp:posOffset>
            </wp:positionV>
            <wp:extent cx="1896110" cy="1219200"/>
            <wp:effectExtent l="19050" t="0" r="8890" b="0"/>
            <wp:wrapSquare wrapText="bothSides"/>
            <wp:docPr id="252" name="Picture 251" descr="comp 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13.jpg"/>
                    <pic:cNvPicPr/>
                  </pic:nvPicPr>
                  <pic:blipFill>
                    <a:blip r:embed="rId83" cstate="print"/>
                    <a:stretch>
                      <a:fillRect/>
                    </a:stretch>
                  </pic:blipFill>
                  <pic:spPr>
                    <a:xfrm>
                      <a:off x="0" y="0"/>
                      <a:ext cx="1896110" cy="1219200"/>
                    </a:xfrm>
                    <a:prstGeom prst="rect">
                      <a:avLst/>
                    </a:prstGeom>
                  </pic:spPr>
                </pic:pic>
              </a:graphicData>
            </a:graphic>
          </wp:anchor>
        </w:drawing>
      </w:r>
    </w:p>
    <w:p w:rsidR="005F3374" w:rsidRPr="00FC2839" w:rsidRDefault="005F3374" w:rsidP="0069056C">
      <w:pPr>
        <w:pStyle w:val="Heading3"/>
      </w:pPr>
      <w:r w:rsidRPr="00FC2839">
        <w:lastRenderedPageBreak/>
        <w:t>Software packages</w:t>
      </w:r>
    </w:p>
    <w:p w:rsidR="00E87898" w:rsidRPr="00FC2839" w:rsidRDefault="00E87898" w:rsidP="00B05604">
      <w:pPr>
        <w:pStyle w:val="BodyCopy"/>
        <w:spacing w:after="140"/>
        <w:rPr>
          <w:noProof w:val="0"/>
        </w:rPr>
      </w:pPr>
      <w:r w:rsidRPr="00FC2839">
        <w:rPr>
          <w:noProof w:val="0"/>
        </w:rPr>
        <w:t>To date in this section we have looked at the 'hardware' elements of a business computer system.</w:t>
      </w:r>
    </w:p>
    <w:p w:rsidR="00E87898" w:rsidRPr="00FC2839" w:rsidRDefault="00E87898" w:rsidP="00B05604">
      <w:pPr>
        <w:pStyle w:val="BodyCopy"/>
        <w:spacing w:after="140"/>
        <w:rPr>
          <w:noProof w:val="0"/>
        </w:rPr>
      </w:pPr>
      <w:r w:rsidRPr="00FC2839">
        <w:rPr>
          <w:noProof w:val="0"/>
        </w:rPr>
        <w:t>Whilst this is an essential element of any computer system, it is important to understand that software is just important as hardware.</w:t>
      </w:r>
    </w:p>
    <w:p w:rsidR="00E87898" w:rsidRPr="00FC2839" w:rsidRDefault="00E87898" w:rsidP="00B05604">
      <w:pPr>
        <w:pStyle w:val="BodyCopy"/>
        <w:spacing w:after="140"/>
        <w:rPr>
          <w:rFonts w:cs="Arial"/>
          <w:noProof w:val="0"/>
        </w:rPr>
      </w:pPr>
      <w:r w:rsidRPr="00FC2839">
        <w:rPr>
          <w:noProof w:val="0"/>
        </w:rPr>
        <w:t xml:space="preserve">In general, software </w:t>
      </w:r>
      <w:r w:rsidRPr="00FC2839">
        <w:rPr>
          <w:rStyle w:val="st1"/>
          <w:rFonts w:cs="Arial"/>
          <w:noProof w:val="0"/>
        </w:rPr>
        <w:t>is a general term for the various kinds of programs used to operate computers and related devices.</w:t>
      </w:r>
    </w:p>
    <w:p w:rsidR="004B7552" w:rsidRPr="00FC2839" w:rsidRDefault="00E87898" w:rsidP="00B05604">
      <w:pPr>
        <w:pStyle w:val="BodyCopy"/>
        <w:spacing w:after="140"/>
        <w:rPr>
          <w:noProof w:val="0"/>
        </w:rPr>
      </w:pPr>
      <w:r w:rsidRPr="00FC2839">
        <w:rPr>
          <w:noProof w:val="0"/>
        </w:rPr>
        <w:t xml:space="preserve">The best software for tourism organisations is software designed to help them to run their operations better, cut costs and replace paper processes. </w:t>
      </w:r>
    </w:p>
    <w:p w:rsidR="00E87898" w:rsidRPr="00FC2839" w:rsidRDefault="00E87898" w:rsidP="00B05604">
      <w:pPr>
        <w:pStyle w:val="BodyCopy"/>
        <w:spacing w:after="140"/>
        <w:rPr>
          <w:rFonts w:eastAsia="Times New Roman" w:cs="Helvetica35Thin"/>
          <w:noProof w:val="0"/>
        </w:rPr>
      </w:pPr>
      <w:r w:rsidRPr="00FC2839">
        <w:rPr>
          <w:noProof w:val="0"/>
        </w:rPr>
        <w:t>The most popular software packages include accounts, office productivity, email and communications, but nowadays, most business activities can be improved through desktop or web-based applications.</w:t>
      </w:r>
    </w:p>
    <w:p w:rsidR="005F3374" w:rsidRPr="00FC2839" w:rsidRDefault="00B05604" w:rsidP="00B05604">
      <w:pPr>
        <w:pStyle w:val="BodyCopyBold"/>
        <w:spacing w:after="140"/>
        <w:rPr>
          <w:noProof w:val="0"/>
        </w:rPr>
      </w:pPr>
      <w:r w:rsidRPr="00FC2839">
        <w:rPr>
          <w:lang w:val="en-US" w:eastAsia="en-US"/>
        </w:rPr>
        <w:drawing>
          <wp:anchor distT="0" distB="0" distL="114300" distR="114300" simplePos="0" relativeHeight="251875328" behindDoc="0" locked="0" layoutInCell="1" allowOverlap="1" wp14:anchorId="3151D436" wp14:editId="2B46FB74">
            <wp:simplePos x="0" y="0"/>
            <wp:positionH relativeFrom="column">
              <wp:posOffset>4414520</wp:posOffset>
            </wp:positionH>
            <wp:positionV relativeFrom="paragraph">
              <wp:posOffset>82550</wp:posOffset>
            </wp:positionV>
            <wp:extent cx="1127125" cy="1131570"/>
            <wp:effectExtent l="19050" t="0" r="0" b="0"/>
            <wp:wrapSquare wrapText="bothSides"/>
            <wp:docPr id="184" name="Picture 183" descr="comp 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24.png"/>
                    <pic:cNvPicPr/>
                  </pic:nvPicPr>
                  <pic:blipFill>
                    <a:blip r:embed="rId98" cstate="print"/>
                    <a:stretch>
                      <a:fillRect/>
                    </a:stretch>
                  </pic:blipFill>
                  <pic:spPr>
                    <a:xfrm>
                      <a:off x="0" y="0"/>
                      <a:ext cx="1127125" cy="1131570"/>
                    </a:xfrm>
                    <a:prstGeom prst="rect">
                      <a:avLst/>
                    </a:prstGeom>
                  </pic:spPr>
                </pic:pic>
              </a:graphicData>
            </a:graphic>
          </wp:anchor>
        </w:drawing>
      </w:r>
      <w:r w:rsidR="005F3374" w:rsidRPr="00FC2839">
        <w:rPr>
          <w:noProof w:val="0"/>
        </w:rPr>
        <w:t xml:space="preserve">Word processing </w:t>
      </w:r>
    </w:p>
    <w:p w:rsidR="005F3374" w:rsidRPr="00FC2839" w:rsidRDefault="005F3374" w:rsidP="00B05604">
      <w:pPr>
        <w:pStyle w:val="BodyCopy"/>
        <w:spacing w:after="140"/>
        <w:rPr>
          <w:noProof w:val="0"/>
        </w:rPr>
      </w:pPr>
      <w:r w:rsidRPr="00FC2839">
        <w:rPr>
          <w:noProof w:val="0"/>
        </w:rPr>
        <w:t>Word processing packages are the most commonly used type of computer</w:t>
      </w:r>
      <w:r w:rsidR="00362975" w:rsidRPr="00FC2839">
        <w:rPr>
          <w:noProof w:val="0"/>
        </w:rPr>
        <w:t xml:space="preserve"> </w:t>
      </w:r>
      <w:r w:rsidRPr="00FC2839">
        <w:rPr>
          <w:noProof w:val="0"/>
        </w:rPr>
        <w:t>software package.</w:t>
      </w:r>
    </w:p>
    <w:p w:rsidR="005F3374" w:rsidRPr="00FC2839" w:rsidRDefault="005F3374" w:rsidP="00B05604">
      <w:pPr>
        <w:pStyle w:val="BodyCopy"/>
        <w:spacing w:after="140"/>
        <w:rPr>
          <w:noProof w:val="0"/>
        </w:rPr>
      </w:pPr>
      <w:r w:rsidRPr="00FC2839">
        <w:rPr>
          <w:noProof w:val="0"/>
        </w:rPr>
        <w:t>In simplistic terms they allow text to be typed and printed on paper.</w:t>
      </w:r>
    </w:p>
    <w:p w:rsidR="005F3374" w:rsidRPr="00FC2839" w:rsidRDefault="005F3374" w:rsidP="00B05604">
      <w:pPr>
        <w:pStyle w:val="BodyCopy"/>
        <w:spacing w:after="140"/>
        <w:rPr>
          <w:noProof w:val="0"/>
        </w:rPr>
      </w:pPr>
      <w:r w:rsidRPr="00FC2839">
        <w:rPr>
          <w:noProof w:val="0"/>
        </w:rPr>
        <w:t>However, a word processing package is much more than just an automated</w:t>
      </w:r>
      <w:r w:rsidR="00362975" w:rsidRPr="00FC2839">
        <w:rPr>
          <w:noProof w:val="0"/>
        </w:rPr>
        <w:t xml:space="preserve"> </w:t>
      </w:r>
      <w:r w:rsidRPr="00FC2839">
        <w:rPr>
          <w:noProof w:val="0"/>
        </w:rPr>
        <w:t>typewriter.</w:t>
      </w:r>
    </w:p>
    <w:p w:rsidR="004B7552" w:rsidRPr="00FC2839" w:rsidRDefault="005F3374" w:rsidP="00B05604">
      <w:pPr>
        <w:pStyle w:val="BodyCopy"/>
        <w:spacing w:after="140"/>
        <w:rPr>
          <w:noProof w:val="0"/>
        </w:rPr>
      </w:pPr>
      <w:r w:rsidRPr="00FC2839">
        <w:rPr>
          <w:noProof w:val="0"/>
        </w:rPr>
        <w:t>The most prominent difference is that anything typed on a word processor</w:t>
      </w:r>
      <w:r w:rsidR="004B7552" w:rsidRPr="00FC2839">
        <w:rPr>
          <w:noProof w:val="0"/>
        </w:rPr>
        <w:t xml:space="preserve"> </w:t>
      </w:r>
      <w:r w:rsidRPr="00FC2839">
        <w:rPr>
          <w:noProof w:val="0"/>
        </w:rPr>
        <w:t>can be saved. It can then be reloaded, modified if necessary, and printed</w:t>
      </w:r>
      <w:r w:rsidR="004B7552" w:rsidRPr="00FC2839">
        <w:rPr>
          <w:noProof w:val="0"/>
        </w:rPr>
        <w:t xml:space="preserve"> </w:t>
      </w:r>
      <w:r w:rsidRPr="00FC2839">
        <w:rPr>
          <w:noProof w:val="0"/>
        </w:rPr>
        <w:t xml:space="preserve">again. As result, pages or even entire </w:t>
      </w:r>
      <w:r w:rsidR="007D40D3" w:rsidRPr="00FC2839">
        <w:rPr>
          <w:noProof w:val="0"/>
        </w:rPr>
        <w:t>documents</w:t>
      </w:r>
      <w:r w:rsidRPr="00FC2839">
        <w:rPr>
          <w:noProof w:val="0"/>
        </w:rPr>
        <w:t xml:space="preserve"> do not have to be</w:t>
      </w:r>
      <w:r w:rsidR="004B7552" w:rsidRPr="00FC2839">
        <w:rPr>
          <w:noProof w:val="0"/>
        </w:rPr>
        <w:t xml:space="preserve"> </w:t>
      </w:r>
      <w:r w:rsidRPr="00FC2839">
        <w:rPr>
          <w:noProof w:val="0"/>
        </w:rPr>
        <w:t>retyped because of typing errors or other small changes.</w:t>
      </w:r>
    </w:p>
    <w:p w:rsidR="005F3374" w:rsidRPr="00FC2839" w:rsidRDefault="005F3374" w:rsidP="00B05604">
      <w:pPr>
        <w:pStyle w:val="BodyCopyBold"/>
        <w:spacing w:after="140"/>
        <w:rPr>
          <w:rFonts w:cs="Helvetica35Thin"/>
          <w:noProof w:val="0"/>
        </w:rPr>
      </w:pPr>
      <w:r w:rsidRPr="00FC2839">
        <w:rPr>
          <w:noProof w:val="0"/>
        </w:rPr>
        <w:t>Spreadsheets</w:t>
      </w:r>
    </w:p>
    <w:p w:rsidR="004B7552" w:rsidRPr="00FC2839" w:rsidRDefault="005F3374" w:rsidP="00B05604">
      <w:pPr>
        <w:pStyle w:val="BodyCopy"/>
        <w:spacing w:after="140"/>
        <w:rPr>
          <w:noProof w:val="0"/>
        </w:rPr>
      </w:pPr>
      <w:r w:rsidRPr="00FC2839">
        <w:rPr>
          <w:noProof w:val="0"/>
        </w:rPr>
        <w:t xml:space="preserve">After word processing </w:t>
      </w:r>
      <w:r w:rsidR="000D0984" w:rsidRPr="00FC2839">
        <w:rPr>
          <w:noProof w:val="0"/>
        </w:rPr>
        <w:t>packages, spreadsheets are</w:t>
      </w:r>
      <w:r w:rsidRPr="00FC2839">
        <w:rPr>
          <w:noProof w:val="0"/>
        </w:rPr>
        <w:t xml:space="preserve"> probably the most</w:t>
      </w:r>
      <w:r w:rsidR="004B7552" w:rsidRPr="00FC2839">
        <w:rPr>
          <w:noProof w:val="0"/>
        </w:rPr>
        <w:t xml:space="preserve"> </w:t>
      </w:r>
      <w:r w:rsidRPr="00FC2839">
        <w:rPr>
          <w:noProof w:val="0"/>
        </w:rPr>
        <w:t>widely used software application.</w:t>
      </w:r>
    </w:p>
    <w:p w:rsidR="005F3374" w:rsidRPr="00FC2839" w:rsidRDefault="00B05604" w:rsidP="00B05604">
      <w:pPr>
        <w:pStyle w:val="BodyCopy"/>
        <w:spacing w:after="140"/>
        <w:rPr>
          <w:noProof w:val="0"/>
        </w:rPr>
      </w:pPr>
      <w:r w:rsidRPr="00FC2839">
        <w:rPr>
          <w:lang w:val="en-US" w:eastAsia="en-US"/>
        </w:rPr>
        <w:drawing>
          <wp:anchor distT="0" distB="0" distL="114300" distR="114300" simplePos="0" relativeHeight="251874304" behindDoc="0" locked="0" layoutInCell="1" allowOverlap="1" wp14:anchorId="5D2950D4" wp14:editId="150EBDFE">
            <wp:simplePos x="0" y="0"/>
            <wp:positionH relativeFrom="column">
              <wp:posOffset>4610735</wp:posOffset>
            </wp:positionH>
            <wp:positionV relativeFrom="paragraph">
              <wp:posOffset>339090</wp:posOffset>
            </wp:positionV>
            <wp:extent cx="1002665" cy="1001395"/>
            <wp:effectExtent l="19050" t="0" r="6985" b="0"/>
            <wp:wrapSquare wrapText="bothSides"/>
            <wp:docPr id="182" name="Picture 181" descr="comp 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23.png"/>
                    <pic:cNvPicPr/>
                  </pic:nvPicPr>
                  <pic:blipFill>
                    <a:blip r:embed="rId99" cstate="print"/>
                    <a:stretch>
                      <a:fillRect/>
                    </a:stretch>
                  </pic:blipFill>
                  <pic:spPr>
                    <a:xfrm>
                      <a:off x="0" y="0"/>
                      <a:ext cx="1002665" cy="1001395"/>
                    </a:xfrm>
                    <a:prstGeom prst="rect">
                      <a:avLst/>
                    </a:prstGeom>
                  </pic:spPr>
                </pic:pic>
              </a:graphicData>
            </a:graphic>
          </wp:anchor>
        </w:drawing>
      </w:r>
      <w:r w:rsidR="005F3374" w:rsidRPr="00FC2839">
        <w:rPr>
          <w:noProof w:val="0"/>
        </w:rPr>
        <w:t>Spreadsheets are designed primarily to</w:t>
      </w:r>
      <w:r w:rsidR="004B7552" w:rsidRPr="00FC2839">
        <w:rPr>
          <w:noProof w:val="0"/>
        </w:rPr>
        <w:t xml:space="preserve"> </w:t>
      </w:r>
      <w:r w:rsidR="005F3374" w:rsidRPr="00FC2839">
        <w:rPr>
          <w:noProof w:val="0"/>
        </w:rPr>
        <w:t>manipulate numbers and the main advantage in using one comes from a</w:t>
      </w:r>
      <w:r w:rsidR="004B7552" w:rsidRPr="00FC2839">
        <w:rPr>
          <w:noProof w:val="0"/>
        </w:rPr>
        <w:t xml:space="preserve"> </w:t>
      </w:r>
      <w:r w:rsidR="005F3374" w:rsidRPr="00FC2839">
        <w:rPr>
          <w:noProof w:val="0"/>
        </w:rPr>
        <w:t>feature known as automatic re-calculation.</w:t>
      </w:r>
    </w:p>
    <w:p w:rsidR="004B7552" w:rsidRPr="00FC2839" w:rsidRDefault="005F3374" w:rsidP="00B05604">
      <w:pPr>
        <w:pStyle w:val="BodyCopy"/>
        <w:spacing w:after="140"/>
        <w:rPr>
          <w:noProof w:val="0"/>
        </w:rPr>
      </w:pPr>
      <w:r w:rsidRPr="00FC2839">
        <w:rPr>
          <w:noProof w:val="0"/>
        </w:rPr>
        <w:t>When calculating something on paper, changing one figure at the beginning</w:t>
      </w:r>
      <w:r w:rsidR="004B7552" w:rsidRPr="00FC2839">
        <w:rPr>
          <w:noProof w:val="0"/>
        </w:rPr>
        <w:t xml:space="preserve"> </w:t>
      </w:r>
      <w:r w:rsidRPr="00FC2839">
        <w:rPr>
          <w:noProof w:val="0"/>
        </w:rPr>
        <w:t>of the problem would mean that each figure dependent on it would have to</w:t>
      </w:r>
      <w:r w:rsidR="004B7552" w:rsidRPr="00FC2839">
        <w:rPr>
          <w:noProof w:val="0"/>
        </w:rPr>
        <w:t xml:space="preserve"> </w:t>
      </w:r>
      <w:r w:rsidRPr="00FC2839">
        <w:rPr>
          <w:noProof w:val="0"/>
        </w:rPr>
        <w:t xml:space="preserve">be re-calculated. </w:t>
      </w:r>
    </w:p>
    <w:p w:rsidR="005F3374" w:rsidRPr="00FC2839" w:rsidRDefault="005F3374" w:rsidP="00B05604">
      <w:pPr>
        <w:pStyle w:val="BodyCopy"/>
        <w:spacing w:after="140"/>
        <w:rPr>
          <w:noProof w:val="0"/>
        </w:rPr>
      </w:pPr>
      <w:r w:rsidRPr="00FC2839">
        <w:rPr>
          <w:noProof w:val="0"/>
        </w:rPr>
        <w:t>If the same problem was set up on a computer</w:t>
      </w:r>
      <w:r w:rsidR="004B7552" w:rsidRPr="00FC2839">
        <w:rPr>
          <w:noProof w:val="0"/>
        </w:rPr>
        <w:t xml:space="preserve"> </w:t>
      </w:r>
      <w:r w:rsidRPr="00FC2839">
        <w:rPr>
          <w:noProof w:val="0"/>
        </w:rPr>
        <w:t>spreadsheet, and a figure changed, all re-calculations would be made</w:t>
      </w:r>
      <w:r w:rsidR="004B7552" w:rsidRPr="00FC2839">
        <w:rPr>
          <w:noProof w:val="0"/>
        </w:rPr>
        <w:t xml:space="preserve"> </w:t>
      </w:r>
      <w:r w:rsidRPr="00FC2839">
        <w:rPr>
          <w:noProof w:val="0"/>
        </w:rPr>
        <w:t>automatically.</w:t>
      </w:r>
    </w:p>
    <w:p w:rsidR="005F3374" w:rsidRPr="00FC2839" w:rsidRDefault="005F3374" w:rsidP="00B05604">
      <w:pPr>
        <w:pStyle w:val="BodyCopyBold"/>
        <w:spacing w:after="140"/>
        <w:rPr>
          <w:noProof w:val="0"/>
        </w:rPr>
      </w:pPr>
      <w:r w:rsidRPr="00FC2839">
        <w:rPr>
          <w:noProof w:val="0"/>
        </w:rPr>
        <w:t>Databases</w:t>
      </w:r>
    </w:p>
    <w:p w:rsidR="005F3374" w:rsidRPr="00FC2839" w:rsidRDefault="005F3374" w:rsidP="00B05604">
      <w:pPr>
        <w:pStyle w:val="BodyCopy"/>
        <w:spacing w:after="140"/>
        <w:rPr>
          <w:noProof w:val="0"/>
        </w:rPr>
      </w:pPr>
      <w:r w:rsidRPr="00FC2839">
        <w:rPr>
          <w:noProof w:val="0"/>
        </w:rPr>
        <w:t>Databases allow information to be stored, sorted and selectively retrieved.</w:t>
      </w:r>
    </w:p>
    <w:p w:rsidR="004B7552" w:rsidRPr="00FC2839" w:rsidRDefault="005F3374" w:rsidP="00B05604">
      <w:pPr>
        <w:pStyle w:val="BodyCopy"/>
        <w:spacing w:after="140"/>
        <w:rPr>
          <w:noProof w:val="0"/>
        </w:rPr>
      </w:pPr>
      <w:r w:rsidRPr="00FC2839">
        <w:rPr>
          <w:noProof w:val="0"/>
        </w:rPr>
        <w:t>A structure is created to store data by specifying names and data types for</w:t>
      </w:r>
      <w:r w:rsidR="004B7552" w:rsidRPr="00FC2839">
        <w:rPr>
          <w:noProof w:val="0"/>
        </w:rPr>
        <w:t xml:space="preserve"> </w:t>
      </w:r>
      <w:r w:rsidRPr="00FC2839">
        <w:rPr>
          <w:noProof w:val="0"/>
        </w:rPr>
        <w:t xml:space="preserve">each category of information. </w:t>
      </w:r>
    </w:p>
    <w:p w:rsidR="005F3374" w:rsidRPr="00FC2839" w:rsidRDefault="005F3374" w:rsidP="00B05604">
      <w:pPr>
        <w:pStyle w:val="BodyCopy"/>
        <w:spacing w:after="140"/>
        <w:rPr>
          <w:noProof w:val="0"/>
        </w:rPr>
      </w:pPr>
      <w:r w:rsidRPr="00FC2839">
        <w:rPr>
          <w:noProof w:val="0"/>
        </w:rPr>
        <w:t>Once the data has been entered, the speed</w:t>
      </w:r>
      <w:r w:rsidR="004B7552" w:rsidRPr="00FC2839">
        <w:rPr>
          <w:noProof w:val="0"/>
        </w:rPr>
        <w:t xml:space="preserve"> </w:t>
      </w:r>
      <w:r w:rsidRPr="00FC2839">
        <w:rPr>
          <w:noProof w:val="0"/>
        </w:rPr>
        <w:t>and accuracy of the computer is used to process it in various ways.</w:t>
      </w:r>
    </w:p>
    <w:p w:rsidR="005F3374" w:rsidRPr="00FC2839" w:rsidRDefault="005F3374" w:rsidP="00B05604">
      <w:pPr>
        <w:pStyle w:val="BodyCopy"/>
        <w:spacing w:after="140"/>
        <w:rPr>
          <w:noProof w:val="0"/>
        </w:rPr>
      </w:pPr>
      <w:r w:rsidRPr="00FC2839">
        <w:rPr>
          <w:noProof w:val="0"/>
        </w:rPr>
        <w:t>The questions can range from</w:t>
      </w:r>
      <w:r w:rsidR="004B7552" w:rsidRPr="00FC2839">
        <w:rPr>
          <w:noProof w:val="0"/>
        </w:rPr>
        <w:t xml:space="preserve"> the simple </w:t>
      </w:r>
      <w:r w:rsidRPr="00FC2839">
        <w:rPr>
          <w:noProof w:val="0"/>
        </w:rPr>
        <w:t>to more complex ones involving multiple search criteria</w:t>
      </w:r>
      <w:r w:rsidR="004B7552" w:rsidRPr="00FC2839">
        <w:rPr>
          <w:noProof w:val="0"/>
        </w:rPr>
        <w:t xml:space="preserve">. </w:t>
      </w:r>
      <w:r w:rsidRPr="00FC2839">
        <w:rPr>
          <w:noProof w:val="0"/>
        </w:rPr>
        <w:t>The advantage in using the database stems from the speed and accuracy</w:t>
      </w:r>
      <w:r w:rsidR="004B7552" w:rsidRPr="00FC2839">
        <w:rPr>
          <w:noProof w:val="0"/>
        </w:rPr>
        <w:t xml:space="preserve"> </w:t>
      </w:r>
      <w:r w:rsidRPr="00FC2839">
        <w:rPr>
          <w:noProof w:val="0"/>
        </w:rPr>
        <w:t>with which the computer can answer the question.</w:t>
      </w:r>
    </w:p>
    <w:p w:rsidR="000D0984" w:rsidRPr="00FC2839" w:rsidRDefault="000D0984" w:rsidP="00B05604">
      <w:pPr>
        <w:pStyle w:val="BodyCopy"/>
        <w:spacing w:after="140"/>
        <w:rPr>
          <w:noProof w:val="0"/>
        </w:rPr>
      </w:pPr>
    </w:p>
    <w:p w:rsidR="005F3374" w:rsidRPr="00FC2839" w:rsidRDefault="00573DFC" w:rsidP="00B05604">
      <w:pPr>
        <w:pStyle w:val="BodyCopyBold"/>
        <w:spacing w:after="120"/>
        <w:rPr>
          <w:noProof w:val="0"/>
        </w:rPr>
      </w:pPr>
      <w:r w:rsidRPr="00FC2839">
        <w:rPr>
          <w:noProof w:val="0"/>
        </w:rPr>
        <w:lastRenderedPageBreak/>
        <w:t>Communication</w:t>
      </w:r>
      <w:r w:rsidR="005F3374" w:rsidRPr="00FC2839">
        <w:rPr>
          <w:noProof w:val="0"/>
        </w:rPr>
        <w:t xml:space="preserve"> </w:t>
      </w:r>
    </w:p>
    <w:p w:rsidR="005F3374" w:rsidRPr="00FC2839" w:rsidRDefault="00B05604" w:rsidP="00B05604">
      <w:pPr>
        <w:pStyle w:val="BodyCopy"/>
        <w:spacing w:after="120"/>
        <w:rPr>
          <w:noProof w:val="0"/>
        </w:rPr>
      </w:pPr>
      <w:r w:rsidRPr="00FC2839">
        <w:rPr>
          <w:lang w:val="en-US" w:eastAsia="en-US"/>
        </w:rPr>
        <w:drawing>
          <wp:anchor distT="0" distB="0" distL="114300" distR="114300" simplePos="0" relativeHeight="251876352" behindDoc="0" locked="0" layoutInCell="1" allowOverlap="1" wp14:anchorId="719B7F1B" wp14:editId="756813BC">
            <wp:simplePos x="0" y="0"/>
            <wp:positionH relativeFrom="column">
              <wp:posOffset>4416425</wp:posOffset>
            </wp:positionH>
            <wp:positionV relativeFrom="paragraph">
              <wp:posOffset>447040</wp:posOffset>
            </wp:positionV>
            <wp:extent cx="1022350" cy="958850"/>
            <wp:effectExtent l="19050" t="0" r="6350" b="0"/>
            <wp:wrapSquare wrapText="bothSides"/>
            <wp:docPr id="185" name="Picture 184" descr="comp 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25.png"/>
                    <pic:cNvPicPr/>
                  </pic:nvPicPr>
                  <pic:blipFill>
                    <a:blip r:embed="rId100" cstate="print"/>
                    <a:stretch>
                      <a:fillRect/>
                    </a:stretch>
                  </pic:blipFill>
                  <pic:spPr>
                    <a:xfrm>
                      <a:off x="0" y="0"/>
                      <a:ext cx="1022350" cy="958850"/>
                    </a:xfrm>
                    <a:prstGeom prst="rect">
                      <a:avLst/>
                    </a:prstGeom>
                  </pic:spPr>
                </pic:pic>
              </a:graphicData>
            </a:graphic>
          </wp:anchor>
        </w:drawing>
      </w:r>
      <w:r w:rsidR="005F3374" w:rsidRPr="00FC2839">
        <w:rPr>
          <w:noProof w:val="0"/>
        </w:rPr>
        <w:t>E-mail allows users at different locations to send text</w:t>
      </w:r>
      <w:r w:rsidR="004B7552" w:rsidRPr="00FC2839">
        <w:rPr>
          <w:noProof w:val="0"/>
        </w:rPr>
        <w:t xml:space="preserve"> </w:t>
      </w:r>
      <w:r w:rsidR="005F3374" w:rsidRPr="00FC2839">
        <w:rPr>
          <w:noProof w:val="0"/>
        </w:rPr>
        <w:t>messages to each other. Communications may be</w:t>
      </w:r>
      <w:r w:rsidR="004B7552" w:rsidRPr="00FC2839">
        <w:rPr>
          <w:noProof w:val="0"/>
        </w:rPr>
        <w:t xml:space="preserve"> </w:t>
      </w:r>
      <w:r w:rsidR="005F3374" w:rsidRPr="00FC2839">
        <w:rPr>
          <w:noProof w:val="0"/>
        </w:rPr>
        <w:t>between adjacent rooms over a local area network (LAN) or</w:t>
      </w:r>
      <w:r w:rsidR="004B7552" w:rsidRPr="00FC2839">
        <w:rPr>
          <w:noProof w:val="0"/>
        </w:rPr>
        <w:t xml:space="preserve"> </w:t>
      </w:r>
      <w:r w:rsidR="005F3374" w:rsidRPr="00FC2839">
        <w:rPr>
          <w:noProof w:val="0"/>
        </w:rPr>
        <w:t>between users at remote locations over the Internet.</w:t>
      </w:r>
    </w:p>
    <w:p w:rsidR="00573DFC" w:rsidRPr="00FC2839" w:rsidRDefault="00573DFC" w:rsidP="00B05604">
      <w:pPr>
        <w:pStyle w:val="BodyCopyBold"/>
        <w:spacing w:after="120"/>
        <w:rPr>
          <w:noProof w:val="0"/>
        </w:rPr>
      </w:pPr>
      <w:r w:rsidRPr="00FC2839">
        <w:rPr>
          <w:noProof w:val="0"/>
        </w:rPr>
        <w:t xml:space="preserve">Presentation  </w:t>
      </w:r>
    </w:p>
    <w:p w:rsidR="00573DFC" w:rsidRPr="00FC2839" w:rsidRDefault="00573DFC" w:rsidP="00B05604">
      <w:pPr>
        <w:pStyle w:val="BodyCopy"/>
        <w:spacing w:after="120"/>
        <w:rPr>
          <w:rFonts w:eastAsia="Times New Roman" w:cs="Helvetica35Thin"/>
          <w:b/>
          <w:noProof w:val="0"/>
        </w:rPr>
      </w:pPr>
      <w:r w:rsidRPr="00FC2839">
        <w:rPr>
          <w:noProof w:val="0"/>
        </w:rPr>
        <w:t>These packages are designed to create electronic presentations consisting of a series of separate pages or slides.</w:t>
      </w:r>
    </w:p>
    <w:p w:rsidR="00573DFC" w:rsidRPr="00FC2839" w:rsidRDefault="00573DFC" w:rsidP="00B05604">
      <w:pPr>
        <w:pStyle w:val="BodyCopyBold"/>
        <w:spacing w:after="120"/>
        <w:rPr>
          <w:noProof w:val="0"/>
        </w:rPr>
      </w:pPr>
      <w:r w:rsidRPr="00FC2839">
        <w:rPr>
          <w:noProof w:val="0"/>
        </w:rPr>
        <w:t>Sharing</w:t>
      </w:r>
    </w:p>
    <w:p w:rsidR="00573DFC" w:rsidRPr="00FC2839" w:rsidRDefault="00573DFC" w:rsidP="00B05604">
      <w:pPr>
        <w:pStyle w:val="BodyCopy"/>
        <w:spacing w:after="120"/>
        <w:rPr>
          <w:rFonts w:eastAsia="Times New Roman" w:cs="Helvetica35Thin"/>
          <w:b/>
          <w:noProof w:val="0"/>
        </w:rPr>
      </w:pPr>
      <w:r w:rsidRPr="00FC2839">
        <w:rPr>
          <w:rStyle w:val="tgc"/>
          <w:rFonts w:cs="Arial"/>
          <w:bCs/>
          <w:noProof w:val="0"/>
        </w:rPr>
        <w:t>A</w:t>
      </w:r>
      <w:r w:rsidRPr="00FC2839">
        <w:rPr>
          <w:rStyle w:val="tgc"/>
          <w:rFonts w:cs="Arial"/>
          <w:noProof w:val="0"/>
        </w:rPr>
        <w:t xml:space="preserve"> computer program for free-form information gathering and multi-user collaboration</w:t>
      </w:r>
      <w:r w:rsidR="000D0984" w:rsidRPr="00FC2839">
        <w:rPr>
          <w:rStyle w:val="tgc"/>
          <w:rFonts w:cs="Arial"/>
          <w:noProof w:val="0"/>
        </w:rPr>
        <w:t>; i</w:t>
      </w:r>
      <w:r w:rsidRPr="00FC2839">
        <w:rPr>
          <w:rStyle w:val="tgc"/>
          <w:rFonts w:cs="Arial"/>
          <w:noProof w:val="0"/>
        </w:rPr>
        <w:t xml:space="preserve">t gathers users' notes (handwritten or typed), drawings, screen clippings and audio commentaries. </w:t>
      </w:r>
    </w:p>
    <w:p w:rsidR="00573DFC" w:rsidRPr="00FC2839" w:rsidRDefault="00573DFC" w:rsidP="00B05604">
      <w:pPr>
        <w:pStyle w:val="BodyCopyBold"/>
        <w:spacing w:after="120"/>
        <w:rPr>
          <w:noProof w:val="0"/>
        </w:rPr>
      </w:pPr>
      <w:r w:rsidRPr="00FC2839">
        <w:rPr>
          <w:noProof w:val="0"/>
        </w:rPr>
        <w:t>Internet browsers</w:t>
      </w:r>
    </w:p>
    <w:p w:rsidR="00573DFC" w:rsidRPr="00FC2839" w:rsidRDefault="00D659A7" w:rsidP="00B05604">
      <w:pPr>
        <w:pStyle w:val="BodyCopy"/>
        <w:spacing w:after="120"/>
        <w:rPr>
          <w:rFonts w:eastAsia="Times New Roman" w:cs="Helvetica35Thin"/>
          <w:b/>
          <w:noProof w:val="0"/>
        </w:rPr>
      </w:pPr>
      <w:r w:rsidRPr="00FC2839">
        <w:rPr>
          <w:rStyle w:val="tgc"/>
          <w:rFonts w:cs="Arial"/>
          <w:noProof w:val="0"/>
        </w:rPr>
        <w:t xml:space="preserve">These are primarily intended to use the World Wide </w:t>
      </w:r>
      <w:r w:rsidR="007D40D3" w:rsidRPr="00FC2839">
        <w:rPr>
          <w:rStyle w:val="tgc"/>
          <w:rFonts w:cs="Arial"/>
          <w:noProof w:val="0"/>
        </w:rPr>
        <w:t>Web;</w:t>
      </w:r>
      <w:r w:rsidRPr="00FC2839">
        <w:rPr>
          <w:rStyle w:val="tgc"/>
          <w:rFonts w:cs="Arial"/>
          <w:noProof w:val="0"/>
        </w:rPr>
        <w:t xml:space="preserve"> they can also be used to access information provided by web servers in private networks or files in file systems.</w:t>
      </w:r>
    </w:p>
    <w:p w:rsidR="00CC09CA" w:rsidRPr="00FC2839" w:rsidRDefault="00CC09CA" w:rsidP="00B05604">
      <w:pPr>
        <w:pStyle w:val="BodyCopyBold"/>
        <w:spacing w:after="120"/>
        <w:rPr>
          <w:noProof w:val="0"/>
        </w:rPr>
      </w:pPr>
      <w:r w:rsidRPr="00FC2839">
        <w:rPr>
          <w:noProof w:val="0"/>
        </w:rPr>
        <w:t xml:space="preserve">Accounting software </w:t>
      </w:r>
    </w:p>
    <w:p w:rsidR="00CC09CA" w:rsidRPr="00FC2839" w:rsidRDefault="00CC09CA" w:rsidP="00B05604">
      <w:pPr>
        <w:pStyle w:val="BodyCopy"/>
        <w:spacing w:after="120"/>
        <w:rPr>
          <w:noProof w:val="0"/>
        </w:rPr>
      </w:pPr>
      <w:r w:rsidRPr="00FC2839">
        <w:rPr>
          <w:noProof w:val="0"/>
        </w:rPr>
        <w:t xml:space="preserve">Few businesses can do without finance and accounting software, which can often automate activities such as billing, invoices and payroll. </w:t>
      </w:r>
    </w:p>
    <w:p w:rsidR="00CC09CA" w:rsidRPr="00FC2839" w:rsidRDefault="00CC09CA" w:rsidP="00B05604">
      <w:pPr>
        <w:pStyle w:val="BodyCopy"/>
        <w:spacing w:after="120"/>
        <w:rPr>
          <w:noProof w:val="0"/>
        </w:rPr>
      </w:pPr>
      <w:r w:rsidRPr="00FC2839">
        <w:rPr>
          <w:noProof w:val="0"/>
        </w:rPr>
        <w:t xml:space="preserve">Accounting software provides a way of recording and measuring sales, costs and profits. It can also be used to automatically generate invoices and formal business correspondence. </w:t>
      </w:r>
    </w:p>
    <w:p w:rsidR="00CC09CA" w:rsidRPr="00FC2839" w:rsidRDefault="00CC09CA" w:rsidP="00B05604">
      <w:pPr>
        <w:pStyle w:val="BodyCopy"/>
        <w:spacing w:after="120"/>
        <w:rPr>
          <w:noProof w:val="0"/>
        </w:rPr>
      </w:pPr>
      <w:r w:rsidRPr="00FC2839">
        <w:rPr>
          <w:noProof w:val="0"/>
        </w:rPr>
        <w:t>Some accounting software allows you to carry out analysis on your figures, to see trends and patterns in your business’ performance</w:t>
      </w:r>
    </w:p>
    <w:p w:rsidR="00CC09CA" w:rsidRPr="00FC2839" w:rsidRDefault="00CC09CA" w:rsidP="00B05604">
      <w:pPr>
        <w:pStyle w:val="BodyCopyBold"/>
        <w:spacing w:after="120"/>
        <w:rPr>
          <w:rFonts w:eastAsia="Times New Roman" w:cs="Times New Roman"/>
          <w:noProof w:val="0"/>
          <w:lang w:eastAsia="en-US"/>
        </w:rPr>
      </w:pPr>
      <w:r w:rsidRPr="00FC2839">
        <w:rPr>
          <w:noProof w:val="0"/>
        </w:rPr>
        <w:t>Groupware and collaboration</w:t>
      </w:r>
    </w:p>
    <w:p w:rsidR="00CC09CA" w:rsidRPr="00FC2839" w:rsidRDefault="00CC09CA" w:rsidP="00B05604">
      <w:pPr>
        <w:pStyle w:val="BodyCopy"/>
        <w:spacing w:after="120"/>
        <w:rPr>
          <w:noProof w:val="0"/>
        </w:rPr>
      </w:pPr>
      <w:r w:rsidRPr="00FC2839">
        <w:rPr>
          <w:noProof w:val="0"/>
        </w:rPr>
        <w:t xml:space="preserve">This type of software has its merits and can facilitate teamwork, and increase business process efficiencies. </w:t>
      </w:r>
    </w:p>
    <w:p w:rsidR="00CC09CA" w:rsidRPr="00FC2839" w:rsidRDefault="00CC09CA" w:rsidP="00B05604">
      <w:pPr>
        <w:pStyle w:val="BodyCopy"/>
        <w:spacing w:after="120"/>
        <w:rPr>
          <w:noProof w:val="0"/>
        </w:rPr>
      </w:pPr>
      <w:r w:rsidRPr="00FC2839">
        <w:rPr>
          <w:noProof w:val="0"/>
        </w:rPr>
        <w:t xml:space="preserve">These tools can help to facilitate electronic communications, so staff can send messages, files, data, or documents more easily, and even send and share voice files. </w:t>
      </w:r>
    </w:p>
    <w:p w:rsidR="00CC09CA" w:rsidRPr="00FC2839" w:rsidRDefault="00CC09CA" w:rsidP="00B05604">
      <w:pPr>
        <w:pStyle w:val="BodyCopy"/>
        <w:spacing w:after="120"/>
        <w:rPr>
          <w:noProof w:val="0"/>
        </w:rPr>
      </w:pPr>
      <w:r w:rsidRPr="00FC2839">
        <w:rPr>
          <w:noProof w:val="0"/>
        </w:rPr>
        <w:t>The sorts of functions that the software can bring are online conferencing, electronic faxing, interactive voice mail, wikis, web publishing and revision control of documents</w:t>
      </w:r>
    </w:p>
    <w:p w:rsidR="00CC09CA" w:rsidRPr="00FC2839" w:rsidRDefault="00CC09CA" w:rsidP="00B05604">
      <w:pPr>
        <w:autoSpaceDE w:val="0"/>
        <w:autoSpaceDN w:val="0"/>
        <w:adjustRightInd w:val="0"/>
        <w:snapToGrid w:val="0"/>
        <w:spacing w:before="80" w:after="120" w:line="240" w:lineRule="auto"/>
        <w:rPr>
          <w:rFonts w:ascii="Helvetica" w:eastAsia="Times New Roman" w:hAnsi="Helvetica" w:cs="Helvetica55Roman"/>
          <w:b/>
        </w:rPr>
      </w:pPr>
      <w:r w:rsidRPr="00FC2839">
        <w:rPr>
          <w:rFonts w:ascii="Helvetica" w:eastAsia="Times New Roman" w:hAnsi="Helvetica" w:cs="Helvetica55Roman"/>
          <w:b/>
        </w:rPr>
        <w:t>Integrated packages</w:t>
      </w:r>
    </w:p>
    <w:p w:rsidR="00CC09CA" w:rsidRPr="00FC2839" w:rsidRDefault="00CC09CA" w:rsidP="00B05604">
      <w:pPr>
        <w:pStyle w:val="BodyCopy"/>
        <w:spacing w:after="120"/>
        <w:rPr>
          <w:noProof w:val="0"/>
        </w:rPr>
      </w:pPr>
      <w:r w:rsidRPr="00FC2839">
        <w:rPr>
          <w:rFonts w:cs="Helvetica55Roman"/>
          <w:noProof w:val="0"/>
        </w:rPr>
        <w:t>Today, most of these software</w:t>
      </w:r>
      <w:r w:rsidRPr="00FC2839">
        <w:rPr>
          <w:noProof w:val="0"/>
        </w:rPr>
        <w:t xml:space="preserve"> packages are integrated providing all of the above applications.</w:t>
      </w:r>
    </w:p>
    <w:p w:rsidR="00CC09CA" w:rsidRPr="00FC2839" w:rsidRDefault="00CC09CA" w:rsidP="00B05604">
      <w:pPr>
        <w:pStyle w:val="BodyCopy"/>
        <w:spacing w:after="120"/>
        <w:rPr>
          <w:noProof w:val="0"/>
        </w:rPr>
      </w:pPr>
      <w:r w:rsidRPr="00FC2839">
        <w:rPr>
          <w:noProof w:val="0"/>
        </w:rPr>
        <w:t>One of the best known integrated packages is 'Microsoft Office' which includes the following packages:</w:t>
      </w:r>
    </w:p>
    <w:p w:rsidR="00CC09CA" w:rsidRPr="00FC2839" w:rsidRDefault="00B05604" w:rsidP="00B05604">
      <w:pPr>
        <w:pStyle w:val="BodyCopy"/>
        <w:spacing w:after="120"/>
        <w:rPr>
          <w:noProof w:val="0"/>
        </w:rPr>
      </w:pPr>
      <w:r w:rsidRPr="00FC2839">
        <w:rPr>
          <w:lang w:val="en-US" w:eastAsia="en-US"/>
        </w:rPr>
        <w:drawing>
          <wp:anchor distT="0" distB="0" distL="114300" distR="114300" simplePos="0" relativeHeight="251878400" behindDoc="0" locked="0" layoutInCell="1" allowOverlap="1" wp14:anchorId="34CA06EA" wp14:editId="4577FCF9">
            <wp:simplePos x="0" y="0"/>
            <wp:positionH relativeFrom="column">
              <wp:posOffset>3182620</wp:posOffset>
            </wp:positionH>
            <wp:positionV relativeFrom="paragraph">
              <wp:posOffset>2540</wp:posOffset>
            </wp:positionV>
            <wp:extent cx="2360930" cy="1029970"/>
            <wp:effectExtent l="19050" t="0" r="1270" b="0"/>
            <wp:wrapSquare wrapText="bothSides"/>
            <wp:docPr id="187" name="Picture 186" descr="comp 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26.png"/>
                    <pic:cNvPicPr/>
                  </pic:nvPicPr>
                  <pic:blipFill>
                    <a:blip r:embed="rId101" cstate="print"/>
                    <a:stretch>
                      <a:fillRect/>
                    </a:stretch>
                  </pic:blipFill>
                  <pic:spPr>
                    <a:xfrm>
                      <a:off x="0" y="0"/>
                      <a:ext cx="2360930" cy="1029970"/>
                    </a:xfrm>
                    <a:prstGeom prst="rect">
                      <a:avLst/>
                    </a:prstGeom>
                  </pic:spPr>
                </pic:pic>
              </a:graphicData>
            </a:graphic>
          </wp:anchor>
        </w:drawing>
      </w:r>
      <w:r w:rsidR="00CC09CA" w:rsidRPr="00FC2839">
        <w:rPr>
          <w:noProof w:val="0"/>
        </w:rPr>
        <w:t>They include the following packages:</w:t>
      </w:r>
    </w:p>
    <w:p w:rsidR="00CC09CA" w:rsidRPr="00FC2839" w:rsidRDefault="00CC09CA" w:rsidP="00B05604">
      <w:pPr>
        <w:pStyle w:val="Bullet1"/>
      </w:pPr>
      <w:r w:rsidRPr="00FC2839">
        <w:t>Word processing – Microsoft Word</w:t>
      </w:r>
    </w:p>
    <w:p w:rsidR="00CC09CA" w:rsidRPr="00FC2839" w:rsidRDefault="00CC09CA" w:rsidP="00B05604">
      <w:pPr>
        <w:pStyle w:val="Bullet1"/>
      </w:pPr>
      <w:r w:rsidRPr="00FC2839">
        <w:rPr>
          <w:rFonts w:cs="Symbol"/>
        </w:rPr>
        <w:t>S</w:t>
      </w:r>
      <w:r w:rsidRPr="00FC2839">
        <w:t>preadsheet – Microsoft Excel</w:t>
      </w:r>
    </w:p>
    <w:p w:rsidR="00CC09CA" w:rsidRPr="00FC2839" w:rsidRDefault="00CC09CA" w:rsidP="00B05604">
      <w:pPr>
        <w:pStyle w:val="Bullet1"/>
      </w:pPr>
      <w:r w:rsidRPr="00FC2839">
        <w:rPr>
          <w:rFonts w:cs="Symbol"/>
        </w:rPr>
        <w:t>D</w:t>
      </w:r>
      <w:r w:rsidRPr="00FC2839">
        <w:t>ata – Microsoft Access</w:t>
      </w:r>
    </w:p>
    <w:p w:rsidR="00CC09CA" w:rsidRPr="00FC2839" w:rsidRDefault="00CC09CA" w:rsidP="00B05604">
      <w:pPr>
        <w:pStyle w:val="Bullet1"/>
      </w:pPr>
      <w:r w:rsidRPr="00FC2839">
        <w:rPr>
          <w:rFonts w:cs="Symbol"/>
        </w:rPr>
        <w:t>C</w:t>
      </w:r>
      <w:r w:rsidRPr="00FC2839">
        <w:t>ommunications – Microsoft Outlook.</w:t>
      </w:r>
    </w:p>
    <w:p w:rsidR="00CC09CA" w:rsidRPr="00FC2839" w:rsidRDefault="00CC09CA" w:rsidP="00B05604">
      <w:pPr>
        <w:pStyle w:val="Bullet1"/>
      </w:pPr>
      <w:r w:rsidRPr="00FC2839">
        <w:t>Presentation - PowerPoint</w:t>
      </w:r>
    </w:p>
    <w:p w:rsidR="00CC09CA" w:rsidRPr="00FC2839" w:rsidRDefault="00CC09CA" w:rsidP="00B05604">
      <w:pPr>
        <w:pStyle w:val="Bullet1"/>
      </w:pPr>
      <w:r w:rsidRPr="00FC2839">
        <w:t>Sharing - OneNote</w:t>
      </w:r>
    </w:p>
    <w:p w:rsidR="00CC09CA" w:rsidRPr="00FC2839" w:rsidRDefault="00CC09CA" w:rsidP="00AE66E1">
      <w:pPr>
        <w:pStyle w:val="Bullet1"/>
      </w:pPr>
      <w:r w:rsidRPr="00FC2839">
        <w:rPr>
          <w:rFonts w:cs="Symbol"/>
        </w:rPr>
        <w:t>Internet browser</w:t>
      </w:r>
      <w:r w:rsidRPr="00FC2839">
        <w:t xml:space="preserve"> – Microsoft Explorer.</w:t>
      </w:r>
    </w:p>
    <w:p w:rsidR="00CC09CA" w:rsidRPr="00FC2839" w:rsidRDefault="00CC09CA" w:rsidP="00E861BA">
      <w:pPr>
        <w:pStyle w:val="BodyCopy"/>
        <w:rPr>
          <w:noProof w:val="0"/>
        </w:rPr>
      </w:pPr>
      <w:r w:rsidRPr="00FC2839">
        <w:rPr>
          <w:noProof w:val="0"/>
        </w:rPr>
        <w:lastRenderedPageBreak/>
        <w:t>The advantage is that it is relatively easy to transfer data, information or graphics from one application to another.</w:t>
      </w:r>
    </w:p>
    <w:p w:rsidR="003F142F" w:rsidRPr="00FC2839" w:rsidRDefault="003F142F" w:rsidP="0069056C">
      <w:pPr>
        <w:pStyle w:val="Heading3"/>
        <w:rPr>
          <w:rFonts w:cs="HelveticaNeueLTStd-Lt"/>
          <w:color w:val="000000"/>
          <w:szCs w:val="24"/>
        </w:rPr>
      </w:pPr>
      <w:r w:rsidRPr="00FC2839">
        <w:t>Tourism computer systems</w:t>
      </w:r>
    </w:p>
    <w:p w:rsidR="003F142F" w:rsidRPr="00FC2839" w:rsidRDefault="00B2101F" w:rsidP="00E861BA">
      <w:pPr>
        <w:pStyle w:val="BodyCopy"/>
        <w:rPr>
          <w:noProof w:val="0"/>
        </w:rPr>
      </w:pPr>
      <w:r w:rsidRPr="00FC2839">
        <w:rPr>
          <w:noProof w:val="0"/>
        </w:rPr>
        <w:t>In this section, we have looked at the</w:t>
      </w:r>
      <w:r w:rsidR="003F142F" w:rsidRPr="00FC2839">
        <w:rPr>
          <w:noProof w:val="0"/>
        </w:rPr>
        <w:t xml:space="preserve"> different types of business computer system </w:t>
      </w:r>
      <w:r w:rsidR="000E11F4" w:rsidRPr="00FC2839">
        <w:rPr>
          <w:noProof w:val="0"/>
        </w:rPr>
        <w:t>assets</w:t>
      </w:r>
      <w:r w:rsidRPr="00FC2839">
        <w:rPr>
          <w:noProof w:val="0"/>
        </w:rPr>
        <w:t>. I</w:t>
      </w:r>
      <w:r w:rsidR="003F142F" w:rsidRPr="00FC2839">
        <w:rPr>
          <w:noProof w:val="0"/>
        </w:rPr>
        <w:t>t is important to understand the importance of tourism related computer systems.</w:t>
      </w:r>
    </w:p>
    <w:p w:rsidR="003F142F" w:rsidRPr="00FC2839" w:rsidRDefault="003F142F" w:rsidP="00E861BA">
      <w:pPr>
        <w:pStyle w:val="BodyCopy"/>
        <w:rPr>
          <w:noProof w:val="0"/>
        </w:rPr>
      </w:pPr>
      <w:r w:rsidRPr="00FC2839">
        <w:rPr>
          <w:noProof w:val="0"/>
        </w:rPr>
        <w:t xml:space="preserve">Computerised reservation systems have become an essential part of any tourism organisation. It is a necessary tool to store and access a wide range of </w:t>
      </w:r>
      <w:r w:rsidR="007D40D3" w:rsidRPr="00FC2839">
        <w:rPr>
          <w:noProof w:val="0"/>
        </w:rPr>
        <w:t>information that</w:t>
      </w:r>
      <w:r w:rsidRPr="00FC2839">
        <w:rPr>
          <w:noProof w:val="0"/>
        </w:rPr>
        <w:t xml:space="preserve"> can be easily accessed by a range of people in any location.</w:t>
      </w:r>
    </w:p>
    <w:p w:rsidR="003F142F" w:rsidRPr="00FC2839" w:rsidRDefault="003F142F" w:rsidP="00E861BA">
      <w:pPr>
        <w:pStyle w:val="BodyCopy"/>
        <w:rPr>
          <w:noProof w:val="0"/>
        </w:rPr>
      </w:pPr>
      <w:r w:rsidRPr="00FC2839">
        <w:rPr>
          <w:noProof w:val="0"/>
        </w:rPr>
        <w:t>The use of computerised reservation systems describes a key sales and operational function for a diverse range of domestic and international tourism products and services and applies to the full range of industry sectors.</w:t>
      </w:r>
    </w:p>
    <w:p w:rsidR="003F142F" w:rsidRPr="00FC2839" w:rsidRDefault="003F142F" w:rsidP="00E861BA">
      <w:pPr>
        <w:pStyle w:val="BodyCopy"/>
        <w:rPr>
          <w:noProof w:val="0"/>
        </w:rPr>
      </w:pPr>
      <w:r w:rsidRPr="00FC2839">
        <w:rPr>
          <w:noProof w:val="0"/>
        </w:rPr>
        <w:t xml:space="preserve">Tourism organisations use a diverse range of computerised systems to manage reservations, operations and sales administration functions, so the system will vary depending upon the organisation and industry sector. </w:t>
      </w:r>
    </w:p>
    <w:p w:rsidR="003F142F" w:rsidRPr="00FC2839" w:rsidRDefault="003F142F" w:rsidP="00E861BA">
      <w:pPr>
        <w:pStyle w:val="BodyCopy"/>
        <w:rPr>
          <w:noProof w:val="0"/>
        </w:rPr>
      </w:pPr>
      <w:r w:rsidRPr="00FC2839">
        <w:rPr>
          <w:noProof w:val="0"/>
        </w:rPr>
        <w:t>Commonly used industry</w:t>
      </w:r>
      <w:r w:rsidRPr="00FC2839">
        <w:rPr>
          <w:noProof w:val="0"/>
        </w:rPr>
        <w:noBreakHyphen/>
        <w:t xml:space="preserve">wide systems used by </w:t>
      </w:r>
      <w:r w:rsidR="00B51C4B" w:rsidRPr="00FC2839">
        <w:rPr>
          <w:noProof w:val="0"/>
        </w:rPr>
        <w:t>travel organisations</w:t>
      </w:r>
      <w:r w:rsidRPr="00FC2839">
        <w:rPr>
          <w:noProof w:val="0"/>
        </w:rPr>
        <w:t xml:space="preserve"> </w:t>
      </w:r>
      <w:r w:rsidR="00B51C4B" w:rsidRPr="00FC2839">
        <w:rPr>
          <w:noProof w:val="0"/>
        </w:rPr>
        <w:t>include</w:t>
      </w:r>
      <w:r w:rsidRPr="00FC2839">
        <w:rPr>
          <w:noProof w:val="0"/>
        </w:rPr>
        <w:t>:</w:t>
      </w:r>
    </w:p>
    <w:p w:rsidR="003F142F" w:rsidRPr="00FC2839" w:rsidRDefault="003F142F" w:rsidP="00AE66E1">
      <w:pPr>
        <w:pStyle w:val="Bullet1"/>
      </w:pPr>
      <w:r w:rsidRPr="00FC2839">
        <w:t xml:space="preserve">Global distribution system (GDS) </w:t>
      </w:r>
    </w:p>
    <w:p w:rsidR="003F142F" w:rsidRPr="00FC2839" w:rsidRDefault="003F142F" w:rsidP="00AE66E1">
      <w:pPr>
        <w:pStyle w:val="Bullet1"/>
      </w:pPr>
      <w:r w:rsidRPr="00FC2839">
        <w:t>Computerised or centralised reservations system (CRS)</w:t>
      </w:r>
      <w:r w:rsidR="00B05604" w:rsidRPr="00FC2839">
        <w:t>.</w:t>
      </w:r>
    </w:p>
    <w:p w:rsidR="003F142F" w:rsidRPr="00FC2839" w:rsidRDefault="003F142F" w:rsidP="00E861BA">
      <w:pPr>
        <w:pStyle w:val="BodyCopy"/>
        <w:rPr>
          <w:noProof w:val="0"/>
        </w:rPr>
      </w:pPr>
      <w:r w:rsidRPr="00FC2839">
        <w:rPr>
          <w:noProof w:val="0"/>
        </w:rPr>
        <w:t xml:space="preserve">It covers systems used by tour operators when receiving and processing reservations for the supply of their product or service. </w:t>
      </w:r>
    </w:p>
    <w:p w:rsidR="003F142F" w:rsidRPr="00FC2839" w:rsidRDefault="003F142F" w:rsidP="00E861BA">
      <w:pPr>
        <w:pStyle w:val="BodyCopy"/>
        <w:rPr>
          <w:noProof w:val="0"/>
        </w:rPr>
      </w:pPr>
      <w:r w:rsidRPr="00FC2839">
        <w:rPr>
          <w:lang w:val="en-US" w:eastAsia="en-US"/>
        </w:rPr>
        <w:drawing>
          <wp:anchor distT="0" distB="0" distL="114300" distR="114300" simplePos="0" relativeHeight="251848704" behindDoc="0" locked="0" layoutInCell="1" allowOverlap="1" wp14:anchorId="2730BE9D" wp14:editId="140D64EE">
            <wp:simplePos x="0" y="0"/>
            <wp:positionH relativeFrom="column">
              <wp:posOffset>4114165</wp:posOffset>
            </wp:positionH>
            <wp:positionV relativeFrom="paragraph">
              <wp:posOffset>6350</wp:posOffset>
            </wp:positionV>
            <wp:extent cx="1352550" cy="962025"/>
            <wp:effectExtent l="19050" t="0" r="0" b="0"/>
            <wp:wrapSquare wrapText="bothSides"/>
            <wp:docPr id="136" name="Picture 1" descr="MP9003164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16490.JPG"/>
                    <pic:cNvPicPr/>
                  </pic:nvPicPr>
                  <pic:blipFill>
                    <a:blip r:embed="rId102" cstate="print"/>
                    <a:stretch>
                      <a:fillRect/>
                    </a:stretch>
                  </pic:blipFill>
                  <pic:spPr>
                    <a:xfrm>
                      <a:off x="0" y="0"/>
                      <a:ext cx="1352550" cy="962025"/>
                    </a:xfrm>
                    <a:prstGeom prst="rect">
                      <a:avLst/>
                    </a:prstGeom>
                  </pic:spPr>
                </pic:pic>
              </a:graphicData>
            </a:graphic>
          </wp:anchor>
        </w:drawing>
      </w:r>
      <w:r w:rsidRPr="00FC2839">
        <w:rPr>
          <w:noProof w:val="0"/>
        </w:rPr>
        <w:t>It also covers other industry</w:t>
      </w:r>
      <w:r w:rsidRPr="00FC2839">
        <w:rPr>
          <w:noProof w:val="0"/>
        </w:rPr>
        <w:noBreakHyphen/>
        <w:t xml:space="preserve">wide systems used by inbound tour operators, outbound tour wholesalers and meetings and events management organisations. </w:t>
      </w:r>
    </w:p>
    <w:p w:rsidR="003F142F" w:rsidRPr="00FC2839" w:rsidRDefault="003F142F" w:rsidP="00E861BA">
      <w:pPr>
        <w:pStyle w:val="BodyCopy"/>
        <w:rPr>
          <w:noProof w:val="0"/>
        </w:rPr>
      </w:pPr>
      <w:r w:rsidRPr="00FC2839">
        <w:rPr>
          <w:noProof w:val="0"/>
        </w:rPr>
        <w:t>It can equally apply to any organisation-based computerised reservations or operations system.</w:t>
      </w:r>
    </w:p>
    <w:p w:rsidR="003F142F" w:rsidRPr="00FC2839" w:rsidRDefault="003F142F" w:rsidP="00E861BA">
      <w:pPr>
        <w:pStyle w:val="BodyCopy"/>
        <w:rPr>
          <w:b/>
          <w:noProof w:val="0"/>
        </w:rPr>
      </w:pPr>
      <w:r w:rsidRPr="00FC2839">
        <w:rPr>
          <w:noProof w:val="0"/>
        </w:rPr>
        <w:t>The range and complexity of products and services and the particular reservations or operations system will vary according to the type of tourism operation.</w:t>
      </w:r>
    </w:p>
    <w:p w:rsidR="003F142F" w:rsidRPr="00FC2839" w:rsidRDefault="003F142F" w:rsidP="0069056C">
      <w:pPr>
        <w:pStyle w:val="Heading3"/>
      </w:pPr>
      <w:r w:rsidRPr="00FC2839">
        <w:t xml:space="preserve">Global Distribution System (GDS) </w:t>
      </w:r>
    </w:p>
    <w:p w:rsidR="003F142F" w:rsidRPr="00FC2839" w:rsidRDefault="003F142F" w:rsidP="00E861BA">
      <w:pPr>
        <w:pStyle w:val="BodyCopy"/>
        <w:rPr>
          <w:noProof w:val="0"/>
        </w:rPr>
      </w:pPr>
      <w:r w:rsidRPr="00FC2839">
        <w:rPr>
          <w:noProof w:val="0"/>
        </w:rPr>
        <w:t>The Global Distribution System (GDS) is an e-commerce tool introduced by airlines to facilitate the booking of flights.</w:t>
      </w:r>
    </w:p>
    <w:p w:rsidR="003F142F" w:rsidRPr="00FC2839" w:rsidRDefault="003F142F" w:rsidP="00E861BA">
      <w:pPr>
        <w:pStyle w:val="BodyCopy"/>
        <w:rPr>
          <w:noProof w:val="0"/>
        </w:rPr>
      </w:pPr>
      <w:r w:rsidRPr="00FC2839">
        <w:rPr>
          <w:noProof w:val="0"/>
        </w:rPr>
        <w:t>By definition a GDS is a computerised reservation system (CRS) in that it enables, for example, travel agencies to place bookings with travel suppliers and their booking systems via a worldwide distribution network.</w:t>
      </w:r>
    </w:p>
    <w:p w:rsidR="003F142F" w:rsidRPr="00FC2839" w:rsidRDefault="007225B2" w:rsidP="00E861BA">
      <w:pPr>
        <w:pStyle w:val="BodyCopy"/>
        <w:rPr>
          <w:noProof w:val="0"/>
        </w:rPr>
      </w:pPr>
      <w:r w:rsidRPr="00FC2839">
        <w:rPr>
          <w:lang w:val="en-US" w:eastAsia="en-US"/>
        </w:rPr>
        <w:drawing>
          <wp:anchor distT="0" distB="0" distL="114300" distR="114300" simplePos="0" relativeHeight="251849728" behindDoc="0" locked="0" layoutInCell="1" allowOverlap="1" wp14:anchorId="60E5B468" wp14:editId="6746F197">
            <wp:simplePos x="0" y="0"/>
            <wp:positionH relativeFrom="column">
              <wp:posOffset>4213225</wp:posOffset>
            </wp:positionH>
            <wp:positionV relativeFrom="paragraph">
              <wp:posOffset>196215</wp:posOffset>
            </wp:positionV>
            <wp:extent cx="1495425" cy="1088390"/>
            <wp:effectExtent l="19050" t="0" r="9525" b="0"/>
            <wp:wrapSquare wrapText="bothSides"/>
            <wp:docPr id="137" name="Picture 10" descr="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1.jpg"/>
                    <pic:cNvPicPr/>
                  </pic:nvPicPr>
                  <pic:blipFill>
                    <a:blip r:embed="rId103" cstate="print"/>
                    <a:stretch>
                      <a:fillRect/>
                    </a:stretch>
                  </pic:blipFill>
                  <pic:spPr>
                    <a:xfrm>
                      <a:off x="0" y="0"/>
                      <a:ext cx="1495425" cy="1088390"/>
                    </a:xfrm>
                    <a:prstGeom prst="rect">
                      <a:avLst/>
                    </a:prstGeom>
                  </pic:spPr>
                </pic:pic>
              </a:graphicData>
            </a:graphic>
          </wp:anchor>
        </w:drawing>
      </w:r>
      <w:r w:rsidR="003F142F" w:rsidRPr="00FC2839">
        <w:rPr>
          <w:noProof w:val="0"/>
        </w:rPr>
        <w:t>There are four major Global Distribution Systems:</w:t>
      </w:r>
    </w:p>
    <w:p w:rsidR="003F142F" w:rsidRPr="00FC2839" w:rsidRDefault="003F142F" w:rsidP="00AE66E1">
      <w:pPr>
        <w:pStyle w:val="Bullet1"/>
      </w:pPr>
      <w:r w:rsidRPr="00FC2839">
        <w:t>Amadeus</w:t>
      </w:r>
    </w:p>
    <w:p w:rsidR="003F142F" w:rsidRPr="00FC2839" w:rsidRDefault="003F142F" w:rsidP="00AE66E1">
      <w:pPr>
        <w:pStyle w:val="Bullet1"/>
      </w:pPr>
      <w:r w:rsidRPr="00FC2839">
        <w:t>Galileo</w:t>
      </w:r>
    </w:p>
    <w:p w:rsidR="003F142F" w:rsidRPr="00FC2839" w:rsidRDefault="003F142F" w:rsidP="00AE66E1">
      <w:pPr>
        <w:pStyle w:val="Bullet1"/>
      </w:pPr>
      <w:r w:rsidRPr="00FC2839">
        <w:t>Sabre</w:t>
      </w:r>
    </w:p>
    <w:p w:rsidR="003F142F" w:rsidRPr="00FC2839" w:rsidRDefault="003F142F" w:rsidP="00AE66E1">
      <w:pPr>
        <w:pStyle w:val="Bullet1"/>
      </w:pPr>
      <w:r w:rsidRPr="00FC2839">
        <w:t>Worldspan – merged with Galileo in late 2006</w:t>
      </w:r>
      <w:r w:rsidR="00A56064">
        <w:t>.</w:t>
      </w:r>
    </w:p>
    <w:p w:rsidR="00B05604" w:rsidRPr="00FC2839" w:rsidRDefault="00B05604">
      <w:pPr>
        <w:rPr>
          <w:rFonts w:ascii="Helvetica" w:eastAsia="Calibri" w:hAnsi="Helvetica" w:cs="Calibri"/>
          <w:szCs w:val="16"/>
          <w:lang w:eastAsia="ar-SA"/>
        </w:rPr>
      </w:pPr>
      <w:r w:rsidRPr="00FC2839">
        <w:rPr>
          <w:rFonts w:ascii="Helvetica" w:hAnsi="Helvetica"/>
        </w:rPr>
        <w:br w:type="page"/>
      </w:r>
    </w:p>
    <w:p w:rsidR="003F142F" w:rsidRPr="00FC2839" w:rsidRDefault="003F142F" w:rsidP="00E861BA">
      <w:pPr>
        <w:pStyle w:val="BodyCopy"/>
        <w:rPr>
          <w:noProof w:val="0"/>
        </w:rPr>
      </w:pPr>
      <w:r w:rsidRPr="00FC2839">
        <w:rPr>
          <w:noProof w:val="0"/>
        </w:rPr>
        <w:lastRenderedPageBreak/>
        <w:t>These systems enable travel agencies to:</w:t>
      </w:r>
    </w:p>
    <w:p w:rsidR="003F142F" w:rsidRPr="00FC2839" w:rsidRDefault="003F142F" w:rsidP="00AE66E1">
      <w:pPr>
        <w:pStyle w:val="Bullet1"/>
      </w:pPr>
      <w:r w:rsidRPr="00FC2839">
        <w:t>Search lowest fares for nominated destinations</w:t>
      </w:r>
    </w:p>
    <w:p w:rsidR="003F142F" w:rsidRPr="00FC2839" w:rsidRDefault="003F142F" w:rsidP="00AE66E1">
      <w:pPr>
        <w:pStyle w:val="Bullet1"/>
      </w:pPr>
      <w:r w:rsidRPr="00FC2839">
        <w:t>Automatically re-calculate fares for changed itineraries</w:t>
      </w:r>
    </w:p>
    <w:p w:rsidR="003F142F" w:rsidRPr="00FC2839" w:rsidRDefault="003F142F" w:rsidP="00AE66E1">
      <w:pPr>
        <w:pStyle w:val="Bullet1"/>
      </w:pPr>
      <w:r w:rsidRPr="00FC2839">
        <w:t>Store client data and records</w:t>
      </w:r>
    </w:p>
    <w:p w:rsidR="003F142F" w:rsidRPr="00FC2839" w:rsidRDefault="003F142F" w:rsidP="00AE66E1">
      <w:pPr>
        <w:pStyle w:val="Bullet1"/>
      </w:pPr>
      <w:r w:rsidRPr="00FC2839">
        <w:t>Access world-wide options almost instantaneously</w:t>
      </w:r>
    </w:p>
    <w:p w:rsidR="003F142F" w:rsidRPr="00FC2839" w:rsidRDefault="003F142F" w:rsidP="00AE66E1">
      <w:pPr>
        <w:pStyle w:val="Bullet1"/>
      </w:pPr>
      <w:r w:rsidRPr="00FC2839">
        <w:t>Have the capacity capable of booking:</w:t>
      </w:r>
    </w:p>
    <w:p w:rsidR="003F142F" w:rsidRPr="00FC2839" w:rsidRDefault="003F142F" w:rsidP="00AE66E1">
      <w:pPr>
        <w:pStyle w:val="Bullet2"/>
        <w:rPr>
          <w:lang w:val="en-AU"/>
        </w:rPr>
      </w:pPr>
      <w:r w:rsidRPr="00FC2839">
        <w:rPr>
          <w:lang w:val="en-AU"/>
        </w:rPr>
        <w:t>One way and roundtrip airline seats</w:t>
      </w:r>
    </w:p>
    <w:p w:rsidR="003F142F" w:rsidRPr="00FC2839" w:rsidRDefault="003F142F" w:rsidP="00AE66E1">
      <w:pPr>
        <w:pStyle w:val="Bullet2"/>
        <w:rPr>
          <w:lang w:val="en-AU"/>
        </w:rPr>
      </w:pPr>
      <w:r w:rsidRPr="00FC2839">
        <w:rPr>
          <w:lang w:val="en-AU"/>
        </w:rPr>
        <w:t>Hotel rooms</w:t>
      </w:r>
    </w:p>
    <w:p w:rsidR="003F142F" w:rsidRPr="00FC2839" w:rsidRDefault="003F142F" w:rsidP="00AE66E1">
      <w:pPr>
        <w:pStyle w:val="Bullet2"/>
        <w:rPr>
          <w:lang w:val="en-AU"/>
        </w:rPr>
      </w:pPr>
      <w:r w:rsidRPr="00FC2839">
        <w:rPr>
          <w:noProof/>
          <w:lang w:eastAsia="en-US"/>
        </w:rPr>
        <w:drawing>
          <wp:anchor distT="0" distB="0" distL="114300" distR="114300" simplePos="0" relativeHeight="251850752" behindDoc="0" locked="0" layoutInCell="1" allowOverlap="1" wp14:anchorId="27AF18B4" wp14:editId="03538BFC">
            <wp:simplePos x="0" y="0"/>
            <wp:positionH relativeFrom="column">
              <wp:posOffset>3794760</wp:posOffset>
            </wp:positionH>
            <wp:positionV relativeFrom="paragraph">
              <wp:posOffset>59055</wp:posOffset>
            </wp:positionV>
            <wp:extent cx="1678940" cy="1117600"/>
            <wp:effectExtent l="19050" t="0" r="0" b="0"/>
            <wp:wrapSquare wrapText="bothSides"/>
            <wp:docPr id="138" name="Picture 14" descr="MP9004003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317.JPG"/>
                    <pic:cNvPicPr/>
                  </pic:nvPicPr>
                  <pic:blipFill>
                    <a:blip r:embed="rId104" cstate="print"/>
                    <a:stretch>
                      <a:fillRect/>
                    </a:stretch>
                  </pic:blipFill>
                  <pic:spPr>
                    <a:xfrm>
                      <a:off x="0" y="0"/>
                      <a:ext cx="1678940" cy="1117600"/>
                    </a:xfrm>
                    <a:prstGeom prst="rect">
                      <a:avLst/>
                    </a:prstGeom>
                  </pic:spPr>
                </pic:pic>
              </a:graphicData>
            </a:graphic>
          </wp:anchor>
        </w:drawing>
      </w:r>
      <w:r w:rsidRPr="00FC2839">
        <w:rPr>
          <w:lang w:val="en-AU"/>
        </w:rPr>
        <w:t>Rental cars</w:t>
      </w:r>
    </w:p>
    <w:p w:rsidR="003F142F" w:rsidRPr="00FC2839" w:rsidRDefault="003F142F" w:rsidP="00AE66E1">
      <w:pPr>
        <w:pStyle w:val="Bullet2"/>
        <w:rPr>
          <w:lang w:val="en-AU"/>
        </w:rPr>
      </w:pPr>
      <w:r w:rsidRPr="00FC2839">
        <w:rPr>
          <w:lang w:val="en-AU"/>
        </w:rPr>
        <w:t>Tours</w:t>
      </w:r>
    </w:p>
    <w:p w:rsidR="003F142F" w:rsidRPr="00FC2839" w:rsidRDefault="003F142F" w:rsidP="00AE66E1">
      <w:pPr>
        <w:pStyle w:val="Bullet2"/>
        <w:rPr>
          <w:lang w:val="en-AU"/>
        </w:rPr>
      </w:pPr>
      <w:r w:rsidRPr="00FC2839">
        <w:rPr>
          <w:lang w:val="en-AU"/>
        </w:rPr>
        <w:t>Cruises</w:t>
      </w:r>
    </w:p>
    <w:p w:rsidR="003F142F" w:rsidRPr="00FC2839" w:rsidRDefault="003F142F" w:rsidP="00AE66E1">
      <w:pPr>
        <w:pStyle w:val="Bullet2"/>
        <w:rPr>
          <w:lang w:val="en-AU"/>
        </w:rPr>
      </w:pPr>
      <w:r w:rsidRPr="00FC2839">
        <w:rPr>
          <w:lang w:val="en-AU"/>
        </w:rPr>
        <w:t>Bus and rail tickets</w:t>
      </w:r>
    </w:p>
    <w:p w:rsidR="003F142F" w:rsidRPr="00FC2839" w:rsidRDefault="003F142F" w:rsidP="00AE66E1">
      <w:pPr>
        <w:pStyle w:val="Bullet2"/>
        <w:rPr>
          <w:lang w:val="en-AU"/>
        </w:rPr>
      </w:pPr>
      <w:r w:rsidRPr="00FC2839">
        <w:rPr>
          <w:lang w:val="en-AU"/>
        </w:rPr>
        <w:t>Insurance</w:t>
      </w:r>
    </w:p>
    <w:p w:rsidR="003F142F" w:rsidRPr="00FC2839" w:rsidRDefault="003F142F" w:rsidP="00AE66E1">
      <w:pPr>
        <w:pStyle w:val="Bullet2"/>
        <w:rPr>
          <w:lang w:val="en-AU"/>
        </w:rPr>
      </w:pPr>
      <w:r w:rsidRPr="00FC2839">
        <w:rPr>
          <w:lang w:val="en-AU"/>
        </w:rPr>
        <w:t>Limousines</w:t>
      </w:r>
    </w:p>
    <w:p w:rsidR="003F142F" w:rsidRPr="00FC2839" w:rsidRDefault="003F142F" w:rsidP="00AE66E1">
      <w:pPr>
        <w:pStyle w:val="Bullet2"/>
        <w:rPr>
          <w:lang w:val="en-AU"/>
        </w:rPr>
      </w:pPr>
      <w:r w:rsidRPr="00FC2839">
        <w:rPr>
          <w:lang w:val="en-AU"/>
        </w:rPr>
        <w:t>Event and theatre tickets</w:t>
      </w:r>
    </w:p>
    <w:p w:rsidR="003F142F" w:rsidRPr="00FC2839" w:rsidRDefault="003F142F" w:rsidP="00AE66E1">
      <w:pPr>
        <w:pStyle w:val="Bullet2"/>
        <w:rPr>
          <w:lang w:val="en-AU"/>
        </w:rPr>
      </w:pPr>
      <w:r w:rsidRPr="00FC2839">
        <w:rPr>
          <w:lang w:val="en-AU"/>
        </w:rPr>
        <w:t>Dining reservations</w:t>
      </w:r>
      <w:r w:rsidR="00B05604" w:rsidRPr="00FC2839">
        <w:rPr>
          <w:lang w:val="en-AU"/>
        </w:rPr>
        <w:t>.</w:t>
      </w:r>
    </w:p>
    <w:p w:rsidR="003F142F" w:rsidRPr="00FC2839" w:rsidRDefault="003F142F" w:rsidP="0069056C">
      <w:pPr>
        <w:pStyle w:val="Heading3"/>
      </w:pPr>
      <w:r w:rsidRPr="00FC2839">
        <w:t xml:space="preserve">Computerised reservation systems (CRS) </w:t>
      </w:r>
    </w:p>
    <w:p w:rsidR="003F142F" w:rsidRPr="00FC2839" w:rsidRDefault="003F142F" w:rsidP="00E861BA">
      <w:pPr>
        <w:pStyle w:val="BodyCopy"/>
        <w:rPr>
          <w:noProof w:val="0"/>
        </w:rPr>
      </w:pPr>
      <w:r w:rsidRPr="00FC2839">
        <w:rPr>
          <w:noProof w:val="0"/>
        </w:rPr>
        <w:t>There are many computerised reservation systems (CRS) in use today and while they all provide similar functions, menus, sub-menus, options, reports, statistics and accounting facilities the individual programs are all unique.</w:t>
      </w:r>
    </w:p>
    <w:p w:rsidR="003F142F" w:rsidRPr="00FC2839" w:rsidRDefault="003F142F" w:rsidP="00E861BA">
      <w:pPr>
        <w:pStyle w:val="BodyCopy"/>
        <w:rPr>
          <w:noProof w:val="0"/>
        </w:rPr>
      </w:pPr>
      <w:r w:rsidRPr="00FC2839">
        <w:rPr>
          <w:noProof w:val="0"/>
        </w:rPr>
        <w:t>This means that the specific operational aspects of each CRS will differ, including:</w:t>
      </w:r>
    </w:p>
    <w:p w:rsidR="003F142F" w:rsidRPr="00FC2839" w:rsidRDefault="003F142F" w:rsidP="00AE66E1">
      <w:pPr>
        <w:pStyle w:val="Bullet1"/>
      </w:pPr>
      <w:r w:rsidRPr="00FC2839">
        <w:t>The way you log on</w:t>
      </w:r>
    </w:p>
    <w:p w:rsidR="003F142F" w:rsidRPr="00FC2839" w:rsidRDefault="003F142F" w:rsidP="00AE66E1">
      <w:pPr>
        <w:pStyle w:val="Bullet1"/>
      </w:pPr>
      <w:r w:rsidRPr="00FC2839">
        <w:t>The terminology used</w:t>
      </w:r>
    </w:p>
    <w:p w:rsidR="003F142F" w:rsidRPr="00FC2839" w:rsidRDefault="003F142F" w:rsidP="00AE66E1">
      <w:pPr>
        <w:pStyle w:val="Bullet1"/>
      </w:pPr>
      <w:r w:rsidRPr="00FC2839">
        <w:t>The classifications provided for</w:t>
      </w:r>
    </w:p>
    <w:p w:rsidR="003F142F" w:rsidRPr="00FC2839" w:rsidRDefault="003F142F" w:rsidP="00AE66E1">
      <w:pPr>
        <w:pStyle w:val="Bullet1"/>
      </w:pPr>
      <w:r w:rsidRPr="00FC2839">
        <w:t>How you enter guest information</w:t>
      </w:r>
    </w:p>
    <w:p w:rsidR="003F142F" w:rsidRPr="00FC2839" w:rsidRDefault="003F142F" w:rsidP="00AE66E1">
      <w:pPr>
        <w:pStyle w:val="Bullet1"/>
      </w:pPr>
      <w:r w:rsidRPr="00FC2839">
        <w:t>Move between screens</w:t>
      </w:r>
    </w:p>
    <w:p w:rsidR="003F142F" w:rsidRPr="00FC2839" w:rsidRDefault="003F142F" w:rsidP="00AE66E1">
      <w:pPr>
        <w:pStyle w:val="Bullet1"/>
      </w:pPr>
      <w:r w:rsidRPr="00FC2839">
        <w:t>Create new files</w:t>
      </w:r>
    </w:p>
    <w:p w:rsidR="003F142F" w:rsidRPr="00FC2839" w:rsidRDefault="003F142F" w:rsidP="00AE66E1">
      <w:pPr>
        <w:pStyle w:val="Bullet1"/>
      </w:pPr>
      <w:r w:rsidRPr="00FC2839">
        <w:t>Manipulate information</w:t>
      </w:r>
    </w:p>
    <w:p w:rsidR="003F142F" w:rsidRPr="00FC2839" w:rsidRDefault="003F142F" w:rsidP="00AE66E1">
      <w:pPr>
        <w:pStyle w:val="Bullet1"/>
      </w:pPr>
      <w:r w:rsidRPr="00FC2839">
        <w:t>Modify and retrieve booking</w:t>
      </w:r>
    </w:p>
    <w:p w:rsidR="003F142F" w:rsidRPr="00FC2839" w:rsidRDefault="003F142F" w:rsidP="00AE66E1">
      <w:pPr>
        <w:pStyle w:val="Bullet1"/>
      </w:pPr>
      <w:r w:rsidRPr="00FC2839">
        <w:t xml:space="preserve">Print accounts and </w:t>
      </w:r>
      <w:r w:rsidR="007D40D3" w:rsidRPr="00FC2839">
        <w:t>reports.</w:t>
      </w:r>
    </w:p>
    <w:p w:rsidR="000E11F4" w:rsidRPr="00FC2839" w:rsidRDefault="000E11F4">
      <w:pPr>
        <w:rPr>
          <w:rFonts w:ascii="Helvetica" w:eastAsiaTheme="majorEastAsia" w:hAnsi="Helvetica" w:cstheme="majorBidi"/>
          <w:b/>
          <w:bCs/>
        </w:rPr>
      </w:pPr>
      <w:r w:rsidRPr="00FC2839">
        <w:rPr>
          <w:rFonts w:ascii="Helvetica" w:hAnsi="Helvetica"/>
        </w:rPr>
        <w:br w:type="page"/>
      </w:r>
    </w:p>
    <w:p w:rsidR="003F142F" w:rsidRPr="00FC2839" w:rsidRDefault="003F142F" w:rsidP="007225B2">
      <w:pPr>
        <w:pStyle w:val="BodyCopyBold"/>
        <w:rPr>
          <w:noProof w:val="0"/>
        </w:rPr>
      </w:pPr>
      <w:r w:rsidRPr="00FC2839">
        <w:rPr>
          <w:noProof w:val="0"/>
        </w:rPr>
        <w:lastRenderedPageBreak/>
        <w:t>Benefits of a computerised reservation system</w:t>
      </w:r>
    </w:p>
    <w:p w:rsidR="003F142F" w:rsidRPr="00FC2839" w:rsidRDefault="003F142F" w:rsidP="00E861BA">
      <w:pPr>
        <w:pStyle w:val="BodyCopy"/>
        <w:rPr>
          <w:noProof w:val="0"/>
        </w:rPr>
      </w:pPr>
      <w:r w:rsidRPr="00FC2839">
        <w:rPr>
          <w:noProof w:val="0"/>
        </w:rPr>
        <w:t>Benefits of using a CRS include:</w:t>
      </w:r>
    </w:p>
    <w:p w:rsidR="003F142F" w:rsidRPr="00FC2839" w:rsidRDefault="003F142F" w:rsidP="00557D48">
      <w:pPr>
        <w:pStyle w:val="Bullet1"/>
      </w:pPr>
      <w:r w:rsidRPr="00FC2839">
        <w:t>Speedier processing of requests and bookings, ticketing and quotations</w:t>
      </w:r>
    </w:p>
    <w:p w:rsidR="003F142F" w:rsidRPr="00FC2839" w:rsidRDefault="003F142F" w:rsidP="00557D48">
      <w:pPr>
        <w:pStyle w:val="Bullet1"/>
      </w:pPr>
      <w:r w:rsidRPr="00FC2839">
        <w:t>Central location of information, after data has been initially loaded onto the system, immediate access to comprehensive information on clients and allied reservation details are available through links via one screen; examples include:</w:t>
      </w:r>
    </w:p>
    <w:p w:rsidR="003F142F" w:rsidRPr="00FC2839" w:rsidRDefault="00557D48" w:rsidP="00557D48">
      <w:pPr>
        <w:pStyle w:val="Bullet2"/>
        <w:rPr>
          <w:lang w:val="en-AU"/>
        </w:rPr>
      </w:pPr>
      <w:r w:rsidRPr="00FC2839">
        <w:rPr>
          <w:lang w:val="en-AU"/>
        </w:rPr>
        <w:t>Destination informa</w:t>
      </w:r>
      <w:r w:rsidR="003F142F" w:rsidRPr="00FC2839">
        <w:rPr>
          <w:lang w:val="en-AU"/>
        </w:rPr>
        <w:t>tion, currency, weather, attractions, transport options, languages, time zone</w:t>
      </w:r>
    </w:p>
    <w:p w:rsidR="003F142F" w:rsidRPr="00FC2839" w:rsidRDefault="003F142F" w:rsidP="00557D48">
      <w:pPr>
        <w:pStyle w:val="Bullet2"/>
        <w:rPr>
          <w:lang w:val="en-AU"/>
        </w:rPr>
      </w:pPr>
      <w:r w:rsidRPr="00FC2839">
        <w:rPr>
          <w:noProof/>
          <w:lang w:eastAsia="en-US"/>
        </w:rPr>
        <w:drawing>
          <wp:anchor distT="0" distB="0" distL="114300" distR="114300" simplePos="0" relativeHeight="251851776" behindDoc="0" locked="0" layoutInCell="1" allowOverlap="1" wp14:anchorId="372DE6D0" wp14:editId="76FC901B">
            <wp:simplePos x="0" y="0"/>
            <wp:positionH relativeFrom="column">
              <wp:posOffset>3958590</wp:posOffset>
            </wp:positionH>
            <wp:positionV relativeFrom="paragraph">
              <wp:posOffset>92710</wp:posOffset>
            </wp:positionV>
            <wp:extent cx="1381125" cy="2057400"/>
            <wp:effectExtent l="19050" t="0" r="9525" b="0"/>
            <wp:wrapSquare wrapText="bothSides"/>
            <wp:docPr id="140" name="Picture 15" descr="MP900403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3131.JPG"/>
                    <pic:cNvPicPr/>
                  </pic:nvPicPr>
                  <pic:blipFill>
                    <a:blip r:embed="rId105" cstate="print"/>
                    <a:stretch>
                      <a:fillRect/>
                    </a:stretch>
                  </pic:blipFill>
                  <pic:spPr>
                    <a:xfrm>
                      <a:off x="0" y="0"/>
                      <a:ext cx="1381125" cy="2057400"/>
                    </a:xfrm>
                    <a:prstGeom prst="rect">
                      <a:avLst/>
                    </a:prstGeom>
                  </pic:spPr>
                </pic:pic>
              </a:graphicData>
            </a:graphic>
          </wp:anchor>
        </w:drawing>
      </w:r>
      <w:r w:rsidRPr="00FC2839">
        <w:rPr>
          <w:lang w:val="en-AU"/>
        </w:rPr>
        <w:t>costs of any product/service, including options, packages, deals, special offers and conditions</w:t>
      </w:r>
    </w:p>
    <w:p w:rsidR="003F142F" w:rsidRPr="00FC2839" w:rsidRDefault="00557D48" w:rsidP="00557D48">
      <w:pPr>
        <w:pStyle w:val="Bullet2"/>
        <w:rPr>
          <w:lang w:val="en-AU"/>
        </w:rPr>
      </w:pPr>
      <w:r w:rsidRPr="00FC2839">
        <w:rPr>
          <w:lang w:val="en-AU"/>
        </w:rPr>
        <w:t>Airfares, including full flight details such as departure times, flight times, ai</w:t>
      </w:r>
      <w:r w:rsidR="003F142F" w:rsidRPr="00FC2839">
        <w:rPr>
          <w:lang w:val="en-AU"/>
        </w:rPr>
        <w:t xml:space="preserve">rcraft configuration, aircraft type/details </w:t>
      </w:r>
    </w:p>
    <w:p w:rsidR="003F142F" w:rsidRPr="00FC2839" w:rsidRDefault="00557D48" w:rsidP="00557D48">
      <w:pPr>
        <w:pStyle w:val="Bullet2"/>
        <w:rPr>
          <w:lang w:val="en-AU"/>
        </w:rPr>
      </w:pPr>
      <w:r w:rsidRPr="00FC2839">
        <w:rPr>
          <w:lang w:val="en-AU"/>
        </w:rPr>
        <w:t>Airport taxes, application, amount/s and whether included or additional</w:t>
      </w:r>
    </w:p>
    <w:p w:rsidR="003F142F" w:rsidRPr="00FC2839" w:rsidRDefault="00557D48" w:rsidP="00557D48">
      <w:pPr>
        <w:pStyle w:val="Bullet2"/>
        <w:rPr>
          <w:lang w:val="en-AU"/>
        </w:rPr>
      </w:pPr>
      <w:r w:rsidRPr="00FC2839">
        <w:rPr>
          <w:lang w:val="en-AU"/>
        </w:rPr>
        <w:t>Availability of products or services, including information such as minimum stay/quantities, seasonal price fluctuations, peak and low time</w:t>
      </w:r>
      <w:r w:rsidR="003F142F" w:rsidRPr="00FC2839">
        <w:rPr>
          <w:lang w:val="en-AU"/>
        </w:rPr>
        <w:t>s</w:t>
      </w:r>
    </w:p>
    <w:p w:rsidR="003F142F" w:rsidRPr="00FC2839" w:rsidRDefault="00557D48" w:rsidP="00557D48">
      <w:pPr>
        <w:pStyle w:val="Bullet2"/>
        <w:rPr>
          <w:lang w:val="en-AU"/>
        </w:rPr>
      </w:pPr>
      <w:r w:rsidRPr="00FC2839">
        <w:rPr>
          <w:lang w:val="en-AU"/>
        </w:rPr>
        <w:t>Vehicle details, including details about engine capacity, seating, options, rear or front wheel drive</w:t>
      </w:r>
    </w:p>
    <w:p w:rsidR="003F142F" w:rsidRPr="00FC2839" w:rsidRDefault="00557D48" w:rsidP="00557D48">
      <w:pPr>
        <w:pStyle w:val="Bullet2"/>
        <w:rPr>
          <w:lang w:val="en-AU"/>
        </w:rPr>
      </w:pPr>
      <w:r w:rsidRPr="00FC2839">
        <w:rPr>
          <w:lang w:val="en-AU"/>
        </w:rPr>
        <w:t>Touring inclusions, describing the ‘side’ trips, cruises, transfers, meals, upgrades, visits and experiences included in the price</w:t>
      </w:r>
    </w:p>
    <w:p w:rsidR="003F142F" w:rsidRPr="00FC2839" w:rsidRDefault="00557D48" w:rsidP="00557D48">
      <w:pPr>
        <w:pStyle w:val="Bullet2"/>
        <w:rPr>
          <w:lang w:val="en-AU"/>
        </w:rPr>
      </w:pPr>
      <w:r w:rsidRPr="00FC2839">
        <w:rPr>
          <w:lang w:val="en-AU"/>
        </w:rPr>
        <w:t xml:space="preserve">Product information, </w:t>
      </w:r>
      <w:r w:rsidR="003F142F" w:rsidRPr="00FC2839">
        <w:rPr>
          <w:lang w:val="en-AU"/>
        </w:rPr>
        <w:t xml:space="preserve">providing extensive detail about a wide range of products and services such as brand names, styles, </w:t>
      </w:r>
      <w:r w:rsidR="007D40D3" w:rsidRPr="00FC2839">
        <w:rPr>
          <w:lang w:val="en-AU"/>
        </w:rPr>
        <w:t>colour</w:t>
      </w:r>
      <w:r w:rsidR="003F142F" w:rsidRPr="00FC2839">
        <w:rPr>
          <w:lang w:val="en-AU"/>
        </w:rPr>
        <w:t>, dimensions, weight, options</w:t>
      </w:r>
    </w:p>
    <w:p w:rsidR="003F142F" w:rsidRPr="00FC2839" w:rsidRDefault="00557D48" w:rsidP="00557D48">
      <w:pPr>
        <w:pStyle w:val="Bullet2"/>
        <w:rPr>
          <w:lang w:val="en-AU"/>
        </w:rPr>
      </w:pPr>
      <w:r w:rsidRPr="00FC2839">
        <w:rPr>
          <w:lang w:val="en-AU"/>
        </w:rPr>
        <w:t>Payment requirements, explaining the deposit and full amount, payment options, due date and refund conditions</w:t>
      </w:r>
    </w:p>
    <w:p w:rsidR="003F142F" w:rsidRPr="00FC2839" w:rsidRDefault="00557D48" w:rsidP="00557D48">
      <w:pPr>
        <w:pStyle w:val="Bullet2"/>
        <w:rPr>
          <w:lang w:val="en-AU"/>
        </w:rPr>
      </w:pPr>
      <w:r w:rsidRPr="00FC2839">
        <w:rPr>
          <w:lang w:val="en-AU"/>
        </w:rPr>
        <w:t>Health reco</w:t>
      </w:r>
      <w:r w:rsidR="003F142F" w:rsidRPr="00FC2839">
        <w:rPr>
          <w:lang w:val="en-AU"/>
        </w:rPr>
        <w:t>mmendations/pre-requisites, bookings such as action holidays, require a certain level of health/fitness of participants</w:t>
      </w:r>
    </w:p>
    <w:p w:rsidR="003F142F" w:rsidRPr="00FC2839" w:rsidRDefault="00557D48" w:rsidP="00557D48">
      <w:pPr>
        <w:pStyle w:val="Bullet2"/>
        <w:rPr>
          <w:lang w:val="en-AU"/>
        </w:rPr>
      </w:pPr>
      <w:r w:rsidRPr="00FC2839">
        <w:rPr>
          <w:lang w:val="en-AU"/>
        </w:rPr>
        <w:t xml:space="preserve">Customs and immigrations, detailing the items that must be declared, the legal movement of items between countries and the </w:t>
      </w:r>
      <w:r w:rsidR="003F142F" w:rsidRPr="00FC2839">
        <w:rPr>
          <w:lang w:val="en-AU"/>
        </w:rPr>
        <w:t>requirements and limitations that apply to passports, visas and permits</w:t>
      </w:r>
    </w:p>
    <w:p w:rsidR="003F142F" w:rsidRPr="00FC2839" w:rsidRDefault="003F142F" w:rsidP="00557D48">
      <w:pPr>
        <w:pStyle w:val="Bullet1"/>
      </w:pPr>
      <w:r w:rsidRPr="00FC2839">
        <w:t>Integration with web-based/online booking systems</w:t>
      </w:r>
    </w:p>
    <w:p w:rsidR="003F142F" w:rsidRPr="00FC2839" w:rsidRDefault="003F142F" w:rsidP="00557D48">
      <w:pPr>
        <w:pStyle w:val="Bullet1"/>
      </w:pPr>
      <w:r w:rsidRPr="00FC2839">
        <w:t>Allowing multiple uses and multiple sites</w:t>
      </w:r>
    </w:p>
    <w:p w:rsidR="003F142F" w:rsidRPr="00FC2839" w:rsidRDefault="003F142F" w:rsidP="00557D48">
      <w:pPr>
        <w:pStyle w:val="Bullet1"/>
      </w:pPr>
      <w:r w:rsidRPr="00FC2839">
        <w:t>Preserving privacy and confidentiality through passwords, operator only designations and system administrator status</w:t>
      </w:r>
    </w:p>
    <w:p w:rsidR="003F142F" w:rsidRPr="00FC2839" w:rsidRDefault="003F142F" w:rsidP="00557D48">
      <w:pPr>
        <w:pStyle w:val="Bullet1"/>
      </w:pPr>
      <w:r w:rsidRPr="00FC2839">
        <w:t>Allowing pre-set limits/allocations/changes, such as dates, times, maximum room numbers, maximum bookings to be programmed into the system</w:t>
      </w:r>
      <w:r w:rsidR="007225B2" w:rsidRPr="00FC2839">
        <w:t>.</w:t>
      </w:r>
    </w:p>
    <w:p w:rsidR="000E11F4" w:rsidRPr="00FC2839" w:rsidRDefault="000E11F4">
      <w:pPr>
        <w:rPr>
          <w:rFonts w:ascii="Helvetica" w:eastAsiaTheme="majorEastAsia" w:hAnsi="Helvetica" w:cstheme="majorBidi"/>
          <w:b/>
          <w:bCs/>
        </w:rPr>
      </w:pPr>
      <w:r w:rsidRPr="00FC2839">
        <w:rPr>
          <w:rFonts w:ascii="Helvetica" w:hAnsi="Helvetica"/>
        </w:rPr>
        <w:br w:type="page"/>
      </w:r>
    </w:p>
    <w:p w:rsidR="003F142F" w:rsidRPr="00FC2839" w:rsidRDefault="003F142F" w:rsidP="007225B2">
      <w:pPr>
        <w:pStyle w:val="BodyCopyBold"/>
        <w:rPr>
          <w:noProof w:val="0"/>
        </w:rPr>
      </w:pPr>
      <w:r w:rsidRPr="00FC2839">
        <w:rPr>
          <w:noProof w:val="0"/>
        </w:rPr>
        <w:lastRenderedPageBreak/>
        <w:t>Barriers of a computerised reservation system</w:t>
      </w:r>
    </w:p>
    <w:p w:rsidR="003F142F" w:rsidRPr="00FC2839" w:rsidRDefault="003F142F" w:rsidP="00E861BA">
      <w:pPr>
        <w:pStyle w:val="BodyCopy"/>
        <w:rPr>
          <w:noProof w:val="0"/>
        </w:rPr>
      </w:pPr>
      <w:r w:rsidRPr="00FC2839">
        <w:rPr>
          <w:noProof w:val="0"/>
        </w:rPr>
        <w:t>Barriers of a CRS include:</w:t>
      </w:r>
    </w:p>
    <w:p w:rsidR="003F142F" w:rsidRPr="00FC2839" w:rsidRDefault="003F142F" w:rsidP="00557D48">
      <w:pPr>
        <w:pStyle w:val="Bullet1"/>
      </w:pPr>
      <w:r w:rsidRPr="00FC2839">
        <w:t>Cost of initial establishment</w:t>
      </w:r>
    </w:p>
    <w:p w:rsidR="003F142F" w:rsidRPr="00FC2839" w:rsidRDefault="003F142F" w:rsidP="00557D48">
      <w:pPr>
        <w:pStyle w:val="Bullet1"/>
      </w:pPr>
      <w:r w:rsidRPr="00FC2839">
        <w:rPr>
          <w:noProof/>
          <w:lang w:val="en-US"/>
        </w:rPr>
        <w:drawing>
          <wp:anchor distT="0" distB="0" distL="114300" distR="114300" simplePos="0" relativeHeight="251852800" behindDoc="0" locked="0" layoutInCell="1" allowOverlap="1" wp14:anchorId="523144C8" wp14:editId="472898ED">
            <wp:simplePos x="0" y="0"/>
            <wp:positionH relativeFrom="column">
              <wp:posOffset>3981450</wp:posOffset>
            </wp:positionH>
            <wp:positionV relativeFrom="paragraph">
              <wp:posOffset>186690</wp:posOffset>
            </wp:positionV>
            <wp:extent cx="1443990" cy="962025"/>
            <wp:effectExtent l="19050" t="0" r="3810" b="0"/>
            <wp:wrapSquare wrapText="bothSides"/>
            <wp:docPr id="141" name="Picture 16" descr="MP9003994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432.JPG"/>
                    <pic:cNvPicPr/>
                  </pic:nvPicPr>
                  <pic:blipFill>
                    <a:blip r:embed="rId106" cstate="print"/>
                    <a:stretch>
                      <a:fillRect/>
                    </a:stretch>
                  </pic:blipFill>
                  <pic:spPr>
                    <a:xfrm>
                      <a:off x="0" y="0"/>
                      <a:ext cx="1443990" cy="962025"/>
                    </a:xfrm>
                    <a:prstGeom prst="rect">
                      <a:avLst/>
                    </a:prstGeom>
                  </pic:spPr>
                </pic:pic>
              </a:graphicData>
            </a:graphic>
          </wp:anchor>
        </w:drawing>
      </w:r>
      <w:r w:rsidRPr="00FC2839">
        <w:t>Training of staff</w:t>
      </w:r>
    </w:p>
    <w:p w:rsidR="003F142F" w:rsidRPr="00FC2839" w:rsidRDefault="003F142F" w:rsidP="00557D48">
      <w:pPr>
        <w:pStyle w:val="Bullet1"/>
      </w:pPr>
      <w:r w:rsidRPr="00FC2839">
        <w:t>System breakdowns and malfunctions</w:t>
      </w:r>
    </w:p>
    <w:p w:rsidR="003F142F" w:rsidRPr="00FC2839" w:rsidRDefault="003F142F" w:rsidP="00557D48">
      <w:pPr>
        <w:pStyle w:val="Bullet1"/>
      </w:pPr>
      <w:r w:rsidRPr="00FC2839">
        <w:t>Need for system back-ups, system maintenance and system updates</w:t>
      </w:r>
    </w:p>
    <w:p w:rsidR="003F142F" w:rsidRPr="00FC2839" w:rsidRDefault="003F142F" w:rsidP="00557D48">
      <w:pPr>
        <w:pStyle w:val="Bullet1"/>
      </w:pPr>
      <w:r w:rsidRPr="00FC2839">
        <w:t>Discrepancies occurring between properties operating a manual reservation system and the computer</w:t>
      </w:r>
      <w:r w:rsidR="00D44795">
        <w:t>is</w:t>
      </w:r>
      <w:r w:rsidRPr="00FC2839">
        <w:t>ed reservations system</w:t>
      </w:r>
    </w:p>
    <w:p w:rsidR="003F142F" w:rsidRPr="00FC2839" w:rsidRDefault="003F142F" w:rsidP="00557D48">
      <w:pPr>
        <w:pStyle w:val="Bullet1"/>
      </w:pPr>
      <w:r w:rsidRPr="00FC2839">
        <w:t>Operational staff tend to focus on the screen/system as opposed to being customer-focused</w:t>
      </w:r>
      <w:r w:rsidR="007225B2" w:rsidRPr="00FC2839">
        <w:t>.</w:t>
      </w:r>
    </w:p>
    <w:p w:rsidR="00227916" w:rsidRPr="00FC2839" w:rsidRDefault="003F142F" w:rsidP="00E861BA">
      <w:pPr>
        <w:pStyle w:val="BodyCopy"/>
        <w:rPr>
          <w:noProof w:val="0"/>
        </w:rPr>
      </w:pPr>
      <w:r w:rsidRPr="00FC2839">
        <w:rPr>
          <w:noProof w:val="0"/>
        </w:rPr>
        <w:t>It is quite clear to see that there are many reasons why many tourism organisations will use a CRS system to help them manage their businesses.</w:t>
      </w:r>
    </w:p>
    <w:p w:rsidR="00062F1B" w:rsidRPr="00FC2839" w:rsidRDefault="00062F1B" w:rsidP="00062F1B">
      <w:pPr>
        <w:autoSpaceDE w:val="0"/>
        <w:autoSpaceDN w:val="0"/>
        <w:adjustRightInd w:val="0"/>
        <w:spacing w:before="80" w:after="120" w:line="240" w:lineRule="auto"/>
        <w:rPr>
          <w:rFonts w:ascii="Helvetica" w:hAnsi="Helvetica" w:cs="Chevin-DemiBold"/>
          <w:b/>
          <w:bCs/>
          <w:i/>
          <w:sz w:val="32"/>
          <w:szCs w:val="32"/>
        </w:rPr>
      </w:pPr>
      <w:r w:rsidRPr="00FC2839">
        <w:rPr>
          <w:rFonts w:ascii="Helvetica" w:hAnsi="Helvetica" w:cs="Chevin-DemiBold"/>
          <w:b/>
          <w:bCs/>
          <w:i/>
          <w:noProof/>
          <w:sz w:val="32"/>
          <w:szCs w:val="32"/>
          <w:lang w:val="en-US" w:eastAsia="en-US"/>
        </w:rPr>
        <w:drawing>
          <wp:anchor distT="0" distB="0" distL="114300" distR="114300" simplePos="0" relativeHeight="251896832" behindDoc="0" locked="0" layoutInCell="1" allowOverlap="1" wp14:anchorId="7B7FA7FE" wp14:editId="6B5CAAB1">
            <wp:simplePos x="0" y="0"/>
            <wp:positionH relativeFrom="column">
              <wp:posOffset>-95250</wp:posOffset>
            </wp:positionH>
            <wp:positionV relativeFrom="paragraph">
              <wp:posOffset>171450</wp:posOffset>
            </wp:positionV>
            <wp:extent cx="647700" cy="628650"/>
            <wp:effectExtent l="19050" t="0" r="0" b="0"/>
            <wp:wrapSquare wrapText="bothSides"/>
            <wp:docPr id="32"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062F1B" w:rsidRPr="00FC2839" w:rsidRDefault="00062F1B" w:rsidP="00062F1B">
      <w:pPr>
        <w:autoSpaceDE w:val="0"/>
        <w:autoSpaceDN w:val="0"/>
        <w:adjustRightInd w:val="0"/>
        <w:spacing w:before="80" w:after="120" w:line="240" w:lineRule="auto"/>
        <w:rPr>
          <w:rFonts w:ascii="Helvetica" w:hAnsi="Helvetica" w:cs="Chevin-DemiBold"/>
          <w:b/>
          <w:i/>
          <w:sz w:val="32"/>
          <w:szCs w:val="32"/>
        </w:rPr>
      </w:pPr>
      <w:r w:rsidRPr="00FC2839">
        <w:rPr>
          <w:rFonts w:ascii="Helvetica" w:hAnsi="Helvetica" w:cs="Chevin-DemiBold"/>
          <w:b/>
          <w:bCs/>
          <w:i/>
          <w:sz w:val="32"/>
          <w:szCs w:val="32"/>
        </w:rPr>
        <w:t xml:space="preserve">Activity 7 - Identify business computer system </w:t>
      </w:r>
      <w:r w:rsidRPr="00FC2839">
        <w:rPr>
          <w:rFonts w:ascii="Helvetica" w:hAnsi="Helvetica" w:cs="Chevin-DemiBold"/>
          <w:b/>
          <w:bCs/>
          <w:i/>
          <w:sz w:val="32"/>
          <w:szCs w:val="32"/>
          <w:u w:val="single"/>
        </w:rPr>
        <w:t>software</w:t>
      </w:r>
      <w:r w:rsidRPr="00FC2839">
        <w:rPr>
          <w:rFonts w:ascii="Helvetica" w:hAnsi="Helvetica" w:cs="Chevin-DemiBold"/>
          <w:b/>
          <w:bCs/>
          <w:i/>
          <w:sz w:val="32"/>
          <w:szCs w:val="32"/>
        </w:rPr>
        <w:t xml:space="preserve"> </w:t>
      </w:r>
      <w:r w:rsidR="000E11F4" w:rsidRPr="00FC2839">
        <w:rPr>
          <w:rFonts w:ascii="Helvetica" w:hAnsi="Helvetica" w:cs="Chevin-DemiBold"/>
          <w:b/>
          <w:bCs/>
          <w:i/>
          <w:sz w:val="32"/>
          <w:szCs w:val="32"/>
        </w:rPr>
        <w:t>assets</w:t>
      </w:r>
    </w:p>
    <w:p w:rsidR="00062F1B" w:rsidRPr="00FC2839" w:rsidRDefault="0039142C" w:rsidP="00062F1B">
      <w:pPr>
        <w:autoSpaceDE w:val="0"/>
        <w:autoSpaceDN w:val="0"/>
        <w:adjustRightInd w:val="0"/>
        <w:snapToGrid w:val="0"/>
        <w:spacing w:before="80" w:after="120" w:line="240" w:lineRule="auto"/>
        <w:rPr>
          <w:rFonts w:ascii="Helvetica" w:hAnsi="Helvetica"/>
        </w:rPr>
      </w:pPr>
      <w:r w:rsidRPr="00FC2839">
        <w:rPr>
          <w:rFonts w:ascii="Helvetica" w:hAnsi="Helvetica"/>
          <w:noProof/>
          <w:lang w:val="en-US" w:eastAsia="en-US"/>
        </w:rPr>
        <w:drawing>
          <wp:anchor distT="0" distB="0" distL="114300" distR="114300" simplePos="0" relativeHeight="251897856" behindDoc="0" locked="0" layoutInCell="1" allowOverlap="1" wp14:anchorId="5D0D2609" wp14:editId="5C790A19">
            <wp:simplePos x="0" y="0"/>
            <wp:positionH relativeFrom="column">
              <wp:posOffset>4194810</wp:posOffset>
            </wp:positionH>
            <wp:positionV relativeFrom="paragraph">
              <wp:posOffset>136525</wp:posOffset>
            </wp:positionV>
            <wp:extent cx="1569720" cy="1118870"/>
            <wp:effectExtent l="19050" t="0" r="0" b="0"/>
            <wp:wrapSquare wrapText="bothSides"/>
            <wp:docPr id="34" name="Picture 33" descr="W213_travel_shutterstock_1515893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13_travel_shutterstock_151589309.jpg"/>
                    <pic:cNvPicPr/>
                  </pic:nvPicPr>
                  <pic:blipFill>
                    <a:blip r:embed="rId107" cstate="print"/>
                    <a:stretch>
                      <a:fillRect/>
                    </a:stretch>
                  </pic:blipFill>
                  <pic:spPr>
                    <a:xfrm>
                      <a:off x="0" y="0"/>
                      <a:ext cx="1569720" cy="1118870"/>
                    </a:xfrm>
                    <a:prstGeom prst="rect">
                      <a:avLst/>
                    </a:prstGeom>
                  </pic:spPr>
                </pic:pic>
              </a:graphicData>
            </a:graphic>
          </wp:anchor>
        </w:drawing>
      </w:r>
    </w:p>
    <w:p w:rsidR="00062F1B" w:rsidRPr="00FC2839" w:rsidRDefault="00062F1B" w:rsidP="00E861BA">
      <w:pPr>
        <w:pStyle w:val="BodyCopy"/>
        <w:rPr>
          <w:noProof w:val="0"/>
        </w:rPr>
      </w:pPr>
      <w:r w:rsidRPr="00FC2839">
        <w:rPr>
          <w:noProof w:val="0"/>
        </w:rPr>
        <w:t xml:space="preserve">You are required to prepare a list of business computer system </w:t>
      </w:r>
      <w:r w:rsidRPr="00FC2839">
        <w:rPr>
          <w:noProof w:val="0"/>
          <w:u w:val="single"/>
        </w:rPr>
        <w:t>software</w:t>
      </w:r>
      <w:r w:rsidRPr="00FC2839">
        <w:rPr>
          <w:noProof w:val="0"/>
        </w:rPr>
        <w:t xml:space="preserve"> </w:t>
      </w:r>
      <w:r w:rsidR="000E11F4" w:rsidRPr="00FC2839">
        <w:rPr>
          <w:noProof w:val="0"/>
        </w:rPr>
        <w:t xml:space="preserve">assets </w:t>
      </w:r>
      <w:r w:rsidRPr="00FC2839">
        <w:rPr>
          <w:noProof w:val="0"/>
        </w:rPr>
        <w:t>that you would require for your tourism business.</w:t>
      </w:r>
    </w:p>
    <w:p w:rsidR="00062F1B" w:rsidRPr="00FC2839" w:rsidRDefault="00062F1B" w:rsidP="00E861BA">
      <w:pPr>
        <w:pStyle w:val="BodyCopy"/>
        <w:rPr>
          <w:noProof w:val="0"/>
        </w:rPr>
      </w:pPr>
      <w:r w:rsidRPr="00FC2839">
        <w:rPr>
          <w:noProof w:val="0"/>
        </w:rPr>
        <w:t>Refer to your office plan in Activity 3 to help guide you identification process.</w:t>
      </w:r>
    </w:p>
    <w:p w:rsidR="00062F1B" w:rsidRPr="00FC2839" w:rsidRDefault="00062F1B" w:rsidP="00E861BA">
      <w:pPr>
        <w:pStyle w:val="BodyCopy"/>
        <w:rPr>
          <w:noProof w:val="0"/>
        </w:rPr>
      </w:pPr>
      <w:r w:rsidRPr="00FC2839">
        <w:rPr>
          <w:noProof w:val="0"/>
        </w:rPr>
        <w:t>Please complete this document in a workable word document as it will be used in later activities.</w:t>
      </w:r>
    </w:p>
    <w:p w:rsidR="00062F1B" w:rsidRPr="00FC2839" w:rsidRDefault="00062F1B" w:rsidP="00062F1B">
      <w:pPr>
        <w:autoSpaceDE w:val="0"/>
        <w:autoSpaceDN w:val="0"/>
        <w:adjustRightInd w:val="0"/>
        <w:snapToGrid w:val="0"/>
        <w:spacing w:before="80" w:after="120" w:line="240" w:lineRule="auto"/>
        <w:rPr>
          <w:rFonts w:ascii="Helvetica" w:hAnsi="Helvetica"/>
        </w:rPr>
      </w:pPr>
    </w:p>
    <w:tbl>
      <w:tblPr>
        <w:tblStyle w:val="TableGrid"/>
        <w:tblW w:w="5000" w:type="pct"/>
        <w:tblLook w:val="04A0" w:firstRow="1" w:lastRow="0" w:firstColumn="1" w:lastColumn="0" w:noHBand="0" w:noVBand="1"/>
      </w:tblPr>
      <w:tblGrid>
        <w:gridCol w:w="2332"/>
        <w:gridCol w:w="2507"/>
        <w:gridCol w:w="1272"/>
        <w:gridCol w:w="1081"/>
        <w:gridCol w:w="909"/>
        <w:gridCol w:w="1141"/>
      </w:tblGrid>
      <w:tr w:rsidR="00E75096" w:rsidRPr="00FC2839" w:rsidTr="007225B2">
        <w:tc>
          <w:tcPr>
            <w:tcW w:w="3566" w:type="dxa"/>
            <w:shd w:val="clear" w:color="auto" w:fill="F2F2F2" w:themeFill="background1" w:themeFillShade="F2"/>
            <w:vAlign w:val="center"/>
          </w:tcPr>
          <w:p w:rsidR="00E75096" w:rsidRPr="00FC2839" w:rsidRDefault="00E75096" w:rsidP="007225B2">
            <w:pPr>
              <w:pStyle w:val="TableTextBold"/>
              <w:jc w:val="center"/>
              <w:rPr>
                <w:noProof w:val="0"/>
              </w:rPr>
            </w:pPr>
            <w:r w:rsidRPr="00FC2839">
              <w:rPr>
                <w:noProof w:val="0"/>
              </w:rPr>
              <w:t>TYPE OF SOFTWARE</w:t>
            </w:r>
            <w:r w:rsidR="000E11F4" w:rsidRPr="00FC2839">
              <w:rPr>
                <w:noProof w:val="0"/>
              </w:rPr>
              <w:t xml:space="preserve"> ASSETS</w:t>
            </w:r>
          </w:p>
        </w:tc>
        <w:tc>
          <w:tcPr>
            <w:tcW w:w="3372" w:type="dxa"/>
            <w:shd w:val="clear" w:color="auto" w:fill="F2F2F2" w:themeFill="background1" w:themeFillShade="F2"/>
            <w:vAlign w:val="center"/>
          </w:tcPr>
          <w:p w:rsidR="00E75096" w:rsidRPr="00FC2839" w:rsidRDefault="00E75096" w:rsidP="007225B2">
            <w:pPr>
              <w:pStyle w:val="TableTextBold"/>
              <w:jc w:val="center"/>
              <w:rPr>
                <w:noProof w:val="0"/>
              </w:rPr>
            </w:pPr>
            <w:r w:rsidRPr="00FC2839">
              <w:rPr>
                <w:noProof w:val="0"/>
              </w:rPr>
              <w:t>DESCRIPTION OF YOUR DESIRED SOFTWARE REQUIREMENTS</w:t>
            </w:r>
          </w:p>
        </w:tc>
        <w:tc>
          <w:tcPr>
            <w:tcW w:w="1272" w:type="dxa"/>
            <w:shd w:val="clear" w:color="auto" w:fill="F2F2F2" w:themeFill="background1" w:themeFillShade="F2"/>
            <w:vAlign w:val="center"/>
          </w:tcPr>
          <w:p w:rsidR="00E75096" w:rsidRPr="00FC2839" w:rsidRDefault="00E75096" w:rsidP="007225B2">
            <w:pPr>
              <w:pStyle w:val="TableTextBold"/>
              <w:jc w:val="center"/>
              <w:rPr>
                <w:noProof w:val="0"/>
              </w:rPr>
            </w:pPr>
            <w:r w:rsidRPr="00FC2839">
              <w:rPr>
                <w:noProof w:val="0"/>
              </w:rPr>
              <w:t>REQUIRED QUANTITY</w:t>
            </w:r>
          </w:p>
        </w:tc>
        <w:tc>
          <w:tcPr>
            <w:tcW w:w="5398" w:type="dxa"/>
            <w:gridSpan w:val="3"/>
            <w:shd w:val="clear" w:color="auto" w:fill="F2F2F2" w:themeFill="background1" w:themeFillShade="F2"/>
            <w:vAlign w:val="center"/>
          </w:tcPr>
          <w:p w:rsidR="00E75096" w:rsidRPr="00FC2839" w:rsidRDefault="00E75096" w:rsidP="007225B2">
            <w:pPr>
              <w:pStyle w:val="TableTextBold"/>
              <w:jc w:val="center"/>
              <w:rPr>
                <w:noProof w:val="0"/>
              </w:rPr>
            </w:pPr>
            <w:r w:rsidRPr="00FC2839">
              <w:rPr>
                <w:noProof w:val="0"/>
              </w:rPr>
              <w:t>POSSIBLE SUPPLIERS</w:t>
            </w:r>
          </w:p>
        </w:tc>
      </w:tr>
      <w:tr w:rsidR="00E75096" w:rsidRPr="00FC2839" w:rsidTr="0039142C">
        <w:tc>
          <w:tcPr>
            <w:tcW w:w="3566" w:type="dxa"/>
          </w:tcPr>
          <w:p w:rsidR="00E75096" w:rsidRPr="00FC2839" w:rsidRDefault="00E75096" w:rsidP="007225B2">
            <w:pPr>
              <w:pStyle w:val="TableText"/>
              <w:rPr>
                <w:rStyle w:val="Strong"/>
                <w:noProof w:val="0"/>
                <w:sz w:val="22"/>
              </w:rPr>
            </w:pPr>
          </w:p>
        </w:tc>
        <w:tc>
          <w:tcPr>
            <w:tcW w:w="3372" w:type="dxa"/>
          </w:tcPr>
          <w:p w:rsidR="00E75096" w:rsidRPr="00FC2839" w:rsidRDefault="00E75096" w:rsidP="007225B2">
            <w:pPr>
              <w:pStyle w:val="TableText"/>
              <w:rPr>
                <w:noProof w:val="0"/>
              </w:rPr>
            </w:pPr>
          </w:p>
          <w:p w:rsidR="00E75096" w:rsidRPr="00FC2839" w:rsidRDefault="00E75096" w:rsidP="007225B2">
            <w:pPr>
              <w:pStyle w:val="TableText"/>
              <w:rPr>
                <w:noProof w:val="0"/>
              </w:rPr>
            </w:pPr>
          </w:p>
        </w:tc>
        <w:tc>
          <w:tcPr>
            <w:tcW w:w="1272" w:type="dxa"/>
          </w:tcPr>
          <w:p w:rsidR="00E75096" w:rsidRPr="00FC2839" w:rsidRDefault="00E75096" w:rsidP="007225B2">
            <w:pPr>
              <w:pStyle w:val="TableText"/>
              <w:rPr>
                <w:noProof w:val="0"/>
              </w:rPr>
            </w:pPr>
          </w:p>
        </w:tc>
        <w:tc>
          <w:tcPr>
            <w:tcW w:w="1798" w:type="dxa"/>
          </w:tcPr>
          <w:p w:rsidR="00E75096" w:rsidRPr="00FC2839" w:rsidRDefault="00E75096" w:rsidP="007225B2">
            <w:pPr>
              <w:pStyle w:val="TableText"/>
              <w:rPr>
                <w:noProof w:val="0"/>
              </w:rPr>
            </w:pPr>
          </w:p>
        </w:tc>
        <w:tc>
          <w:tcPr>
            <w:tcW w:w="1530" w:type="dxa"/>
          </w:tcPr>
          <w:p w:rsidR="00E75096" w:rsidRPr="00FC2839" w:rsidRDefault="00E75096" w:rsidP="007225B2">
            <w:pPr>
              <w:pStyle w:val="TableText"/>
              <w:rPr>
                <w:noProof w:val="0"/>
              </w:rPr>
            </w:pPr>
          </w:p>
        </w:tc>
        <w:tc>
          <w:tcPr>
            <w:tcW w:w="2070" w:type="dxa"/>
          </w:tcPr>
          <w:p w:rsidR="00E75096" w:rsidRPr="00FC2839" w:rsidRDefault="00E75096" w:rsidP="007225B2">
            <w:pPr>
              <w:pStyle w:val="TableText"/>
              <w:rPr>
                <w:noProof w:val="0"/>
              </w:rPr>
            </w:pPr>
          </w:p>
        </w:tc>
      </w:tr>
      <w:tr w:rsidR="00E75096" w:rsidRPr="00FC2839" w:rsidTr="0039142C">
        <w:tc>
          <w:tcPr>
            <w:tcW w:w="3566" w:type="dxa"/>
          </w:tcPr>
          <w:p w:rsidR="00E75096" w:rsidRPr="00FC2839" w:rsidRDefault="00E75096" w:rsidP="007225B2">
            <w:pPr>
              <w:pStyle w:val="TableText"/>
              <w:rPr>
                <w:noProof w:val="0"/>
              </w:rPr>
            </w:pPr>
          </w:p>
        </w:tc>
        <w:tc>
          <w:tcPr>
            <w:tcW w:w="3372" w:type="dxa"/>
          </w:tcPr>
          <w:p w:rsidR="00E75096" w:rsidRPr="00FC2839" w:rsidRDefault="00E75096" w:rsidP="007225B2">
            <w:pPr>
              <w:pStyle w:val="TableText"/>
              <w:rPr>
                <w:noProof w:val="0"/>
              </w:rPr>
            </w:pPr>
          </w:p>
          <w:p w:rsidR="00E75096" w:rsidRPr="00FC2839" w:rsidRDefault="00E75096" w:rsidP="007225B2">
            <w:pPr>
              <w:pStyle w:val="TableText"/>
              <w:rPr>
                <w:noProof w:val="0"/>
              </w:rPr>
            </w:pPr>
          </w:p>
        </w:tc>
        <w:tc>
          <w:tcPr>
            <w:tcW w:w="1272" w:type="dxa"/>
          </w:tcPr>
          <w:p w:rsidR="00E75096" w:rsidRPr="00FC2839" w:rsidRDefault="00E75096" w:rsidP="007225B2">
            <w:pPr>
              <w:pStyle w:val="TableText"/>
              <w:rPr>
                <w:noProof w:val="0"/>
              </w:rPr>
            </w:pPr>
          </w:p>
        </w:tc>
        <w:tc>
          <w:tcPr>
            <w:tcW w:w="1798" w:type="dxa"/>
          </w:tcPr>
          <w:p w:rsidR="00E75096" w:rsidRPr="00FC2839" w:rsidRDefault="00E75096" w:rsidP="007225B2">
            <w:pPr>
              <w:pStyle w:val="TableText"/>
              <w:rPr>
                <w:noProof w:val="0"/>
              </w:rPr>
            </w:pPr>
          </w:p>
        </w:tc>
        <w:tc>
          <w:tcPr>
            <w:tcW w:w="1530" w:type="dxa"/>
          </w:tcPr>
          <w:p w:rsidR="00E75096" w:rsidRPr="00FC2839" w:rsidRDefault="00E75096" w:rsidP="007225B2">
            <w:pPr>
              <w:pStyle w:val="TableText"/>
              <w:rPr>
                <w:noProof w:val="0"/>
              </w:rPr>
            </w:pPr>
          </w:p>
        </w:tc>
        <w:tc>
          <w:tcPr>
            <w:tcW w:w="2070" w:type="dxa"/>
          </w:tcPr>
          <w:p w:rsidR="00E75096" w:rsidRPr="00FC2839" w:rsidRDefault="00E75096" w:rsidP="007225B2">
            <w:pPr>
              <w:pStyle w:val="TableText"/>
              <w:rPr>
                <w:noProof w:val="0"/>
              </w:rPr>
            </w:pPr>
          </w:p>
        </w:tc>
      </w:tr>
      <w:tr w:rsidR="00E75096" w:rsidRPr="00FC2839" w:rsidTr="0039142C">
        <w:tc>
          <w:tcPr>
            <w:tcW w:w="3566" w:type="dxa"/>
          </w:tcPr>
          <w:p w:rsidR="00E75096" w:rsidRPr="00FC2839" w:rsidRDefault="00E75096" w:rsidP="007225B2">
            <w:pPr>
              <w:pStyle w:val="TableText"/>
              <w:rPr>
                <w:noProof w:val="0"/>
              </w:rPr>
            </w:pPr>
          </w:p>
        </w:tc>
        <w:tc>
          <w:tcPr>
            <w:tcW w:w="3372" w:type="dxa"/>
          </w:tcPr>
          <w:p w:rsidR="00E75096" w:rsidRPr="00FC2839" w:rsidRDefault="00E75096" w:rsidP="007225B2">
            <w:pPr>
              <w:pStyle w:val="TableText"/>
              <w:rPr>
                <w:noProof w:val="0"/>
              </w:rPr>
            </w:pPr>
          </w:p>
          <w:p w:rsidR="00E75096" w:rsidRPr="00FC2839" w:rsidRDefault="00E75096" w:rsidP="007225B2">
            <w:pPr>
              <w:pStyle w:val="TableText"/>
              <w:rPr>
                <w:noProof w:val="0"/>
              </w:rPr>
            </w:pPr>
          </w:p>
        </w:tc>
        <w:tc>
          <w:tcPr>
            <w:tcW w:w="1272" w:type="dxa"/>
          </w:tcPr>
          <w:p w:rsidR="00E75096" w:rsidRPr="00FC2839" w:rsidRDefault="00E75096" w:rsidP="007225B2">
            <w:pPr>
              <w:pStyle w:val="TableText"/>
              <w:rPr>
                <w:noProof w:val="0"/>
              </w:rPr>
            </w:pPr>
          </w:p>
        </w:tc>
        <w:tc>
          <w:tcPr>
            <w:tcW w:w="1798" w:type="dxa"/>
          </w:tcPr>
          <w:p w:rsidR="00E75096" w:rsidRPr="00FC2839" w:rsidRDefault="00E75096" w:rsidP="007225B2">
            <w:pPr>
              <w:pStyle w:val="TableText"/>
              <w:rPr>
                <w:noProof w:val="0"/>
              </w:rPr>
            </w:pPr>
          </w:p>
        </w:tc>
        <w:tc>
          <w:tcPr>
            <w:tcW w:w="1530" w:type="dxa"/>
          </w:tcPr>
          <w:p w:rsidR="00E75096" w:rsidRPr="00FC2839" w:rsidRDefault="00E75096" w:rsidP="007225B2">
            <w:pPr>
              <w:pStyle w:val="TableText"/>
              <w:rPr>
                <w:noProof w:val="0"/>
              </w:rPr>
            </w:pPr>
          </w:p>
        </w:tc>
        <w:tc>
          <w:tcPr>
            <w:tcW w:w="2070" w:type="dxa"/>
          </w:tcPr>
          <w:p w:rsidR="00E75096" w:rsidRPr="00FC2839" w:rsidRDefault="00E75096" w:rsidP="007225B2">
            <w:pPr>
              <w:pStyle w:val="TableText"/>
              <w:rPr>
                <w:noProof w:val="0"/>
              </w:rPr>
            </w:pPr>
          </w:p>
        </w:tc>
      </w:tr>
      <w:tr w:rsidR="00E75096" w:rsidRPr="00FC2839" w:rsidTr="0039142C">
        <w:tc>
          <w:tcPr>
            <w:tcW w:w="3566" w:type="dxa"/>
          </w:tcPr>
          <w:p w:rsidR="00E75096" w:rsidRPr="00FC2839" w:rsidRDefault="00E75096" w:rsidP="007766C0">
            <w:pPr>
              <w:pStyle w:val="TableBullet1"/>
              <w:numPr>
                <w:ilvl w:val="0"/>
                <w:numId w:val="0"/>
              </w:numPr>
              <w:spacing w:before="80" w:after="120"/>
              <w:rPr>
                <w:b/>
                <w:noProof w:val="0"/>
                <w:sz w:val="22"/>
                <w:szCs w:val="22"/>
              </w:rPr>
            </w:pPr>
          </w:p>
        </w:tc>
        <w:tc>
          <w:tcPr>
            <w:tcW w:w="3372" w:type="dxa"/>
          </w:tcPr>
          <w:p w:rsidR="00E75096" w:rsidRPr="00FC2839" w:rsidRDefault="00E75096" w:rsidP="007766C0">
            <w:pPr>
              <w:autoSpaceDE w:val="0"/>
              <w:autoSpaceDN w:val="0"/>
              <w:adjustRightInd w:val="0"/>
              <w:snapToGrid w:val="0"/>
              <w:spacing w:before="80" w:after="120"/>
              <w:rPr>
                <w:rFonts w:ascii="Helvetica" w:hAnsi="Helvetica"/>
              </w:rPr>
            </w:pPr>
          </w:p>
          <w:p w:rsidR="00E75096" w:rsidRPr="00FC2839" w:rsidRDefault="00E75096" w:rsidP="007766C0">
            <w:pPr>
              <w:autoSpaceDE w:val="0"/>
              <w:autoSpaceDN w:val="0"/>
              <w:adjustRightInd w:val="0"/>
              <w:snapToGrid w:val="0"/>
              <w:spacing w:before="80" w:after="120"/>
              <w:rPr>
                <w:rFonts w:ascii="Helvetica" w:hAnsi="Helvetica"/>
              </w:rPr>
            </w:pPr>
          </w:p>
        </w:tc>
        <w:tc>
          <w:tcPr>
            <w:tcW w:w="1272" w:type="dxa"/>
          </w:tcPr>
          <w:p w:rsidR="00E75096" w:rsidRPr="00FC2839" w:rsidRDefault="00E75096" w:rsidP="007766C0">
            <w:pPr>
              <w:autoSpaceDE w:val="0"/>
              <w:autoSpaceDN w:val="0"/>
              <w:adjustRightInd w:val="0"/>
              <w:snapToGrid w:val="0"/>
              <w:spacing w:before="80" w:after="120"/>
              <w:rPr>
                <w:rFonts w:ascii="Helvetica" w:hAnsi="Helvetica"/>
              </w:rPr>
            </w:pPr>
          </w:p>
        </w:tc>
        <w:tc>
          <w:tcPr>
            <w:tcW w:w="1798" w:type="dxa"/>
          </w:tcPr>
          <w:p w:rsidR="00E75096" w:rsidRPr="00FC2839" w:rsidRDefault="00E75096" w:rsidP="007766C0">
            <w:pPr>
              <w:autoSpaceDE w:val="0"/>
              <w:autoSpaceDN w:val="0"/>
              <w:adjustRightInd w:val="0"/>
              <w:snapToGrid w:val="0"/>
              <w:spacing w:before="80" w:after="120"/>
              <w:rPr>
                <w:rFonts w:ascii="Helvetica" w:hAnsi="Helvetica"/>
              </w:rPr>
            </w:pPr>
          </w:p>
        </w:tc>
        <w:tc>
          <w:tcPr>
            <w:tcW w:w="1530" w:type="dxa"/>
          </w:tcPr>
          <w:p w:rsidR="00E75096" w:rsidRPr="00FC2839" w:rsidRDefault="00E75096" w:rsidP="007766C0">
            <w:pPr>
              <w:autoSpaceDE w:val="0"/>
              <w:autoSpaceDN w:val="0"/>
              <w:adjustRightInd w:val="0"/>
              <w:snapToGrid w:val="0"/>
              <w:spacing w:before="80" w:after="120"/>
              <w:rPr>
                <w:rFonts w:ascii="Helvetica" w:hAnsi="Helvetica"/>
              </w:rPr>
            </w:pPr>
          </w:p>
        </w:tc>
        <w:tc>
          <w:tcPr>
            <w:tcW w:w="2070" w:type="dxa"/>
          </w:tcPr>
          <w:p w:rsidR="00E75096" w:rsidRPr="00FC2839" w:rsidRDefault="00E75096" w:rsidP="007766C0">
            <w:pPr>
              <w:autoSpaceDE w:val="0"/>
              <w:autoSpaceDN w:val="0"/>
              <w:adjustRightInd w:val="0"/>
              <w:snapToGrid w:val="0"/>
              <w:spacing w:before="80" w:after="120"/>
              <w:rPr>
                <w:rFonts w:ascii="Helvetica" w:hAnsi="Helvetica"/>
              </w:rPr>
            </w:pPr>
          </w:p>
        </w:tc>
      </w:tr>
    </w:tbl>
    <w:p w:rsidR="002D0810" w:rsidRPr="00FC2839" w:rsidRDefault="002D0810" w:rsidP="003D13A4">
      <w:pPr>
        <w:pStyle w:val="Heading2"/>
      </w:pPr>
      <w:r w:rsidRPr="00FC2839">
        <w:lastRenderedPageBreak/>
        <w:t>2.2</w:t>
      </w:r>
      <w:r w:rsidRPr="00FC2839">
        <w:tab/>
      </w:r>
      <w:r w:rsidR="00E52520">
        <w:fldChar w:fldCharType="begin"/>
      </w:r>
      <w:r w:rsidR="00E52520">
        <w:instrText xml:space="preserve"> REF  Criteria22  \* MERGEFORMAT </w:instrText>
      </w:r>
      <w:r w:rsidR="00E52520">
        <w:fldChar w:fldCharType="separate"/>
      </w:r>
      <w:sdt>
        <w:sdtPr>
          <w:alias w:val="Criteria2.2"/>
          <w:tag w:val="Criteria2.2"/>
          <w:id w:val="26329433"/>
          <w:lock w:val="sdtLocked"/>
          <w:placeholder>
            <w:docPart w:val="9D55B0E9BEEE4E07967E98AF1F609FA4"/>
          </w:placeholder>
        </w:sdtPr>
        <w:sdtEndPr/>
        <w:sdtContent>
          <w:r w:rsidR="0093327F" w:rsidRPr="00FC2839">
            <w:rPr>
              <w:rStyle w:val="PlaceholderText"/>
              <w:color w:val="45545F"/>
            </w:rPr>
            <w:t xml:space="preserve">Assess the feasibility of acquiring </w:t>
          </w:r>
          <w:r w:rsidR="0093327F" w:rsidRPr="00FC2839">
            <w:t>or upgrading hardware and software based on available information</w:t>
          </w:r>
        </w:sdtContent>
      </w:sdt>
      <w:r w:rsidR="00E52520">
        <w:fldChar w:fldCharType="end"/>
      </w:r>
    </w:p>
    <w:p w:rsidR="005B608A" w:rsidRPr="00FC2839" w:rsidRDefault="005B608A" w:rsidP="005B608A">
      <w:pPr>
        <w:pStyle w:val="Heading2"/>
      </w:pPr>
      <w:r w:rsidRPr="00FC2839">
        <w:t>2.3</w:t>
      </w:r>
      <w:r w:rsidRPr="00FC2839">
        <w:tab/>
      </w:r>
      <w:r w:rsidR="00E52520">
        <w:fldChar w:fldCharType="begin"/>
      </w:r>
      <w:r w:rsidR="00E52520">
        <w:instrText xml:space="preserve"> REF  Criteria23  \* MERGEFORMAT </w:instrText>
      </w:r>
      <w:r w:rsidR="00E52520">
        <w:fldChar w:fldCharType="separate"/>
      </w:r>
      <w:sdt>
        <w:sdtPr>
          <w:alias w:val="Criteria23"/>
          <w:tag w:val="Criteria23"/>
          <w:id w:val="26329434"/>
          <w:lock w:val="sdtLocked"/>
          <w:placeholder>
            <w:docPart w:val="87E741692D564D56BE06FECDE2F7C54D"/>
          </w:placeholder>
        </w:sdtPr>
        <w:sdtEndPr/>
        <w:sdtContent>
          <w:r w:rsidR="0093327F" w:rsidRPr="00FC2839">
            <w:rPr>
              <w:rStyle w:val="PlaceholderText"/>
              <w:color w:val="45545F"/>
            </w:rPr>
            <w:t xml:space="preserve">Evaluate options against the needs </w:t>
          </w:r>
          <w:r w:rsidR="0093327F" w:rsidRPr="00FC2839">
            <w:t>of the enterprise, including advantages and limitations</w:t>
          </w:r>
        </w:sdtContent>
      </w:sdt>
      <w:r w:rsidR="00E52520">
        <w:fldChar w:fldCharType="end"/>
      </w:r>
    </w:p>
    <w:p w:rsidR="002D0810" w:rsidRPr="00FC2839" w:rsidRDefault="002D0810" w:rsidP="0069056C">
      <w:pPr>
        <w:pStyle w:val="Heading3"/>
      </w:pPr>
      <w:r w:rsidRPr="00FC2839">
        <w:t>Introduction</w:t>
      </w:r>
    </w:p>
    <w:p w:rsidR="00E75096" w:rsidRPr="00FC2839" w:rsidRDefault="00BF5047" w:rsidP="00E861BA">
      <w:pPr>
        <w:pStyle w:val="BodyCopy"/>
        <w:rPr>
          <w:noProof w:val="0"/>
        </w:rPr>
      </w:pPr>
      <w:r w:rsidRPr="00FC2839">
        <w:rPr>
          <w:lang w:val="en-US" w:eastAsia="en-US"/>
        </w:rPr>
        <w:drawing>
          <wp:anchor distT="0" distB="0" distL="114300" distR="114300" simplePos="0" relativeHeight="251925504" behindDoc="0" locked="0" layoutInCell="1" allowOverlap="1" wp14:anchorId="2A855154" wp14:editId="578DBABD">
            <wp:simplePos x="0" y="0"/>
            <wp:positionH relativeFrom="column">
              <wp:posOffset>3781425</wp:posOffset>
            </wp:positionH>
            <wp:positionV relativeFrom="paragraph">
              <wp:posOffset>127000</wp:posOffset>
            </wp:positionV>
            <wp:extent cx="1878330" cy="1257300"/>
            <wp:effectExtent l="19050" t="0" r="7620" b="0"/>
            <wp:wrapSquare wrapText="bothSides"/>
            <wp:docPr id="177" name="Picture 176" descr="h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x.jpg"/>
                    <pic:cNvPicPr/>
                  </pic:nvPicPr>
                  <pic:blipFill>
                    <a:blip r:embed="rId108" cstate="print"/>
                    <a:stretch>
                      <a:fillRect/>
                    </a:stretch>
                  </pic:blipFill>
                  <pic:spPr>
                    <a:xfrm>
                      <a:off x="0" y="0"/>
                      <a:ext cx="1878330" cy="1257300"/>
                    </a:xfrm>
                    <a:prstGeom prst="rect">
                      <a:avLst/>
                    </a:prstGeom>
                  </pic:spPr>
                </pic:pic>
              </a:graphicData>
            </a:graphic>
          </wp:anchor>
        </w:drawing>
      </w:r>
      <w:r w:rsidR="00E75096" w:rsidRPr="00FC2839">
        <w:rPr>
          <w:noProof w:val="0"/>
        </w:rPr>
        <w:t xml:space="preserve">In the previous section we have explored all the possible hardware and software </w:t>
      </w:r>
      <w:r w:rsidR="000E11F4" w:rsidRPr="00FC2839">
        <w:rPr>
          <w:noProof w:val="0"/>
        </w:rPr>
        <w:t xml:space="preserve">asset </w:t>
      </w:r>
      <w:r w:rsidR="00E75096" w:rsidRPr="00FC2839">
        <w:rPr>
          <w:noProof w:val="0"/>
        </w:rPr>
        <w:t>requirements for a business computer system.</w:t>
      </w:r>
    </w:p>
    <w:p w:rsidR="005B608A" w:rsidRPr="00FC2839" w:rsidRDefault="00E75096" w:rsidP="00E861BA">
      <w:pPr>
        <w:pStyle w:val="BodyCopy"/>
        <w:rPr>
          <w:noProof w:val="0"/>
        </w:rPr>
      </w:pPr>
      <w:r w:rsidRPr="00FC2839">
        <w:rPr>
          <w:noProof w:val="0"/>
        </w:rPr>
        <w:t xml:space="preserve">Now that we have identified the types of </w:t>
      </w:r>
      <w:r w:rsidR="000E11F4" w:rsidRPr="00FC2839">
        <w:rPr>
          <w:noProof w:val="0"/>
        </w:rPr>
        <w:t xml:space="preserve">computer </w:t>
      </w:r>
      <w:r w:rsidR="007D40D3" w:rsidRPr="00FC2839">
        <w:rPr>
          <w:noProof w:val="0"/>
        </w:rPr>
        <w:t>assets</w:t>
      </w:r>
      <w:r w:rsidRPr="00FC2839">
        <w:rPr>
          <w:noProof w:val="0"/>
        </w:rPr>
        <w:t xml:space="preserve"> and possible quantities required it is now time to</w:t>
      </w:r>
      <w:r w:rsidR="005B608A" w:rsidRPr="00FC2839">
        <w:rPr>
          <w:noProof w:val="0"/>
        </w:rPr>
        <w:t xml:space="preserve"> undertake procurement.</w:t>
      </w:r>
    </w:p>
    <w:p w:rsidR="00E75096" w:rsidRPr="00FC2839" w:rsidRDefault="005B608A" w:rsidP="00E861BA">
      <w:pPr>
        <w:pStyle w:val="BodyCopy"/>
        <w:rPr>
          <w:noProof w:val="0"/>
        </w:rPr>
      </w:pPr>
      <w:r w:rsidRPr="00FC2839">
        <w:rPr>
          <w:noProof w:val="0"/>
        </w:rPr>
        <w:t xml:space="preserve">As part of the procurement process </w:t>
      </w:r>
      <w:r w:rsidR="00F26291" w:rsidRPr="00FC2839">
        <w:rPr>
          <w:noProof w:val="0"/>
        </w:rPr>
        <w:t xml:space="preserve">a feasibility study </w:t>
      </w:r>
      <w:r w:rsidRPr="00FC2839">
        <w:rPr>
          <w:noProof w:val="0"/>
        </w:rPr>
        <w:t xml:space="preserve">will be conducted </w:t>
      </w:r>
      <w:r w:rsidR="00F26291" w:rsidRPr="00FC2839">
        <w:rPr>
          <w:noProof w:val="0"/>
        </w:rPr>
        <w:t>to identify, research, evaluate and select the best computer assets to meet your requirements.</w:t>
      </w:r>
    </w:p>
    <w:p w:rsidR="005B608A" w:rsidRPr="00FC2839" w:rsidRDefault="005B608A" w:rsidP="0069056C">
      <w:pPr>
        <w:pStyle w:val="Heading3"/>
      </w:pPr>
      <w:r w:rsidRPr="00FC2839">
        <w:t>Procurement</w:t>
      </w:r>
    </w:p>
    <w:p w:rsidR="005B608A" w:rsidRPr="00FC2839" w:rsidRDefault="005B608A" w:rsidP="00E861BA">
      <w:pPr>
        <w:pStyle w:val="BodyCopy"/>
        <w:rPr>
          <w:noProof w:val="0"/>
        </w:rPr>
      </w:pPr>
      <w:r w:rsidRPr="00FC2839">
        <w:rPr>
          <w:noProof w:val="0"/>
        </w:rPr>
        <w:t>Procurement is the process of sourcing and purchasing computer system assets.</w:t>
      </w:r>
    </w:p>
    <w:p w:rsidR="005B608A" w:rsidRPr="00FC2839" w:rsidRDefault="005B608A" w:rsidP="00E861BA">
      <w:pPr>
        <w:pStyle w:val="BodyCopy"/>
        <w:rPr>
          <w:noProof w:val="0"/>
        </w:rPr>
      </w:pPr>
      <w:r w:rsidRPr="00FC2839">
        <w:rPr>
          <w:noProof w:val="0"/>
        </w:rPr>
        <w:t>The task of procurement is not simply about identifying suitable products, services and</w:t>
      </w:r>
      <w:r w:rsidR="00604FA9" w:rsidRPr="00FC2839">
        <w:rPr>
          <w:noProof w:val="0"/>
        </w:rPr>
        <w:t xml:space="preserve"> suppliers </w:t>
      </w:r>
      <w:r w:rsidRPr="00FC2839">
        <w:rPr>
          <w:noProof w:val="0"/>
        </w:rPr>
        <w:t>but also requires expertise and experience to</w:t>
      </w:r>
      <w:r w:rsidR="00604FA9" w:rsidRPr="00FC2839">
        <w:rPr>
          <w:noProof w:val="0"/>
        </w:rPr>
        <w:t xml:space="preserve"> </w:t>
      </w:r>
      <w:r w:rsidRPr="00FC2839">
        <w:rPr>
          <w:noProof w:val="0"/>
        </w:rPr>
        <w:t>sourcing decisions that consider for example:</w:t>
      </w:r>
    </w:p>
    <w:p w:rsidR="005B608A" w:rsidRPr="00FC2839" w:rsidRDefault="00604FA9" w:rsidP="00557D48">
      <w:pPr>
        <w:pStyle w:val="Bullet1"/>
      </w:pPr>
      <w:r w:rsidRPr="00FC2839">
        <w:t>C</w:t>
      </w:r>
      <w:r w:rsidR="005B608A" w:rsidRPr="00FC2839">
        <w:t>ost</w:t>
      </w:r>
    </w:p>
    <w:p w:rsidR="005B608A" w:rsidRPr="00FC2839" w:rsidRDefault="00604FA9" w:rsidP="00557D48">
      <w:pPr>
        <w:pStyle w:val="Bullet1"/>
      </w:pPr>
      <w:r w:rsidRPr="00FC2839">
        <w:t>A</w:t>
      </w:r>
      <w:r w:rsidR="005B608A" w:rsidRPr="00FC2839">
        <w:t>vailability</w:t>
      </w:r>
    </w:p>
    <w:p w:rsidR="005B608A" w:rsidRPr="00FC2839" w:rsidRDefault="00BF5047" w:rsidP="00557D48">
      <w:pPr>
        <w:pStyle w:val="Bullet1"/>
      </w:pPr>
      <w:r w:rsidRPr="00FC2839">
        <w:rPr>
          <w:noProof/>
          <w:lang w:val="en-US"/>
        </w:rPr>
        <w:drawing>
          <wp:anchor distT="0" distB="0" distL="114300" distR="114300" simplePos="0" relativeHeight="251926528" behindDoc="0" locked="0" layoutInCell="1" allowOverlap="1" wp14:anchorId="7341B97A" wp14:editId="3B756ED6">
            <wp:simplePos x="0" y="0"/>
            <wp:positionH relativeFrom="column">
              <wp:posOffset>4143375</wp:posOffset>
            </wp:positionH>
            <wp:positionV relativeFrom="paragraph">
              <wp:posOffset>177800</wp:posOffset>
            </wp:positionV>
            <wp:extent cx="1192530" cy="1790700"/>
            <wp:effectExtent l="19050" t="0" r="7620" b="0"/>
            <wp:wrapSquare wrapText="bothSides"/>
            <wp:docPr id="178" name="Picture 177" descr="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jpg"/>
                    <pic:cNvPicPr/>
                  </pic:nvPicPr>
                  <pic:blipFill>
                    <a:blip r:embed="rId109" cstate="print"/>
                    <a:stretch>
                      <a:fillRect/>
                    </a:stretch>
                  </pic:blipFill>
                  <pic:spPr>
                    <a:xfrm>
                      <a:off x="0" y="0"/>
                      <a:ext cx="1192530" cy="1790700"/>
                    </a:xfrm>
                    <a:prstGeom prst="rect">
                      <a:avLst/>
                    </a:prstGeom>
                  </pic:spPr>
                </pic:pic>
              </a:graphicData>
            </a:graphic>
          </wp:anchor>
        </w:drawing>
      </w:r>
      <w:r w:rsidR="00604FA9" w:rsidRPr="00FC2839">
        <w:t>W</w:t>
      </w:r>
      <w:r w:rsidR="005B608A" w:rsidRPr="00FC2839">
        <w:t>arranties and after-sales service</w:t>
      </w:r>
    </w:p>
    <w:p w:rsidR="005B608A" w:rsidRPr="00FC2839" w:rsidRDefault="00604FA9" w:rsidP="00557D48">
      <w:pPr>
        <w:pStyle w:val="Bullet1"/>
      </w:pPr>
      <w:r w:rsidRPr="00FC2839">
        <w:t>L</w:t>
      </w:r>
      <w:r w:rsidR="005B608A" w:rsidRPr="00FC2839">
        <w:t>ead times</w:t>
      </w:r>
    </w:p>
    <w:p w:rsidR="005B608A" w:rsidRPr="00FC2839" w:rsidRDefault="00604FA9" w:rsidP="00557D48">
      <w:pPr>
        <w:pStyle w:val="Bullet1"/>
      </w:pPr>
      <w:r w:rsidRPr="00FC2839">
        <w:t>S</w:t>
      </w:r>
      <w:r w:rsidR="005B608A" w:rsidRPr="00FC2839">
        <w:t>ervice centre locations</w:t>
      </w:r>
    </w:p>
    <w:p w:rsidR="005B608A" w:rsidRPr="00FC2839" w:rsidRDefault="00604FA9" w:rsidP="00557D48">
      <w:pPr>
        <w:pStyle w:val="Bullet1"/>
      </w:pPr>
      <w:r w:rsidRPr="00FC2839">
        <w:t>I</w:t>
      </w:r>
      <w:r w:rsidR="005B608A" w:rsidRPr="00FC2839">
        <w:t>nterruptions related to servicing</w:t>
      </w:r>
    </w:p>
    <w:p w:rsidR="005B608A" w:rsidRPr="00FC2839" w:rsidRDefault="00604FA9" w:rsidP="00557D48">
      <w:pPr>
        <w:pStyle w:val="Bullet1"/>
      </w:pPr>
      <w:r w:rsidRPr="00FC2839">
        <w:t>P</w:t>
      </w:r>
      <w:r w:rsidR="005B608A" w:rsidRPr="00FC2839">
        <w:t>arts and replacement policies</w:t>
      </w:r>
    </w:p>
    <w:p w:rsidR="005B608A" w:rsidRPr="00FC2839" w:rsidRDefault="00604FA9" w:rsidP="00557D48">
      <w:pPr>
        <w:pStyle w:val="Bullet1"/>
      </w:pPr>
      <w:r w:rsidRPr="00FC2839">
        <w:t>P</w:t>
      </w:r>
      <w:r w:rsidR="005B608A" w:rsidRPr="00FC2839">
        <w:t>roduct quality</w:t>
      </w:r>
    </w:p>
    <w:p w:rsidR="005B608A" w:rsidRPr="00FC2839" w:rsidRDefault="00604FA9" w:rsidP="00557D48">
      <w:pPr>
        <w:pStyle w:val="Bullet1"/>
      </w:pPr>
      <w:r w:rsidRPr="00FC2839">
        <w:t>R</w:t>
      </w:r>
      <w:r w:rsidR="005B608A" w:rsidRPr="00FC2839">
        <w:t>eliability, suitability of use and durability</w:t>
      </w:r>
    </w:p>
    <w:p w:rsidR="005B608A" w:rsidRPr="00FC2839" w:rsidRDefault="00604FA9" w:rsidP="00557D48">
      <w:pPr>
        <w:pStyle w:val="Bullet1"/>
      </w:pPr>
      <w:r w:rsidRPr="00FC2839">
        <w:t>C</w:t>
      </w:r>
      <w:r w:rsidR="005B608A" w:rsidRPr="00FC2839">
        <w:t>ontinuity of supply</w:t>
      </w:r>
    </w:p>
    <w:p w:rsidR="005B608A" w:rsidRPr="00FC2839" w:rsidRDefault="00604FA9" w:rsidP="00557D48">
      <w:pPr>
        <w:pStyle w:val="Bullet1"/>
      </w:pPr>
      <w:r w:rsidRPr="00FC2839">
        <w:t>T</w:t>
      </w:r>
      <w:r w:rsidR="005B608A" w:rsidRPr="00FC2839">
        <w:t>erms of trade</w:t>
      </w:r>
    </w:p>
    <w:p w:rsidR="005B608A" w:rsidRPr="00FC2839" w:rsidRDefault="00604FA9" w:rsidP="00557D48">
      <w:pPr>
        <w:pStyle w:val="Bullet1"/>
      </w:pPr>
      <w:r w:rsidRPr="00FC2839">
        <w:t>R</w:t>
      </w:r>
      <w:r w:rsidR="005B608A" w:rsidRPr="00FC2839">
        <w:t>ebates and discounts</w:t>
      </w:r>
    </w:p>
    <w:p w:rsidR="005B608A" w:rsidRPr="00FC2839" w:rsidRDefault="00604FA9" w:rsidP="00557D48">
      <w:pPr>
        <w:pStyle w:val="Bullet1"/>
      </w:pPr>
      <w:r w:rsidRPr="00FC2839">
        <w:t>S</w:t>
      </w:r>
      <w:r w:rsidR="005B608A" w:rsidRPr="00FC2839">
        <w:t>taff training provided by suppliers</w:t>
      </w:r>
    </w:p>
    <w:p w:rsidR="005B608A" w:rsidRPr="00FC2839" w:rsidRDefault="00604FA9" w:rsidP="00557D48">
      <w:pPr>
        <w:pStyle w:val="Bullet1"/>
      </w:pPr>
      <w:r w:rsidRPr="00FC2839">
        <w:t>S</w:t>
      </w:r>
      <w:r w:rsidR="005B608A" w:rsidRPr="00FC2839">
        <w:t>pecials, deals, bonuses, prizes and other incentives to buy.</w:t>
      </w:r>
    </w:p>
    <w:p w:rsidR="005B608A" w:rsidRPr="00FC2839" w:rsidRDefault="00BF5047" w:rsidP="00E861BA">
      <w:pPr>
        <w:pStyle w:val="BodyCopy"/>
        <w:rPr>
          <w:noProof w:val="0"/>
        </w:rPr>
      </w:pPr>
      <w:r w:rsidRPr="00FC2839">
        <w:rPr>
          <w:lang w:val="en-US" w:eastAsia="en-US"/>
        </w:rPr>
        <w:lastRenderedPageBreak/>
        <w:drawing>
          <wp:anchor distT="0" distB="0" distL="114300" distR="114300" simplePos="0" relativeHeight="251927552" behindDoc="0" locked="0" layoutInCell="1" allowOverlap="1" wp14:anchorId="2329E8C7" wp14:editId="19D3D663">
            <wp:simplePos x="0" y="0"/>
            <wp:positionH relativeFrom="column">
              <wp:posOffset>3562350</wp:posOffset>
            </wp:positionH>
            <wp:positionV relativeFrom="paragraph">
              <wp:posOffset>377190</wp:posOffset>
            </wp:positionV>
            <wp:extent cx="2047875" cy="1238250"/>
            <wp:effectExtent l="19050" t="0" r="9525" b="0"/>
            <wp:wrapSquare wrapText="bothSides"/>
            <wp:docPr id="179" name="Picture 178" descr="k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jpg"/>
                    <pic:cNvPicPr/>
                  </pic:nvPicPr>
                  <pic:blipFill>
                    <a:blip r:embed="rId110" cstate="print"/>
                    <a:stretch>
                      <a:fillRect/>
                    </a:stretch>
                  </pic:blipFill>
                  <pic:spPr>
                    <a:xfrm>
                      <a:off x="0" y="0"/>
                      <a:ext cx="2047875" cy="1238250"/>
                    </a:xfrm>
                    <a:prstGeom prst="rect">
                      <a:avLst/>
                    </a:prstGeom>
                  </pic:spPr>
                </pic:pic>
              </a:graphicData>
            </a:graphic>
          </wp:anchor>
        </w:drawing>
      </w:r>
      <w:r w:rsidR="005B608A" w:rsidRPr="00FC2839">
        <w:rPr>
          <w:noProof w:val="0"/>
        </w:rPr>
        <w:t>Procurement is also about the integrity and quality of the supplier and the ability to develop a</w:t>
      </w:r>
      <w:r w:rsidR="00604FA9" w:rsidRPr="00FC2839">
        <w:rPr>
          <w:noProof w:val="0"/>
        </w:rPr>
        <w:t xml:space="preserve"> </w:t>
      </w:r>
      <w:r w:rsidR="005B608A" w:rsidRPr="00FC2839">
        <w:rPr>
          <w:noProof w:val="0"/>
        </w:rPr>
        <w:t>long-term relationship with them.</w:t>
      </w:r>
    </w:p>
    <w:p w:rsidR="005B608A" w:rsidRPr="00FC2839" w:rsidRDefault="005B608A" w:rsidP="00E861BA">
      <w:pPr>
        <w:pStyle w:val="BodyCopy"/>
        <w:rPr>
          <w:noProof w:val="0"/>
        </w:rPr>
      </w:pPr>
      <w:r w:rsidRPr="00FC2839">
        <w:rPr>
          <w:noProof w:val="0"/>
        </w:rPr>
        <w:t>Companies that focus on price at the expense of developing a quality supplier relationship</w:t>
      </w:r>
      <w:r w:rsidR="00604FA9" w:rsidRPr="00FC2839">
        <w:rPr>
          <w:noProof w:val="0"/>
        </w:rPr>
        <w:t xml:space="preserve"> </w:t>
      </w:r>
      <w:r w:rsidRPr="00FC2839">
        <w:rPr>
          <w:noProof w:val="0"/>
        </w:rPr>
        <w:t>often find that they have little loyalty paid back when issues arise such as product shortages</w:t>
      </w:r>
      <w:r w:rsidR="00604FA9" w:rsidRPr="00FC2839">
        <w:rPr>
          <w:noProof w:val="0"/>
        </w:rPr>
        <w:t xml:space="preserve"> or problems with computer spare parts or speed of after sales service</w:t>
      </w:r>
      <w:r w:rsidRPr="00FC2839">
        <w:rPr>
          <w:noProof w:val="0"/>
        </w:rPr>
        <w:t>.</w:t>
      </w:r>
    </w:p>
    <w:p w:rsidR="005B608A" w:rsidRPr="00FC2839" w:rsidRDefault="005B608A" w:rsidP="00E861BA">
      <w:pPr>
        <w:pStyle w:val="BodyCopy"/>
        <w:rPr>
          <w:noProof w:val="0"/>
        </w:rPr>
      </w:pPr>
      <w:r w:rsidRPr="00FC2839">
        <w:rPr>
          <w:noProof w:val="0"/>
        </w:rPr>
        <w:t>The buyer–supplier relationship is also a valuable source of industry intelligence providing</w:t>
      </w:r>
      <w:r w:rsidR="00604FA9" w:rsidRPr="00FC2839">
        <w:rPr>
          <w:noProof w:val="0"/>
        </w:rPr>
        <w:t xml:space="preserve"> </w:t>
      </w:r>
      <w:r w:rsidRPr="00FC2839">
        <w:rPr>
          <w:noProof w:val="0"/>
        </w:rPr>
        <w:t>inside information on how o</w:t>
      </w:r>
      <w:r w:rsidR="00604FA9" w:rsidRPr="00FC2839">
        <w:rPr>
          <w:noProof w:val="0"/>
        </w:rPr>
        <w:t xml:space="preserve">ther businesses are performing </w:t>
      </w:r>
      <w:r w:rsidRPr="00FC2839">
        <w:rPr>
          <w:noProof w:val="0"/>
        </w:rPr>
        <w:t xml:space="preserve">by virtue of the </w:t>
      </w:r>
      <w:r w:rsidR="00604FA9" w:rsidRPr="00FC2839">
        <w:rPr>
          <w:noProof w:val="0"/>
        </w:rPr>
        <w:t>types of assets</w:t>
      </w:r>
      <w:r w:rsidRPr="00FC2839">
        <w:rPr>
          <w:noProof w:val="0"/>
        </w:rPr>
        <w:t xml:space="preserve"> they are</w:t>
      </w:r>
      <w:r w:rsidR="00604FA9" w:rsidRPr="00FC2839">
        <w:rPr>
          <w:noProof w:val="0"/>
        </w:rPr>
        <w:t xml:space="preserve"> </w:t>
      </w:r>
      <w:r w:rsidRPr="00FC2839">
        <w:rPr>
          <w:noProof w:val="0"/>
        </w:rPr>
        <w:t>purchasing, and on the basis of personal observations made by sales representatives and</w:t>
      </w:r>
      <w:r w:rsidR="00604FA9" w:rsidRPr="00FC2839">
        <w:rPr>
          <w:noProof w:val="0"/>
        </w:rPr>
        <w:t xml:space="preserve"> service staff etc.</w:t>
      </w:r>
    </w:p>
    <w:p w:rsidR="00E75096" w:rsidRPr="00FC2839" w:rsidRDefault="00604FA9" w:rsidP="0069056C">
      <w:pPr>
        <w:pStyle w:val="Heading3"/>
      </w:pPr>
      <w:r w:rsidRPr="00FC2839">
        <w:t>D</w:t>
      </w:r>
      <w:r w:rsidR="00E75096" w:rsidRPr="00FC2839">
        <w:t>efinition of feasibility</w:t>
      </w:r>
    </w:p>
    <w:p w:rsidR="00E75096" w:rsidRPr="00FC2839" w:rsidRDefault="00E75096" w:rsidP="00E861BA">
      <w:pPr>
        <w:pStyle w:val="BodyCopy"/>
        <w:rPr>
          <w:noProof w:val="0"/>
        </w:rPr>
      </w:pPr>
      <w:r w:rsidRPr="00FC2839">
        <w:rPr>
          <w:rStyle w:val="BodyCopyChar1"/>
          <w:noProof w:val="0"/>
        </w:rPr>
        <w:t>Before we look at the tasks associated with conducting research to identify what is possible,</w:t>
      </w:r>
      <w:r w:rsidRPr="00FC2839">
        <w:rPr>
          <w:noProof w:val="0"/>
        </w:rPr>
        <w:t xml:space="preserve"> it is important to understand the term 'feasibility'.</w:t>
      </w:r>
    </w:p>
    <w:p w:rsidR="00E75096" w:rsidRPr="00FC2839" w:rsidRDefault="00E75096" w:rsidP="00E861BA">
      <w:pPr>
        <w:pStyle w:val="BodyCopy"/>
        <w:rPr>
          <w:noProof w:val="0"/>
        </w:rPr>
      </w:pPr>
      <w:r w:rsidRPr="00FC2839">
        <w:rPr>
          <w:noProof w:val="0"/>
        </w:rPr>
        <w:t>In summary, fe</w:t>
      </w:r>
      <w:r w:rsidR="00D94823" w:rsidRPr="00FC2839">
        <w:rPr>
          <w:noProof w:val="0"/>
        </w:rPr>
        <w:t xml:space="preserve">asibility is based around </w:t>
      </w:r>
      <w:r w:rsidR="00D94823" w:rsidRPr="00FC2839">
        <w:rPr>
          <w:rStyle w:val="st1"/>
          <w:rFonts w:cs="Arial"/>
          <w:noProof w:val="0"/>
        </w:rPr>
        <w:t xml:space="preserve">objectively and rationally </w:t>
      </w:r>
      <w:r w:rsidR="00041C79" w:rsidRPr="00FC2839">
        <w:rPr>
          <w:rStyle w:val="st1"/>
          <w:rFonts w:cs="Arial"/>
          <w:noProof w:val="0"/>
        </w:rPr>
        <w:t>researching and understanding</w:t>
      </w:r>
      <w:r w:rsidR="00D94823" w:rsidRPr="00FC2839">
        <w:rPr>
          <w:rStyle w:val="st1"/>
          <w:rFonts w:cs="Arial"/>
          <w:noProof w:val="0"/>
        </w:rPr>
        <w:t xml:space="preserve"> the strengths and weaknesses</w:t>
      </w:r>
      <w:r w:rsidR="00041C79" w:rsidRPr="00FC2839">
        <w:rPr>
          <w:rStyle w:val="st1"/>
          <w:rFonts w:cs="Arial"/>
          <w:noProof w:val="0"/>
        </w:rPr>
        <w:t xml:space="preserve"> of various options to make an informed and calculated decision.</w:t>
      </w:r>
    </w:p>
    <w:p w:rsidR="00041C79" w:rsidRPr="00FC2839" w:rsidRDefault="00041C79" w:rsidP="0069056C">
      <w:pPr>
        <w:pStyle w:val="Heading3"/>
      </w:pPr>
      <w:r w:rsidRPr="00FC2839">
        <w:t>Feasibility activities</w:t>
      </w:r>
    </w:p>
    <w:p w:rsidR="00E75096" w:rsidRPr="00FC2839" w:rsidRDefault="00041C79" w:rsidP="00E861BA">
      <w:pPr>
        <w:pStyle w:val="BodyCopy"/>
        <w:rPr>
          <w:noProof w:val="0"/>
        </w:rPr>
      </w:pPr>
      <w:r w:rsidRPr="00FC2839">
        <w:rPr>
          <w:noProof w:val="0"/>
        </w:rPr>
        <w:t xml:space="preserve">As part of making an informed decision regarding acquiring required business computer system </w:t>
      </w:r>
      <w:r w:rsidR="00BC5848" w:rsidRPr="00FC2839">
        <w:rPr>
          <w:noProof w:val="0"/>
        </w:rPr>
        <w:t>assets, there are a number of activities to be undertaken.</w:t>
      </w:r>
    </w:p>
    <w:p w:rsidR="00CA1005" w:rsidRPr="00FC2839" w:rsidRDefault="00BF5047" w:rsidP="00E861BA">
      <w:pPr>
        <w:pStyle w:val="BodyCopy"/>
        <w:rPr>
          <w:noProof w:val="0"/>
        </w:rPr>
      </w:pPr>
      <w:r w:rsidRPr="00FC2839">
        <w:rPr>
          <w:lang w:val="en-US" w:eastAsia="en-US"/>
        </w:rPr>
        <w:drawing>
          <wp:anchor distT="0" distB="0" distL="114300" distR="114300" simplePos="0" relativeHeight="251928576" behindDoc="0" locked="0" layoutInCell="1" allowOverlap="1" wp14:anchorId="6ED4615D" wp14:editId="64A81EF9">
            <wp:simplePos x="0" y="0"/>
            <wp:positionH relativeFrom="column">
              <wp:posOffset>3630295</wp:posOffset>
            </wp:positionH>
            <wp:positionV relativeFrom="paragraph">
              <wp:posOffset>219075</wp:posOffset>
            </wp:positionV>
            <wp:extent cx="1979930" cy="1485900"/>
            <wp:effectExtent l="19050" t="0" r="1270" b="0"/>
            <wp:wrapSquare wrapText="bothSides"/>
            <wp:docPr id="181" name="Picture 180" descr="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e.jpg"/>
                    <pic:cNvPicPr/>
                  </pic:nvPicPr>
                  <pic:blipFill>
                    <a:blip r:embed="rId111" cstate="print"/>
                    <a:stretch>
                      <a:fillRect/>
                    </a:stretch>
                  </pic:blipFill>
                  <pic:spPr>
                    <a:xfrm>
                      <a:off x="0" y="0"/>
                      <a:ext cx="1979930" cy="1485900"/>
                    </a:xfrm>
                    <a:prstGeom prst="rect">
                      <a:avLst/>
                    </a:prstGeom>
                  </pic:spPr>
                </pic:pic>
              </a:graphicData>
            </a:graphic>
          </wp:anchor>
        </w:drawing>
      </w:r>
      <w:r w:rsidR="00CA1005" w:rsidRPr="00FC2839">
        <w:rPr>
          <w:noProof w:val="0"/>
        </w:rPr>
        <w:t>Assess the feasibility may relate to:</w:t>
      </w:r>
    </w:p>
    <w:p w:rsidR="002D1E26" w:rsidRPr="00FC2839" w:rsidRDefault="002D1E26" w:rsidP="00557D48">
      <w:pPr>
        <w:pStyle w:val="Bullet1"/>
      </w:pPr>
      <w:r w:rsidRPr="00FC2839">
        <w:t>Identify the best method of acquiring required components</w:t>
      </w:r>
    </w:p>
    <w:p w:rsidR="00594750" w:rsidRPr="00FC2839" w:rsidRDefault="00594750" w:rsidP="00557D48">
      <w:pPr>
        <w:pStyle w:val="Bullet1"/>
      </w:pPr>
      <w:r w:rsidRPr="00FC2839">
        <w:t>Identifying advantages and disadvantages of each acquisition method</w:t>
      </w:r>
    </w:p>
    <w:p w:rsidR="002D1E26" w:rsidRPr="00FC2839" w:rsidRDefault="002D1E26" w:rsidP="00557D48">
      <w:pPr>
        <w:pStyle w:val="Bullet1"/>
      </w:pPr>
      <w:r w:rsidRPr="00FC2839">
        <w:t>Researching the different options that exist for the desired computer asset</w:t>
      </w:r>
    </w:p>
    <w:p w:rsidR="00CA1005" w:rsidRPr="00FC2839" w:rsidRDefault="00CA1005" w:rsidP="00557D48">
      <w:pPr>
        <w:pStyle w:val="Bullet1"/>
      </w:pPr>
      <w:r w:rsidRPr="00FC2839">
        <w:t>Assessing costs against available budget</w:t>
      </w:r>
      <w:r w:rsidR="005324F2" w:rsidRPr="00FC2839">
        <w:t>.</w:t>
      </w:r>
    </w:p>
    <w:p w:rsidR="00DD340D" w:rsidRPr="00FC2839" w:rsidRDefault="00DD340D">
      <w:pPr>
        <w:rPr>
          <w:rFonts w:ascii="Helvetica" w:eastAsia="Calibri" w:hAnsi="Helvetica" w:cs="Calibri"/>
          <w:b/>
          <w:color w:val="45545F"/>
          <w:sz w:val="28"/>
          <w:szCs w:val="28"/>
          <w:lang w:eastAsia="ar-SA"/>
        </w:rPr>
      </w:pPr>
      <w:r w:rsidRPr="00FC2839">
        <w:rPr>
          <w:rFonts w:ascii="Helvetica" w:hAnsi="Helvetica"/>
          <w:b/>
          <w:color w:val="45545F"/>
          <w:sz w:val="28"/>
          <w:szCs w:val="28"/>
        </w:rPr>
        <w:br w:type="page"/>
      </w:r>
    </w:p>
    <w:p w:rsidR="00CB1E2A" w:rsidRPr="00FC2839" w:rsidRDefault="00DD340D" w:rsidP="0069056C">
      <w:pPr>
        <w:pStyle w:val="Heading3"/>
      </w:pPr>
      <w:r w:rsidRPr="00FC2839">
        <w:lastRenderedPageBreak/>
        <w:t>Methods to acquire computer system assets</w:t>
      </w:r>
    </w:p>
    <w:p w:rsidR="00CB1E2A" w:rsidRPr="00FC2839" w:rsidRDefault="00CB1E2A" w:rsidP="00E861BA">
      <w:pPr>
        <w:pStyle w:val="BodyCopy"/>
        <w:rPr>
          <w:noProof w:val="0"/>
        </w:rPr>
      </w:pPr>
      <w:r w:rsidRPr="00FC2839">
        <w:rPr>
          <w:noProof w:val="0"/>
        </w:rPr>
        <w:t xml:space="preserve">Financial management in the organisation usually have a major influence over the decision to buy </w:t>
      </w:r>
      <w:r w:rsidR="007766C0" w:rsidRPr="00FC2839">
        <w:rPr>
          <w:noProof w:val="0"/>
        </w:rPr>
        <w:t>computer system</w:t>
      </w:r>
      <w:r w:rsidRPr="00FC2839">
        <w:rPr>
          <w:noProof w:val="0"/>
        </w:rPr>
        <w:t xml:space="preserve"> assets. When a request is made for money to purchase or support </w:t>
      </w:r>
      <w:r w:rsidR="007766C0" w:rsidRPr="00FC2839">
        <w:rPr>
          <w:noProof w:val="0"/>
        </w:rPr>
        <w:t>these assets</w:t>
      </w:r>
      <w:r w:rsidRPr="00FC2839">
        <w:rPr>
          <w:noProof w:val="0"/>
        </w:rPr>
        <w:t xml:space="preserve">, </w:t>
      </w:r>
      <w:r w:rsidR="007766C0" w:rsidRPr="00FC2839">
        <w:rPr>
          <w:noProof w:val="0"/>
        </w:rPr>
        <w:t>management and the finance</w:t>
      </w:r>
      <w:r w:rsidRPr="00FC2839">
        <w:rPr>
          <w:noProof w:val="0"/>
        </w:rPr>
        <w:t xml:space="preserve"> department will judge the worthiness of each </w:t>
      </w:r>
      <w:r w:rsidR="007766C0" w:rsidRPr="00FC2839">
        <w:rPr>
          <w:noProof w:val="0"/>
        </w:rPr>
        <w:t>asset</w:t>
      </w:r>
      <w:r w:rsidRPr="00FC2839">
        <w:rPr>
          <w:noProof w:val="0"/>
        </w:rPr>
        <w:t xml:space="preserve"> on its own me</w:t>
      </w:r>
      <w:r w:rsidR="007766C0" w:rsidRPr="00FC2839">
        <w:rPr>
          <w:noProof w:val="0"/>
        </w:rPr>
        <w:t>rits, rank it relative to other options</w:t>
      </w:r>
      <w:r w:rsidRPr="00FC2839">
        <w:rPr>
          <w:noProof w:val="0"/>
        </w:rPr>
        <w:t xml:space="preserve">, and </w:t>
      </w:r>
      <w:r w:rsidR="007766C0" w:rsidRPr="00FC2839">
        <w:rPr>
          <w:noProof w:val="0"/>
        </w:rPr>
        <w:t>provide authorisation for purchase.</w:t>
      </w:r>
    </w:p>
    <w:p w:rsidR="00CB1E2A" w:rsidRPr="00FC2839" w:rsidRDefault="007766C0" w:rsidP="00E861BA">
      <w:pPr>
        <w:pStyle w:val="BodyCopy"/>
        <w:rPr>
          <w:noProof w:val="0"/>
        </w:rPr>
      </w:pPr>
      <w:r w:rsidRPr="00FC2839">
        <w:rPr>
          <w:noProof w:val="0"/>
        </w:rPr>
        <w:t xml:space="preserve">Any proposal for a computer </w:t>
      </w:r>
      <w:r w:rsidR="00CB1E2A" w:rsidRPr="00FC2839">
        <w:rPr>
          <w:noProof w:val="0"/>
        </w:rPr>
        <w:t>asset acquisition must detail the costs and benefits of that investment.</w:t>
      </w:r>
    </w:p>
    <w:p w:rsidR="00CB1E2A" w:rsidRPr="00FC2839" w:rsidRDefault="00CB1E2A" w:rsidP="00E861BA">
      <w:pPr>
        <w:pStyle w:val="BodyCopy"/>
        <w:rPr>
          <w:noProof w:val="0"/>
        </w:rPr>
      </w:pPr>
      <w:r w:rsidRPr="00FC2839">
        <w:rPr>
          <w:noProof w:val="0"/>
        </w:rPr>
        <w:t>Do the benefits of the investment outweigh the costs? In the initial phase, the determination of the need, the classification of asset to be purchased needs to be identified.</w:t>
      </w:r>
    </w:p>
    <w:p w:rsidR="00CB1E2A" w:rsidRPr="00FC2839" w:rsidRDefault="00CB1E2A" w:rsidP="005324F2">
      <w:pPr>
        <w:pStyle w:val="BodyCopyBold"/>
        <w:rPr>
          <w:noProof w:val="0"/>
        </w:rPr>
      </w:pPr>
      <w:r w:rsidRPr="00FC2839">
        <w:rPr>
          <w:noProof w:val="0"/>
        </w:rPr>
        <w:t>Off-the-shelf products</w:t>
      </w:r>
    </w:p>
    <w:p w:rsidR="00CB1E2A" w:rsidRPr="00FC2839" w:rsidRDefault="00CB1E2A" w:rsidP="00557D48">
      <w:pPr>
        <w:pStyle w:val="Bullet1"/>
      </w:pPr>
      <w:r w:rsidRPr="00FC2839">
        <w:t>Selecting what the supplier produces as part of the product line</w:t>
      </w:r>
    </w:p>
    <w:p w:rsidR="00CB1E2A" w:rsidRPr="00FC2839" w:rsidRDefault="00CB1E2A" w:rsidP="00557D48">
      <w:pPr>
        <w:pStyle w:val="Bullet1"/>
      </w:pPr>
      <w:r w:rsidRPr="00FC2839">
        <w:t>Off-the-shelf generally has shorter lead time</w:t>
      </w:r>
    </w:p>
    <w:p w:rsidR="00CB1E2A" w:rsidRPr="00FC2839" w:rsidRDefault="00BF5047" w:rsidP="00557D48">
      <w:pPr>
        <w:pStyle w:val="Bullet1"/>
      </w:pPr>
      <w:r w:rsidRPr="00FC2839">
        <w:rPr>
          <w:noProof/>
          <w:lang w:val="en-US"/>
        </w:rPr>
        <w:drawing>
          <wp:anchor distT="0" distB="0" distL="114300" distR="114300" simplePos="0" relativeHeight="251929600" behindDoc="0" locked="0" layoutInCell="1" allowOverlap="1" wp14:anchorId="20B92FC5" wp14:editId="7B6A4EF6">
            <wp:simplePos x="0" y="0"/>
            <wp:positionH relativeFrom="column">
              <wp:posOffset>3876675</wp:posOffset>
            </wp:positionH>
            <wp:positionV relativeFrom="paragraph">
              <wp:posOffset>78740</wp:posOffset>
            </wp:positionV>
            <wp:extent cx="1654810" cy="1571625"/>
            <wp:effectExtent l="19050" t="0" r="2540" b="0"/>
            <wp:wrapSquare wrapText="bothSides"/>
            <wp:docPr id="183" name="Picture 182" descr="W537_cardboard_box_133092458 N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37_cardboard_box_133092458 NH.jpg"/>
                    <pic:cNvPicPr/>
                  </pic:nvPicPr>
                  <pic:blipFill>
                    <a:blip r:embed="rId112" cstate="print"/>
                    <a:stretch>
                      <a:fillRect/>
                    </a:stretch>
                  </pic:blipFill>
                  <pic:spPr>
                    <a:xfrm>
                      <a:off x="0" y="0"/>
                      <a:ext cx="1654810" cy="1571625"/>
                    </a:xfrm>
                    <a:prstGeom prst="rect">
                      <a:avLst/>
                    </a:prstGeom>
                  </pic:spPr>
                </pic:pic>
              </a:graphicData>
            </a:graphic>
          </wp:anchor>
        </w:drawing>
      </w:r>
      <w:r w:rsidR="00CB1E2A" w:rsidRPr="00FC2839">
        <w:t>Greater availability of spare parts</w:t>
      </w:r>
    </w:p>
    <w:p w:rsidR="00CB1E2A" w:rsidRPr="00FC2839" w:rsidRDefault="00CB1E2A" w:rsidP="00557D48">
      <w:pPr>
        <w:pStyle w:val="Bullet1"/>
      </w:pPr>
      <w:r w:rsidRPr="00FC2839">
        <w:t>Greater experience on issues such as maintainability and reliability</w:t>
      </w:r>
    </w:p>
    <w:p w:rsidR="00CB1E2A" w:rsidRPr="00FC2839" w:rsidRDefault="00CB1E2A" w:rsidP="00557D48">
      <w:pPr>
        <w:pStyle w:val="Bullet1"/>
      </w:pPr>
      <w:r w:rsidRPr="00FC2839">
        <w:t>Warranty issues are clear as to the liability of the supplier</w:t>
      </w:r>
      <w:r w:rsidR="005324F2" w:rsidRPr="00FC2839">
        <w:t>.</w:t>
      </w:r>
    </w:p>
    <w:p w:rsidR="00CB1E2A" w:rsidRPr="00FC2839" w:rsidRDefault="005324F2" w:rsidP="005324F2">
      <w:pPr>
        <w:pStyle w:val="BodyCopyBold"/>
        <w:rPr>
          <w:noProof w:val="0"/>
        </w:rPr>
      </w:pPr>
      <w:r w:rsidRPr="00FC2839">
        <w:rPr>
          <w:noProof w:val="0"/>
        </w:rPr>
        <w:t>Custom built</w:t>
      </w:r>
    </w:p>
    <w:p w:rsidR="00CB1E2A" w:rsidRPr="00FC2839" w:rsidRDefault="00CB1E2A" w:rsidP="00557D48">
      <w:pPr>
        <w:pStyle w:val="Bullet1"/>
      </w:pPr>
      <w:r w:rsidRPr="00FC2839">
        <w:t>Tailor-made directly to your requirements</w:t>
      </w:r>
    </w:p>
    <w:p w:rsidR="00CB1E2A" w:rsidRPr="00FC2839" w:rsidRDefault="00CB1E2A" w:rsidP="00557D48">
      <w:pPr>
        <w:pStyle w:val="Bullet1"/>
      </w:pPr>
      <w:r w:rsidRPr="00FC2839">
        <w:t>Longer lead times</w:t>
      </w:r>
    </w:p>
    <w:p w:rsidR="00CB1E2A" w:rsidRPr="00FC2839" w:rsidRDefault="00CB1E2A" w:rsidP="00557D48">
      <w:pPr>
        <w:pStyle w:val="Bullet1"/>
      </w:pPr>
      <w:r w:rsidRPr="00FC2839">
        <w:t>Possible limitations on availability of spare parts</w:t>
      </w:r>
    </w:p>
    <w:p w:rsidR="00CB1E2A" w:rsidRPr="00FC2839" w:rsidRDefault="00CB1E2A" w:rsidP="00557D48">
      <w:pPr>
        <w:pStyle w:val="Bullet1"/>
      </w:pPr>
      <w:r w:rsidRPr="00FC2839">
        <w:t>Limitations on reliability and cost issues</w:t>
      </w:r>
    </w:p>
    <w:p w:rsidR="00CB1E2A" w:rsidRPr="00FC2839" w:rsidRDefault="00CB1E2A" w:rsidP="00557D48">
      <w:pPr>
        <w:pStyle w:val="Bullet1"/>
      </w:pPr>
      <w:r w:rsidRPr="00FC2839">
        <w:t>Limitations on cost control and warranty issues</w:t>
      </w:r>
    </w:p>
    <w:p w:rsidR="00CB1E2A" w:rsidRPr="00FC2839" w:rsidRDefault="00CB1E2A" w:rsidP="00557D48">
      <w:pPr>
        <w:pStyle w:val="Bullet1"/>
      </w:pPr>
      <w:r w:rsidRPr="00FC2839">
        <w:t>Possibly lower resale value</w:t>
      </w:r>
      <w:r w:rsidR="005324F2" w:rsidRPr="00FC2839">
        <w:t>.</w:t>
      </w:r>
    </w:p>
    <w:p w:rsidR="00CB1E2A" w:rsidRPr="00FC2839" w:rsidRDefault="00CB1E2A" w:rsidP="005324F2">
      <w:pPr>
        <w:pStyle w:val="BodyCopyBold"/>
        <w:rPr>
          <w:noProof w:val="0"/>
        </w:rPr>
      </w:pPr>
      <w:r w:rsidRPr="00FC2839">
        <w:rPr>
          <w:noProof w:val="0"/>
        </w:rPr>
        <w:t>Used equipment</w:t>
      </w:r>
    </w:p>
    <w:p w:rsidR="007766C0" w:rsidRPr="00FC2839" w:rsidRDefault="007766C0" w:rsidP="00E861BA">
      <w:pPr>
        <w:pStyle w:val="BodyCopy"/>
        <w:rPr>
          <w:noProof w:val="0"/>
        </w:rPr>
      </w:pPr>
      <w:r w:rsidRPr="00FC2839">
        <w:rPr>
          <w:noProof w:val="0"/>
        </w:rPr>
        <w:t xml:space="preserve">In some cases, the purchase of new equipment is not necessarily essential. There may be existing computer assets, either owned by the organisation or available second </w:t>
      </w:r>
      <w:r w:rsidR="007D40D3" w:rsidRPr="00FC2839">
        <w:rPr>
          <w:noProof w:val="0"/>
        </w:rPr>
        <w:t>hand, which</w:t>
      </w:r>
      <w:r w:rsidRPr="00FC2839">
        <w:rPr>
          <w:noProof w:val="0"/>
        </w:rPr>
        <w:t xml:space="preserve"> may be suitable.</w:t>
      </w:r>
    </w:p>
    <w:p w:rsidR="00CB1E2A" w:rsidRPr="00FC2839" w:rsidRDefault="007766C0" w:rsidP="00E861BA">
      <w:pPr>
        <w:pStyle w:val="BodyCopy"/>
        <w:rPr>
          <w:noProof w:val="0"/>
        </w:rPr>
      </w:pPr>
      <w:r w:rsidRPr="00FC2839">
        <w:rPr>
          <w:noProof w:val="0"/>
        </w:rPr>
        <w:t>Considerations include:</w:t>
      </w:r>
    </w:p>
    <w:p w:rsidR="00CB1E2A" w:rsidRPr="00FC2839" w:rsidRDefault="007766C0" w:rsidP="00557D48">
      <w:pPr>
        <w:pStyle w:val="Bullet1"/>
      </w:pPr>
      <w:r w:rsidRPr="00FC2839">
        <w:t>Is it o</w:t>
      </w:r>
      <w:r w:rsidR="00CB1E2A" w:rsidRPr="00FC2839">
        <w:t>bsolete</w:t>
      </w:r>
    </w:p>
    <w:p w:rsidR="007766C0" w:rsidRPr="00FC2839" w:rsidRDefault="00BF5047" w:rsidP="00557D48">
      <w:pPr>
        <w:pStyle w:val="Bullet1"/>
      </w:pPr>
      <w:r w:rsidRPr="00FC2839">
        <w:rPr>
          <w:noProof/>
          <w:lang w:val="en-US"/>
        </w:rPr>
        <w:drawing>
          <wp:anchor distT="0" distB="0" distL="114300" distR="114300" simplePos="0" relativeHeight="251930624" behindDoc="0" locked="0" layoutInCell="1" allowOverlap="1" wp14:anchorId="38642EA0" wp14:editId="765D8251">
            <wp:simplePos x="0" y="0"/>
            <wp:positionH relativeFrom="column">
              <wp:posOffset>3552825</wp:posOffset>
            </wp:positionH>
            <wp:positionV relativeFrom="paragraph">
              <wp:posOffset>77470</wp:posOffset>
            </wp:positionV>
            <wp:extent cx="1790700" cy="1152525"/>
            <wp:effectExtent l="19050" t="0" r="0" b="0"/>
            <wp:wrapSquare wrapText="bothSides"/>
            <wp:docPr id="188" name="Picture 187" descr="comp 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13.jpg"/>
                    <pic:cNvPicPr/>
                  </pic:nvPicPr>
                  <pic:blipFill>
                    <a:blip r:embed="rId83" cstate="print"/>
                    <a:stretch>
                      <a:fillRect/>
                    </a:stretch>
                  </pic:blipFill>
                  <pic:spPr>
                    <a:xfrm>
                      <a:off x="0" y="0"/>
                      <a:ext cx="1790700" cy="1152525"/>
                    </a:xfrm>
                    <a:prstGeom prst="rect">
                      <a:avLst/>
                    </a:prstGeom>
                  </pic:spPr>
                </pic:pic>
              </a:graphicData>
            </a:graphic>
          </wp:anchor>
        </w:drawing>
      </w:r>
      <w:r w:rsidR="007766C0" w:rsidRPr="00FC2839">
        <w:t>Expected remaining 'productive life'</w:t>
      </w:r>
    </w:p>
    <w:p w:rsidR="00CB1E2A" w:rsidRPr="00FC2839" w:rsidRDefault="007766C0" w:rsidP="00557D48">
      <w:pPr>
        <w:pStyle w:val="Bullet1"/>
      </w:pPr>
      <w:r w:rsidRPr="00FC2839">
        <w:t xml:space="preserve">Cost savings </w:t>
      </w:r>
      <w:r w:rsidR="007D40D3" w:rsidRPr="00FC2839">
        <w:t>vs.</w:t>
      </w:r>
      <w:r w:rsidRPr="00FC2839">
        <w:t xml:space="preserve"> benefits</w:t>
      </w:r>
    </w:p>
    <w:p w:rsidR="00CB1E2A" w:rsidRPr="00FC2839" w:rsidRDefault="007766C0" w:rsidP="00557D48">
      <w:pPr>
        <w:pStyle w:val="Bullet1"/>
      </w:pPr>
      <w:r w:rsidRPr="00FC2839">
        <w:t>Expected</w:t>
      </w:r>
      <w:r w:rsidR="00CB1E2A" w:rsidRPr="00FC2839">
        <w:t xml:space="preserve"> maintenance costs</w:t>
      </w:r>
    </w:p>
    <w:p w:rsidR="00CB1E2A" w:rsidRPr="00FC2839" w:rsidRDefault="007766C0" w:rsidP="00557D48">
      <w:pPr>
        <w:pStyle w:val="Bullet1"/>
      </w:pPr>
      <w:r w:rsidRPr="00FC2839">
        <w:t>Availability of parts</w:t>
      </w:r>
    </w:p>
    <w:p w:rsidR="00CB1E2A" w:rsidRPr="00FC2839" w:rsidRDefault="007766C0" w:rsidP="00557D48">
      <w:pPr>
        <w:pStyle w:val="Bullet1"/>
      </w:pPr>
      <w:r w:rsidRPr="00FC2839">
        <w:t>Existing service warranties</w:t>
      </w:r>
    </w:p>
    <w:p w:rsidR="007766C0" w:rsidRPr="00FC2839" w:rsidRDefault="007766C0" w:rsidP="00557D48">
      <w:pPr>
        <w:pStyle w:val="Bullet1"/>
      </w:pPr>
      <w:r w:rsidRPr="00FC2839">
        <w:t>If it n</w:t>
      </w:r>
      <w:r w:rsidR="00CB1E2A" w:rsidRPr="00FC2839">
        <w:t>eeds reconditioning</w:t>
      </w:r>
      <w:r w:rsidR="005324F2" w:rsidRPr="00FC2839">
        <w:t>.</w:t>
      </w:r>
    </w:p>
    <w:p w:rsidR="007766C0" w:rsidRPr="00FC2839" w:rsidRDefault="007766C0">
      <w:pPr>
        <w:rPr>
          <w:rFonts w:ascii="Helvetica" w:eastAsia="Times New Roman" w:hAnsi="Helvetica" w:cs="HelveticaNeueLTStd-Lt"/>
          <w:color w:val="000000"/>
        </w:rPr>
      </w:pPr>
      <w:r w:rsidRPr="00FC2839">
        <w:rPr>
          <w:rFonts w:ascii="Helvetica" w:eastAsia="Times New Roman" w:hAnsi="Helvetica" w:cs="HelveticaNeueLTStd-Lt"/>
          <w:color w:val="000000"/>
        </w:rPr>
        <w:br w:type="page"/>
      </w:r>
    </w:p>
    <w:p w:rsidR="00CB1E2A" w:rsidRPr="00FC2839" w:rsidRDefault="00CB1E2A" w:rsidP="00CB1E2A">
      <w:pPr>
        <w:autoSpaceDE w:val="0"/>
        <w:autoSpaceDN w:val="0"/>
        <w:adjustRightInd w:val="0"/>
        <w:spacing w:before="80" w:after="120" w:line="240" w:lineRule="auto"/>
        <w:rPr>
          <w:rFonts w:ascii="Helvetica" w:hAnsi="Helvetica" w:cs="Chevin-DemiBold"/>
          <w:b/>
          <w:bCs/>
          <w:i/>
          <w:sz w:val="32"/>
          <w:szCs w:val="32"/>
        </w:rPr>
      </w:pPr>
      <w:r w:rsidRPr="00FC2839">
        <w:rPr>
          <w:rFonts w:ascii="Helvetica" w:hAnsi="Helvetica" w:cs="Chevin-DemiBold"/>
          <w:b/>
          <w:bCs/>
          <w:i/>
          <w:noProof/>
          <w:sz w:val="32"/>
          <w:szCs w:val="32"/>
          <w:lang w:val="en-US" w:eastAsia="en-US"/>
        </w:rPr>
        <w:lastRenderedPageBreak/>
        <w:drawing>
          <wp:anchor distT="0" distB="0" distL="114300" distR="114300" simplePos="0" relativeHeight="251785216" behindDoc="0" locked="0" layoutInCell="1" allowOverlap="1" wp14:anchorId="7C5D6797" wp14:editId="265C09F6">
            <wp:simplePos x="0" y="0"/>
            <wp:positionH relativeFrom="column">
              <wp:posOffset>-95250</wp:posOffset>
            </wp:positionH>
            <wp:positionV relativeFrom="paragraph">
              <wp:posOffset>171450</wp:posOffset>
            </wp:positionV>
            <wp:extent cx="647700" cy="628650"/>
            <wp:effectExtent l="19050" t="0" r="0" b="0"/>
            <wp:wrapSquare wrapText="bothSides"/>
            <wp:docPr id="159"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CB1E2A" w:rsidRPr="00FC2839" w:rsidRDefault="00CB1E2A" w:rsidP="00CB1E2A">
      <w:pPr>
        <w:autoSpaceDE w:val="0"/>
        <w:autoSpaceDN w:val="0"/>
        <w:adjustRightInd w:val="0"/>
        <w:spacing w:before="80" w:after="120" w:line="240" w:lineRule="auto"/>
        <w:rPr>
          <w:rFonts w:ascii="Helvetica" w:hAnsi="Helvetica" w:cs="Chevin-DemiBold"/>
          <w:b/>
          <w:i/>
          <w:sz w:val="32"/>
          <w:szCs w:val="32"/>
        </w:rPr>
      </w:pPr>
      <w:r w:rsidRPr="00FC2839">
        <w:rPr>
          <w:rFonts w:ascii="Helvetica" w:hAnsi="Helvetica" w:cs="Chevin-DemiBold"/>
          <w:b/>
          <w:bCs/>
          <w:i/>
          <w:sz w:val="32"/>
          <w:szCs w:val="32"/>
        </w:rPr>
        <w:t xml:space="preserve">Activity </w:t>
      </w:r>
      <w:r w:rsidR="007766C0" w:rsidRPr="00FC2839">
        <w:rPr>
          <w:rFonts w:ascii="Helvetica" w:hAnsi="Helvetica" w:cs="Chevin-DemiBold"/>
          <w:b/>
          <w:bCs/>
          <w:i/>
          <w:sz w:val="32"/>
          <w:szCs w:val="32"/>
        </w:rPr>
        <w:t>8</w:t>
      </w:r>
      <w:r w:rsidRPr="00FC2839">
        <w:rPr>
          <w:rFonts w:ascii="Helvetica" w:hAnsi="Helvetica" w:cs="Chevin-DemiBold"/>
          <w:b/>
          <w:bCs/>
          <w:i/>
          <w:sz w:val="32"/>
          <w:szCs w:val="32"/>
        </w:rPr>
        <w:t xml:space="preserve"> - Identify </w:t>
      </w:r>
      <w:r w:rsidR="007766C0" w:rsidRPr="00FC2839">
        <w:rPr>
          <w:rFonts w:ascii="Helvetica" w:hAnsi="Helvetica" w:cs="Chevin-DemiBold"/>
          <w:b/>
          <w:bCs/>
          <w:i/>
          <w:sz w:val="32"/>
          <w:szCs w:val="32"/>
        </w:rPr>
        <w:t xml:space="preserve">advantages and disadvantages of different </w:t>
      </w:r>
      <w:r w:rsidRPr="00FC2839">
        <w:rPr>
          <w:rFonts w:ascii="Helvetica" w:hAnsi="Helvetica" w:cs="Chevin-DemiBold"/>
          <w:b/>
          <w:bCs/>
          <w:i/>
          <w:sz w:val="32"/>
          <w:szCs w:val="32"/>
        </w:rPr>
        <w:t>classification of assets</w:t>
      </w:r>
    </w:p>
    <w:p w:rsidR="00CB1E2A" w:rsidRPr="00FC2839" w:rsidRDefault="00CB1E2A" w:rsidP="00CB1E2A">
      <w:pPr>
        <w:autoSpaceDE w:val="0"/>
        <w:autoSpaceDN w:val="0"/>
        <w:adjustRightInd w:val="0"/>
        <w:snapToGrid w:val="0"/>
        <w:spacing w:after="0" w:line="240" w:lineRule="auto"/>
        <w:rPr>
          <w:rFonts w:ascii="Helvetica" w:eastAsia="Times New Roman" w:hAnsi="Helvetica" w:cs="HelveticaNeueLTStd-Lt"/>
          <w:color w:val="000000"/>
          <w:szCs w:val="24"/>
        </w:rPr>
      </w:pPr>
    </w:p>
    <w:p w:rsidR="00CB1E2A" w:rsidRPr="00FC2839" w:rsidRDefault="007766C0" w:rsidP="00E861BA">
      <w:pPr>
        <w:pStyle w:val="BodyCopy"/>
        <w:rPr>
          <w:noProof w:val="0"/>
        </w:rPr>
      </w:pPr>
      <w:r w:rsidRPr="00FC2839">
        <w:rPr>
          <w:lang w:val="en-US" w:eastAsia="en-US"/>
        </w:rPr>
        <w:drawing>
          <wp:anchor distT="0" distB="0" distL="114300" distR="114300" simplePos="0" relativeHeight="251900928" behindDoc="0" locked="0" layoutInCell="1" allowOverlap="1" wp14:anchorId="33F6F0D1" wp14:editId="23816296">
            <wp:simplePos x="0" y="0"/>
            <wp:positionH relativeFrom="column">
              <wp:posOffset>3780155</wp:posOffset>
            </wp:positionH>
            <wp:positionV relativeFrom="paragraph">
              <wp:posOffset>40640</wp:posOffset>
            </wp:positionV>
            <wp:extent cx="1872615" cy="1247775"/>
            <wp:effectExtent l="19050" t="0" r="0" b="0"/>
            <wp:wrapSquare wrapText="bothSides"/>
            <wp:docPr id="37" name="Picture 36" descr="W564_barcode_scanner_1749090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64_barcode_scanner_174909062.jpg"/>
                    <pic:cNvPicPr/>
                  </pic:nvPicPr>
                  <pic:blipFill>
                    <a:blip r:embed="rId113" cstate="print"/>
                    <a:stretch>
                      <a:fillRect/>
                    </a:stretch>
                  </pic:blipFill>
                  <pic:spPr>
                    <a:xfrm>
                      <a:off x="0" y="0"/>
                      <a:ext cx="1872615" cy="1247775"/>
                    </a:xfrm>
                    <a:prstGeom prst="rect">
                      <a:avLst/>
                    </a:prstGeom>
                  </pic:spPr>
                </pic:pic>
              </a:graphicData>
            </a:graphic>
          </wp:anchor>
        </w:drawing>
      </w:r>
      <w:r w:rsidR="00CB1E2A" w:rsidRPr="00FC2839">
        <w:rPr>
          <w:noProof w:val="0"/>
        </w:rPr>
        <w:t xml:space="preserve">For </w:t>
      </w:r>
      <w:r w:rsidRPr="00FC2839">
        <w:rPr>
          <w:noProof w:val="0"/>
        </w:rPr>
        <w:t xml:space="preserve">your </w:t>
      </w:r>
      <w:r w:rsidR="00CB1E2A" w:rsidRPr="00FC2839">
        <w:rPr>
          <w:noProof w:val="0"/>
        </w:rPr>
        <w:t xml:space="preserve">tourism organisation you are to identify </w:t>
      </w:r>
      <w:r w:rsidRPr="00FC2839">
        <w:rPr>
          <w:noProof w:val="0"/>
        </w:rPr>
        <w:t>the advantages and disadvantages of acquiring the following classifications of computer assets</w:t>
      </w:r>
      <w:r w:rsidR="00CB1E2A" w:rsidRPr="00FC2839">
        <w:rPr>
          <w:noProof w:val="0"/>
        </w:rPr>
        <w:t>:</w:t>
      </w:r>
    </w:p>
    <w:p w:rsidR="00CB1E2A" w:rsidRPr="00FC2839" w:rsidRDefault="00CB1E2A" w:rsidP="00557D48">
      <w:pPr>
        <w:pStyle w:val="Bullet1"/>
      </w:pPr>
      <w:r w:rsidRPr="00FC2839">
        <w:t>Off the shelf</w:t>
      </w:r>
    </w:p>
    <w:p w:rsidR="00CB1E2A" w:rsidRPr="00FC2839" w:rsidRDefault="00CB1E2A" w:rsidP="00557D48">
      <w:pPr>
        <w:pStyle w:val="Bullet1"/>
      </w:pPr>
      <w:r w:rsidRPr="00FC2839">
        <w:t>Custom built</w:t>
      </w:r>
    </w:p>
    <w:p w:rsidR="00CB1E2A" w:rsidRPr="00FC2839" w:rsidRDefault="00CB1E2A" w:rsidP="00557D48">
      <w:pPr>
        <w:pStyle w:val="Bullet1"/>
      </w:pPr>
      <w:r w:rsidRPr="00FC2839">
        <w:t>Second hand / refurbished</w:t>
      </w:r>
      <w:r w:rsidR="005324F2" w:rsidRPr="00FC2839">
        <w:t>.</w:t>
      </w:r>
    </w:p>
    <w:p w:rsidR="00CB1E2A" w:rsidRPr="00FC2839" w:rsidRDefault="00CB1E2A" w:rsidP="00CB1E2A">
      <w:pPr>
        <w:pStyle w:val="ListParagraph"/>
        <w:autoSpaceDE w:val="0"/>
        <w:autoSpaceDN w:val="0"/>
        <w:adjustRightInd w:val="0"/>
        <w:snapToGrid w:val="0"/>
        <w:spacing w:before="80" w:after="120" w:line="240" w:lineRule="auto"/>
        <w:rPr>
          <w:rFonts w:ascii="Helvetica" w:eastAsia="Times New Roman" w:hAnsi="Helvetica" w:cs="HelveticaNeueLTStd-Lt"/>
          <w:color w:val="000000"/>
        </w:rPr>
      </w:pPr>
    </w:p>
    <w:tbl>
      <w:tblPr>
        <w:tblStyle w:val="TableGrid"/>
        <w:tblW w:w="0" w:type="auto"/>
        <w:tblLook w:val="04A0" w:firstRow="1" w:lastRow="0" w:firstColumn="1" w:lastColumn="0" w:noHBand="0" w:noVBand="1"/>
      </w:tblPr>
      <w:tblGrid>
        <w:gridCol w:w="4621"/>
        <w:gridCol w:w="4621"/>
      </w:tblGrid>
      <w:tr w:rsidR="007766C0" w:rsidRPr="00FC2839" w:rsidTr="005324F2">
        <w:tc>
          <w:tcPr>
            <w:tcW w:w="4621" w:type="dxa"/>
            <w:vAlign w:val="center"/>
          </w:tcPr>
          <w:p w:rsidR="007766C0" w:rsidRPr="00FC2839" w:rsidRDefault="007766C0" w:rsidP="005324F2">
            <w:pPr>
              <w:pStyle w:val="TableTextBold"/>
              <w:jc w:val="center"/>
              <w:rPr>
                <w:noProof w:val="0"/>
              </w:rPr>
            </w:pPr>
            <w:r w:rsidRPr="00FC2839">
              <w:rPr>
                <w:noProof w:val="0"/>
              </w:rPr>
              <w:t>ADVANTAGES</w:t>
            </w:r>
          </w:p>
        </w:tc>
        <w:tc>
          <w:tcPr>
            <w:tcW w:w="4621" w:type="dxa"/>
            <w:vAlign w:val="center"/>
          </w:tcPr>
          <w:p w:rsidR="007766C0" w:rsidRPr="00FC2839" w:rsidRDefault="007766C0" w:rsidP="005324F2">
            <w:pPr>
              <w:pStyle w:val="TableTextBold"/>
              <w:jc w:val="center"/>
              <w:rPr>
                <w:noProof w:val="0"/>
              </w:rPr>
            </w:pPr>
            <w:r w:rsidRPr="00FC2839">
              <w:rPr>
                <w:noProof w:val="0"/>
              </w:rPr>
              <w:t>DISADVANTAGES</w:t>
            </w:r>
          </w:p>
        </w:tc>
      </w:tr>
      <w:tr w:rsidR="00CB1E2A" w:rsidRPr="00FC2839" w:rsidTr="005324F2">
        <w:tc>
          <w:tcPr>
            <w:tcW w:w="9242" w:type="dxa"/>
            <w:gridSpan w:val="2"/>
            <w:shd w:val="clear" w:color="auto" w:fill="D9D9D9" w:themeFill="background1" w:themeFillShade="D9"/>
            <w:vAlign w:val="center"/>
          </w:tcPr>
          <w:p w:rsidR="00CB1E2A" w:rsidRPr="00FC2839" w:rsidRDefault="00CB1E2A" w:rsidP="005324F2">
            <w:pPr>
              <w:pStyle w:val="TableTextBold"/>
              <w:jc w:val="center"/>
              <w:rPr>
                <w:noProof w:val="0"/>
              </w:rPr>
            </w:pPr>
            <w:r w:rsidRPr="00FC2839">
              <w:rPr>
                <w:noProof w:val="0"/>
              </w:rPr>
              <w:t>Off the shelf</w:t>
            </w:r>
          </w:p>
        </w:tc>
      </w:tr>
      <w:tr w:rsidR="00CB1E2A" w:rsidRPr="00FC2839" w:rsidTr="005324F2">
        <w:tc>
          <w:tcPr>
            <w:tcW w:w="4621" w:type="dxa"/>
            <w:vAlign w:val="center"/>
          </w:tcPr>
          <w:p w:rsidR="00CB1E2A" w:rsidRPr="00FC2839" w:rsidRDefault="00CB1E2A" w:rsidP="005324F2">
            <w:pPr>
              <w:pStyle w:val="TableTextBold"/>
              <w:jc w:val="center"/>
              <w:rPr>
                <w:noProof w:val="0"/>
              </w:rPr>
            </w:pPr>
          </w:p>
        </w:tc>
        <w:tc>
          <w:tcPr>
            <w:tcW w:w="4621" w:type="dxa"/>
            <w:vAlign w:val="center"/>
          </w:tcPr>
          <w:p w:rsidR="00CB1E2A" w:rsidRPr="00FC2839" w:rsidRDefault="00CB1E2A" w:rsidP="005324F2">
            <w:pPr>
              <w:pStyle w:val="TableTextBold"/>
              <w:jc w:val="center"/>
              <w:rPr>
                <w:noProof w:val="0"/>
              </w:rPr>
            </w:pPr>
          </w:p>
        </w:tc>
      </w:tr>
      <w:tr w:rsidR="00CB1E2A" w:rsidRPr="00FC2839" w:rsidTr="005324F2">
        <w:tc>
          <w:tcPr>
            <w:tcW w:w="4621" w:type="dxa"/>
            <w:vAlign w:val="center"/>
          </w:tcPr>
          <w:p w:rsidR="00CB1E2A" w:rsidRPr="00FC2839" w:rsidRDefault="00CB1E2A" w:rsidP="005324F2">
            <w:pPr>
              <w:pStyle w:val="TableTextBold"/>
              <w:jc w:val="center"/>
              <w:rPr>
                <w:noProof w:val="0"/>
              </w:rPr>
            </w:pPr>
          </w:p>
        </w:tc>
        <w:tc>
          <w:tcPr>
            <w:tcW w:w="4621" w:type="dxa"/>
            <w:vAlign w:val="center"/>
          </w:tcPr>
          <w:p w:rsidR="00CB1E2A" w:rsidRPr="00FC2839" w:rsidRDefault="00CB1E2A" w:rsidP="005324F2">
            <w:pPr>
              <w:pStyle w:val="TableTextBold"/>
              <w:jc w:val="center"/>
              <w:rPr>
                <w:noProof w:val="0"/>
              </w:rPr>
            </w:pPr>
          </w:p>
        </w:tc>
      </w:tr>
      <w:tr w:rsidR="00CB1E2A" w:rsidRPr="00FC2839" w:rsidTr="005324F2">
        <w:tc>
          <w:tcPr>
            <w:tcW w:w="9242" w:type="dxa"/>
            <w:gridSpan w:val="2"/>
            <w:shd w:val="clear" w:color="auto" w:fill="D9D9D9" w:themeFill="background1" w:themeFillShade="D9"/>
            <w:vAlign w:val="center"/>
          </w:tcPr>
          <w:p w:rsidR="00CB1E2A" w:rsidRPr="00FC2839" w:rsidRDefault="00CB1E2A" w:rsidP="005324F2">
            <w:pPr>
              <w:pStyle w:val="TableTextBold"/>
              <w:jc w:val="center"/>
              <w:rPr>
                <w:noProof w:val="0"/>
              </w:rPr>
            </w:pPr>
            <w:r w:rsidRPr="00FC2839">
              <w:rPr>
                <w:noProof w:val="0"/>
              </w:rPr>
              <w:t>Custom built</w:t>
            </w:r>
          </w:p>
        </w:tc>
      </w:tr>
      <w:tr w:rsidR="00CB1E2A" w:rsidRPr="00FC2839" w:rsidTr="005324F2">
        <w:tc>
          <w:tcPr>
            <w:tcW w:w="4621" w:type="dxa"/>
            <w:vAlign w:val="center"/>
          </w:tcPr>
          <w:p w:rsidR="00CB1E2A" w:rsidRPr="00FC2839" w:rsidRDefault="00CB1E2A" w:rsidP="005324F2">
            <w:pPr>
              <w:pStyle w:val="TableTextBold"/>
              <w:jc w:val="center"/>
              <w:rPr>
                <w:noProof w:val="0"/>
              </w:rPr>
            </w:pPr>
          </w:p>
        </w:tc>
        <w:tc>
          <w:tcPr>
            <w:tcW w:w="4621" w:type="dxa"/>
            <w:vAlign w:val="center"/>
          </w:tcPr>
          <w:p w:rsidR="00CB1E2A" w:rsidRPr="00FC2839" w:rsidRDefault="00CB1E2A" w:rsidP="005324F2">
            <w:pPr>
              <w:pStyle w:val="TableTextBold"/>
              <w:jc w:val="center"/>
              <w:rPr>
                <w:noProof w:val="0"/>
              </w:rPr>
            </w:pPr>
          </w:p>
        </w:tc>
      </w:tr>
      <w:tr w:rsidR="00CB1E2A" w:rsidRPr="00FC2839" w:rsidTr="005324F2">
        <w:tc>
          <w:tcPr>
            <w:tcW w:w="4621" w:type="dxa"/>
            <w:vAlign w:val="center"/>
          </w:tcPr>
          <w:p w:rsidR="00CB1E2A" w:rsidRPr="00FC2839" w:rsidRDefault="00CB1E2A" w:rsidP="005324F2">
            <w:pPr>
              <w:pStyle w:val="TableTextBold"/>
              <w:jc w:val="center"/>
              <w:rPr>
                <w:noProof w:val="0"/>
              </w:rPr>
            </w:pPr>
          </w:p>
        </w:tc>
        <w:tc>
          <w:tcPr>
            <w:tcW w:w="4621" w:type="dxa"/>
            <w:vAlign w:val="center"/>
          </w:tcPr>
          <w:p w:rsidR="00CB1E2A" w:rsidRPr="00FC2839" w:rsidRDefault="00CB1E2A" w:rsidP="005324F2">
            <w:pPr>
              <w:pStyle w:val="TableTextBold"/>
              <w:jc w:val="center"/>
              <w:rPr>
                <w:noProof w:val="0"/>
              </w:rPr>
            </w:pPr>
          </w:p>
        </w:tc>
      </w:tr>
      <w:tr w:rsidR="00CB1E2A" w:rsidRPr="00FC2839" w:rsidTr="005324F2">
        <w:tc>
          <w:tcPr>
            <w:tcW w:w="9242" w:type="dxa"/>
            <w:gridSpan w:val="2"/>
            <w:shd w:val="clear" w:color="auto" w:fill="D9D9D9" w:themeFill="background1" w:themeFillShade="D9"/>
            <w:vAlign w:val="center"/>
          </w:tcPr>
          <w:p w:rsidR="00CB1E2A" w:rsidRPr="00FC2839" w:rsidRDefault="00CB1E2A" w:rsidP="005324F2">
            <w:pPr>
              <w:pStyle w:val="TableTextBold"/>
              <w:jc w:val="center"/>
              <w:rPr>
                <w:noProof w:val="0"/>
              </w:rPr>
            </w:pPr>
            <w:r w:rsidRPr="00FC2839">
              <w:rPr>
                <w:noProof w:val="0"/>
              </w:rPr>
              <w:t>Second hand / refurbished</w:t>
            </w:r>
          </w:p>
        </w:tc>
      </w:tr>
      <w:tr w:rsidR="00CB1E2A" w:rsidRPr="00FC2839" w:rsidTr="005324F2">
        <w:tc>
          <w:tcPr>
            <w:tcW w:w="4621" w:type="dxa"/>
            <w:vAlign w:val="center"/>
          </w:tcPr>
          <w:p w:rsidR="00CB1E2A" w:rsidRPr="00FC2839" w:rsidRDefault="00CB1E2A" w:rsidP="005324F2">
            <w:pPr>
              <w:pStyle w:val="TableTextBold"/>
              <w:jc w:val="center"/>
              <w:rPr>
                <w:noProof w:val="0"/>
              </w:rPr>
            </w:pPr>
          </w:p>
        </w:tc>
        <w:tc>
          <w:tcPr>
            <w:tcW w:w="4621" w:type="dxa"/>
            <w:vAlign w:val="center"/>
          </w:tcPr>
          <w:p w:rsidR="00CB1E2A" w:rsidRPr="00FC2839" w:rsidRDefault="00CB1E2A" w:rsidP="005324F2">
            <w:pPr>
              <w:pStyle w:val="TableTextBold"/>
              <w:jc w:val="center"/>
              <w:rPr>
                <w:noProof w:val="0"/>
              </w:rPr>
            </w:pPr>
          </w:p>
        </w:tc>
      </w:tr>
      <w:tr w:rsidR="00CB1E2A" w:rsidRPr="00FC2839" w:rsidTr="005324F2">
        <w:tc>
          <w:tcPr>
            <w:tcW w:w="4621" w:type="dxa"/>
            <w:vAlign w:val="center"/>
          </w:tcPr>
          <w:p w:rsidR="00CB1E2A" w:rsidRPr="00FC2839" w:rsidRDefault="00CB1E2A" w:rsidP="005324F2">
            <w:pPr>
              <w:pStyle w:val="TableTextBold"/>
              <w:jc w:val="center"/>
              <w:rPr>
                <w:noProof w:val="0"/>
              </w:rPr>
            </w:pPr>
          </w:p>
        </w:tc>
        <w:tc>
          <w:tcPr>
            <w:tcW w:w="4621" w:type="dxa"/>
            <w:vAlign w:val="center"/>
          </w:tcPr>
          <w:p w:rsidR="00CB1E2A" w:rsidRPr="00FC2839" w:rsidRDefault="00CB1E2A" w:rsidP="005324F2">
            <w:pPr>
              <w:pStyle w:val="TableTextBold"/>
              <w:jc w:val="center"/>
              <w:rPr>
                <w:noProof w:val="0"/>
              </w:rPr>
            </w:pPr>
          </w:p>
        </w:tc>
      </w:tr>
    </w:tbl>
    <w:p w:rsidR="007766C0" w:rsidRPr="00FC2839" w:rsidRDefault="007766C0" w:rsidP="007766C0">
      <w:pPr>
        <w:rPr>
          <w:rFonts w:ascii="Helvetica" w:eastAsia="Times New Roman" w:hAnsi="Helvetica" w:cs="HelveticaNeueLTStd-Lt"/>
          <w:color w:val="000000"/>
        </w:rPr>
      </w:pPr>
    </w:p>
    <w:p w:rsidR="007766C0" w:rsidRPr="00FC2839" w:rsidRDefault="007766C0">
      <w:pPr>
        <w:rPr>
          <w:rFonts w:ascii="Helvetica" w:eastAsia="Times New Roman" w:hAnsi="Helvetica" w:cs="HelveticaNeueLTStd-Lt"/>
          <w:color w:val="000000"/>
        </w:rPr>
      </w:pPr>
      <w:r w:rsidRPr="00FC2839">
        <w:rPr>
          <w:rFonts w:ascii="Helvetica" w:eastAsia="Times New Roman" w:hAnsi="Helvetica" w:cs="HelveticaNeueLTStd-Lt"/>
          <w:color w:val="000000"/>
        </w:rPr>
        <w:br w:type="page"/>
      </w:r>
    </w:p>
    <w:p w:rsidR="007766C0" w:rsidRPr="00FC2839" w:rsidRDefault="007766C0" w:rsidP="007766C0">
      <w:pPr>
        <w:autoSpaceDE w:val="0"/>
        <w:autoSpaceDN w:val="0"/>
        <w:adjustRightInd w:val="0"/>
        <w:spacing w:before="80" w:after="120" w:line="240" w:lineRule="auto"/>
        <w:rPr>
          <w:rFonts w:ascii="Helvetica" w:hAnsi="Helvetica" w:cs="Chevin-DemiBold"/>
          <w:b/>
          <w:bCs/>
          <w:i/>
          <w:sz w:val="32"/>
          <w:szCs w:val="32"/>
        </w:rPr>
      </w:pPr>
      <w:r w:rsidRPr="00FC2839">
        <w:rPr>
          <w:rFonts w:ascii="Helvetica" w:hAnsi="Helvetica" w:cs="Chevin-DemiBold"/>
          <w:b/>
          <w:bCs/>
          <w:i/>
          <w:noProof/>
          <w:sz w:val="32"/>
          <w:szCs w:val="32"/>
          <w:lang w:val="en-US" w:eastAsia="en-US"/>
        </w:rPr>
        <w:lastRenderedPageBreak/>
        <w:drawing>
          <wp:anchor distT="0" distB="0" distL="114300" distR="114300" simplePos="0" relativeHeight="251899904" behindDoc="0" locked="0" layoutInCell="1" allowOverlap="1" wp14:anchorId="35AFD41B" wp14:editId="3568F1D1">
            <wp:simplePos x="0" y="0"/>
            <wp:positionH relativeFrom="column">
              <wp:posOffset>-95250</wp:posOffset>
            </wp:positionH>
            <wp:positionV relativeFrom="paragraph">
              <wp:posOffset>171450</wp:posOffset>
            </wp:positionV>
            <wp:extent cx="647700" cy="628650"/>
            <wp:effectExtent l="19050" t="0" r="0" b="0"/>
            <wp:wrapSquare wrapText="bothSides"/>
            <wp:docPr id="35"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7766C0" w:rsidRPr="00FC2839" w:rsidRDefault="007766C0" w:rsidP="007766C0">
      <w:pPr>
        <w:autoSpaceDE w:val="0"/>
        <w:autoSpaceDN w:val="0"/>
        <w:adjustRightInd w:val="0"/>
        <w:spacing w:before="80" w:after="120" w:line="240" w:lineRule="auto"/>
        <w:rPr>
          <w:rFonts w:ascii="Helvetica" w:hAnsi="Helvetica" w:cs="Chevin-DemiBold"/>
          <w:b/>
          <w:i/>
          <w:sz w:val="32"/>
          <w:szCs w:val="32"/>
        </w:rPr>
      </w:pPr>
      <w:r w:rsidRPr="00FC2839">
        <w:rPr>
          <w:rFonts w:ascii="Helvetica" w:hAnsi="Helvetica" w:cs="Chevin-DemiBold"/>
          <w:b/>
          <w:bCs/>
          <w:i/>
          <w:sz w:val="32"/>
          <w:szCs w:val="32"/>
        </w:rPr>
        <w:t>Activity 9 - Identify computer assets to be acquired using each of these different classification of assets</w:t>
      </w:r>
    </w:p>
    <w:p w:rsidR="007766C0" w:rsidRPr="00FC2839" w:rsidRDefault="007766C0" w:rsidP="007766C0">
      <w:pPr>
        <w:autoSpaceDE w:val="0"/>
        <w:autoSpaceDN w:val="0"/>
        <w:adjustRightInd w:val="0"/>
        <w:snapToGrid w:val="0"/>
        <w:spacing w:after="0" w:line="240" w:lineRule="auto"/>
        <w:rPr>
          <w:rFonts w:ascii="Helvetica" w:eastAsia="Times New Roman" w:hAnsi="Helvetica" w:cs="HelveticaNeueLTStd-Lt"/>
          <w:color w:val="000000"/>
          <w:szCs w:val="24"/>
        </w:rPr>
      </w:pPr>
    </w:p>
    <w:p w:rsidR="007766C0" w:rsidRPr="00FC2839" w:rsidRDefault="007766C0" w:rsidP="00E861BA">
      <w:pPr>
        <w:pStyle w:val="BodyCopy"/>
        <w:rPr>
          <w:noProof w:val="0"/>
        </w:rPr>
      </w:pPr>
      <w:r w:rsidRPr="00FC2839">
        <w:rPr>
          <w:lang w:val="en-US" w:eastAsia="en-US"/>
        </w:rPr>
        <w:drawing>
          <wp:anchor distT="0" distB="0" distL="114300" distR="114300" simplePos="0" relativeHeight="251901952" behindDoc="0" locked="0" layoutInCell="1" allowOverlap="1" wp14:anchorId="1611A8E2" wp14:editId="3E88A44B">
            <wp:simplePos x="0" y="0"/>
            <wp:positionH relativeFrom="column">
              <wp:posOffset>4438650</wp:posOffset>
            </wp:positionH>
            <wp:positionV relativeFrom="paragraph">
              <wp:posOffset>34290</wp:posOffset>
            </wp:positionV>
            <wp:extent cx="990600" cy="990600"/>
            <wp:effectExtent l="19050" t="0" r="0" b="0"/>
            <wp:wrapSquare wrapText="bothSides"/>
            <wp:docPr id="38" name="Picture 37" descr="comp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4.png"/>
                    <pic:cNvPicPr/>
                  </pic:nvPicPr>
                  <pic:blipFill>
                    <a:blip r:embed="rId62" cstate="print"/>
                    <a:stretch>
                      <a:fillRect/>
                    </a:stretch>
                  </pic:blipFill>
                  <pic:spPr>
                    <a:xfrm>
                      <a:off x="0" y="0"/>
                      <a:ext cx="990600" cy="990600"/>
                    </a:xfrm>
                    <a:prstGeom prst="rect">
                      <a:avLst/>
                    </a:prstGeom>
                  </pic:spPr>
                </pic:pic>
              </a:graphicData>
            </a:graphic>
          </wp:anchor>
        </w:drawing>
      </w:r>
      <w:r w:rsidRPr="00FC2839">
        <w:rPr>
          <w:noProof w:val="0"/>
        </w:rPr>
        <w:t>Based on the list of hardware and software assets identified in Activities 6&amp;7, identify examples of assets that you would obtain:</w:t>
      </w:r>
    </w:p>
    <w:p w:rsidR="007766C0" w:rsidRPr="00FC2839" w:rsidRDefault="007766C0" w:rsidP="00557D48">
      <w:pPr>
        <w:pStyle w:val="Bullet1"/>
      </w:pPr>
      <w:r w:rsidRPr="00FC2839">
        <w:t>Off the shelf</w:t>
      </w:r>
    </w:p>
    <w:p w:rsidR="007766C0" w:rsidRPr="00FC2839" w:rsidRDefault="007766C0" w:rsidP="00557D48">
      <w:pPr>
        <w:pStyle w:val="Bullet1"/>
      </w:pPr>
      <w:r w:rsidRPr="00FC2839">
        <w:t>Custom built</w:t>
      </w:r>
    </w:p>
    <w:p w:rsidR="007766C0" w:rsidRPr="00FC2839" w:rsidRDefault="007766C0" w:rsidP="00557D48">
      <w:pPr>
        <w:pStyle w:val="Bullet1"/>
      </w:pPr>
      <w:r w:rsidRPr="00FC2839">
        <w:t>Second hand / refurbished</w:t>
      </w:r>
    </w:p>
    <w:p w:rsidR="007766C0" w:rsidRPr="00FC2839" w:rsidRDefault="007766C0" w:rsidP="007766C0">
      <w:pPr>
        <w:pStyle w:val="ListParagraph"/>
        <w:autoSpaceDE w:val="0"/>
        <w:autoSpaceDN w:val="0"/>
        <w:adjustRightInd w:val="0"/>
        <w:snapToGrid w:val="0"/>
        <w:spacing w:before="80" w:after="120" w:line="240" w:lineRule="auto"/>
        <w:rPr>
          <w:rFonts w:ascii="Helvetica" w:eastAsia="Times New Roman" w:hAnsi="Helvetica" w:cs="HelveticaNeueLTStd-Lt"/>
          <w:color w:val="000000"/>
        </w:rPr>
      </w:pPr>
    </w:p>
    <w:tbl>
      <w:tblPr>
        <w:tblStyle w:val="TableGrid"/>
        <w:tblW w:w="0" w:type="auto"/>
        <w:tblLook w:val="04A0" w:firstRow="1" w:lastRow="0" w:firstColumn="1" w:lastColumn="0" w:noHBand="0" w:noVBand="1"/>
      </w:tblPr>
      <w:tblGrid>
        <w:gridCol w:w="4621"/>
        <w:gridCol w:w="4621"/>
      </w:tblGrid>
      <w:tr w:rsidR="007766C0" w:rsidRPr="00FC2839" w:rsidTr="005324F2">
        <w:tc>
          <w:tcPr>
            <w:tcW w:w="4621" w:type="dxa"/>
            <w:vAlign w:val="center"/>
          </w:tcPr>
          <w:p w:rsidR="007766C0" w:rsidRPr="00FC2839" w:rsidRDefault="007766C0" w:rsidP="005324F2">
            <w:pPr>
              <w:pStyle w:val="TableTextBold"/>
              <w:jc w:val="center"/>
              <w:rPr>
                <w:noProof w:val="0"/>
              </w:rPr>
            </w:pPr>
            <w:r w:rsidRPr="00FC2839">
              <w:rPr>
                <w:noProof w:val="0"/>
              </w:rPr>
              <w:t>ADVANTAGES</w:t>
            </w:r>
          </w:p>
        </w:tc>
        <w:tc>
          <w:tcPr>
            <w:tcW w:w="4621" w:type="dxa"/>
            <w:vAlign w:val="center"/>
          </w:tcPr>
          <w:p w:rsidR="007766C0" w:rsidRPr="00FC2839" w:rsidRDefault="007766C0" w:rsidP="005324F2">
            <w:pPr>
              <w:pStyle w:val="TableTextBold"/>
              <w:jc w:val="center"/>
              <w:rPr>
                <w:noProof w:val="0"/>
              </w:rPr>
            </w:pPr>
            <w:r w:rsidRPr="00FC2839">
              <w:rPr>
                <w:noProof w:val="0"/>
              </w:rPr>
              <w:t>DISADVANTAGES</w:t>
            </w:r>
          </w:p>
        </w:tc>
      </w:tr>
      <w:tr w:rsidR="007766C0" w:rsidRPr="00FC2839" w:rsidTr="005324F2">
        <w:tc>
          <w:tcPr>
            <w:tcW w:w="9242" w:type="dxa"/>
            <w:gridSpan w:val="2"/>
            <w:shd w:val="clear" w:color="auto" w:fill="D9D9D9" w:themeFill="background1" w:themeFillShade="D9"/>
            <w:vAlign w:val="center"/>
          </w:tcPr>
          <w:p w:rsidR="007766C0" w:rsidRPr="00FC2839" w:rsidRDefault="007766C0" w:rsidP="005324F2">
            <w:pPr>
              <w:pStyle w:val="TableTextBold"/>
              <w:jc w:val="center"/>
              <w:rPr>
                <w:noProof w:val="0"/>
              </w:rPr>
            </w:pPr>
            <w:r w:rsidRPr="00FC2839">
              <w:rPr>
                <w:noProof w:val="0"/>
              </w:rPr>
              <w:t>Off the shelf</w:t>
            </w:r>
          </w:p>
        </w:tc>
      </w:tr>
      <w:tr w:rsidR="007766C0" w:rsidRPr="00FC2839" w:rsidTr="005324F2">
        <w:tc>
          <w:tcPr>
            <w:tcW w:w="4621" w:type="dxa"/>
            <w:vAlign w:val="center"/>
          </w:tcPr>
          <w:p w:rsidR="007766C0" w:rsidRPr="00FC2839" w:rsidRDefault="007766C0" w:rsidP="005324F2">
            <w:pPr>
              <w:pStyle w:val="TableTextBold"/>
              <w:jc w:val="center"/>
              <w:rPr>
                <w:noProof w:val="0"/>
              </w:rPr>
            </w:pPr>
          </w:p>
        </w:tc>
        <w:tc>
          <w:tcPr>
            <w:tcW w:w="4621" w:type="dxa"/>
            <w:vAlign w:val="center"/>
          </w:tcPr>
          <w:p w:rsidR="007766C0" w:rsidRPr="00FC2839" w:rsidRDefault="007766C0" w:rsidP="005324F2">
            <w:pPr>
              <w:pStyle w:val="TableTextBold"/>
              <w:jc w:val="center"/>
              <w:rPr>
                <w:noProof w:val="0"/>
              </w:rPr>
            </w:pPr>
          </w:p>
        </w:tc>
      </w:tr>
      <w:tr w:rsidR="007766C0" w:rsidRPr="00FC2839" w:rsidTr="005324F2">
        <w:tc>
          <w:tcPr>
            <w:tcW w:w="4621" w:type="dxa"/>
            <w:vAlign w:val="center"/>
          </w:tcPr>
          <w:p w:rsidR="007766C0" w:rsidRPr="00FC2839" w:rsidRDefault="007766C0" w:rsidP="005324F2">
            <w:pPr>
              <w:pStyle w:val="TableTextBold"/>
              <w:jc w:val="center"/>
              <w:rPr>
                <w:noProof w:val="0"/>
              </w:rPr>
            </w:pPr>
          </w:p>
        </w:tc>
        <w:tc>
          <w:tcPr>
            <w:tcW w:w="4621" w:type="dxa"/>
            <w:vAlign w:val="center"/>
          </w:tcPr>
          <w:p w:rsidR="007766C0" w:rsidRPr="00FC2839" w:rsidRDefault="007766C0" w:rsidP="005324F2">
            <w:pPr>
              <w:pStyle w:val="TableTextBold"/>
              <w:jc w:val="center"/>
              <w:rPr>
                <w:noProof w:val="0"/>
              </w:rPr>
            </w:pPr>
          </w:p>
        </w:tc>
      </w:tr>
      <w:tr w:rsidR="007766C0" w:rsidRPr="00FC2839" w:rsidTr="005324F2">
        <w:tc>
          <w:tcPr>
            <w:tcW w:w="9242" w:type="dxa"/>
            <w:gridSpan w:val="2"/>
            <w:shd w:val="clear" w:color="auto" w:fill="D9D9D9" w:themeFill="background1" w:themeFillShade="D9"/>
            <w:vAlign w:val="center"/>
          </w:tcPr>
          <w:p w:rsidR="007766C0" w:rsidRPr="00FC2839" w:rsidRDefault="007766C0" w:rsidP="005324F2">
            <w:pPr>
              <w:pStyle w:val="TableTextBold"/>
              <w:jc w:val="center"/>
              <w:rPr>
                <w:noProof w:val="0"/>
              </w:rPr>
            </w:pPr>
            <w:r w:rsidRPr="00FC2839">
              <w:rPr>
                <w:noProof w:val="0"/>
              </w:rPr>
              <w:t>Custom built</w:t>
            </w:r>
          </w:p>
        </w:tc>
      </w:tr>
      <w:tr w:rsidR="007766C0" w:rsidRPr="00FC2839" w:rsidTr="005324F2">
        <w:tc>
          <w:tcPr>
            <w:tcW w:w="4621" w:type="dxa"/>
            <w:vAlign w:val="center"/>
          </w:tcPr>
          <w:p w:rsidR="007766C0" w:rsidRPr="00FC2839" w:rsidRDefault="007766C0" w:rsidP="005324F2">
            <w:pPr>
              <w:pStyle w:val="TableTextBold"/>
              <w:jc w:val="center"/>
              <w:rPr>
                <w:noProof w:val="0"/>
              </w:rPr>
            </w:pPr>
          </w:p>
        </w:tc>
        <w:tc>
          <w:tcPr>
            <w:tcW w:w="4621" w:type="dxa"/>
            <w:vAlign w:val="center"/>
          </w:tcPr>
          <w:p w:rsidR="007766C0" w:rsidRPr="00FC2839" w:rsidRDefault="007766C0" w:rsidP="005324F2">
            <w:pPr>
              <w:pStyle w:val="TableTextBold"/>
              <w:jc w:val="center"/>
              <w:rPr>
                <w:noProof w:val="0"/>
              </w:rPr>
            </w:pPr>
          </w:p>
        </w:tc>
      </w:tr>
      <w:tr w:rsidR="007766C0" w:rsidRPr="00FC2839" w:rsidTr="005324F2">
        <w:tc>
          <w:tcPr>
            <w:tcW w:w="4621" w:type="dxa"/>
            <w:vAlign w:val="center"/>
          </w:tcPr>
          <w:p w:rsidR="007766C0" w:rsidRPr="00FC2839" w:rsidRDefault="007766C0" w:rsidP="005324F2">
            <w:pPr>
              <w:pStyle w:val="TableTextBold"/>
              <w:jc w:val="center"/>
              <w:rPr>
                <w:noProof w:val="0"/>
              </w:rPr>
            </w:pPr>
          </w:p>
        </w:tc>
        <w:tc>
          <w:tcPr>
            <w:tcW w:w="4621" w:type="dxa"/>
            <w:vAlign w:val="center"/>
          </w:tcPr>
          <w:p w:rsidR="007766C0" w:rsidRPr="00FC2839" w:rsidRDefault="007766C0" w:rsidP="005324F2">
            <w:pPr>
              <w:pStyle w:val="TableTextBold"/>
              <w:jc w:val="center"/>
              <w:rPr>
                <w:noProof w:val="0"/>
              </w:rPr>
            </w:pPr>
          </w:p>
        </w:tc>
      </w:tr>
      <w:tr w:rsidR="007766C0" w:rsidRPr="00FC2839" w:rsidTr="005324F2">
        <w:tc>
          <w:tcPr>
            <w:tcW w:w="9242" w:type="dxa"/>
            <w:gridSpan w:val="2"/>
            <w:shd w:val="clear" w:color="auto" w:fill="D9D9D9" w:themeFill="background1" w:themeFillShade="D9"/>
            <w:vAlign w:val="center"/>
          </w:tcPr>
          <w:p w:rsidR="007766C0" w:rsidRPr="00FC2839" w:rsidRDefault="007766C0" w:rsidP="005324F2">
            <w:pPr>
              <w:pStyle w:val="TableTextBold"/>
              <w:jc w:val="center"/>
              <w:rPr>
                <w:noProof w:val="0"/>
              </w:rPr>
            </w:pPr>
            <w:r w:rsidRPr="00FC2839">
              <w:rPr>
                <w:noProof w:val="0"/>
              </w:rPr>
              <w:t>Second hand / refurbished</w:t>
            </w:r>
          </w:p>
        </w:tc>
      </w:tr>
      <w:tr w:rsidR="007766C0" w:rsidRPr="00FC2839" w:rsidTr="005324F2">
        <w:tc>
          <w:tcPr>
            <w:tcW w:w="4621" w:type="dxa"/>
            <w:vAlign w:val="center"/>
          </w:tcPr>
          <w:p w:rsidR="007766C0" w:rsidRPr="00FC2839" w:rsidRDefault="007766C0" w:rsidP="005324F2">
            <w:pPr>
              <w:pStyle w:val="TableTextBold"/>
              <w:jc w:val="center"/>
              <w:rPr>
                <w:noProof w:val="0"/>
              </w:rPr>
            </w:pPr>
          </w:p>
        </w:tc>
        <w:tc>
          <w:tcPr>
            <w:tcW w:w="4621" w:type="dxa"/>
            <w:vAlign w:val="center"/>
          </w:tcPr>
          <w:p w:rsidR="007766C0" w:rsidRPr="00FC2839" w:rsidRDefault="007766C0" w:rsidP="005324F2">
            <w:pPr>
              <w:pStyle w:val="TableTextBold"/>
              <w:jc w:val="center"/>
              <w:rPr>
                <w:noProof w:val="0"/>
              </w:rPr>
            </w:pPr>
          </w:p>
        </w:tc>
      </w:tr>
      <w:tr w:rsidR="007766C0" w:rsidRPr="00FC2839" w:rsidTr="005324F2">
        <w:tc>
          <w:tcPr>
            <w:tcW w:w="4621" w:type="dxa"/>
            <w:vAlign w:val="center"/>
          </w:tcPr>
          <w:p w:rsidR="007766C0" w:rsidRPr="00FC2839" w:rsidRDefault="007766C0" w:rsidP="005324F2">
            <w:pPr>
              <w:pStyle w:val="TableTextBold"/>
              <w:jc w:val="center"/>
              <w:rPr>
                <w:noProof w:val="0"/>
              </w:rPr>
            </w:pPr>
          </w:p>
        </w:tc>
        <w:tc>
          <w:tcPr>
            <w:tcW w:w="4621" w:type="dxa"/>
            <w:vAlign w:val="center"/>
          </w:tcPr>
          <w:p w:rsidR="007766C0" w:rsidRPr="00FC2839" w:rsidRDefault="007766C0" w:rsidP="005324F2">
            <w:pPr>
              <w:pStyle w:val="TableTextBold"/>
              <w:jc w:val="center"/>
              <w:rPr>
                <w:noProof w:val="0"/>
              </w:rPr>
            </w:pPr>
          </w:p>
        </w:tc>
      </w:tr>
    </w:tbl>
    <w:p w:rsidR="009910F8" w:rsidRPr="00FC2839" w:rsidRDefault="009910F8" w:rsidP="007766C0">
      <w:pPr>
        <w:autoSpaceDE w:val="0"/>
        <w:autoSpaceDN w:val="0"/>
        <w:adjustRightInd w:val="0"/>
        <w:snapToGrid w:val="0"/>
        <w:spacing w:before="240" w:after="240" w:line="240" w:lineRule="auto"/>
        <w:rPr>
          <w:rFonts w:ascii="Helvetica" w:eastAsia="Times New Roman" w:hAnsi="Helvetica" w:cs="HelveticaNeueLTStd-Cn"/>
          <w:b/>
          <w:color w:val="45545F"/>
          <w:sz w:val="28"/>
          <w:szCs w:val="28"/>
        </w:rPr>
      </w:pPr>
    </w:p>
    <w:p w:rsidR="009910F8" w:rsidRPr="00FC2839" w:rsidRDefault="009910F8">
      <w:pPr>
        <w:rPr>
          <w:rFonts w:ascii="Helvetica" w:eastAsia="Times New Roman" w:hAnsi="Helvetica" w:cs="HelveticaNeueLTStd-Cn"/>
          <w:b/>
          <w:color w:val="45545F"/>
          <w:sz w:val="28"/>
          <w:szCs w:val="28"/>
        </w:rPr>
      </w:pPr>
      <w:r w:rsidRPr="00FC2839">
        <w:rPr>
          <w:rFonts w:ascii="Helvetica" w:eastAsia="Times New Roman" w:hAnsi="Helvetica" w:cs="HelveticaNeueLTStd-Cn"/>
          <w:b/>
          <w:color w:val="45545F"/>
          <w:sz w:val="28"/>
          <w:szCs w:val="28"/>
        </w:rPr>
        <w:br w:type="page"/>
      </w:r>
    </w:p>
    <w:p w:rsidR="007766C0" w:rsidRPr="00FC2839" w:rsidRDefault="007766C0" w:rsidP="0069056C">
      <w:pPr>
        <w:pStyle w:val="Heading3"/>
      </w:pPr>
      <w:r w:rsidRPr="00FC2839">
        <w:lastRenderedPageBreak/>
        <w:t xml:space="preserve">Conduct research </w:t>
      </w:r>
      <w:r w:rsidR="009910F8" w:rsidRPr="00FC2839">
        <w:t>into required computer systems assets</w:t>
      </w:r>
    </w:p>
    <w:p w:rsidR="009910F8" w:rsidRPr="00FC2839" w:rsidRDefault="009910F8" w:rsidP="00E861BA">
      <w:pPr>
        <w:pStyle w:val="BodyCopy"/>
        <w:rPr>
          <w:iCs/>
          <w:noProof w:val="0"/>
        </w:rPr>
      </w:pPr>
      <w:r w:rsidRPr="00FC2839">
        <w:rPr>
          <w:noProof w:val="0"/>
        </w:rPr>
        <w:t xml:space="preserve">The whole purpose of </w:t>
      </w:r>
      <w:r w:rsidR="007D40D3" w:rsidRPr="00FC2839">
        <w:rPr>
          <w:noProof w:val="0"/>
        </w:rPr>
        <w:t>this</w:t>
      </w:r>
      <w:r w:rsidR="002768D8" w:rsidRPr="00FC2839">
        <w:rPr>
          <w:noProof w:val="0"/>
        </w:rPr>
        <w:t xml:space="preserve"> process is to gather current, accurate and relevant data </w:t>
      </w:r>
      <w:r w:rsidRPr="00FC2839">
        <w:rPr>
          <w:iCs/>
          <w:noProof w:val="0"/>
        </w:rPr>
        <w:t>used for:</w:t>
      </w:r>
    </w:p>
    <w:p w:rsidR="009910F8" w:rsidRPr="00FC2839" w:rsidRDefault="009910F8" w:rsidP="00557D48">
      <w:pPr>
        <w:pStyle w:val="Bullet1"/>
      </w:pPr>
      <w:r w:rsidRPr="00FC2839">
        <w:t>Identifying the most suitable asset</w:t>
      </w:r>
    </w:p>
    <w:p w:rsidR="009910F8" w:rsidRPr="00FC2839" w:rsidRDefault="009910F8" w:rsidP="00557D48">
      <w:pPr>
        <w:pStyle w:val="Bullet1"/>
      </w:pPr>
      <w:r w:rsidRPr="00FC2839">
        <w:t>E</w:t>
      </w:r>
      <w:r w:rsidR="002768D8" w:rsidRPr="00FC2839">
        <w:t>stimating costs</w:t>
      </w:r>
      <w:r w:rsidRPr="00FC2839">
        <w:t xml:space="preserve"> for the asset</w:t>
      </w:r>
    </w:p>
    <w:p w:rsidR="009910F8" w:rsidRPr="00FC2839" w:rsidRDefault="009910F8" w:rsidP="00557D48">
      <w:pPr>
        <w:pStyle w:val="Bullet1"/>
      </w:pPr>
      <w:r w:rsidRPr="00FC2839">
        <w:t xml:space="preserve">Understanding support services and warranties </w:t>
      </w:r>
      <w:r w:rsidR="00FC2839" w:rsidRPr="00FC2839">
        <w:t>etc.</w:t>
      </w:r>
    </w:p>
    <w:p w:rsidR="002768D8" w:rsidRPr="00FC2839" w:rsidRDefault="002768D8" w:rsidP="00E861BA">
      <w:pPr>
        <w:pStyle w:val="BodyCopy"/>
        <w:rPr>
          <w:noProof w:val="0"/>
        </w:rPr>
      </w:pPr>
      <w:r w:rsidRPr="00FC2839">
        <w:rPr>
          <w:lang w:val="en-US" w:eastAsia="en-US"/>
        </w:rPr>
        <w:drawing>
          <wp:anchor distT="0" distB="0" distL="114300" distR="114300" simplePos="0" relativeHeight="251882496" behindDoc="0" locked="0" layoutInCell="1" allowOverlap="1" wp14:anchorId="1B13A1F2" wp14:editId="5B388C71">
            <wp:simplePos x="0" y="0"/>
            <wp:positionH relativeFrom="column">
              <wp:posOffset>3800475</wp:posOffset>
            </wp:positionH>
            <wp:positionV relativeFrom="paragraph">
              <wp:posOffset>169545</wp:posOffset>
            </wp:positionV>
            <wp:extent cx="1685925" cy="1123950"/>
            <wp:effectExtent l="19050" t="0" r="9525" b="0"/>
            <wp:wrapSquare wrapText="bothSides"/>
            <wp:docPr id="11" name="Picture 206" descr="W610_man in suit_on the phone_1753235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10_man in suit_on the phone_175323584.jpg"/>
                    <pic:cNvPicPr/>
                  </pic:nvPicPr>
                  <pic:blipFill>
                    <a:blip r:embed="rId114" cstate="print"/>
                    <a:stretch>
                      <a:fillRect/>
                    </a:stretch>
                  </pic:blipFill>
                  <pic:spPr>
                    <a:xfrm>
                      <a:off x="0" y="0"/>
                      <a:ext cx="1685925" cy="1123950"/>
                    </a:xfrm>
                    <a:prstGeom prst="rect">
                      <a:avLst/>
                    </a:prstGeom>
                  </pic:spPr>
                </pic:pic>
              </a:graphicData>
            </a:graphic>
          </wp:anchor>
        </w:drawing>
      </w:r>
      <w:r w:rsidRPr="00FC2839">
        <w:rPr>
          <w:noProof w:val="0"/>
        </w:rPr>
        <w:t>This information can be gathered from</w:t>
      </w:r>
      <w:r w:rsidR="009910F8" w:rsidRPr="00FC2839">
        <w:rPr>
          <w:noProof w:val="0"/>
        </w:rPr>
        <w:t>:</w:t>
      </w:r>
    </w:p>
    <w:p w:rsidR="002768D8" w:rsidRPr="00FC2839" w:rsidRDefault="002768D8" w:rsidP="00557D48">
      <w:pPr>
        <w:pStyle w:val="Bullet1"/>
      </w:pPr>
      <w:r w:rsidRPr="00FC2839">
        <w:t>Quotations from suppliers - gathered through the tender process (see below)</w:t>
      </w:r>
    </w:p>
    <w:p w:rsidR="002768D8" w:rsidRPr="00FC2839" w:rsidRDefault="002768D8" w:rsidP="00557D48">
      <w:pPr>
        <w:pStyle w:val="Bullet1"/>
      </w:pPr>
      <w:r w:rsidRPr="00FC2839">
        <w:t>Current maintenance contracts</w:t>
      </w:r>
    </w:p>
    <w:p w:rsidR="002768D8" w:rsidRPr="00FC2839" w:rsidRDefault="002768D8" w:rsidP="00557D48">
      <w:pPr>
        <w:pStyle w:val="Bullet1"/>
      </w:pPr>
      <w:r w:rsidRPr="00FC2839">
        <w:t>Published or advertised prices</w:t>
      </w:r>
    </w:p>
    <w:p w:rsidR="002768D8" w:rsidRPr="00FC2839" w:rsidRDefault="009910F8" w:rsidP="00557D48">
      <w:pPr>
        <w:pStyle w:val="Bullet1"/>
      </w:pPr>
      <w:r w:rsidRPr="00FC2839">
        <w:t>Previous contracts and costs</w:t>
      </w:r>
      <w:r w:rsidR="005324F2" w:rsidRPr="00FC2839">
        <w:t>.</w:t>
      </w:r>
    </w:p>
    <w:p w:rsidR="002768D8" w:rsidRPr="00FC2839" w:rsidRDefault="002768D8" w:rsidP="0069056C">
      <w:pPr>
        <w:pStyle w:val="Heading3"/>
      </w:pPr>
      <w:r w:rsidRPr="00FC2839">
        <w:t>The tender process</w:t>
      </w:r>
    </w:p>
    <w:p w:rsidR="002768D8" w:rsidRPr="00FC2839" w:rsidRDefault="002768D8" w:rsidP="005324F2">
      <w:pPr>
        <w:pStyle w:val="BodyCopyBold"/>
        <w:rPr>
          <w:noProof w:val="0"/>
        </w:rPr>
      </w:pPr>
      <w:r w:rsidRPr="00FC2839">
        <w:rPr>
          <w:noProof w:val="0"/>
        </w:rPr>
        <w:t>Collect tender information</w:t>
      </w:r>
    </w:p>
    <w:p w:rsidR="002768D8" w:rsidRPr="00FC2839" w:rsidRDefault="002768D8" w:rsidP="00E861BA">
      <w:pPr>
        <w:pStyle w:val="BodyCopy"/>
        <w:rPr>
          <w:noProof w:val="0"/>
        </w:rPr>
      </w:pPr>
      <w:r w:rsidRPr="00FC2839">
        <w:rPr>
          <w:noProof w:val="0"/>
        </w:rPr>
        <w:t>Tender information collected by suppliers include</w:t>
      </w:r>
      <w:r w:rsidR="000D0984" w:rsidRPr="00FC2839">
        <w:rPr>
          <w:noProof w:val="0"/>
        </w:rPr>
        <w:t>s</w:t>
      </w:r>
      <w:r w:rsidRPr="00FC2839">
        <w:rPr>
          <w:noProof w:val="0"/>
        </w:rPr>
        <w:t>, but is not limited to:</w:t>
      </w:r>
    </w:p>
    <w:p w:rsidR="002768D8" w:rsidRPr="00FC2839" w:rsidRDefault="002768D8" w:rsidP="00557D48">
      <w:pPr>
        <w:pStyle w:val="Bullet1"/>
      </w:pPr>
      <w:r w:rsidRPr="00FC2839">
        <w:rPr>
          <w:noProof/>
          <w:lang w:val="en-US"/>
        </w:rPr>
        <w:drawing>
          <wp:anchor distT="0" distB="0" distL="114300" distR="114300" simplePos="0" relativeHeight="251883520" behindDoc="0" locked="0" layoutInCell="1" allowOverlap="1" wp14:anchorId="2370A87D" wp14:editId="33FC8A4B">
            <wp:simplePos x="0" y="0"/>
            <wp:positionH relativeFrom="column">
              <wp:posOffset>3914775</wp:posOffset>
            </wp:positionH>
            <wp:positionV relativeFrom="paragraph">
              <wp:posOffset>219710</wp:posOffset>
            </wp:positionV>
            <wp:extent cx="2168525" cy="1438275"/>
            <wp:effectExtent l="19050" t="0" r="3175" b="0"/>
            <wp:wrapSquare wrapText="bothSides"/>
            <wp:docPr id="14" name="Picture 207" descr="W641_shutterstock_1420977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41_shutterstock_142097794.jpg"/>
                    <pic:cNvPicPr/>
                  </pic:nvPicPr>
                  <pic:blipFill>
                    <a:blip r:embed="rId115" cstate="print"/>
                    <a:stretch>
                      <a:fillRect/>
                    </a:stretch>
                  </pic:blipFill>
                  <pic:spPr>
                    <a:xfrm>
                      <a:off x="0" y="0"/>
                      <a:ext cx="2168525" cy="1438275"/>
                    </a:xfrm>
                    <a:prstGeom prst="rect">
                      <a:avLst/>
                    </a:prstGeom>
                  </pic:spPr>
                </pic:pic>
              </a:graphicData>
            </a:graphic>
          </wp:anchor>
        </w:drawing>
      </w:r>
      <w:r w:rsidRPr="00FC2839">
        <w:t>Clear precise details</w:t>
      </w:r>
    </w:p>
    <w:p w:rsidR="002768D8" w:rsidRPr="00FC2839" w:rsidRDefault="002768D8" w:rsidP="00557D48">
      <w:pPr>
        <w:pStyle w:val="Bullet1"/>
      </w:pPr>
      <w:r w:rsidRPr="00FC2839">
        <w:t>Product name and description</w:t>
      </w:r>
    </w:p>
    <w:p w:rsidR="002768D8" w:rsidRPr="00FC2839" w:rsidRDefault="002768D8" w:rsidP="00557D48">
      <w:pPr>
        <w:pStyle w:val="Bullet1"/>
      </w:pPr>
      <w:r w:rsidRPr="00FC2839">
        <w:t>What it is to be used for and the desired rating or production requirements</w:t>
      </w:r>
    </w:p>
    <w:p w:rsidR="009910F8" w:rsidRPr="00FC2839" w:rsidRDefault="009910F8" w:rsidP="00557D48">
      <w:pPr>
        <w:pStyle w:val="Bullet1"/>
      </w:pPr>
      <w:r w:rsidRPr="00FC2839">
        <w:t>Costs</w:t>
      </w:r>
    </w:p>
    <w:p w:rsidR="002768D8" w:rsidRPr="00FC2839" w:rsidRDefault="002768D8" w:rsidP="00557D48">
      <w:pPr>
        <w:pStyle w:val="Bullet1"/>
      </w:pPr>
      <w:r w:rsidRPr="00FC2839">
        <w:t>Storage procedure or installation standards</w:t>
      </w:r>
    </w:p>
    <w:p w:rsidR="002768D8" w:rsidRPr="00FC2839" w:rsidRDefault="002768D8" w:rsidP="00557D48">
      <w:pPr>
        <w:pStyle w:val="Bullet1"/>
      </w:pPr>
      <w:r w:rsidRPr="00FC2839">
        <w:t>Delivery required and ordering procedure</w:t>
      </w:r>
    </w:p>
    <w:p w:rsidR="002768D8" w:rsidRPr="00FC2839" w:rsidRDefault="005324F2" w:rsidP="00557D48">
      <w:pPr>
        <w:pStyle w:val="Bullet1"/>
      </w:pPr>
      <w:r w:rsidRPr="00FC2839">
        <w:t>Warranties.</w:t>
      </w:r>
    </w:p>
    <w:p w:rsidR="002768D8" w:rsidRPr="00FC2839" w:rsidRDefault="002768D8" w:rsidP="005324F2">
      <w:pPr>
        <w:pStyle w:val="BodyCopyBold"/>
        <w:rPr>
          <w:noProof w:val="0"/>
        </w:rPr>
      </w:pPr>
      <w:r w:rsidRPr="00FC2839">
        <w:rPr>
          <w:noProof w:val="0"/>
        </w:rPr>
        <w:t xml:space="preserve">Evaluation of tender information </w:t>
      </w:r>
    </w:p>
    <w:p w:rsidR="002768D8" w:rsidRPr="00FC2839" w:rsidRDefault="002768D8" w:rsidP="00E861BA">
      <w:pPr>
        <w:pStyle w:val="BodyCopy"/>
        <w:rPr>
          <w:noProof w:val="0"/>
        </w:rPr>
      </w:pPr>
      <w:r w:rsidRPr="00FC2839">
        <w:rPr>
          <w:noProof w:val="0"/>
        </w:rPr>
        <w:t>Evaluating information required from suppliers may focus on:</w:t>
      </w:r>
    </w:p>
    <w:p w:rsidR="002768D8" w:rsidRPr="00FC2839" w:rsidRDefault="002768D8" w:rsidP="00557D48">
      <w:pPr>
        <w:pStyle w:val="Bullet1"/>
      </w:pPr>
      <w:r w:rsidRPr="00FC2839">
        <w:t>Quality standards</w:t>
      </w:r>
    </w:p>
    <w:p w:rsidR="002768D8" w:rsidRPr="00FC2839" w:rsidRDefault="002768D8" w:rsidP="00557D48">
      <w:pPr>
        <w:pStyle w:val="Bullet1"/>
      </w:pPr>
      <w:r w:rsidRPr="00FC2839">
        <w:rPr>
          <w:noProof/>
          <w:lang w:val="en-US"/>
        </w:rPr>
        <w:drawing>
          <wp:anchor distT="0" distB="0" distL="114300" distR="114300" simplePos="0" relativeHeight="251884544" behindDoc="0" locked="0" layoutInCell="1" allowOverlap="1" wp14:anchorId="7A5232A3" wp14:editId="3E6D9DC9">
            <wp:simplePos x="0" y="0"/>
            <wp:positionH relativeFrom="column">
              <wp:posOffset>4048125</wp:posOffset>
            </wp:positionH>
            <wp:positionV relativeFrom="paragraph">
              <wp:posOffset>203200</wp:posOffset>
            </wp:positionV>
            <wp:extent cx="1121410" cy="1495425"/>
            <wp:effectExtent l="19050" t="0" r="2540" b="0"/>
            <wp:wrapSquare wrapText="bothSides"/>
            <wp:docPr id="15" name="Picture 208" descr="shutterstock_1966012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6601204.jpg"/>
                    <pic:cNvPicPr/>
                  </pic:nvPicPr>
                  <pic:blipFill>
                    <a:blip r:embed="rId116" cstate="print"/>
                    <a:stretch>
                      <a:fillRect/>
                    </a:stretch>
                  </pic:blipFill>
                  <pic:spPr>
                    <a:xfrm>
                      <a:off x="0" y="0"/>
                      <a:ext cx="1121410" cy="1495425"/>
                    </a:xfrm>
                    <a:prstGeom prst="rect">
                      <a:avLst/>
                    </a:prstGeom>
                  </pic:spPr>
                </pic:pic>
              </a:graphicData>
            </a:graphic>
          </wp:anchor>
        </w:drawing>
      </w:r>
      <w:r w:rsidRPr="00FC2839">
        <w:t>Availability</w:t>
      </w:r>
    </w:p>
    <w:p w:rsidR="002768D8" w:rsidRPr="00FC2839" w:rsidRDefault="002768D8" w:rsidP="00557D48">
      <w:pPr>
        <w:pStyle w:val="Bullet1"/>
      </w:pPr>
      <w:r w:rsidRPr="00FC2839">
        <w:t>Delivery schedules</w:t>
      </w:r>
    </w:p>
    <w:p w:rsidR="002768D8" w:rsidRPr="00FC2839" w:rsidRDefault="002768D8" w:rsidP="00557D48">
      <w:pPr>
        <w:pStyle w:val="Bullet1"/>
      </w:pPr>
      <w:r w:rsidRPr="00FC2839">
        <w:t>Order quantities</w:t>
      </w:r>
    </w:p>
    <w:p w:rsidR="002768D8" w:rsidRPr="00FC2839" w:rsidRDefault="002768D8" w:rsidP="00557D48">
      <w:pPr>
        <w:pStyle w:val="Bullet1"/>
      </w:pPr>
      <w:r w:rsidRPr="00FC2839">
        <w:t>Product knowledge</w:t>
      </w:r>
    </w:p>
    <w:p w:rsidR="002768D8" w:rsidRPr="00FC2839" w:rsidRDefault="002768D8" w:rsidP="00557D48">
      <w:pPr>
        <w:pStyle w:val="Bullet1"/>
      </w:pPr>
      <w:r w:rsidRPr="00FC2839">
        <w:t>References</w:t>
      </w:r>
    </w:p>
    <w:p w:rsidR="002768D8" w:rsidRPr="00FC2839" w:rsidRDefault="002768D8" w:rsidP="00557D48">
      <w:pPr>
        <w:pStyle w:val="Bullet1"/>
      </w:pPr>
      <w:r w:rsidRPr="00FC2839">
        <w:t>Services</w:t>
      </w:r>
    </w:p>
    <w:p w:rsidR="002768D8" w:rsidRPr="00FC2839" w:rsidRDefault="002768D8" w:rsidP="00557D48">
      <w:pPr>
        <w:pStyle w:val="Bullet1"/>
      </w:pPr>
      <w:r w:rsidRPr="00FC2839">
        <w:t>Promotional materials</w:t>
      </w:r>
      <w:r w:rsidR="005324F2" w:rsidRPr="00FC2839">
        <w:t>.</w:t>
      </w:r>
    </w:p>
    <w:p w:rsidR="009910F8" w:rsidRPr="00FC2839" w:rsidRDefault="009910F8">
      <w:pPr>
        <w:rPr>
          <w:rFonts w:ascii="Helvetica" w:eastAsia="Times New Roman" w:hAnsi="Helvetica" w:cs="HelveticaNeueLTStd-Cn"/>
          <w:b/>
          <w:color w:val="000000"/>
        </w:rPr>
      </w:pPr>
      <w:r w:rsidRPr="00FC2839">
        <w:rPr>
          <w:rFonts w:ascii="Helvetica" w:eastAsia="Times New Roman" w:hAnsi="Helvetica" w:cs="HelveticaNeueLTStd-Cn"/>
          <w:b/>
          <w:color w:val="000000"/>
        </w:rPr>
        <w:br w:type="page"/>
      </w:r>
    </w:p>
    <w:p w:rsidR="002768D8" w:rsidRPr="00FC2839" w:rsidRDefault="002768D8" w:rsidP="002768D8">
      <w:pPr>
        <w:autoSpaceDE w:val="0"/>
        <w:autoSpaceDN w:val="0"/>
        <w:adjustRightInd w:val="0"/>
        <w:snapToGrid w:val="0"/>
        <w:spacing w:before="80" w:after="120" w:line="240" w:lineRule="auto"/>
        <w:rPr>
          <w:rFonts w:ascii="Helvetica" w:eastAsia="Times New Roman" w:hAnsi="Helvetica" w:cs="HelveticaNeueLTStd-Cn"/>
          <w:b/>
          <w:color w:val="000000"/>
        </w:rPr>
      </w:pPr>
      <w:r w:rsidRPr="00FC2839">
        <w:rPr>
          <w:rFonts w:ascii="Helvetica" w:eastAsia="Times New Roman" w:hAnsi="Helvetica" w:cs="HelveticaNeueLTStd-Cn"/>
          <w:b/>
          <w:color w:val="000000"/>
        </w:rPr>
        <w:lastRenderedPageBreak/>
        <w:t xml:space="preserve">Rating essential and negotiable requirements </w:t>
      </w:r>
    </w:p>
    <w:p w:rsidR="002768D8" w:rsidRPr="00FC2839" w:rsidRDefault="00A56064" w:rsidP="00557D48">
      <w:pPr>
        <w:pStyle w:val="Bullet1"/>
      </w:pPr>
      <w:r w:rsidRPr="00FC2839">
        <w:rPr>
          <w:noProof/>
          <w:lang w:val="en-US"/>
        </w:rPr>
        <w:drawing>
          <wp:anchor distT="0" distB="0" distL="114300" distR="114300" simplePos="0" relativeHeight="251885568" behindDoc="0" locked="0" layoutInCell="1" allowOverlap="1" wp14:anchorId="4F09822B" wp14:editId="3AD39712">
            <wp:simplePos x="0" y="0"/>
            <wp:positionH relativeFrom="column">
              <wp:posOffset>4070350</wp:posOffset>
            </wp:positionH>
            <wp:positionV relativeFrom="paragraph">
              <wp:posOffset>174625</wp:posOffset>
            </wp:positionV>
            <wp:extent cx="1537970" cy="1028700"/>
            <wp:effectExtent l="0" t="0" r="5080" b="0"/>
            <wp:wrapSquare wrapText="bothSides"/>
            <wp:docPr id="16" name="Picture 209" descr="A22 shutterstock_1824503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2 shutterstock_182450381.jpg"/>
                    <pic:cNvPicPr/>
                  </pic:nvPicPr>
                  <pic:blipFill>
                    <a:blip r:embed="rId117" cstate="print"/>
                    <a:stretch>
                      <a:fillRect/>
                    </a:stretch>
                  </pic:blipFill>
                  <pic:spPr>
                    <a:xfrm>
                      <a:off x="0" y="0"/>
                      <a:ext cx="1537970" cy="1028700"/>
                    </a:xfrm>
                    <a:prstGeom prst="rect">
                      <a:avLst/>
                    </a:prstGeom>
                  </pic:spPr>
                </pic:pic>
              </a:graphicData>
            </a:graphic>
          </wp:anchor>
        </w:drawing>
      </w:r>
      <w:r w:rsidR="002768D8" w:rsidRPr="00FC2839">
        <w:t xml:space="preserve">Availability of goods </w:t>
      </w:r>
    </w:p>
    <w:p w:rsidR="002768D8" w:rsidRPr="00FC2839" w:rsidRDefault="002768D8" w:rsidP="00557D48">
      <w:pPr>
        <w:pStyle w:val="Bullet1"/>
      </w:pPr>
      <w:r w:rsidRPr="00FC2839">
        <w:t>Delivery service meeting requirements of establishment</w:t>
      </w:r>
    </w:p>
    <w:p w:rsidR="002768D8" w:rsidRPr="00FC2839" w:rsidRDefault="002768D8" w:rsidP="00557D48">
      <w:pPr>
        <w:pStyle w:val="Bullet1"/>
      </w:pPr>
      <w:r w:rsidRPr="00FC2839">
        <w:t>Availability of suppliers</w:t>
      </w:r>
    </w:p>
    <w:p w:rsidR="002768D8" w:rsidRPr="00FC2839" w:rsidRDefault="002768D8" w:rsidP="00557D48">
      <w:pPr>
        <w:pStyle w:val="Bullet1"/>
      </w:pPr>
      <w:r w:rsidRPr="00FC2839">
        <w:t>Minimum/maximum order quantities</w:t>
      </w:r>
    </w:p>
    <w:p w:rsidR="002768D8" w:rsidRPr="00FC2839" w:rsidRDefault="002768D8" w:rsidP="00557D48">
      <w:pPr>
        <w:pStyle w:val="Bullet1"/>
      </w:pPr>
      <w:r w:rsidRPr="00FC2839">
        <w:t>Financial terms available - discounts and periods of credit</w:t>
      </w:r>
    </w:p>
    <w:p w:rsidR="002768D8" w:rsidRPr="00FC2839" w:rsidRDefault="009910F8" w:rsidP="00557D48">
      <w:pPr>
        <w:pStyle w:val="Bullet1"/>
      </w:pPr>
      <w:r w:rsidRPr="00FC2839">
        <w:t xml:space="preserve">Suppliers </w:t>
      </w:r>
      <w:r w:rsidR="002768D8" w:rsidRPr="00FC2839">
        <w:t xml:space="preserve"> record</w:t>
      </w:r>
    </w:p>
    <w:p w:rsidR="002768D8" w:rsidRPr="00FC2839" w:rsidRDefault="002768D8" w:rsidP="00557D48">
      <w:pPr>
        <w:pStyle w:val="Bullet1"/>
      </w:pPr>
      <w:r w:rsidRPr="00FC2839">
        <w:t>Specialty knowledge</w:t>
      </w:r>
    </w:p>
    <w:p w:rsidR="002768D8" w:rsidRPr="00FC2839" w:rsidRDefault="002768D8" w:rsidP="00557D48">
      <w:pPr>
        <w:pStyle w:val="Bullet1"/>
      </w:pPr>
      <w:r w:rsidRPr="00FC2839">
        <w:t>References from other customers</w:t>
      </w:r>
    </w:p>
    <w:p w:rsidR="002768D8" w:rsidRPr="00FC2839" w:rsidRDefault="002768D8" w:rsidP="00557D48">
      <w:pPr>
        <w:pStyle w:val="Bullet1"/>
      </w:pPr>
      <w:r w:rsidRPr="00FC2839">
        <w:t>After sales service</w:t>
      </w:r>
      <w:r w:rsidR="005324F2" w:rsidRPr="00FC2839">
        <w:t>.</w:t>
      </w:r>
    </w:p>
    <w:p w:rsidR="002768D8" w:rsidRPr="00FC2839" w:rsidRDefault="002768D8" w:rsidP="002768D8">
      <w:pPr>
        <w:autoSpaceDE w:val="0"/>
        <w:autoSpaceDN w:val="0"/>
        <w:adjustRightInd w:val="0"/>
        <w:snapToGrid w:val="0"/>
        <w:spacing w:before="80" w:after="120" w:line="240" w:lineRule="auto"/>
        <w:rPr>
          <w:rFonts w:ascii="Helvetica" w:eastAsia="Times New Roman" w:hAnsi="Helvetica" w:cs="HelveticaNeueLTStd-Cn"/>
          <w:b/>
          <w:color w:val="000000"/>
        </w:rPr>
      </w:pPr>
      <w:r w:rsidRPr="00FC2839">
        <w:rPr>
          <w:rFonts w:ascii="Helvetica" w:eastAsia="Times New Roman" w:hAnsi="Helvetica" w:cs="HelveticaNeueLTStd-Cn"/>
          <w:b/>
          <w:color w:val="000000"/>
        </w:rPr>
        <w:t>Identify criteria used to evaluate delivery response times by supplier</w:t>
      </w:r>
    </w:p>
    <w:p w:rsidR="002768D8" w:rsidRPr="00FC2839" w:rsidRDefault="002768D8" w:rsidP="00557D48">
      <w:pPr>
        <w:pStyle w:val="Bullet1"/>
      </w:pPr>
      <w:r w:rsidRPr="00FC2839">
        <w:t>Is the product readily available?</w:t>
      </w:r>
    </w:p>
    <w:p w:rsidR="002768D8" w:rsidRPr="00FC2839" w:rsidRDefault="002768D8" w:rsidP="00557D48">
      <w:pPr>
        <w:pStyle w:val="Bullet1"/>
      </w:pPr>
      <w:r w:rsidRPr="00FC2839">
        <w:t xml:space="preserve">Can you store enough </w:t>
      </w:r>
      <w:r w:rsidR="00FC2839" w:rsidRPr="00FC2839">
        <w:t>products</w:t>
      </w:r>
      <w:r w:rsidRPr="00FC2839">
        <w:t xml:space="preserve"> to survive delay?</w:t>
      </w:r>
    </w:p>
    <w:p w:rsidR="002768D8" w:rsidRPr="00FC2839" w:rsidRDefault="002768D8" w:rsidP="00557D48">
      <w:pPr>
        <w:pStyle w:val="Bullet1"/>
      </w:pPr>
      <w:r w:rsidRPr="00FC2839">
        <w:t>Trading hours of the supplier?</w:t>
      </w:r>
    </w:p>
    <w:p w:rsidR="002768D8" w:rsidRPr="00FC2839" w:rsidRDefault="002768D8" w:rsidP="00557D48">
      <w:pPr>
        <w:pStyle w:val="Bullet1"/>
      </w:pPr>
      <w:r w:rsidRPr="00FC2839">
        <w:t>How flexible is the supplier going to be?</w:t>
      </w:r>
    </w:p>
    <w:p w:rsidR="00594750" w:rsidRPr="00FC2839" w:rsidRDefault="00594750" w:rsidP="00594750">
      <w:pPr>
        <w:autoSpaceDE w:val="0"/>
        <w:autoSpaceDN w:val="0"/>
        <w:adjustRightInd w:val="0"/>
        <w:spacing w:before="80" w:after="120" w:line="240" w:lineRule="auto"/>
        <w:rPr>
          <w:rFonts w:ascii="Helvetica" w:hAnsi="Helvetica" w:cs="Chevin-DemiBold"/>
          <w:b/>
          <w:bCs/>
          <w:i/>
          <w:sz w:val="32"/>
          <w:szCs w:val="32"/>
        </w:rPr>
      </w:pPr>
      <w:r w:rsidRPr="00FC2839">
        <w:rPr>
          <w:rFonts w:ascii="Helvetica" w:hAnsi="Helvetica" w:cs="Chevin-DemiBold"/>
          <w:b/>
          <w:bCs/>
          <w:i/>
          <w:noProof/>
          <w:sz w:val="32"/>
          <w:szCs w:val="32"/>
          <w:lang w:val="en-US" w:eastAsia="en-US"/>
        </w:rPr>
        <w:drawing>
          <wp:anchor distT="0" distB="0" distL="114300" distR="114300" simplePos="0" relativeHeight="251904000" behindDoc="0" locked="0" layoutInCell="1" allowOverlap="1" wp14:anchorId="162469EE" wp14:editId="0E007C7F">
            <wp:simplePos x="0" y="0"/>
            <wp:positionH relativeFrom="column">
              <wp:posOffset>-95250</wp:posOffset>
            </wp:positionH>
            <wp:positionV relativeFrom="paragraph">
              <wp:posOffset>171450</wp:posOffset>
            </wp:positionV>
            <wp:extent cx="647700" cy="628650"/>
            <wp:effectExtent l="19050" t="0" r="0" b="0"/>
            <wp:wrapSquare wrapText="bothSides"/>
            <wp:docPr id="39"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594750" w:rsidRPr="00FC2839" w:rsidRDefault="00594750" w:rsidP="00594750">
      <w:pPr>
        <w:autoSpaceDE w:val="0"/>
        <w:autoSpaceDN w:val="0"/>
        <w:adjustRightInd w:val="0"/>
        <w:spacing w:before="80" w:after="120" w:line="240" w:lineRule="auto"/>
        <w:rPr>
          <w:rFonts w:ascii="Helvetica" w:hAnsi="Helvetica" w:cs="Chevin-DemiBold"/>
          <w:b/>
          <w:i/>
          <w:sz w:val="32"/>
          <w:szCs w:val="32"/>
        </w:rPr>
      </w:pPr>
      <w:r w:rsidRPr="00FC2839">
        <w:rPr>
          <w:rFonts w:ascii="Helvetica" w:hAnsi="Helvetica" w:cs="Chevin-DemiBold"/>
          <w:b/>
          <w:bCs/>
          <w:i/>
          <w:sz w:val="32"/>
          <w:szCs w:val="32"/>
        </w:rPr>
        <w:t>Activity 10 - Identify preferred hardware and software asset required</w:t>
      </w:r>
    </w:p>
    <w:p w:rsidR="00594750" w:rsidRPr="00FC2839" w:rsidRDefault="00594750" w:rsidP="00594750">
      <w:pPr>
        <w:autoSpaceDE w:val="0"/>
        <w:autoSpaceDN w:val="0"/>
        <w:adjustRightInd w:val="0"/>
        <w:snapToGrid w:val="0"/>
        <w:spacing w:after="0" w:line="240" w:lineRule="auto"/>
        <w:rPr>
          <w:rFonts w:ascii="Helvetica" w:eastAsia="Times New Roman" w:hAnsi="Helvetica" w:cs="HelveticaNeueLTStd-Lt"/>
          <w:color w:val="000000"/>
          <w:szCs w:val="24"/>
        </w:rPr>
      </w:pPr>
    </w:p>
    <w:p w:rsidR="00594750" w:rsidRPr="00FC2839" w:rsidRDefault="00594750" w:rsidP="00E861BA">
      <w:pPr>
        <w:pStyle w:val="BodyCopy"/>
        <w:rPr>
          <w:noProof w:val="0"/>
        </w:rPr>
      </w:pPr>
      <w:r w:rsidRPr="00FC2839">
        <w:rPr>
          <w:noProof w:val="0"/>
        </w:rPr>
        <w:t>Based on the computer system assets required for your tourism organisation, you are to conduct research and identify which is the most suitable type/description/brand for each hardware and software asset.</w:t>
      </w:r>
    </w:p>
    <w:p w:rsidR="00594750" w:rsidRPr="00FC2839" w:rsidRDefault="00594750" w:rsidP="00E861BA">
      <w:pPr>
        <w:pStyle w:val="BodyCopy"/>
        <w:rPr>
          <w:noProof w:val="0"/>
        </w:rPr>
      </w:pPr>
    </w:p>
    <w:p w:rsidR="009910F8" w:rsidRPr="00FC2839" w:rsidRDefault="005D6C45">
      <w:pPr>
        <w:rPr>
          <w:rFonts w:ascii="Helvetica" w:hAnsi="Helvetica"/>
        </w:rPr>
      </w:pPr>
      <w:r w:rsidRPr="00FC2839">
        <w:rPr>
          <w:rFonts w:ascii="Helvetica" w:hAnsi="Helvetica"/>
          <w:noProof/>
          <w:lang w:val="en-US" w:eastAsia="en-US"/>
        </w:rPr>
        <w:drawing>
          <wp:anchor distT="0" distB="0" distL="114300" distR="114300" simplePos="0" relativeHeight="251905024" behindDoc="0" locked="0" layoutInCell="1" allowOverlap="1" wp14:anchorId="43B4CDFB" wp14:editId="0A4EF8B8">
            <wp:simplePos x="0" y="0"/>
            <wp:positionH relativeFrom="column">
              <wp:posOffset>3076575</wp:posOffset>
            </wp:positionH>
            <wp:positionV relativeFrom="paragraph">
              <wp:posOffset>105410</wp:posOffset>
            </wp:positionV>
            <wp:extent cx="2108835" cy="1314450"/>
            <wp:effectExtent l="19050" t="0" r="5715" b="0"/>
            <wp:wrapSquare wrapText="bothSides"/>
            <wp:docPr id="41" name="Picture 40" descr="Comp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1.png"/>
                    <pic:cNvPicPr/>
                  </pic:nvPicPr>
                  <pic:blipFill>
                    <a:blip r:embed="rId51" cstate="print"/>
                    <a:stretch>
                      <a:fillRect/>
                    </a:stretch>
                  </pic:blipFill>
                  <pic:spPr>
                    <a:xfrm>
                      <a:off x="0" y="0"/>
                      <a:ext cx="2108835" cy="1314450"/>
                    </a:xfrm>
                    <a:prstGeom prst="rect">
                      <a:avLst/>
                    </a:prstGeom>
                  </pic:spPr>
                </pic:pic>
              </a:graphicData>
            </a:graphic>
          </wp:anchor>
        </w:drawing>
      </w:r>
      <w:r w:rsidR="009910F8" w:rsidRPr="00FC2839">
        <w:rPr>
          <w:rFonts w:ascii="Helvetica" w:hAnsi="Helvetica"/>
        </w:rPr>
        <w:br w:type="page"/>
      </w:r>
    </w:p>
    <w:p w:rsidR="002768D8" w:rsidRPr="00FC2839" w:rsidRDefault="002768D8" w:rsidP="002768D8">
      <w:pPr>
        <w:autoSpaceDE w:val="0"/>
        <w:autoSpaceDN w:val="0"/>
        <w:adjustRightInd w:val="0"/>
        <w:spacing w:before="80" w:after="120" w:line="240" w:lineRule="auto"/>
        <w:rPr>
          <w:rFonts w:ascii="Helvetica" w:hAnsi="Helvetica" w:cs="Chevin-DemiBold"/>
          <w:b/>
          <w:bCs/>
          <w:i/>
          <w:sz w:val="32"/>
          <w:szCs w:val="32"/>
        </w:rPr>
      </w:pPr>
      <w:r w:rsidRPr="00FC2839">
        <w:rPr>
          <w:rFonts w:ascii="Helvetica" w:hAnsi="Helvetica" w:cs="Chevin-DemiBold"/>
          <w:b/>
          <w:bCs/>
          <w:i/>
          <w:noProof/>
          <w:sz w:val="32"/>
          <w:szCs w:val="32"/>
          <w:lang w:val="en-US" w:eastAsia="en-US"/>
        </w:rPr>
        <w:lastRenderedPageBreak/>
        <w:drawing>
          <wp:anchor distT="0" distB="0" distL="114300" distR="114300" simplePos="0" relativeHeight="251887616" behindDoc="0" locked="0" layoutInCell="1" allowOverlap="1" wp14:anchorId="12A858DA" wp14:editId="5F656AE6">
            <wp:simplePos x="0" y="0"/>
            <wp:positionH relativeFrom="column">
              <wp:posOffset>-95250</wp:posOffset>
            </wp:positionH>
            <wp:positionV relativeFrom="paragraph">
              <wp:posOffset>171450</wp:posOffset>
            </wp:positionV>
            <wp:extent cx="647700" cy="628650"/>
            <wp:effectExtent l="19050" t="0" r="0" b="0"/>
            <wp:wrapSquare wrapText="bothSides"/>
            <wp:docPr id="24"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2768D8" w:rsidRPr="00FC2839" w:rsidRDefault="002768D8" w:rsidP="002768D8">
      <w:pPr>
        <w:autoSpaceDE w:val="0"/>
        <w:autoSpaceDN w:val="0"/>
        <w:adjustRightInd w:val="0"/>
        <w:spacing w:before="80" w:after="120" w:line="240" w:lineRule="auto"/>
        <w:rPr>
          <w:rFonts w:ascii="Helvetica" w:hAnsi="Helvetica" w:cs="Chevin-DemiBold"/>
          <w:b/>
          <w:i/>
          <w:sz w:val="32"/>
          <w:szCs w:val="32"/>
        </w:rPr>
      </w:pPr>
      <w:r w:rsidRPr="00FC2839">
        <w:rPr>
          <w:rFonts w:ascii="Helvetica" w:hAnsi="Helvetica" w:cs="Chevin-DemiBold"/>
          <w:b/>
          <w:bCs/>
          <w:i/>
          <w:sz w:val="32"/>
          <w:szCs w:val="32"/>
        </w:rPr>
        <w:t xml:space="preserve">Activity </w:t>
      </w:r>
      <w:r w:rsidR="009910F8" w:rsidRPr="00FC2839">
        <w:rPr>
          <w:rFonts w:ascii="Helvetica" w:hAnsi="Helvetica" w:cs="Chevin-DemiBold"/>
          <w:b/>
          <w:bCs/>
          <w:i/>
          <w:sz w:val="32"/>
          <w:szCs w:val="32"/>
        </w:rPr>
        <w:t>1</w:t>
      </w:r>
      <w:r w:rsidR="005D6C45" w:rsidRPr="00FC2839">
        <w:rPr>
          <w:rFonts w:ascii="Helvetica" w:hAnsi="Helvetica" w:cs="Chevin-DemiBold"/>
          <w:b/>
          <w:bCs/>
          <w:i/>
          <w:sz w:val="32"/>
          <w:szCs w:val="32"/>
        </w:rPr>
        <w:t>1</w:t>
      </w:r>
      <w:r w:rsidRPr="00FC2839">
        <w:rPr>
          <w:rFonts w:ascii="Helvetica" w:hAnsi="Helvetica" w:cs="Chevin-DemiBold"/>
          <w:b/>
          <w:bCs/>
          <w:i/>
          <w:sz w:val="32"/>
          <w:szCs w:val="32"/>
        </w:rPr>
        <w:t xml:space="preserve"> - Obtaining information from suppliers</w:t>
      </w:r>
    </w:p>
    <w:p w:rsidR="002768D8" w:rsidRPr="00FC2839" w:rsidRDefault="002768D8" w:rsidP="002768D8">
      <w:pPr>
        <w:autoSpaceDE w:val="0"/>
        <w:autoSpaceDN w:val="0"/>
        <w:adjustRightInd w:val="0"/>
        <w:snapToGrid w:val="0"/>
        <w:spacing w:after="0" w:line="240" w:lineRule="auto"/>
        <w:rPr>
          <w:rFonts w:ascii="Helvetica" w:eastAsia="Times New Roman" w:hAnsi="Helvetica" w:cs="HelveticaNeueLTStd-HvCn"/>
          <w:color w:val="000000"/>
          <w:sz w:val="44"/>
          <w:szCs w:val="24"/>
        </w:rPr>
      </w:pPr>
    </w:p>
    <w:p w:rsidR="002768D8" w:rsidRPr="00FC2839" w:rsidRDefault="002768D8" w:rsidP="002768D8">
      <w:pPr>
        <w:autoSpaceDE w:val="0"/>
        <w:autoSpaceDN w:val="0"/>
        <w:adjustRightInd w:val="0"/>
        <w:snapToGrid w:val="0"/>
        <w:spacing w:after="0" w:line="240" w:lineRule="auto"/>
        <w:rPr>
          <w:rFonts w:ascii="Helvetica" w:eastAsia="Times New Roman" w:hAnsi="Helvetica" w:cs="HelveticaNeueLTStd-Lt"/>
          <w:color w:val="000000"/>
          <w:szCs w:val="24"/>
        </w:rPr>
      </w:pPr>
      <w:r w:rsidRPr="00FC2839">
        <w:rPr>
          <w:rFonts w:ascii="Helvetica" w:eastAsia="Times New Roman" w:hAnsi="Helvetica" w:cs="HelveticaNeueLTStd-Lt"/>
          <w:noProof/>
          <w:color w:val="000000"/>
          <w:szCs w:val="24"/>
          <w:lang w:val="en-US" w:eastAsia="en-US"/>
        </w:rPr>
        <w:drawing>
          <wp:anchor distT="0" distB="0" distL="114300" distR="114300" simplePos="0" relativeHeight="251888640" behindDoc="0" locked="0" layoutInCell="1" allowOverlap="1" wp14:anchorId="50C2F33D" wp14:editId="61FA4466">
            <wp:simplePos x="0" y="0"/>
            <wp:positionH relativeFrom="column">
              <wp:posOffset>4876800</wp:posOffset>
            </wp:positionH>
            <wp:positionV relativeFrom="paragraph">
              <wp:posOffset>18415</wp:posOffset>
            </wp:positionV>
            <wp:extent cx="714375" cy="1066800"/>
            <wp:effectExtent l="19050" t="0" r="9525" b="0"/>
            <wp:wrapSquare wrapText="bothSides"/>
            <wp:docPr id="25" name="Picture 222" descr="A18 shutterstock_181389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8 shutterstock_181389116.jpg"/>
                    <pic:cNvPicPr/>
                  </pic:nvPicPr>
                  <pic:blipFill>
                    <a:blip r:embed="rId118" cstate="print"/>
                    <a:stretch>
                      <a:fillRect/>
                    </a:stretch>
                  </pic:blipFill>
                  <pic:spPr>
                    <a:xfrm>
                      <a:off x="0" y="0"/>
                      <a:ext cx="714375" cy="1066800"/>
                    </a:xfrm>
                    <a:prstGeom prst="rect">
                      <a:avLst/>
                    </a:prstGeom>
                  </pic:spPr>
                </pic:pic>
              </a:graphicData>
            </a:graphic>
          </wp:anchor>
        </w:drawing>
      </w:r>
    </w:p>
    <w:p w:rsidR="005D6C45" w:rsidRPr="00FC2839" w:rsidRDefault="005D6C45" w:rsidP="00E861BA">
      <w:pPr>
        <w:pStyle w:val="BodyCopy"/>
        <w:rPr>
          <w:noProof w:val="0"/>
        </w:rPr>
      </w:pPr>
      <w:r w:rsidRPr="00FC2839">
        <w:rPr>
          <w:noProof w:val="0"/>
        </w:rPr>
        <w:t>Now that you have identified the most suitable type/description/brand for e</w:t>
      </w:r>
      <w:r w:rsidR="00B153A6" w:rsidRPr="00FC2839">
        <w:rPr>
          <w:noProof w:val="0"/>
        </w:rPr>
        <w:t>ach hardware and software asset</w:t>
      </w:r>
      <w:r w:rsidRPr="00FC2839">
        <w:rPr>
          <w:noProof w:val="0"/>
        </w:rPr>
        <w:t xml:space="preserve">, you will now collect information and quotations from different suppliers. </w:t>
      </w:r>
    </w:p>
    <w:p w:rsidR="002768D8" w:rsidRPr="00FC2839" w:rsidRDefault="005D6C45" w:rsidP="00E861BA">
      <w:pPr>
        <w:pStyle w:val="BodyCopy"/>
        <w:rPr>
          <w:noProof w:val="0"/>
        </w:rPr>
      </w:pPr>
      <w:r w:rsidRPr="00FC2839">
        <w:rPr>
          <w:noProof w:val="0"/>
        </w:rPr>
        <w:t>Y</w:t>
      </w:r>
      <w:r w:rsidR="002768D8" w:rsidRPr="00FC2839">
        <w:rPr>
          <w:noProof w:val="0"/>
        </w:rPr>
        <w:t>ou are required to:</w:t>
      </w:r>
    </w:p>
    <w:p w:rsidR="002768D8" w:rsidRPr="00FC2839" w:rsidRDefault="002768D8" w:rsidP="00E861BA">
      <w:pPr>
        <w:pStyle w:val="BodyCopy"/>
        <w:rPr>
          <w:noProof w:val="0"/>
        </w:rPr>
      </w:pPr>
      <w:r w:rsidRPr="00FC2839">
        <w:rPr>
          <w:noProof w:val="0"/>
        </w:rPr>
        <w:t>a)  Collect a minimum of three quotations from possible suppliers</w:t>
      </w:r>
    </w:p>
    <w:p w:rsidR="002768D8" w:rsidRPr="00FC2839" w:rsidRDefault="002768D8" w:rsidP="00E861BA">
      <w:pPr>
        <w:pStyle w:val="BodyCopy"/>
        <w:rPr>
          <w:noProof w:val="0"/>
        </w:rPr>
      </w:pPr>
      <w:r w:rsidRPr="00FC2839">
        <w:rPr>
          <w:noProof w:val="0"/>
        </w:rPr>
        <w:t>b)  Outline the key advantages and disadvantages of using this supplier</w:t>
      </w:r>
    </w:p>
    <w:p w:rsidR="005D6C45" w:rsidRPr="00FC2839" w:rsidRDefault="005D6C45" w:rsidP="002768D8">
      <w:pPr>
        <w:autoSpaceDE w:val="0"/>
        <w:autoSpaceDN w:val="0"/>
        <w:adjustRightInd w:val="0"/>
        <w:snapToGrid w:val="0"/>
        <w:spacing w:before="80" w:after="120" w:line="240" w:lineRule="auto"/>
        <w:rPr>
          <w:rFonts w:ascii="Helvetica" w:eastAsia="Times New Roman" w:hAnsi="Helvetica" w:cs="HelveticaNeueLTStd-Lt"/>
          <w:b/>
          <w:color w:val="000000"/>
        </w:rPr>
      </w:pPr>
      <w:r w:rsidRPr="00FC2839">
        <w:rPr>
          <w:rFonts w:ascii="Helvetica" w:eastAsia="Times New Roman" w:hAnsi="Helvetica" w:cs="HelveticaNeueLTStd-Lt"/>
          <w:b/>
          <w:color w:val="000000"/>
        </w:rPr>
        <w:t>The following is a template that you may use for each and every required computer system asset.</w:t>
      </w:r>
    </w:p>
    <w:p w:rsidR="00594750" w:rsidRPr="00FC2839" w:rsidRDefault="00594750" w:rsidP="002768D8">
      <w:pPr>
        <w:autoSpaceDE w:val="0"/>
        <w:autoSpaceDN w:val="0"/>
        <w:adjustRightInd w:val="0"/>
        <w:snapToGrid w:val="0"/>
        <w:spacing w:before="80" w:after="120" w:line="240" w:lineRule="auto"/>
        <w:rPr>
          <w:rFonts w:ascii="Helvetica" w:eastAsia="Times New Roman" w:hAnsi="Helvetica" w:cs="HelveticaNeueLTStd-Lt"/>
          <w:color w:val="000000"/>
        </w:rPr>
      </w:pPr>
    </w:p>
    <w:p w:rsidR="005D6C45" w:rsidRPr="00FC2839" w:rsidRDefault="005D6C45" w:rsidP="002768D8">
      <w:pPr>
        <w:autoSpaceDE w:val="0"/>
        <w:autoSpaceDN w:val="0"/>
        <w:adjustRightInd w:val="0"/>
        <w:snapToGrid w:val="0"/>
        <w:spacing w:before="80" w:after="120" w:line="240" w:lineRule="auto"/>
        <w:rPr>
          <w:rFonts w:ascii="Helvetica" w:eastAsia="Times New Roman" w:hAnsi="Helvetica" w:cs="HelveticaNeueLTStd-Lt"/>
          <w:color w:val="000000"/>
        </w:rPr>
      </w:pPr>
      <w:r w:rsidRPr="00FC2839">
        <w:rPr>
          <w:rFonts w:ascii="Helvetica" w:eastAsia="Times New Roman" w:hAnsi="Helvetica" w:cs="HelveticaNeueLTStd-Lt"/>
          <w:color w:val="000000"/>
        </w:rPr>
        <w:t>ASSET: _____________________________________________________</w:t>
      </w:r>
    </w:p>
    <w:p w:rsidR="005D6C45" w:rsidRPr="00FC2839" w:rsidRDefault="005D6C45" w:rsidP="002768D8">
      <w:pPr>
        <w:autoSpaceDE w:val="0"/>
        <w:autoSpaceDN w:val="0"/>
        <w:adjustRightInd w:val="0"/>
        <w:snapToGrid w:val="0"/>
        <w:spacing w:before="80" w:after="120" w:line="240" w:lineRule="auto"/>
        <w:rPr>
          <w:rFonts w:ascii="Helvetica" w:eastAsia="Times New Roman" w:hAnsi="Helvetica" w:cs="HelveticaNeueLTStd-Lt"/>
          <w:color w:val="000000"/>
        </w:rPr>
      </w:pPr>
      <w:r w:rsidRPr="00FC2839">
        <w:rPr>
          <w:rFonts w:ascii="Helvetica" w:eastAsia="Times New Roman" w:hAnsi="Helvetica" w:cs="HelveticaNeueLTStd-Lt"/>
          <w:color w:val="000000"/>
        </w:rPr>
        <w:t>ASSET TYPE/DESCRIPTION/BRAND__________________________________________</w:t>
      </w:r>
    </w:p>
    <w:tbl>
      <w:tblPr>
        <w:tblStyle w:val="TableGrid"/>
        <w:tblW w:w="0" w:type="auto"/>
        <w:tblLook w:val="04A0" w:firstRow="1" w:lastRow="0" w:firstColumn="1" w:lastColumn="0" w:noHBand="0" w:noVBand="1"/>
      </w:tblPr>
      <w:tblGrid>
        <w:gridCol w:w="4621"/>
        <w:gridCol w:w="4621"/>
      </w:tblGrid>
      <w:tr w:rsidR="002768D8" w:rsidRPr="00FC2839" w:rsidTr="00227916">
        <w:tc>
          <w:tcPr>
            <w:tcW w:w="9242" w:type="dxa"/>
            <w:gridSpan w:val="2"/>
          </w:tcPr>
          <w:p w:rsidR="002768D8" w:rsidRPr="00FC2839" w:rsidRDefault="002768D8" w:rsidP="005324F2">
            <w:pPr>
              <w:pStyle w:val="TableTextBold"/>
              <w:rPr>
                <w:noProof w:val="0"/>
              </w:rPr>
            </w:pPr>
            <w:r w:rsidRPr="00FC2839">
              <w:rPr>
                <w:noProof w:val="0"/>
              </w:rPr>
              <w:t>SUPPLIER 1: _______________________________</w:t>
            </w:r>
            <w:r w:rsidR="005D6C45" w:rsidRPr="00FC2839">
              <w:rPr>
                <w:noProof w:val="0"/>
              </w:rPr>
              <w:t xml:space="preserve"> COST: _______________________</w:t>
            </w:r>
          </w:p>
        </w:tc>
      </w:tr>
      <w:tr w:rsidR="002768D8" w:rsidRPr="00FC2839" w:rsidTr="00227916">
        <w:tc>
          <w:tcPr>
            <w:tcW w:w="4621" w:type="dxa"/>
            <w:shd w:val="clear" w:color="auto" w:fill="D9D9D9" w:themeFill="background1" w:themeFillShade="D9"/>
          </w:tcPr>
          <w:p w:rsidR="002768D8" w:rsidRPr="00FC2839" w:rsidRDefault="002768D8" w:rsidP="005324F2">
            <w:pPr>
              <w:pStyle w:val="TableTextBold"/>
              <w:rPr>
                <w:noProof w:val="0"/>
              </w:rPr>
            </w:pPr>
            <w:r w:rsidRPr="00FC2839">
              <w:rPr>
                <w:noProof w:val="0"/>
              </w:rPr>
              <w:t>Advantages</w:t>
            </w:r>
          </w:p>
        </w:tc>
        <w:tc>
          <w:tcPr>
            <w:tcW w:w="4621" w:type="dxa"/>
            <w:shd w:val="clear" w:color="auto" w:fill="D9D9D9" w:themeFill="background1" w:themeFillShade="D9"/>
          </w:tcPr>
          <w:p w:rsidR="002768D8" w:rsidRPr="00FC2839" w:rsidRDefault="002768D8" w:rsidP="005324F2">
            <w:pPr>
              <w:pStyle w:val="TableTextBold"/>
              <w:rPr>
                <w:noProof w:val="0"/>
              </w:rPr>
            </w:pPr>
            <w:r w:rsidRPr="00FC2839">
              <w:rPr>
                <w:noProof w:val="0"/>
              </w:rPr>
              <w:t>Disadvantages</w:t>
            </w:r>
          </w:p>
        </w:tc>
      </w:tr>
      <w:tr w:rsidR="002768D8" w:rsidRPr="00FC2839" w:rsidTr="00227916">
        <w:tc>
          <w:tcPr>
            <w:tcW w:w="4621" w:type="dxa"/>
          </w:tcPr>
          <w:p w:rsidR="002768D8" w:rsidRPr="00FC2839" w:rsidRDefault="002768D8" w:rsidP="005324F2">
            <w:pPr>
              <w:pStyle w:val="TableTextBold"/>
              <w:rPr>
                <w:noProof w:val="0"/>
              </w:rPr>
            </w:pPr>
          </w:p>
        </w:tc>
        <w:tc>
          <w:tcPr>
            <w:tcW w:w="4621" w:type="dxa"/>
          </w:tcPr>
          <w:p w:rsidR="002768D8" w:rsidRPr="00FC2839" w:rsidRDefault="002768D8" w:rsidP="005324F2">
            <w:pPr>
              <w:pStyle w:val="TableTextBold"/>
              <w:rPr>
                <w:noProof w:val="0"/>
              </w:rPr>
            </w:pPr>
          </w:p>
        </w:tc>
      </w:tr>
      <w:tr w:rsidR="002768D8" w:rsidRPr="00FC2839" w:rsidTr="00227916">
        <w:tc>
          <w:tcPr>
            <w:tcW w:w="4621" w:type="dxa"/>
          </w:tcPr>
          <w:p w:rsidR="002768D8" w:rsidRPr="00FC2839" w:rsidRDefault="002768D8" w:rsidP="005324F2">
            <w:pPr>
              <w:pStyle w:val="TableTextBold"/>
              <w:rPr>
                <w:noProof w:val="0"/>
              </w:rPr>
            </w:pPr>
          </w:p>
        </w:tc>
        <w:tc>
          <w:tcPr>
            <w:tcW w:w="4621" w:type="dxa"/>
          </w:tcPr>
          <w:p w:rsidR="002768D8" w:rsidRPr="00FC2839" w:rsidRDefault="002768D8" w:rsidP="005324F2">
            <w:pPr>
              <w:pStyle w:val="TableTextBold"/>
              <w:rPr>
                <w:noProof w:val="0"/>
              </w:rPr>
            </w:pPr>
          </w:p>
        </w:tc>
      </w:tr>
      <w:tr w:rsidR="002768D8" w:rsidRPr="00FC2839" w:rsidTr="00227916">
        <w:tc>
          <w:tcPr>
            <w:tcW w:w="4621" w:type="dxa"/>
          </w:tcPr>
          <w:p w:rsidR="002768D8" w:rsidRPr="00FC2839" w:rsidRDefault="002768D8" w:rsidP="005324F2">
            <w:pPr>
              <w:pStyle w:val="TableTextBold"/>
              <w:rPr>
                <w:noProof w:val="0"/>
              </w:rPr>
            </w:pPr>
          </w:p>
        </w:tc>
        <w:tc>
          <w:tcPr>
            <w:tcW w:w="4621" w:type="dxa"/>
          </w:tcPr>
          <w:p w:rsidR="002768D8" w:rsidRPr="00FC2839" w:rsidRDefault="002768D8" w:rsidP="005324F2">
            <w:pPr>
              <w:pStyle w:val="TableTextBold"/>
              <w:rPr>
                <w:noProof w:val="0"/>
              </w:rPr>
            </w:pPr>
          </w:p>
        </w:tc>
      </w:tr>
      <w:tr w:rsidR="002768D8" w:rsidRPr="00FC2839" w:rsidTr="00227916">
        <w:tc>
          <w:tcPr>
            <w:tcW w:w="9242" w:type="dxa"/>
            <w:gridSpan w:val="2"/>
          </w:tcPr>
          <w:p w:rsidR="002768D8" w:rsidRPr="00FC2839" w:rsidRDefault="005D6C45" w:rsidP="005324F2">
            <w:pPr>
              <w:pStyle w:val="TableTextBold"/>
              <w:rPr>
                <w:noProof w:val="0"/>
              </w:rPr>
            </w:pPr>
            <w:r w:rsidRPr="00FC2839">
              <w:rPr>
                <w:noProof w:val="0"/>
              </w:rPr>
              <w:t>SUPPLIER 2: _______________________________ COST: _______________________</w:t>
            </w:r>
          </w:p>
        </w:tc>
      </w:tr>
      <w:tr w:rsidR="002768D8" w:rsidRPr="00FC2839" w:rsidTr="00227916">
        <w:tc>
          <w:tcPr>
            <w:tcW w:w="4621" w:type="dxa"/>
            <w:shd w:val="clear" w:color="auto" w:fill="D9D9D9" w:themeFill="background1" w:themeFillShade="D9"/>
          </w:tcPr>
          <w:p w:rsidR="002768D8" w:rsidRPr="00FC2839" w:rsidRDefault="002768D8" w:rsidP="005324F2">
            <w:pPr>
              <w:pStyle w:val="TableTextBold"/>
              <w:rPr>
                <w:noProof w:val="0"/>
              </w:rPr>
            </w:pPr>
            <w:r w:rsidRPr="00FC2839">
              <w:rPr>
                <w:noProof w:val="0"/>
              </w:rPr>
              <w:t>Advantages</w:t>
            </w:r>
          </w:p>
        </w:tc>
        <w:tc>
          <w:tcPr>
            <w:tcW w:w="4621" w:type="dxa"/>
            <w:shd w:val="clear" w:color="auto" w:fill="D9D9D9" w:themeFill="background1" w:themeFillShade="D9"/>
          </w:tcPr>
          <w:p w:rsidR="002768D8" w:rsidRPr="00FC2839" w:rsidRDefault="002768D8" w:rsidP="005324F2">
            <w:pPr>
              <w:pStyle w:val="TableTextBold"/>
              <w:rPr>
                <w:noProof w:val="0"/>
              </w:rPr>
            </w:pPr>
            <w:r w:rsidRPr="00FC2839">
              <w:rPr>
                <w:noProof w:val="0"/>
              </w:rPr>
              <w:t>Disadvantages</w:t>
            </w:r>
          </w:p>
        </w:tc>
      </w:tr>
      <w:tr w:rsidR="002768D8" w:rsidRPr="00FC2839" w:rsidTr="00227916">
        <w:tc>
          <w:tcPr>
            <w:tcW w:w="4621" w:type="dxa"/>
          </w:tcPr>
          <w:p w:rsidR="002768D8" w:rsidRPr="00FC2839" w:rsidRDefault="002768D8" w:rsidP="005324F2">
            <w:pPr>
              <w:pStyle w:val="TableTextBold"/>
              <w:rPr>
                <w:noProof w:val="0"/>
              </w:rPr>
            </w:pPr>
          </w:p>
        </w:tc>
        <w:tc>
          <w:tcPr>
            <w:tcW w:w="4621" w:type="dxa"/>
          </w:tcPr>
          <w:p w:rsidR="002768D8" w:rsidRPr="00FC2839" w:rsidRDefault="002768D8" w:rsidP="005324F2">
            <w:pPr>
              <w:pStyle w:val="TableTextBold"/>
              <w:rPr>
                <w:noProof w:val="0"/>
              </w:rPr>
            </w:pPr>
          </w:p>
        </w:tc>
      </w:tr>
      <w:tr w:rsidR="002768D8" w:rsidRPr="00FC2839" w:rsidTr="00227916">
        <w:tc>
          <w:tcPr>
            <w:tcW w:w="4621" w:type="dxa"/>
          </w:tcPr>
          <w:p w:rsidR="002768D8" w:rsidRPr="00FC2839" w:rsidRDefault="002768D8" w:rsidP="005324F2">
            <w:pPr>
              <w:pStyle w:val="TableTextBold"/>
              <w:rPr>
                <w:noProof w:val="0"/>
              </w:rPr>
            </w:pPr>
          </w:p>
        </w:tc>
        <w:tc>
          <w:tcPr>
            <w:tcW w:w="4621" w:type="dxa"/>
          </w:tcPr>
          <w:p w:rsidR="002768D8" w:rsidRPr="00FC2839" w:rsidRDefault="002768D8" w:rsidP="005324F2">
            <w:pPr>
              <w:pStyle w:val="TableTextBold"/>
              <w:rPr>
                <w:noProof w:val="0"/>
              </w:rPr>
            </w:pPr>
          </w:p>
        </w:tc>
      </w:tr>
      <w:tr w:rsidR="002768D8" w:rsidRPr="00FC2839" w:rsidTr="00227916">
        <w:tc>
          <w:tcPr>
            <w:tcW w:w="4621" w:type="dxa"/>
          </w:tcPr>
          <w:p w:rsidR="002768D8" w:rsidRPr="00FC2839" w:rsidRDefault="002768D8" w:rsidP="005324F2">
            <w:pPr>
              <w:pStyle w:val="TableTextBold"/>
              <w:rPr>
                <w:noProof w:val="0"/>
              </w:rPr>
            </w:pPr>
          </w:p>
        </w:tc>
        <w:tc>
          <w:tcPr>
            <w:tcW w:w="4621" w:type="dxa"/>
          </w:tcPr>
          <w:p w:rsidR="002768D8" w:rsidRPr="00FC2839" w:rsidRDefault="002768D8" w:rsidP="005324F2">
            <w:pPr>
              <w:pStyle w:val="TableTextBold"/>
              <w:rPr>
                <w:noProof w:val="0"/>
              </w:rPr>
            </w:pPr>
          </w:p>
        </w:tc>
      </w:tr>
      <w:tr w:rsidR="002768D8" w:rsidRPr="00FC2839" w:rsidTr="00227916">
        <w:tc>
          <w:tcPr>
            <w:tcW w:w="9242" w:type="dxa"/>
            <w:gridSpan w:val="2"/>
          </w:tcPr>
          <w:p w:rsidR="002768D8" w:rsidRPr="00FC2839" w:rsidRDefault="005D6C45" w:rsidP="005324F2">
            <w:pPr>
              <w:pStyle w:val="TableTextBold"/>
              <w:rPr>
                <w:noProof w:val="0"/>
              </w:rPr>
            </w:pPr>
            <w:r w:rsidRPr="00FC2839">
              <w:rPr>
                <w:noProof w:val="0"/>
              </w:rPr>
              <w:t>SUPPLIER 3: _______________________________ COST: _______________________</w:t>
            </w:r>
          </w:p>
        </w:tc>
      </w:tr>
      <w:tr w:rsidR="002768D8" w:rsidRPr="00FC2839" w:rsidTr="00227916">
        <w:tc>
          <w:tcPr>
            <w:tcW w:w="4621" w:type="dxa"/>
            <w:shd w:val="clear" w:color="auto" w:fill="D9D9D9" w:themeFill="background1" w:themeFillShade="D9"/>
          </w:tcPr>
          <w:p w:rsidR="002768D8" w:rsidRPr="00FC2839" w:rsidRDefault="002768D8" w:rsidP="005324F2">
            <w:pPr>
              <w:pStyle w:val="TableTextBold"/>
              <w:rPr>
                <w:noProof w:val="0"/>
              </w:rPr>
            </w:pPr>
            <w:r w:rsidRPr="00FC2839">
              <w:rPr>
                <w:noProof w:val="0"/>
              </w:rPr>
              <w:t>Advantages</w:t>
            </w:r>
          </w:p>
        </w:tc>
        <w:tc>
          <w:tcPr>
            <w:tcW w:w="4621" w:type="dxa"/>
            <w:shd w:val="clear" w:color="auto" w:fill="D9D9D9" w:themeFill="background1" w:themeFillShade="D9"/>
          </w:tcPr>
          <w:p w:rsidR="002768D8" w:rsidRPr="00FC2839" w:rsidRDefault="002768D8" w:rsidP="005324F2">
            <w:pPr>
              <w:pStyle w:val="TableTextBold"/>
              <w:rPr>
                <w:noProof w:val="0"/>
              </w:rPr>
            </w:pPr>
            <w:r w:rsidRPr="00FC2839">
              <w:rPr>
                <w:noProof w:val="0"/>
              </w:rPr>
              <w:t>Disadvantages</w:t>
            </w:r>
          </w:p>
        </w:tc>
      </w:tr>
      <w:tr w:rsidR="002768D8" w:rsidRPr="00FC2839" w:rsidTr="00227916">
        <w:tc>
          <w:tcPr>
            <w:tcW w:w="4621" w:type="dxa"/>
          </w:tcPr>
          <w:p w:rsidR="002768D8" w:rsidRPr="00FC2839" w:rsidRDefault="002768D8" w:rsidP="005324F2">
            <w:pPr>
              <w:pStyle w:val="TableTextBold"/>
              <w:rPr>
                <w:noProof w:val="0"/>
              </w:rPr>
            </w:pPr>
          </w:p>
        </w:tc>
        <w:tc>
          <w:tcPr>
            <w:tcW w:w="4621" w:type="dxa"/>
          </w:tcPr>
          <w:p w:rsidR="002768D8" w:rsidRPr="00FC2839" w:rsidRDefault="002768D8" w:rsidP="005324F2">
            <w:pPr>
              <w:pStyle w:val="TableTextBold"/>
              <w:rPr>
                <w:noProof w:val="0"/>
              </w:rPr>
            </w:pPr>
          </w:p>
        </w:tc>
      </w:tr>
      <w:tr w:rsidR="002768D8" w:rsidRPr="00FC2839" w:rsidTr="00227916">
        <w:tc>
          <w:tcPr>
            <w:tcW w:w="4621" w:type="dxa"/>
          </w:tcPr>
          <w:p w:rsidR="002768D8" w:rsidRPr="00FC2839" w:rsidRDefault="002768D8" w:rsidP="005324F2">
            <w:pPr>
              <w:pStyle w:val="TableTextBold"/>
              <w:rPr>
                <w:noProof w:val="0"/>
              </w:rPr>
            </w:pPr>
          </w:p>
        </w:tc>
        <w:tc>
          <w:tcPr>
            <w:tcW w:w="4621" w:type="dxa"/>
          </w:tcPr>
          <w:p w:rsidR="002768D8" w:rsidRPr="00FC2839" w:rsidRDefault="002768D8" w:rsidP="005324F2">
            <w:pPr>
              <w:pStyle w:val="TableTextBold"/>
              <w:rPr>
                <w:noProof w:val="0"/>
              </w:rPr>
            </w:pPr>
          </w:p>
        </w:tc>
      </w:tr>
      <w:tr w:rsidR="002768D8" w:rsidRPr="00FC2839" w:rsidTr="00227916">
        <w:tc>
          <w:tcPr>
            <w:tcW w:w="4621" w:type="dxa"/>
          </w:tcPr>
          <w:p w:rsidR="002768D8" w:rsidRPr="00FC2839" w:rsidRDefault="002768D8" w:rsidP="005324F2">
            <w:pPr>
              <w:pStyle w:val="TableTextBold"/>
              <w:rPr>
                <w:noProof w:val="0"/>
              </w:rPr>
            </w:pPr>
          </w:p>
        </w:tc>
        <w:tc>
          <w:tcPr>
            <w:tcW w:w="4621" w:type="dxa"/>
          </w:tcPr>
          <w:p w:rsidR="002768D8" w:rsidRPr="00FC2839" w:rsidRDefault="002768D8" w:rsidP="005324F2">
            <w:pPr>
              <w:pStyle w:val="TableTextBold"/>
              <w:rPr>
                <w:noProof w:val="0"/>
              </w:rPr>
            </w:pPr>
          </w:p>
        </w:tc>
      </w:tr>
    </w:tbl>
    <w:p w:rsidR="005324F2" w:rsidRPr="00FC2839" w:rsidRDefault="005324F2" w:rsidP="00E861BA">
      <w:pPr>
        <w:pStyle w:val="BodyCopy"/>
        <w:rPr>
          <w:noProof w:val="0"/>
        </w:rPr>
      </w:pPr>
    </w:p>
    <w:p w:rsidR="005324F2" w:rsidRPr="00FC2839" w:rsidRDefault="005324F2">
      <w:pPr>
        <w:rPr>
          <w:rFonts w:ascii="Helvetica" w:eastAsia="Calibri" w:hAnsi="Helvetica" w:cs="Calibri"/>
          <w:szCs w:val="16"/>
          <w:lang w:eastAsia="ar-SA"/>
        </w:rPr>
      </w:pPr>
      <w:r w:rsidRPr="00FC2839">
        <w:rPr>
          <w:rFonts w:ascii="Helvetica" w:hAnsi="Helvetica"/>
        </w:rPr>
        <w:br w:type="page"/>
      </w:r>
    </w:p>
    <w:p w:rsidR="002768D8" w:rsidRPr="00FC2839" w:rsidRDefault="002768D8" w:rsidP="00E861BA">
      <w:pPr>
        <w:pStyle w:val="BodyCopy"/>
        <w:rPr>
          <w:noProof w:val="0"/>
        </w:rPr>
      </w:pPr>
      <w:r w:rsidRPr="00FC2839">
        <w:rPr>
          <w:noProof w:val="0"/>
        </w:rPr>
        <w:lastRenderedPageBreak/>
        <w:t>c)  Identify the points of difference between the suppliers</w:t>
      </w:r>
    </w:p>
    <w:p w:rsidR="002768D8" w:rsidRPr="00FC2839" w:rsidRDefault="002768D8" w:rsidP="002768D8">
      <w:pPr>
        <w:autoSpaceDE w:val="0"/>
        <w:autoSpaceDN w:val="0"/>
        <w:adjustRightInd w:val="0"/>
        <w:snapToGrid w:val="0"/>
        <w:spacing w:before="80" w:after="120" w:line="240" w:lineRule="auto"/>
        <w:rPr>
          <w:rFonts w:ascii="Helvetica" w:eastAsia="Times New Roman" w:hAnsi="Helvetica" w:cs="HelveticaNeueLTStd-Lt"/>
          <w:color w:val="000000"/>
        </w:rPr>
      </w:pPr>
    </w:p>
    <w:tbl>
      <w:tblPr>
        <w:tblStyle w:val="TableGrid"/>
        <w:tblW w:w="0" w:type="auto"/>
        <w:tblLook w:val="04A0" w:firstRow="1" w:lastRow="0" w:firstColumn="1" w:lastColumn="0" w:noHBand="0" w:noVBand="1"/>
      </w:tblPr>
      <w:tblGrid>
        <w:gridCol w:w="4621"/>
        <w:gridCol w:w="4621"/>
      </w:tblGrid>
      <w:tr w:rsidR="002768D8" w:rsidRPr="00FC2839" w:rsidTr="00227916">
        <w:tc>
          <w:tcPr>
            <w:tcW w:w="9242" w:type="dxa"/>
            <w:gridSpan w:val="2"/>
          </w:tcPr>
          <w:p w:rsidR="002768D8" w:rsidRPr="00FC2839" w:rsidRDefault="002768D8" w:rsidP="005324F2">
            <w:pPr>
              <w:pStyle w:val="TableTextBold"/>
              <w:rPr>
                <w:noProof w:val="0"/>
              </w:rPr>
            </w:pPr>
            <w:r w:rsidRPr="00FC2839">
              <w:rPr>
                <w:noProof w:val="0"/>
              </w:rPr>
              <w:t>SUPPLIER 1: ________________________________________________________</w:t>
            </w:r>
          </w:p>
        </w:tc>
      </w:tr>
      <w:tr w:rsidR="002768D8" w:rsidRPr="00FC2839" w:rsidTr="00227916">
        <w:tc>
          <w:tcPr>
            <w:tcW w:w="9242" w:type="dxa"/>
            <w:gridSpan w:val="2"/>
            <w:shd w:val="clear" w:color="auto" w:fill="D9D9D9" w:themeFill="background1" w:themeFillShade="D9"/>
          </w:tcPr>
          <w:p w:rsidR="002768D8" w:rsidRPr="00FC2839" w:rsidRDefault="002768D8" w:rsidP="005324F2">
            <w:pPr>
              <w:pStyle w:val="TableTextBold"/>
              <w:rPr>
                <w:noProof w:val="0"/>
              </w:rPr>
            </w:pPr>
            <w:r w:rsidRPr="00FC2839">
              <w:rPr>
                <w:noProof w:val="0"/>
              </w:rPr>
              <w:t>Points of Difference</w:t>
            </w:r>
          </w:p>
        </w:tc>
      </w:tr>
      <w:tr w:rsidR="002768D8" w:rsidRPr="00FC2839" w:rsidTr="00227916">
        <w:tc>
          <w:tcPr>
            <w:tcW w:w="4621" w:type="dxa"/>
          </w:tcPr>
          <w:p w:rsidR="002768D8" w:rsidRPr="00FC2839" w:rsidRDefault="002768D8" w:rsidP="005324F2">
            <w:pPr>
              <w:pStyle w:val="TableTextBold"/>
              <w:rPr>
                <w:noProof w:val="0"/>
              </w:rPr>
            </w:pPr>
          </w:p>
        </w:tc>
        <w:tc>
          <w:tcPr>
            <w:tcW w:w="4621" w:type="dxa"/>
          </w:tcPr>
          <w:p w:rsidR="002768D8" w:rsidRPr="00FC2839" w:rsidRDefault="002768D8" w:rsidP="005324F2">
            <w:pPr>
              <w:pStyle w:val="TableTextBold"/>
              <w:rPr>
                <w:noProof w:val="0"/>
              </w:rPr>
            </w:pPr>
          </w:p>
        </w:tc>
      </w:tr>
      <w:tr w:rsidR="002768D8" w:rsidRPr="00FC2839" w:rsidTr="00227916">
        <w:tc>
          <w:tcPr>
            <w:tcW w:w="4621" w:type="dxa"/>
          </w:tcPr>
          <w:p w:rsidR="002768D8" w:rsidRPr="00FC2839" w:rsidRDefault="002768D8" w:rsidP="005324F2">
            <w:pPr>
              <w:pStyle w:val="TableTextBold"/>
              <w:rPr>
                <w:noProof w:val="0"/>
              </w:rPr>
            </w:pPr>
          </w:p>
        </w:tc>
        <w:tc>
          <w:tcPr>
            <w:tcW w:w="4621" w:type="dxa"/>
          </w:tcPr>
          <w:p w:rsidR="002768D8" w:rsidRPr="00FC2839" w:rsidRDefault="002768D8" w:rsidP="005324F2">
            <w:pPr>
              <w:pStyle w:val="TableTextBold"/>
              <w:rPr>
                <w:noProof w:val="0"/>
              </w:rPr>
            </w:pPr>
          </w:p>
        </w:tc>
      </w:tr>
      <w:tr w:rsidR="002768D8" w:rsidRPr="00FC2839" w:rsidTr="00227916">
        <w:tc>
          <w:tcPr>
            <w:tcW w:w="9242" w:type="dxa"/>
            <w:gridSpan w:val="2"/>
          </w:tcPr>
          <w:p w:rsidR="002768D8" w:rsidRPr="00FC2839" w:rsidRDefault="002768D8" w:rsidP="005324F2">
            <w:pPr>
              <w:pStyle w:val="TableTextBold"/>
              <w:rPr>
                <w:noProof w:val="0"/>
              </w:rPr>
            </w:pPr>
            <w:r w:rsidRPr="00FC2839">
              <w:rPr>
                <w:noProof w:val="0"/>
              </w:rPr>
              <w:t>SUPPLIER 2: ________________________________________________________</w:t>
            </w:r>
          </w:p>
        </w:tc>
      </w:tr>
      <w:tr w:rsidR="002768D8" w:rsidRPr="00FC2839" w:rsidTr="00227916">
        <w:tc>
          <w:tcPr>
            <w:tcW w:w="9242" w:type="dxa"/>
            <w:gridSpan w:val="2"/>
            <w:shd w:val="clear" w:color="auto" w:fill="D9D9D9" w:themeFill="background1" w:themeFillShade="D9"/>
          </w:tcPr>
          <w:p w:rsidR="002768D8" w:rsidRPr="00FC2839" w:rsidRDefault="002768D8" w:rsidP="005324F2">
            <w:pPr>
              <w:pStyle w:val="TableTextBold"/>
              <w:rPr>
                <w:noProof w:val="0"/>
              </w:rPr>
            </w:pPr>
            <w:r w:rsidRPr="00FC2839">
              <w:rPr>
                <w:noProof w:val="0"/>
              </w:rPr>
              <w:t>Points of Difference</w:t>
            </w:r>
          </w:p>
        </w:tc>
      </w:tr>
      <w:tr w:rsidR="002768D8" w:rsidRPr="00FC2839" w:rsidTr="00227916">
        <w:tc>
          <w:tcPr>
            <w:tcW w:w="4621" w:type="dxa"/>
          </w:tcPr>
          <w:p w:rsidR="002768D8" w:rsidRPr="00FC2839" w:rsidRDefault="002768D8" w:rsidP="005324F2">
            <w:pPr>
              <w:pStyle w:val="TableTextBold"/>
              <w:rPr>
                <w:noProof w:val="0"/>
              </w:rPr>
            </w:pPr>
          </w:p>
        </w:tc>
        <w:tc>
          <w:tcPr>
            <w:tcW w:w="4621" w:type="dxa"/>
          </w:tcPr>
          <w:p w:rsidR="002768D8" w:rsidRPr="00FC2839" w:rsidRDefault="002768D8" w:rsidP="005324F2">
            <w:pPr>
              <w:pStyle w:val="TableTextBold"/>
              <w:rPr>
                <w:noProof w:val="0"/>
              </w:rPr>
            </w:pPr>
          </w:p>
        </w:tc>
      </w:tr>
      <w:tr w:rsidR="002768D8" w:rsidRPr="00FC2839" w:rsidTr="00227916">
        <w:tc>
          <w:tcPr>
            <w:tcW w:w="4621" w:type="dxa"/>
          </w:tcPr>
          <w:p w:rsidR="002768D8" w:rsidRPr="00FC2839" w:rsidRDefault="002768D8" w:rsidP="005324F2">
            <w:pPr>
              <w:pStyle w:val="TableTextBold"/>
              <w:rPr>
                <w:noProof w:val="0"/>
              </w:rPr>
            </w:pPr>
          </w:p>
        </w:tc>
        <w:tc>
          <w:tcPr>
            <w:tcW w:w="4621" w:type="dxa"/>
          </w:tcPr>
          <w:p w:rsidR="002768D8" w:rsidRPr="00FC2839" w:rsidRDefault="002768D8" w:rsidP="005324F2">
            <w:pPr>
              <w:pStyle w:val="TableTextBold"/>
              <w:rPr>
                <w:noProof w:val="0"/>
              </w:rPr>
            </w:pPr>
          </w:p>
        </w:tc>
      </w:tr>
      <w:tr w:rsidR="002768D8" w:rsidRPr="00FC2839" w:rsidTr="00227916">
        <w:tc>
          <w:tcPr>
            <w:tcW w:w="9242" w:type="dxa"/>
            <w:gridSpan w:val="2"/>
          </w:tcPr>
          <w:p w:rsidR="002768D8" w:rsidRPr="00FC2839" w:rsidRDefault="002768D8" w:rsidP="005324F2">
            <w:pPr>
              <w:pStyle w:val="TableTextBold"/>
              <w:rPr>
                <w:noProof w:val="0"/>
              </w:rPr>
            </w:pPr>
            <w:r w:rsidRPr="00FC2839">
              <w:rPr>
                <w:noProof w:val="0"/>
              </w:rPr>
              <w:t>SUPPLIER 3: ________________________________________________________</w:t>
            </w:r>
          </w:p>
        </w:tc>
      </w:tr>
      <w:tr w:rsidR="002768D8" w:rsidRPr="00FC2839" w:rsidTr="00227916">
        <w:tc>
          <w:tcPr>
            <w:tcW w:w="9242" w:type="dxa"/>
            <w:gridSpan w:val="2"/>
            <w:shd w:val="clear" w:color="auto" w:fill="D9D9D9" w:themeFill="background1" w:themeFillShade="D9"/>
          </w:tcPr>
          <w:p w:rsidR="002768D8" w:rsidRPr="00FC2839" w:rsidRDefault="002768D8" w:rsidP="005324F2">
            <w:pPr>
              <w:pStyle w:val="TableTextBold"/>
              <w:rPr>
                <w:noProof w:val="0"/>
              </w:rPr>
            </w:pPr>
            <w:r w:rsidRPr="00FC2839">
              <w:rPr>
                <w:noProof w:val="0"/>
              </w:rPr>
              <w:t>Points of Difference</w:t>
            </w:r>
          </w:p>
        </w:tc>
      </w:tr>
      <w:tr w:rsidR="002768D8" w:rsidRPr="00FC2839" w:rsidTr="00227916">
        <w:tc>
          <w:tcPr>
            <w:tcW w:w="4621" w:type="dxa"/>
          </w:tcPr>
          <w:p w:rsidR="002768D8" w:rsidRPr="00FC2839" w:rsidRDefault="002768D8" w:rsidP="005324F2">
            <w:pPr>
              <w:pStyle w:val="TableTextBold"/>
              <w:rPr>
                <w:noProof w:val="0"/>
              </w:rPr>
            </w:pPr>
          </w:p>
        </w:tc>
        <w:tc>
          <w:tcPr>
            <w:tcW w:w="4621" w:type="dxa"/>
          </w:tcPr>
          <w:p w:rsidR="002768D8" w:rsidRPr="00FC2839" w:rsidRDefault="002768D8" w:rsidP="005324F2">
            <w:pPr>
              <w:pStyle w:val="TableTextBold"/>
              <w:rPr>
                <w:noProof w:val="0"/>
              </w:rPr>
            </w:pPr>
          </w:p>
        </w:tc>
      </w:tr>
      <w:tr w:rsidR="002768D8" w:rsidRPr="00FC2839" w:rsidTr="00227916">
        <w:tc>
          <w:tcPr>
            <w:tcW w:w="4621" w:type="dxa"/>
          </w:tcPr>
          <w:p w:rsidR="002768D8" w:rsidRPr="00FC2839" w:rsidRDefault="002768D8" w:rsidP="005324F2">
            <w:pPr>
              <w:pStyle w:val="TableTextBold"/>
              <w:rPr>
                <w:noProof w:val="0"/>
              </w:rPr>
            </w:pPr>
          </w:p>
        </w:tc>
        <w:tc>
          <w:tcPr>
            <w:tcW w:w="4621" w:type="dxa"/>
          </w:tcPr>
          <w:p w:rsidR="002768D8" w:rsidRPr="00FC2839" w:rsidRDefault="002768D8" w:rsidP="005324F2">
            <w:pPr>
              <w:pStyle w:val="TableTextBold"/>
              <w:rPr>
                <w:noProof w:val="0"/>
              </w:rPr>
            </w:pPr>
          </w:p>
        </w:tc>
      </w:tr>
    </w:tbl>
    <w:p w:rsidR="002768D8" w:rsidRPr="00FC2839" w:rsidRDefault="002768D8" w:rsidP="002768D8">
      <w:pPr>
        <w:autoSpaceDE w:val="0"/>
        <w:autoSpaceDN w:val="0"/>
        <w:adjustRightInd w:val="0"/>
        <w:snapToGrid w:val="0"/>
        <w:spacing w:before="80" w:after="120" w:line="240" w:lineRule="auto"/>
        <w:rPr>
          <w:rFonts w:ascii="Helvetica" w:eastAsia="Times New Roman" w:hAnsi="Helvetica" w:cs="HelveticaNeueLTStd-Lt"/>
          <w:color w:val="000000"/>
        </w:rPr>
      </w:pPr>
    </w:p>
    <w:p w:rsidR="002768D8" w:rsidRPr="00FC2839" w:rsidRDefault="002768D8" w:rsidP="00E861BA">
      <w:pPr>
        <w:pStyle w:val="BodyCopy"/>
        <w:rPr>
          <w:noProof w:val="0"/>
        </w:rPr>
      </w:pPr>
      <w:r w:rsidRPr="00FC2839">
        <w:rPr>
          <w:noProof w:val="0"/>
        </w:rPr>
        <w:t>d)  Make a decision as to which supplier you will use, providing reasoning for your decision.</w:t>
      </w:r>
    </w:p>
    <w:p w:rsidR="002768D8" w:rsidRPr="00FC2839" w:rsidRDefault="002768D8" w:rsidP="002768D8">
      <w:pPr>
        <w:autoSpaceDE w:val="0"/>
        <w:autoSpaceDN w:val="0"/>
        <w:adjustRightInd w:val="0"/>
        <w:snapToGrid w:val="0"/>
        <w:spacing w:before="80" w:after="120" w:line="240" w:lineRule="auto"/>
        <w:rPr>
          <w:rFonts w:ascii="Helvetica" w:eastAsia="Times New Roman" w:hAnsi="Helvetica" w:cs="HelveticaNeueLTStd-Lt"/>
          <w:color w:val="000000"/>
        </w:rPr>
      </w:pPr>
    </w:p>
    <w:p w:rsidR="002768D8" w:rsidRPr="00FC2839" w:rsidRDefault="002768D8" w:rsidP="002768D8">
      <w:pPr>
        <w:autoSpaceDE w:val="0"/>
        <w:autoSpaceDN w:val="0"/>
        <w:adjustRightInd w:val="0"/>
        <w:snapToGrid w:val="0"/>
        <w:spacing w:before="80" w:after="120" w:line="360" w:lineRule="auto"/>
        <w:rPr>
          <w:rFonts w:ascii="Helvetica" w:eastAsia="Times New Roman" w:hAnsi="Helvetica" w:cs="HelveticaNeueLTStd-Lt"/>
          <w:color w:val="000000"/>
        </w:rPr>
      </w:pPr>
      <w:r w:rsidRPr="00FC2839">
        <w:rPr>
          <w:rFonts w:ascii="Helvetica" w:eastAsia="Times New Roman" w:hAnsi="Helvetica" w:cs="HelveticaNeueLTStd-Lt"/>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861BA" w:rsidRPr="00FC2839" w:rsidRDefault="00E861BA">
      <w:pPr>
        <w:rPr>
          <w:rFonts w:ascii="Helvetica" w:eastAsiaTheme="majorEastAsia" w:hAnsi="Helvetica" w:cstheme="majorBidi"/>
          <w:b/>
          <w:bCs/>
          <w:color w:val="45545F"/>
          <w:sz w:val="36"/>
          <w:szCs w:val="26"/>
        </w:rPr>
      </w:pPr>
      <w:r w:rsidRPr="00FC2839">
        <w:rPr>
          <w:rFonts w:ascii="Helvetica" w:hAnsi="Helvetica"/>
        </w:rPr>
        <w:br w:type="page"/>
      </w:r>
    </w:p>
    <w:p w:rsidR="002D0810" w:rsidRPr="00FC2839" w:rsidRDefault="002D0810" w:rsidP="00785EE9">
      <w:pPr>
        <w:pStyle w:val="Heading2"/>
      </w:pPr>
      <w:r w:rsidRPr="00FC2839">
        <w:lastRenderedPageBreak/>
        <w:t>2.4</w:t>
      </w:r>
      <w:r w:rsidRPr="00FC2839">
        <w:tab/>
      </w:r>
      <w:r w:rsidR="00E52520">
        <w:fldChar w:fldCharType="begin"/>
      </w:r>
      <w:r w:rsidR="00E52520">
        <w:instrText xml:space="preserve"> REF  Criteria24  \* MERGEFORMAT </w:instrText>
      </w:r>
      <w:r w:rsidR="00E52520">
        <w:fldChar w:fldCharType="separate"/>
      </w:r>
      <w:sdt>
        <w:sdtPr>
          <w:alias w:val="Criteria24"/>
          <w:tag w:val="Criteria24"/>
          <w:id w:val="26329435"/>
          <w:lock w:val="sdtLocked"/>
          <w:placeholder>
            <w:docPart w:val="33B9308DB2834F69A8E2161DA8946337"/>
          </w:placeholder>
        </w:sdtPr>
        <w:sdtEndPr/>
        <w:sdtContent>
          <w:r w:rsidR="0093327F" w:rsidRPr="00FC2839">
            <w:rPr>
              <w:rStyle w:val="PlaceholderText"/>
              <w:color w:val="45545F"/>
            </w:rPr>
            <w:t>Investigate user-friendliness, system support and</w:t>
          </w:r>
          <w:r w:rsidR="0093327F" w:rsidRPr="00FC2839">
            <w:t xml:space="preserve"> training issues</w:t>
          </w:r>
        </w:sdtContent>
      </w:sdt>
      <w:r w:rsidR="00E52520">
        <w:fldChar w:fldCharType="end"/>
      </w:r>
    </w:p>
    <w:p w:rsidR="002D0810" w:rsidRPr="00FC2839" w:rsidRDefault="002D0810" w:rsidP="0069056C">
      <w:pPr>
        <w:pStyle w:val="Heading3"/>
      </w:pPr>
      <w:r w:rsidRPr="00FC2839">
        <w:t>Introduction</w:t>
      </w:r>
    </w:p>
    <w:p w:rsidR="00C41A3D" w:rsidRPr="00FC2839" w:rsidRDefault="00C41A3D" w:rsidP="00E861BA">
      <w:pPr>
        <w:pStyle w:val="BodyCopy"/>
        <w:rPr>
          <w:noProof w:val="0"/>
        </w:rPr>
      </w:pPr>
      <w:r w:rsidRPr="00FC2839">
        <w:rPr>
          <w:noProof w:val="0"/>
        </w:rPr>
        <w:t>Now that you have conducted research into the various asset options and advantages and disadvantages of each supplier, as part of the decision making process it is also important to identify or review the key purchasing priorities that will guide the purchase.</w:t>
      </w:r>
    </w:p>
    <w:p w:rsidR="00C41A3D" w:rsidRPr="00FC2839" w:rsidRDefault="00C41A3D" w:rsidP="00E861BA">
      <w:pPr>
        <w:pStyle w:val="BodyCopy"/>
        <w:rPr>
          <w:noProof w:val="0"/>
        </w:rPr>
      </w:pPr>
      <w:r w:rsidRPr="00FC2839">
        <w:rPr>
          <w:noProof w:val="0"/>
        </w:rPr>
        <w:t>In Section 2.6 of this manual, the importance of budgets and purchasing within budgets will be discussed in more detail.</w:t>
      </w:r>
      <w:r w:rsidR="004A689E" w:rsidRPr="00FC2839">
        <w:rPr>
          <w:noProof w:val="0"/>
        </w:rPr>
        <w:t xml:space="preserve"> </w:t>
      </w:r>
      <w:r w:rsidRPr="00FC2839">
        <w:rPr>
          <w:noProof w:val="0"/>
        </w:rPr>
        <w:t>Therefore for the purpose of this section we will focus on identifying the non-budget related purchasing priorities.</w:t>
      </w:r>
    </w:p>
    <w:p w:rsidR="00C41A3D" w:rsidRPr="00FC2839" w:rsidRDefault="00C41A3D" w:rsidP="0069056C">
      <w:pPr>
        <w:pStyle w:val="Heading3"/>
      </w:pPr>
      <w:r w:rsidRPr="00FC2839">
        <w:t>Identify key purchasing priorities</w:t>
      </w:r>
    </w:p>
    <w:p w:rsidR="00C41A3D" w:rsidRPr="00FC2839" w:rsidRDefault="00C41A3D" w:rsidP="00E861BA">
      <w:pPr>
        <w:pStyle w:val="BodyCopy"/>
        <w:rPr>
          <w:noProof w:val="0"/>
        </w:rPr>
      </w:pPr>
      <w:r w:rsidRPr="00FC2839">
        <w:rPr>
          <w:noProof w:val="0"/>
        </w:rPr>
        <w:t>Naturally all computer asset purchases need to consider budget implications.</w:t>
      </w:r>
    </w:p>
    <w:p w:rsidR="00C41A3D" w:rsidRPr="00FC2839" w:rsidRDefault="00C41A3D" w:rsidP="00E861BA">
      <w:pPr>
        <w:pStyle w:val="BodyCopy"/>
        <w:rPr>
          <w:noProof w:val="0"/>
        </w:rPr>
      </w:pPr>
      <w:r w:rsidRPr="00FC2839">
        <w:rPr>
          <w:noProof w:val="0"/>
        </w:rPr>
        <w:t>Whilst it is essential that costs meet a budgetary figure, there are other purchasing priorities that need to be considered.</w:t>
      </w:r>
      <w:r w:rsidR="004A689E" w:rsidRPr="00FC2839">
        <w:rPr>
          <w:noProof w:val="0"/>
        </w:rPr>
        <w:t xml:space="preserve"> </w:t>
      </w:r>
      <w:r w:rsidRPr="00FC2839">
        <w:rPr>
          <w:noProof w:val="0"/>
        </w:rPr>
        <w:t>Frequently, the amount actually spent is not the central element in determining whether or not the expenditure is deemed necessary and appropriate.</w:t>
      </w:r>
    </w:p>
    <w:p w:rsidR="00C41A3D" w:rsidRPr="00FC2839" w:rsidRDefault="00C41A3D" w:rsidP="00E861BA">
      <w:pPr>
        <w:pStyle w:val="BodyCopy"/>
        <w:rPr>
          <w:noProof w:val="0"/>
        </w:rPr>
      </w:pPr>
      <w:r w:rsidRPr="00FC2839">
        <w:rPr>
          <w:noProof w:val="0"/>
        </w:rPr>
        <w:t>Following are examples of key purchasing priorities that will guide the non-financial decision making process. These examples include, but not limited to:</w:t>
      </w:r>
    </w:p>
    <w:p w:rsidR="00C41A3D" w:rsidRPr="00FC2839" w:rsidRDefault="00C41A3D" w:rsidP="00557D48">
      <w:pPr>
        <w:pStyle w:val="Bullet1"/>
      </w:pPr>
      <w:r w:rsidRPr="00FC2839">
        <w:t>Ease of use of the asset</w:t>
      </w:r>
    </w:p>
    <w:p w:rsidR="00C41A3D" w:rsidRPr="00FC2839" w:rsidRDefault="00C41A3D" w:rsidP="00557D48">
      <w:pPr>
        <w:pStyle w:val="Bullet1"/>
      </w:pPr>
      <w:r w:rsidRPr="00FC2839">
        <w:t>Ease of integration into the existing workplace – in terms of other equipment, systems, etc.</w:t>
      </w:r>
    </w:p>
    <w:p w:rsidR="00C41A3D" w:rsidRPr="00FC2839" w:rsidRDefault="00C41A3D" w:rsidP="00557D48">
      <w:pPr>
        <w:pStyle w:val="Bullet1"/>
      </w:pPr>
      <w:r w:rsidRPr="00FC2839">
        <w:t>Reliability of the item – freedom from breakdowns, low-level of service/maintenance costs</w:t>
      </w:r>
    </w:p>
    <w:p w:rsidR="00C41A3D" w:rsidRPr="00FC2839" w:rsidRDefault="004A689E" w:rsidP="00557D48">
      <w:pPr>
        <w:pStyle w:val="Bullet1"/>
      </w:pPr>
      <w:r w:rsidRPr="00FC2839">
        <w:rPr>
          <w:noProof/>
          <w:lang w:val="en-US"/>
        </w:rPr>
        <w:drawing>
          <wp:anchor distT="0" distB="0" distL="114300" distR="114300" simplePos="0" relativeHeight="251931648" behindDoc="0" locked="0" layoutInCell="1" allowOverlap="1" wp14:anchorId="591EE3B5" wp14:editId="11126AC0">
            <wp:simplePos x="0" y="0"/>
            <wp:positionH relativeFrom="column">
              <wp:posOffset>3400425</wp:posOffset>
            </wp:positionH>
            <wp:positionV relativeFrom="paragraph">
              <wp:posOffset>234950</wp:posOffset>
            </wp:positionV>
            <wp:extent cx="2047875" cy="1362075"/>
            <wp:effectExtent l="19050" t="0" r="9525" b="0"/>
            <wp:wrapSquare wrapText="bothSides"/>
            <wp:docPr id="189" name="Picture 188" descr="A17 shutterstock_17951328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7 shutterstock_179513282[1].JPG"/>
                    <pic:cNvPicPr/>
                  </pic:nvPicPr>
                  <pic:blipFill>
                    <a:blip r:embed="rId119" cstate="print"/>
                    <a:stretch>
                      <a:fillRect/>
                    </a:stretch>
                  </pic:blipFill>
                  <pic:spPr>
                    <a:xfrm>
                      <a:off x="0" y="0"/>
                      <a:ext cx="2047875" cy="1362075"/>
                    </a:xfrm>
                    <a:prstGeom prst="rect">
                      <a:avLst/>
                    </a:prstGeom>
                  </pic:spPr>
                </pic:pic>
              </a:graphicData>
            </a:graphic>
          </wp:anchor>
        </w:drawing>
      </w:r>
      <w:r w:rsidR="00C41A3D" w:rsidRPr="00FC2839">
        <w:t>Safety – no injuries relating to use of the item</w:t>
      </w:r>
    </w:p>
    <w:p w:rsidR="00C41A3D" w:rsidRPr="00FC2839" w:rsidRDefault="00C41A3D" w:rsidP="00557D48">
      <w:pPr>
        <w:pStyle w:val="Bullet1"/>
      </w:pPr>
      <w:r w:rsidRPr="00FC2839">
        <w:t>Compliance – full compliance with all legally imposed obligations</w:t>
      </w:r>
    </w:p>
    <w:p w:rsidR="00C41A3D" w:rsidRPr="00FC2839" w:rsidRDefault="00C41A3D" w:rsidP="00557D48">
      <w:pPr>
        <w:pStyle w:val="Bullet1"/>
      </w:pPr>
      <w:r w:rsidRPr="00FC2839">
        <w:t>Asset achieves or exceeds the results/outcomes expected of it</w:t>
      </w:r>
    </w:p>
    <w:p w:rsidR="00C41A3D" w:rsidRPr="00FC2839" w:rsidRDefault="00C41A3D" w:rsidP="00557D48">
      <w:pPr>
        <w:pStyle w:val="Bullet1"/>
      </w:pPr>
      <w:r w:rsidRPr="00FC2839">
        <w:t>Resale value</w:t>
      </w:r>
    </w:p>
    <w:p w:rsidR="00C41A3D" w:rsidRPr="00FC2839" w:rsidRDefault="00C41A3D" w:rsidP="00557D48">
      <w:pPr>
        <w:pStyle w:val="Bullet1"/>
      </w:pPr>
      <w:r w:rsidRPr="00FC2839">
        <w:t>Enhanced service levels</w:t>
      </w:r>
    </w:p>
    <w:p w:rsidR="00C41A3D" w:rsidRPr="00FC2839" w:rsidRDefault="00C41A3D" w:rsidP="00557D48">
      <w:pPr>
        <w:pStyle w:val="Bullet1"/>
      </w:pPr>
      <w:r w:rsidRPr="00FC2839">
        <w:t>Support services</w:t>
      </w:r>
    </w:p>
    <w:p w:rsidR="00C41A3D" w:rsidRPr="00FC2839" w:rsidRDefault="00C41A3D" w:rsidP="00557D48">
      <w:pPr>
        <w:pStyle w:val="Bullet1"/>
      </w:pPr>
      <w:r w:rsidRPr="00FC2839">
        <w:t>Training requirements and training provided by suppliers</w:t>
      </w:r>
      <w:r w:rsidR="005324F2" w:rsidRPr="00FC2839">
        <w:t>.</w:t>
      </w:r>
    </w:p>
    <w:p w:rsidR="00C41A3D" w:rsidRPr="00FC2839" w:rsidRDefault="00C41A3D" w:rsidP="00E861BA">
      <w:pPr>
        <w:pStyle w:val="BodyCopy"/>
        <w:rPr>
          <w:noProof w:val="0"/>
        </w:rPr>
      </w:pPr>
      <w:r w:rsidRPr="00FC2839">
        <w:rPr>
          <w:noProof w:val="0"/>
        </w:rPr>
        <w:t xml:space="preserve">Knowing what your workplace identifies as the contextual elements for determining what is realistic expenditure functions to also identify the factors that you need to consider before committing to the final purchase. </w:t>
      </w:r>
    </w:p>
    <w:p w:rsidR="0003062A" w:rsidRPr="00FC2839" w:rsidRDefault="00C41A3D" w:rsidP="00E861BA">
      <w:pPr>
        <w:pStyle w:val="BodyCopy"/>
        <w:rPr>
          <w:noProof w:val="0"/>
        </w:rPr>
      </w:pPr>
      <w:r w:rsidRPr="00FC2839">
        <w:rPr>
          <w:noProof w:val="0"/>
        </w:rPr>
        <w:t>If ease of use is a high priority, then you need to make sure that whatever you buy can be readily learned and easily used.</w:t>
      </w:r>
      <w:r w:rsidR="004A689E" w:rsidRPr="00FC2839">
        <w:rPr>
          <w:noProof w:val="0"/>
        </w:rPr>
        <w:t xml:space="preserve"> </w:t>
      </w:r>
      <w:r w:rsidRPr="00FC2839">
        <w:rPr>
          <w:noProof w:val="0"/>
        </w:rPr>
        <w:t>In many ways, realistic expenditure is a reflection of the value-for-money that a purchase represents to the business as defined by the relevant stakeholders.</w:t>
      </w:r>
    </w:p>
    <w:p w:rsidR="0003062A" w:rsidRPr="00FC2839" w:rsidRDefault="0003062A">
      <w:pPr>
        <w:rPr>
          <w:rFonts w:ascii="Helvetica" w:eastAsia="Times New Roman" w:hAnsi="Helvetica" w:cs="HelveticaNeueLTStd-Lt"/>
          <w:color w:val="000000"/>
        </w:rPr>
      </w:pPr>
      <w:r w:rsidRPr="00FC2839">
        <w:rPr>
          <w:rFonts w:ascii="Helvetica" w:eastAsia="Times New Roman" w:hAnsi="Helvetica" w:cs="HelveticaNeueLTStd-Lt"/>
          <w:color w:val="000000"/>
        </w:rPr>
        <w:br w:type="page"/>
      </w:r>
    </w:p>
    <w:p w:rsidR="00C41A3D" w:rsidRPr="00FC2839" w:rsidRDefault="00C41A3D" w:rsidP="00C41A3D">
      <w:pPr>
        <w:autoSpaceDE w:val="0"/>
        <w:autoSpaceDN w:val="0"/>
        <w:adjustRightInd w:val="0"/>
        <w:spacing w:before="80" w:after="120" w:line="240" w:lineRule="auto"/>
        <w:rPr>
          <w:rFonts w:ascii="Helvetica" w:hAnsi="Helvetica" w:cs="Chevin-DemiBold"/>
          <w:b/>
          <w:bCs/>
          <w:i/>
          <w:sz w:val="32"/>
          <w:szCs w:val="32"/>
        </w:rPr>
      </w:pPr>
      <w:r w:rsidRPr="00FC2839">
        <w:rPr>
          <w:rFonts w:ascii="Helvetica" w:hAnsi="Helvetica" w:cs="Chevin-DemiBold"/>
          <w:b/>
          <w:bCs/>
          <w:i/>
          <w:noProof/>
          <w:sz w:val="32"/>
          <w:szCs w:val="32"/>
          <w:lang w:val="en-US" w:eastAsia="en-US"/>
        </w:rPr>
        <w:lastRenderedPageBreak/>
        <w:drawing>
          <wp:anchor distT="0" distB="0" distL="114300" distR="114300" simplePos="0" relativeHeight="251920384" behindDoc="0" locked="0" layoutInCell="1" allowOverlap="1" wp14:anchorId="0A9612FB" wp14:editId="3A62E8BF">
            <wp:simplePos x="0" y="0"/>
            <wp:positionH relativeFrom="column">
              <wp:posOffset>-95250</wp:posOffset>
            </wp:positionH>
            <wp:positionV relativeFrom="paragraph">
              <wp:posOffset>171450</wp:posOffset>
            </wp:positionV>
            <wp:extent cx="647700" cy="628650"/>
            <wp:effectExtent l="19050" t="0" r="0" b="0"/>
            <wp:wrapSquare wrapText="bothSides"/>
            <wp:docPr id="150"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C41A3D" w:rsidRPr="00FC2839" w:rsidRDefault="004A689E" w:rsidP="00C41A3D">
      <w:pPr>
        <w:autoSpaceDE w:val="0"/>
        <w:autoSpaceDN w:val="0"/>
        <w:adjustRightInd w:val="0"/>
        <w:spacing w:before="80" w:after="120" w:line="240" w:lineRule="auto"/>
        <w:rPr>
          <w:rFonts w:ascii="Helvetica" w:hAnsi="Helvetica" w:cs="Chevin-DemiBold"/>
          <w:b/>
          <w:i/>
          <w:sz w:val="32"/>
          <w:szCs w:val="32"/>
        </w:rPr>
      </w:pPr>
      <w:r w:rsidRPr="00FC2839">
        <w:rPr>
          <w:rFonts w:ascii="Helvetica" w:hAnsi="Helvetica" w:cs="Chevin-DemiBold"/>
          <w:b/>
          <w:bCs/>
          <w:i/>
          <w:noProof/>
          <w:sz w:val="32"/>
          <w:szCs w:val="32"/>
          <w:lang w:val="en-US" w:eastAsia="en-US"/>
        </w:rPr>
        <w:drawing>
          <wp:anchor distT="0" distB="0" distL="114300" distR="114300" simplePos="0" relativeHeight="251932672" behindDoc="0" locked="0" layoutInCell="1" allowOverlap="1" wp14:anchorId="7F87BEC0" wp14:editId="15ADC403">
            <wp:simplePos x="0" y="0"/>
            <wp:positionH relativeFrom="column">
              <wp:posOffset>3785235</wp:posOffset>
            </wp:positionH>
            <wp:positionV relativeFrom="paragraph">
              <wp:posOffset>30480</wp:posOffset>
            </wp:positionV>
            <wp:extent cx="1000125" cy="962025"/>
            <wp:effectExtent l="19050" t="0" r="9525" b="0"/>
            <wp:wrapSquare wrapText="bothSides"/>
            <wp:docPr id="190" name="Picture 189" descr="shutterstock_155911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5911139.jpg"/>
                    <pic:cNvPicPr/>
                  </pic:nvPicPr>
                  <pic:blipFill>
                    <a:blip r:embed="rId120" cstate="print"/>
                    <a:stretch>
                      <a:fillRect/>
                    </a:stretch>
                  </pic:blipFill>
                  <pic:spPr>
                    <a:xfrm>
                      <a:off x="0" y="0"/>
                      <a:ext cx="1000125" cy="962025"/>
                    </a:xfrm>
                    <a:prstGeom prst="rect">
                      <a:avLst/>
                    </a:prstGeom>
                  </pic:spPr>
                </pic:pic>
              </a:graphicData>
            </a:graphic>
          </wp:anchor>
        </w:drawing>
      </w:r>
      <w:r w:rsidR="00C41A3D" w:rsidRPr="00FC2839">
        <w:rPr>
          <w:rFonts w:ascii="Helvetica" w:hAnsi="Helvetica" w:cs="Chevin-DemiBold"/>
          <w:b/>
          <w:bCs/>
          <w:i/>
          <w:sz w:val="32"/>
          <w:szCs w:val="32"/>
        </w:rPr>
        <w:t xml:space="preserve">Activity 12 - Identify </w:t>
      </w:r>
      <w:r w:rsidR="00C41A3D" w:rsidRPr="00FC2839">
        <w:rPr>
          <w:rFonts w:ascii="Helvetica" w:eastAsia="Times New Roman" w:hAnsi="Helvetica" w:cs="HelveticaNeueLTStd-Cn"/>
          <w:b/>
          <w:i/>
          <w:sz w:val="32"/>
          <w:szCs w:val="32"/>
        </w:rPr>
        <w:t>key purchasing priorities</w:t>
      </w:r>
    </w:p>
    <w:p w:rsidR="00C41A3D" w:rsidRPr="00FC2839" w:rsidRDefault="00C41A3D" w:rsidP="00C41A3D">
      <w:pPr>
        <w:autoSpaceDE w:val="0"/>
        <w:autoSpaceDN w:val="0"/>
        <w:adjustRightInd w:val="0"/>
        <w:snapToGrid w:val="0"/>
        <w:spacing w:after="0" w:line="240" w:lineRule="auto"/>
        <w:rPr>
          <w:rFonts w:ascii="Helvetica" w:eastAsia="Times New Roman" w:hAnsi="Helvetica" w:cs="HelveticaNeueLTStd-Lt"/>
          <w:color w:val="000000"/>
          <w:szCs w:val="24"/>
        </w:rPr>
      </w:pPr>
    </w:p>
    <w:p w:rsidR="00C41A3D" w:rsidRPr="00FC2839" w:rsidRDefault="00C41A3D" w:rsidP="00E861BA">
      <w:pPr>
        <w:pStyle w:val="BodyCopy"/>
        <w:rPr>
          <w:noProof w:val="0"/>
          <w:szCs w:val="24"/>
        </w:rPr>
      </w:pPr>
      <w:r w:rsidRPr="00FC2839">
        <w:rPr>
          <w:noProof w:val="0"/>
          <w:szCs w:val="24"/>
        </w:rPr>
        <w:t>Discuss the key purchasing requirements, excluding budget, that would guide the decision making purchase of computer system assets for your tourism organisation.</w:t>
      </w:r>
    </w:p>
    <w:p w:rsidR="00C41A3D" w:rsidRPr="00FC2839" w:rsidRDefault="00C41A3D" w:rsidP="00C41A3D">
      <w:pPr>
        <w:autoSpaceDE w:val="0"/>
        <w:autoSpaceDN w:val="0"/>
        <w:adjustRightInd w:val="0"/>
        <w:snapToGrid w:val="0"/>
        <w:spacing w:after="0" w:line="240" w:lineRule="auto"/>
        <w:rPr>
          <w:rFonts w:ascii="Helvetica" w:eastAsia="Times New Roman" w:hAnsi="Helvetica" w:cs="HelveticaNeueLTStd-Lt"/>
          <w:color w:val="000000"/>
          <w:szCs w:val="24"/>
        </w:rPr>
      </w:pPr>
    </w:p>
    <w:tbl>
      <w:tblPr>
        <w:tblStyle w:val="TableGrid"/>
        <w:tblW w:w="0" w:type="auto"/>
        <w:tblLook w:val="04A0" w:firstRow="1" w:lastRow="0" w:firstColumn="1" w:lastColumn="0" w:noHBand="0" w:noVBand="1"/>
      </w:tblPr>
      <w:tblGrid>
        <w:gridCol w:w="5508"/>
        <w:gridCol w:w="3150"/>
      </w:tblGrid>
      <w:tr w:rsidR="00C41A3D" w:rsidRPr="00FC2839" w:rsidTr="00C41A3D">
        <w:tc>
          <w:tcPr>
            <w:tcW w:w="5508" w:type="dxa"/>
            <w:shd w:val="clear" w:color="auto" w:fill="F2F2F2" w:themeFill="background1" w:themeFillShade="F2"/>
          </w:tcPr>
          <w:p w:rsidR="00C41A3D" w:rsidRPr="00FC2839" w:rsidRDefault="00C41A3D" w:rsidP="005324F2">
            <w:pPr>
              <w:pStyle w:val="TableTextBold"/>
              <w:rPr>
                <w:noProof w:val="0"/>
              </w:rPr>
            </w:pPr>
            <w:r w:rsidRPr="00FC2839">
              <w:rPr>
                <w:noProof w:val="0"/>
              </w:rPr>
              <w:t>What are the factors / priorities?</w:t>
            </w:r>
          </w:p>
          <w:p w:rsidR="00C41A3D" w:rsidRPr="00FC2839" w:rsidRDefault="00C41A3D" w:rsidP="005324F2">
            <w:pPr>
              <w:pStyle w:val="TableTextBold"/>
              <w:rPr>
                <w:noProof w:val="0"/>
              </w:rPr>
            </w:pPr>
          </w:p>
        </w:tc>
        <w:tc>
          <w:tcPr>
            <w:tcW w:w="3150" w:type="dxa"/>
            <w:shd w:val="clear" w:color="auto" w:fill="F2F2F2" w:themeFill="background1" w:themeFillShade="F2"/>
          </w:tcPr>
          <w:p w:rsidR="00C41A3D" w:rsidRPr="00FC2839" w:rsidRDefault="00C41A3D" w:rsidP="005324F2">
            <w:pPr>
              <w:pStyle w:val="TableTextBold"/>
              <w:rPr>
                <w:noProof w:val="0"/>
              </w:rPr>
            </w:pPr>
            <w:r w:rsidRPr="00FC2839">
              <w:rPr>
                <w:noProof w:val="0"/>
              </w:rPr>
              <w:t>What weighting/priority does each of them have?</w:t>
            </w:r>
          </w:p>
        </w:tc>
      </w:tr>
      <w:tr w:rsidR="00C41A3D" w:rsidRPr="00FC2839" w:rsidTr="00C41A3D">
        <w:tc>
          <w:tcPr>
            <w:tcW w:w="5508" w:type="dxa"/>
          </w:tcPr>
          <w:p w:rsidR="00C41A3D" w:rsidRPr="00FC2839" w:rsidRDefault="00C41A3D" w:rsidP="005324F2">
            <w:pPr>
              <w:pStyle w:val="TableText"/>
              <w:rPr>
                <w:noProof w:val="0"/>
              </w:rPr>
            </w:pPr>
            <w:r w:rsidRPr="00FC2839">
              <w:rPr>
                <w:noProof w:val="0"/>
              </w:rPr>
              <w:t>Ease of use of the asset</w:t>
            </w:r>
          </w:p>
        </w:tc>
        <w:tc>
          <w:tcPr>
            <w:tcW w:w="3150" w:type="dxa"/>
          </w:tcPr>
          <w:p w:rsidR="00C41A3D" w:rsidRPr="00FC2839" w:rsidRDefault="00C41A3D" w:rsidP="005324F2">
            <w:pPr>
              <w:pStyle w:val="TableText"/>
              <w:rPr>
                <w:noProof w:val="0"/>
              </w:rPr>
            </w:pPr>
          </w:p>
        </w:tc>
      </w:tr>
      <w:tr w:rsidR="00C41A3D" w:rsidRPr="00FC2839" w:rsidTr="00C41A3D">
        <w:tc>
          <w:tcPr>
            <w:tcW w:w="5508" w:type="dxa"/>
          </w:tcPr>
          <w:p w:rsidR="00C41A3D" w:rsidRPr="00FC2839" w:rsidRDefault="00C41A3D" w:rsidP="005324F2">
            <w:pPr>
              <w:pStyle w:val="TableText"/>
              <w:rPr>
                <w:noProof w:val="0"/>
              </w:rPr>
            </w:pPr>
            <w:r w:rsidRPr="00FC2839">
              <w:rPr>
                <w:noProof w:val="0"/>
              </w:rPr>
              <w:t>Ease of integration into the existing workplace</w:t>
            </w:r>
          </w:p>
        </w:tc>
        <w:tc>
          <w:tcPr>
            <w:tcW w:w="3150" w:type="dxa"/>
          </w:tcPr>
          <w:p w:rsidR="00C41A3D" w:rsidRPr="00FC2839" w:rsidRDefault="00C41A3D" w:rsidP="005324F2">
            <w:pPr>
              <w:pStyle w:val="TableText"/>
              <w:rPr>
                <w:noProof w:val="0"/>
              </w:rPr>
            </w:pPr>
          </w:p>
        </w:tc>
      </w:tr>
      <w:tr w:rsidR="00C41A3D" w:rsidRPr="00FC2839" w:rsidTr="00C41A3D">
        <w:tc>
          <w:tcPr>
            <w:tcW w:w="5508" w:type="dxa"/>
          </w:tcPr>
          <w:p w:rsidR="00C41A3D" w:rsidRPr="00FC2839" w:rsidRDefault="00C41A3D" w:rsidP="005324F2">
            <w:pPr>
              <w:pStyle w:val="TableText"/>
              <w:rPr>
                <w:noProof w:val="0"/>
              </w:rPr>
            </w:pPr>
            <w:r w:rsidRPr="00FC2839">
              <w:rPr>
                <w:noProof w:val="0"/>
              </w:rPr>
              <w:t xml:space="preserve">Reliability of the item </w:t>
            </w:r>
          </w:p>
        </w:tc>
        <w:tc>
          <w:tcPr>
            <w:tcW w:w="3150" w:type="dxa"/>
          </w:tcPr>
          <w:p w:rsidR="00C41A3D" w:rsidRPr="00FC2839" w:rsidRDefault="00C41A3D" w:rsidP="005324F2">
            <w:pPr>
              <w:pStyle w:val="TableText"/>
              <w:rPr>
                <w:noProof w:val="0"/>
              </w:rPr>
            </w:pPr>
          </w:p>
        </w:tc>
      </w:tr>
      <w:tr w:rsidR="00C41A3D" w:rsidRPr="00FC2839" w:rsidTr="00C41A3D">
        <w:tc>
          <w:tcPr>
            <w:tcW w:w="5508" w:type="dxa"/>
          </w:tcPr>
          <w:p w:rsidR="00C41A3D" w:rsidRPr="00FC2839" w:rsidRDefault="00C41A3D" w:rsidP="005324F2">
            <w:pPr>
              <w:pStyle w:val="TableText"/>
              <w:rPr>
                <w:noProof w:val="0"/>
              </w:rPr>
            </w:pPr>
            <w:r w:rsidRPr="00FC2839">
              <w:rPr>
                <w:noProof w:val="0"/>
              </w:rPr>
              <w:t xml:space="preserve">Safety </w:t>
            </w:r>
          </w:p>
        </w:tc>
        <w:tc>
          <w:tcPr>
            <w:tcW w:w="3150" w:type="dxa"/>
          </w:tcPr>
          <w:p w:rsidR="00C41A3D" w:rsidRPr="00FC2839" w:rsidRDefault="00C41A3D" w:rsidP="005324F2">
            <w:pPr>
              <w:pStyle w:val="TableText"/>
              <w:rPr>
                <w:noProof w:val="0"/>
              </w:rPr>
            </w:pPr>
          </w:p>
        </w:tc>
      </w:tr>
      <w:tr w:rsidR="00C41A3D" w:rsidRPr="00FC2839" w:rsidTr="00C41A3D">
        <w:tc>
          <w:tcPr>
            <w:tcW w:w="5508" w:type="dxa"/>
          </w:tcPr>
          <w:p w:rsidR="00C41A3D" w:rsidRPr="00FC2839" w:rsidRDefault="00C41A3D" w:rsidP="005324F2">
            <w:pPr>
              <w:pStyle w:val="TableText"/>
              <w:rPr>
                <w:noProof w:val="0"/>
              </w:rPr>
            </w:pPr>
            <w:r w:rsidRPr="00FC2839">
              <w:rPr>
                <w:noProof w:val="0"/>
              </w:rPr>
              <w:t xml:space="preserve">Compliance </w:t>
            </w:r>
          </w:p>
        </w:tc>
        <w:tc>
          <w:tcPr>
            <w:tcW w:w="3150" w:type="dxa"/>
          </w:tcPr>
          <w:p w:rsidR="00C41A3D" w:rsidRPr="00FC2839" w:rsidRDefault="00C41A3D" w:rsidP="005324F2">
            <w:pPr>
              <w:pStyle w:val="TableText"/>
              <w:rPr>
                <w:noProof w:val="0"/>
              </w:rPr>
            </w:pPr>
          </w:p>
        </w:tc>
      </w:tr>
      <w:tr w:rsidR="00C41A3D" w:rsidRPr="00FC2839" w:rsidTr="00C41A3D">
        <w:tc>
          <w:tcPr>
            <w:tcW w:w="5508" w:type="dxa"/>
          </w:tcPr>
          <w:p w:rsidR="00C41A3D" w:rsidRPr="00FC2839" w:rsidRDefault="00C41A3D" w:rsidP="005324F2">
            <w:pPr>
              <w:pStyle w:val="TableText"/>
              <w:rPr>
                <w:noProof w:val="0"/>
              </w:rPr>
            </w:pPr>
            <w:r w:rsidRPr="00FC2839">
              <w:rPr>
                <w:noProof w:val="0"/>
              </w:rPr>
              <w:t>Asset achieves or exceeds the results/outcomes expected of it</w:t>
            </w:r>
          </w:p>
        </w:tc>
        <w:tc>
          <w:tcPr>
            <w:tcW w:w="3150" w:type="dxa"/>
          </w:tcPr>
          <w:p w:rsidR="00C41A3D" w:rsidRPr="00FC2839" w:rsidRDefault="00C41A3D" w:rsidP="005324F2">
            <w:pPr>
              <w:pStyle w:val="TableText"/>
              <w:rPr>
                <w:noProof w:val="0"/>
              </w:rPr>
            </w:pPr>
          </w:p>
        </w:tc>
      </w:tr>
      <w:tr w:rsidR="00C41A3D" w:rsidRPr="00FC2839" w:rsidTr="00C41A3D">
        <w:tc>
          <w:tcPr>
            <w:tcW w:w="5508" w:type="dxa"/>
          </w:tcPr>
          <w:p w:rsidR="00C41A3D" w:rsidRPr="00FC2839" w:rsidRDefault="00C41A3D" w:rsidP="005324F2">
            <w:pPr>
              <w:pStyle w:val="TableText"/>
              <w:rPr>
                <w:noProof w:val="0"/>
              </w:rPr>
            </w:pPr>
            <w:r w:rsidRPr="00FC2839">
              <w:rPr>
                <w:noProof w:val="0"/>
              </w:rPr>
              <w:t>Resale value</w:t>
            </w:r>
          </w:p>
        </w:tc>
        <w:tc>
          <w:tcPr>
            <w:tcW w:w="3150" w:type="dxa"/>
          </w:tcPr>
          <w:p w:rsidR="00C41A3D" w:rsidRPr="00FC2839" w:rsidRDefault="00C41A3D" w:rsidP="005324F2">
            <w:pPr>
              <w:pStyle w:val="TableText"/>
              <w:rPr>
                <w:noProof w:val="0"/>
              </w:rPr>
            </w:pPr>
          </w:p>
        </w:tc>
      </w:tr>
      <w:tr w:rsidR="00C41A3D" w:rsidRPr="00FC2839" w:rsidTr="00C41A3D">
        <w:tc>
          <w:tcPr>
            <w:tcW w:w="5508" w:type="dxa"/>
          </w:tcPr>
          <w:p w:rsidR="00C41A3D" w:rsidRPr="00FC2839" w:rsidRDefault="00C41A3D" w:rsidP="005324F2">
            <w:pPr>
              <w:pStyle w:val="TableText"/>
              <w:rPr>
                <w:noProof w:val="0"/>
              </w:rPr>
            </w:pPr>
            <w:r w:rsidRPr="00FC2839">
              <w:rPr>
                <w:noProof w:val="0"/>
              </w:rPr>
              <w:t xml:space="preserve">Cost savings </w:t>
            </w:r>
          </w:p>
        </w:tc>
        <w:tc>
          <w:tcPr>
            <w:tcW w:w="3150" w:type="dxa"/>
          </w:tcPr>
          <w:p w:rsidR="00C41A3D" w:rsidRPr="00FC2839" w:rsidRDefault="00C41A3D" w:rsidP="005324F2">
            <w:pPr>
              <w:pStyle w:val="TableText"/>
              <w:rPr>
                <w:noProof w:val="0"/>
              </w:rPr>
            </w:pPr>
          </w:p>
        </w:tc>
      </w:tr>
      <w:tr w:rsidR="00C41A3D" w:rsidRPr="00FC2839" w:rsidTr="00C41A3D">
        <w:tc>
          <w:tcPr>
            <w:tcW w:w="5508" w:type="dxa"/>
          </w:tcPr>
          <w:p w:rsidR="00C41A3D" w:rsidRPr="00FC2839" w:rsidRDefault="00C41A3D" w:rsidP="005324F2">
            <w:pPr>
              <w:pStyle w:val="TableText"/>
              <w:rPr>
                <w:noProof w:val="0"/>
              </w:rPr>
            </w:pPr>
            <w:r w:rsidRPr="00FC2839">
              <w:rPr>
                <w:noProof w:val="0"/>
              </w:rPr>
              <w:t>Enhanced service levels</w:t>
            </w:r>
          </w:p>
        </w:tc>
        <w:tc>
          <w:tcPr>
            <w:tcW w:w="3150" w:type="dxa"/>
          </w:tcPr>
          <w:p w:rsidR="00C41A3D" w:rsidRPr="00FC2839" w:rsidRDefault="00C41A3D" w:rsidP="005324F2">
            <w:pPr>
              <w:pStyle w:val="TableText"/>
              <w:rPr>
                <w:noProof w:val="0"/>
              </w:rPr>
            </w:pPr>
          </w:p>
        </w:tc>
      </w:tr>
      <w:tr w:rsidR="00C41A3D" w:rsidRPr="00FC2839" w:rsidTr="00C41A3D">
        <w:tc>
          <w:tcPr>
            <w:tcW w:w="5508" w:type="dxa"/>
          </w:tcPr>
          <w:p w:rsidR="00C41A3D" w:rsidRPr="00FC2839" w:rsidRDefault="00C41A3D" w:rsidP="005324F2">
            <w:pPr>
              <w:pStyle w:val="TableText"/>
              <w:rPr>
                <w:noProof w:val="0"/>
              </w:rPr>
            </w:pPr>
            <w:r w:rsidRPr="00FC2839">
              <w:rPr>
                <w:noProof w:val="0"/>
              </w:rPr>
              <w:t>Support services</w:t>
            </w:r>
          </w:p>
        </w:tc>
        <w:tc>
          <w:tcPr>
            <w:tcW w:w="3150" w:type="dxa"/>
          </w:tcPr>
          <w:p w:rsidR="00C41A3D" w:rsidRPr="00FC2839" w:rsidRDefault="00C41A3D" w:rsidP="005324F2">
            <w:pPr>
              <w:pStyle w:val="TableText"/>
              <w:rPr>
                <w:noProof w:val="0"/>
              </w:rPr>
            </w:pPr>
          </w:p>
        </w:tc>
      </w:tr>
      <w:tr w:rsidR="00C41A3D" w:rsidRPr="00FC2839" w:rsidTr="00C41A3D">
        <w:tc>
          <w:tcPr>
            <w:tcW w:w="5508" w:type="dxa"/>
          </w:tcPr>
          <w:p w:rsidR="00C41A3D" w:rsidRPr="00FC2839" w:rsidRDefault="00C41A3D" w:rsidP="005324F2">
            <w:pPr>
              <w:pStyle w:val="TableText"/>
              <w:rPr>
                <w:noProof w:val="0"/>
              </w:rPr>
            </w:pPr>
            <w:r w:rsidRPr="00FC2839">
              <w:rPr>
                <w:noProof w:val="0"/>
              </w:rPr>
              <w:t>Training requirements and training provided by suppliers</w:t>
            </w:r>
          </w:p>
        </w:tc>
        <w:tc>
          <w:tcPr>
            <w:tcW w:w="3150" w:type="dxa"/>
          </w:tcPr>
          <w:p w:rsidR="00C41A3D" w:rsidRPr="00FC2839" w:rsidRDefault="00C41A3D" w:rsidP="005324F2">
            <w:pPr>
              <w:pStyle w:val="TableText"/>
              <w:rPr>
                <w:noProof w:val="0"/>
              </w:rPr>
            </w:pPr>
          </w:p>
        </w:tc>
      </w:tr>
      <w:tr w:rsidR="00C41A3D" w:rsidRPr="00FC2839" w:rsidTr="00C41A3D">
        <w:tc>
          <w:tcPr>
            <w:tcW w:w="8658" w:type="dxa"/>
            <w:gridSpan w:val="2"/>
            <w:shd w:val="clear" w:color="auto" w:fill="F2F2F2" w:themeFill="background1" w:themeFillShade="F2"/>
          </w:tcPr>
          <w:p w:rsidR="00C41A3D" w:rsidRPr="00FC2839" w:rsidRDefault="00C41A3D" w:rsidP="005324F2">
            <w:pPr>
              <w:pStyle w:val="TableText"/>
              <w:rPr>
                <w:b/>
                <w:noProof w:val="0"/>
              </w:rPr>
            </w:pPr>
            <w:r w:rsidRPr="00FC2839">
              <w:rPr>
                <w:b/>
                <w:noProof w:val="0"/>
              </w:rPr>
              <w:t>Other factors / priorities</w:t>
            </w:r>
          </w:p>
        </w:tc>
      </w:tr>
      <w:tr w:rsidR="00C41A3D" w:rsidRPr="00FC2839" w:rsidTr="00C41A3D">
        <w:tc>
          <w:tcPr>
            <w:tcW w:w="5508" w:type="dxa"/>
          </w:tcPr>
          <w:p w:rsidR="00C41A3D" w:rsidRPr="00FC2839" w:rsidRDefault="00C41A3D" w:rsidP="005324F2">
            <w:pPr>
              <w:pStyle w:val="TableTextBold"/>
              <w:rPr>
                <w:noProof w:val="0"/>
              </w:rPr>
            </w:pPr>
          </w:p>
        </w:tc>
        <w:tc>
          <w:tcPr>
            <w:tcW w:w="3150" w:type="dxa"/>
          </w:tcPr>
          <w:p w:rsidR="00C41A3D" w:rsidRPr="00FC2839" w:rsidRDefault="00C41A3D" w:rsidP="005324F2">
            <w:pPr>
              <w:pStyle w:val="TableTextBold"/>
              <w:rPr>
                <w:noProof w:val="0"/>
              </w:rPr>
            </w:pPr>
          </w:p>
        </w:tc>
      </w:tr>
      <w:tr w:rsidR="00C41A3D" w:rsidRPr="00FC2839" w:rsidTr="00C41A3D">
        <w:tc>
          <w:tcPr>
            <w:tcW w:w="5508" w:type="dxa"/>
          </w:tcPr>
          <w:p w:rsidR="00C41A3D" w:rsidRPr="00FC2839" w:rsidRDefault="00C41A3D" w:rsidP="005324F2">
            <w:pPr>
              <w:pStyle w:val="TableTextBold"/>
              <w:rPr>
                <w:noProof w:val="0"/>
              </w:rPr>
            </w:pPr>
          </w:p>
        </w:tc>
        <w:tc>
          <w:tcPr>
            <w:tcW w:w="3150" w:type="dxa"/>
          </w:tcPr>
          <w:p w:rsidR="00C41A3D" w:rsidRPr="00FC2839" w:rsidRDefault="00C41A3D" w:rsidP="005324F2">
            <w:pPr>
              <w:pStyle w:val="TableTextBold"/>
              <w:rPr>
                <w:noProof w:val="0"/>
              </w:rPr>
            </w:pPr>
          </w:p>
        </w:tc>
      </w:tr>
      <w:tr w:rsidR="00C41A3D" w:rsidRPr="00FC2839" w:rsidTr="00C41A3D">
        <w:tc>
          <w:tcPr>
            <w:tcW w:w="5508" w:type="dxa"/>
          </w:tcPr>
          <w:p w:rsidR="00C41A3D" w:rsidRPr="00FC2839" w:rsidRDefault="00C41A3D" w:rsidP="005324F2">
            <w:pPr>
              <w:pStyle w:val="TableTextBold"/>
              <w:rPr>
                <w:noProof w:val="0"/>
              </w:rPr>
            </w:pPr>
          </w:p>
        </w:tc>
        <w:tc>
          <w:tcPr>
            <w:tcW w:w="3150" w:type="dxa"/>
          </w:tcPr>
          <w:p w:rsidR="00C41A3D" w:rsidRPr="00FC2839" w:rsidRDefault="00C41A3D" w:rsidP="005324F2">
            <w:pPr>
              <w:pStyle w:val="TableTextBold"/>
              <w:rPr>
                <w:noProof w:val="0"/>
              </w:rPr>
            </w:pPr>
          </w:p>
        </w:tc>
      </w:tr>
      <w:tr w:rsidR="00C41A3D" w:rsidRPr="00FC2839" w:rsidTr="00C41A3D">
        <w:tc>
          <w:tcPr>
            <w:tcW w:w="5508" w:type="dxa"/>
          </w:tcPr>
          <w:p w:rsidR="00C41A3D" w:rsidRPr="00FC2839" w:rsidRDefault="00C41A3D" w:rsidP="005324F2">
            <w:pPr>
              <w:pStyle w:val="TableTextBold"/>
              <w:rPr>
                <w:noProof w:val="0"/>
              </w:rPr>
            </w:pPr>
          </w:p>
        </w:tc>
        <w:tc>
          <w:tcPr>
            <w:tcW w:w="3150" w:type="dxa"/>
          </w:tcPr>
          <w:p w:rsidR="00C41A3D" w:rsidRPr="00FC2839" w:rsidRDefault="00C41A3D" w:rsidP="005324F2">
            <w:pPr>
              <w:pStyle w:val="TableTextBold"/>
              <w:rPr>
                <w:noProof w:val="0"/>
              </w:rPr>
            </w:pPr>
          </w:p>
        </w:tc>
      </w:tr>
    </w:tbl>
    <w:p w:rsidR="00E861BA" w:rsidRPr="00FC2839" w:rsidRDefault="00E861BA">
      <w:pPr>
        <w:rPr>
          <w:rFonts w:ascii="Helvetica" w:eastAsia="Times New Roman" w:hAnsi="Helvetica" w:cs="HelveticaNeueLTStd-Lt"/>
          <w:color w:val="000000"/>
          <w:szCs w:val="24"/>
        </w:rPr>
      </w:pPr>
    </w:p>
    <w:p w:rsidR="00C41A3D" w:rsidRPr="00FC2839" w:rsidRDefault="00C41A3D" w:rsidP="00E861BA">
      <w:pPr>
        <w:pStyle w:val="BodyCopy"/>
        <w:rPr>
          <w:noProof w:val="0"/>
        </w:rPr>
      </w:pPr>
      <w:r w:rsidRPr="00FC2839">
        <w:rPr>
          <w:noProof w:val="0"/>
        </w:rPr>
        <w:t>Are there certain non-negotiable elements that have to be present regardless of all else?</w:t>
      </w:r>
    </w:p>
    <w:p w:rsidR="00C41A3D" w:rsidRPr="00FC2839" w:rsidRDefault="00C41A3D" w:rsidP="00C41A3D">
      <w:pPr>
        <w:autoSpaceDE w:val="0"/>
        <w:autoSpaceDN w:val="0"/>
        <w:adjustRightInd w:val="0"/>
        <w:snapToGrid w:val="0"/>
        <w:spacing w:after="0" w:line="240" w:lineRule="auto"/>
        <w:rPr>
          <w:rFonts w:ascii="Helvetica" w:eastAsia="Times New Roman" w:hAnsi="Helvetica" w:cs="HelveticaNeueLTStd-Lt"/>
          <w:color w:val="000000"/>
          <w:szCs w:val="24"/>
        </w:rPr>
      </w:pPr>
    </w:p>
    <w:p w:rsidR="004E7C11" w:rsidRPr="00FC2839" w:rsidRDefault="00C41A3D" w:rsidP="005324F2">
      <w:pPr>
        <w:autoSpaceDE w:val="0"/>
        <w:autoSpaceDN w:val="0"/>
        <w:adjustRightInd w:val="0"/>
        <w:snapToGrid w:val="0"/>
        <w:spacing w:before="240" w:after="240" w:line="360" w:lineRule="auto"/>
        <w:contextualSpacing/>
        <w:rPr>
          <w:rStyle w:val="Heading3Char"/>
        </w:rPr>
      </w:pPr>
      <w:r w:rsidRPr="00FC2839">
        <w:rPr>
          <w:rFonts w:ascii="Helvetica" w:eastAsia="Times New Roman" w:hAnsi="Helvetica" w:cs="HelveticaNeueLTStd-Cn"/>
          <w:b/>
          <w:color w:val="45545F"/>
        </w:rPr>
        <w:t>__________________________________________________________________________________________________________________________________________________</w:t>
      </w:r>
      <w:r w:rsidR="004A689E" w:rsidRPr="00FC2839">
        <w:rPr>
          <w:rFonts w:ascii="Helvetica" w:hAnsi="Helvetica"/>
        </w:rPr>
        <w:br w:type="page"/>
      </w:r>
      <w:r w:rsidR="000665F2" w:rsidRPr="00FC2839">
        <w:rPr>
          <w:rStyle w:val="Heading3Char"/>
        </w:rPr>
        <w:lastRenderedPageBreak/>
        <w:t>Importance of computer hardware and software support</w:t>
      </w:r>
      <w:r w:rsidR="00DF715F" w:rsidRPr="00FC2839">
        <w:rPr>
          <w:rStyle w:val="Heading3Char"/>
        </w:rPr>
        <w:t xml:space="preserve"> services</w:t>
      </w:r>
    </w:p>
    <w:p w:rsidR="004E7C11" w:rsidRPr="00FC2839" w:rsidRDefault="004A689E" w:rsidP="00AE66E1">
      <w:pPr>
        <w:pStyle w:val="BodyCopy"/>
        <w:rPr>
          <w:noProof w:val="0"/>
        </w:rPr>
      </w:pPr>
      <w:r w:rsidRPr="00FC2839">
        <w:rPr>
          <w:lang w:val="en-US" w:eastAsia="en-US"/>
        </w:rPr>
        <w:drawing>
          <wp:anchor distT="0" distB="0" distL="114300" distR="114300" simplePos="0" relativeHeight="251934720" behindDoc="0" locked="0" layoutInCell="1" allowOverlap="1" wp14:anchorId="46456F19" wp14:editId="70C3DAE9">
            <wp:simplePos x="0" y="0"/>
            <wp:positionH relativeFrom="column">
              <wp:posOffset>4086225</wp:posOffset>
            </wp:positionH>
            <wp:positionV relativeFrom="paragraph">
              <wp:posOffset>375285</wp:posOffset>
            </wp:positionV>
            <wp:extent cx="1466850" cy="1466850"/>
            <wp:effectExtent l="19050" t="0" r="0" b="0"/>
            <wp:wrapSquare wrapText="bothSides"/>
            <wp:docPr id="192" name="Picture 190" descr="comp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4.png"/>
                    <pic:cNvPicPr/>
                  </pic:nvPicPr>
                  <pic:blipFill>
                    <a:blip r:embed="rId62" cstate="print"/>
                    <a:stretch>
                      <a:fillRect/>
                    </a:stretch>
                  </pic:blipFill>
                  <pic:spPr>
                    <a:xfrm>
                      <a:off x="0" y="0"/>
                      <a:ext cx="1466850" cy="1466850"/>
                    </a:xfrm>
                    <a:prstGeom prst="rect">
                      <a:avLst/>
                    </a:prstGeom>
                  </pic:spPr>
                </pic:pic>
              </a:graphicData>
            </a:graphic>
          </wp:anchor>
        </w:drawing>
      </w:r>
      <w:r w:rsidR="004E7C11" w:rsidRPr="00FC2839">
        <w:rPr>
          <w:noProof w:val="0"/>
        </w:rPr>
        <w:t xml:space="preserve">Given the nature of the </w:t>
      </w:r>
      <w:r w:rsidR="000665F2" w:rsidRPr="00FC2839">
        <w:rPr>
          <w:noProof w:val="0"/>
        </w:rPr>
        <w:t xml:space="preserve">tourism </w:t>
      </w:r>
      <w:r w:rsidR="004E7C11" w:rsidRPr="00FC2839">
        <w:rPr>
          <w:noProof w:val="0"/>
        </w:rPr>
        <w:t xml:space="preserve">industry where many </w:t>
      </w:r>
      <w:r w:rsidR="000665F2" w:rsidRPr="00FC2839">
        <w:rPr>
          <w:noProof w:val="0"/>
        </w:rPr>
        <w:t xml:space="preserve">businesses operate 7 days a </w:t>
      </w:r>
      <w:r w:rsidR="007D40D3" w:rsidRPr="00FC2839">
        <w:rPr>
          <w:noProof w:val="0"/>
        </w:rPr>
        <w:t>week there</w:t>
      </w:r>
      <w:r w:rsidR="004E7C11" w:rsidRPr="00FC2839">
        <w:rPr>
          <w:noProof w:val="0"/>
        </w:rPr>
        <w:t xml:space="preserve"> are likely to be times when in-house </w:t>
      </w:r>
      <w:r w:rsidR="000665F2" w:rsidRPr="00FC2839">
        <w:rPr>
          <w:noProof w:val="0"/>
        </w:rPr>
        <w:t>computer</w:t>
      </w:r>
      <w:r w:rsidR="004E7C11" w:rsidRPr="00FC2839">
        <w:rPr>
          <w:noProof w:val="0"/>
        </w:rPr>
        <w:t xml:space="preserve"> support is unavailable. </w:t>
      </w:r>
    </w:p>
    <w:p w:rsidR="004E7C11" w:rsidRPr="00FC2839" w:rsidRDefault="004E7C11" w:rsidP="00AE66E1">
      <w:pPr>
        <w:pStyle w:val="BodyCopy"/>
        <w:rPr>
          <w:noProof w:val="0"/>
        </w:rPr>
      </w:pPr>
      <w:r w:rsidRPr="00FC2839">
        <w:rPr>
          <w:noProof w:val="0"/>
        </w:rPr>
        <w:t>In addition, there is always the possibility that there may be situations or problems that even experienced operators are unable to address, solve or rectify.</w:t>
      </w:r>
      <w:r w:rsidR="004A689E" w:rsidRPr="00FC2839">
        <w:rPr>
          <w:rFonts w:cs="Arial"/>
          <w:noProof w:val="0"/>
          <w:lang w:eastAsia="en-US"/>
        </w:rPr>
        <w:t xml:space="preserve"> </w:t>
      </w:r>
    </w:p>
    <w:p w:rsidR="007E74A3" w:rsidRPr="00FC2839" w:rsidRDefault="004E7C11" w:rsidP="00AE66E1">
      <w:pPr>
        <w:pStyle w:val="BodyCopy"/>
        <w:rPr>
          <w:noProof w:val="0"/>
        </w:rPr>
      </w:pPr>
      <w:r w:rsidRPr="00FC2839">
        <w:rPr>
          <w:noProof w:val="0"/>
        </w:rPr>
        <w:t xml:space="preserve">In these cases, </w:t>
      </w:r>
      <w:r w:rsidR="007E74A3" w:rsidRPr="00FC2839">
        <w:rPr>
          <w:noProof w:val="0"/>
        </w:rPr>
        <w:t xml:space="preserve">some degree of technical </w:t>
      </w:r>
      <w:r w:rsidRPr="00FC2839">
        <w:rPr>
          <w:noProof w:val="0"/>
        </w:rPr>
        <w:t>support</w:t>
      </w:r>
      <w:r w:rsidR="000228C1" w:rsidRPr="00FC2839">
        <w:rPr>
          <w:noProof w:val="0"/>
        </w:rPr>
        <w:t xml:space="preserve"> and services</w:t>
      </w:r>
      <w:r w:rsidRPr="00FC2839">
        <w:rPr>
          <w:noProof w:val="0"/>
        </w:rPr>
        <w:t xml:space="preserve"> </w:t>
      </w:r>
      <w:r w:rsidR="007E74A3" w:rsidRPr="00FC2839">
        <w:rPr>
          <w:noProof w:val="0"/>
        </w:rPr>
        <w:t>must be sought.</w:t>
      </w:r>
    </w:p>
    <w:p w:rsidR="000665F2" w:rsidRPr="00FC2839" w:rsidRDefault="007E74A3" w:rsidP="00AE66E1">
      <w:pPr>
        <w:pStyle w:val="BodyCopy"/>
        <w:rPr>
          <w:noProof w:val="0"/>
        </w:rPr>
      </w:pPr>
      <w:r w:rsidRPr="00FC2839">
        <w:rPr>
          <w:noProof w:val="0"/>
        </w:rPr>
        <w:t xml:space="preserve">This may </w:t>
      </w:r>
      <w:r w:rsidR="000D0984" w:rsidRPr="00FC2839">
        <w:rPr>
          <w:noProof w:val="0"/>
        </w:rPr>
        <w:t xml:space="preserve">be </w:t>
      </w:r>
      <w:r w:rsidR="004E7C11" w:rsidRPr="00FC2839">
        <w:rPr>
          <w:noProof w:val="0"/>
        </w:rPr>
        <w:t xml:space="preserve">provided by suppliers </w:t>
      </w:r>
      <w:r w:rsidRPr="00FC2839">
        <w:rPr>
          <w:noProof w:val="0"/>
        </w:rPr>
        <w:t>or through other technical support companies.</w:t>
      </w:r>
      <w:r w:rsidR="004E7C11" w:rsidRPr="00FC2839">
        <w:rPr>
          <w:noProof w:val="0"/>
        </w:rPr>
        <w:t xml:space="preserve"> </w:t>
      </w:r>
    </w:p>
    <w:p w:rsidR="001B7979" w:rsidRPr="00FC2839" w:rsidRDefault="001B7979" w:rsidP="0069056C">
      <w:pPr>
        <w:pStyle w:val="Heading3"/>
      </w:pPr>
      <w:r w:rsidRPr="00FC2839">
        <w:t>Support services</w:t>
      </w:r>
    </w:p>
    <w:p w:rsidR="004E1504" w:rsidRPr="00FC2839" w:rsidRDefault="004E1504" w:rsidP="005D6F50">
      <w:pPr>
        <w:pStyle w:val="BodyCopyBold"/>
        <w:rPr>
          <w:noProof w:val="0"/>
        </w:rPr>
      </w:pPr>
      <w:r w:rsidRPr="00FC2839">
        <w:rPr>
          <w:noProof w:val="0"/>
        </w:rPr>
        <w:t>On-line help</w:t>
      </w:r>
    </w:p>
    <w:p w:rsidR="004E1504" w:rsidRPr="00FC2839" w:rsidRDefault="004E1504" w:rsidP="00AE66E1">
      <w:pPr>
        <w:pStyle w:val="BodyCopy"/>
        <w:rPr>
          <w:noProof w:val="0"/>
        </w:rPr>
      </w:pPr>
      <w:r w:rsidRPr="00FC2839">
        <w:rPr>
          <w:noProof w:val="0"/>
        </w:rPr>
        <w:t xml:space="preserve">On-line help desks normally provide a </w:t>
      </w:r>
      <w:r w:rsidR="00DF715F" w:rsidRPr="00FC2839">
        <w:rPr>
          <w:noProof w:val="0"/>
        </w:rPr>
        <w:t>comprehensive solution for</w:t>
      </w:r>
      <w:r w:rsidRPr="00FC2839">
        <w:rPr>
          <w:noProof w:val="0"/>
        </w:rPr>
        <w:t xml:space="preserve"> immediate IT, hardware and software issue resolution needs. </w:t>
      </w:r>
    </w:p>
    <w:p w:rsidR="004E1504" w:rsidRPr="00FC2839" w:rsidRDefault="004E1504" w:rsidP="00AE66E1">
      <w:pPr>
        <w:pStyle w:val="BodyCopy"/>
        <w:rPr>
          <w:noProof w:val="0"/>
        </w:rPr>
      </w:pPr>
      <w:r w:rsidRPr="00FC2839">
        <w:rPr>
          <w:noProof w:val="0"/>
        </w:rPr>
        <w:t xml:space="preserve">Suppliers or </w:t>
      </w:r>
      <w:r w:rsidR="000D0984" w:rsidRPr="00FC2839">
        <w:rPr>
          <w:noProof w:val="0"/>
        </w:rPr>
        <w:t xml:space="preserve">other specialists may provide </w:t>
      </w:r>
      <w:r w:rsidRPr="00FC2839">
        <w:rPr>
          <w:noProof w:val="0"/>
        </w:rPr>
        <w:t>remote access software and a team of dedicated help desk engineers designed to minim</w:t>
      </w:r>
      <w:r w:rsidR="00D44795">
        <w:rPr>
          <w:noProof w:val="0"/>
        </w:rPr>
        <w:t>is</w:t>
      </w:r>
      <w:r w:rsidRPr="00FC2839">
        <w:rPr>
          <w:noProof w:val="0"/>
        </w:rPr>
        <w:t>e downtime and provide assistance to a tourism organisation.</w:t>
      </w:r>
    </w:p>
    <w:p w:rsidR="004E1504" w:rsidRPr="00FC2839" w:rsidRDefault="004E1504" w:rsidP="00AE66E1">
      <w:pPr>
        <w:pStyle w:val="BodyCopy"/>
        <w:rPr>
          <w:rFonts w:eastAsia="Times New Roman" w:cs="Helvetica35Thin"/>
          <w:noProof w:val="0"/>
        </w:rPr>
      </w:pPr>
      <w:r w:rsidRPr="00FC2839">
        <w:rPr>
          <w:rFonts w:eastAsia="Times New Roman" w:cs="Helvetica35Thin"/>
          <w:noProof w:val="0"/>
        </w:rPr>
        <w:t>If the computer system is connected to the Internet,</w:t>
      </w:r>
      <w:r w:rsidR="00DF715F" w:rsidRPr="00FC2839">
        <w:rPr>
          <w:rFonts w:eastAsia="Times New Roman" w:cs="Helvetica35Thin"/>
          <w:noProof w:val="0"/>
        </w:rPr>
        <w:t xml:space="preserve"> </w:t>
      </w:r>
      <w:r w:rsidRPr="00FC2839">
        <w:rPr>
          <w:rFonts w:eastAsia="Times New Roman" w:cs="Helvetica35Thin"/>
          <w:noProof w:val="0"/>
        </w:rPr>
        <w:t>on-line help can be very effective.</w:t>
      </w:r>
    </w:p>
    <w:p w:rsidR="004E1504" w:rsidRPr="00FC2839" w:rsidRDefault="004E1504" w:rsidP="00AE66E1">
      <w:pPr>
        <w:pStyle w:val="BodyCopy"/>
        <w:rPr>
          <w:rFonts w:eastAsia="Times New Roman" w:cs="Helvetica35Thin"/>
          <w:noProof w:val="0"/>
        </w:rPr>
      </w:pPr>
      <w:r w:rsidRPr="00FC2839">
        <w:rPr>
          <w:rFonts w:eastAsia="Times New Roman" w:cs="Helvetica35Thin"/>
          <w:noProof w:val="0"/>
        </w:rPr>
        <w:t>Providers of this service charge a fee for you to contact them and receive on-line assistance.</w:t>
      </w:r>
    </w:p>
    <w:p w:rsidR="004E1504" w:rsidRPr="00FC2839" w:rsidRDefault="00930134" w:rsidP="00AE66E1">
      <w:pPr>
        <w:pStyle w:val="BodyCopy"/>
        <w:rPr>
          <w:rFonts w:eastAsia="Times New Roman" w:cs="Helvetica35Thin"/>
          <w:noProof w:val="0"/>
        </w:rPr>
      </w:pPr>
      <w:r w:rsidRPr="00FC2839">
        <w:rPr>
          <w:rFonts w:eastAsia="Times New Roman" w:cs="Helvetica35Thin"/>
          <w:lang w:val="en-US" w:eastAsia="en-US"/>
        </w:rPr>
        <w:drawing>
          <wp:anchor distT="0" distB="0" distL="114300" distR="114300" simplePos="0" relativeHeight="251922432" behindDoc="0" locked="0" layoutInCell="1" allowOverlap="1" wp14:anchorId="24B20BC4" wp14:editId="5D7A2010">
            <wp:simplePos x="0" y="0"/>
            <wp:positionH relativeFrom="column">
              <wp:posOffset>4271645</wp:posOffset>
            </wp:positionH>
            <wp:positionV relativeFrom="paragraph">
              <wp:posOffset>27305</wp:posOffset>
            </wp:positionV>
            <wp:extent cx="1518920" cy="1262380"/>
            <wp:effectExtent l="19050" t="0" r="5080" b="0"/>
            <wp:wrapSquare wrapText="bothSides"/>
            <wp:docPr id="165" name="Picture 58" descr="1305806_271791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05806_27179143[1].jpg"/>
                    <pic:cNvPicPr/>
                  </pic:nvPicPr>
                  <pic:blipFill>
                    <a:blip r:embed="rId121" cstate="print"/>
                    <a:srcRect l="22385"/>
                    <a:stretch>
                      <a:fillRect/>
                    </a:stretch>
                  </pic:blipFill>
                  <pic:spPr>
                    <a:xfrm>
                      <a:off x="0" y="0"/>
                      <a:ext cx="1518920" cy="1262380"/>
                    </a:xfrm>
                    <a:prstGeom prst="rect">
                      <a:avLst/>
                    </a:prstGeom>
                  </pic:spPr>
                </pic:pic>
              </a:graphicData>
            </a:graphic>
          </wp:anchor>
        </w:drawing>
      </w:r>
      <w:r w:rsidR="004E1504" w:rsidRPr="00FC2839">
        <w:rPr>
          <w:rFonts w:eastAsia="Times New Roman" w:cs="Helvetica35Thin"/>
          <w:noProof w:val="0"/>
        </w:rPr>
        <w:t>The fee can be on a fee-for-service basis, meaning you pay every time you make contact and ask for help, or your establishment can enter into a 12-month contract where you pay</w:t>
      </w:r>
      <w:r w:rsidR="00DF715F" w:rsidRPr="00FC2839">
        <w:rPr>
          <w:rFonts w:eastAsia="Times New Roman" w:cs="Helvetica35Thin"/>
          <w:noProof w:val="0"/>
        </w:rPr>
        <w:t xml:space="preserve"> </w:t>
      </w:r>
      <w:r w:rsidR="004E1504" w:rsidRPr="00FC2839">
        <w:rPr>
          <w:rFonts w:eastAsia="Times New Roman" w:cs="Helvetica35Thin"/>
          <w:noProof w:val="0"/>
        </w:rPr>
        <w:t xml:space="preserve">$X per computer, and have an unlimited access to the help. </w:t>
      </w:r>
    </w:p>
    <w:p w:rsidR="004E1504" w:rsidRPr="00FC2839" w:rsidRDefault="004E1504" w:rsidP="00AE66E1">
      <w:pPr>
        <w:pStyle w:val="BodyCopy"/>
        <w:rPr>
          <w:rFonts w:eastAsia="Times New Roman" w:cs="Helvetica35Thin"/>
          <w:noProof w:val="0"/>
        </w:rPr>
      </w:pPr>
      <w:r w:rsidRPr="00FC2839">
        <w:rPr>
          <w:rFonts w:eastAsia="Times New Roman" w:cs="Helvetica35Thin"/>
          <w:noProof w:val="0"/>
        </w:rPr>
        <w:t>Some</w:t>
      </w:r>
      <w:r w:rsidR="00DF715F" w:rsidRPr="00FC2839">
        <w:rPr>
          <w:rFonts w:eastAsia="Times New Roman" w:cs="Helvetica35Thin"/>
          <w:noProof w:val="0"/>
        </w:rPr>
        <w:t xml:space="preserve"> </w:t>
      </w:r>
      <w:r w:rsidRPr="00FC2839">
        <w:rPr>
          <w:rFonts w:eastAsia="Times New Roman" w:cs="Helvetica35Thin"/>
          <w:noProof w:val="0"/>
        </w:rPr>
        <w:t>providers may have a ‘fair use’ clause in the contract limiting the number of calls per unit.</w:t>
      </w:r>
    </w:p>
    <w:p w:rsidR="004E1504" w:rsidRPr="00FC2839" w:rsidRDefault="004E1504" w:rsidP="00AE66E1">
      <w:pPr>
        <w:pStyle w:val="BodyCopy"/>
        <w:rPr>
          <w:rFonts w:eastAsia="Times New Roman" w:cs="Helvetica35Thin"/>
          <w:noProof w:val="0"/>
        </w:rPr>
      </w:pPr>
      <w:r w:rsidRPr="00FC2839">
        <w:rPr>
          <w:rFonts w:eastAsia="Times New Roman" w:cs="Helvetica35Thin"/>
          <w:noProof w:val="0"/>
        </w:rPr>
        <w:t xml:space="preserve">Naturally, the precise nature of each contract or fee-for-service </w:t>
      </w:r>
      <w:r w:rsidR="00FC2839" w:rsidRPr="00FC2839">
        <w:rPr>
          <w:rFonts w:eastAsia="Times New Roman" w:cs="Helvetica35Thin"/>
          <w:noProof w:val="0"/>
        </w:rPr>
        <w:t>call</w:t>
      </w:r>
      <w:r w:rsidRPr="00FC2839">
        <w:rPr>
          <w:rFonts w:eastAsia="Times New Roman" w:cs="Helvetica35Thin"/>
          <w:noProof w:val="0"/>
        </w:rPr>
        <w:t xml:space="preserve"> varies between providers of this service.</w:t>
      </w:r>
    </w:p>
    <w:p w:rsidR="00DF715F" w:rsidRPr="00FC2839" w:rsidRDefault="00DF715F" w:rsidP="00AE66E1">
      <w:pPr>
        <w:pStyle w:val="BodyCopy"/>
        <w:rPr>
          <w:rFonts w:cs="HelveticaNeueLT Std Lt"/>
          <w:noProof w:val="0"/>
        </w:rPr>
      </w:pPr>
      <w:r w:rsidRPr="00FC2839">
        <w:rPr>
          <w:rFonts w:cs="HelveticaNeueLT Std Lt"/>
          <w:noProof w:val="0"/>
        </w:rPr>
        <w:t>Suppliers may offer:</w:t>
      </w:r>
    </w:p>
    <w:p w:rsidR="00DF715F" w:rsidRPr="00FC2839" w:rsidRDefault="00DF715F" w:rsidP="00557D48">
      <w:pPr>
        <w:pStyle w:val="Bullet1"/>
      </w:pPr>
      <w:r w:rsidRPr="00FC2839">
        <w:t>Basic level support – such as phone support during nominated, restricted or business hours</w:t>
      </w:r>
    </w:p>
    <w:p w:rsidR="00DF715F" w:rsidRPr="00FC2839" w:rsidRDefault="00DF715F" w:rsidP="00557D48">
      <w:pPr>
        <w:pStyle w:val="Bullet1"/>
      </w:pPr>
      <w:r w:rsidRPr="00FC2839">
        <w:t>Extended or advanced level support – such as a dedicated phone number where help can be obtained 24/7</w:t>
      </w:r>
    </w:p>
    <w:p w:rsidR="00DF715F" w:rsidRPr="00FC2839" w:rsidRDefault="00DF715F" w:rsidP="00557D48">
      <w:pPr>
        <w:pStyle w:val="Bullet1"/>
      </w:pPr>
      <w:r w:rsidRPr="00FC2839">
        <w:t>On-line support – this is where the system supplier undertakes to respond by email or by phone to your query within a nominated period, commonly 24 hours.</w:t>
      </w:r>
    </w:p>
    <w:p w:rsidR="00DF715F" w:rsidRPr="00FC2839" w:rsidRDefault="004E1504" w:rsidP="00AE66E1">
      <w:pPr>
        <w:pStyle w:val="BodyCopy"/>
        <w:rPr>
          <w:noProof w:val="0"/>
        </w:rPr>
      </w:pPr>
      <w:r w:rsidRPr="00FC2839">
        <w:rPr>
          <w:noProof w:val="0"/>
        </w:rPr>
        <w:t>E-mail access to this service normally carries some guarantee of response times to calls. This can be ‘within 8 hours’, or ‘as soon as possible’. This means that when you e-mail your provider saying you have a problem, they will respond to your query within this timeframe.</w:t>
      </w:r>
    </w:p>
    <w:p w:rsidR="00DF715F" w:rsidRPr="00FC2839" w:rsidRDefault="004E1504" w:rsidP="00AE66E1">
      <w:pPr>
        <w:pStyle w:val="BodyCopy"/>
        <w:rPr>
          <w:noProof w:val="0"/>
        </w:rPr>
      </w:pPr>
      <w:r w:rsidRPr="00FC2839">
        <w:rPr>
          <w:noProof w:val="0"/>
        </w:rPr>
        <w:t>Telephone contact usually produces an immediate response, waiting times and queues notwithstanding.</w:t>
      </w:r>
    </w:p>
    <w:p w:rsidR="00DF715F" w:rsidRPr="00FC2839" w:rsidRDefault="004E1504" w:rsidP="00AE66E1">
      <w:pPr>
        <w:pStyle w:val="BodyCopy"/>
        <w:rPr>
          <w:noProof w:val="0"/>
        </w:rPr>
      </w:pPr>
      <w:r w:rsidRPr="00FC2839">
        <w:rPr>
          <w:noProof w:val="0"/>
        </w:rPr>
        <w:lastRenderedPageBreak/>
        <w:t>Accessing on-line help means that the service provider can ‘enter’ and investigate your computer over the ‘Net, using diagnostic tools, identify the problem and remedy it.</w:t>
      </w:r>
    </w:p>
    <w:p w:rsidR="00DF715F" w:rsidRPr="00FC2839" w:rsidRDefault="004E1504" w:rsidP="00AE66E1">
      <w:pPr>
        <w:pStyle w:val="BodyCopy"/>
        <w:rPr>
          <w:noProof w:val="0"/>
        </w:rPr>
      </w:pPr>
      <w:r w:rsidRPr="00FC2839">
        <w:rPr>
          <w:noProof w:val="0"/>
        </w:rPr>
        <w:t>These facilities are usually available 24 hours a day, 7 days a week.</w:t>
      </w:r>
    </w:p>
    <w:p w:rsidR="004E1504" w:rsidRPr="00FC2839" w:rsidRDefault="004E1504" w:rsidP="00AE66E1">
      <w:pPr>
        <w:pStyle w:val="BodyCopy"/>
        <w:rPr>
          <w:noProof w:val="0"/>
        </w:rPr>
      </w:pPr>
      <w:r w:rsidRPr="00FC2839">
        <w:rPr>
          <w:noProof w:val="0"/>
        </w:rPr>
        <w:t>They can assist in solving hardware and software problems as well as</w:t>
      </w:r>
      <w:r w:rsidR="00DF715F" w:rsidRPr="00FC2839">
        <w:rPr>
          <w:noProof w:val="0"/>
        </w:rPr>
        <w:t xml:space="preserve"> </w:t>
      </w:r>
      <w:r w:rsidRPr="00FC2839">
        <w:rPr>
          <w:noProof w:val="0"/>
        </w:rPr>
        <w:t>system conflicts.</w:t>
      </w:r>
    </w:p>
    <w:p w:rsidR="00DF715F" w:rsidRPr="00FC2839" w:rsidRDefault="004E1504" w:rsidP="00AE66E1">
      <w:pPr>
        <w:pStyle w:val="BodyCopy"/>
        <w:rPr>
          <w:noProof w:val="0"/>
        </w:rPr>
      </w:pPr>
      <w:r w:rsidRPr="00FC2839">
        <w:rPr>
          <w:noProof w:val="0"/>
        </w:rPr>
        <w:t>While these services a</w:t>
      </w:r>
      <w:r w:rsidR="00DF715F" w:rsidRPr="00FC2839">
        <w:rPr>
          <w:noProof w:val="0"/>
        </w:rPr>
        <w:t>re potentially cost effective, i</w:t>
      </w:r>
      <w:r w:rsidRPr="00FC2839">
        <w:rPr>
          <w:noProof w:val="0"/>
        </w:rPr>
        <w:t>n the majority of</w:t>
      </w:r>
      <w:r w:rsidR="00DF715F" w:rsidRPr="00FC2839">
        <w:rPr>
          <w:noProof w:val="0"/>
        </w:rPr>
        <w:t xml:space="preserve"> </w:t>
      </w:r>
      <w:r w:rsidRPr="00FC2839">
        <w:rPr>
          <w:noProof w:val="0"/>
        </w:rPr>
        <w:t xml:space="preserve">cases costing substantially less </w:t>
      </w:r>
      <w:r w:rsidR="00DF715F" w:rsidRPr="00FC2839">
        <w:rPr>
          <w:noProof w:val="0"/>
        </w:rPr>
        <w:t xml:space="preserve">than an in-house service call, </w:t>
      </w:r>
      <w:r w:rsidRPr="00FC2839">
        <w:rPr>
          <w:noProof w:val="0"/>
        </w:rPr>
        <w:t>there is</w:t>
      </w:r>
      <w:r w:rsidR="00DF715F" w:rsidRPr="00FC2839">
        <w:rPr>
          <w:noProof w:val="0"/>
        </w:rPr>
        <w:t xml:space="preserve"> </w:t>
      </w:r>
      <w:r w:rsidRPr="00FC2839">
        <w:rPr>
          <w:noProof w:val="0"/>
        </w:rPr>
        <w:t xml:space="preserve">no guarantee that the problem can be rectified. </w:t>
      </w:r>
    </w:p>
    <w:p w:rsidR="004E1504" w:rsidRPr="00FC2839" w:rsidRDefault="004E1504" w:rsidP="00AE66E1">
      <w:pPr>
        <w:pStyle w:val="BodyCopy"/>
        <w:rPr>
          <w:noProof w:val="0"/>
        </w:rPr>
      </w:pPr>
      <w:r w:rsidRPr="00FC2839">
        <w:rPr>
          <w:noProof w:val="0"/>
        </w:rPr>
        <w:t>Many also do not</w:t>
      </w:r>
      <w:r w:rsidR="00DF715F" w:rsidRPr="00FC2839">
        <w:rPr>
          <w:noProof w:val="0"/>
        </w:rPr>
        <w:t xml:space="preserve"> </w:t>
      </w:r>
      <w:r w:rsidRPr="00FC2839">
        <w:rPr>
          <w:noProof w:val="0"/>
        </w:rPr>
        <w:t>provide warranties for help provided.</w:t>
      </w:r>
      <w:r w:rsidR="00DF715F" w:rsidRPr="00FC2839">
        <w:rPr>
          <w:noProof w:val="0"/>
        </w:rPr>
        <w:t xml:space="preserve"> </w:t>
      </w:r>
      <w:r w:rsidRPr="00FC2839">
        <w:rPr>
          <w:noProof w:val="0"/>
        </w:rPr>
        <w:t>Some, though, give full refunds if the problem can’t be fixed.</w:t>
      </w:r>
    </w:p>
    <w:p w:rsidR="00DF715F" w:rsidRPr="00FC2839" w:rsidRDefault="004E1504" w:rsidP="00AE66E1">
      <w:pPr>
        <w:pStyle w:val="BodyCopy"/>
        <w:rPr>
          <w:noProof w:val="0"/>
        </w:rPr>
      </w:pPr>
      <w:r w:rsidRPr="00FC2839">
        <w:rPr>
          <w:noProof w:val="0"/>
        </w:rPr>
        <w:t>In addition, some on-line help make it clear in their policy that they will not be he</w:t>
      </w:r>
      <w:r w:rsidR="00DF715F" w:rsidRPr="00FC2839">
        <w:rPr>
          <w:noProof w:val="0"/>
        </w:rPr>
        <w:t>ld liable for lost data, delays</w:t>
      </w:r>
      <w:r w:rsidRPr="00FC2839">
        <w:rPr>
          <w:noProof w:val="0"/>
        </w:rPr>
        <w:t xml:space="preserve"> or</w:t>
      </w:r>
      <w:r w:rsidR="00DF715F" w:rsidRPr="00FC2839">
        <w:rPr>
          <w:noProof w:val="0"/>
        </w:rPr>
        <w:t xml:space="preserve"> </w:t>
      </w:r>
      <w:r w:rsidRPr="00FC2839">
        <w:rPr>
          <w:noProof w:val="0"/>
        </w:rPr>
        <w:t xml:space="preserve">errors resulting from their help. </w:t>
      </w:r>
    </w:p>
    <w:p w:rsidR="00CF3DA6" w:rsidRPr="00FC2839" w:rsidRDefault="004E1504" w:rsidP="00AE66E1">
      <w:pPr>
        <w:pStyle w:val="BodyCopy"/>
        <w:rPr>
          <w:b/>
          <w:noProof w:val="0"/>
        </w:rPr>
      </w:pPr>
      <w:r w:rsidRPr="00FC2839">
        <w:rPr>
          <w:noProof w:val="0"/>
        </w:rPr>
        <w:t>Most also state in their</w:t>
      </w:r>
      <w:r w:rsidR="00DF715F" w:rsidRPr="00FC2839">
        <w:rPr>
          <w:noProof w:val="0"/>
        </w:rPr>
        <w:t xml:space="preserve"> </w:t>
      </w:r>
      <w:r w:rsidRPr="00FC2839">
        <w:rPr>
          <w:noProof w:val="0"/>
        </w:rPr>
        <w:t>terms and conditions that they can’t be held liable for any damage to</w:t>
      </w:r>
      <w:r w:rsidR="00DF715F" w:rsidRPr="00FC2839">
        <w:rPr>
          <w:noProof w:val="0"/>
        </w:rPr>
        <w:t xml:space="preserve"> </w:t>
      </w:r>
      <w:r w:rsidRPr="00FC2839">
        <w:rPr>
          <w:noProof w:val="0"/>
        </w:rPr>
        <w:t>hardware arising from their advice.</w:t>
      </w:r>
    </w:p>
    <w:p w:rsidR="00272494" w:rsidRPr="00FC2839" w:rsidRDefault="00272494" w:rsidP="00930134">
      <w:pPr>
        <w:pStyle w:val="BodyCopyBold"/>
        <w:rPr>
          <w:noProof w:val="0"/>
        </w:rPr>
      </w:pPr>
      <w:r w:rsidRPr="00FC2839">
        <w:rPr>
          <w:noProof w:val="0"/>
        </w:rPr>
        <w:t>Manuals and training booklets</w:t>
      </w:r>
    </w:p>
    <w:p w:rsidR="000F6903" w:rsidRPr="00FC2839" w:rsidRDefault="00272494" w:rsidP="00AE66E1">
      <w:pPr>
        <w:pStyle w:val="BodyCopy"/>
        <w:rPr>
          <w:noProof w:val="0"/>
        </w:rPr>
      </w:pPr>
      <w:r w:rsidRPr="00FC2839">
        <w:rPr>
          <w:noProof w:val="0"/>
        </w:rPr>
        <w:t xml:space="preserve">These may accompany the hardware and software </w:t>
      </w:r>
      <w:r w:rsidR="000F6903" w:rsidRPr="00FC2839">
        <w:rPr>
          <w:noProof w:val="0"/>
        </w:rPr>
        <w:t xml:space="preserve">that is to be </w:t>
      </w:r>
      <w:r w:rsidRPr="00FC2839">
        <w:rPr>
          <w:noProof w:val="0"/>
        </w:rPr>
        <w:t xml:space="preserve">purchased. </w:t>
      </w:r>
    </w:p>
    <w:p w:rsidR="00272494" w:rsidRPr="00FC2839" w:rsidRDefault="004A689E" w:rsidP="00AE66E1">
      <w:pPr>
        <w:pStyle w:val="BodyCopy"/>
        <w:rPr>
          <w:noProof w:val="0"/>
        </w:rPr>
      </w:pPr>
      <w:r w:rsidRPr="00FC2839">
        <w:rPr>
          <w:lang w:val="en-US" w:eastAsia="en-US"/>
        </w:rPr>
        <w:drawing>
          <wp:anchor distT="0" distB="0" distL="114300" distR="114300" simplePos="0" relativeHeight="251938816" behindDoc="0" locked="0" layoutInCell="1" allowOverlap="1" wp14:anchorId="312CF90E" wp14:editId="255B4F80">
            <wp:simplePos x="0" y="0"/>
            <wp:positionH relativeFrom="column">
              <wp:posOffset>3581400</wp:posOffset>
            </wp:positionH>
            <wp:positionV relativeFrom="paragraph">
              <wp:posOffset>120650</wp:posOffset>
            </wp:positionV>
            <wp:extent cx="1972310" cy="1514475"/>
            <wp:effectExtent l="19050" t="0" r="8890" b="0"/>
            <wp:wrapSquare wrapText="bothSides"/>
            <wp:docPr id="196" name="Picture 195" descr="h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jpg"/>
                    <pic:cNvPicPr/>
                  </pic:nvPicPr>
                  <pic:blipFill>
                    <a:blip r:embed="rId122" cstate="print"/>
                    <a:stretch>
                      <a:fillRect/>
                    </a:stretch>
                  </pic:blipFill>
                  <pic:spPr>
                    <a:xfrm>
                      <a:off x="0" y="0"/>
                      <a:ext cx="1972310" cy="1514475"/>
                    </a:xfrm>
                    <a:prstGeom prst="rect">
                      <a:avLst/>
                    </a:prstGeom>
                  </pic:spPr>
                </pic:pic>
              </a:graphicData>
            </a:graphic>
          </wp:anchor>
        </w:drawing>
      </w:r>
      <w:r w:rsidR="00272494" w:rsidRPr="00FC2839">
        <w:rPr>
          <w:noProof w:val="0"/>
        </w:rPr>
        <w:t>They can be used</w:t>
      </w:r>
      <w:r w:rsidR="000F6903" w:rsidRPr="00FC2839">
        <w:rPr>
          <w:noProof w:val="0"/>
        </w:rPr>
        <w:t xml:space="preserve"> as a total learning package. T</w:t>
      </w:r>
      <w:r w:rsidR="00272494" w:rsidRPr="00FC2839">
        <w:rPr>
          <w:noProof w:val="0"/>
        </w:rPr>
        <w:t>his may</w:t>
      </w:r>
      <w:r w:rsidR="000F6903" w:rsidRPr="00FC2839">
        <w:rPr>
          <w:noProof w:val="0"/>
        </w:rPr>
        <w:t xml:space="preserve"> </w:t>
      </w:r>
      <w:r w:rsidR="00272494" w:rsidRPr="00FC2839">
        <w:rPr>
          <w:noProof w:val="0"/>
        </w:rPr>
        <w:t>often be supplemented by one-to-one or group training delivered by</w:t>
      </w:r>
      <w:r w:rsidR="000F6903" w:rsidRPr="00FC2839">
        <w:rPr>
          <w:noProof w:val="0"/>
        </w:rPr>
        <w:t xml:space="preserve"> </w:t>
      </w:r>
      <w:r w:rsidR="00272494" w:rsidRPr="00FC2839">
        <w:rPr>
          <w:noProof w:val="0"/>
        </w:rPr>
        <w:t xml:space="preserve">the </w:t>
      </w:r>
      <w:r w:rsidR="000F6903" w:rsidRPr="00FC2839">
        <w:rPr>
          <w:noProof w:val="0"/>
        </w:rPr>
        <w:t>supplier</w:t>
      </w:r>
      <w:r w:rsidR="00272494" w:rsidRPr="00FC2839">
        <w:rPr>
          <w:noProof w:val="0"/>
        </w:rPr>
        <w:t>, either in the wor</w:t>
      </w:r>
      <w:r w:rsidR="000F6903" w:rsidRPr="00FC2839">
        <w:rPr>
          <w:noProof w:val="0"/>
        </w:rPr>
        <w:t xml:space="preserve">kplace on or </w:t>
      </w:r>
      <w:r w:rsidR="00272494" w:rsidRPr="00FC2839">
        <w:rPr>
          <w:noProof w:val="0"/>
        </w:rPr>
        <w:t>with the new equipment, or in a</w:t>
      </w:r>
      <w:r w:rsidR="000F6903" w:rsidRPr="00FC2839">
        <w:rPr>
          <w:noProof w:val="0"/>
        </w:rPr>
        <w:t xml:space="preserve"> </w:t>
      </w:r>
      <w:r w:rsidR="00272494" w:rsidRPr="00FC2839">
        <w:rPr>
          <w:noProof w:val="0"/>
        </w:rPr>
        <w:t>head office on replica hardware and software.</w:t>
      </w:r>
    </w:p>
    <w:p w:rsidR="00272494" w:rsidRPr="00FC2839" w:rsidRDefault="00272494" w:rsidP="00AE66E1">
      <w:pPr>
        <w:pStyle w:val="BodyCopy"/>
        <w:rPr>
          <w:noProof w:val="0"/>
        </w:rPr>
      </w:pPr>
      <w:r w:rsidRPr="00FC2839">
        <w:rPr>
          <w:noProof w:val="0"/>
        </w:rPr>
        <w:t>The manual may be produced by licensed, certified or accredited</w:t>
      </w:r>
      <w:r w:rsidR="00CC1FA3" w:rsidRPr="00FC2839">
        <w:rPr>
          <w:noProof w:val="0"/>
        </w:rPr>
        <w:t xml:space="preserve"> </w:t>
      </w:r>
      <w:r w:rsidRPr="00FC2839">
        <w:rPr>
          <w:noProof w:val="0"/>
        </w:rPr>
        <w:t>enterprises, or it may be a more simplified and general offering from a</w:t>
      </w:r>
      <w:r w:rsidR="00CC1FA3" w:rsidRPr="00FC2839">
        <w:rPr>
          <w:noProof w:val="0"/>
        </w:rPr>
        <w:t xml:space="preserve"> </w:t>
      </w:r>
      <w:r w:rsidRPr="00FC2839">
        <w:rPr>
          <w:noProof w:val="0"/>
        </w:rPr>
        <w:t>training provider</w:t>
      </w:r>
      <w:r w:rsidR="00CC1FA3" w:rsidRPr="00FC2839">
        <w:rPr>
          <w:noProof w:val="0"/>
        </w:rPr>
        <w:t>.</w:t>
      </w:r>
    </w:p>
    <w:p w:rsidR="00272494" w:rsidRPr="00FC2839" w:rsidRDefault="00272494" w:rsidP="00AE66E1">
      <w:pPr>
        <w:pStyle w:val="BodyCopy"/>
        <w:rPr>
          <w:noProof w:val="0"/>
        </w:rPr>
      </w:pPr>
      <w:r w:rsidRPr="00FC2839">
        <w:rPr>
          <w:noProof w:val="0"/>
        </w:rPr>
        <w:t>Most manuals, booklets and</w:t>
      </w:r>
      <w:r w:rsidR="00CC1FA3" w:rsidRPr="00FC2839">
        <w:rPr>
          <w:noProof w:val="0"/>
        </w:rPr>
        <w:t xml:space="preserve"> </w:t>
      </w:r>
      <w:r w:rsidRPr="00FC2839">
        <w:rPr>
          <w:noProof w:val="0"/>
        </w:rPr>
        <w:t>texts arrange their content in</w:t>
      </w:r>
      <w:r w:rsidR="00CC1FA3" w:rsidRPr="00FC2839">
        <w:rPr>
          <w:noProof w:val="0"/>
        </w:rPr>
        <w:t xml:space="preserve"> some logical form. T</w:t>
      </w:r>
      <w:r w:rsidRPr="00FC2839">
        <w:rPr>
          <w:noProof w:val="0"/>
        </w:rPr>
        <w:t>his can</w:t>
      </w:r>
      <w:r w:rsidR="00FC1F30" w:rsidRPr="00FC2839">
        <w:rPr>
          <w:noProof w:val="0"/>
        </w:rPr>
        <w:t xml:space="preserve"> </w:t>
      </w:r>
      <w:r w:rsidRPr="00FC2839">
        <w:rPr>
          <w:noProof w:val="0"/>
        </w:rPr>
        <w:t>be identified and followed</w:t>
      </w:r>
      <w:r w:rsidR="00CC1FA3" w:rsidRPr="00FC2839">
        <w:rPr>
          <w:noProof w:val="0"/>
        </w:rPr>
        <w:t xml:space="preserve"> </w:t>
      </w:r>
      <w:r w:rsidRPr="00FC2839">
        <w:rPr>
          <w:noProof w:val="0"/>
        </w:rPr>
        <w:t>with reference to a ‘Contents’</w:t>
      </w:r>
      <w:r w:rsidR="00CC1FA3" w:rsidRPr="00FC2839">
        <w:rPr>
          <w:noProof w:val="0"/>
        </w:rPr>
        <w:t xml:space="preserve"> </w:t>
      </w:r>
      <w:r w:rsidRPr="00FC2839">
        <w:rPr>
          <w:noProof w:val="0"/>
        </w:rPr>
        <w:t>page, or the index at the rear</w:t>
      </w:r>
      <w:r w:rsidR="00CC1FA3" w:rsidRPr="00FC2839">
        <w:rPr>
          <w:noProof w:val="0"/>
        </w:rPr>
        <w:t xml:space="preserve"> </w:t>
      </w:r>
      <w:r w:rsidRPr="00FC2839">
        <w:rPr>
          <w:noProof w:val="0"/>
        </w:rPr>
        <w:t>of the publication.</w:t>
      </w:r>
    </w:p>
    <w:p w:rsidR="001B7979" w:rsidRPr="00FC2839" w:rsidRDefault="001B7979" w:rsidP="00930134">
      <w:pPr>
        <w:pStyle w:val="BodyCopyBold"/>
        <w:rPr>
          <w:noProof w:val="0"/>
        </w:rPr>
      </w:pPr>
      <w:r w:rsidRPr="00FC2839">
        <w:rPr>
          <w:noProof w:val="0"/>
        </w:rPr>
        <w:t>Training</w:t>
      </w:r>
    </w:p>
    <w:p w:rsidR="001B7979" w:rsidRPr="00FC2839" w:rsidRDefault="001B7979" w:rsidP="00AE66E1">
      <w:pPr>
        <w:pStyle w:val="BodyCopy"/>
        <w:rPr>
          <w:noProof w:val="0"/>
        </w:rPr>
      </w:pPr>
      <w:r w:rsidRPr="00FC2839">
        <w:rPr>
          <w:noProof w:val="0"/>
        </w:rPr>
        <w:t>Some companies and suppliers will provide a range of training services to help staff become familiar with new hardware and software assets.</w:t>
      </w:r>
    </w:p>
    <w:p w:rsidR="001B7979" w:rsidRPr="00FC2839" w:rsidRDefault="001B7979" w:rsidP="00AE66E1">
      <w:pPr>
        <w:pStyle w:val="BodyCopy"/>
        <w:rPr>
          <w:noProof w:val="0"/>
        </w:rPr>
      </w:pPr>
      <w:r w:rsidRPr="00FC2839">
        <w:rPr>
          <w:noProof w:val="0"/>
        </w:rPr>
        <w:t>This training may be:</w:t>
      </w:r>
    </w:p>
    <w:p w:rsidR="001B7979" w:rsidRPr="00FC2839" w:rsidRDefault="00472563" w:rsidP="00557D48">
      <w:pPr>
        <w:pStyle w:val="Bullet1"/>
      </w:pPr>
      <w:r w:rsidRPr="00FC2839">
        <w:rPr>
          <w:noProof/>
          <w:lang w:val="en-US"/>
        </w:rPr>
        <w:drawing>
          <wp:anchor distT="0" distB="0" distL="114300" distR="114300" simplePos="0" relativeHeight="251939840" behindDoc="0" locked="0" layoutInCell="1" allowOverlap="1" wp14:anchorId="3B05AAEE" wp14:editId="637B4699">
            <wp:simplePos x="0" y="0"/>
            <wp:positionH relativeFrom="column">
              <wp:posOffset>3467100</wp:posOffset>
            </wp:positionH>
            <wp:positionV relativeFrom="paragraph">
              <wp:posOffset>29210</wp:posOffset>
            </wp:positionV>
            <wp:extent cx="1997075" cy="1333500"/>
            <wp:effectExtent l="19050" t="0" r="3175" b="0"/>
            <wp:wrapSquare wrapText="bothSides"/>
            <wp:docPr id="198" name="Picture 197" descr="i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jpg"/>
                    <pic:cNvPicPr/>
                  </pic:nvPicPr>
                  <pic:blipFill>
                    <a:blip r:embed="rId123" cstate="print"/>
                    <a:stretch>
                      <a:fillRect/>
                    </a:stretch>
                  </pic:blipFill>
                  <pic:spPr>
                    <a:xfrm>
                      <a:off x="0" y="0"/>
                      <a:ext cx="1997075" cy="1333500"/>
                    </a:xfrm>
                    <a:prstGeom prst="rect">
                      <a:avLst/>
                    </a:prstGeom>
                  </pic:spPr>
                </pic:pic>
              </a:graphicData>
            </a:graphic>
          </wp:anchor>
        </w:drawing>
      </w:r>
      <w:r w:rsidR="001B7979" w:rsidRPr="00FC2839">
        <w:t>Initial training - when new equipment is purchased and installed</w:t>
      </w:r>
    </w:p>
    <w:p w:rsidR="001B7979" w:rsidRPr="00FC2839" w:rsidRDefault="001B7979" w:rsidP="00557D48">
      <w:pPr>
        <w:pStyle w:val="Bullet1"/>
      </w:pPr>
      <w:r w:rsidRPr="00FC2839">
        <w:t>Ongoing training  - to reinforce knowledge and skills</w:t>
      </w:r>
    </w:p>
    <w:p w:rsidR="001B7979" w:rsidRPr="00FC2839" w:rsidRDefault="001B7979" w:rsidP="00557D48">
      <w:pPr>
        <w:pStyle w:val="Bullet1"/>
      </w:pPr>
      <w:r w:rsidRPr="00FC2839">
        <w:t>Updating training - conducted when new pieces of equipment, upgrades or new applications are implemented</w:t>
      </w:r>
      <w:r w:rsidR="00930134" w:rsidRPr="00FC2839">
        <w:t>.</w:t>
      </w:r>
    </w:p>
    <w:p w:rsidR="001B7979" w:rsidRPr="00FC2839" w:rsidRDefault="001B7979" w:rsidP="00FC1F30">
      <w:pPr>
        <w:autoSpaceDE w:val="0"/>
        <w:autoSpaceDN w:val="0"/>
        <w:adjustRightInd w:val="0"/>
        <w:snapToGrid w:val="0"/>
        <w:spacing w:before="80" w:after="120" w:line="240" w:lineRule="auto"/>
        <w:rPr>
          <w:rFonts w:ascii="Helvetica" w:eastAsia="Times New Roman" w:hAnsi="Helvetica" w:cs="Helvetica35Thin"/>
          <w:color w:val="000000"/>
        </w:rPr>
      </w:pPr>
    </w:p>
    <w:p w:rsidR="001B7979" w:rsidRPr="00FC2839" w:rsidRDefault="001B7979">
      <w:pPr>
        <w:rPr>
          <w:rFonts w:ascii="Helvetica" w:eastAsia="Times New Roman" w:hAnsi="Helvetica" w:cs="Helvetica35Thin"/>
          <w:b/>
          <w:color w:val="45545F"/>
          <w:sz w:val="28"/>
          <w:szCs w:val="28"/>
        </w:rPr>
      </w:pPr>
      <w:r w:rsidRPr="00FC2839">
        <w:rPr>
          <w:rFonts w:ascii="Helvetica" w:eastAsia="Times New Roman" w:hAnsi="Helvetica" w:cs="Helvetica35Thin"/>
          <w:b/>
          <w:color w:val="45545F"/>
          <w:sz w:val="28"/>
          <w:szCs w:val="28"/>
        </w:rPr>
        <w:br w:type="page"/>
      </w:r>
    </w:p>
    <w:p w:rsidR="004A689E" w:rsidRPr="00FC2839" w:rsidRDefault="00472563" w:rsidP="004A689E">
      <w:pPr>
        <w:autoSpaceDE w:val="0"/>
        <w:autoSpaceDN w:val="0"/>
        <w:adjustRightInd w:val="0"/>
        <w:spacing w:before="80" w:after="120" w:line="240" w:lineRule="auto"/>
        <w:rPr>
          <w:rFonts w:ascii="Helvetica" w:hAnsi="Helvetica" w:cs="Chevin-DemiBold"/>
          <w:b/>
          <w:bCs/>
          <w:i/>
          <w:sz w:val="32"/>
          <w:szCs w:val="32"/>
        </w:rPr>
      </w:pPr>
      <w:r w:rsidRPr="00FC2839">
        <w:rPr>
          <w:rFonts w:ascii="Helvetica" w:hAnsi="Helvetica" w:cs="Chevin-DemiBold"/>
          <w:b/>
          <w:bCs/>
          <w:i/>
          <w:noProof/>
          <w:sz w:val="32"/>
          <w:szCs w:val="32"/>
          <w:lang w:val="en-US" w:eastAsia="en-US"/>
        </w:rPr>
        <w:lastRenderedPageBreak/>
        <w:drawing>
          <wp:anchor distT="0" distB="0" distL="114300" distR="114300" simplePos="0" relativeHeight="251941888" behindDoc="0" locked="0" layoutInCell="1" allowOverlap="1" wp14:anchorId="0B504921" wp14:editId="22123FE5">
            <wp:simplePos x="0" y="0"/>
            <wp:positionH relativeFrom="column">
              <wp:posOffset>3790950</wp:posOffset>
            </wp:positionH>
            <wp:positionV relativeFrom="paragraph">
              <wp:posOffset>234315</wp:posOffset>
            </wp:positionV>
            <wp:extent cx="1841500" cy="1228725"/>
            <wp:effectExtent l="19050" t="0" r="6350" b="0"/>
            <wp:wrapSquare wrapText="bothSides"/>
            <wp:docPr id="200" name="Picture 199" descr="k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g.jpg"/>
                    <pic:cNvPicPr/>
                  </pic:nvPicPr>
                  <pic:blipFill>
                    <a:blip r:embed="rId124" cstate="print"/>
                    <a:stretch>
                      <a:fillRect/>
                    </a:stretch>
                  </pic:blipFill>
                  <pic:spPr>
                    <a:xfrm>
                      <a:off x="0" y="0"/>
                      <a:ext cx="1841500" cy="1228725"/>
                    </a:xfrm>
                    <a:prstGeom prst="rect">
                      <a:avLst/>
                    </a:prstGeom>
                  </pic:spPr>
                </pic:pic>
              </a:graphicData>
            </a:graphic>
          </wp:anchor>
        </w:drawing>
      </w:r>
      <w:r w:rsidR="004A689E" w:rsidRPr="00FC2839">
        <w:rPr>
          <w:rFonts w:ascii="Helvetica" w:hAnsi="Helvetica" w:cs="Chevin-DemiBold"/>
          <w:b/>
          <w:bCs/>
          <w:i/>
          <w:noProof/>
          <w:sz w:val="32"/>
          <w:szCs w:val="32"/>
          <w:lang w:val="en-US" w:eastAsia="en-US"/>
        </w:rPr>
        <w:drawing>
          <wp:anchor distT="0" distB="0" distL="114300" distR="114300" simplePos="0" relativeHeight="251936768" behindDoc="0" locked="0" layoutInCell="1" allowOverlap="1" wp14:anchorId="312A03EB" wp14:editId="33E50C0A">
            <wp:simplePos x="0" y="0"/>
            <wp:positionH relativeFrom="column">
              <wp:posOffset>-95250</wp:posOffset>
            </wp:positionH>
            <wp:positionV relativeFrom="paragraph">
              <wp:posOffset>171450</wp:posOffset>
            </wp:positionV>
            <wp:extent cx="647700" cy="628650"/>
            <wp:effectExtent l="19050" t="0" r="0" b="0"/>
            <wp:wrapSquare wrapText="bothSides"/>
            <wp:docPr id="193"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4A689E" w:rsidRPr="00FC2839" w:rsidRDefault="004A689E" w:rsidP="00472563">
      <w:pPr>
        <w:autoSpaceDE w:val="0"/>
        <w:autoSpaceDN w:val="0"/>
        <w:adjustRightInd w:val="0"/>
        <w:spacing w:before="80" w:after="120" w:line="240" w:lineRule="auto"/>
        <w:rPr>
          <w:rFonts w:ascii="Helvetica" w:hAnsi="Helvetica" w:cs="Chevin-DemiBold"/>
          <w:b/>
          <w:i/>
          <w:sz w:val="32"/>
          <w:szCs w:val="32"/>
        </w:rPr>
      </w:pPr>
      <w:r w:rsidRPr="00FC2839">
        <w:rPr>
          <w:rFonts w:ascii="Helvetica" w:hAnsi="Helvetica" w:cs="Chevin-DemiBold"/>
          <w:b/>
          <w:bCs/>
          <w:i/>
          <w:sz w:val="32"/>
          <w:szCs w:val="32"/>
        </w:rPr>
        <w:t xml:space="preserve">Activity 13 - Identify </w:t>
      </w:r>
      <w:r w:rsidRPr="00FC2839">
        <w:rPr>
          <w:rFonts w:ascii="Helvetica" w:eastAsia="Times New Roman" w:hAnsi="Helvetica" w:cs="HelveticaNeueLTStd-Cn"/>
          <w:b/>
          <w:i/>
          <w:sz w:val="32"/>
          <w:szCs w:val="32"/>
        </w:rPr>
        <w:t xml:space="preserve">support </w:t>
      </w:r>
      <w:r w:rsidR="00472563" w:rsidRPr="00FC2839">
        <w:rPr>
          <w:rFonts w:ascii="Helvetica" w:eastAsia="Times New Roman" w:hAnsi="Helvetica" w:cs="HelveticaNeueLTStd-Cn"/>
          <w:b/>
          <w:i/>
          <w:sz w:val="32"/>
          <w:szCs w:val="32"/>
        </w:rPr>
        <w:t xml:space="preserve">and </w:t>
      </w:r>
      <w:r w:rsidRPr="00FC2839">
        <w:rPr>
          <w:rFonts w:ascii="Helvetica" w:eastAsia="Times New Roman" w:hAnsi="Helvetica" w:cs="HelveticaNeueLTStd-Cn"/>
          <w:b/>
          <w:i/>
          <w:sz w:val="32"/>
          <w:szCs w:val="32"/>
        </w:rPr>
        <w:t>services</w:t>
      </w:r>
    </w:p>
    <w:p w:rsidR="004A689E" w:rsidRPr="00FC2839" w:rsidRDefault="004A689E" w:rsidP="00AE66E1">
      <w:pPr>
        <w:pStyle w:val="BodyCopy"/>
        <w:rPr>
          <w:noProof w:val="0"/>
        </w:rPr>
      </w:pPr>
    </w:p>
    <w:p w:rsidR="004A689E" w:rsidRPr="00FC2839" w:rsidRDefault="004A689E" w:rsidP="00AE66E1">
      <w:pPr>
        <w:pStyle w:val="BodyCopy"/>
        <w:rPr>
          <w:noProof w:val="0"/>
        </w:rPr>
      </w:pPr>
      <w:r w:rsidRPr="00FC2839">
        <w:rPr>
          <w:noProof w:val="0"/>
        </w:rPr>
        <w:t>You are required to undertake research into possible support services available in your region.</w:t>
      </w:r>
    </w:p>
    <w:p w:rsidR="004A689E" w:rsidRPr="00FC2839" w:rsidRDefault="004A689E" w:rsidP="00AE66E1">
      <w:pPr>
        <w:pStyle w:val="BodyCopy"/>
        <w:rPr>
          <w:noProof w:val="0"/>
        </w:rPr>
      </w:pPr>
    </w:p>
    <w:p w:rsidR="004A689E" w:rsidRPr="00FC2839" w:rsidRDefault="004A689E" w:rsidP="00AE66E1">
      <w:pPr>
        <w:pStyle w:val="BodyCopy"/>
        <w:rPr>
          <w:noProof w:val="0"/>
        </w:rPr>
      </w:pPr>
    </w:p>
    <w:tbl>
      <w:tblPr>
        <w:tblStyle w:val="TableGrid"/>
        <w:tblW w:w="0" w:type="auto"/>
        <w:tblLook w:val="04A0" w:firstRow="1" w:lastRow="0" w:firstColumn="1" w:lastColumn="0" w:noHBand="0" w:noVBand="1"/>
      </w:tblPr>
      <w:tblGrid>
        <w:gridCol w:w="2976"/>
        <w:gridCol w:w="3702"/>
        <w:gridCol w:w="2564"/>
      </w:tblGrid>
      <w:tr w:rsidR="004A689E" w:rsidRPr="00FC2839" w:rsidTr="00930134">
        <w:tc>
          <w:tcPr>
            <w:tcW w:w="2976" w:type="dxa"/>
            <w:shd w:val="clear" w:color="auto" w:fill="F2F2F2" w:themeFill="background1" w:themeFillShade="F2"/>
            <w:vAlign w:val="center"/>
          </w:tcPr>
          <w:p w:rsidR="004A689E" w:rsidRPr="00FC2839" w:rsidRDefault="004A689E" w:rsidP="00930134">
            <w:pPr>
              <w:pStyle w:val="TableTextBold"/>
              <w:jc w:val="center"/>
              <w:rPr>
                <w:noProof w:val="0"/>
              </w:rPr>
            </w:pPr>
            <w:r w:rsidRPr="00FC2839">
              <w:rPr>
                <w:noProof w:val="0"/>
              </w:rPr>
              <w:t xml:space="preserve">Name of </w:t>
            </w:r>
            <w:r w:rsidR="00472563" w:rsidRPr="00FC2839">
              <w:rPr>
                <w:noProof w:val="0"/>
              </w:rPr>
              <w:t>supplier/company</w:t>
            </w:r>
          </w:p>
        </w:tc>
        <w:tc>
          <w:tcPr>
            <w:tcW w:w="3702" w:type="dxa"/>
            <w:shd w:val="clear" w:color="auto" w:fill="F2F2F2" w:themeFill="background1" w:themeFillShade="F2"/>
            <w:vAlign w:val="center"/>
          </w:tcPr>
          <w:p w:rsidR="004A689E" w:rsidRPr="00FC2839" w:rsidRDefault="004A689E" w:rsidP="00930134">
            <w:pPr>
              <w:pStyle w:val="TableTextBold"/>
              <w:jc w:val="center"/>
              <w:rPr>
                <w:noProof w:val="0"/>
              </w:rPr>
            </w:pPr>
            <w:r w:rsidRPr="00FC2839">
              <w:rPr>
                <w:noProof w:val="0"/>
              </w:rPr>
              <w:t>Types of support provided</w:t>
            </w:r>
          </w:p>
        </w:tc>
        <w:tc>
          <w:tcPr>
            <w:tcW w:w="2564" w:type="dxa"/>
            <w:shd w:val="clear" w:color="auto" w:fill="F2F2F2" w:themeFill="background1" w:themeFillShade="F2"/>
            <w:vAlign w:val="center"/>
          </w:tcPr>
          <w:p w:rsidR="004A689E" w:rsidRPr="00FC2839" w:rsidRDefault="004A689E" w:rsidP="00930134">
            <w:pPr>
              <w:pStyle w:val="TableTextBold"/>
              <w:jc w:val="center"/>
              <w:rPr>
                <w:noProof w:val="0"/>
              </w:rPr>
            </w:pPr>
            <w:r w:rsidRPr="00FC2839">
              <w:rPr>
                <w:noProof w:val="0"/>
              </w:rPr>
              <w:t>Costing structure</w:t>
            </w:r>
          </w:p>
        </w:tc>
      </w:tr>
      <w:tr w:rsidR="004A689E" w:rsidRPr="00FC2839" w:rsidTr="003F18CD">
        <w:tc>
          <w:tcPr>
            <w:tcW w:w="2976" w:type="dxa"/>
          </w:tcPr>
          <w:p w:rsidR="004A689E" w:rsidRPr="00FC2839" w:rsidRDefault="004A689E" w:rsidP="00930134">
            <w:pPr>
              <w:pStyle w:val="TableText"/>
              <w:rPr>
                <w:noProof w:val="0"/>
              </w:rPr>
            </w:pPr>
          </w:p>
          <w:p w:rsidR="004A689E" w:rsidRPr="00FC2839" w:rsidRDefault="004A689E" w:rsidP="00930134">
            <w:pPr>
              <w:pStyle w:val="TableText"/>
              <w:rPr>
                <w:noProof w:val="0"/>
              </w:rPr>
            </w:pPr>
          </w:p>
          <w:p w:rsidR="00472563" w:rsidRPr="00FC2839" w:rsidRDefault="00472563" w:rsidP="00930134">
            <w:pPr>
              <w:pStyle w:val="TableText"/>
              <w:rPr>
                <w:noProof w:val="0"/>
              </w:rPr>
            </w:pPr>
          </w:p>
          <w:p w:rsidR="004A689E" w:rsidRPr="00FC2839" w:rsidRDefault="004A689E" w:rsidP="00930134">
            <w:pPr>
              <w:pStyle w:val="TableText"/>
              <w:rPr>
                <w:noProof w:val="0"/>
              </w:rPr>
            </w:pPr>
          </w:p>
        </w:tc>
        <w:tc>
          <w:tcPr>
            <w:tcW w:w="3702" w:type="dxa"/>
          </w:tcPr>
          <w:p w:rsidR="004A689E" w:rsidRPr="00FC2839" w:rsidRDefault="004A689E" w:rsidP="00930134">
            <w:pPr>
              <w:pStyle w:val="TableText"/>
              <w:rPr>
                <w:noProof w:val="0"/>
              </w:rPr>
            </w:pPr>
          </w:p>
        </w:tc>
        <w:tc>
          <w:tcPr>
            <w:tcW w:w="2564" w:type="dxa"/>
          </w:tcPr>
          <w:p w:rsidR="004A689E" w:rsidRPr="00FC2839" w:rsidRDefault="004A689E" w:rsidP="00930134">
            <w:pPr>
              <w:pStyle w:val="TableText"/>
              <w:rPr>
                <w:noProof w:val="0"/>
              </w:rPr>
            </w:pPr>
          </w:p>
        </w:tc>
      </w:tr>
      <w:tr w:rsidR="00472563" w:rsidRPr="00FC2839" w:rsidTr="003F18CD">
        <w:tc>
          <w:tcPr>
            <w:tcW w:w="2976" w:type="dxa"/>
          </w:tcPr>
          <w:p w:rsidR="00472563" w:rsidRPr="00FC2839" w:rsidRDefault="00472563" w:rsidP="00930134">
            <w:pPr>
              <w:pStyle w:val="TableText"/>
              <w:rPr>
                <w:noProof w:val="0"/>
              </w:rPr>
            </w:pPr>
          </w:p>
          <w:p w:rsidR="00472563" w:rsidRPr="00FC2839" w:rsidRDefault="00472563" w:rsidP="00930134">
            <w:pPr>
              <w:pStyle w:val="TableText"/>
              <w:rPr>
                <w:noProof w:val="0"/>
              </w:rPr>
            </w:pPr>
          </w:p>
          <w:p w:rsidR="00472563" w:rsidRPr="00FC2839" w:rsidRDefault="00472563" w:rsidP="00930134">
            <w:pPr>
              <w:pStyle w:val="TableText"/>
              <w:rPr>
                <w:noProof w:val="0"/>
              </w:rPr>
            </w:pPr>
          </w:p>
          <w:p w:rsidR="00472563" w:rsidRPr="00FC2839" w:rsidRDefault="00472563" w:rsidP="00930134">
            <w:pPr>
              <w:pStyle w:val="TableText"/>
              <w:rPr>
                <w:noProof w:val="0"/>
              </w:rPr>
            </w:pPr>
          </w:p>
        </w:tc>
        <w:tc>
          <w:tcPr>
            <w:tcW w:w="3702" w:type="dxa"/>
          </w:tcPr>
          <w:p w:rsidR="00472563" w:rsidRPr="00FC2839" w:rsidRDefault="00472563" w:rsidP="00930134">
            <w:pPr>
              <w:pStyle w:val="TableText"/>
              <w:rPr>
                <w:noProof w:val="0"/>
              </w:rPr>
            </w:pPr>
          </w:p>
        </w:tc>
        <w:tc>
          <w:tcPr>
            <w:tcW w:w="2564" w:type="dxa"/>
          </w:tcPr>
          <w:p w:rsidR="00472563" w:rsidRPr="00FC2839" w:rsidRDefault="00472563" w:rsidP="00930134">
            <w:pPr>
              <w:pStyle w:val="TableText"/>
              <w:rPr>
                <w:noProof w:val="0"/>
              </w:rPr>
            </w:pPr>
          </w:p>
        </w:tc>
      </w:tr>
      <w:tr w:rsidR="00472563" w:rsidRPr="00FC2839" w:rsidTr="003F18CD">
        <w:tc>
          <w:tcPr>
            <w:tcW w:w="2976" w:type="dxa"/>
          </w:tcPr>
          <w:p w:rsidR="00472563" w:rsidRPr="00FC2839" w:rsidRDefault="00472563" w:rsidP="00930134">
            <w:pPr>
              <w:pStyle w:val="TableText"/>
              <w:rPr>
                <w:noProof w:val="0"/>
              </w:rPr>
            </w:pPr>
          </w:p>
          <w:p w:rsidR="00472563" w:rsidRPr="00FC2839" w:rsidRDefault="00472563" w:rsidP="00930134">
            <w:pPr>
              <w:pStyle w:val="TableText"/>
              <w:rPr>
                <w:noProof w:val="0"/>
              </w:rPr>
            </w:pPr>
          </w:p>
          <w:p w:rsidR="00472563" w:rsidRPr="00FC2839" w:rsidRDefault="00472563" w:rsidP="00930134">
            <w:pPr>
              <w:pStyle w:val="TableText"/>
              <w:rPr>
                <w:noProof w:val="0"/>
              </w:rPr>
            </w:pPr>
          </w:p>
          <w:p w:rsidR="00472563" w:rsidRPr="00FC2839" w:rsidRDefault="00472563" w:rsidP="00930134">
            <w:pPr>
              <w:pStyle w:val="TableText"/>
              <w:rPr>
                <w:noProof w:val="0"/>
              </w:rPr>
            </w:pPr>
          </w:p>
        </w:tc>
        <w:tc>
          <w:tcPr>
            <w:tcW w:w="3702" w:type="dxa"/>
          </w:tcPr>
          <w:p w:rsidR="00472563" w:rsidRPr="00FC2839" w:rsidRDefault="00472563" w:rsidP="00930134">
            <w:pPr>
              <w:pStyle w:val="TableText"/>
              <w:rPr>
                <w:noProof w:val="0"/>
              </w:rPr>
            </w:pPr>
          </w:p>
        </w:tc>
        <w:tc>
          <w:tcPr>
            <w:tcW w:w="2564" w:type="dxa"/>
          </w:tcPr>
          <w:p w:rsidR="00472563" w:rsidRPr="00FC2839" w:rsidRDefault="00472563" w:rsidP="00930134">
            <w:pPr>
              <w:pStyle w:val="TableText"/>
              <w:rPr>
                <w:noProof w:val="0"/>
              </w:rPr>
            </w:pPr>
          </w:p>
        </w:tc>
      </w:tr>
      <w:tr w:rsidR="00472563" w:rsidRPr="00FC2839" w:rsidTr="003F18CD">
        <w:tc>
          <w:tcPr>
            <w:tcW w:w="2976" w:type="dxa"/>
          </w:tcPr>
          <w:p w:rsidR="00472563" w:rsidRPr="00FC2839" w:rsidRDefault="00472563" w:rsidP="00930134">
            <w:pPr>
              <w:pStyle w:val="TableText"/>
              <w:rPr>
                <w:noProof w:val="0"/>
              </w:rPr>
            </w:pPr>
          </w:p>
          <w:p w:rsidR="00472563" w:rsidRPr="00FC2839" w:rsidRDefault="00472563" w:rsidP="00930134">
            <w:pPr>
              <w:pStyle w:val="TableText"/>
              <w:rPr>
                <w:noProof w:val="0"/>
              </w:rPr>
            </w:pPr>
          </w:p>
          <w:p w:rsidR="00472563" w:rsidRPr="00FC2839" w:rsidRDefault="00472563" w:rsidP="00930134">
            <w:pPr>
              <w:pStyle w:val="TableText"/>
              <w:rPr>
                <w:noProof w:val="0"/>
              </w:rPr>
            </w:pPr>
          </w:p>
          <w:p w:rsidR="00472563" w:rsidRPr="00FC2839" w:rsidRDefault="00472563" w:rsidP="00930134">
            <w:pPr>
              <w:pStyle w:val="TableText"/>
              <w:rPr>
                <w:noProof w:val="0"/>
              </w:rPr>
            </w:pPr>
          </w:p>
        </w:tc>
        <w:tc>
          <w:tcPr>
            <w:tcW w:w="3702" w:type="dxa"/>
          </w:tcPr>
          <w:p w:rsidR="00472563" w:rsidRPr="00FC2839" w:rsidRDefault="00472563" w:rsidP="00930134">
            <w:pPr>
              <w:pStyle w:val="TableText"/>
              <w:rPr>
                <w:noProof w:val="0"/>
              </w:rPr>
            </w:pPr>
          </w:p>
        </w:tc>
        <w:tc>
          <w:tcPr>
            <w:tcW w:w="2564" w:type="dxa"/>
          </w:tcPr>
          <w:p w:rsidR="00472563" w:rsidRPr="00FC2839" w:rsidRDefault="00472563" w:rsidP="00930134">
            <w:pPr>
              <w:pStyle w:val="TableText"/>
              <w:rPr>
                <w:noProof w:val="0"/>
              </w:rPr>
            </w:pPr>
          </w:p>
        </w:tc>
      </w:tr>
      <w:tr w:rsidR="004A689E" w:rsidRPr="00FC2839" w:rsidTr="003F18CD">
        <w:tc>
          <w:tcPr>
            <w:tcW w:w="2976" w:type="dxa"/>
          </w:tcPr>
          <w:p w:rsidR="004A689E" w:rsidRPr="00FC2839" w:rsidRDefault="004A689E" w:rsidP="00930134">
            <w:pPr>
              <w:pStyle w:val="TableText"/>
              <w:rPr>
                <w:noProof w:val="0"/>
              </w:rPr>
            </w:pPr>
          </w:p>
          <w:p w:rsidR="004A689E" w:rsidRPr="00FC2839" w:rsidRDefault="004A689E" w:rsidP="00930134">
            <w:pPr>
              <w:pStyle w:val="TableText"/>
              <w:rPr>
                <w:noProof w:val="0"/>
              </w:rPr>
            </w:pPr>
          </w:p>
          <w:p w:rsidR="00472563" w:rsidRPr="00FC2839" w:rsidRDefault="00472563" w:rsidP="00930134">
            <w:pPr>
              <w:pStyle w:val="TableText"/>
              <w:rPr>
                <w:noProof w:val="0"/>
              </w:rPr>
            </w:pPr>
          </w:p>
          <w:p w:rsidR="004A689E" w:rsidRPr="00FC2839" w:rsidRDefault="004A689E" w:rsidP="00930134">
            <w:pPr>
              <w:pStyle w:val="TableText"/>
              <w:rPr>
                <w:noProof w:val="0"/>
              </w:rPr>
            </w:pPr>
          </w:p>
        </w:tc>
        <w:tc>
          <w:tcPr>
            <w:tcW w:w="3702" w:type="dxa"/>
          </w:tcPr>
          <w:p w:rsidR="004A689E" w:rsidRPr="00FC2839" w:rsidRDefault="004A689E" w:rsidP="00930134">
            <w:pPr>
              <w:pStyle w:val="TableText"/>
              <w:rPr>
                <w:noProof w:val="0"/>
              </w:rPr>
            </w:pPr>
          </w:p>
        </w:tc>
        <w:tc>
          <w:tcPr>
            <w:tcW w:w="2564" w:type="dxa"/>
          </w:tcPr>
          <w:p w:rsidR="004A689E" w:rsidRPr="00FC2839" w:rsidRDefault="004A689E" w:rsidP="00930134">
            <w:pPr>
              <w:pStyle w:val="TableText"/>
              <w:rPr>
                <w:noProof w:val="0"/>
              </w:rPr>
            </w:pPr>
          </w:p>
        </w:tc>
      </w:tr>
      <w:tr w:rsidR="004A689E" w:rsidRPr="00FC2839" w:rsidTr="003F18CD">
        <w:tc>
          <w:tcPr>
            <w:tcW w:w="2976" w:type="dxa"/>
          </w:tcPr>
          <w:p w:rsidR="004A689E" w:rsidRPr="00FC2839" w:rsidRDefault="004A689E" w:rsidP="00930134">
            <w:pPr>
              <w:pStyle w:val="TableText"/>
              <w:rPr>
                <w:noProof w:val="0"/>
              </w:rPr>
            </w:pPr>
          </w:p>
          <w:p w:rsidR="004A689E" w:rsidRPr="00FC2839" w:rsidRDefault="004A689E" w:rsidP="00930134">
            <w:pPr>
              <w:pStyle w:val="TableText"/>
              <w:rPr>
                <w:noProof w:val="0"/>
              </w:rPr>
            </w:pPr>
          </w:p>
          <w:p w:rsidR="00472563" w:rsidRPr="00FC2839" w:rsidRDefault="00472563" w:rsidP="00930134">
            <w:pPr>
              <w:pStyle w:val="TableText"/>
              <w:rPr>
                <w:noProof w:val="0"/>
              </w:rPr>
            </w:pPr>
          </w:p>
          <w:p w:rsidR="004A689E" w:rsidRPr="00FC2839" w:rsidRDefault="004A689E" w:rsidP="00930134">
            <w:pPr>
              <w:pStyle w:val="TableText"/>
              <w:rPr>
                <w:noProof w:val="0"/>
              </w:rPr>
            </w:pPr>
          </w:p>
        </w:tc>
        <w:tc>
          <w:tcPr>
            <w:tcW w:w="3702" w:type="dxa"/>
          </w:tcPr>
          <w:p w:rsidR="004A689E" w:rsidRPr="00FC2839" w:rsidRDefault="004A689E" w:rsidP="00930134">
            <w:pPr>
              <w:pStyle w:val="TableText"/>
              <w:rPr>
                <w:noProof w:val="0"/>
              </w:rPr>
            </w:pPr>
          </w:p>
        </w:tc>
        <w:tc>
          <w:tcPr>
            <w:tcW w:w="2564" w:type="dxa"/>
          </w:tcPr>
          <w:p w:rsidR="004A689E" w:rsidRPr="00FC2839" w:rsidRDefault="004A689E" w:rsidP="00930134">
            <w:pPr>
              <w:pStyle w:val="TableText"/>
              <w:rPr>
                <w:noProof w:val="0"/>
              </w:rPr>
            </w:pPr>
          </w:p>
        </w:tc>
      </w:tr>
    </w:tbl>
    <w:p w:rsidR="004A689E" w:rsidRPr="00FC2839" w:rsidRDefault="004A689E" w:rsidP="004A689E">
      <w:pPr>
        <w:rPr>
          <w:rFonts w:ascii="Helvetica" w:eastAsia="Times New Roman" w:hAnsi="Helvetica" w:cs="Helvetica35Thin"/>
          <w:b/>
          <w:color w:val="000000"/>
        </w:rPr>
      </w:pPr>
      <w:r w:rsidRPr="00FC2839">
        <w:rPr>
          <w:rFonts w:ascii="Helvetica" w:eastAsia="Times New Roman" w:hAnsi="Helvetica" w:cs="Helvetica35Thin"/>
          <w:b/>
          <w:color w:val="000000"/>
        </w:rPr>
        <w:br w:type="page"/>
      </w:r>
    </w:p>
    <w:p w:rsidR="002D0810" w:rsidRPr="00FC2839" w:rsidRDefault="002D0810" w:rsidP="00E9163F">
      <w:pPr>
        <w:pStyle w:val="Heading2"/>
      </w:pPr>
      <w:r w:rsidRPr="00FC2839">
        <w:lastRenderedPageBreak/>
        <w:t>2.5</w:t>
      </w:r>
      <w:r w:rsidRPr="00FC2839">
        <w:tab/>
      </w:r>
      <w:r w:rsidR="00E52520">
        <w:fldChar w:fldCharType="begin"/>
      </w:r>
      <w:r w:rsidR="00E52520">
        <w:instrText xml:space="preserve"> REF  Criteria25  \* MERGEFORMAT </w:instrText>
      </w:r>
      <w:r w:rsidR="00E52520">
        <w:fldChar w:fldCharType="separate"/>
      </w:r>
      <w:sdt>
        <w:sdtPr>
          <w:alias w:val="Criteria25"/>
          <w:tag w:val="Criteria25"/>
          <w:id w:val="26329436"/>
          <w:lock w:val="sdtLocked"/>
          <w:placeholder>
            <w:docPart w:val="B1547D37BF8B44B3A7378DD8D1845FAA"/>
          </w:placeholder>
        </w:sdtPr>
        <w:sdtEndPr/>
        <w:sdtContent>
          <w:r w:rsidR="0093327F" w:rsidRPr="00FC2839">
            <w:rPr>
              <w:rStyle w:val="PlaceholderText"/>
              <w:color w:val="45545F"/>
            </w:rPr>
            <w:t xml:space="preserve">Seek external specialist assistance as </w:t>
          </w:r>
          <w:r w:rsidR="0093327F" w:rsidRPr="00FC2839">
            <w:t>required</w:t>
          </w:r>
        </w:sdtContent>
      </w:sdt>
      <w:r w:rsidR="00E52520">
        <w:fldChar w:fldCharType="end"/>
      </w:r>
    </w:p>
    <w:p w:rsidR="002D0810" w:rsidRPr="00FC2839" w:rsidRDefault="002D0810" w:rsidP="0069056C">
      <w:pPr>
        <w:pStyle w:val="Heading3"/>
      </w:pPr>
      <w:r w:rsidRPr="00FC2839">
        <w:t>Introduction</w:t>
      </w:r>
    </w:p>
    <w:p w:rsidR="00692A94" w:rsidRPr="00FC2839" w:rsidRDefault="00692A94" w:rsidP="00AE66E1">
      <w:pPr>
        <w:pStyle w:val="BodyCopy"/>
        <w:rPr>
          <w:noProof w:val="0"/>
        </w:rPr>
      </w:pPr>
      <w:r w:rsidRPr="00FC2839">
        <w:rPr>
          <w:noProof w:val="0"/>
        </w:rPr>
        <w:t>Naturally the planning, design and implementation of computer systems is a complex initiative.</w:t>
      </w:r>
    </w:p>
    <w:p w:rsidR="00692A94" w:rsidRPr="00FC2839" w:rsidRDefault="00692A94" w:rsidP="00AE66E1">
      <w:pPr>
        <w:pStyle w:val="BodyCopy"/>
        <w:rPr>
          <w:noProof w:val="0"/>
        </w:rPr>
      </w:pPr>
      <w:r w:rsidRPr="00FC2839">
        <w:rPr>
          <w:noProof w:val="0"/>
        </w:rPr>
        <w:t>No one manager will have the necessary skills and knowledge to under</w:t>
      </w:r>
      <w:r w:rsidR="000D0984" w:rsidRPr="00FC2839">
        <w:rPr>
          <w:noProof w:val="0"/>
        </w:rPr>
        <w:t>take this exercise alone.</w:t>
      </w:r>
    </w:p>
    <w:p w:rsidR="00692A94" w:rsidRPr="00FC2839" w:rsidRDefault="00692A94" w:rsidP="00AE66E1">
      <w:pPr>
        <w:pStyle w:val="BodyCopy"/>
        <w:rPr>
          <w:noProof w:val="0"/>
        </w:rPr>
      </w:pPr>
      <w:r w:rsidRPr="00FC2839">
        <w:rPr>
          <w:noProof w:val="0"/>
        </w:rPr>
        <w:t>They will require the assistance of various specialists for a variety of reasons.</w:t>
      </w:r>
    </w:p>
    <w:p w:rsidR="00692A94" w:rsidRPr="00FC2839" w:rsidRDefault="00692A94" w:rsidP="00AE66E1">
      <w:pPr>
        <w:pStyle w:val="BodyCopy"/>
        <w:rPr>
          <w:noProof w:val="0"/>
        </w:rPr>
      </w:pPr>
      <w:r w:rsidRPr="00FC2839">
        <w:rPr>
          <w:noProof w:val="0"/>
        </w:rPr>
        <w:t>In this section we will explore the different types of general assistance and specialist IT services that may be called upon to help make the selection process easier but also to enable a smooth implementation of assets purchased.</w:t>
      </w:r>
    </w:p>
    <w:p w:rsidR="00CB1E2A" w:rsidRPr="00FC2839" w:rsidRDefault="00692A94" w:rsidP="0069056C">
      <w:pPr>
        <w:pStyle w:val="Heading3"/>
      </w:pPr>
      <w:r w:rsidRPr="00FC2839">
        <w:t>Types of general assistance</w:t>
      </w:r>
    </w:p>
    <w:p w:rsidR="00CB1E2A" w:rsidRPr="00FC2839" w:rsidRDefault="00692A94" w:rsidP="00AE66E1">
      <w:pPr>
        <w:pStyle w:val="BodyCopy"/>
        <w:rPr>
          <w:noProof w:val="0"/>
        </w:rPr>
      </w:pPr>
      <w:r w:rsidRPr="00FC2839">
        <w:rPr>
          <w:noProof w:val="0"/>
        </w:rPr>
        <w:t>The following are types of general assistance that can be called upon when making the decision regarding computer assets.</w:t>
      </w:r>
    </w:p>
    <w:p w:rsidR="00692A94" w:rsidRPr="00FC2839" w:rsidRDefault="00692A94" w:rsidP="00AE66E1">
      <w:pPr>
        <w:pStyle w:val="BodyCopy"/>
        <w:rPr>
          <w:noProof w:val="0"/>
        </w:rPr>
      </w:pPr>
      <w:r w:rsidRPr="00FC2839">
        <w:rPr>
          <w:noProof w:val="0"/>
        </w:rPr>
        <w:t>These can include, but not limited to:</w:t>
      </w:r>
    </w:p>
    <w:p w:rsidR="00CB1E2A" w:rsidRPr="00FC2839" w:rsidRDefault="00CB1E2A" w:rsidP="00557D48">
      <w:pPr>
        <w:pStyle w:val="Bullet1"/>
      </w:pPr>
      <w:r w:rsidRPr="00FC2839">
        <w:t>Your accountant</w:t>
      </w:r>
    </w:p>
    <w:p w:rsidR="00CB1E2A" w:rsidRPr="00FC2839" w:rsidRDefault="00CB1E2A" w:rsidP="00557D48">
      <w:pPr>
        <w:pStyle w:val="Bullet1"/>
      </w:pPr>
      <w:r w:rsidRPr="00FC2839">
        <w:t>Your auditor</w:t>
      </w:r>
    </w:p>
    <w:p w:rsidR="00692A94" w:rsidRPr="00FC2839" w:rsidRDefault="00692A94" w:rsidP="00557D48">
      <w:pPr>
        <w:pStyle w:val="Bullet1"/>
      </w:pPr>
      <w:r w:rsidRPr="00FC2839">
        <w:rPr>
          <w:noProof/>
          <w:lang w:val="en-US"/>
        </w:rPr>
        <w:drawing>
          <wp:anchor distT="0" distB="0" distL="114300" distR="114300" simplePos="0" relativeHeight="251806720" behindDoc="0" locked="0" layoutInCell="1" allowOverlap="1" wp14:anchorId="750BA1EA" wp14:editId="5A4F7662">
            <wp:simplePos x="0" y="0"/>
            <wp:positionH relativeFrom="column">
              <wp:posOffset>3405505</wp:posOffset>
            </wp:positionH>
            <wp:positionV relativeFrom="paragraph">
              <wp:posOffset>37465</wp:posOffset>
            </wp:positionV>
            <wp:extent cx="1931670" cy="1285875"/>
            <wp:effectExtent l="19050" t="0" r="0" b="0"/>
            <wp:wrapSquare wrapText="bothSides"/>
            <wp:docPr id="201" name="Picture 199" descr="shutterstock_1012145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1214511.jpg"/>
                    <pic:cNvPicPr/>
                  </pic:nvPicPr>
                  <pic:blipFill>
                    <a:blip r:embed="rId125" cstate="print"/>
                    <a:stretch>
                      <a:fillRect/>
                    </a:stretch>
                  </pic:blipFill>
                  <pic:spPr>
                    <a:xfrm>
                      <a:off x="0" y="0"/>
                      <a:ext cx="1931670" cy="1285875"/>
                    </a:xfrm>
                    <a:prstGeom prst="rect">
                      <a:avLst/>
                    </a:prstGeom>
                  </pic:spPr>
                </pic:pic>
              </a:graphicData>
            </a:graphic>
          </wp:anchor>
        </w:drawing>
      </w:r>
      <w:r w:rsidRPr="00FC2839">
        <w:t>Owners of the business</w:t>
      </w:r>
    </w:p>
    <w:p w:rsidR="00692A94" w:rsidRPr="00FC2839" w:rsidRDefault="00692A94" w:rsidP="00557D48">
      <w:pPr>
        <w:pStyle w:val="Bullet1"/>
      </w:pPr>
      <w:r w:rsidRPr="00FC2839">
        <w:t xml:space="preserve">Managers </w:t>
      </w:r>
    </w:p>
    <w:p w:rsidR="00692A94" w:rsidRPr="00FC2839" w:rsidRDefault="00692A94" w:rsidP="00557D48">
      <w:pPr>
        <w:pStyle w:val="Bullet1"/>
      </w:pPr>
      <w:r w:rsidRPr="00FC2839">
        <w:t xml:space="preserve">Supervisors </w:t>
      </w:r>
    </w:p>
    <w:p w:rsidR="00692A94" w:rsidRPr="00FC2839" w:rsidRDefault="00692A94" w:rsidP="00557D48">
      <w:pPr>
        <w:pStyle w:val="Bullet1"/>
      </w:pPr>
      <w:r w:rsidRPr="00FC2839">
        <w:t xml:space="preserve">Staff, teams and workgroups </w:t>
      </w:r>
    </w:p>
    <w:p w:rsidR="00692A94" w:rsidRPr="00FC2839" w:rsidRDefault="00692A94" w:rsidP="00557D48">
      <w:pPr>
        <w:pStyle w:val="Bullet1"/>
      </w:pPr>
      <w:r w:rsidRPr="00FC2839">
        <w:t xml:space="preserve">Customers </w:t>
      </w:r>
    </w:p>
    <w:p w:rsidR="00692A94" w:rsidRPr="00FC2839" w:rsidRDefault="00692A94" w:rsidP="00557D48">
      <w:pPr>
        <w:pStyle w:val="Bullet1"/>
      </w:pPr>
      <w:r w:rsidRPr="00FC2839">
        <w:t xml:space="preserve">Suppliers </w:t>
      </w:r>
    </w:p>
    <w:p w:rsidR="00CB1E2A" w:rsidRPr="00FC2839" w:rsidRDefault="00692A94" w:rsidP="003D1169">
      <w:pPr>
        <w:pStyle w:val="Bullet1"/>
        <w:spacing w:after="240"/>
      </w:pPr>
      <w:r w:rsidRPr="00FC2839">
        <w:t>IT consultants</w:t>
      </w:r>
      <w:r w:rsidR="00930134" w:rsidRPr="00FC2839">
        <w:t>.</w:t>
      </w:r>
    </w:p>
    <w:p w:rsidR="00692A94" w:rsidRPr="00FC2839" w:rsidRDefault="00692A94" w:rsidP="003D1169">
      <w:pPr>
        <w:pStyle w:val="Heading3"/>
        <w:spacing w:before="120" w:after="120"/>
      </w:pPr>
      <w:r w:rsidRPr="00FC2839">
        <w:t>IT specialist services</w:t>
      </w:r>
    </w:p>
    <w:p w:rsidR="00692A94" w:rsidRPr="00FC2839" w:rsidRDefault="00692A94" w:rsidP="00AE66E1">
      <w:pPr>
        <w:pStyle w:val="BodyCopy"/>
        <w:rPr>
          <w:noProof w:val="0"/>
        </w:rPr>
      </w:pPr>
      <w:r w:rsidRPr="00FC2839">
        <w:rPr>
          <w:noProof w:val="0"/>
        </w:rPr>
        <w:t>Besides the general types of assistance mentioned, there are specialist services that can be provided to help with any aspect of computer system operations.</w:t>
      </w:r>
    </w:p>
    <w:p w:rsidR="00692A94" w:rsidRPr="00FC2839" w:rsidRDefault="00692A94" w:rsidP="00AE66E1">
      <w:pPr>
        <w:pStyle w:val="BodyCopy"/>
        <w:rPr>
          <w:noProof w:val="0"/>
        </w:rPr>
      </w:pPr>
      <w:r w:rsidRPr="00FC2839">
        <w:rPr>
          <w:noProof w:val="0"/>
        </w:rPr>
        <w:t>Following are a number of examples of specialist services that may be available.</w:t>
      </w:r>
    </w:p>
    <w:p w:rsidR="00692A94" w:rsidRPr="00FC2839" w:rsidRDefault="003D1169" w:rsidP="003D1169">
      <w:pPr>
        <w:pStyle w:val="BodyCopyBold"/>
        <w:rPr>
          <w:noProof w:val="0"/>
        </w:rPr>
      </w:pPr>
      <w:r w:rsidRPr="00FC2839">
        <w:rPr>
          <w:lang w:val="en-US" w:eastAsia="en-US"/>
        </w:rPr>
        <w:drawing>
          <wp:anchor distT="0" distB="0" distL="114300" distR="114300" simplePos="0" relativeHeight="251945984" behindDoc="0" locked="0" layoutInCell="1" allowOverlap="1" wp14:anchorId="357D687E" wp14:editId="271E69EA">
            <wp:simplePos x="0" y="0"/>
            <wp:positionH relativeFrom="column">
              <wp:posOffset>4358640</wp:posOffset>
            </wp:positionH>
            <wp:positionV relativeFrom="paragraph">
              <wp:posOffset>86360</wp:posOffset>
            </wp:positionV>
            <wp:extent cx="1359535" cy="1073785"/>
            <wp:effectExtent l="19050" t="0" r="0" b="0"/>
            <wp:wrapSquare wrapText="bothSides"/>
            <wp:docPr id="202" name="Picture 198" descr="comp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10.png"/>
                    <pic:cNvPicPr/>
                  </pic:nvPicPr>
                  <pic:blipFill>
                    <a:blip r:embed="rId80" cstate="print"/>
                    <a:stretch>
                      <a:fillRect/>
                    </a:stretch>
                  </pic:blipFill>
                  <pic:spPr>
                    <a:xfrm>
                      <a:off x="0" y="0"/>
                      <a:ext cx="1359535" cy="1073785"/>
                    </a:xfrm>
                    <a:prstGeom prst="rect">
                      <a:avLst/>
                    </a:prstGeom>
                  </pic:spPr>
                </pic:pic>
              </a:graphicData>
            </a:graphic>
          </wp:anchor>
        </w:drawing>
      </w:r>
      <w:r w:rsidR="00692A94" w:rsidRPr="00FC2839">
        <w:rPr>
          <w:noProof w:val="0"/>
        </w:rPr>
        <w:t>Network design and installation</w:t>
      </w:r>
    </w:p>
    <w:p w:rsidR="00692A94" w:rsidRPr="00FC2839" w:rsidRDefault="00692A94" w:rsidP="00AE66E1">
      <w:pPr>
        <w:pStyle w:val="BodyCopy"/>
        <w:rPr>
          <w:noProof w:val="0"/>
        </w:rPr>
      </w:pPr>
      <w:r w:rsidRPr="00FC2839">
        <w:rPr>
          <w:noProof w:val="0"/>
        </w:rPr>
        <w:t>These servic</w:t>
      </w:r>
      <w:r w:rsidR="003D1169" w:rsidRPr="00FC2839">
        <w:rPr>
          <w:noProof w:val="0"/>
        </w:rPr>
        <w:t>es include, but not limited to:</w:t>
      </w:r>
    </w:p>
    <w:p w:rsidR="00692A94" w:rsidRPr="00FC2839" w:rsidRDefault="00692A94" w:rsidP="00557D48">
      <w:pPr>
        <w:pStyle w:val="Bullet1"/>
      </w:pPr>
      <w:r w:rsidRPr="00FC2839">
        <w:t xml:space="preserve">Initial strategic planning </w:t>
      </w:r>
    </w:p>
    <w:p w:rsidR="00692A94" w:rsidRPr="00FC2839" w:rsidRDefault="00692A94" w:rsidP="00557D48">
      <w:pPr>
        <w:pStyle w:val="Bullet1"/>
      </w:pPr>
      <w:r w:rsidRPr="00FC2839">
        <w:t xml:space="preserve">Applications development </w:t>
      </w:r>
    </w:p>
    <w:p w:rsidR="00692A94" w:rsidRPr="00FC2839" w:rsidRDefault="00692A94" w:rsidP="00557D48">
      <w:pPr>
        <w:pStyle w:val="Bullet1"/>
      </w:pPr>
      <w:r w:rsidRPr="00FC2839">
        <w:t xml:space="preserve">Systems integration </w:t>
      </w:r>
    </w:p>
    <w:p w:rsidR="00692A94" w:rsidRPr="00FC2839" w:rsidRDefault="00692A94" w:rsidP="00557D48">
      <w:pPr>
        <w:pStyle w:val="Bullet1"/>
      </w:pPr>
      <w:r w:rsidRPr="00FC2839">
        <w:t>Expand their existing computer systems to integrated, cross-network, multi-database and accounting systems</w:t>
      </w:r>
    </w:p>
    <w:p w:rsidR="00692A94" w:rsidRPr="00FC2839" w:rsidRDefault="00692A94" w:rsidP="00557D48">
      <w:pPr>
        <w:pStyle w:val="Bullet1"/>
      </w:pPr>
      <w:r w:rsidRPr="00FC2839">
        <w:t xml:space="preserve">Design and install all sizes of networks </w:t>
      </w:r>
    </w:p>
    <w:p w:rsidR="00692A94" w:rsidRPr="00FC2839" w:rsidRDefault="00692A94" w:rsidP="00557D48">
      <w:pPr>
        <w:pStyle w:val="Bullet1"/>
        <w:rPr>
          <w:rFonts w:eastAsia="Times New Roman" w:cs="Helvetica35Thin"/>
        </w:rPr>
      </w:pPr>
      <w:r w:rsidRPr="00FC2839">
        <w:lastRenderedPageBreak/>
        <w:t>Ensure connectivity with</w:t>
      </w:r>
      <w:r w:rsidR="003D1169" w:rsidRPr="00FC2839">
        <w:t xml:space="preserve"> virtually all types of systems</w:t>
      </w:r>
    </w:p>
    <w:p w:rsidR="00692A94" w:rsidRPr="00FC2839" w:rsidRDefault="00692A94" w:rsidP="00557D48">
      <w:pPr>
        <w:pStyle w:val="Bullet1"/>
        <w:rPr>
          <w:rFonts w:eastAsia="Times New Roman" w:cs="Helvetica35Thin"/>
        </w:rPr>
      </w:pPr>
      <w:r w:rsidRPr="00FC2839">
        <w:t>Make recommendations on all aspects of computing, both pre and post installation, covering such topics as cabling, type of hardware, bespoke software, operating systems, security, communications, di</w:t>
      </w:r>
      <w:r w:rsidR="003D1169" w:rsidRPr="00FC2839">
        <w:t>saster recovery and scalability</w:t>
      </w:r>
    </w:p>
    <w:p w:rsidR="00692A94" w:rsidRPr="00FC2839" w:rsidRDefault="00692A94" w:rsidP="00557D48">
      <w:pPr>
        <w:pStyle w:val="Bullet1"/>
        <w:rPr>
          <w:rFonts w:eastAsia="Times New Roman" w:cs="Helvetica35Thin"/>
        </w:rPr>
      </w:pPr>
      <w:r w:rsidRPr="00FC2839">
        <w:t xml:space="preserve">IT </w:t>
      </w:r>
      <w:r w:rsidR="00FC2839" w:rsidRPr="00FC2839">
        <w:t>upgrades</w:t>
      </w:r>
      <w:r w:rsidR="003D1169" w:rsidRPr="00FC2839">
        <w:t>, installation or migration.</w:t>
      </w:r>
    </w:p>
    <w:p w:rsidR="00692A94" w:rsidRPr="00FC2839" w:rsidRDefault="00692A94" w:rsidP="003D1169">
      <w:pPr>
        <w:pStyle w:val="BodyCopyBold"/>
        <w:rPr>
          <w:noProof w:val="0"/>
        </w:rPr>
      </w:pPr>
      <w:r w:rsidRPr="00FC2839">
        <w:rPr>
          <w:noProof w:val="0"/>
        </w:rPr>
        <w:t>IT Consultancy</w:t>
      </w:r>
    </w:p>
    <w:p w:rsidR="00692A94" w:rsidRPr="00FC2839" w:rsidRDefault="00692A94" w:rsidP="00AE66E1">
      <w:pPr>
        <w:pStyle w:val="BodyCopy"/>
        <w:rPr>
          <w:noProof w:val="0"/>
        </w:rPr>
      </w:pPr>
      <w:r w:rsidRPr="00FC2839">
        <w:rPr>
          <w:noProof w:val="0"/>
        </w:rPr>
        <w:t xml:space="preserve">Support service providers may also provide </w:t>
      </w:r>
      <w:r w:rsidR="007D40D3" w:rsidRPr="00FC2839">
        <w:rPr>
          <w:noProof w:val="0"/>
        </w:rPr>
        <w:t>services to</w:t>
      </w:r>
      <w:r w:rsidRPr="00FC2839">
        <w:rPr>
          <w:noProof w:val="0"/>
        </w:rPr>
        <w:t xml:space="preserve"> help tourism organisations use emerging IT technologies to help support their business endeavours.</w:t>
      </w:r>
    </w:p>
    <w:p w:rsidR="00692A94" w:rsidRPr="00FC2839" w:rsidRDefault="00692A94" w:rsidP="00AE66E1">
      <w:pPr>
        <w:pStyle w:val="BodyCopy"/>
        <w:rPr>
          <w:noProof w:val="0"/>
        </w:rPr>
      </w:pPr>
      <w:r w:rsidRPr="00FC2839">
        <w:rPr>
          <w:noProof w:val="0"/>
        </w:rPr>
        <w:t>These solutions may include, but not limited to:</w:t>
      </w:r>
    </w:p>
    <w:p w:rsidR="00692A94" w:rsidRPr="00FC2839" w:rsidRDefault="003D1169" w:rsidP="00557D48">
      <w:pPr>
        <w:pStyle w:val="Bullet1"/>
      </w:pPr>
      <w:r w:rsidRPr="00FC2839">
        <w:rPr>
          <w:noProof/>
          <w:lang w:val="en-US"/>
        </w:rPr>
        <w:drawing>
          <wp:anchor distT="0" distB="0" distL="114300" distR="114300" simplePos="0" relativeHeight="251944960" behindDoc="0" locked="0" layoutInCell="1" allowOverlap="1" wp14:anchorId="54D1FC11" wp14:editId="16BFEBA6">
            <wp:simplePos x="0" y="0"/>
            <wp:positionH relativeFrom="column">
              <wp:posOffset>4271645</wp:posOffset>
            </wp:positionH>
            <wp:positionV relativeFrom="paragraph">
              <wp:posOffset>27305</wp:posOffset>
            </wp:positionV>
            <wp:extent cx="1200150" cy="1596390"/>
            <wp:effectExtent l="19050" t="0" r="0" b="0"/>
            <wp:wrapSquare wrapText="bothSides"/>
            <wp:docPr id="203" name="Picture 193" descr="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jpg"/>
                    <pic:cNvPicPr/>
                  </pic:nvPicPr>
                  <pic:blipFill>
                    <a:blip r:embed="rId126" cstate="print"/>
                    <a:stretch>
                      <a:fillRect/>
                    </a:stretch>
                  </pic:blipFill>
                  <pic:spPr>
                    <a:xfrm>
                      <a:off x="0" y="0"/>
                      <a:ext cx="1200150" cy="1596390"/>
                    </a:xfrm>
                    <a:prstGeom prst="rect">
                      <a:avLst/>
                    </a:prstGeom>
                  </pic:spPr>
                </pic:pic>
              </a:graphicData>
            </a:graphic>
          </wp:anchor>
        </w:drawing>
      </w:r>
      <w:r w:rsidR="00692A94" w:rsidRPr="00FC2839">
        <w:t xml:space="preserve">Remote, onsite and 24/7 services </w:t>
      </w:r>
    </w:p>
    <w:p w:rsidR="00692A94" w:rsidRPr="00FC2839" w:rsidRDefault="00692A94" w:rsidP="00557D48">
      <w:pPr>
        <w:pStyle w:val="Bullet1"/>
      </w:pPr>
      <w:r w:rsidRPr="00FC2839">
        <w:t>Remote working away from the office with a virtual desktop</w:t>
      </w:r>
    </w:p>
    <w:p w:rsidR="00692A94" w:rsidRPr="00FC2839" w:rsidRDefault="00692A94" w:rsidP="00557D48">
      <w:pPr>
        <w:pStyle w:val="Bullet1"/>
      </w:pPr>
      <w:r w:rsidRPr="00FC2839">
        <w:t>Mobile wo</w:t>
      </w:r>
      <w:r w:rsidR="003D1169" w:rsidRPr="00FC2839">
        <w:t>rking for emails on the move</w:t>
      </w:r>
    </w:p>
    <w:p w:rsidR="00692A94" w:rsidRPr="00FC2839" w:rsidRDefault="00692A94" w:rsidP="00557D48">
      <w:pPr>
        <w:pStyle w:val="Bullet1"/>
      </w:pPr>
      <w:r w:rsidRPr="00FC2839">
        <w:t>Email security, anti-virus, anti-SPAM solution</w:t>
      </w:r>
    </w:p>
    <w:p w:rsidR="00692A94" w:rsidRPr="00FC2839" w:rsidRDefault="003D1169" w:rsidP="00557D48">
      <w:pPr>
        <w:pStyle w:val="Bullet1"/>
      </w:pPr>
      <w:r w:rsidRPr="00FC2839">
        <w:t>Secure offsite backup of data</w:t>
      </w:r>
    </w:p>
    <w:p w:rsidR="00692A94" w:rsidRPr="00FC2839" w:rsidRDefault="00692A94" w:rsidP="00557D48">
      <w:pPr>
        <w:pStyle w:val="Bullet1"/>
      </w:pPr>
      <w:r w:rsidRPr="00FC2839">
        <w:t>Bespoke Software Application Development</w:t>
      </w:r>
    </w:p>
    <w:p w:rsidR="00692A94" w:rsidRPr="00FC2839" w:rsidRDefault="003D1169" w:rsidP="00557D48">
      <w:pPr>
        <w:pStyle w:val="Bullet1"/>
      </w:pPr>
      <w:r w:rsidRPr="00FC2839">
        <w:t xml:space="preserve">Website and </w:t>
      </w:r>
      <w:r w:rsidR="007D40D3" w:rsidRPr="00FC2839">
        <w:t>e-Business</w:t>
      </w:r>
      <w:r w:rsidRPr="00FC2839">
        <w:t xml:space="preserve"> design.</w:t>
      </w:r>
    </w:p>
    <w:p w:rsidR="00692A94" w:rsidRPr="00FC2839" w:rsidRDefault="00692A94" w:rsidP="003D1169">
      <w:pPr>
        <w:pStyle w:val="BodyCopyBold"/>
        <w:rPr>
          <w:noProof w:val="0"/>
        </w:rPr>
      </w:pPr>
      <w:r w:rsidRPr="00FC2839">
        <w:rPr>
          <w:noProof w:val="0"/>
        </w:rPr>
        <w:t>Software Application Development</w:t>
      </w:r>
    </w:p>
    <w:p w:rsidR="00692A94" w:rsidRPr="00FC2839" w:rsidRDefault="00692A94" w:rsidP="00AE66E1">
      <w:pPr>
        <w:pStyle w:val="BodyCopy"/>
        <w:rPr>
          <w:noProof w:val="0"/>
        </w:rPr>
      </w:pPr>
      <w:r w:rsidRPr="00FC2839">
        <w:rPr>
          <w:noProof w:val="0"/>
        </w:rPr>
        <w:t xml:space="preserve">Support specialists may also undertake application </w:t>
      </w:r>
      <w:r w:rsidR="007D40D3" w:rsidRPr="00FC2839">
        <w:rPr>
          <w:noProof w:val="0"/>
        </w:rPr>
        <w:t>design;</w:t>
      </w:r>
      <w:r w:rsidRPr="00FC2839">
        <w:rPr>
          <w:noProof w:val="0"/>
        </w:rPr>
        <w:t xml:space="preserve"> development and integration services create custom business computer system applications.</w:t>
      </w:r>
    </w:p>
    <w:p w:rsidR="00692A94" w:rsidRPr="00FC2839" w:rsidRDefault="00692A94" w:rsidP="00AE66E1">
      <w:pPr>
        <w:pStyle w:val="BodyCopy"/>
        <w:rPr>
          <w:noProof w:val="0"/>
        </w:rPr>
      </w:pPr>
      <w:r w:rsidRPr="00FC2839">
        <w:rPr>
          <w:noProof w:val="0"/>
        </w:rPr>
        <w:t xml:space="preserve">The services may vary from initial requirements definition, to architecture design, application selection and integration, and development and deployment. </w:t>
      </w:r>
    </w:p>
    <w:p w:rsidR="00692A94" w:rsidRPr="00FC2839" w:rsidRDefault="00692A94" w:rsidP="00AE66E1">
      <w:pPr>
        <w:pStyle w:val="BodyCopy"/>
        <w:rPr>
          <w:noProof w:val="0"/>
        </w:rPr>
      </w:pPr>
      <w:r w:rsidRPr="00FC2839">
        <w:rPr>
          <w:noProof w:val="0"/>
        </w:rPr>
        <w:t>Services may include:</w:t>
      </w:r>
    </w:p>
    <w:p w:rsidR="00692A94" w:rsidRPr="00FC2839" w:rsidRDefault="00692A94" w:rsidP="00557D48">
      <w:pPr>
        <w:pStyle w:val="Bullet1"/>
      </w:pPr>
      <w:r w:rsidRPr="00FC2839">
        <w:t>Customisation and integration of third-party software</w:t>
      </w:r>
    </w:p>
    <w:p w:rsidR="00692A94" w:rsidRPr="00FC2839" w:rsidRDefault="00692A94" w:rsidP="00557D48">
      <w:pPr>
        <w:pStyle w:val="Bullet1"/>
      </w:pPr>
      <w:r w:rsidRPr="00FC2839">
        <w:t>Design and development of content management systems for corporate intranets and extranets</w:t>
      </w:r>
    </w:p>
    <w:p w:rsidR="00692A94" w:rsidRPr="00FC2839" w:rsidRDefault="00692A94" w:rsidP="00557D48">
      <w:pPr>
        <w:pStyle w:val="Bullet1"/>
      </w:pPr>
      <w:r w:rsidRPr="00FC2839">
        <w:t>Internationalisation and localisation of Web applications</w:t>
      </w:r>
      <w:r w:rsidR="003D1169" w:rsidRPr="00FC2839">
        <w:t>.</w:t>
      </w:r>
    </w:p>
    <w:p w:rsidR="003D1169" w:rsidRPr="00FC2839" w:rsidRDefault="003D1169">
      <w:pPr>
        <w:rPr>
          <w:rFonts w:ascii="Helvetica" w:hAnsi="Helvetica" w:cs="Chevin-DemiBold"/>
          <w:b/>
          <w:bCs/>
          <w:i/>
          <w:sz w:val="32"/>
          <w:szCs w:val="32"/>
        </w:rPr>
      </w:pPr>
      <w:r w:rsidRPr="00FC2839">
        <w:rPr>
          <w:rFonts w:ascii="Helvetica" w:hAnsi="Helvetica" w:cs="Chevin-DemiBold"/>
          <w:b/>
          <w:bCs/>
          <w:i/>
          <w:sz w:val="32"/>
          <w:szCs w:val="32"/>
        </w:rPr>
        <w:br w:type="page"/>
      </w:r>
    </w:p>
    <w:p w:rsidR="00692A94" w:rsidRPr="00FC2839" w:rsidRDefault="00692A94" w:rsidP="00692A94">
      <w:pPr>
        <w:autoSpaceDE w:val="0"/>
        <w:autoSpaceDN w:val="0"/>
        <w:adjustRightInd w:val="0"/>
        <w:spacing w:before="80" w:after="120" w:line="240" w:lineRule="auto"/>
        <w:rPr>
          <w:rFonts w:ascii="Helvetica" w:hAnsi="Helvetica" w:cs="Chevin-DemiBold"/>
          <w:b/>
          <w:bCs/>
          <w:i/>
          <w:sz w:val="32"/>
          <w:szCs w:val="32"/>
        </w:rPr>
      </w:pPr>
      <w:r w:rsidRPr="00FC2839">
        <w:rPr>
          <w:rFonts w:ascii="Helvetica" w:hAnsi="Helvetica" w:cs="Chevin-DemiBold"/>
          <w:b/>
          <w:bCs/>
          <w:i/>
          <w:noProof/>
          <w:sz w:val="32"/>
          <w:szCs w:val="32"/>
          <w:lang w:val="en-US" w:eastAsia="en-US"/>
        </w:rPr>
        <w:lastRenderedPageBreak/>
        <w:drawing>
          <wp:anchor distT="0" distB="0" distL="114300" distR="114300" simplePos="0" relativeHeight="251943936" behindDoc="0" locked="0" layoutInCell="1" allowOverlap="1" wp14:anchorId="5BC0001E" wp14:editId="6FD15D4E">
            <wp:simplePos x="0" y="0"/>
            <wp:positionH relativeFrom="column">
              <wp:posOffset>-95250</wp:posOffset>
            </wp:positionH>
            <wp:positionV relativeFrom="paragraph">
              <wp:posOffset>171450</wp:posOffset>
            </wp:positionV>
            <wp:extent cx="647700" cy="628650"/>
            <wp:effectExtent l="19050" t="0" r="0" b="0"/>
            <wp:wrapSquare wrapText="bothSides"/>
            <wp:docPr id="205"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692A94" w:rsidRPr="00FC2839" w:rsidRDefault="00692A94" w:rsidP="00692A94">
      <w:pPr>
        <w:autoSpaceDE w:val="0"/>
        <w:autoSpaceDN w:val="0"/>
        <w:adjustRightInd w:val="0"/>
        <w:spacing w:before="80" w:after="120" w:line="240" w:lineRule="auto"/>
        <w:rPr>
          <w:rFonts w:ascii="Helvetica" w:hAnsi="Helvetica" w:cs="Chevin-DemiBold"/>
          <w:b/>
          <w:i/>
          <w:sz w:val="32"/>
          <w:szCs w:val="32"/>
        </w:rPr>
      </w:pPr>
      <w:r w:rsidRPr="00FC2839">
        <w:rPr>
          <w:rFonts w:ascii="Helvetica" w:hAnsi="Helvetica" w:cs="Chevin-DemiBold"/>
          <w:b/>
          <w:bCs/>
          <w:i/>
          <w:sz w:val="32"/>
          <w:szCs w:val="32"/>
        </w:rPr>
        <w:t xml:space="preserve">Activity 14 - Identify </w:t>
      </w:r>
      <w:r w:rsidR="00705A5F" w:rsidRPr="00FC2839">
        <w:rPr>
          <w:rFonts w:ascii="Helvetica" w:hAnsi="Helvetica" w:cs="Chevin-DemiBold"/>
          <w:b/>
          <w:bCs/>
          <w:i/>
          <w:sz w:val="32"/>
          <w:szCs w:val="32"/>
        </w:rPr>
        <w:t xml:space="preserve">general assistance </w:t>
      </w:r>
      <w:r w:rsidRPr="00FC2839">
        <w:rPr>
          <w:rFonts w:ascii="Helvetica" w:eastAsia="Times New Roman" w:hAnsi="Helvetica" w:cs="HelveticaNeueLTStd-Cn"/>
          <w:b/>
          <w:i/>
          <w:sz w:val="32"/>
          <w:szCs w:val="32"/>
        </w:rPr>
        <w:t>and specialised IT services</w:t>
      </w:r>
    </w:p>
    <w:p w:rsidR="00692A94" w:rsidRPr="00FC2839" w:rsidRDefault="00692A94" w:rsidP="00692A94">
      <w:pPr>
        <w:autoSpaceDE w:val="0"/>
        <w:autoSpaceDN w:val="0"/>
        <w:adjustRightInd w:val="0"/>
        <w:snapToGrid w:val="0"/>
        <w:spacing w:after="0" w:line="240" w:lineRule="auto"/>
        <w:rPr>
          <w:rFonts w:ascii="Helvetica" w:eastAsia="Times New Roman" w:hAnsi="Helvetica" w:cs="HelveticaNeueLTStd-Lt"/>
          <w:color w:val="000000"/>
          <w:szCs w:val="24"/>
        </w:rPr>
      </w:pPr>
    </w:p>
    <w:p w:rsidR="00692A94" w:rsidRPr="00FC2839" w:rsidRDefault="00692A94" w:rsidP="00AE66E1">
      <w:pPr>
        <w:pStyle w:val="BodyCopy"/>
        <w:rPr>
          <w:noProof w:val="0"/>
        </w:rPr>
      </w:pPr>
      <w:r w:rsidRPr="00FC2839">
        <w:rPr>
          <w:noProof w:val="0"/>
        </w:rPr>
        <w:t xml:space="preserve">You are required to undertake research into possible </w:t>
      </w:r>
      <w:r w:rsidR="00705A5F" w:rsidRPr="00FC2839">
        <w:rPr>
          <w:noProof w:val="0"/>
        </w:rPr>
        <w:t>general assistance</w:t>
      </w:r>
      <w:r w:rsidRPr="00FC2839">
        <w:rPr>
          <w:noProof w:val="0"/>
        </w:rPr>
        <w:t xml:space="preserve"> and specialist services available in your region.</w:t>
      </w:r>
    </w:p>
    <w:p w:rsidR="00692A94" w:rsidRPr="00FC2839" w:rsidRDefault="00692A94" w:rsidP="00692A94">
      <w:pPr>
        <w:autoSpaceDE w:val="0"/>
        <w:autoSpaceDN w:val="0"/>
        <w:adjustRightInd w:val="0"/>
        <w:snapToGrid w:val="0"/>
        <w:spacing w:after="0" w:line="240" w:lineRule="auto"/>
        <w:rPr>
          <w:rFonts w:ascii="Helvetica" w:eastAsia="Times New Roman" w:hAnsi="Helvetica" w:cs="HelveticaNeueLTStd-Lt"/>
          <w:color w:val="000000"/>
          <w:szCs w:val="24"/>
        </w:rPr>
      </w:pPr>
    </w:p>
    <w:p w:rsidR="00692A94" w:rsidRPr="00FC2839" w:rsidRDefault="00692A94" w:rsidP="00692A94">
      <w:pPr>
        <w:autoSpaceDE w:val="0"/>
        <w:autoSpaceDN w:val="0"/>
        <w:adjustRightInd w:val="0"/>
        <w:snapToGrid w:val="0"/>
        <w:spacing w:after="0" w:line="240" w:lineRule="auto"/>
        <w:rPr>
          <w:rFonts w:ascii="Helvetica" w:eastAsia="Times New Roman" w:hAnsi="Helvetica" w:cs="HelveticaNeueLTStd-Lt"/>
          <w:color w:val="000000"/>
          <w:szCs w:val="24"/>
        </w:rPr>
      </w:pPr>
    </w:p>
    <w:tbl>
      <w:tblPr>
        <w:tblStyle w:val="TableGrid"/>
        <w:tblW w:w="0" w:type="auto"/>
        <w:tblLook w:val="04A0" w:firstRow="1" w:lastRow="0" w:firstColumn="1" w:lastColumn="0" w:noHBand="0" w:noVBand="1"/>
      </w:tblPr>
      <w:tblGrid>
        <w:gridCol w:w="2976"/>
        <w:gridCol w:w="3702"/>
        <w:gridCol w:w="2564"/>
      </w:tblGrid>
      <w:tr w:rsidR="00692A94" w:rsidRPr="00FC2839" w:rsidTr="003D1169">
        <w:tc>
          <w:tcPr>
            <w:tcW w:w="2976" w:type="dxa"/>
            <w:shd w:val="clear" w:color="auto" w:fill="F2F2F2" w:themeFill="background1" w:themeFillShade="F2"/>
            <w:vAlign w:val="center"/>
          </w:tcPr>
          <w:p w:rsidR="00692A94" w:rsidRPr="00FC2839" w:rsidRDefault="00692A94" w:rsidP="003D1169">
            <w:pPr>
              <w:pStyle w:val="TableTextBold"/>
              <w:jc w:val="center"/>
              <w:rPr>
                <w:noProof w:val="0"/>
              </w:rPr>
            </w:pPr>
            <w:r w:rsidRPr="00FC2839">
              <w:rPr>
                <w:noProof w:val="0"/>
              </w:rPr>
              <w:t>Name of supplier/company</w:t>
            </w:r>
          </w:p>
        </w:tc>
        <w:tc>
          <w:tcPr>
            <w:tcW w:w="3702" w:type="dxa"/>
            <w:shd w:val="clear" w:color="auto" w:fill="F2F2F2" w:themeFill="background1" w:themeFillShade="F2"/>
            <w:vAlign w:val="center"/>
          </w:tcPr>
          <w:p w:rsidR="00692A94" w:rsidRPr="00FC2839" w:rsidRDefault="00692A94" w:rsidP="003D1169">
            <w:pPr>
              <w:pStyle w:val="TableTextBold"/>
              <w:jc w:val="center"/>
              <w:rPr>
                <w:noProof w:val="0"/>
              </w:rPr>
            </w:pPr>
            <w:r w:rsidRPr="00FC2839">
              <w:rPr>
                <w:noProof w:val="0"/>
              </w:rPr>
              <w:t xml:space="preserve">Types of </w:t>
            </w:r>
            <w:r w:rsidR="00705A5F" w:rsidRPr="00FC2839">
              <w:rPr>
                <w:noProof w:val="0"/>
              </w:rPr>
              <w:t>general assistance or</w:t>
            </w:r>
            <w:r w:rsidRPr="00FC2839">
              <w:rPr>
                <w:noProof w:val="0"/>
              </w:rPr>
              <w:t xml:space="preserve"> specialist services provided</w:t>
            </w:r>
          </w:p>
        </w:tc>
        <w:tc>
          <w:tcPr>
            <w:tcW w:w="2564" w:type="dxa"/>
            <w:shd w:val="clear" w:color="auto" w:fill="F2F2F2" w:themeFill="background1" w:themeFillShade="F2"/>
            <w:vAlign w:val="center"/>
          </w:tcPr>
          <w:p w:rsidR="00692A94" w:rsidRPr="00FC2839" w:rsidRDefault="00692A94" w:rsidP="003D1169">
            <w:pPr>
              <w:pStyle w:val="TableTextBold"/>
              <w:jc w:val="center"/>
              <w:rPr>
                <w:noProof w:val="0"/>
              </w:rPr>
            </w:pPr>
            <w:r w:rsidRPr="00FC2839">
              <w:rPr>
                <w:noProof w:val="0"/>
              </w:rPr>
              <w:t>Costing structure</w:t>
            </w:r>
          </w:p>
        </w:tc>
      </w:tr>
      <w:tr w:rsidR="00692A94" w:rsidRPr="00FC2839" w:rsidTr="003F18CD">
        <w:tc>
          <w:tcPr>
            <w:tcW w:w="2976" w:type="dxa"/>
          </w:tcPr>
          <w:p w:rsidR="00692A94" w:rsidRPr="00FC2839" w:rsidRDefault="00692A94" w:rsidP="003D1169">
            <w:pPr>
              <w:pStyle w:val="TableText"/>
              <w:rPr>
                <w:noProof w:val="0"/>
              </w:rPr>
            </w:pPr>
          </w:p>
          <w:p w:rsidR="00692A94" w:rsidRPr="00FC2839" w:rsidRDefault="00692A94" w:rsidP="003D1169">
            <w:pPr>
              <w:pStyle w:val="TableText"/>
              <w:rPr>
                <w:noProof w:val="0"/>
              </w:rPr>
            </w:pPr>
          </w:p>
          <w:p w:rsidR="00692A94" w:rsidRPr="00FC2839" w:rsidRDefault="00692A94" w:rsidP="003D1169">
            <w:pPr>
              <w:pStyle w:val="TableText"/>
              <w:rPr>
                <w:noProof w:val="0"/>
              </w:rPr>
            </w:pPr>
          </w:p>
          <w:p w:rsidR="00692A94" w:rsidRPr="00FC2839" w:rsidRDefault="00692A94" w:rsidP="003D1169">
            <w:pPr>
              <w:pStyle w:val="TableText"/>
              <w:rPr>
                <w:noProof w:val="0"/>
              </w:rPr>
            </w:pPr>
          </w:p>
        </w:tc>
        <w:tc>
          <w:tcPr>
            <w:tcW w:w="3702" w:type="dxa"/>
          </w:tcPr>
          <w:p w:rsidR="00692A94" w:rsidRPr="00FC2839" w:rsidRDefault="00692A94" w:rsidP="003D1169">
            <w:pPr>
              <w:pStyle w:val="TableText"/>
              <w:rPr>
                <w:noProof w:val="0"/>
              </w:rPr>
            </w:pPr>
          </w:p>
        </w:tc>
        <w:tc>
          <w:tcPr>
            <w:tcW w:w="2564" w:type="dxa"/>
          </w:tcPr>
          <w:p w:rsidR="00692A94" w:rsidRPr="00FC2839" w:rsidRDefault="00692A94" w:rsidP="003D1169">
            <w:pPr>
              <w:pStyle w:val="TableText"/>
              <w:rPr>
                <w:noProof w:val="0"/>
              </w:rPr>
            </w:pPr>
          </w:p>
        </w:tc>
      </w:tr>
      <w:tr w:rsidR="00692A94" w:rsidRPr="00FC2839" w:rsidTr="003F18CD">
        <w:tc>
          <w:tcPr>
            <w:tcW w:w="2976" w:type="dxa"/>
          </w:tcPr>
          <w:p w:rsidR="00692A94" w:rsidRPr="00FC2839" w:rsidRDefault="00692A94" w:rsidP="003D1169">
            <w:pPr>
              <w:pStyle w:val="TableText"/>
              <w:rPr>
                <w:noProof w:val="0"/>
              </w:rPr>
            </w:pPr>
          </w:p>
          <w:p w:rsidR="00692A94" w:rsidRPr="00FC2839" w:rsidRDefault="00692A94" w:rsidP="003D1169">
            <w:pPr>
              <w:pStyle w:val="TableText"/>
              <w:rPr>
                <w:noProof w:val="0"/>
              </w:rPr>
            </w:pPr>
          </w:p>
          <w:p w:rsidR="00692A94" w:rsidRPr="00FC2839" w:rsidRDefault="00692A94" w:rsidP="003D1169">
            <w:pPr>
              <w:pStyle w:val="TableText"/>
              <w:rPr>
                <w:noProof w:val="0"/>
              </w:rPr>
            </w:pPr>
          </w:p>
          <w:p w:rsidR="00692A94" w:rsidRPr="00FC2839" w:rsidRDefault="00692A94" w:rsidP="003D1169">
            <w:pPr>
              <w:pStyle w:val="TableText"/>
              <w:rPr>
                <w:noProof w:val="0"/>
              </w:rPr>
            </w:pPr>
          </w:p>
        </w:tc>
        <w:tc>
          <w:tcPr>
            <w:tcW w:w="3702" w:type="dxa"/>
          </w:tcPr>
          <w:p w:rsidR="00692A94" w:rsidRPr="00FC2839" w:rsidRDefault="00692A94" w:rsidP="003D1169">
            <w:pPr>
              <w:pStyle w:val="TableText"/>
              <w:rPr>
                <w:noProof w:val="0"/>
              </w:rPr>
            </w:pPr>
          </w:p>
        </w:tc>
        <w:tc>
          <w:tcPr>
            <w:tcW w:w="2564" w:type="dxa"/>
          </w:tcPr>
          <w:p w:rsidR="00692A94" w:rsidRPr="00FC2839" w:rsidRDefault="00692A94" w:rsidP="003D1169">
            <w:pPr>
              <w:pStyle w:val="TableText"/>
              <w:rPr>
                <w:noProof w:val="0"/>
              </w:rPr>
            </w:pPr>
          </w:p>
        </w:tc>
      </w:tr>
      <w:tr w:rsidR="00692A94" w:rsidRPr="00FC2839" w:rsidTr="003F18CD">
        <w:tc>
          <w:tcPr>
            <w:tcW w:w="2976" w:type="dxa"/>
          </w:tcPr>
          <w:p w:rsidR="00692A94" w:rsidRPr="00FC2839" w:rsidRDefault="00692A94" w:rsidP="003D1169">
            <w:pPr>
              <w:pStyle w:val="TableText"/>
              <w:rPr>
                <w:noProof w:val="0"/>
              </w:rPr>
            </w:pPr>
          </w:p>
          <w:p w:rsidR="00692A94" w:rsidRPr="00FC2839" w:rsidRDefault="00692A94" w:rsidP="003D1169">
            <w:pPr>
              <w:pStyle w:val="TableText"/>
              <w:rPr>
                <w:noProof w:val="0"/>
              </w:rPr>
            </w:pPr>
          </w:p>
          <w:p w:rsidR="00692A94" w:rsidRPr="00FC2839" w:rsidRDefault="00692A94" w:rsidP="003D1169">
            <w:pPr>
              <w:pStyle w:val="TableText"/>
              <w:rPr>
                <w:noProof w:val="0"/>
              </w:rPr>
            </w:pPr>
          </w:p>
          <w:p w:rsidR="00692A94" w:rsidRPr="00FC2839" w:rsidRDefault="00692A94" w:rsidP="003D1169">
            <w:pPr>
              <w:pStyle w:val="TableText"/>
              <w:rPr>
                <w:noProof w:val="0"/>
              </w:rPr>
            </w:pPr>
          </w:p>
        </w:tc>
        <w:tc>
          <w:tcPr>
            <w:tcW w:w="3702" w:type="dxa"/>
          </w:tcPr>
          <w:p w:rsidR="00692A94" w:rsidRPr="00FC2839" w:rsidRDefault="00692A94" w:rsidP="003D1169">
            <w:pPr>
              <w:pStyle w:val="TableText"/>
              <w:rPr>
                <w:noProof w:val="0"/>
              </w:rPr>
            </w:pPr>
          </w:p>
        </w:tc>
        <w:tc>
          <w:tcPr>
            <w:tcW w:w="2564" w:type="dxa"/>
          </w:tcPr>
          <w:p w:rsidR="00692A94" w:rsidRPr="00FC2839" w:rsidRDefault="00692A94" w:rsidP="003D1169">
            <w:pPr>
              <w:pStyle w:val="TableText"/>
              <w:rPr>
                <w:noProof w:val="0"/>
              </w:rPr>
            </w:pPr>
          </w:p>
        </w:tc>
      </w:tr>
      <w:tr w:rsidR="00692A94" w:rsidRPr="00FC2839" w:rsidTr="003F18CD">
        <w:tc>
          <w:tcPr>
            <w:tcW w:w="2976" w:type="dxa"/>
          </w:tcPr>
          <w:p w:rsidR="00692A94" w:rsidRPr="00FC2839" w:rsidRDefault="00692A94" w:rsidP="003D1169">
            <w:pPr>
              <w:pStyle w:val="TableText"/>
              <w:rPr>
                <w:noProof w:val="0"/>
              </w:rPr>
            </w:pPr>
          </w:p>
          <w:p w:rsidR="00692A94" w:rsidRPr="00FC2839" w:rsidRDefault="00692A94" w:rsidP="003D1169">
            <w:pPr>
              <w:pStyle w:val="TableText"/>
              <w:rPr>
                <w:noProof w:val="0"/>
              </w:rPr>
            </w:pPr>
          </w:p>
          <w:p w:rsidR="00692A94" w:rsidRPr="00FC2839" w:rsidRDefault="00692A94" w:rsidP="003D1169">
            <w:pPr>
              <w:pStyle w:val="TableText"/>
              <w:rPr>
                <w:noProof w:val="0"/>
              </w:rPr>
            </w:pPr>
          </w:p>
          <w:p w:rsidR="00692A94" w:rsidRPr="00FC2839" w:rsidRDefault="00692A94" w:rsidP="003D1169">
            <w:pPr>
              <w:pStyle w:val="TableText"/>
              <w:rPr>
                <w:noProof w:val="0"/>
              </w:rPr>
            </w:pPr>
          </w:p>
        </w:tc>
        <w:tc>
          <w:tcPr>
            <w:tcW w:w="3702" w:type="dxa"/>
          </w:tcPr>
          <w:p w:rsidR="00692A94" w:rsidRPr="00FC2839" w:rsidRDefault="00692A94" w:rsidP="003D1169">
            <w:pPr>
              <w:pStyle w:val="TableText"/>
              <w:rPr>
                <w:noProof w:val="0"/>
              </w:rPr>
            </w:pPr>
          </w:p>
        </w:tc>
        <w:tc>
          <w:tcPr>
            <w:tcW w:w="2564" w:type="dxa"/>
          </w:tcPr>
          <w:p w:rsidR="00692A94" w:rsidRPr="00FC2839" w:rsidRDefault="00692A94" w:rsidP="003D1169">
            <w:pPr>
              <w:pStyle w:val="TableText"/>
              <w:rPr>
                <w:noProof w:val="0"/>
              </w:rPr>
            </w:pPr>
          </w:p>
        </w:tc>
      </w:tr>
      <w:tr w:rsidR="00692A94" w:rsidRPr="00FC2839" w:rsidTr="003F18CD">
        <w:tc>
          <w:tcPr>
            <w:tcW w:w="2976" w:type="dxa"/>
          </w:tcPr>
          <w:p w:rsidR="00692A94" w:rsidRPr="00FC2839" w:rsidRDefault="00692A94" w:rsidP="003D1169">
            <w:pPr>
              <w:pStyle w:val="TableText"/>
              <w:rPr>
                <w:noProof w:val="0"/>
              </w:rPr>
            </w:pPr>
          </w:p>
          <w:p w:rsidR="00692A94" w:rsidRPr="00FC2839" w:rsidRDefault="00692A94" w:rsidP="003D1169">
            <w:pPr>
              <w:pStyle w:val="TableText"/>
              <w:rPr>
                <w:noProof w:val="0"/>
              </w:rPr>
            </w:pPr>
          </w:p>
          <w:p w:rsidR="00692A94" w:rsidRPr="00FC2839" w:rsidRDefault="00692A94" w:rsidP="003D1169">
            <w:pPr>
              <w:pStyle w:val="TableText"/>
              <w:rPr>
                <w:noProof w:val="0"/>
              </w:rPr>
            </w:pPr>
          </w:p>
          <w:p w:rsidR="00692A94" w:rsidRPr="00FC2839" w:rsidRDefault="00692A94" w:rsidP="003D1169">
            <w:pPr>
              <w:pStyle w:val="TableText"/>
              <w:rPr>
                <w:noProof w:val="0"/>
              </w:rPr>
            </w:pPr>
          </w:p>
        </w:tc>
        <w:tc>
          <w:tcPr>
            <w:tcW w:w="3702" w:type="dxa"/>
          </w:tcPr>
          <w:p w:rsidR="00692A94" w:rsidRPr="00FC2839" w:rsidRDefault="00692A94" w:rsidP="003D1169">
            <w:pPr>
              <w:pStyle w:val="TableText"/>
              <w:rPr>
                <w:noProof w:val="0"/>
              </w:rPr>
            </w:pPr>
          </w:p>
        </w:tc>
        <w:tc>
          <w:tcPr>
            <w:tcW w:w="2564" w:type="dxa"/>
          </w:tcPr>
          <w:p w:rsidR="00692A94" w:rsidRPr="00FC2839" w:rsidRDefault="00692A94" w:rsidP="003D1169">
            <w:pPr>
              <w:pStyle w:val="TableText"/>
              <w:rPr>
                <w:noProof w:val="0"/>
              </w:rPr>
            </w:pPr>
          </w:p>
        </w:tc>
      </w:tr>
      <w:tr w:rsidR="00692A94" w:rsidRPr="00FC2839" w:rsidTr="003F18CD">
        <w:tc>
          <w:tcPr>
            <w:tcW w:w="2976" w:type="dxa"/>
          </w:tcPr>
          <w:p w:rsidR="00692A94" w:rsidRPr="00FC2839" w:rsidRDefault="00692A94" w:rsidP="003D1169">
            <w:pPr>
              <w:pStyle w:val="TableText"/>
              <w:rPr>
                <w:noProof w:val="0"/>
              </w:rPr>
            </w:pPr>
          </w:p>
          <w:p w:rsidR="00692A94" w:rsidRPr="00FC2839" w:rsidRDefault="00692A94" w:rsidP="003D1169">
            <w:pPr>
              <w:pStyle w:val="TableText"/>
              <w:rPr>
                <w:noProof w:val="0"/>
              </w:rPr>
            </w:pPr>
          </w:p>
          <w:p w:rsidR="00692A94" w:rsidRPr="00FC2839" w:rsidRDefault="00692A94" w:rsidP="003D1169">
            <w:pPr>
              <w:pStyle w:val="TableText"/>
              <w:rPr>
                <w:noProof w:val="0"/>
              </w:rPr>
            </w:pPr>
          </w:p>
          <w:p w:rsidR="00692A94" w:rsidRPr="00FC2839" w:rsidRDefault="00692A94" w:rsidP="003D1169">
            <w:pPr>
              <w:pStyle w:val="TableText"/>
              <w:rPr>
                <w:noProof w:val="0"/>
              </w:rPr>
            </w:pPr>
          </w:p>
        </w:tc>
        <w:tc>
          <w:tcPr>
            <w:tcW w:w="3702" w:type="dxa"/>
          </w:tcPr>
          <w:p w:rsidR="00692A94" w:rsidRPr="00FC2839" w:rsidRDefault="00692A94" w:rsidP="003D1169">
            <w:pPr>
              <w:pStyle w:val="TableText"/>
              <w:rPr>
                <w:noProof w:val="0"/>
              </w:rPr>
            </w:pPr>
          </w:p>
        </w:tc>
        <w:tc>
          <w:tcPr>
            <w:tcW w:w="2564" w:type="dxa"/>
          </w:tcPr>
          <w:p w:rsidR="00692A94" w:rsidRPr="00FC2839" w:rsidRDefault="00692A94" w:rsidP="003D1169">
            <w:pPr>
              <w:pStyle w:val="TableText"/>
              <w:rPr>
                <w:noProof w:val="0"/>
              </w:rPr>
            </w:pPr>
          </w:p>
        </w:tc>
      </w:tr>
    </w:tbl>
    <w:p w:rsidR="002D0810" w:rsidRPr="00FC2839" w:rsidRDefault="002D0810" w:rsidP="00785EE9">
      <w:pPr>
        <w:pStyle w:val="Heading2"/>
      </w:pPr>
      <w:r w:rsidRPr="00FC2839">
        <w:t>2.6</w:t>
      </w:r>
      <w:r w:rsidRPr="00FC2839">
        <w:tab/>
      </w:r>
      <w:r w:rsidR="00E52520">
        <w:fldChar w:fldCharType="begin"/>
      </w:r>
      <w:r w:rsidR="00E52520">
        <w:instrText xml:space="preserve"> REF  Criteria26  \* MERGEFORMAT </w:instrText>
      </w:r>
      <w:r w:rsidR="00E52520">
        <w:fldChar w:fldCharType="separate"/>
      </w:r>
      <w:sdt>
        <w:sdtPr>
          <w:alias w:val="Criteria26"/>
          <w:tag w:val="Criteria26"/>
          <w:id w:val="26329437"/>
          <w:lock w:val="sdtLocked"/>
          <w:placeholder>
            <w:docPart w:val="80009D20CD874897921906194DDB69E9"/>
          </w:placeholder>
        </w:sdtPr>
        <w:sdtEndPr/>
        <w:sdtContent>
          <w:r w:rsidR="0093327F" w:rsidRPr="00FC2839">
            <w:rPr>
              <w:rStyle w:val="PlaceholderText"/>
              <w:color w:val="45545F"/>
            </w:rPr>
            <w:t xml:space="preserve">Make decisions on computer acquisitions </w:t>
          </w:r>
          <w:r w:rsidR="0093327F" w:rsidRPr="00FC2839">
            <w:t>in consultation with appropriate colleagues</w:t>
          </w:r>
        </w:sdtContent>
      </w:sdt>
      <w:r w:rsidR="00E52520">
        <w:fldChar w:fldCharType="end"/>
      </w:r>
    </w:p>
    <w:p w:rsidR="002D0810" w:rsidRPr="00FC2839" w:rsidRDefault="002D0810" w:rsidP="0069056C">
      <w:pPr>
        <w:pStyle w:val="Heading3"/>
      </w:pPr>
      <w:r w:rsidRPr="00FC2839">
        <w:lastRenderedPageBreak/>
        <w:t>Introduction</w:t>
      </w:r>
    </w:p>
    <w:p w:rsidR="009C5F2F" w:rsidRPr="00FC2839" w:rsidRDefault="009C5F2F" w:rsidP="00AE66E1">
      <w:pPr>
        <w:pStyle w:val="BodyCopy"/>
        <w:rPr>
          <w:noProof w:val="0"/>
        </w:rPr>
      </w:pPr>
      <w:r w:rsidRPr="00FC2839">
        <w:rPr>
          <w:noProof w:val="0"/>
        </w:rPr>
        <w:t>To date, we have looked at a number of aspects that need to be considered when purchasing new computer system hardware and software assets.</w:t>
      </w:r>
    </w:p>
    <w:p w:rsidR="009C5F2F" w:rsidRPr="00FC2839" w:rsidRDefault="009C5F2F" w:rsidP="00AE66E1">
      <w:pPr>
        <w:pStyle w:val="BodyCopy"/>
        <w:rPr>
          <w:noProof w:val="0"/>
        </w:rPr>
      </w:pPr>
      <w:r w:rsidRPr="00FC2839">
        <w:rPr>
          <w:noProof w:val="0"/>
        </w:rPr>
        <w:t xml:space="preserve">From undertaking detailed identification, researching different options and suppliers, identifying </w:t>
      </w:r>
      <w:r w:rsidRPr="00FC2839">
        <w:rPr>
          <w:rFonts w:cs="HelveticaNeueLTStd-Cn"/>
          <w:noProof w:val="0"/>
        </w:rPr>
        <w:t>key purchasing priorities through to</w:t>
      </w:r>
      <w:r w:rsidRPr="00FC2839">
        <w:rPr>
          <w:noProof w:val="0"/>
        </w:rPr>
        <w:t xml:space="preserve"> identifying support and specialised services that are used to establish and maintain business systems, we now have a good understanding of what is required and what is the best solution to meet these needs.</w:t>
      </w:r>
    </w:p>
    <w:p w:rsidR="009C5F2F" w:rsidRPr="00FC2839" w:rsidRDefault="009C5F2F" w:rsidP="00AE66E1">
      <w:pPr>
        <w:pStyle w:val="BodyCopy"/>
        <w:rPr>
          <w:noProof w:val="0"/>
        </w:rPr>
      </w:pPr>
      <w:r w:rsidRPr="00FC2839">
        <w:rPr>
          <w:noProof w:val="0"/>
        </w:rPr>
        <w:t>In this section, we will explore in more detail the activities associated with making final purchasing decisions.</w:t>
      </w:r>
    </w:p>
    <w:p w:rsidR="009C5F2F" w:rsidRPr="00FC2839" w:rsidRDefault="009C5F2F" w:rsidP="00AE66E1">
      <w:pPr>
        <w:pStyle w:val="BodyCopy"/>
        <w:rPr>
          <w:noProof w:val="0"/>
        </w:rPr>
      </w:pPr>
      <w:r w:rsidRPr="00FC2839">
        <w:rPr>
          <w:noProof w:val="0"/>
        </w:rPr>
        <w:t>In essence, it will focus on the financial aspects relating to the purchase.</w:t>
      </w:r>
    </w:p>
    <w:p w:rsidR="002E6F4B" w:rsidRPr="00FC2839" w:rsidRDefault="002E6F4B" w:rsidP="0069056C">
      <w:pPr>
        <w:pStyle w:val="Heading3"/>
      </w:pPr>
      <w:r w:rsidRPr="00FC2839">
        <w:t>Consider budget requirements</w:t>
      </w:r>
    </w:p>
    <w:p w:rsidR="009C5F2F" w:rsidRPr="00FC2839" w:rsidRDefault="009C5F2F" w:rsidP="00AE66E1">
      <w:pPr>
        <w:pStyle w:val="BodyCopy"/>
        <w:rPr>
          <w:noProof w:val="0"/>
        </w:rPr>
      </w:pPr>
      <w:r w:rsidRPr="00FC2839">
        <w:rPr>
          <w:noProof w:val="0"/>
        </w:rPr>
        <w:t>Naturally the greatest influence in purchasing computer assets will be the budget.</w:t>
      </w:r>
    </w:p>
    <w:p w:rsidR="002E6F4B" w:rsidRPr="00FC2839" w:rsidRDefault="00B8495D" w:rsidP="00AE66E1">
      <w:pPr>
        <w:pStyle w:val="BodyCopy"/>
        <w:rPr>
          <w:noProof w:val="0"/>
        </w:rPr>
      </w:pPr>
      <w:r w:rsidRPr="00FC2839">
        <w:rPr>
          <w:lang w:val="en-US" w:eastAsia="en-US"/>
        </w:rPr>
        <w:drawing>
          <wp:anchor distT="0" distB="0" distL="114300" distR="114300" simplePos="0" relativeHeight="252092416" behindDoc="0" locked="0" layoutInCell="1" allowOverlap="1" wp14:anchorId="4DF57471" wp14:editId="5C80FDAC">
            <wp:simplePos x="0" y="0"/>
            <wp:positionH relativeFrom="column">
              <wp:posOffset>3600450</wp:posOffset>
            </wp:positionH>
            <wp:positionV relativeFrom="paragraph">
              <wp:posOffset>90805</wp:posOffset>
            </wp:positionV>
            <wp:extent cx="1980565" cy="1247775"/>
            <wp:effectExtent l="19050" t="0" r="635" b="0"/>
            <wp:wrapSquare wrapText="bothSides"/>
            <wp:docPr id="1" name="Picture 228" descr="W415_finance_shutterstock_159818948.jpg"/>
            <wp:cNvGraphicFramePr/>
            <a:graphic xmlns:a="http://schemas.openxmlformats.org/drawingml/2006/main">
              <a:graphicData uri="http://schemas.openxmlformats.org/drawingml/2006/picture">
                <pic:pic xmlns:pic="http://schemas.openxmlformats.org/drawingml/2006/picture">
                  <pic:nvPicPr>
                    <pic:cNvPr id="5" name="Picture 4" descr="W415_finance_shutterstock_159818948.jpg"/>
                    <pic:cNvPicPr>
                      <a:picLocks noChangeAspect="1"/>
                    </pic:cNvPicPr>
                  </pic:nvPicPr>
                  <pic:blipFill>
                    <a:blip r:embed="rId127" cstate="print"/>
                    <a:stretch>
                      <a:fillRect/>
                    </a:stretch>
                  </pic:blipFill>
                  <pic:spPr>
                    <a:xfrm>
                      <a:off x="0" y="0"/>
                      <a:ext cx="1980565" cy="1247775"/>
                    </a:xfrm>
                    <a:prstGeom prst="rect">
                      <a:avLst/>
                    </a:prstGeom>
                  </pic:spPr>
                </pic:pic>
              </a:graphicData>
            </a:graphic>
          </wp:anchor>
        </w:drawing>
      </w:r>
      <w:r w:rsidR="002E6F4B" w:rsidRPr="00FC2839">
        <w:rPr>
          <w:noProof w:val="0"/>
        </w:rPr>
        <w:t>The computer assets that a business can obtain are often limited by the budget available for purchasing items.</w:t>
      </w:r>
      <w:r w:rsidRPr="00FC2839">
        <w:rPr>
          <w:noProof w:val="0"/>
          <w:lang w:eastAsia="en-US"/>
        </w:rPr>
        <w:t xml:space="preserve"> </w:t>
      </w:r>
    </w:p>
    <w:p w:rsidR="002E6F4B" w:rsidRPr="00FC2839" w:rsidRDefault="002E6F4B" w:rsidP="00AE66E1">
      <w:pPr>
        <w:pStyle w:val="BodyCopy"/>
        <w:rPr>
          <w:noProof w:val="0"/>
        </w:rPr>
      </w:pPr>
      <w:r w:rsidRPr="00FC2839">
        <w:rPr>
          <w:noProof w:val="0"/>
        </w:rPr>
        <w:t>Management will determine the level of funding available for computer system assets and make an amount available through its budgets. The budgets may be a set dollar figure or a percentage of revenue.</w:t>
      </w:r>
    </w:p>
    <w:p w:rsidR="002E6F4B" w:rsidRPr="00FC2839" w:rsidRDefault="002E6F4B" w:rsidP="00AE66E1">
      <w:pPr>
        <w:pStyle w:val="BodyCopy"/>
        <w:rPr>
          <w:noProof w:val="0"/>
        </w:rPr>
      </w:pPr>
      <w:r w:rsidRPr="00FC2839">
        <w:rPr>
          <w:noProof w:val="0"/>
        </w:rPr>
        <w:t xml:space="preserve">There is no doubt that </w:t>
      </w:r>
      <w:r w:rsidR="007D40D3" w:rsidRPr="00FC2839">
        <w:rPr>
          <w:noProof w:val="0"/>
        </w:rPr>
        <w:t>budget and cash flow concerns are</w:t>
      </w:r>
      <w:r w:rsidRPr="00FC2839">
        <w:rPr>
          <w:noProof w:val="0"/>
        </w:rPr>
        <w:t xml:space="preserve"> one of the biggest obstacles to obtaining required resources.</w:t>
      </w:r>
    </w:p>
    <w:p w:rsidR="002E6F4B" w:rsidRPr="00FC2839" w:rsidRDefault="002E6F4B" w:rsidP="00AE66E1">
      <w:pPr>
        <w:pStyle w:val="BodyCopy"/>
        <w:rPr>
          <w:noProof w:val="0"/>
        </w:rPr>
      </w:pPr>
      <w:r w:rsidRPr="00FC2839">
        <w:rPr>
          <w:noProof w:val="0"/>
        </w:rPr>
        <w:t>Later in this section we will look at the different purchasing options available.</w:t>
      </w:r>
    </w:p>
    <w:p w:rsidR="002E6F4B" w:rsidRPr="00FC2839" w:rsidRDefault="002E6F4B" w:rsidP="002E6F4B">
      <w:pPr>
        <w:autoSpaceDE w:val="0"/>
        <w:autoSpaceDN w:val="0"/>
        <w:adjustRightInd w:val="0"/>
        <w:spacing w:before="80" w:after="120" w:line="240" w:lineRule="auto"/>
        <w:rPr>
          <w:rFonts w:ascii="Helvetica" w:hAnsi="Helvetica" w:cs="Chevin-DemiBold"/>
          <w:b/>
          <w:bCs/>
          <w:i/>
          <w:sz w:val="32"/>
          <w:szCs w:val="32"/>
        </w:rPr>
      </w:pPr>
      <w:r w:rsidRPr="00FC2839">
        <w:rPr>
          <w:rFonts w:ascii="Helvetica" w:hAnsi="Helvetica" w:cs="Chevin-DemiBold"/>
          <w:b/>
          <w:bCs/>
          <w:i/>
          <w:noProof/>
          <w:sz w:val="32"/>
          <w:szCs w:val="32"/>
          <w:lang w:val="en-US" w:eastAsia="en-US"/>
        </w:rPr>
        <w:drawing>
          <wp:anchor distT="0" distB="0" distL="114300" distR="114300" simplePos="0" relativeHeight="251918336" behindDoc="0" locked="0" layoutInCell="1" allowOverlap="1" wp14:anchorId="5B909B88" wp14:editId="55AB8766">
            <wp:simplePos x="0" y="0"/>
            <wp:positionH relativeFrom="column">
              <wp:posOffset>-95250</wp:posOffset>
            </wp:positionH>
            <wp:positionV relativeFrom="paragraph">
              <wp:posOffset>171450</wp:posOffset>
            </wp:positionV>
            <wp:extent cx="647700" cy="628650"/>
            <wp:effectExtent l="19050" t="0" r="0" b="0"/>
            <wp:wrapSquare wrapText="bothSides"/>
            <wp:docPr id="47"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2E6F4B" w:rsidRPr="00FC2839" w:rsidRDefault="002E6F4B" w:rsidP="002E6F4B">
      <w:pPr>
        <w:autoSpaceDE w:val="0"/>
        <w:autoSpaceDN w:val="0"/>
        <w:adjustRightInd w:val="0"/>
        <w:spacing w:before="80" w:after="120" w:line="240" w:lineRule="auto"/>
        <w:rPr>
          <w:rFonts w:ascii="Helvetica" w:hAnsi="Helvetica" w:cs="Chevin-DemiBold"/>
          <w:b/>
          <w:i/>
          <w:sz w:val="32"/>
          <w:szCs w:val="32"/>
        </w:rPr>
      </w:pPr>
      <w:r w:rsidRPr="00FC2839">
        <w:rPr>
          <w:rFonts w:ascii="Helvetica" w:hAnsi="Helvetica" w:cs="Chevin-DemiBold"/>
          <w:b/>
          <w:bCs/>
          <w:i/>
          <w:sz w:val="32"/>
          <w:szCs w:val="32"/>
        </w:rPr>
        <w:t>Activity 1</w:t>
      </w:r>
      <w:r w:rsidR="005F53BB" w:rsidRPr="00FC2839">
        <w:rPr>
          <w:rFonts w:ascii="Helvetica" w:hAnsi="Helvetica" w:cs="Chevin-DemiBold"/>
          <w:b/>
          <w:bCs/>
          <w:i/>
          <w:sz w:val="32"/>
          <w:szCs w:val="32"/>
        </w:rPr>
        <w:t>5</w:t>
      </w:r>
      <w:r w:rsidRPr="00FC2839">
        <w:rPr>
          <w:rFonts w:ascii="Helvetica" w:hAnsi="Helvetica" w:cs="Chevin-DemiBold"/>
          <w:b/>
          <w:bCs/>
          <w:i/>
          <w:sz w:val="32"/>
          <w:szCs w:val="32"/>
        </w:rPr>
        <w:t xml:space="preserve"> - Impact of budgets</w:t>
      </w:r>
    </w:p>
    <w:p w:rsidR="002E6F4B" w:rsidRPr="00FC2839" w:rsidRDefault="002E6F4B" w:rsidP="002E6F4B">
      <w:pPr>
        <w:autoSpaceDE w:val="0"/>
        <w:autoSpaceDN w:val="0"/>
        <w:adjustRightInd w:val="0"/>
        <w:snapToGrid w:val="0"/>
        <w:spacing w:after="0" w:line="240" w:lineRule="auto"/>
        <w:rPr>
          <w:rFonts w:ascii="Helvetica" w:eastAsia="Times New Roman" w:hAnsi="Helvetica" w:cs="HelveticaNeueLTStd-HvCn"/>
          <w:color w:val="000000"/>
          <w:sz w:val="44"/>
          <w:szCs w:val="24"/>
        </w:rPr>
      </w:pPr>
    </w:p>
    <w:p w:rsidR="002E6F4B" w:rsidRPr="00FC2839" w:rsidRDefault="002E6F4B" w:rsidP="002E6F4B">
      <w:pPr>
        <w:autoSpaceDE w:val="0"/>
        <w:autoSpaceDN w:val="0"/>
        <w:adjustRightInd w:val="0"/>
        <w:snapToGrid w:val="0"/>
        <w:spacing w:after="0" w:line="240" w:lineRule="auto"/>
        <w:rPr>
          <w:rFonts w:ascii="Helvetica" w:eastAsia="Times New Roman" w:hAnsi="Helvetica" w:cs="HelveticaNeueLTStd-Lt"/>
          <w:color w:val="000000"/>
          <w:szCs w:val="24"/>
        </w:rPr>
      </w:pPr>
    </w:p>
    <w:p w:rsidR="002E6F4B" w:rsidRPr="00FC2839" w:rsidRDefault="002E6F4B" w:rsidP="00AE66E1">
      <w:pPr>
        <w:pStyle w:val="BodyCopy"/>
        <w:rPr>
          <w:noProof w:val="0"/>
        </w:rPr>
      </w:pPr>
      <w:r w:rsidRPr="00FC2839">
        <w:rPr>
          <w:noProof w:val="0"/>
        </w:rPr>
        <w:t>Discuss the impact of budget on obtaining computer assets for the business.</w:t>
      </w:r>
    </w:p>
    <w:p w:rsidR="002E6F4B" w:rsidRPr="00FC2839" w:rsidRDefault="002E6F4B" w:rsidP="002E6F4B">
      <w:pPr>
        <w:autoSpaceDE w:val="0"/>
        <w:autoSpaceDN w:val="0"/>
        <w:adjustRightInd w:val="0"/>
        <w:snapToGrid w:val="0"/>
        <w:spacing w:after="0" w:line="240" w:lineRule="auto"/>
        <w:rPr>
          <w:rFonts w:ascii="Helvetica" w:eastAsia="Times New Roman" w:hAnsi="Helvetica" w:cs="HelveticaNeueLTStd-Lt"/>
          <w:color w:val="000000"/>
        </w:rPr>
      </w:pPr>
    </w:p>
    <w:p w:rsidR="002E6F4B" w:rsidRPr="00FC2839" w:rsidRDefault="002E6F4B" w:rsidP="002E6F4B">
      <w:pPr>
        <w:autoSpaceDE w:val="0"/>
        <w:autoSpaceDN w:val="0"/>
        <w:adjustRightInd w:val="0"/>
        <w:snapToGrid w:val="0"/>
        <w:spacing w:before="240" w:after="240" w:line="360" w:lineRule="auto"/>
        <w:contextualSpacing/>
        <w:rPr>
          <w:rFonts w:ascii="Helvetica" w:eastAsia="Times New Roman" w:hAnsi="Helvetica" w:cs="HelveticaNeueLTStd-Cn"/>
          <w:b/>
          <w:color w:val="45545F"/>
        </w:rPr>
      </w:pPr>
      <w:r w:rsidRPr="00FC2839">
        <w:rPr>
          <w:rFonts w:ascii="Helvetica" w:eastAsia="Times New Roman" w:hAnsi="Helvetica" w:cs="HelveticaNeueLTStd-Cn"/>
          <w:b/>
          <w:color w:val="45545F"/>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223F5" w:rsidRPr="00FC2839" w:rsidRDefault="00B223F5">
      <w:pPr>
        <w:rPr>
          <w:rFonts w:ascii="Helvetica" w:eastAsia="Times New Roman" w:hAnsi="Helvetica" w:cs="HelveticaNeueLTStd-MdCn"/>
          <w:b/>
          <w:color w:val="45545F"/>
          <w:sz w:val="28"/>
          <w:szCs w:val="28"/>
        </w:rPr>
      </w:pPr>
      <w:r w:rsidRPr="00FC2839">
        <w:rPr>
          <w:rFonts w:ascii="Helvetica" w:eastAsia="Times New Roman" w:hAnsi="Helvetica" w:cs="HelveticaNeueLTStd-MdCn"/>
          <w:b/>
          <w:color w:val="45545F"/>
          <w:sz w:val="28"/>
          <w:szCs w:val="28"/>
        </w:rPr>
        <w:br w:type="page"/>
      </w:r>
    </w:p>
    <w:p w:rsidR="002E6F4B" w:rsidRPr="00FC2839" w:rsidRDefault="002E6F4B" w:rsidP="0069056C">
      <w:pPr>
        <w:pStyle w:val="Heading3"/>
      </w:pPr>
      <w:r w:rsidRPr="00FC2839">
        <w:lastRenderedPageBreak/>
        <w:t>Making efficient use of budget resources</w:t>
      </w:r>
    </w:p>
    <w:p w:rsidR="002E6F4B" w:rsidRPr="00FC2839" w:rsidRDefault="002E6F4B" w:rsidP="00AE66E1">
      <w:pPr>
        <w:pStyle w:val="BodyCopy"/>
        <w:rPr>
          <w:noProof w:val="0"/>
        </w:rPr>
      </w:pPr>
      <w:r w:rsidRPr="00FC2839">
        <w:rPr>
          <w:noProof w:val="0"/>
        </w:rPr>
        <w:t>Using budget resources efficiently can be construed in different ways and where there is</w:t>
      </w:r>
      <w:r w:rsidR="00074C41" w:rsidRPr="00FC2839">
        <w:rPr>
          <w:noProof w:val="0"/>
        </w:rPr>
        <w:t xml:space="preserve"> </w:t>
      </w:r>
      <w:r w:rsidRPr="00FC2839">
        <w:rPr>
          <w:noProof w:val="0"/>
        </w:rPr>
        <w:t>an expectation that you make efficient use of budget resources you must clarify what this</w:t>
      </w:r>
      <w:r w:rsidR="00074C41" w:rsidRPr="00FC2839">
        <w:rPr>
          <w:noProof w:val="0"/>
        </w:rPr>
        <w:t xml:space="preserve"> </w:t>
      </w:r>
      <w:r w:rsidRPr="00FC2839">
        <w:rPr>
          <w:noProof w:val="0"/>
        </w:rPr>
        <w:t>phrase means to those who are going to sit in judgement on your actions.</w:t>
      </w:r>
    </w:p>
    <w:p w:rsidR="002E6F4B" w:rsidRPr="00FC2839" w:rsidRDefault="002E6F4B" w:rsidP="00AE66E1">
      <w:pPr>
        <w:pStyle w:val="BodyCopy"/>
        <w:rPr>
          <w:noProof w:val="0"/>
        </w:rPr>
      </w:pPr>
      <w:r w:rsidRPr="00FC2839">
        <w:rPr>
          <w:noProof w:val="0"/>
        </w:rPr>
        <w:t>To some, efficient use of budget resources simply means acquiring an item within given</w:t>
      </w:r>
      <w:r w:rsidR="00074C41" w:rsidRPr="00FC2839">
        <w:rPr>
          <w:noProof w:val="0"/>
        </w:rPr>
        <w:t xml:space="preserve"> budget restrictions. I</w:t>
      </w:r>
      <w:r w:rsidRPr="00FC2839">
        <w:rPr>
          <w:noProof w:val="0"/>
        </w:rPr>
        <w:t>f you come in under budget, you have been efficient.</w:t>
      </w:r>
    </w:p>
    <w:p w:rsidR="002E6F4B" w:rsidRPr="00FC2839" w:rsidRDefault="002E6F4B" w:rsidP="00AE66E1">
      <w:pPr>
        <w:pStyle w:val="BodyCopy"/>
        <w:rPr>
          <w:noProof w:val="0"/>
        </w:rPr>
      </w:pPr>
      <w:r w:rsidRPr="00FC2839">
        <w:rPr>
          <w:noProof w:val="0"/>
        </w:rPr>
        <w:t>To others, efficient use of budget resources can involve consideration of:</w:t>
      </w:r>
    </w:p>
    <w:p w:rsidR="002E6F4B" w:rsidRPr="00FC2839" w:rsidRDefault="00E034A2" w:rsidP="00557D48">
      <w:pPr>
        <w:pStyle w:val="Bullet1"/>
      </w:pPr>
      <w:r w:rsidRPr="00FC2839">
        <w:rPr>
          <w:noProof/>
          <w:lang w:val="en-US"/>
        </w:rPr>
        <w:drawing>
          <wp:anchor distT="0" distB="0" distL="114300" distR="114300" simplePos="0" relativeHeight="251955200" behindDoc="0" locked="0" layoutInCell="1" allowOverlap="1" wp14:anchorId="30762979" wp14:editId="4021E37E">
            <wp:simplePos x="0" y="0"/>
            <wp:positionH relativeFrom="column">
              <wp:posOffset>3676650</wp:posOffset>
            </wp:positionH>
            <wp:positionV relativeFrom="paragraph">
              <wp:posOffset>292100</wp:posOffset>
            </wp:positionV>
            <wp:extent cx="1828800" cy="1219200"/>
            <wp:effectExtent l="19050" t="0" r="0" b="0"/>
            <wp:wrapSquare wrapText="bothSides"/>
            <wp:docPr id="213" name="Picture 212" descr="shutterstock_1786867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8686758.jpg"/>
                    <pic:cNvPicPr/>
                  </pic:nvPicPr>
                  <pic:blipFill>
                    <a:blip r:embed="rId128" cstate="print"/>
                    <a:stretch>
                      <a:fillRect/>
                    </a:stretch>
                  </pic:blipFill>
                  <pic:spPr>
                    <a:xfrm>
                      <a:off x="0" y="0"/>
                      <a:ext cx="1828800" cy="1219200"/>
                    </a:xfrm>
                    <a:prstGeom prst="rect">
                      <a:avLst/>
                    </a:prstGeom>
                  </pic:spPr>
                </pic:pic>
              </a:graphicData>
            </a:graphic>
          </wp:anchor>
        </w:drawing>
      </w:r>
      <w:r w:rsidR="002E6F4B" w:rsidRPr="00FC2839">
        <w:t xml:space="preserve">The total cost allied to the purchase of </w:t>
      </w:r>
      <w:r w:rsidR="00074C41" w:rsidRPr="00FC2839">
        <w:t>a computer asset</w:t>
      </w:r>
    </w:p>
    <w:p w:rsidR="002E6F4B" w:rsidRPr="00FC2839" w:rsidRDefault="002E6F4B" w:rsidP="00557D48">
      <w:pPr>
        <w:pStyle w:val="Bullet1"/>
      </w:pPr>
      <w:r w:rsidRPr="00FC2839">
        <w:t xml:space="preserve">The effectiveness of the </w:t>
      </w:r>
      <w:r w:rsidR="00074C41" w:rsidRPr="00FC2839">
        <w:t>computer asset</w:t>
      </w:r>
      <w:r w:rsidRPr="00FC2839">
        <w:t xml:space="preserve"> in the actual workplace situation – looking at how well the</w:t>
      </w:r>
      <w:r w:rsidR="00074C41" w:rsidRPr="00FC2839">
        <w:t xml:space="preserve"> </w:t>
      </w:r>
      <w:r w:rsidRPr="00FC2839">
        <w:t>item performs the job it was bought to do</w:t>
      </w:r>
    </w:p>
    <w:p w:rsidR="002E6F4B" w:rsidRPr="00FC2839" w:rsidRDefault="002E6F4B" w:rsidP="00557D48">
      <w:pPr>
        <w:pStyle w:val="Bullet1"/>
      </w:pPr>
      <w:r w:rsidRPr="00FC2839">
        <w:t xml:space="preserve">The extent to which the </w:t>
      </w:r>
      <w:r w:rsidR="00074C41" w:rsidRPr="00FC2839">
        <w:t>computer asset</w:t>
      </w:r>
      <w:r w:rsidRPr="00FC2839">
        <w:t xml:space="preserve"> can be used for more than one job – so that cost can be</w:t>
      </w:r>
      <w:r w:rsidR="00074C41" w:rsidRPr="00FC2839">
        <w:t xml:space="preserve"> </w:t>
      </w:r>
      <w:r w:rsidRPr="00FC2839">
        <w:t>spread over different budget lines and so that the maximum use can be made of the item</w:t>
      </w:r>
      <w:r w:rsidR="00074C41" w:rsidRPr="00FC2839">
        <w:t xml:space="preserve"> </w:t>
      </w:r>
      <w:r w:rsidRPr="00FC2839">
        <w:t>for the period of its working life.</w:t>
      </w:r>
    </w:p>
    <w:p w:rsidR="002E6F4B" w:rsidRPr="00FC2839" w:rsidRDefault="003D1169" w:rsidP="0069056C">
      <w:pPr>
        <w:pStyle w:val="Heading3"/>
      </w:pPr>
      <w:r w:rsidRPr="00FC2839">
        <w:rPr>
          <w:noProof/>
          <w:lang w:val="en-US" w:eastAsia="en-US"/>
        </w:rPr>
        <w:drawing>
          <wp:anchor distT="0" distB="0" distL="114300" distR="114300" simplePos="0" relativeHeight="251954176" behindDoc="0" locked="0" layoutInCell="1" allowOverlap="1" wp14:anchorId="6F213F1F" wp14:editId="697F8D1B">
            <wp:simplePos x="0" y="0"/>
            <wp:positionH relativeFrom="column">
              <wp:posOffset>3580130</wp:posOffset>
            </wp:positionH>
            <wp:positionV relativeFrom="paragraph">
              <wp:posOffset>356235</wp:posOffset>
            </wp:positionV>
            <wp:extent cx="1983740" cy="1117600"/>
            <wp:effectExtent l="19050" t="0" r="0" b="0"/>
            <wp:wrapSquare wrapText="bothSides"/>
            <wp:docPr id="215" name="Picture 213" descr="shutterstock_170750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0750234.jpg"/>
                    <pic:cNvPicPr/>
                  </pic:nvPicPr>
                  <pic:blipFill>
                    <a:blip r:embed="rId129" cstate="print"/>
                    <a:stretch>
                      <a:fillRect/>
                    </a:stretch>
                  </pic:blipFill>
                  <pic:spPr>
                    <a:xfrm>
                      <a:off x="0" y="0"/>
                      <a:ext cx="1983740" cy="1117600"/>
                    </a:xfrm>
                    <a:prstGeom prst="rect">
                      <a:avLst/>
                    </a:prstGeom>
                  </pic:spPr>
                </pic:pic>
              </a:graphicData>
            </a:graphic>
          </wp:anchor>
        </w:drawing>
      </w:r>
      <w:r w:rsidR="00074C41" w:rsidRPr="00FC2839">
        <w:t>Undertake a c</w:t>
      </w:r>
      <w:r w:rsidR="002E6F4B" w:rsidRPr="00FC2839">
        <w:t>ost–benefit analysis</w:t>
      </w:r>
    </w:p>
    <w:p w:rsidR="002E6F4B" w:rsidRPr="00FC2839" w:rsidRDefault="002E6F4B" w:rsidP="00AE66E1">
      <w:pPr>
        <w:pStyle w:val="BodyCopy"/>
        <w:rPr>
          <w:noProof w:val="0"/>
        </w:rPr>
      </w:pPr>
      <w:r w:rsidRPr="00FC2839">
        <w:rPr>
          <w:noProof w:val="0"/>
        </w:rPr>
        <w:t xml:space="preserve">An accepted way of ensuring realistic </w:t>
      </w:r>
      <w:r w:rsidR="00074C41" w:rsidRPr="00FC2839">
        <w:rPr>
          <w:noProof w:val="0"/>
        </w:rPr>
        <w:t>computer asset</w:t>
      </w:r>
      <w:r w:rsidRPr="00FC2839">
        <w:rPr>
          <w:noProof w:val="0"/>
        </w:rPr>
        <w:t xml:space="preserve"> expenditure is to undertake a cost–benefit</w:t>
      </w:r>
      <w:r w:rsidR="00074C41" w:rsidRPr="00FC2839">
        <w:rPr>
          <w:noProof w:val="0"/>
        </w:rPr>
        <w:t xml:space="preserve"> </w:t>
      </w:r>
      <w:r w:rsidRPr="00FC2839">
        <w:rPr>
          <w:noProof w:val="0"/>
        </w:rPr>
        <w:t xml:space="preserve">analysis in relation to the </w:t>
      </w:r>
      <w:r w:rsidR="00074C41" w:rsidRPr="00FC2839">
        <w:rPr>
          <w:noProof w:val="0"/>
        </w:rPr>
        <w:t>asset</w:t>
      </w:r>
      <w:r w:rsidRPr="00FC2839">
        <w:rPr>
          <w:noProof w:val="0"/>
        </w:rPr>
        <w:t xml:space="preserve"> that is to be purchased.</w:t>
      </w:r>
    </w:p>
    <w:p w:rsidR="002E6F4B" w:rsidRPr="00FC2839" w:rsidRDefault="002E6F4B" w:rsidP="00AE66E1">
      <w:pPr>
        <w:pStyle w:val="BodyCopy"/>
        <w:rPr>
          <w:noProof w:val="0"/>
        </w:rPr>
      </w:pPr>
      <w:r w:rsidRPr="00FC2839">
        <w:rPr>
          <w:noProof w:val="0"/>
        </w:rPr>
        <w:t>A cost–benefit analysis is a common requirement in many organisations for all expenditure</w:t>
      </w:r>
      <w:r w:rsidR="00074C41" w:rsidRPr="00FC2839">
        <w:rPr>
          <w:noProof w:val="0"/>
        </w:rPr>
        <w:t xml:space="preserve"> </w:t>
      </w:r>
      <w:r w:rsidRPr="00FC2839">
        <w:rPr>
          <w:noProof w:val="0"/>
        </w:rPr>
        <w:t>over a stated amount</w:t>
      </w:r>
      <w:r w:rsidR="00074C41" w:rsidRPr="00FC2839">
        <w:rPr>
          <w:noProof w:val="0"/>
        </w:rPr>
        <w:t>.</w:t>
      </w:r>
    </w:p>
    <w:p w:rsidR="002E6F4B" w:rsidRPr="00FC2839" w:rsidRDefault="002E6F4B" w:rsidP="00AE66E1">
      <w:pPr>
        <w:pStyle w:val="BodyCopy"/>
        <w:rPr>
          <w:noProof w:val="0"/>
        </w:rPr>
      </w:pPr>
      <w:r w:rsidRPr="00FC2839">
        <w:rPr>
          <w:noProof w:val="0"/>
        </w:rPr>
        <w:t xml:space="preserve">The cost–benefit analysis considers the costs and related benefits associated </w:t>
      </w:r>
      <w:r w:rsidR="00074C41" w:rsidRPr="00FC2839">
        <w:rPr>
          <w:noProof w:val="0"/>
        </w:rPr>
        <w:t>with purchasing computer assets</w:t>
      </w:r>
      <w:r w:rsidRPr="00FC2839">
        <w:rPr>
          <w:noProof w:val="0"/>
        </w:rPr>
        <w:t xml:space="preserve"> and allows a mechanism where various alternatives can be compared</w:t>
      </w:r>
      <w:r w:rsidR="00074C41" w:rsidRPr="00FC2839">
        <w:rPr>
          <w:noProof w:val="0"/>
        </w:rPr>
        <w:t xml:space="preserve"> </w:t>
      </w:r>
      <w:r w:rsidRPr="00FC2839">
        <w:rPr>
          <w:noProof w:val="0"/>
        </w:rPr>
        <w:t>against each other with a view to identifying the single most beneficial purchasing option for</w:t>
      </w:r>
      <w:r w:rsidR="00074C41" w:rsidRPr="00FC2839">
        <w:rPr>
          <w:noProof w:val="0"/>
        </w:rPr>
        <w:t xml:space="preserve"> </w:t>
      </w:r>
      <w:r w:rsidRPr="00FC2839">
        <w:rPr>
          <w:noProof w:val="0"/>
        </w:rPr>
        <w:t>the business.</w:t>
      </w:r>
    </w:p>
    <w:p w:rsidR="002E6F4B" w:rsidRPr="00FC2839" w:rsidRDefault="002E6F4B" w:rsidP="00AE66E1">
      <w:pPr>
        <w:pStyle w:val="BodyCopy"/>
        <w:rPr>
          <w:noProof w:val="0"/>
        </w:rPr>
      </w:pPr>
      <w:r w:rsidRPr="00FC2839">
        <w:rPr>
          <w:noProof w:val="0"/>
        </w:rPr>
        <w:t>The cost–benefit analysis is a wide-ranging analysis that takes into account tangible and</w:t>
      </w:r>
      <w:r w:rsidR="00074C41" w:rsidRPr="00FC2839">
        <w:rPr>
          <w:noProof w:val="0"/>
        </w:rPr>
        <w:t xml:space="preserve"> </w:t>
      </w:r>
      <w:r w:rsidRPr="00FC2839">
        <w:rPr>
          <w:noProof w:val="0"/>
        </w:rPr>
        <w:t>intangible factors associated with the purchase, and attaches a dollar value to each identified</w:t>
      </w:r>
      <w:r w:rsidR="00074C41" w:rsidRPr="00FC2839">
        <w:rPr>
          <w:noProof w:val="0"/>
        </w:rPr>
        <w:t xml:space="preserve"> </w:t>
      </w:r>
      <w:r w:rsidRPr="00FC2839">
        <w:rPr>
          <w:noProof w:val="0"/>
        </w:rPr>
        <w:t>tangible and intangible cost and benefit.</w:t>
      </w:r>
    </w:p>
    <w:p w:rsidR="002E6F4B" w:rsidRPr="00FC2839" w:rsidRDefault="003F18CD" w:rsidP="003F18CD">
      <w:pPr>
        <w:autoSpaceDE w:val="0"/>
        <w:autoSpaceDN w:val="0"/>
        <w:adjustRightInd w:val="0"/>
        <w:snapToGrid w:val="0"/>
        <w:spacing w:before="80" w:after="120" w:line="240" w:lineRule="auto"/>
        <w:rPr>
          <w:rFonts w:ascii="Helvetica" w:eastAsia="Times New Roman" w:hAnsi="Helvetica" w:cs="HelveticaNeueLTStd-Cn"/>
          <w:b/>
          <w:color w:val="000000"/>
        </w:rPr>
      </w:pPr>
      <w:r w:rsidRPr="00FC2839">
        <w:rPr>
          <w:rFonts w:ascii="Helvetica" w:eastAsia="Times New Roman" w:hAnsi="Helvetica" w:cs="HelveticaNeueLTStd-Cn"/>
          <w:b/>
          <w:color w:val="000000"/>
        </w:rPr>
        <w:t>Identify all c</w:t>
      </w:r>
      <w:r w:rsidR="002E6F4B" w:rsidRPr="00FC2839">
        <w:rPr>
          <w:rFonts w:ascii="Helvetica" w:eastAsia="Times New Roman" w:hAnsi="Helvetica" w:cs="HelveticaNeueLTStd-Cn"/>
          <w:b/>
          <w:color w:val="000000"/>
        </w:rPr>
        <w:t>osts</w:t>
      </w:r>
    </w:p>
    <w:p w:rsidR="002E6F4B" w:rsidRPr="00FC2839" w:rsidRDefault="002E6F4B" w:rsidP="00AE66E1">
      <w:pPr>
        <w:pStyle w:val="BodyCopy"/>
        <w:rPr>
          <w:noProof w:val="0"/>
        </w:rPr>
      </w:pPr>
      <w:r w:rsidRPr="00FC2839">
        <w:rPr>
          <w:noProof w:val="0"/>
        </w:rPr>
        <w:t>When considering the costs associated with a purchase, issues that may require attention</w:t>
      </w:r>
      <w:r w:rsidR="00074C41" w:rsidRPr="00FC2839">
        <w:rPr>
          <w:noProof w:val="0"/>
        </w:rPr>
        <w:t xml:space="preserve"> </w:t>
      </w:r>
      <w:r w:rsidRPr="00FC2839">
        <w:rPr>
          <w:noProof w:val="0"/>
        </w:rPr>
        <w:t>can include:</w:t>
      </w:r>
    </w:p>
    <w:p w:rsidR="00074C41" w:rsidRPr="00FC2839" w:rsidRDefault="002E6F4B" w:rsidP="00557D48">
      <w:pPr>
        <w:pStyle w:val="Bullet1"/>
      </w:pPr>
      <w:r w:rsidRPr="00FC2839">
        <w:t>Purchase price – including all parts and add-ons, options, taxes, delivery fees</w:t>
      </w:r>
    </w:p>
    <w:p w:rsidR="002E6F4B" w:rsidRPr="00FC2839" w:rsidRDefault="002E6F4B" w:rsidP="00557D48">
      <w:pPr>
        <w:pStyle w:val="Bullet1"/>
      </w:pPr>
      <w:r w:rsidRPr="00FC2839">
        <w:t>Opportunity cost – this is the cost to the business of spending money in one area</w:t>
      </w:r>
      <w:r w:rsidR="003F18CD" w:rsidRPr="00FC2839">
        <w:t xml:space="preserve"> </w:t>
      </w:r>
      <w:r w:rsidRPr="00FC2839">
        <w:t>meaning it can’t spend that money in another area (t</w:t>
      </w:r>
      <w:r w:rsidR="00074C41" w:rsidRPr="00FC2839">
        <w:t xml:space="preserve">he opportunity to do so is lost </w:t>
      </w:r>
      <w:r w:rsidRPr="00FC2839">
        <w:t>once</w:t>
      </w:r>
      <w:r w:rsidR="00074C41" w:rsidRPr="00FC2839">
        <w:t xml:space="preserve"> </w:t>
      </w:r>
      <w:r w:rsidRPr="00FC2839">
        <w:t>the dollars have been spent)</w:t>
      </w:r>
    </w:p>
    <w:p w:rsidR="002E6F4B" w:rsidRPr="00FC2839" w:rsidRDefault="002E6F4B" w:rsidP="00557D48">
      <w:pPr>
        <w:pStyle w:val="Bullet1"/>
      </w:pPr>
      <w:r w:rsidRPr="00FC2839">
        <w:t>Cost of finance, where applicable – including fees and charges, interest rates, penalties</w:t>
      </w:r>
      <w:r w:rsidR="00074C41" w:rsidRPr="00FC2839">
        <w:t xml:space="preserve"> </w:t>
      </w:r>
      <w:r w:rsidRPr="00FC2839">
        <w:t>for late payment</w:t>
      </w:r>
    </w:p>
    <w:p w:rsidR="003F18CD" w:rsidRPr="00FC2839" w:rsidRDefault="003F18CD" w:rsidP="00557D48">
      <w:pPr>
        <w:pStyle w:val="Bullet1"/>
      </w:pPr>
      <w:r w:rsidRPr="00FC2839">
        <w:t>Testing or compliance costs – it would be foolish to purchase equipment that was not tested bef</w:t>
      </w:r>
      <w:r w:rsidR="003D1169" w:rsidRPr="00FC2839">
        <w:t>ore it was shipped to the buyer</w:t>
      </w:r>
    </w:p>
    <w:p w:rsidR="003F18CD" w:rsidRPr="00FC2839" w:rsidRDefault="003F18CD" w:rsidP="00557D48">
      <w:pPr>
        <w:pStyle w:val="Bullet1"/>
      </w:pPr>
      <w:r w:rsidRPr="00FC2839">
        <w:lastRenderedPageBreak/>
        <w:t>Transportation costs – equipment which is usually large in size may limit transportation options and even require special rigging to secure safety and</w:t>
      </w:r>
      <w:r w:rsidR="003D1169" w:rsidRPr="00FC2839">
        <w:t xml:space="preserve"> security during transportation</w:t>
      </w:r>
    </w:p>
    <w:p w:rsidR="003F18CD" w:rsidRPr="00FC2839" w:rsidRDefault="003F18CD" w:rsidP="00557D48">
      <w:pPr>
        <w:pStyle w:val="Bullet1"/>
      </w:pPr>
      <w:r w:rsidRPr="00FC2839">
        <w:t xml:space="preserve">Site preparation costs – the site must be prepared for incoming equipment including alterations to </w:t>
      </w:r>
      <w:r w:rsidR="003D1169" w:rsidRPr="00FC2839">
        <w:t>infrastructure and office deign</w:t>
      </w:r>
    </w:p>
    <w:p w:rsidR="003F18CD" w:rsidRPr="00FC2839" w:rsidRDefault="003F18CD" w:rsidP="00557D48">
      <w:pPr>
        <w:pStyle w:val="Bullet1"/>
      </w:pPr>
      <w:r w:rsidRPr="00FC2839">
        <w:rPr>
          <w:noProof/>
          <w:lang w:val="en-US"/>
        </w:rPr>
        <w:drawing>
          <wp:anchor distT="0" distB="0" distL="114300" distR="114300" simplePos="0" relativeHeight="251951104" behindDoc="0" locked="0" layoutInCell="1" allowOverlap="1" wp14:anchorId="5D5546F5" wp14:editId="2B901267">
            <wp:simplePos x="0" y="0"/>
            <wp:positionH relativeFrom="column">
              <wp:posOffset>3514725</wp:posOffset>
            </wp:positionH>
            <wp:positionV relativeFrom="paragraph">
              <wp:posOffset>75565</wp:posOffset>
            </wp:positionV>
            <wp:extent cx="2047875" cy="1362075"/>
            <wp:effectExtent l="19050" t="0" r="9525" b="0"/>
            <wp:wrapSquare wrapText="bothSides"/>
            <wp:docPr id="209" name="Picture 227" descr="shutterstock_1789998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8999811.jpg"/>
                    <pic:cNvPicPr/>
                  </pic:nvPicPr>
                  <pic:blipFill>
                    <a:blip r:embed="rId130" cstate="print"/>
                    <a:stretch>
                      <a:fillRect/>
                    </a:stretch>
                  </pic:blipFill>
                  <pic:spPr>
                    <a:xfrm>
                      <a:off x="0" y="0"/>
                      <a:ext cx="2047875" cy="1362075"/>
                    </a:xfrm>
                    <a:prstGeom prst="rect">
                      <a:avLst/>
                    </a:prstGeom>
                  </pic:spPr>
                </pic:pic>
              </a:graphicData>
            </a:graphic>
          </wp:anchor>
        </w:drawing>
      </w:r>
      <w:r w:rsidRPr="00FC2839">
        <w:t>Installation costs – is installation included in the cost of the equipment?</w:t>
      </w:r>
    </w:p>
    <w:p w:rsidR="003F18CD" w:rsidRPr="00FC2839" w:rsidRDefault="003F18CD" w:rsidP="00557D48">
      <w:pPr>
        <w:pStyle w:val="Bullet1"/>
      </w:pPr>
      <w:r w:rsidRPr="00FC2839">
        <w:t xml:space="preserve">Make-ready costs – installation and pilot runs that go beyond installation costs. Period testing </w:t>
      </w:r>
      <w:r w:rsidR="003D1169" w:rsidRPr="00FC2839">
        <w:t>plus minor to major adjustments</w:t>
      </w:r>
    </w:p>
    <w:p w:rsidR="003F18CD" w:rsidRPr="00FC2839" w:rsidRDefault="003F18CD" w:rsidP="00557D48">
      <w:pPr>
        <w:pStyle w:val="Bullet1"/>
      </w:pPr>
      <w:r w:rsidRPr="00FC2839">
        <w:t>Tooling, parts and suppliers – although considered as a secondary expense, these items can be costly and not part of t</w:t>
      </w:r>
      <w:r w:rsidR="003D1169" w:rsidRPr="00FC2839">
        <w:t>he initial costs of maintenance</w:t>
      </w:r>
    </w:p>
    <w:p w:rsidR="003F18CD" w:rsidRPr="00FC2839" w:rsidRDefault="003F18CD" w:rsidP="00557D48">
      <w:pPr>
        <w:pStyle w:val="Bullet1"/>
      </w:pPr>
      <w:r w:rsidRPr="00FC2839">
        <w:t>Spare parts costs – what is the cost associated with spare parts, are they available, lead time for them and is that cost included in the purchase price?</w:t>
      </w:r>
    </w:p>
    <w:p w:rsidR="003F18CD" w:rsidRPr="00FC2839" w:rsidRDefault="003F18CD" w:rsidP="00557D48">
      <w:pPr>
        <w:pStyle w:val="Bullet1"/>
      </w:pPr>
      <w:r w:rsidRPr="00FC2839">
        <w:t>Training costs – replaced equipment will require minimal operator training. New equipment may require training the operators ful</w:t>
      </w:r>
      <w:r w:rsidR="003D1169" w:rsidRPr="00FC2839">
        <w:t>ly on maintenance and breakdown</w:t>
      </w:r>
    </w:p>
    <w:p w:rsidR="002E6F4B" w:rsidRPr="00FC2839" w:rsidRDefault="002E6F4B" w:rsidP="00557D48">
      <w:pPr>
        <w:pStyle w:val="Bullet1"/>
      </w:pPr>
      <w:r w:rsidRPr="00FC2839">
        <w:t>Cost of power and consumables to keep the item operational</w:t>
      </w:r>
    </w:p>
    <w:p w:rsidR="002E6F4B" w:rsidRPr="00FC2839" w:rsidRDefault="002E6F4B" w:rsidP="00557D48">
      <w:pPr>
        <w:pStyle w:val="Bullet1"/>
      </w:pPr>
      <w:r w:rsidRPr="00FC2839">
        <w:t>Service and maintenance costs</w:t>
      </w:r>
    </w:p>
    <w:p w:rsidR="00074C41" w:rsidRPr="00FC2839" w:rsidRDefault="00E034A2" w:rsidP="00557D48">
      <w:pPr>
        <w:pStyle w:val="Bullet1"/>
      </w:pPr>
      <w:r w:rsidRPr="00FC2839">
        <w:rPr>
          <w:noProof/>
          <w:lang w:val="en-US"/>
        </w:rPr>
        <w:drawing>
          <wp:anchor distT="0" distB="0" distL="114300" distR="114300" simplePos="0" relativeHeight="251956224" behindDoc="0" locked="0" layoutInCell="1" allowOverlap="1" wp14:anchorId="511EB463" wp14:editId="21FB11EF">
            <wp:simplePos x="0" y="0"/>
            <wp:positionH relativeFrom="column">
              <wp:posOffset>3467100</wp:posOffset>
            </wp:positionH>
            <wp:positionV relativeFrom="paragraph">
              <wp:posOffset>100330</wp:posOffset>
            </wp:positionV>
            <wp:extent cx="2028825" cy="1352550"/>
            <wp:effectExtent l="19050" t="0" r="9525" b="0"/>
            <wp:wrapSquare wrapText="bothSides"/>
            <wp:docPr id="216" name="Picture 215" descr="W605_shutterstock_1189935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05_shutterstock_118993585.jpg"/>
                    <pic:cNvPicPr/>
                  </pic:nvPicPr>
                  <pic:blipFill>
                    <a:blip r:embed="rId131" cstate="print"/>
                    <a:stretch>
                      <a:fillRect/>
                    </a:stretch>
                  </pic:blipFill>
                  <pic:spPr>
                    <a:xfrm>
                      <a:off x="0" y="0"/>
                      <a:ext cx="2028825" cy="1352550"/>
                    </a:xfrm>
                    <a:prstGeom prst="rect">
                      <a:avLst/>
                    </a:prstGeom>
                  </pic:spPr>
                </pic:pic>
              </a:graphicData>
            </a:graphic>
          </wp:anchor>
        </w:drawing>
      </w:r>
      <w:r w:rsidR="002E6F4B" w:rsidRPr="00FC2839">
        <w:t>Insurance costs for the new item</w:t>
      </w:r>
    </w:p>
    <w:p w:rsidR="00074C41" w:rsidRPr="00FC2839" w:rsidRDefault="00074C41" w:rsidP="00557D48">
      <w:pPr>
        <w:pStyle w:val="Bullet1"/>
      </w:pPr>
      <w:r w:rsidRPr="00FC2839">
        <w:t>Cost of adapting existing systems and procedures to accommodate the new purchase</w:t>
      </w:r>
    </w:p>
    <w:p w:rsidR="002E6F4B" w:rsidRPr="00FC2839" w:rsidRDefault="002E6F4B" w:rsidP="00557D48">
      <w:pPr>
        <w:pStyle w:val="Bullet1"/>
      </w:pPr>
      <w:r w:rsidRPr="00FC2839">
        <w:t>Lost sales caused by interruption to normal business</w:t>
      </w:r>
    </w:p>
    <w:p w:rsidR="002E6F4B" w:rsidRPr="00FC2839" w:rsidRDefault="002E6F4B" w:rsidP="00557D48">
      <w:pPr>
        <w:pStyle w:val="Bullet1"/>
      </w:pPr>
      <w:r w:rsidRPr="00FC2839">
        <w:t>Reduced levels of earnings while staff learn the new item</w:t>
      </w:r>
    </w:p>
    <w:p w:rsidR="002E6F4B" w:rsidRPr="00FC2839" w:rsidRDefault="002E6F4B" w:rsidP="00557D48">
      <w:pPr>
        <w:pStyle w:val="Bullet1"/>
      </w:pPr>
      <w:r w:rsidRPr="00FC2839">
        <w:t>Depreciation.</w:t>
      </w:r>
    </w:p>
    <w:p w:rsidR="002E6F4B" w:rsidRPr="00FC2839" w:rsidRDefault="003F18CD" w:rsidP="003F18CD">
      <w:pPr>
        <w:autoSpaceDE w:val="0"/>
        <w:autoSpaceDN w:val="0"/>
        <w:adjustRightInd w:val="0"/>
        <w:snapToGrid w:val="0"/>
        <w:spacing w:before="80" w:after="120" w:line="240" w:lineRule="auto"/>
        <w:rPr>
          <w:rFonts w:ascii="Helvetica" w:eastAsia="Times New Roman" w:hAnsi="Helvetica" w:cs="HelveticaNeueLTStd-Cn"/>
          <w:b/>
          <w:color w:val="000000"/>
        </w:rPr>
      </w:pPr>
      <w:r w:rsidRPr="00FC2839">
        <w:rPr>
          <w:rFonts w:ascii="Helvetica" w:eastAsia="Times New Roman" w:hAnsi="Helvetica" w:cs="HelveticaNeueLTStd-Cn"/>
          <w:b/>
          <w:color w:val="000000"/>
        </w:rPr>
        <w:t>Identify all b</w:t>
      </w:r>
      <w:r w:rsidR="002E6F4B" w:rsidRPr="00FC2839">
        <w:rPr>
          <w:rFonts w:ascii="Helvetica" w:eastAsia="Times New Roman" w:hAnsi="Helvetica" w:cs="HelveticaNeueLTStd-Cn"/>
          <w:b/>
          <w:color w:val="000000"/>
        </w:rPr>
        <w:t>enefits</w:t>
      </w:r>
    </w:p>
    <w:p w:rsidR="002E6F4B" w:rsidRPr="00FC2839" w:rsidRDefault="003D1169" w:rsidP="00AE66E1">
      <w:pPr>
        <w:pStyle w:val="BodyCopy"/>
        <w:rPr>
          <w:noProof w:val="0"/>
        </w:rPr>
      </w:pPr>
      <w:r w:rsidRPr="00FC2839">
        <w:rPr>
          <w:lang w:val="en-US" w:eastAsia="en-US"/>
        </w:rPr>
        <w:drawing>
          <wp:anchor distT="0" distB="0" distL="114300" distR="114300" simplePos="0" relativeHeight="251953152" behindDoc="0" locked="0" layoutInCell="1" allowOverlap="1" wp14:anchorId="37EBBABE" wp14:editId="6967D859">
            <wp:simplePos x="0" y="0"/>
            <wp:positionH relativeFrom="column">
              <wp:posOffset>3990340</wp:posOffset>
            </wp:positionH>
            <wp:positionV relativeFrom="paragraph">
              <wp:posOffset>212090</wp:posOffset>
            </wp:positionV>
            <wp:extent cx="1640840" cy="1102995"/>
            <wp:effectExtent l="19050" t="0" r="0" b="0"/>
            <wp:wrapSquare wrapText="bothSides"/>
            <wp:docPr id="211" name="Picture 209" descr="shutterstock_114113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4113611.jpg"/>
                    <pic:cNvPicPr/>
                  </pic:nvPicPr>
                  <pic:blipFill>
                    <a:blip r:embed="rId132" cstate="print"/>
                    <a:stretch>
                      <a:fillRect/>
                    </a:stretch>
                  </pic:blipFill>
                  <pic:spPr>
                    <a:xfrm>
                      <a:off x="0" y="0"/>
                      <a:ext cx="1640840" cy="1102995"/>
                    </a:xfrm>
                    <a:prstGeom prst="rect">
                      <a:avLst/>
                    </a:prstGeom>
                  </pic:spPr>
                </pic:pic>
              </a:graphicData>
            </a:graphic>
          </wp:anchor>
        </w:drawing>
      </w:r>
      <w:r w:rsidR="002E6F4B" w:rsidRPr="00FC2839">
        <w:rPr>
          <w:noProof w:val="0"/>
        </w:rPr>
        <w:t>Benefits relating to the purchase of a new item may relate to:</w:t>
      </w:r>
    </w:p>
    <w:p w:rsidR="002E6F4B" w:rsidRPr="00FC2839" w:rsidRDefault="002E6F4B" w:rsidP="003D1169">
      <w:pPr>
        <w:pStyle w:val="Bullet1"/>
      </w:pPr>
      <w:r w:rsidRPr="00FC2839">
        <w:t>Higher levels of earnings/revenue – which can relate to increased speed of servicing</w:t>
      </w:r>
      <w:r w:rsidR="00B8495D" w:rsidRPr="00FC2839">
        <w:t xml:space="preserve"> </w:t>
      </w:r>
      <w:r w:rsidRPr="00FC2839">
        <w:t xml:space="preserve">customers </w:t>
      </w:r>
    </w:p>
    <w:p w:rsidR="002E6F4B" w:rsidRPr="00FC2839" w:rsidRDefault="002E6F4B" w:rsidP="003D1169">
      <w:pPr>
        <w:pStyle w:val="Bullet1"/>
      </w:pPr>
      <w:r w:rsidRPr="00FC2839">
        <w:t xml:space="preserve">Reduced levels of unsatisfactory </w:t>
      </w:r>
      <w:r w:rsidR="003F18CD" w:rsidRPr="00FC2839">
        <w:t>services</w:t>
      </w:r>
    </w:p>
    <w:p w:rsidR="002E6F4B" w:rsidRPr="00FC2839" w:rsidRDefault="002E6F4B" w:rsidP="003D1169">
      <w:pPr>
        <w:pStyle w:val="Bullet1"/>
      </w:pPr>
      <w:r w:rsidRPr="00FC2839">
        <w:t>Energy savings – brought about by advanced technology</w:t>
      </w:r>
    </w:p>
    <w:p w:rsidR="002E6F4B" w:rsidRPr="00FC2839" w:rsidRDefault="002E6F4B" w:rsidP="003D1169">
      <w:pPr>
        <w:pStyle w:val="Bullet1"/>
      </w:pPr>
      <w:r w:rsidRPr="00FC2839">
        <w:t>Labour savings – obtained where the item increases productivity</w:t>
      </w:r>
    </w:p>
    <w:p w:rsidR="002E6F4B" w:rsidRPr="00FC2839" w:rsidRDefault="002E6F4B" w:rsidP="003D1169">
      <w:pPr>
        <w:pStyle w:val="Bullet1"/>
      </w:pPr>
      <w:r w:rsidRPr="00FC2839">
        <w:t>Savings on raw materials – where the item makes more efficient use of base products</w:t>
      </w:r>
    </w:p>
    <w:p w:rsidR="002E6F4B" w:rsidRPr="00FC2839" w:rsidRDefault="002E6F4B" w:rsidP="003D1169">
      <w:pPr>
        <w:pStyle w:val="Bullet1"/>
      </w:pPr>
      <w:r w:rsidRPr="00FC2839">
        <w:t>Sale value of any equipment that is being disposed of to make way for the new item</w:t>
      </w:r>
    </w:p>
    <w:p w:rsidR="002E6F4B" w:rsidRPr="00FC2839" w:rsidRDefault="002E6F4B" w:rsidP="003D1169">
      <w:pPr>
        <w:pStyle w:val="Bullet1"/>
      </w:pPr>
      <w:r w:rsidRPr="00FC2839">
        <w:t>Enhanced image or market positioning for the business by virtue of having the new</w:t>
      </w:r>
      <w:r w:rsidR="00B8495D" w:rsidRPr="00FC2839">
        <w:t xml:space="preserve"> </w:t>
      </w:r>
      <w:r w:rsidR="003F18CD" w:rsidRPr="00FC2839">
        <w:t>equipment</w:t>
      </w:r>
      <w:r w:rsidR="003D1169" w:rsidRPr="00FC2839">
        <w:t>.</w:t>
      </w:r>
    </w:p>
    <w:p w:rsidR="003D1169" w:rsidRPr="00FC2839" w:rsidRDefault="003D1169" w:rsidP="003D1169">
      <w:pPr>
        <w:pStyle w:val="Bullet1"/>
        <w:numPr>
          <w:ilvl w:val="0"/>
          <w:numId w:val="0"/>
        </w:numPr>
        <w:ind w:left="357"/>
      </w:pPr>
    </w:p>
    <w:p w:rsidR="002E6F4B" w:rsidRPr="00FC2839" w:rsidRDefault="002E6F4B" w:rsidP="00AE66E1">
      <w:pPr>
        <w:pStyle w:val="BodyCopy"/>
        <w:rPr>
          <w:noProof w:val="0"/>
        </w:rPr>
      </w:pPr>
      <w:r w:rsidRPr="00FC2839">
        <w:rPr>
          <w:noProof w:val="0"/>
        </w:rPr>
        <w:t>The dollar values attached to costs and benefits will either be:</w:t>
      </w:r>
    </w:p>
    <w:p w:rsidR="002E6F4B" w:rsidRPr="00FC2839" w:rsidRDefault="002E6F4B" w:rsidP="00557D48">
      <w:pPr>
        <w:pStyle w:val="Bullet1"/>
      </w:pPr>
      <w:r w:rsidRPr="00FC2839">
        <w:lastRenderedPageBreak/>
        <w:t>Fact/evidence-based – calculated on known statistics, costs, quotes, historical records,</w:t>
      </w:r>
      <w:r w:rsidR="003F18CD" w:rsidRPr="00FC2839">
        <w:t xml:space="preserve"> </w:t>
      </w:r>
      <w:r w:rsidRPr="00FC2839">
        <w:t>advice from suppliers</w:t>
      </w:r>
    </w:p>
    <w:p w:rsidR="002E6F4B" w:rsidRPr="00FC2839" w:rsidRDefault="002E6F4B" w:rsidP="00557D48">
      <w:pPr>
        <w:pStyle w:val="Bullet1"/>
      </w:pPr>
      <w:r w:rsidRPr="00FC2839">
        <w:t>Estimates – based on an intimate knowledge of the industry, the business and the item in</w:t>
      </w:r>
      <w:r w:rsidR="003F18CD" w:rsidRPr="00FC2839">
        <w:t xml:space="preserve"> </w:t>
      </w:r>
      <w:r w:rsidRPr="00FC2839">
        <w:t>question.</w:t>
      </w:r>
    </w:p>
    <w:p w:rsidR="002E6F4B" w:rsidRPr="00FC2839" w:rsidRDefault="002E6F4B" w:rsidP="00AE66E1">
      <w:pPr>
        <w:pStyle w:val="BodyCopy"/>
        <w:rPr>
          <w:noProof w:val="0"/>
        </w:rPr>
      </w:pPr>
      <w:r w:rsidRPr="00FC2839">
        <w:rPr>
          <w:noProof w:val="0"/>
        </w:rPr>
        <w:t>The keys to any effective cost–benefit analysis are:</w:t>
      </w:r>
    </w:p>
    <w:p w:rsidR="002E6F4B" w:rsidRPr="00FC2839" w:rsidRDefault="002E6F4B" w:rsidP="00557D48">
      <w:pPr>
        <w:pStyle w:val="Bullet1"/>
      </w:pPr>
      <w:r w:rsidRPr="00FC2839">
        <w:t>All costs must be identified and quantified in dollar terms</w:t>
      </w:r>
    </w:p>
    <w:p w:rsidR="002E6F4B" w:rsidRPr="00FC2839" w:rsidRDefault="002E6F4B" w:rsidP="00557D48">
      <w:pPr>
        <w:pStyle w:val="Bullet1"/>
      </w:pPr>
      <w:r w:rsidRPr="00FC2839">
        <w:t>All benefits must be identified and quantified in dollar terms</w:t>
      </w:r>
    </w:p>
    <w:p w:rsidR="002E6F4B" w:rsidRPr="00FC2839" w:rsidRDefault="002E6F4B" w:rsidP="00557D48">
      <w:pPr>
        <w:pStyle w:val="Bullet1"/>
      </w:pPr>
      <w:r w:rsidRPr="00FC2839">
        <w:t>All purchasing options must be subjected to a thorough cost–benefit analysis</w:t>
      </w:r>
    </w:p>
    <w:p w:rsidR="002E6F4B" w:rsidRPr="00FC2839" w:rsidRDefault="002E6F4B" w:rsidP="00557D48">
      <w:pPr>
        <w:pStyle w:val="Bullet1"/>
      </w:pPr>
      <w:r w:rsidRPr="00FC2839">
        <w:t>All cost–benefit analyses must be compared to determine the most effective option.</w:t>
      </w:r>
    </w:p>
    <w:p w:rsidR="002E6F4B" w:rsidRPr="00FC2839" w:rsidRDefault="003F18CD" w:rsidP="00AE66E1">
      <w:pPr>
        <w:pStyle w:val="BodyCopy"/>
        <w:rPr>
          <w:noProof w:val="0"/>
        </w:rPr>
      </w:pPr>
      <w:r w:rsidRPr="00FC2839">
        <w:rPr>
          <w:noProof w:val="0"/>
        </w:rPr>
        <w:t>It is important to note t</w:t>
      </w:r>
      <w:r w:rsidR="002E6F4B" w:rsidRPr="00FC2839">
        <w:rPr>
          <w:noProof w:val="0"/>
        </w:rPr>
        <w:t>here are sometimes situations where, despite extensive cost–benefit analysis and</w:t>
      </w:r>
      <w:r w:rsidRPr="00FC2839">
        <w:rPr>
          <w:noProof w:val="0"/>
        </w:rPr>
        <w:t xml:space="preserve"> </w:t>
      </w:r>
      <w:r w:rsidR="002E6F4B" w:rsidRPr="00FC2839">
        <w:rPr>
          <w:noProof w:val="0"/>
        </w:rPr>
        <w:t>despite all relevant research and investigation, a purchasing decision is made based on</w:t>
      </w:r>
      <w:r w:rsidRPr="00FC2839">
        <w:rPr>
          <w:noProof w:val="0"/>
        </w:rPr>
        <w:t xml:space="preserve"> </w:t>
      </w:r>
      <w:r w:rsidR="002E6F4B" w:rsidRPr="00FC2839">
        <w:rPr>
          <w:noProof w:val="0"/>
        </w:rPr>
        <w:t>some other criterion.</w:t>
      </w:r>
    </w:p>
    <w:p w:rsidR="002E6F4B" w:rsidRPr="00FC2839" w:rsidRDefault="002E6F4B" w:rsidP="00AE66E1">
      <w:pPr>
        <w:pStyle w:val="BodyCopy"/>
        <w:rPr>
          <w:noProof w:val="0"/>
        </w:rPr>
      </w:pPr>
      <w:r w:rsidRPr="00FC2839">
        <w:rPr>
          <w:noProof w:val="0"/>
        </w:rPr>
        <w:t>For example, the owner of a business may simply have a personal preference for a certain</w:t>
      </w:r>
      <w:r w:rsidR="003F18CD" w:rsidRPr="00FC2839">
        <w:rPr>
          <w:noProof w:val="0"/>
        </w:rPr>
        <w:t xml:space="preserve"> </w:t>
      </w:r>
      <w:r w:rsidRPr="00FC2839">
        <w:rPr>
          <w:noProof w:val="0"/>
        </w:rPr>
        <w:t>supplier, brand or option and no end of statistics, evidence, etc. will change their mind.</w:t>
      </w:r>
    </w:p>
    <w:p w:rsidR="002E6F4B" w:rsidRPr="00FC2839" w:rsidRDefault="002E6F4B" w:rsidP="002E6F4B">
      <w:pPr>
        <w:autoSpaceDE w:val="0"/>
        <w:autoSpaceDN w:val="0"/>
        <w:adjustRightInd w:val="0"/>
        <w:spacing w:before="80" w:after="120" w:line="240" w:lineRule="auto"/>
        <w:rPr>
          <w:rFonts w:ascii="Helvetica" w:hAnsi="Helvetica" w:cs="Chevin-DemiBold"/>
          <w:b/>
          <w:bCs/>
          <w:i/>
          <w:sz w:val="32"/>
          <w:szCs w:val="32"/>
        </w:rPr>
      </w:pPr>
      <w:r w:rsidRPr="00FC2839">
        <w:rPr>
          <w:rFonts w:ascii="Helvetica" w:hAnsi="Helvetica" w:cs="Chevin-DemiBold"/>
          <w:b/>
          <w:bCs/>
          <w:i/>
          <w:noProof/>
          <w:sz w:val="32"/>
          <w:szCs w:val="32"/>
          <w:lang w:val="en-US" w:eastAsia="en-US"/>
        </w:rPr>
        <w:drawing>
          <wp:anchor distT="0" distB="0" distL="114300" distR="114300" simplePos="0" relativeHeight="251907072" behindDoc="0" locked="0" layoutInCell="1" allowOverlap="1" wp14:anchorId="4FE3B98E" wp14:editId="6E5253A6">
            <wp:simplePos x="0" y="0"/>
            <wp:positionH relativeFrom="column">
              <wp:posOffset>-95250</wp:posOffset>
            </wp:positionH>
            <wp:positionV relativeFrom="paragraph">
              <wp:posOffset>171450</wp:posOffset>
            </wp:positionV>
            <wp:extent cx="647700" cy="628650"/>
            <wp:effectExtent l="19050" t="0" r="0" b="0"/>
            <wp:wrapSquare wrapText="bothSides"/>
            <wp:docPr id="51"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2E6F4B" w:rsidRPr="00FC2839" w:rsidRDefault="002E6F4B" w:rsidP="002E6F4B">
      <w:pPr>
        <w:autoSpaceDE w:val="0"/>
        <w:autoSpaceDN w:val="0"/>
        <w:adjustRightInd w:val="0"/>
        <w:spacing w:before="80" w:after="120" w:line="240" w:lineRule="auto"/>
        <w:rPr>
          <w:rFonts w:ascii="Helvetica" w:hAnsi="Helvetica" w:cs="Chevin-DemiBold"/>
          <w:b/>
          <w:i/>
          <w:sz w:val="32"/>
          <w:szCs w:val="32"/>
        </w:rPr>
      </w:pPr>
      <w:r w:rsidRPr="00FC2839">
        <w:rPr>
          <w:rFonts w:ascii="Helvetica" w:hAnsi="Helvetica" w:cs="Chevin-DemiBold"/>
          <w:b/>
          <w:bCs/>
          <w:i/>
          <w:sz w:val="32"/>
          <w:szCs w:val="32"/>
        </w:rPr>
        <w:t xml:space="preserve">Activity </w:t>
      </w:r>
      <w:r w:rsidR="003F18CD" w:rsidRPr="00FC2839">
        <w:rPr>
          <w:rFonts w:ascii="Helvetica" w:hAnsi="Helvetica" w:cs="Chevin-DemiBold"/>
          <w:b/>
          <w:bCs/>
          <w:i/>
          <w:sz w:val="32"/>
          <w:szCs w:val="32"/>
        </w:rPr>
        <w:t>16</w:t>
      </w:r>
      <w:r w:rsidRPr="00FC2839">
        <w:rPr>
          <w:rFonts w:ascii="Helvetica" w:hAnsi="Helvetica" w:cs="Chevin-DemiBold"/>
          <w:b/>
          <w:bCs/>
          <w:i/>
          <w:sz w:val="32"/>
          <w:szCs w:val="32"/>
        </w:rPr>
        <w:t xml:space="preserve"> - </w:t>
      </w:r>
      <w:r w:rsidR="003F18CD" w:rsidRPr="00FC2839">
        <w:rPr>
          <w:rFonts w:ascii="Helvetica" w:hAnsi="Helvetica" w:cs="Chevin-DemiBold"/>
          <w:b/>
          <w:bCs/>
          <w:i/>
          <w:sz w:val="32"/>
          <w:szCs w:val="32"/>
        </w:rPr>
        <w:t>Conduct a cost-benefit analysis</w:t>
      </w:r>
    </w:p>
    <w:p w:rsidR="002E6F4B" w:rsidRPr="00FC2839" w:rsidRDefault="003F18CD" w:rsidP="002E6F4B">
      <w:pPr>
        <w:pStyle w:val="ListParagraph"/>
        <w:autoSpaceDE w:val="0"/>
        <w:autoSpaceDN w:val="0"/>
        <w:adjustRightInd w:val="0"/>
        <w:snapToGrid w:val="0"/>
        <w:spacing w:before="80" w:after="120" w:line="240" w:lineRule="auto"/>
        <w:rPr>
          <w:rFonts w:ascii="Helvetica" w:eastAsia="Times New Roman" w:hAnsi="Helvetica" w:cs="HelveticaNeueLTStd-HvCn"/>
          <w:color w:val="000000"/>
          <w:sz w:val="44"/>
          <w:szCs w:val="24"/>
        </w:rPr>
      </w:pPr>
      <w:r w:rsidRPr="00FC2839">
        <w:rPr>
          <w:rFonts w:ascii="Helvetica" w:eastAsia="Times New Roman" w:hAnsi="Helvetica" w:cs="HelveticaNeueLTStd-HvCn"/>
          <w:noProof/>
          <w:color w:val="000000"/>
          <w:sz w:val="44"/>
          <w:szCs w:val="24"/>
          <w:lang w:val="en-US" w:eastAsia="en-US"/>
        </w:rPr>
        <w:drawing>
          <wp:anchor distT="0" distB="0" distL="114300" distR="114300" simplePos="0" relativeHeight="251909120" behindDoc="0" locked="0" layoutInCell="1" allowOverlap="1" wp14:anchorId="67600A0D" wp14:editId="6A6E9393">
            <wp:simplePos x="0" y="0"/>
            <wp:positionH relativeFrom="column">
              <wp:posOffset>3438525</wp:posOffset>
            </wp:positionH>
            <wp:positionV relativeFrom="paragraph">
              <wp:posOffset>245745</wp:posOffset>
            </wp:positionV>
            <wp:extent cx="1524000" cy="1009650"/>
            <wp:effectExtent l="19050" t="0" r="0" b="0"/>
            <wp:wrapSquare wrapText="bothSides"/>
            <wp:docPr id="52" name="Picture 229" descr="W18_compu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8_computer.jpg"/>
                    <pic:cNvPicPr/>
                  </pic:nvPicPr>
                  <pic:blipFill>
                    <a:blip r:embed="rId133" cstate="print"/>
                    <a:stretch>
                      <a:fillRect/>
                    </a:stretch>
                  </pic:blipFill>
                  <pic:spPr>
                    <a:xfrm>
                      <a:off x="0" y="0"/>
                      <a:ext cx="1524000" cy="1009650"/>
                    </a:xfrm>
                    <a:prstGeom prst="rect">
                      <a:avLst/>
                    </a:prstGeom>
                  </pic:spPr>
                </pic:pic>
              </a:graphicData>
            </a:graphic>
          </wp:anchor>
        </w:drawing>
      </w:r>
    </w:p>
    <w:p w:rsidR="003F18CD" w:rsidRPr="00FC2839" w:rsidRDefault="002E6F4B" w:rsidP="00AE66E1">
      <w:pPr>
        <w:pStyle w:val="BodyCopy"/>
        <w:rPr>
          <w:noProof w:val="0"/>
        </w:rPr>
      </w:pPr>
      <w:r w:rsidRPr="00FC2839">
        <w:rPr>
          <w:noProof w:val="0"/>
        </w:rPr>
        <w:t xml:space="preserve">Based on the computer system required for </w:t>
      </w:r>
      <w:r w:rsidR="003F18CD" w:rsidRPr="00FC2839">
        <w:rPr>
          <w:noProof w:val="0"/>
        </w:rPr>
        <w:t>your organisation, you are required to undertake a cost-benefit analysis.</w:t>
      </w:r>
    </w:p>
    <w:p w:rsidR="003F18CD" w:rsidRPr="00FC2839" w:rsidRDefault="003F18CD" w:rsidP="003D1169">
      <w:pPr>
        <w:pStyle w:val="BodyCopyBold"/>
        <w:rPr>
          <w:noProof w:val="0"/>
        </w:rPr>
      </w:pPr>
      <w:r w:rsidRPr="00FC2839">
        <w:rPr>
          <w:noProof w:val="0"/>
        </w:rPr>
        <w:t>IDENTIFY COSTS</w:t>
      </w:r>
    </w:p>
    <w:p w:rsidR="002E6F4B" w:rsidRPr="00FC2839" w:rsidRDefault="002E6F4B" w:rsidP="00AE66E1">
      <w:pPr>
        <w:pStyle w:val="BodyCopy"/>
        <w:rPr>
          <w:noProof w:val="0"/>
        </w:rPr>
      </w:pPr>
      <w:r w:rsidRPr="00FC2839">
        <w:rPr>
          <w:noProof w:val="0"/>
        </w:rPr>
        <w:t>Please identify possible types of costs, including an approximate monetary value for the cost.</w:t>
      </w:r>
    </w:p>
    <w:p w:rsidR="003F18CD" w:rsidRPr="00FC2839" w:rsidRDefault="003F18CD" w:rsidP="00AE66E1">
      <w:pPr>
        <w:pStyle w:val="BodyCopy"/>
        <w:rPr>
          <w:noProof w:val="0"/>
        </w:rPr>
      </w:pPr>
      <w:r w:rsidRPr="00FC2839">
        <w:rPr>
          <w:noProof w:val="0"/>
        </w:rPr>
        <w:t>You may use an excel spreadsheet to detail all the costs relating to the purchase of a computer system.</w:t>
      </w:r>
    </w:p>
    <w:p w:rsidR="002E6F4B" w:rsidRPr="00FC2839" w:rsidRDefault="002E6F4B" w:rsidP="002E6F4B">
      <w:pPr>
        <w:pStyle w:val="ListParagraph"/>
        <w:autoSpaceDE w:val="0"/>
        <w:autoSpaceDN w:val="0"/>
        <w:adjustRightInd w:val="0"/>
        <w:snapToGrid w:val="0"/>
        <w:spacing w:before="80" w:after="120" w:line="240" w:lineRule="auto"/>
        <w:rPr>
          <w:rFonts w:ascii="Helvetica" w:eastAsia="Times New Roman" w:hAnsi="Helvetica" w:cs="HelveticaNeueLTStd-Lt"/>
          <w:color w:val="000000"/>
        </w:rPr>
      </w:pPr>
    </w:p>
    <w:tbl>
      <w:tblPr>
        <w:tblStyle w:val="TableGrid"/>
        <w:tblW w:w="0" w:type="auto"/>
        <w:tblLook w:val="04A0" w:firstRow="1" w:lastRow="0" w:firstColumn="1" w:lastColumn="0" w:noHBand="0" w:noVBand="1"/>
      </w:tblPr>
      <w:tblGrid>
        <w:gridCol w:w="3168"/>
        <w:gridCol w:w="5760"/>
      </w:tblGrid>
      <w:tr w:rsidR="002E6F4B" w:rsidRPr="00FC2839" w:rsidTr="003F18CD">
        <w:tc>
          <w:tcPr>
            <w:tcW w:w="3168" w:type="dxa"/>
            <w:shd w:val="clear" w:color="auto" w:fill="D9D9D9" w:themeFill="background1" w:themeFillShade="D9"/>
          </w:tcPr>
          <w:p w:rsidR="002E6F4B" w:rsidRPr="00FC2839" w:rsidRDefault="002E6F4B" w:rsidP="003D1169">
            <w:pPr>
              <w:pStyle w:val="TableTextBold"/>
              <w:rPr>
                <w:noProof w:val="0"/>
              </w:rPr>
            </w:pPr>
            <w:r w:rsidRPr="00FC2839">
              <w:rPr>
                <w:noProof w:val="0"/>
              </w:rPr>
              <w:t>Type of cost</w:t>
            </w:r>
          </w:p>
        </w:tc>
        <w:tc>
          <w:tcPr>
            <w:tcW w:w="5760" w:type="dxa"/>
            <w:shd w:val="clear" w:color="auto" w:fill="D9D9D9" w:themeFill="background1" w:themeFillShade="D9"/>
          </w:tcPr>
          <w:p w:rsidR="002E6F4B" w:rsidRPr="00FC2839" w:rsidRDefault="002E6F4B" w:rsidP="003D1169">
            <w:pPr>
              <w:pStyle w:val="TableTextBold"/>
              <w:rPr>
                <w:noProof w:val="0"/>
              </w:rPr>
            </w:pPr>
            <w:r w:rsidRPr="00FC2839">
              <w:rPr>
                <w:rFonts w:cs="Chevin-DemiBold"/>
                <w:bCs/>
                <w:noProof w:val="0"/>
              </w:rPr>
              <w:t>Monetary value for the cost</w:t>
            </w:r>
          </w:p>
        </w:tc>
      </w:tr>
      <w:tr w:rsidR="002E6F4B" w:rsidRPr="00FC2839" w:rsidTr="003F18CD">
        <w:tc>
          <w:tcPr>
            <w:tcW w:w="3168" w:type="dxa"/>
          </w:tcPr>
          <w:p w:rsidR="002E6F4B" w:rsidRPr="00FC2839" w:rsidRDefault="002E6F4B" w:rsidP="003D1169">
            <w:pPr>
              <w:pStyle w:val="TableText"/>
              <w:rPr>
                <w:noProof w:val="0"/>
              </w:rPr>
            </w:pPr>
          </w:p>
        </w:tc>
        <w:tc>
          <w:tcPr>
            <w:tcW w:w="5760" w:type="dxa"/>
          </w:tcPr>
          <w:p w:rsidR="002E6F4B" w:rsidRPr="00FC2839" w:rsidRDefault="002E6F4B" w:rsidP="003D1169">
            <w:pPr>
              <w:pStyle w:val="TableText"/>
              <w:rPr>
                <w:noProof w:val="0"/>
              </w:rPr>
            </w:pPr>
          </w:p>
        </w:tc>
      </w:tr>
      <w:tr w:rsidR="002E6F4B" w:rsidRPr="00FC2839" w:rsidTr="003F18CD">
        <w:tc>
          <w:tcPr>
            <w:tcW w:w="3168" w:type="dxa"/>
          </w:tcPr>
          <w:p w:rsidR="002E6F4B" w:rsidRPr="00FC2839" w:rsidRDefault="002E6F4B" w:rsidP="003D1169">
            <w:pPr>
              <w:pStyle w:val="TableText"/>
              <w:rPr>
                <w:noProof w:val="0"/>
              </w:rPr>
            </w:pPr>
          </w:p>
        </w:tc>
        <w:tc>
          <w:tcPr>
            <w:tcW w:w="5760" w:type="dxa"/>
          </w:tcPr>
          <w:p w:rsidR="002E6F4B" w:rsidRPr="00FC2839" w:rsidRDefault="002E6F4B" w:rsidP="003D1169">
            <w:pPr>
              <w:pStyle w:val="TableText"/>
              <w:rPr>
                <w:noProof w:val="0"/>
              </w:rPr>
            </w:pPr>
          </w:p>
        </w:tc>
      </w:tr>
      <w:tr w:rsidR="002E6F4B" w:rsidRPr="00FC2839" w:rsidTr="003F18CD">
        <w:tc>
          <w:tcPr>
            <w:tcW w:w="3168" w:type="dxa"/>
          </w:tcPr>
          <w:p w:rsidR="002E6F4B" w:rsidRPr="00FC2839" w:rsidRDefault="002E6F4B" w:rsidP="003D1169">
            <w:pPr>
              <w:pStyle w:val="TableText"/>
              <w:rPr>
                <w:noProof w:val="0"/>
              </w:rPr>
            </w:pPr>
          </w:p>
        </w:tc>
        <w:tc>
          <w:tcPr>
            <w:tcW w:w="5760" w:type="dxa"/>
          </w:tcPr>
          <w:p w:rsidR="002E6F4B" w:rsidRPr="00FC2839" w:rsidRDefault="002E6F4B" w:rsidP="003D1169">
            <w:pPr>
              <w:pStyle w:val="TableText"/>
              <w:rPr>
                <w:noProof w:val="0"/>
              </w:rPr>
            </w:pPr>
          </w:p>
        </w:tc>
      </w:tr>
      <w:tr w:rsidR="002E6F4B" w:rsidRPr="00FC2839" w:rsidTr="003F18CD">
        <w:tc>
          <w:tcPr>
            <w:tcW w:w="3168" w:type="dxa"/>
          </w:tcPr>
          <w:p w:rsidR="002E6F4B" w:rsidRPr="00FC2839" w:rsidRDefault="002E6F4B" w:rsidP="003D1169">
            <w:pPr>
              <w:pStyle w:val="TableText"/>
              <w:rPr>
                <w:noProof w:val="0"/>
              </w:rPr>
            </w:pPr>
          </w:p>
        </w:tc>
        <w:tc>
          <w:tcPr>
            <w:tcW w:w="5760" w:type="dxa"/>
          </w:tcPr>
          <w:p w:rsidR="002E6F4B" w:rsidRPr="00FC2839" w:rsidRDefault="002E6F4B" w:rsidP="003D1169">
            <w:pPr>
              <w:pStyle w:val="TableText"/>
              <w:rPr>
                <w:noProof w:val="0"/>
              </w:rPr>
            </w:pPr>
          </w:p>
        </w:tc>
      </w:tr>
      <w:tr w:rsidR="002E6F4B" w:rsidRPr="00FC2839" w:rsidTr="003F18CD">
        <w:tc>
          <w:tcPr>
            <w:tcW w:w="3168" w:type="dxa"/>
          </w:tcPr>
          <w:p w:rsidR="002E6F4B" w:rsidRPr="00FC2839" w:rsidRDefault="002E6F4B" w:rsidP="003D1169">
            <w:pPr>
              <w:pStyle w:val="TableText"/>
              <w:rPr>
                <w:noProof w:val="0"/>
              </w:rPr>
            </w:pPr>
          </w:p>
        </w:tc>
        <w:tc>
          <w:tcPr>
            <w:tcW w:w="5760" w:type="dxa"/>
          </w:tcPr>
          <w:p w:rsidR="002E6F4B" w:rsidRPr="00FC2839" w:rsidRDefault="002E6F4B" w:rsidP="003D1169">
            <w:pPr>
              <w:pStyle w:val="TableText"/>
              <w:rPr>
                <w:noProof w:val="0"/>
              </w:rPr>
            </w:pPr>
          </w:p>
        </w:tc>
      </w:tr>
      <w:tr w:rsidR="003F18CD" w:rsidRPr="00FC2839" w:rsidTr="003F18CD">
        <w:tc>
          <w:tcPr>
            <w:tcW w:w="3168" w:type="dxa"/>
          </w:tcPr>
          <w:p w:rsidR="003F18CD" w:rsidRPr="00FC2839" w:rsidRDefault="003F18CD" w:rsidP="003D1169">
            <w:pPr>
              <w:pStyle w:val="TableText"/>
              <w:rPr>
                <w:noProof w:val="0"/>
              </w:rPr>
            </w:pPr>
          </w:p>
        </w:tc>
        <w:tc>
          <w:tcPr>
            <w:tcW w:w="5760" w:type="dxa"/>
          </w:tcPr>
          <w:p w:rsidR="003F18CD" w:rsidRPr="00FC2839" w:rsidRDefault="003F18CD" w:rsidP="003D1169">
            <w:pPr>
              <w:pStyle w:val="TableText"/>
              <w:rPr>
                <w:noProof w:val="0"/>
              </w:rPr>
            </w:pPr>
          </w:p>
        </w:tc>
      </w:tr>
      <w:tr w:rsidR="003F18CD" w:rsidRPr="00FC2839" w:rsidTr="003F18CD">
        <w:tc>
          <w:tcPr>
            <w:tcW w:w="3168" w:type="dxa"/>
          </w:tcPr>
          <w:p w:rsidR="003F18CD" w:rsidRPr="00FC2839" w:rsidRDefault="003F18CD" w:rsidP="003D1169">
            <w:pPr>
              <w:pStyle w:val="TableText"/>
              <w:rPr>
                <w:noProof w:val="0"/>
              </w:rPr>
            </w:pPr>
          </w:p>
        </w:tc>
        <w:tc>
          <w:tcPr>
            <w:tcW w:w="5760" w:type="dxa"/>
          </w:tcPr>
          <w:p w:rsidR="003F18CD" w:rsidRPr="00FC2839" w:rsidRDefault="003F18CD" w:rsidP="003D1169">
            <w:pPr>
              <w:pStyle w:val="TableText"/>
              <w:rPr>
                <w:noProof w:val="0"/>
              </w:rPr>
            </w:pPr>
          </w:p>
        </w:tc>
      </w:tr>
    </w:tbl>
    <w:p w:rsidR="000D0984" w:rsidRPr="00FC2839" w:rsidRDefault="000D0984" w:rsidP="003F18CD">
      <w:pPr>
        <w:pStyle w:val="ListParagraph"/>
        <w:autoSpaceDE w:val="0"/>
        <w:autoSpaceDN w:val="0"/>
        <w:adjustRightInd w:val="0"/>
        <w:snapToGrid w:val="0"/>
        <w:spacing w:before="80" w:after="120" w:line="240" w:lineRule="auto"/>
        <w:ind w:left="0"/>
        <w:contextualSpacing w:val="0"/>
        <w:rPr>
          <w:rFonts w:ascii="Helvetica" w:eastAsia="Times New Roman" w:hAnsi="Helvetica" w:cs="HelveticaNeueLTStd-Lt"/>
          <w:b/>
          <w:color w:val="000000"/>
        </w:rPr>
      </w:pPr>
    </w:p>
    <w:p w:rsidR="003F18CD" w:rsidRPr="00FC2839" w:rsidRDefault="003F18CD" w:rsidP="003F18CD">
      <w:pPr>
        <w:pStyle w:val="ListParagraph"/>
        <w:autoSpaceDE w:val="0"/>
        <w:autoSpaceDN w:val="0"/>
        <w:adjustRightInd w:val="0"/>
        <w:snapToGrid w:val="0"/>
        <w:spacing w:before="80" w:after="120" w:line="240" w:lineRule="auto"/>
        <w:ind w:left="0"/>
        <w:contextualSpacing w:val="0"/>
        <w:rPr>
          <w:rFonts w:ascii="Helvetica" w:eastAsia="Times New Roman" w:hAnsi="Helvetica" w:cs="HelveticaNeueLTStd-Lt"/>
          <w:b/>
          <w:color w:val="000000"/>
        </w:rPr>
      </w:pPr>
      <w:r w:rsidRPr="00FC2839">
        <w:rPr>
          <w:rFonts w:ascii="Helvetica" w:eastAsia="Times New Roman" w:hAnsi="Helvetica" w:cs="HelveticaNeueLTStd-Lt"/>
          <w:b/>
          <w:color w:val="000000"/>
        </w:rPr>
        <w:lastRenderedPageBreak/>
        <w:t>IDENTIFY BENEFITS</w:t>
      </w:r>
    </w:p>
    <w:p w:rsidR="003F18CD" w:rsidRPr="00FC2839" w:rsidRDefault="003F18CD" w:rsidP="00AE66E1">
      <w:pPr>
        <w:pStyle w:val="BodyCopy"/>
        <w:rPr>
          <w:noProof w:val="0"/>
        </w:rPr>
      </w:pPr>
      <w:r w:rsidRPr="00FC2839">
        <w:rPr>
          <w:noProof w:val="0"/>
        </w:rPr>
        <w:t>Please identify all the possible benefits associated with the purchase of a new computer system.</w:t>
      </w:r>
    </w:p>
    <w:tbl>
      <w:tblPr>
        <w:tblStyle w:val="TableGrid"/>
        <w:tblW w:w="0" w:type="auto"/>
        <w:tblLook w:val="04A0" w:firstRow="1" w:lastRow="0" w:firstColumn="1" w:lastColumn="0" w:noHBand="0" w:noVBand="1"/>
      </w:tblPr>
      <w:tblGrid>
        <w:gridCol w:w="3168"/>
        <w:gridCol w:w="5760"/>
      </w:tblGrid>
      <w:tr w:rsidR="003F18CD" w:rsidRPr="00FC2839" w:rsidTr="003F18CD">
        <w:tc>
          <w:tcPr>
            <w:tcW w:w="3168" w:type="dxa"/>
            <w:shd w:val="clear" w:color="auto" w:fill="D9D9D9" w:themeFill="background1" w:themeFillShade="D9"/>
          </w:tcPr>
          <w:p w:rsidR="003F18CD" w:rsidRPr="00FC2839" w:rsidRDefault="003F18CD" w:rsidP="003D1169">
            <w:pPr>
              <w:pStyle w:val="TableTextBold"/>
              <w:rPr>
                <w:noProof w:val="0"/>
              </w:rPr>
            </w:pPr>
            <w:r w:rsidRPr="00FC2839">
              <w:rPr>
                <w:noProof w:val="0"/>
              </w:rPr>
              <w:t>Type of benefit</w:t>
            </w:r>
          </w:p>
        </w:tc>
        <w:tc>
          <w:tcPr>
            <w:tcW w:w="5760" w:type="dxa"/>
            <w:shd w:val="clear" w:color="auto" w:fill="D9D9D9" w:themeFill="background1" w:themeFillShade="D9"/>
          </w:tcPr>
          <w:p w:rsidR="003F18CD" w:rsidRPr="00FC2839" w:rsidRDefault="003F18CD" w:rsidP="003D1169">
            <w:pPr>
              <w:pStyle w:val="TableTextBold"/>
              <w:rPr>
                <w:noProof w:val="0"/>
              </w:rPr>
            </w:pPr>
            <w:r w:rsidRPr="00FC2839">
              <w:rPr>
                <w:rFonts w:cs="Chevin-DemiBold"/>
                <w:bCs/>
                <w:noProof w:val="0"/>
              </w:rPr>
              <w:t>Monetary value of the benefit</w:t>
            </w:r>
          </w:p>
        </w:tc>
      </w:tr>
      <w:tr w:rsidR="003F18CD" w:rsidRPr="00FC2839" w:rsidTr="003F18CD">
        <w:tc>
          <w:tcPr>
            <w:tcW w:w="3168" w:type="dxa"/>
          </w:tcPr>
          <w:p w:rsidR="003F18CD" w:rsidRPr="00FC2839" w:rsidRDefault="003F18CD" w:rsidP="003D1169">
            <w:pPr>
              <w:pStyle w:val="TableText"/>
              <w:rPr>
                <w:noProof w:val="0"/>
              </w:rPr>
            </w:pPr>
          </w:p>
        </w:tc>
        <w:tc>
          <w:tcPr>
            <w:tcW w:w="5760" w:type="dxa"/>
          </w:tcPr>
          <w:p w:rsidR="003F18CD" w:rsidRPr="00FC2839" w:rsidRDefault="003F18CD" w:rsidP="003D1169">
            <w:pPr>
              <w:pStyle w:val="TableText"/>
              <w:rPr>
                <w:noProof w:val="0"/>
              </w:rPr>
            </w:pPr>
          </w:p>
        </w:tc>
      </w:tr>
      <w:tr w:rsidR="003F18CD" w:rsidRPr="00FC2839" w:rsidTr="003F18CD">
        <w:tc>
          <w:tcPr>
            <w:tcW w:w="3168" w:type="dxa"/>
          </w:tcPr>
          <w:p w:rsidR="003F18CD" w:rsidRPr="00FC2839" w:rsidRDefault="003F18CD" w:rsidP="003D1169">
            <w:pPr>
              <w:pStyle w:val="TableText"/>
              <w:rPr>
                <w:noProof w:val="0"/>
              </w:rPr>
            </w:pPr>
          </w:p>
        </w:tc>
        <w:tc>
          <w:tcPr>
            <w:tcW w:w="5760" w:type="dxa"/>
          </w:tcPr>
          <w:p w:rsidR="003F18CD" w:rsidRPr="00FC2839" w:rsidRDefault="003F18CD" w:rsidP="003D1169">
            <w:pPr>
              <w:pStyle w:val="TableText"/>
              <w:rPr>
                <w:noProof w:val="0"/>
              </w:rPr>
            </w:pPr>
          </w:p>
        </w:tc>
      </w:tr>
      <w:tr w:rsidR="003F18CD" w:rsidRPr="00FC2839" w:rsidTr="003F18CD">
        <w:tc>
          <w:tcPr>
            <w:tcW w:w="3168" w:type="dxa"/>
          </w:tcPr>
          <w:p w:rsidR="003F18CD" w:rsidRPr="00FC2839" w:rsidRDefault="003F18CD" w:rsidP="003D1169">
            <w:pPr>
              <w:pStyle w:val="TableText"/>
              <w:rPr>
                <w:noProof w:val="0"/>
              </w:rPr>
            </w:pPr>
          </w:p>
        </w:tc>
        <w:tc>
          <w:tcPr>
            <w:tcW w:w="5760" w:type="dxa"/>
          </w:tcPr>
          <w:p w:rsidR="003F18CD" w:rsidRPr="00FC2839" w:rsidRDefault="003F18CD" w:rsidP="003D1169">
            <w:pPr>
              <w:pStyle w:val="TableText"/>
              <w:rPr>
                <w:noProof w:val="0"/>
              </w:rPr>
            </w:pPr>
          </w:p>
        </w:tc>
      </w:tr>
      <w:tr w:rsidR="003F18CD" w:rsidRPr="00FC2839" w:rsidTr="003F18CD">
        <w:tc>
          <w:tcPr>
            <w:tcW w:w="3168" w:type="dxa"/>
          </w:tcPr>
          <w:p w:rsidR="003F18CD" w:rsidRPr="00FC2839" w:rsidRDefault="003F18CD" w:rsidP="003D1169">
            <w:pPr>
              <w:pStyle w:val="TableText"/>
              <w:rPr>
                <w:noProof w:val="0"/>
              </w:rPr>
            </w:pPr>
          </w:p>
        </w:tc>
        <w:tc>
          <w:tcPr>
            <w:tcW w:w="5760" w:type="dxa"/>
          </w:tcPr>
          <w:p w:rsidR="003F18CD" w:rsidRPr="00FC2839" w:rsidRDefault="003F18CD" w:rsidP="003D1169">
            <w:pPr>
              <w:pStyle w:val="TableText"/>
              <w:rPr>
                <w:noProof w:val="0"/>
              </w:rPr>
            </w:pPr>
          </w:p>
        </w:tc>
      </w:tr>
      <w:tr w:rsidR="003F18CD" w:rsidRPr="00FC2839" w:rsidTr="003F18CD">
        <w:tc>
          <w:tcPr>
            <w:tcW w:w="3168" w:type="dxa"/>
          </w:tcPr>
          <w:p w:rsidR="003F18CD" w:rsidRPr="00FC2839" w:rsidRDefault="003F18CD" w:rsidP="003D1169">
            <w:pPr>
              <w:pStyle w:val="TableText"/>
              <w:rPr>
                <w:noProof w:val="0"/>
              </w:rPr>
            </w:pPr>
          </w:p>
        </w:tc>
        <w:tc>
          <w:tcPr>
            <w:tcW w:w="5760" w:type="dxa"/>
          </w:tcPr>
          <w:p w:rsidR="003F18CD" w:rsidRPr="00FC2839" w:rsidRDefault="003F18CD" w:rsidP="003D1169">
            <w:pPr>
              <w:pStyle w:val="TableText"/>
              <w:rPr>
                <w:noProof w:val="0"/>
              </w:rPr>
            </w:pPr>
          </w:p>
        </w:tc>
      </w:tr>
      <w:tr w:rsidR="003F18CD" w:rsidRPr="00FC2839" w:rsidTr="003F18CD">
        <w:tc>
          <w:tcPr>
            <w:tcW w:w="3168" w:type="dxa"/>
          </w:tcPr>
          <w:p w:rsidR="003F18CD" w:rsidRPr="00FC2839" w:rsidRDefault="003F18CD" w:rsidP="003D1169">
            <w:pPr>
              <w:pStyle w:val="TableText"/>
              <w:rPr>
                <w:noProof w:val="0"/>
              </w:rPr>
            </w:pPr>
          </w:p>
        </w:tc>
        <w:tc>
          <w:tcPr>
            <w:tcW w:w="5760" w:type="dxa"/>
          </w:tcPr>
          <w:p w:rsidR="003F18CD" w:rsidRPr="00FC2839" w:rsidRDefault="003F18CD" w:rsidP="003D1169">
            <w:pPr>
              <w:pStyle w:val="TableText"/>
              <w:rPr>
                <w:noProof w:val="0"/>
              </w:rPr>
            </w:pPr>
          </w:p>
        </w:tc>
      </w:tr>
      <w:tr w:rsidR="003F18CD" w:rsidRPr="00FC2839" w:rsidTr="003F18CD">
        <w:tc>
          <w:tcPr>
            <w:tcW w:w="3168" w:type="dxa"/>
          </w:tcPr>
          <w:p w:rsidR="003F18CD" w:rsidRPr="00FC2839" w:rsidRDefault="003F18CD" w:rsidP="003D1169">
            <w:pPr>
              <w:pStyle w:val="TableText"/>
              <w:rPr>
                <w:noProof w:val="0"/>
              </w:rPr>
            </w:pPr>
          </w:p>
        </w:tc>
        <w:tc>
          <w:tcPr>
            <w:tcW w:w="5760" w:type="dxa"/>
          </w:tcPr>
          <w:p w:rsidR="003F18CD" w:rsidRPr="00FC2839" w:rsidRDefault="003F18CD" w:rsidP="003D1169">
            <w:pPr>
              <w:pStyle w:val="TableText"/>
              <w:rPr>
                <w:noProof w:val="0"/>
              </w:rPr>
            </w:pPr>
          </w:p>
        </w:tc>
      </w:tr>
      <w:tr w:rsidR="003F18CD" w:rsidRPr="00FC2839" w:rsidTr="003F18CD">
        <w:tc>
          <w:tcPr>
            <w:tcW w:w="3168" w:type="dxa"/>
          </w:tcPr>
          <w:p w:rsidR="003F18CD" w:rsidRPr="00FC2839" w:rsidRDefault="003F18CD" w:rsidP="003D1169">
            <w:pPr>
              <w:pStyle w:val="TableText"/>
              <w:rPr>
                <w:noProof w:val="0"/>
              </w:rPr>
            </w:pPr>
          </w:p>
        </w:tc>
        <w:tc>
          <w:tcPr>
            <w:tcW w:w="5760" w:type="dxa"/>
          </w:tcPr>
          <w:p w:rsidR="003F18CD" w:rsidRPr="00FC2839" w:rsidRDefault="003F18CD" w:rsidP="003D1169">
            <w:pPr>
              <w:pStyle w:val="TableText"/>
              <w:rPr>
                <w:noProof w:val="0"/>
              </w:rPr>
            </w:pPr>
          </w:p>
        </w:tc>
      </w:tr>
      <w:tr w:rsidR="003F18CD" w:rsidRPr="00FC2839" w:rsidTr="003F18CD">
        <w:tc>
          <w:tcPr>
            <w:tcW w:w="3168" w:type="dxa"/>
          </w:tcPr>
          <w:p w:rsidR="003F18CD" w:rsidRPr="00FC2839" w:rsidRDefault="003F18CD" w:rsidP="003D1169">
            <w:pPr>
              <w:pStyle w:val="TableText"/>
              <w:rPr>
                <w:noProof w:val="0"/>
              </w:rPr>
            </w:pPr>
          </w:p>
        </w:tc>
        <w:tc>
          <w:tcPr>
            <w:tcW w:w="5760" w:type="dxa"/>
          </w:tcPr>
          <w:p w:rsidR="003F18CD" w:rsidRPr="00FC2839" w:rsidRDefault="003F18CD" w:rsidP="003D1169">
            <w:pPr>
              <w:pStyle w:val="TableText"/>
              <w:rPr>
                <w:noProof w:val="0"/>
              </w:rPr>
            </w:pPr>
          </w:p>
        </w:tc>
      </w:tr>
      <w:tr w:rsidR="003F18CD" w:rsidRPr="00FC2839" w:rsidTr="003F18CD">
        <w:tc>
          <w:tcPr>
            <w:tcW w:w="3168" w:type="dxa"/>
          </w:tcPr>
          <w:p w:rsidR="003F18CD" w:rsidRPr="00FC2839" w:rsidRDefault="003F18CD" w:rsidP="003D1169">
            <w:pPr>
              <w:pStyle w:val="TableText"/>
              <w:rPr>
                <w:noProof w:val="0"/>
              </w:rPr>
            </w:pPr>
          </w:p>
        </w:tc>
        <w:tc>
          <w:tcPr>
            <w:tcW w:w="5760" w:type="dxa"/>
          </w:tcPr>
          <w:p w:rsidR="003F18CD" w:rsidRPr="00FC2839" w:rsidRDefault="003F18CD" w:rsidP="003D1169">
            <w:pPr>
              <w:pStyle w:val="TableText"/>
              <w:rPr>
                <w:noProof w:val="0"/>
              </w:rPr>
            </w:pPr>
          </w:p>
        </w:tc>
      </w:tr>
      <w:tr w:rsidR="003F18CD" w:rsidRPr="00FC2839" w:rsidTr="003F18CD">
        <w:tc>
          <w:tcPr>
            <w:tcW w:w="3168" w:type="dxa"/>
          </w:tcPr>
          <w:p w:rsidR="003F18CD" w:rsidRPr="00FC2839" w:rsidRDefault="003F18CD" w:rsidP="003D1169">
            <w:pPr>
              <w:pStyle w:val="TableText"/>
              <w:rPr>
                <w:noProof w:val="0"/>
              </w:rPr>
            </w:pPr>
          </w:p>
        </w:tc>
        <w:tc>
          <w:tcPr>
            <w:tcW w:w="5760" w:type="dxa"/>
          </w:tcPr>
          <w:p w:rsidR="003F18CD" w:rsidRPr="00FC2839" w:rsidRDefault="003F18CD" w:rsidP="003D1169">
            <w:pPr>
              <w:pStyle w:val="TableText"/>
              <w:rPr>
                <w:noProof w:val="0"/>
              </w:rPr>
            </w:pPr>
          </w:p>
        </w:tc>
      </w:tr>
      <w:tr w:rsidR="003F18CD" w:rsidRPr="00FC2839" w:rsidTr="003F18CD">
        <w:tc>
          <w:tcPr>
            <w:tcW w:w="3168" w:type="dxa"/>
          </w:tcPr>
          <w:p w:rsidR="003F18CD" w:rsidRPr="00FC2839" w:rsidRDefault="003F18CD" w:rsidP="003D1169">
            <w:pPr>
              <w:pStyle w:val="TableText"/>
              <w:rPr>
                <w:noProof w:val="0"/>
              </w:rPr>
            </w:pPr>
          </w:p>
        </w:tc>
        <w:tc>
          <w:tcPr>
            <w:tcW w:w="5760" w:type="dxa"/>
          </w:tcPr>
          <w:p w:rsidR="003F18CD" w:rsidRPr="00FC2839" w:rsidRDefault="003F18CD" w:rsidP="003D1169">
            <w:pPr>
              <w:pStyle w:val="TableText"/>
              <w:rPr>
                <w:noProof w:val="0"/>
              </w:rPr>
            </w:pPr>
          </w:p>
        </w:tc>
      </w:tr>
      <w:tr w:rsidR="003F18CD" w:rsidRPr="00FC2839" w:rsidTr="003F18CD">
        <w:tc>
          <w:tcPr>
            <w:tcW w:w="3168" w:type="dxa"/>
          </w:tcPr>
          <w:p w:rsidR="003F18CD" w:rsidRPr="00FC2839" w:rsidRDefault="003F18CD" w:rsidP="003D1169">
            <w:pPr>
              <w:pStyle w:val="TableText"/>
              <w:rPr>
                <w:noProof w:val="0"/>
              </w:rPr>
            </w:pPr>
          </w:p>
        </w:tc>
        <w:tc>
          <w:tcPr>
            <w:tcW w:w="5760" w:type="dxa"/>
          </w:tcPr>
          <w:p w:rsidR="003F18CD" w:rsidRPr="00FC2839" w:rsidRDefault="003F18CD" w:rsidP="003D1169">
            <w:pPr>
              <w:pStyle w:val="TableText"/>
              <w:rPr>
                <w:noProof w:val="0"/>
              </w:rPr>
            </w:pPr>
          </w:p>
        </w:tc>
      </w:tr>
      <w:tr w:rsidR="003F18CD" w:rsidRPr="00FC2839" w:rsidTr="003F18CD">
        <w:tc>
          <w:tcPr>
            <w:tcW w:w="3168" w:type="dxa"/>
          </w:tcPr>
          <w:p w:rsidR="003F18CD" w:rsidRPr="00FC2839" w:rsidRDefault="003F18CD" w:rsidP="003D1169">
            <w:pPr>
              <w:pStyle w:val="TableText"/>
              <w:rPr>
                <w:noProof w:val="0"/>
              </w:rPr>
            </w:pPr>
          </w:p>
        </w:tc>
        <w:tc>
          <w:tcPr>
            <w:tcW w:w="5760" w:type="dxa"/>
          </w:tcPr>
          <w:p w:rsidR="003F18CD" w:rsidRPr="00FC2839" w:rsidRDefault="003F18CD" w:rsidP="003D1169">
            <w:pPr>
              <w:pStyle w:val="TableText"/>
              <w:rPr>
                <w:noProof w:val="0"/>
              </w:rPr>
            </w:pPr>
          </w:p>
        </w:tc>
      </w:tr>
    </w:tbl>
    <w:p w:rsidR="002E6F4B" w:rsidRPr="00FC2839" w:rsidRDefault="003D1169" w:rsidP="002E6F4B">
      <w:pPr>
        <w:pStyle w:val="BodyCopy"/>
        <w:rPr>
          <w:noProof w:val="0"/>
        </w:rPr>
      </w:pPr>
      <w:r w:rsidRPr="00FC2839">
        <w:rPr>
          <w:lang w:val="en-US" w:eastAsia="en-US"/>
        </w:rPr>
        <w:drawing>
          <wp:anchor distT="0" distB="0" distL="114300" distR="114300" simplePos="0" relativeHeight="251957248" behindDoc="0" locked="0" layoutInCell="1" allowOverlap="1" wp14:anchorId="2F205C19" wp14:editId="077A01ED">
            <wp:simplePos x="0" y="0"/>
            <wp:positionH relativeFrom="column">
              <wp:posOffset>512445</wp:posOffset>
            </wp:positionH>
            <wp:positionV relativeFrom="paragraph">
              <wp:posOffset>391160</wp:posOffset>
            </wp:positionV>
            <wp:extent cx="1635125" cy="1088390"/>
            <wp:effectExtent l="19050" t="0" r="3175" b="0"/>
            <wp:wrapSquare wrapText="bothSides"/>
            <wp:docPr id="217" name="Picture 216" descr="shutterstock_696260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69626098.jpg"/>
                    <pic:cNvPicPr/>
                  </pic:nvPicPr>
                  <pic:blipFill>
                    <a:blip r:embed="rId134" cstate="print"/>
                    <a:stretch>
                      <a:fillRect/>
                    </a:stretch>
                  </pic:blipFill>
                  <pic:spPr>
                    <a:xfrm>
                      <a:off x="0" y="0"/>
                      <a:ext cx="1635125" cy="1088390"/>
                    </a:xfrm>
                    <a:prstGeom prst="rect">
                      <a:avLst/>
                    </a:prstGeom>
                  </pic:spPr>
                </pic:pic>
              </a:graphicData>
            </a:graphic>
          </wp:anchor>
        </w:drawing>
      </w:r>
      <w:r w:rsidR="00E034A2" w:rsidRPr="00FC2839">
        <w:rPr>
          <w:lang w:val="en-US" w:eastAsia="en-US"/>
        </w:rPr>
        <w:drawing>
          <wp:anchor distT="0" distB="0" distL="114300" distR="114300" simplePos="0" relativeHeight="251958272" behindDoc="0" locked="0" layoutInCell="1" allowOverlap="1" wp14:anchorId="6EA8A894" wp14:editId="57581A8B">
            <wp:simplePos x="0" y="0"/>
            <wp:positionH relativeFrom="column">
              <wp:posOffset>3575050</wp:posOffset>
            </wp:positionH>
            <wp:positionV relativeFrom="paragraph">
              <wp:posOffset>391160</wp:posOffset>
            </wp:positionV>
            <wp:extent cx="1518920" cy="1016000"/>
            <wp:effectExtent l="19050" t="0" r="5080" b="0"/>
            <wp:wrapSquare wrapText="bothSides"/>
            <wp:docPr id="221" name="Picture 220" descr="shutterstock_1617073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1707370.jpg"/>
                    <pic:cNvPicPr/>
                  </pic:nvPicPr>
                  <pic:blipFill>
                    <a:blip r:embed="rId135" cstate="print"/>
                    <a:stretch>
                      <a:fillRect/>
                    </a:stretch>
                  </pic:blipFill>
                  <pic:spPr>
                    <a:xfrm>
                      <a:off x="0" y="0"/>
                      <a:ext cx="1518920" cy="1016000"/>
                    </a:xfrm>
                    <a:prstGeom prst="rect">
                      <a:avLst/>
                    </a:prstGeom>
                  </pic:spPr>
                </pic:pic>
              </a:graphicData>
            </a:graphic>
          </wp:anchor>
        </w:drawing>
      </w:r>
      <w:r w:rsidR="002E6F4B" w:rsidRPr="00FC2839">
        <w:rPr>
          <w:noProof w:val="0"/>
          <w:lang w:eastAsia="en-AU"/>
        </w:rPr>
        <w:br w:type="page"/>
      </w:r>
    </w:p>
    <w:p w:rsidR="002E6F4B" w:rsidRPr="00FC2839" w:rsidRDefault="002578F4" w:rsidP="0069056C">
      <w:pPr>
        <w:pStyle w:val="Heading3"/>
      </w:pPr>
      <w:r w:rsidRPr="00FC2839">
        <w:lastRenderedPageBreak/>
        <w:t>Identify m</w:t>
      </w:r>
      <w:r w:rsidR="002E6F4B" w:rsidRPr="00FC2839">
        <w:t>ethods of financing</w:t>
      </w:r>
    </w:p>
    <w:p w:rsidR="002578F4" w:rsidRPr="00FC2839" w:rsidRDefault="002578F4" w:rsidP="00AE66E1">
      <w:pPr>
        <w:pStyle w:val="BodyCopy"/>
        <w:rPr>
          <w:noProof w:val="0"/>
        </w:rPr>
      </w:pPr>
      <w:r w:rsidRPr="00FC2839">
        <w:rPr>
          <w:noProof w:val="0"/>
        </w:rPr>
        <w:t>When purchasing computer system assets, it is important to identify the most efficient use of finances.</w:t>
      </w:r>
    </w:p>
    <w:p w:rsidR="002E6F4B" w:rsidRPr="00FC2839" w:rsidRDefault="003D1169" w:rsidP="00AE66E1">
      <w:pPr>
        <w:pStyle w:val="BodyCopy"/>
        <w:rPr>
          <w:noProof w:val="0"/>
        </w:rPr>
      </w:pPr>
      <w:r w:rsidRPr="00FC2839">
        <w:rPr>
          <w:lang w:val="en-US" w:eastAsia="en-US"/>
        </w:rPr>
        <w:drawing>
          <wp:anchor distT="0" distB="0" distL="114300" distR="114300" simplePos="0" relativeHeight="251911168" behindDoc="0" locked="0" layoutInCell="1" allowOverlap="1" wp14:anchorId="69FF2C2C" wp14:editId="7D4E807A">
            <wp:simplePos x="0" y="0"/>
            <wp:positionH relativeFrom="column">
              <wp:posOffset>4024630</wp:posOffset>
            </wp:positionH>
            <wp:positionV relativeFrom="paragraph">
              <wp:posOffset>1270</wp:posOffset>
            </wp:positionV>
            <wp:extent cx="1664335" cy="1102995"/>
            <wp:effectExtent l="19050" t="0" r="0" b="0"/>
            <wp:wrapSquare wrapText="bothSides"/>
            <wp:docPr id="53" name="Picture 232" descr="shutterstock_1071287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7128706.jpg"/>
                    <pic:cNvPicPr/>
                  </pic:nvPicPr>
                  <pic:blipFill>
                    <a:blip r:embed="rId136" cstate="print"/>
                    <a:stretch>
                      <a:fillRect/>
                    </a:stretch>
                  </pic:blipFill>
                  <pic:spPr>
                    <a:xfrm>
                      <a:off x="0" y="0"/>
                      <a:ext cx="1664335" cy="1102995"/>
                    </a:xfrm>
                    <a:prstGeom prst="rect">
                      <a:avLst/>
                    </a:prstGeom>
                  </pic:spPr>
                </pic:pic>
              </a:graphicData>
            </a:graphic>
          </wp:anchor>
        </w:drawing>
      </w:r>
      <w:r w:rsidR="002E6F4B" w:rsidRPr="00FC2839">
        <w:rPr>
          <w:noProof w:val="0"/>
        </w:rPr>
        <w:t>In summary, the different methods of financing include</w:t>
      </w:r>
    </w:p>
    <w:p w:rsidR="002E6F4B" w:rsidRPr="00FC2839" w:rsidRDefault="002E6F4B" w:rsidP="00557D48">
      <w:pPr>
        <w:pStyle w:val="Bullet1"/>
      </w:pPr>
      <w:r w:rsidRPr="00FC2839">
        <w:t>Purchasing</w:t>
      </w:r>
    </w:p>
    <w:p w:rsidR="002E6F4B" w:rsidRPr="00FC2839" w:rsidRDefault="002E6F4B" w:rsidP="00557D48">
      <w:pPr>
        <w:pStyle w:val="Bullet1"/>
      </w:pPr>
      <w:r w:rsidRPr="00FC2839">
        <w:t>Leasing</w:t>
      </w:r>
    </w:p>
    <w:p w:rsidR="002E6F4B" w:rsidRPr="00FC2839" w:rsidRDefault="002E6F4B" w:rsidP="00557D48">
      <w:pPr>
        <w:pStyle w:val="Bullet1"/>
      </w:pPr>
      <w:r w:rsidRPr="00FC2839">
        <w:t>Hiring</w:t>
      </w:r>
      <w:r w:rsidR="003D1169" w:rsidRPr="00FC2839">
        <w:t>.</w:t>
      </w:r>
    </w:p>
    <w:p w:rsidR="002E6F4B" w:rsidRPr="00FC2839" w:rsidRDefault="002E6F4B" w:rsidP="0069056C">
      <w:pPr>
        <w:pStyle w:val="Heading3"/>
      </w:pPr>
      <w:r w:rsidRPr="00FC2839">
        <w:t>Purchasing</w:t>
      </w:r>
    </w:p>
    <w:p w:rsidR="002E6F4B" w:rsidRPr="00FC2839" w:rsidRDefault="002E6F4B" w:rsidP="00AE66E1">
      <w:pPr>
        <w:pStyle w:val="BodyCopy"/>
        <w:rPr>
          <w:noProof w:val="0"/>
        </w:rPr>
      </w:pPr>
      <w:r w:rsidRPr="00FC2839">
        <w:rPr>
          <w:noProof w:val="0"/>
        </w:rPr>
        <w:t>Purchasing makes sense when the asset is:</w:t>
      </w:r>
    </w:p>
    <w:p w:rsidR="002E6F4B" w:rsidRPr="00FC2839" w:rsidRDefault="002E6F4B" w:rsidP="00557D48">
      <w:pPr>
        <w:pStyle w:val="Bullet1"/>
      </w:pPr>
      <w:r w:rsidRPr="00FC2839">
        <w:t>Integral to the organisation -  building extension</w:t>
      </w:r>
    </w:p>
    <w:p w:rsidR="002E6F4B" w:rsidRPr="00FC2839" w:rsidRDefault="002E6F4B" w:rsidP="00557D48">
      <w:pPr>
        <w:pStyle w:val="Bullet1"/>
      </w:pPr>
      <w:r w:rsidRPr="00FC2839">
        <w:t>Has long term depreciation - has useful life of 25 years</w:t>
      </w:r>
    </w:p>
    <w:p w:rsidR="002E6F4B" w:rsidRPr="00FC2839" w:rsidRDefault="002E6F4B" w:rsidP="00557D48">
      <w:pPr>
        <w:pStyle w:val="Bullet1"/>
      </w:pPr>
      <w:r w:rsidRPr="00FC2839">
        <w:t>Has capacity for a variety of profitable uses - areas or equipment that you use and rent out</w:t>
      </w:r>
    </w:p>
    <w:p w:rsidR="002E6F4B" w:rsidRPr="00FC2839" w:rsidRDefault="002E6F4B" w:rsidP="00557D48">
      <w:pPr>
        <w:pStyle w:val="Bullet1"/>
      </w:pPr>
      <w:r w:rsidRPr="00FC2839">
        <w:t>Has an ultimate salvage value - someone will buy it</w:t>
      </w:r>
      <w:r w:rsidR="003D1169" w:rsidRPr="00FC2839">
        <w:t>.</w:t>
      </w:r>
    </w:p>
    <w:p w:rsidR="002E6F4B" w:rsidRPr="00FC2839" w:rsidRDefault="002E6F4B" w:rsidP="00AE66E1">
      <w:pPr>
        <w:pStyle w:val="BodyCopy"/>
        <w:rPr>
          <w:noProof w:val="0"/>
        </w:rPr>
      </w:pPr>
      <w:r w:rsidRPr="00FC2839">
        <w:rPr>
          <w:noProof w:val="0"/>
        </w:rPr>
        <w:t>Many organisations have purchased expensive technology as purchase was seen as security, only to find it depreciating badly, in the real sense of salvage value, unproductive due to technical hitches cropping up semi-regularly, spare parts costing a fortune, unresponsive markets, cheaper and better competition down the road, rises in interest rates on the loan taken out to purchase, and a resultant bitterness with the 'investment'.</w:t>
      </w:r>
    </w:p>
    <w:p w:rsidR="002E6F4B" w:rsidRPr="00FC2839" w:rsidRDefault="002E6F4B" w:rsidP="00AE66E1">
      <w:pPr>
        <w:pStyle w:val="BodyCopy"/>
        <w:rPr>
          <w:noProof w:val="0"/>
        </w:rPr>
      </w:pPr>
      <w:r w:rsidRPr="00FC2839">
        <w:rPr>
          <w:noProof w:val="0"/>
        </w:rPr>
        <w:t>The recurrent budget must be able to support the costs of the capital investment such as loan servicing, amortisation, maintenance cost. On the other hand the investment could have been a superb market move that has excellent ROI.</w:t>
      </w:r>
    </w:p>
    <w:p w:rsidR="002E6F4B" w:rsidRPr="00FC2839" w:rsidRDefault="002E6F4B" w:rsidP="003D1169">
      <w:pPr>
        <w:pStyle w:val="BodyCopyBold"/>
        <w:rPr>
          <w:noProof w:val="0"/>
        </w:rPr>
      </w:pPr>
      <w:r w:rsidRPr="00FC2839">
        <w:rPr>
          <w:noProof w:val="0"/>
        </w:rPr>
        <w:t>Pros and Cons of purchasing</w:t>
      </w:r>
    </w:p>
    <w:p w:rsidR="002E6F4B" w:rsidRPr="00FC2839" w:rsidRDefault="002E6F4B" w:rsidP="008D63F0">
      <w:pPr>
        <w:pStyle w:val="BodyCopy"/>
        <w:spacing w:after="120"/>
        <w:rPr>
          <w:noProof w:val="0"/>
          <w:szCs w:val="22"/>
          <w:u w:val="single"/>
          <w:lang w:eastAsia="en-AU"/>
        </w:rPr>
      </w:pPr>
      <w:r w:rsidRPr="00FC2839">
        <w:rPr>
          <w:noProof w:val="0"/>
          <w:szCs w:val="22"/>
          <w:u w:val="single"/>
          <w:lang w:eastAsia="en-AU"/>
        </w:rPr>
        <w:t>Pros</w:t>
      </w:r>
    </w:p>
    <w:p w:rsidR="002E6F4B" w:rsidRPr="00FC2839" w:rsidRDefault="008D63F0" w:rsidP="00557D48">
      <w:pPr>
        <w:pStyle w:val="Bullet1"/>
      </w:pPr>
      <w:r w:rsidRPr="00FC2839">
        <w:rPr>
          <w:noProof/>
          <w:lang w:val="en-US"/>
        </w:rPr>
        <w:drawing>
          <wp:anchor distT="0" distB="0" distL="114300" distR="114300" simplePos="0" relativeHeight="251912192" behindDoc="0" locked="0" layoutInCell="1" allowOverlap="1" wp14:anchorId="47A3C91F" wp14:editId="71678D64">
            <wp:simplePos x="0" y="0"/>
            <wp:positionH relativeFrom="column">
              <wp:posOffset>3705225</wp:posOffset>
            </wp:positionH>
            <wp:positionV relativeFrom="paragraph">
              <wp:posOffset>95250</wp:posOffset>
            </wp:positionV>
            <wp:extent cx="1936750" cy="1428750"/>
            <wp:effectExtent l="19050" t="0" r="6350" b="0"/>
            <wp:wrapSquare wrapText="bothSides"/>
            <wp:docPr id="54" name="Picture 233" descr="shutterstock_1942624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4262404.jpg"/>
                    <pic:cNvPicPr/>
                  </pic:nvPicPr>
                  <pic:blipFill>
                    <a:blip r:embed="rId137" cstate="print"/>
                    <a:stretch>
                      <a:fillRect/>
                    </a:stretch>
                  </pic:blipFill>
                  <pic:spPr>
                    <a:xfrm>
                      <a:off x="0" y="0"/>
                      <a:ext cx="1936750" cy="1428750"/>
                    </a:xfrm>
                    <a:prstGeom prst="rect">
                      <a:avLst/>
                    </a:prstGeom>
                  </pic:spPr>
                </pic:pic>
              </a:graphicData>
            </a:graphic>
          </wp:anchor>
        </w:drawing>
      </w:r>
      <w:r w:rsidR="002E6F4B" w:rsidRPr="00FC2839">
        <w:t xml:space="preserve">Excellent if paying cash upfront is possible </w:t>
      </w:r>
    </w:p>
    <w:p w:rsidR="002E6F4B" w:rsidRPr="00FC2839" w:rsidRDefault="003D1169" w:rsidP="00557D48">
      <w:pPr>
        <w:pStyle w:val="Bullet1"/>
      </w:pPr>
      <w:r w:rsidRPr="00FC2839">
        <w:t>You own the equipment.</w:t>
      </w:r>
    </w:p>
    <w:p w:rsidR="002E6F4B" w:rsidRPr="00FC2839" w:rsidRDefault="002E6F4B" w:rsidP="008D63F0">
      <w:pPr>
        <w:pStyle w:val="BodyCopy"/>
        <w:spacing w:after="120"/>
        <w:rPr>
          <w:noProof w:val="0"/>
          <w:szCs w:val="22"/>
          <w:u w:val="single"/>
          <w:lang w:eastAsia="en-AU"/>
        </w:rPr>
      </w:pPr>
      <w:r w:rsidRPr="00FC2839">
        <w:rPr>
          <w:noProof w:val="0"/>
          <w:szCs w:val="22"/>
          <w:u w:val="single"/>
          <w:lang w:eastAsia="en-AU"/>
        </w:rPr>
        <w:t>Cons</w:t>
      </w:r>
    </w:p>
    <w:p w:rsidR="002E6F4B" w:rsidRPr="00FC2839" w:rsidRDefault="002E6F4B" w:rsidP="00557D48">
      <w:pPr>
        <w:pStyle w:val="Bullet1"/>
        <w:rPr>
          <w:lang w:eastAsia="en-AU"/>
        </w:rPr>
      </w:pPr>
      <w:r w:rsidRPr="00FC2839">
        <w:t>Can reduce cash flow</w:t>
      </w:r>
      <w:r w:rsidRPr="00FC2839">
        <w:rPr>
          <w:lang w:eastAsia="en-AU"/>
        </w:rPr>
        <w:t xml:space="preserve"> </w:t>
      </w:r>
    </w:p>
    <w:p w:rsidR="002E6F4B" w:rsidRPr="00FC2839" w:rsidRDefault="002E6F4B" w:rsidP="00557D48">
      <w:pPr>
        <w:pStyle w:val="Bullet1"/>
      </w:pPr>
      <w:r w:rsidRPr="00FC2839">
        <w:t>Equipment may become obsolete faster than anticipated</w:t>
      </w:r>
    </w:p>
    <w:p w:rsidR="002E6F4B" w:rsidRPr="00FC2839" w:rsidRDefault="002E6F4B" w:rsidP="00557D48">
      <w:pPr>
        <w:pStyle w:val="Bullet1"/>
      </w:pPr>
      <w:r w:rsidRPr="00FC2839">
        <w:t>If under a limited warranty, may find repairs or maintenance expensive after warranty expires</w:t>
      </w:r>
      <w:r w:rsidR="003D1169" w:rsidRPr="00FC2839">
        <w:t>.</w:t>
      </w:r>
    </w:p>
    <w:p w:rsidR="002E6F4B" w:rsidRPr="00FC2839" w:rsidRDefault="002E6F4B" w:rsidP="003D1169">
      <w:pPr>
        <w:pStyle w:val="BodyCopy"/>
        <w:rPr>
          <w:noProof w:val="0"/>
        </w:rPr>
      </w:pPr>
    </w:p>
    <w:p w:rsidR="002E6F4B" w:rsidRPr="00FC2839" w:rsidRDefault="002E6F4B" w:rsidP="003D1169">
      <w:pPr>
        <w:pStyle w:val="BodyCopy"/>
        <w:rPr>
          <w:noProof w:val="0"/>
        </w:rPr>
      </w:pPr>
      <w:r w:rsidRPr="00FC2839">
        <w:rPr>
          <w:noProof w:val="0"/>
        </w:rPr>
        <w:br w:type="page"/>
      </w:r>
    </w:p>
    <w:p w:rsidR="002E6F4B" w:rsidRPr="00FC2839" w:rsidRDefault="002E6F4B" w:rsidP="0069056C">
      <w:pPr>
        <w:pStyle w:val="Heading3"/>
      </w:pPr>
      <w:r w:rsidRPr="00FC2839">
        <w:lastRenderedPageBreak/>
        <w:t>Leasing</w:t>
      </w:r>
    </w:p>
    <w:p w:rsidR="002E6F4B" w:rsidRPr="00FC2839" w:rsidRDefault="002E6F4B" w:rsidP="00AE66E1">
      <w:pPr>
        <w:pStyle w:val="BodyCopy"/>
        <w:rPr>
          <w:noProof w:val="0"/>
        </w:rPr>
      </w:pPr>
      <w:r w:rsidRPr="00FC2839">
        <w:rPr>
          <w:noProof w:val="0"/>
        </w:rPr>
        <w:t>A lease is a contract by which one party, known as the owner or lessor, transfers to another party, known as the lessee, the right to possess and use property owned by the former for a fixed period of time, in exchange for either a lump sum or more usually periodic instalments.</w:t>
      </w:r>
    </w:p>
    <w:p w:rsidR="002E6F4B" w:rsidRPr="00FC2839" w:rsidRDefault="002E6F4B" w:rsidP="00AE66E1">
      <w:pPr>
        <w:pStyle w:val="BodyCopy"/>
        <w:rPr>
          <w:noProof w:val="0"/>
        </w:rPr>
      </w:pPr>
      <w:r w:rsidRPr="00FC2839">
        <w:rPr>
          <w:lang w:val="en-US" w:eastAsia="en-US"/>
        </w:rPr>
        <w:drawing>
          <wp:anchor distT="0" distB="0" distL="114300" distR="114300" simplePos="0" relativeHeight="251915264" behindDoc="0" locked="0" layoutInCell="1" allowOverlap="1" wp14:anchorId="2CA81B15" wp14:editId="4823C1BB">
            <wp:simplePos x="0" y="0"/>
            <wp:positionH relativeFrom="column">
              <wp:posOffset>3705225</wp:posOffset>
            </wp:positionH>
            <wp:positionV relativeFrom="paragraph">
              <wp:posOffset>165735</wp:posOffset>
            </wp:positionV>
            <wp:extent cx="1974215" cy="1314450"/>
            <wp:effectExtent l="19050" t="0" r="6985" b="0"/>
            <wp:wrapSquare wrapText="bothSides"/>
            <wp:docPr id="139" name="Picture 238" descr="A5 shutterstock_1311036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 shutterstock_131103662.jpg"/>
                    <pic:cNvPicPr/>
                  </pic:nvPicPr>
                  <pic:blipFill>
                    <a:blip r:embed="rId138" cstate="print"/>
                    <a:stretch>
                      <a:fillRect/>
                    </a:stretch>
                  </pic:blipFill>
                  <pic:spPr>
                    <a:xfrm>
                      <a:off x="0" y="0"/>
                      <a:ext cx="1974215" cy="1314450"/>
                    </a:xfrm>
                    <a:prstGeom prst="rect">
                      <a:avLst/>
                    </a:prstGeom>
                  </pic:spPr>
                </pic:pic>
              </a:graphicData>
            </a:graphic>
          </wp:anchor>
        </w:drawing>
      </w:r>
      <w:r w:rsidRPr="00FC2839">
        <w:rPr>
          <w:noProof w:val="0"/>
        </w:rPr>
        <w:t>Put simply, it is property that is rented by contract for a certain period of time.</w:t>
      </w:r>
    </w:p>
    <w:p w:rsidR="002E6F4B" w:rsidRPr="00FC2839" w:rsidRDefault="002E6F4B" w:rsidP="00AE66E1">
      <w:pPr>
        <w:pStyle w:val="BodyCopy"/>
        <w:rPr>
          <w:noProof w:val="0"/>
        </w:rPr>
      </w:pPr>
      <w:r w:rsidRPr="00FC2839">
        <w:rPr>
          <w:noProof w:val="0"/>
        </w:rPr>
        <w:t xml:space="preserve">Leasing effectively means you can obtain capital assets but use the recurrent budget for servicing them. You do not own the </w:t>
      </w:r>
      <w:r w:rsidR="007D40D3" w:rsidRPr="00FC2839">
        <w:rPr>
          <w:noProof w:val="0"/>
        </w:rPr>
        <w:t>equipment;</w:t>
      </w:r>
      <w:r w:rsidRPr="00FC2839">
        <w:rPr>
          <w:noProof w:val="0"/>
        </w:rPr>
        <w:t xml:space="preserve"> you pay for its useful life progressively to the owner, via a financier, and hopefully obtain enough ROI on the asset that exceeds lease costs. </w:t>
      </w:r>
    </w:p>
    <w:p w:rsidR="002E6F4B" w:rsidRPr="00FC2839" w:rsidRDefault="002E6F4B" w:rsidP="00AE66E1">
      <w:pPr>
        <w:pStyle w:val="BodyCopy"/>
        <w:rPr>
          <w:noProof w:val="0"/>
        </w:rPr>
      </w:pPr>
      <w:r w:rsidRPr="00FC2839">
        <w:rPr>
          <w:noProof w:val="0"/>
        </w:rPr>
        <w:t>At the end of the lease you may be offered an option to purchase the asset at the residual value, or to renew the lease with a new version of the asset.</w:t>
      </w:r>
    </w:p>
    <w:p w:rsidR="002E6F4B" w:rsidRPr="00FC2839" w:rsidRDefault="002E6F4B" w:rsidP="00AE66E1">
      <w:pPr>
        <w:pStyle w:val="BodyCopy"/>
        <w:rPr>
          <w:noProof w:val="0"/>
        </w:rPr>
      </w:pPr>
      <w:r w:rsidRPr="00FC2839">
        <w:rPr>
          <w:noProof w:val="0"/>
        </w:rPr>
        <w:t>Leasing makes sense when the item is capital intensive and expensive, technically complex requiring specific servicing or liable to have a life span that will be kept short by the market, technology, usage or its own complexity.</w:t>
      </w:r>
    </w:p>
    <w:p w:rsidR="002E6F4B" w:rsidRPr="00FC2839" w:rsidRDefault="002E6F4B" w:rsidP="003D1169">
      <w:pPr>
        <w:pStyle w:val="BodyCopyBold"/>
        <w:rPr>
          <w:noProof w:val="0"/>
        </w:rPr>
      </w:pPr>
      <w:r w:rsidRPr="00FC2839">
        <w:rPr>
          <w:noProof w:val="0"/>
        </w:rPr>
        <w:t>Types of Leases</w:t>
      </w:r>
    </w:p>
    <w:p w:rsidR="002E6F4B" w:rsidRPr="00FC2839" w:rsidRDefault="002E6F4B" w:rsidP="002E6F4B">
      <w:pPr>
        <w:autoSpaceDE w:val="0"/>
        <w:autoSpaceDN w:val="0"/>
        <w:adjustRightInd w:val="0"/>
        <w:snapToGrid w:val="0"/>
        <w:spacing w:before="80" w:after="120" w:line="240" w:lineRule="auto"/>
        <w:rPr>
          <w:rFonts w:ascii="Helvetica" w:eastAsia="Times New Roman" w:hAnsi="Helvetica" w:cs="HelveticaNeueLTStd-Cn"/>
          <w:color w:val="000000"/>
          <w:u w:val="single"/>
        </w:rPr>
      </w:pPr>
      <w:r w:rsidRPr="00FC2839">
        <w:rPr>
          <w:rFonts w:ascii="Helvetica" w:eastAsia="Times New Roman" w:hAnsi="Helvetica" w:cs="HelveticaNeueLTStd-Cn"/>
          <w:color w:val="000000"/>
          <w:u w:val="single"/>
        </w:rPr>
        <w:t>Finance Lease</w:t>
      </w:r>
    </w:p>
    <w:p w:rsidR="002E6F4B" w:rsidRPr="00FC2839" w:rsidRDefault="002E6F4B" w:rsidP="00AE66E1">
      <w:pPr>
        <w:pStyle w:val="BodyCopy"/>
        <w:rPr>
          <w:noProof w:val="0"/>
        </w:rPr>
      </w:pPr>
      <w:r w:rsidRPr="00FC2839">
        <w:rPr>
          <w:noProof w:val="0"/>
        </w:rPr>
        <w:t>This is a method by which a company eventually gains ownership of the equipment. The Lessee retains ownership of the equipment during the term of the lease, and makes periodic payments to a finance organisation.</w:t>
      </w:r>
    </w:p>
    <w:p w:rsidR="002E6F4B" w:rsidRPr="00FC2839" w:rsidRDefault="002E6F4B" w:rsidP="00AE66E1">
      <w:pPr>
        <w:pStyle w:val="BodyCopy"/>
        <w:rPr>
          <w:noProof w:val="0"/>
        </w:rPr>
      </w:pPr>
      <w:r w:rsidRPr="00FC2839">
        <w:rPr>
          <w:noProof w:val="0"/>
        </w:rPr>
        <w:t>The Residual Value is the estimated market price of the equipment at the end of the lease, and is a fixed amount, written into the lease as part of the lessee’s financial commitment.</w:t>
      </w:r>
    </w:p>
    <w:p w:rsidR="002E6F4B" w:rsidRPr="00FC2839" w:rsidRDefault="002E6F4B" w:rsidP="00AE66E1">
      <w:pPr>
        <w:pStyle w:val="BodyCopy"/>
        <w:rPr>
          <w:noProof w:val="0"/>
        </w:rPr>
      </w:pPr>
      <w:r w:rsidRPr="00FC2839">
        <w:rPr>
          <w:noProof w:val="0"/>
        </w:rPr>
        <w:t>This type of lease is classified as an open ended lease.</w:t>
      </w:r>
    </w:p>
    <w:p w:rsidR="002E6F4B" w:rsidRPr="00FC2839" w:rsidRDefault="002E6F4B" w:rsidP="002E6F4B">
      <w:pPr>
        <w:autoSpaceDE w:val="0"/>
        <w:autoSpaceDN w:val="0"/>
        <w:adjustRightInd w:val="0"/>
        <w:snapToGrid w:val="0"/>
        <w:spacing w:before="80" w:after="120" w:line="240" w:lineRule="auto"/>
        <w:rPr>
          <w:rFonts w:ascii="Helvetica" w:eastAsia="Times New Roman" w:hAnsi="Helvetica" w:cs="HelveticaNeueLTStd-Cn"/>
          <w:color w:val="000000"/>
          <w:u w:val="single"/>
        </w:rPr>
      </w:pPr>
      <w:r w:rsidRPr="00FC2839">
        <w:rPr>
          <w:rFonts w:ascii="Helvetica" w:eastAsia="Times New Roman" w:hAnsi="Helvetica" w:cs="HelveticaNeueLTStd-Cn"/>
          <w:color w:val="000000"/>
          <w:u w:val="single"/>
        </w:rPr>
        <w:t>Operating Lease</w:t>
      </w:r>
    </w:p>
    <w:p w:rsidR="002E6F4B" w:rsidRPr="00FC2839" w:rsidRDefault="002E6F4B" w:rsidP="00557D48">
      <w:pPr>
        <w:pStyle w:val="Bullet1"/>
      </w:pPr>
      <w:r w:rsidRPr="00FC2839">
        <w:t>Are like rental agreements and are not equipment purchase transactions</w:t>
      </w:r>
    </w:p>
    <w:p w:rsidR="002E6F4B" w:rsidRPr="00FC2839" w:rsidRDefault="002E6F4B" w:rsidP="00557D48">
      <w:pPr>
        <w:pStyle w:val="Bullet1"/>
      </w:pPr>
      <w:r w:rsidRPr="00FC2839">
        <w:t>Usually involves the goods being leased for part of their estimated life</w:t>
      </w:r>
    </w:p>
    <w:p w:rsidR="002E6F4B" w:rsidRPr="00FC2839" w:rsidRDefault="002E6F4B" w:rsidP="00557D48">
      <w:pPr>
        <w:pStyle w:val="Bullet1"/>
      </w:pPr>
      <w:r w:rsidRPr="00FC2839">
        <w:t>There is rarely any residual value and the lessee does not get the opportunity to take ownership of the equipment – regarded as a close ended lease</w:t>
      </w:r>
      <w:r w:rsidR="003D1169" w:rsidRPr="00FC2839">
        <w:t>.</w:t>
      </w:r>
    </w:p>
    <w:p w:rsidR="002E6F4B" w:rsidRPr="00FC2839" w:rsidRDefault="002E6F4B" w:rsidP="003D1169">
      <w:pPr>
        <w:pStyle w:val="BodyCopyBold"/>
        <w:rPr>
          <w:noProof w:val="0"/>
        </w:rPr>
      </w:pPr>
      <w:r w:rsidRPr="00FC2839">
        <w:rPr>
          <w:noProof w:val="0"/>
        </w:rPr>
        <w:t>Pros and Cons of Leasing</w:t>
      </w:r>
    </w:p>
    <w:p w:rsidR="002E6F4B" w:rsidRPr="00FC2839" w:rsidRDefault="002E6F4B" w:rsidP="002E6F4B">
      <w:pPr>
        <w:pStyle w:val="BodyCopy"/>
        <w:spacing w:after="120"/>
        <w:rPr>
          <w:noProof w:val="0"/>
          <w:szCs w:val="22"/>
          <w:u w:val="single"/>
          <w:lang w:eastAsia="en-AU"/>
        </w:rPr>
      </w:pPr>
      <w:r w:rsidRPr="00FC2839">
        <w:rPr>
          <w:noProof w:val="0"/>
          <w:szCs w:val="22"/>
          <w:u w:val="single"/>
          <w:lang w:eastAsia="en-AU"/>
        </w:rPr>
        <w:t>Pros</w:t>
      </w:r>
    </w:p>
    <w:p w:rsidR="002E6F4B" w:rsidRPr="00FC2839" w:rsidRDefault="002E6F4B" w:rsidP="00557D48">
      <w:pPr>
        <w:pStyle w:val="Bullet1"/>
      </w:pPr>
      <w:r w:rsidRPr="00FC2839">
        <w:t>Cash flow regulated</w:t>
      </w:r>
    </w:p>
    <w:p w:rsidR="002E6F4B" w:rsidRPr="00FC2839" w:rsidRDefault="008D63F0" w:rsidP="00557D48">
      <w:pPr>
        <w:pStyle w:val="Bullet1"/>
      </w:pPr>
      <w:r w:rsidRPr="00FC2839">
        <w:rPr>
          <w:noProof/>
          <w:lang w:val="en-US"/>
        </w:rPr>
        <w:drawing>
          <wp:anchor distT="0" distB="0" distL="114300" distR="114300" simplePos="0" relativeHeight="251916288" behindDoc="0" locked="0" layoutInCell="1" allowOverlap="1" wp14:anchorId="1ECBF941" wp14:editId="1225EFAF">
            <wp:simplePos x="0" y="0"/>
            <wp:positionH relativeFrom="column">
              <wp:posOffset>3648075</wp:posOffset>
            </wp:positionH>
            <wp:positionV relativeFrom="paragraph">
              <wp:posOffset>71755</wp:posOffset>
            </wp:positionV>
            <wp:extent cx="1752600" cy="1162050"/>
            <wp:effectExtent l="19050" t="0" r="0" b="0"/>
            <wp:wrapSquare wrapText="bothSides"/>
            <wp:docPr id="143" name="Picture 239" descr="shutterstock_106626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6626425.jpg"/>
                    <pic:cNvPicPr/>
                  </pic:nvPicPr>
                  <pic:blipFill>
                    <a:blip r:embed="rId139" cstate="print"/>
                    <a:stretch>
                      <a:fillRect/>
                    </a:stretch>
                  </pic:blipFill>
                  <pic:spPr>
                    <a:xfrm>
                      <a:off x="0" y="0"/>
                      <a:ext cx="1752600" cy="1162050"/>
                    </a:xfrm>
                    <a:prstGeom prst="rect">
                      <a:avLst/>
                    </a:prstGeom>
                  </pic:spPr>
                </pic:pic>
              </a:graphicData>
            </a:graphic>
          </wp:anchor>
        </w:drawing>
      </w:r>
      <w:r w:rsidR="002E6F4B" w:rsidRPr="00FC2839">
        <w:t>No credit tied up</w:t>
      </w:r>
    </w:p>
    <w:p w:rsidR="002E6F4B" w:rsidRPr="00FC2839" w:rsidRDefault="002E6F4B" w:rsidP="00557D48">
      <w:pPr>
        <w:pStyle w:val="Bullet1"/>
      </w:pPr>
      <w:r w:rsidRPr="00FC2839">
        <w:t>Upgrades are easier</w:t>
      </w:r>
    </w:p>
    <w:p w:rsidR="002E6F4B" w:rsidRPr="00FC2839" w:rsidRDefault="002E6F4B" w:rsidP="00557D48">
      <w:pPr>
        <w:pStyle w:val="Bullet1"/>
      </w:pPr>
      <w:r w:rsidRPr="00FC2839">
        <w:t>Tax deductible·</w:t>
      </w:r>
    </w:p>
    <w:p w:rsidR="002E6F4B" w:rsidRPr="00FC2839" w:rsidRDefault="002E6F4B" w:rsidP="00557D48">
      <w:pPr>
        <w:pStyle w:val="Bullet1"/>
      </w:pPr>
      <w:r w:rsidRPr="00FC2839">
        <w:t>Service plans included</w:t>
      </w:r>
    </w:p>
    <w:p w:rsidR="002E6F4B" w:rsidRPr="00FC2839" w:rsidRDefault="002E6F4B" w:rsidP="00557D48">
      <w:pPr>
        <w:pStyle w:val="Bullet1"/>
      </w:pPr>
      <w:r w:rsidRPr="00FC2839">
        <w:t>A number of different types of lease available</w:t>
      </w:r>
      <w:r w:rsidR="003D1169" w:rsidRPr="00FC2839">
        <w:t>.</w:t>
      </w:r>
    </w:p>
    <w:p w:rsidR="008D63F0" w:rsidRPr="00FC2839" w:rsidRDefault="008D63F0">
      <w:pPr>
        <w:rPr>
          <w:rFonts w:ascii="Helvetica" w:eastAsia="Calibri" w:hAnsi="Helvetica" w:cs="Calibri"/>
          <w:u w:val="single"/>
        </w:rPr>
      </w:pPr>
      <w:r w:rsidRPr="00FC2839">
        <w:rPr>
          <w:rFonts w:ascii="Helvetica" w:hAnsi="Helvetica"/>
          <w:u w:val="single"/>
        </w:rPr>
        <w:br w:type="page"/>
      </w:r>
    </w:p>
    <w:p w:rsidR="002E6F4B" w:rsidRPr="00FC2839" w:rsidRDefault="002E6F4B" w:rsidP="002E6F4B">
      <w:pPr>
        <w:pStyle w:val="BodyCopy"/>
        <w:spacing w:after="120"/>
        <w:rPr>
          <w:noProof w:val="0"/>
          <w:szCs w:val="22"/>
          <w:u w:val="single"/>
          <w:lang w:eastAsia="en-AU"/>
        </w:rPr>
      </w:pPr>
      <w:r w:rsidRPr="00FC2839">
        <w:rPr>
          <w:noProof w:val="0"/>
          <w:szCs w:val="22"/>
          <w:u w:val="single"/>
          <w:lang w:eastAsia="en-AU"/>
        </w:rPr>
        <w:lastRenderedPageBreak/>
        <w:t>Cons</w:t>
      </w:r>
    </w:p>
    <w:p w:rsidR="002E6F4B" w:rsidRPr="00FC2839" w:rsidRDefault="002E6F4B" w:rsidP="00557D48">
      <w:pPr>
        <w:pStyle w:val="Bullet1"/>
      </w:pPr>
      <w:r w:rsidRPr="00FC2839">
        <w:t>More expensive than buying</w:t>
      </w:r>
    </w:p>
    <w:p w:rsidR="002E6F4B" w:rsidRPr="00FC2839" w:rsidRDefault="002E6F4B" w:rsidP="00557D48">
      <w:pPr>
        <w:pStyle w:val="Bullet1"/>
      </w:pPr>
      <w:r w:rsidRPr="00FC2839">
        <w:t>In some leases, equipment is returned to the lessor at end of lease</w:t>
      </w:r>
    </w:p>
    <w:p w:rsidR="002E6F4B" w:rsidRPr="00FC2839" w:rsidRDefault="002E6F4B" w:rsidP="00557D48">
      <w:pPr>
        <w:pStyle w:val="Bullet1"/>
      </w:pPr>
      <w:r w:rsidRPr="00FC2839">
        <w:t>Short lease terms yield higher payments</w:t>
      </w:r>
    </w:p>
    <w:p w:rsidR="002E6F4B" w:rsidRPr="00FC2839" w:rsidRDefault="002E6F4B" w:rsidP="00557D48">
      <w:pPr>
        <w:pStyle w:val="Bullet1"/>
      </w:pPr>
      <w:r w:rsidRPr="00FC2839">
        <w:t>Penalties for cancellations</w:t>
      </w:r>
    </w:p>
    <w:p w:rsidR="002E6F4B" w:rsidRPr="00FC2839" w:rsidRDefault="002E6F4B" w:rsidP="00557D48">
      <w:pPr>
        <w:pStyle w:val="Bullet1"/>
        <w:rPr>
          <w:szCs w:val="24"/>
        </w:rPr>
      </w:pPr>
      <w:r w:rsidRPr="00FC2839">
        <w:rPr>
          <w:szCs w:val="24"/>
        </w:rPr>
        <w:t>Service plans may last only for first year of lease</w:t>
      </w:r>
      <w:r w:rsidR="003D1169" w:rsidRPr="00FC2839">
        <w:rPr>
          <w:szCs w:val="24"/>
        </w:rPr>
        <w:t>.</w:t>
      </w:r>
    </w:p>
    <w:p w:rsidR="002E6F4B" w:rsidRPr="00FC2839" w:rsidRDefault="002E6F4B" w:rsidP="0069056C">
      <w:pPr>
        <w:pStyle w:val="Heading3"/>
      </w:pPr>
      <w:r w:rsidRPr="00FC2839">
        <w:t>Hire-purchase</w:t>
      </w:r>
    </w:p>
    <w:p w:rsidR="002E6F4B" w:rsidRPr="00FC2839" w:rsidRDefault="002E6F4B" w:rsidP="00AE66E1">
      <w:pPr>
        <w:pStyle w:val="BodyCopy"/>
        <w:rPr>
          <w:noProof w:val="0"/>
        </w:rPr>
      </w:pPr>
      <w:r w:rsidRPr="00FC2839">
        <w:rPr>
          <w:noProof w:val="0"/>
        </w:rPr>
        <w:t>This is a foot in both camps. Ownership doesn’t transfer to you until completion of a series of time payments but you have the asset and its ownership is redeemed to you at the end of the payment periods or number of payments. Unless you have a very good reason to want to keep that particular asset, and a loan to the facility is out of the question, then it is not recommended. There’s too much to lose, too little to gain.</w:t>
      </w:r>
    </w:p>
    <w:p w:rsidR="002E6F4B" w:rsidRPr="00FC2839" w:rsidRDefault="002E6F4B" w:rsidP="0069056C">
      <w:pPr>
        <w:pStyle w:val="Heading3"/>
      </w:pPr>
      <w:r w:rsidRPr="00FC2839">
        <w:t>Hire-rental</w:t>
      </w:r>
    </w:p>
    <w:p w:rsidR="002E6F4B" w:rsidRPr="00FC2839" w:rsidRDefault="002E6F4B" w:rsidP="00AE66E1">
      <w:pPr>
        <w:pStyle w:val="BodyCopy"/>
        <w:rPr>
          <w:noProof w:val="0"/>
        </w:rPr>
      </w:pPr>
      <w:r w:rsidRPr="00FC2839">
        <w:rPr>
          <w:noProof w:val="0"/>
        </w:rPr>
        <w:t xml:space="preserve">Hire rental offers the user the use of equipment on a short or long term basis. The costs are normal business expenses and are not subject to depreciation. One benefit of hire rental is that you can return the item at </w:t>
      </w:r>
      <w:r w:rsidR="000D0984" w:rsidRPr="00FC2839">
        <w:rPr>
          <w:noProof w:val="0"/>
        </w:rPr>
        <w:t>any time</w:t>
      </w:r>
      <w:r w:rsidRPr="00FC2839">
        <w:rPr>
          <w:noProof w:val="0"/>
        </w:rPr>
        <w:t xml:space="preserve"> without incurring extra costs. Hire rental is an excellent choice for emergency situations, short term high wage needs and flexibility.</w:t>
      </w:r>
    </w:p>
    <w:p w:rsidR="00CC51F3" w:rsidRPr="00FC2839" w:rsidRDefault="002E6F4B" w:rsidP="00AE66E1">
      <w:pPr>
        <w:pStyle w:val="BodyCopy"/>
        <w:rPr>
          <w:noProof w:val="0"/>
        </w:rPr>
      </w:pPr>
      <w:r w:rsidRPr="00FC2839">
        <w:rPr>
          <w:noProof w:val="0"/>
        </w:rPr>
        <w:t>Specialist equipment is available. Maintenance is carried out by the rental company.</w:t>
      </w:r>
    </w:p>
    <w:p w:rsidR="00CC51F3" w:rsidRPr="00FC2839" w:rsidRDefault="00CC51F3" w:rsidP="00AE66E1">
      <w:pPr>
        <w:pStyle w:val="BodyCopy"/>
        <w:rPr>
          <w:noProof w:val="0"/>
        </w:rPr>
      </w:pPr>
      <w:r w:rsidRPr="00FC2839">
        <w:rPr>
          <w:noProof w:val="0"/>
        </w:rPr>
        <w:br w:type="page"/>
      </w:r>
    </w:p>
    <w:p w:rsidR="002E6F4B" w:rsidRPr="00FC2839" w:rsidRDefault="002E6F4B" w:rsidP="002E6F4B">
      <w:pPr>
        <w:autoSpaceDE w:val="0"/>
        <w:autoSpaceDN w:val="0"/>
        <w:adjustRightInd w:val="0"/>
        <w:spacing w:before="80" w:after="120" w:line="240" w:lineRule="auto"/>
        <w:rPr>
          <w:rFonts w:ascii="Helvetica" w:hAnsi="Helvetica" w:cs="Chevin-DemiBold"/>
          <w:b/>
          <w:bCs/>
          <w:i/>
          <w:sz w:val="32"/>
          <w:szCs w:val="32"/>
        </w:rPr>
      </w:pPr>
      <w:r w:rsidRPr="00FC2839">
        <w:rPr>
          <w:rFonts w:ascii="Helvetica" w:hAnsi="Helvetica" w:cs="Chevin-DemiBold"/>
          <w:b/>
          <w:bCs/>
          <w:i/>
          <w:noProof/>
          <w:sz w:val="32"/>
          <w:szCs w:val="32"/>
          <w:lang w:val="en-US" w:eastAsia="en-US"/>
        </w:rPr>
        <w:lastRenderedPageBreak/>
        <w:drawing>
          <wp:anchor distT="0" distB="0" distL="114300" distR="114300" simplePos="0" relativeHeight="251910144" behindDoc="0" locked="0" layoutInCell="1" allowOverlap="1" wp14:anchorId="5468C179" wp14:editId="51D321F0">
            <wp:simplePos x="0" y="0"/>
            <wp:positionH relativeFrom="column">
              <wp:posOffset>-95250</wp:posOffset>
            </wp:positionH>
            <wp:positionV relativeFrom="paragraph">
              <wp:posOffset>171450</wp:posOffset>
            </wp:positionV>
            <wp:extent cx="647700" cy="628650"/>
            <wp:effectExtent l="19050" t="0" r="0" b="0"/>
            <wp:wrapSquare wrapText="bothSides"/>
            <wp:docPr id="146"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2E6F4B" w:rsidRPr="00FC2839" w:rsidRDefault="002E6F4B" w:rsidP="002E6F4B">
      <w:pPr>
        <w:autoSpaceDE w:val="0"/>
        <w:autoSpaceDN w:val="0"/>
        <w:adjustRightInd w:val="0"/>
        <w:spacing w:before="80" w:after="120" w:line="240" w:lineRule="auto"/>
        <w:rPr>
          <w:rFonts w:ascii="Helvetica" w:hAnsi="Helvetica" w:cs="Chevin-DemiBold"/>
          <w:b/>
          <w:i/>
          <w:sz w:val="32"/>
          <w:szCs w:val="32"/>
        </w:rPr>
      </w:pPr>
      <w:r w:rsidRPr="00FC2839">
        <w:rPr>
          <w:rFonts w:ascii="Helvetica" w:hAnsi="Helvetica" w:cs="Chevin-DemiBold"/>
          <w:b/>
          <w:bCs/>
          <w:i/>
          <w:sz w:val="32"/>
          <w:szCs w:val="32"/>
        </w:rPr>
        <w:t xml:space="preserve">Activity </w:t>
      </w:r>
      <w:r w:rsidR="008D63F0" w:rsidRPr="00FC2839">
        <w:rPr>
          <w:rFonts w:ascii="Helvetica" w:hAnsi="Helvetica" w:cs="Chevin-DemiBold"/>
          <w:b/>
          <w:bCs/>
          <w:i/>
          <w:sz w:val="32"/>
          <w:szCs w:val="32"/>
        </w:rPr>
        <w:t>17</w:t>
      </w:r>
      <w:r w:rsidRPr="00FC2839">
        <w:rPr>
          <w:rFonts w:ascii="Helvetica" w:hAnsi="Helvetica" w:cs="Chevin-DemiBold"/>
          <w:b/>
          <w:bCs/>
          <w:i/>
          <w:sz w:val="32"/>
          <w:szCs w:val="32"/>
        </w:rPr>
        <w:t xml:space="preserve"> - Identify methods of financing </w:t>
      </w:r>
    </w:p>
    <w:p w:rsidR="002E6F4B" w:rsidRPr="00FC2839" w:rsidRDefault="002E6F4B" w:rsidP="002E6F4B">
      <w:pPr>
        <w:pStyle w:val="ListParagraph"/>
        <w:autoSpaceDE w:val="0"/>
        <w:autoSpaceDN w:val="0"/>
        <w:adjustRightInd w:val="0"/>
        <w:snapToGrid w:val="0"/>
        <w:spacing w:before="80" w:after="120" w:line="240" w:lineRule="auto"/>
        <w:rPr>
          <w:rFonts w:ascii="Helvetica" w:eastAsia="Times New Roman" w:hAnsi="Helvetica" w:cs="HelveticaNeueLTStd-HvCn"/>
          <w:color w:val="000000"/>
          <w:sz w:val="44"/>
          <w:szCs w:val="24"/>
        </w:rPr>
      </w:pPr>
      <w:r w:rsidRPr="00FC2839">
        <w:rPr>
          <w:rFonts w:ascii="Helvetica" w:eastAsia="Times New Roman" w:hAnsi="Helvetica" w:cs="HelveticaNeueLTStd-HvCn"/>
          <w:noProof/>
          <w:color w:val="000000"/>
          <w:sz w:val="44"/>
          <w:szCs w:val="24"/>
          <w:lang w:val="en-US" w:eastAsia="en-US"/>
        </w:rPr>
        <w:drawing>
          <wp:anchor distT="0" distB="0" distL="114300" distR="114300" simplePos="0" relativeHeight="251917312" behindDoc="0" locked="0" layoutInCell="1" allowOverlap="1" wp14:anchorId="2BC9CC01" wp14:editId="77A417B4">
            <wp:simplePos x="0" y="0"/>
            <wp:positionH relativeFrom="column">
              <wp:posOffset>3200400</wp:posOffset>
            </wp:positionH>
            <wp:positionV relativeFrom="paragraph">
              <wp:posOffset>312420</wp:posOffset>
            </wp:positionV>
            <wp:extent cx="1688465" cy="1123950"/>
            <wp:effectExtent l="19050" t="0" r="6985" b="0"/>
            <wp:wrapSquare wrapText="bothSides"/>
            <wp:docPr id="149" name="Picture 240" descr="shutterstock_1229428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2942875.jpg"/>
                    <pic:cNvPicPr/>
                  </pic:nvPicPr>
                  <pic:blipFill>
                    <a:blip r:embed="rId140" cstate="print"/>
                    <a:stretch>
                      <a:fillRect/>
                    </a:stretch>
                  </pic:blipFill>
                  <pic:spPr>
                    <a:xfrm>
                      <a:off x="0" y="0"/>
                      <a:ext cx="1688465" cy="1123950"/>
                    </a:xfrm>
                    <a:prstGeom prst="rect">
                      <a:avLst/>
                    </a:prstGeom>
                  </pic:spPr>
                </pic:pic>
              </a:graphicData>
            </a:graphic>
          </wp:anchor>
        </w:drawing>
      </w:r>
    </w:p>
    <w:p w:rsidR="002E6F4B" w:rsidRPr="00FC2839" w:rsidRDefault="002E6F4B" w:rsidP="00AE66E1">
      <w:pPr>
        <w:pStyle w:val="BodyCopy"/>
        <w:rPr>
          <w:rFonts w:cs="Chevin-DemiBold"/>
          <w:bCs/>
          <w:noProof w:val="0"/>
        </w:rPr>
      </w:pPr>
      <w:r w:rsidRPr="00FC2839">
        <w:rPr>
          <w:noProof w:val="0"/>
        </w:rPr>
        <w:t xml:space="preserve">Based on the computer system required for </w:t>
      </w:r>
      <w:r w:rsidR="00CC51F3" w:rsidRPr="00FC2839">
        <w:rPr>
          <w:noProof w:val="0"/>
        </w:rPr>
        <w:t xml:space="preserve">your tourism organisation, </w:t>
      </w:r>
      <w:r w:rsidRPr="00FC2839">
        <w:rPr>
          <w:noProof w:val="0"/>
        </w:rPr>
        <w:t xml:space="preserve">you are required to identify the method of financing </w:t>
      </w:r>
      <w:r w:rsidRPr="00FC2839">
        <w:rPr>
          <w:rFonts w:cs="Chevin-DemiBold"/>
          <w:bCs/>
          <w:noProof w:val="0"/>
        </w:rPr>
        <w:t>for the computer system.</w:t>
      </w:r>
    </w:p>
    <w:p w:rsidR="002E6F4B" w:rsidRPr="00FC2839" w:rsidRDefault="002E6F4B" w:rsidP="00AE66E1">
      <w:pPr>
        <w:pStyle w:val="BodyCopy"/>
        <w:rPr>
          <w:rFonts w:cs="Chevin-DemiBold"/>
          <w:bCs/>
          <w:noProof w:val="0"/>
        </w:rPr>
      </w:pPr>
      <w:r w:rsidRPr="00FC2839">
        <w:rPr>
          <w:rFonts w:cs="Chevin-DemiBold"/>
          <w:bCs/>
          <w:noProof w:val="0"/>
        </w:rPr>
        <w:t>Please identify possible types of costs, including an approximate monetary value for the cost.</w:t>
      </w:r>
    </w:p>
    <w:p w:rsidR="002E6F4B" w:rsidRPr="00FC2839" w:rsidRDefault="002E6F4B" w:rsidP="002E6F4B">
      <w:pPr>
        <w:pStyle w:val="ListParagraph"/>
        <w:autoSpaceDE w:val="0"/>
        <w:autoSpaceDN w:val="0"/>
        <w:adjustRightInd w:val="0"/>
        <w:snapToGrid w:val="0"/>
        <w:spacing w:before="80" w:after="120" w:line="240" w:lineRule="auto"/>
        <w:rPr>
          <w:rFonts w:ascii="Helvetica" w:eastAsia="Times New Roman" w:hAnsi="Helvetica" w:cs="HelveticaNeueLTStd-Lt"/>
          <w:color w:val="000000"/>
        </w:rPr>
      </w:pPr>
    </w:p>
    <w:tbl>
      <w:tblPr>
        <w:tblStyle w:val="TableGrid"/>
        <w:tblW w:w="0" w:type="auto"/>
        <w:tblLook w:val="04A0" w:firstRow="1" w:lastRow="0" w:firstColumn="1" w:lastColumn="0" w:noHBand="0" w:noVBand="1"/>
      </w:tblPr>
      <w:tblGrid>
        <w:gridCol w:w="2358"/>
        <w:gridCol w:w="2160"/>
        <w:gridCol w:w="4410"/>
      </w:tblGrid>
      <w:tr w:rsidR="002E6F4B" w:rsidRPr="00FC2839" w:rsidTr="003F18CD">
        <w:tc>
          <w:tcPr>
            <w:tcW w:w="2358" w:type="dxa"/>
            <w:shd w:val="clear" w:color="auto" w:fill="D9D9D9" w:themeFill="background1" w:themeFillShade="D9"/>
          </w:tcPr>
          <w:p w:rsidR="002E6F4B" w:rsidRPr="00FC2839" w:rsidRDefault="002E6F4B" w:rsidP="003B1C1D">
            <w:pPr>
              <w:pStyle w:val="TableTextBold"/>
              <w:rPr>
                <w:noProof w:val="0"/>
              </w:rPr>
            </w:pPr>
            <w:r w:rsidRPr="00FC2839">
              <w:rPr>
                <w:noProof w:val="0"/>
              </w:rPr>
              <w:t>Item</w:t>
            </w:r>
          </w:p>
        </w:tc>
        <w:tc>
          <w:tcPr>
            <w:tcW w:w="2160" w:type="dxa"/>
            <w:shd w:val="clear" w:color="auto" w:fill="D9D9D9" w:themeFill="background1" w:themeFillShade="D9"/>
          </w:tcPr>
          <w:p w:rsidR="002E6F4B" w:rsidRPr="00FC2839" w:rsidRDefault="002E6F4B" w:rsidP="003B1C1D">
            <w:pPr>
              <w:pStyle w:val="TableTextBold"/>
              <w:rPr>
                <w:noProof w:val="0"/>
              </w:rPr>
            </w:pPr>
            <w:r w:rsidRPr="00FC2839">
              <w:rPr>
                <w:rFonts w:cs="Chevin-DemiBold"/>
                <w:bCs/>
                <w:noProof w:val="0"/>
              </w:rPr>
              <w:t>Cost value</w:t>
            </w:r>
          </w:p>
        </w:tc>
        <w:tc>
          <w:tcPr>
            <w:tcW w:w="4410" w:type="dxa"/>
            <w:shd w:val="clear" w:color="auto" w:fill="D9D9D9" w:themeFill="background1" w:themeFillShade="D9"/>
          </w:tcPr>
          <w:p w:rsidR="002E6F4B" w:rsidRPr="00FC2839" w:rsidRDefault="002E6F4B" w:rsidP="003B1C1D">
            <w:pPr>
              <w:pStyle w:val="TableTextBold"/>
              <w:rPr>
                <w:rFonts w:cs="Chevin-DemiBold"/>
                <w:bCs/>
                <w:noProof w:val="0"/>
              </w:rPr>
            </w:pPr>
            <w:r w:rsidRPr="00FC2839">
              <w:rPr>
                <w:rFonts w:cs="Chevin-DemiBold"/>
                <w:bCs/>
                <w:noProof w:val="0"/>
              </w:rPr>
              <w:t>Method of financing</w:t>
            </w:r>
          </w:p>
        </w:tc>
      </w:tr>
      <w:tr w:rsidR="002E6F4B" w:rsidRPr="00FC2839" w:rsidTr="003F18CD">
        <w:tc>
          <w:tcPr>
            <w:tcW w:w="2358" w:type="dxa"/>
          </w:tcPr>
          <w:p w:rsidR="002E6F4B" w:rsidRPr="00FC2839" w:rsidRDefault="002E6F4B" w:rsidP="003B1C1D">
            <w:pPr>
              <w:pStyle w:val="TableText"/>
              <w:rPr>
                <w:noProof w:val="0"/>
              </w:rPr>
            </w:pPr>
          </w:p>
        </w:tc>
        <w:tc>
          <w:tcPr>
            <w:tcW w:w="2160" w:type="dxa"/>
          </w:tcPr>
          <w:p w:rsidR="002E6F4B" w:rsidRPr="00FC2839" w:rsidRDefault="002E6F4B" w:rsidP="003B1C1D">
            <w:pPr>
              <w:pStyle w:val="TableText"/>
              <w:rPr>
                <w:noProof w:val="0"/>
              </w:rPr>
            </w:pPr>
          </w:p>
        </w:tc>
        <w:tc>
          <w:tcPr>
            <w:tcW w:w="4410" w:type="dxa"/>
          </w:tcPr>
          <w:p w:rsidR="002E6F4B" w:rsidRPr="00FC2839" w:rsidRDefault="002E6F4B" w:rsidP="003B1C1D">
            <w:pPr>
              <w:pStyle w:val="TableText"/>
              <w:rPr>
                <w:noProof w:val="0"/>
              </w:rPr>
            </w:pPr>
          </w:p>
        </w:tc>
      </w:tr>
      <w:tr w:rsidR="002E6F4B" w:rsidRPr="00FC2839" w:rsidTr="003F18CD">
        <w:tc>
          <w:tcPr>
            <w:tcW w:w="2358" w:type="dxa"/>
          </w:tcPr>
          <w:p w:rsidR="002E6F4B" w:rsidRPr="00FC2839" w:rsidRDefault="002E6F4B" w:rsidP="003B1C1D">
            <w:pPr>
              <w:pStyle w:val="TableText"/>
              <w:rPr>
                <w:noProof w:val="0"/>
              </w:rPr>
            </w:pPr>
          </w:p>
        </w:tc>
        <w:tc>
          <w:tcPr>
            <w:tcW w:w="2160" w:type="dxa"/>
          </w:tcPr>
          <w:p w:rsidR="002E6F4B" w:rsidRPr="00FC2839" w:rsidRDefault="002E6F4B" w:rsidP="003B1C1D">
            <w:pPr>
              <w:pStyle w:val="TableText"/>
              <w:rPr>
                <w:noProof w:val="0"/>
              </w:rPr>
            </w:pPr>
          </w:p>
        </w:tc>
        <w:tc>
          <w:tcPr>
            <w:tcW w:w="4410" w:type="dxa"/>
          </w:tcPr>
          <w:p w:rsidR="002E6F4B" w:rsidRPr="00FC2839" w:rsidRDefault="002E6F4B" w:rsidP="003B1C1D">
            <w:pPr>
              <w:pStyle w:val="TableText"/>
              <w:rPr>
                <w:noProof w:val="0"/>
              </w:rPr>
            </w:pPr>
          </w:p>
        </w:tc>
      </w:tr>
      <w:tr w:rsidR="002E6F4B" w:rsidRPr="00FC2839" w:rsidTr="003F18CD">
        <w:tc>
          <w:tcPr>
            <w:tcW w:w="2358" w:type="dxa"/>
          </w:tcPr>
          <w:p w:rsidR="002E6F4B" w:rsidRPr="00FC2839" w:rsidRDefault="002E6F4B" w:rsidP="003B1C1D">
            <w:pPr>
              <w:pStyle w:val="TableText"/>
              <w:rPr>
                <w:noProof w:val="0"/>
              </w:rPr>
            </w:pPr>
          </w:p>
        </w:tc>
        <w:tc>
          <w:tcPr>
            <w:tcW w:w="2160" w:type="dxa"/>
          </w:tcPr>
          <w:p w:rsidR="002E6F4B" w:rsidRPr="00FC2839" w:rsidRDefault="002E6F4B" w:rsidP="003B1C1D">
            <w:pPr>
              <w:pStyle w:val="TableText"/>
              <w:rPr>
                <w:noProof w:val="0"/>
              </w:rPr>
            </w:pPr>
          </w:p>
        </w:tc>
        <w:tc>
          <w:tcPr>
            <w:tcW w:w="4410" w:type="dxa"/>
          </w:tcPr>
          <w:p w:rsidR="002E6F4B" w:rsidRPr="00FC2839" w:rsidRDefault="002E6F4B" w:rsidP="003B1C1D">
            <w:pPr>
              <w:pStyle w:val="TableText"/>
              <w:rPr>
                <w:noProof w:val="0"/>
              </w:rPr>
            </w:pPr>
          </w:p>
        </w:tc>
      </w:tr>
      <w:tr w:rsidR="002E6F4B" w:rsidRPr="00FC2839" w:rsidTr="003F18CD">
        <w:tc>
          <w:tcPr>
            <w:tcW w:w="2358" w:type="dxa"/>
          </w:tcPr>
          <w:p w:rsidR="002E6F4B" w:rsidRPr="00FC2839" w:rsidRDefault="002E6F4B" w:rsidP="003B1C1D">
            <w:pPr>
              <w:pStyle w:val="TableText"/>
              <w:rPr>
                <w:noProof w:val="0"/>
              </w:rPr>
            </w:pPr>
          </w:p>
        </w:tc>
        <w:tc>
          <w:tcPr>
            <w:tcW w:w="2160" w:type="dxa"/>
          </w:tcPr>
          <w:p w:rsidR="002E6F4B" w:rsidRPr="00FC2839" w:rsidRDefault="002E6F4B" w:rsidP="003B1C1D">
            <w:pPr>
              <w:pStyle w:val="TableText"/>
              <w:rPr>
                <w:noProof w:val="0"/>
              </w:rPr>
            </w:pPr>
          </w:p>
        </w:tc>
        <w:tc>
          <w:tcPr>
            <w:tcW w:w="4410" w:type="dxa"/>
          </w:tcPr>
          <w:p w:rsidR="002E6F4B" w:rsidRPr="00FC2839" w:rsidRDefault="002E6F4B" w:rsidP="003B1C1D">
            <w:pPr>
              <w:pStyle w:val="TableText"/>
              <w:rPr>
                <w:noProof w:val="0"/>
              </w:rPr>
            </w:pPr>
          </w:p>
        </w:tc>
      </w:tr>
      <w:tr w:rsidR="002E6F4B" w:rsidRPr="00FC2839" w:rsidTr="003F18CD">
        <w:tc>
          <w:tcPr>
            <w:tcW w:w="2358" w:type="dxa"/>
          </w:tcPr>
          <w:p w:rsidR="002E6F4B" w:rsidRPr="00FC2839" w:rsidRDefault="002E6F4B" w:rsidP="003B1C1D">
            <w:pPr>
              <w:pStyle w:val="TableText"/>
              <w:rPr>
                <w:noProof w:val="0"/>
              </w:rPr>
            </w:pPr>
          </w:p>
        </w:tc>
        <w:tc>
          <w:tcPr>
            <w:tcW w:w="2160" w:type="dxa"/>
          </w:tcPr>
          <w:p w:rsidR="002E6F4B" w:rsidRPr="00FC2839" w:rsidRDefault="002E6F4B" w:rsidP="003B1C1D">
            <w:pPr>
              <w:pStyle w:val="TableText"/>
              <w:rPr>
                <w:noProof w:val="0"/>
              </w:rPr>
            </w:pPr>
          </w:p>
        </w:tc>
        <w:tc>
          <w:tcPr>
            <w:tcW w:w="4410" w:type="dxa"/>
          </w:tcPr>
          <w:p w:rsidR="002E6F4B" w:rsidRPr="00FC2839" w:rsidRDefault="002E6F4B" w:rsidP="003B1C1D">
            <w:pPr>
              <w:pStyle w:val="TableText"/>
              <w:rPr>
                <w:noProof w:val="0"/>
              </w:rPr>
            </w:pPr>
          </w:p>
        </w:tc>
      </w:tr>
      <w:tr w:rsidR="002E6F4B" w:rsidRPr="00FC2839" w:rsidTr="003F18CD">
        <w:tc>
          <w:tcPr>
            <w:tcW w:w="2358" w:type="dxa"/>
          </w:tcPr>
          <w:p w:rsidR="002E6F4B" w:rsidRPr="00FC2839" w:rsidRDefault="002E6F4B" w:rsidP="003B1C1D">
            <w:pPr>
              <w:pStyle w:val="TableText"/>
              <w:rPr>
                <w:noProof w:val="0"/>
              </w:rPr>
            </w:pPr>
          </w:p>
        </w:tc>
        <w:tc>
          <w:tcPr>
            <w:tcW w:w="2160" w:type="dxa"/>
          </w:tcPr>
          <w:p w:rsidR="002E6F4B" w:rsidRPr="00FC2839" w:rsidRDefault="002E6F4B" w:rsidP="003B1C1D">
            <w:pPr>
              <w:pStyle w:val="TableText"/>
              <w:rPr>
                <w:noProof w:val="0"/>
              </w:rPr>
            </w:pPr>
          </w:p>
        </w:tc>
        <w:tc>
          <w:tcPr>
            <w:tcW w:w="4410" w:type="dxa"/>
          </w:tcPr>
          <w:p w:rsidR="002E6F4B" w:rsidRPr="00FC2839" w:rsidRDefault="002E6F4B" w:rsidP="003B1C1D">
            <w:pPr>
              <w:pStyle w:val="TableText"/>
              <w:rPr>
                <w:noProof w:val="0"/>
              </w:rPr>
            </w:pPr>
          </w:p>
        </w:tc>
      </w:tr>
      <w:tr w:rsidR="002E6F4B" w:rsidRPr="00FC2839" w:rsidTr="003F18CD">
        <w:tc>
          <w:tcPr>
            <w:tcW w:w="2358" w:type="dxa"/>
          </w:tcPr>
          <w:p w:rsidR="002E6F4B" w:rsidRPr="00FC2839" w:rsidRDefault="002E6F4B" w:rsidP="003B1C1D">
            <w:pPr>
              <w:pStyle w:val="TableText"/>
              <w:rPr>
                <w:noProof w:val="0"/>
              </w:rPr>
            </w:pPr>
          </w:p>
        </w:tc>
        <w:tc>
          <w:tcPr>
            <w:tcW w:w="2160" w:type="dxa"/>
          </w:tcPr>
          <w:p w:rsidR="002E6F4B" w:rsidRPr="00FC2839" w:rsidRDefault="002E6F4B" w:rsidP="003B1C1D">
            <w:pPr>
              <w:pStyle w:val="TableText"/>
              <w:rPr>
                <w:noProof w:val="0"/>
              </w:rPr>
            </w:pPr>
          </w:p>
        </w:tc>
        <w:tc>
          <w:tcPr>
            <w:tcW w:w="4410" w:type="dxa"/>
          </w:tcPr>
          <w:p w:rsidR="002E6F4B" w:rsidRPr="00FC2839" w:rsidRDefault="002E6F4B" w:rsidP="003B1C1D">
            <w:pPr>
              <w:pStyle w:val="TableText"/>
              <w:rPr>
                <w:noProof w:val="0"/>
              </w:rPr>
            </w:pPr>
          </w:p>
        </w:tc>
      </w:tr>
      <w:tr w:rsidR="00CC51F3" w:rsidRPr="00FC2839" w:rsidTr="003F18CD">
        <w:tc>
          <w:tcPr>
            <w:tcW w:w="2358" w:type="dxa"/>
          </w:tcPr>
          <w:p w:rsidR="00CC51F3" w:rsidRPr="00FC2839" w:rsidRDefault="00CC51F3" w:rsidP="003B1C1D">
            <w:pPr>
              <w:pStyle w:val="TableText"/>
              <w:rPr>
                <w:noProof w:val="0"/>
              </w:rPr>
            </w:pPr>
          </w:p>
        </w:tc>
        <w:tc>
          <w:tcPr>
            <w:tcW w:w="2160" w:type="dxa"/>
          </w:tcPr>
          <w:p w:rsidR="00CC51F3" w:rsidRPr="00FC2839" w:rsidRDefault="00CC51F3" w:rsidP="003B1C1D">
            <w:pPr>
              <w:pStyle w:val="TableText"/>
              <w:rPr>
                <w:noProof w:val="0"/>
              </w:rPr>
            </w:pPr>
          </w:p>
        </w:tc>
        <w:tc>
          <w:tcPr>
            <w:tcW w:w="4410" w:type="dxa"/>
          </w:tcPr>
          <w:p w:rsidR="00CC51F3" w:rsidRPr="00FC2839" w:rsidRDefault="00CC51F3" w:rsidP="003B1C1D">
            <w:pPr>
              <w:pStyle w:val="TableText"/>
              <w:rPr>
                <w:noProof w:val="0"/>
              </w:rPr>
            </w:pPr>
          </w:p>
        </w:tc>
      </w:tr>
      <w:tr w:rsidR="00CC51F3" w:rsidRPr="00FC2839" w:rsidTr="003F18CD">
        <w:tc>
          <w:tcPr>
            <w:tcW w:w="2358" w:type="dxa"/>
          </w:tcPr>
          <w:p w:rsidR="00CC51F3" w:rsidRPr="00FC2839" w:rsidRDefault="00CC51F3" w:rsidP="003B1C1D">
            <w:pPr>
              <w:pStyle w:val="TableText"/>
              <w:rPr>
                <w:noProof w:val="0"/>
              </w:rPr>
            </w:pPr>
          </w:p>
        </w:tc>
        <w:tc>
          <w:tcPr>
            <w:tcW w:w="2160" w:type="dxa"/>
          </w:tcPr>
          <w:p w:rsidR="00CC51F3" w:rsidRPr="00FC2839" w:rsidRDefault="00CC51F3" w:rsidP="003B1C1D">
            <w:pPr>
              <w:pStyle w:val="TableText"/>
              <w:rPr>
                <w:noProof w:val="0"/>
              </w:rPr>
            </w:pPr>
          </w:p>
        </w:tc>
        <w:tc>
          <w:tcPr>
            <w:tcW w:w="4410" w:type="dxa"/>
          </w:tcPr>
          <w:p w:rsidR="00CC51F3" w:rsidRPr="00FC2839" w:rsidRDefault="00CC51F3" w:rsidP="003B1C1D">
            <w:pPr>
              <w:pStyle w:val="TableText"/>
              <w:rPr>
                <w:noProof w:val="0"/>
              </w:rPr>
            </w:pPr>
          </w:p>
        </w:tc>
      </w:tr>
      <w:tr w:rsidR="00CC51F3" w:rsidRPr="00FC2839" w:rsidTr="003F18CD">
        <w:tc>
          <w:tcPr>
            <w:tcW w:w="2358" w:type="dxa"/>
          </w:tcPr>
          <w:p w:rsidR="00CC51F3" w:rsidRPr="00FC2839" w:rsidRDefault="00CC51F3" w:rsidP="003B1C1D">
            <w:pPr>
              <w:pStyle w:val="TableText"/>
              <w:rPr>
                <w:noProof w:val="0"/>
              </w:rPr>
            </w:pPr>
          </w:p>
        </w:tc>
        <w:tc>
          <w:tcPr>
            <w:tcW w:w="2160" w:type="dxa"/>
          </w:tcPr>
          <w:p w:rsidR="00CC51F3" w:rsidRPr="00FC2839" w:rsidRDefault="00CC51F3" w:rsidP="003B1C1D">
            <w:pPr>
              <w:pStyle w:val="TableText"/>
              <w:rPr>
                <w:noProof w:val="0"/>
              </w:rPr>
            </w:pPr>
          </w:p>
        </w:tc>
        <w:tc>
          <w:tcPr>
            <w:tcW w:w="4410" w:type="dxa"/>
          </w:tcPr>
          <w:p w:rsidR="00CC51F3" w:rsidRPr="00FC2839" w:rsidRDefault="00CC51F3" w:rsidP="003B1C1D">
            <w:pPr>
              <w:pStyle w:val="TableText"/>
              <w:rPr>
                <w:noProof w:val="0"/>
              </w:rPr>
            </w:pPr>
          </w:p>
        </w:tc>
      </w:tr>
      <w:tr w:rsidR="00CC51F3" w:rsidRPr="00FC2839" w:rsidTr="003F18CD">
        <w:tc>
          <w:tcPr>
            <w:tcW w:w="2358" w:type="dxa"/>
          </w:tcPr>
          <w:p w:rsidR="00CC51F3" w:rsidRPr="00FC2839" w:rsidRDefault="00CC51F3" w:rsidP="003B1C1D">
            <w:pPr>
              <w:pStyle w:val="TableText"/>
              <w:rPr>
                <w:noProof w:val="0"/>
              </w:rPr>
            </w:pPr>
          </w:p>
        </w:tc>
        <w:tc>
          <w:tcPr>
            <w:tcW w:w="2160" w:type="dxa"/>
          </w:tcPr>
          <w:p w:rsidR="00CC51F3" w:rsidRPr="00FC2839" w:rsidRDefault="00CC51F3" w:rsidP="003B1C1D">
            <w:pPr>
              <w:pStyle w:val="TableText"/>
              <w:rPr>
                <w:noProof w:val="0"/>
              </w:rPr>
            </w:pPr>
          </w:p>
        </w:tc>
        <w:tc>
          <w:tcPr>
            <w:tcW w:w="4410" w:type="dxa"/>
          </w:tcPr>
          <w:p w:rsidR="00CC51F3" w:rsidRPr="00FC2839" w:rsidRDefault="00CC51F3" w:rsidP="003B1C1D">
            <w:pPr>
              <w:pStyle w:val="TableText"/>
              <w:rPr>
                <w:noProof w:val="0"/>
              </w:rPr>
            </w:pPr>
          </w:p>
        </w:tc>
      </w:tr>
      <w:tr w:rsidR="00CC51F3" w:rsidRPr="00FC2839" w:rsidTr="003F18CD">
        <w:tc>
          <w:tcPr>
            <w:tcW w:w="2358" w:type="dxa"/>
          </w:tcPr>
          <w:p w:rsidR="00CC51F3" w:rsidRPr="00FC2839" w:rsidRDefault="00CC51F3" w:rsidP="003B1C1D">
            <w:pPr>
              <w:pStyle w:val="TableText"/>
              <w:rPr>
                <w:noProof w:val="0"/>
              </w:rPr>
            </w:pPr>
          </w:p>
        </w:tc>
        <w:tc>
          <w:tcPr>
            <w:tcW w:w="2160" w:type="dxa"/>
          </w:tcPr>
          <w:p w:rsidR="00CC51F3" w:rsidRPr="00FC2839" w:rsidRDefault="00CC51F3" w:rsidP="003B1C1D">
            <w:pPr>
              <w:pStyle w:val="TableText"/>
              <w:rPr>
                <w:noProof w:val="0"/>
              </w:rPr>
            </w:pPr>
          </w:p>
        </w:tc>
        <w:tc>
          <w:tcPr>
            <w:tcW w:w="4410" w:type="dxa"/>
          </w:tcPr>
          <w:p w:rsidR="00CC51F3" w:rsidRPr="00FC2839" w:rsidRDefault="00CC51F3" w:rsidP="003B1C1D">
            <w:pPr>
              <w:pStyle w:val="TableText"/>
              <w:rPr>
                <w:noProof w:val="0"/>
              </w:rPr>
            </w:pPr>
          </w:p>
        </w:tc>
      </w:tr>
      <w:tr w:rsidR="002E6F4B" w:rsidRPr="00FC2839" w:rsidTr="003F18CD">
        <w:tc>
          <w:tcPr>
            <w:tcW w:w="2358" w:type="dxa"/>
          </w:tcPr>
          <w:p w:rsidR="002E6F4B" w:rsidRPr="00FC2839" w:rsidRDefault="002E6F4B" w:rsidP="003B1C1D">
            <w:pPr>
              <w:pStyle w:val="TableText"/>
              <w:rPr>
                <w:noProof w:val="0"/>
              </w:rPr>
            </w:pPr>
          </w:p>
        </w:tc>
        <w:tc>
          <w:tcPr>
            <w:tcW w:w="2160" w:type="dxa"/>
          </w:tcPr>
          <w:p w:rsidR="002E6F4B" w:rsidRPr="00FC2839" w:rsidRDefault="002E6F4B" w:rsidP="003B1C1D">
            <w:pPr>
              <w:pStyle w:val="TableText"/>
              <w:rPr>
                <w:noProof w:val="0"/>
              </w:rPr>
            </w:pPr>
          </w:p>
        </w:tc>
        <w:tc>
          <w:tcPr>
            <w:tcW w:w="4410" w:type="dxa"/>
          </w:tcPr>
          <w:p w:rsidR="002E6F4B" w:rsidRPr="00FC2839" w:rsidRDefault="002E6F4B" w:rsidP="003B1C1D">
            <w:pPr>
              <w:pStyle w:val="TableText"/>
              <w:rPr>
                <w:noProof w:val="0"/>
              </w:rPr>
            </w:pPr>
          </w:p>
        </w:tc>
      </w:tr>
    </w:tbl>
    <w:p w:rsidR="003B1C1D" w:rsidRPr="00FC2839" w:rsidRDefault="003B1C1D" w:rsidP="0069056C">
      <w:pPr>
        <w:pStyle w:val="Heading3"/>
      </w:pPr>
    </w:p>
    <w:p w:rsidR="003B1C1D" w:rsidRPr="00FC2839" w:rsidRDefault="003B1C1D" w:rsidP="003B1C1D">
      <w:pPr>
        <w:rPr>
          <w:rFonts w:ascii="Helvetica" w:eastAsiaTheme="majorEastAsia" w:hAnsi="Helvetica" w:cstheme="majorBidi"/>
          <w:color w:val="45545F"/>
          <w:sz w:val="28"/>
        </w:rPr>
      </w:pPr>
      <w:r w:rsidRPr="00FC2839">
        <w:rPr>
          <w:rFonts w:ascii="Helvetica" w:hAnsi="Helvetica"/>
        </w:rPr>
        <w:br w:type="page"/>
      </w:r>
    </w:p>
    <w:p w:rsidR="00CB1E2A" w:rsidRPr="00FC2839" w:rsidRDefault="00CB1E2A" w:rsidP="0069056C">
      <w:pPr>
        <w:pStyle w:val="Heading3"/>
      </w:pPr>
      <w:r w:rsidRPr="00FC2839">
        <w:lastRenderedPageBreak/>
        <w:t>Making a final financial decision</w:t>
      </w:r>
    </w:p>
    <w:p w:rsidR="0048554B" w:rsidRPr="00FC2839" w:rsidRDefault="00CB1E2A" w:rsidP="00AE66E1">
      <w:pPr>
        <w:pStyle w:val="BodyCopy"/>
        <w:rPr>
          <w:noProof w:val="0"/>
        </w:rPr>
      </w:pPr>
      <w:r w:rsidRPr="00FC2839">
        <w:rPr>
          <w:noProof w:val="0"/>
        </w:rPr>
        <w:t>Ultimately, the financing decision for a tourism organisation</w:t>
      </w:r>
      <w:r w:rsidR="0048554B" w:rsidRPr="00FC2839">
        <w:rPr>
          <w:noProof w:val="0"/>
        </w:rPr>
        <w:t xml:space="preserve"> is based on its balance sheet.</w:t>
      </w:r>
    </w:p>
    <w:p w:rsidR="00CB1E2A" w:rsidRPr="00FC2839" w:rsidRDefault="00CB1E2A" w:rsidP="00AE66E1">
      <w:pPr>
        <w:pStyle w:val="BodyCopy"/>
        <w:rPr>
          <w:noProof w:val="0"/>
        </w:rPr>
      </w:pPr>
      <w:r w:rsidRPr="00FC2839">
        <w:rPr>
          <w:noProof w:val="0"/>
        </w:rPr>
        <w:t>More important than the acquisition method are the following factors:</w:t>
      </w:r>
    </w:p>
    <w:p w:rsidR="00CB1E2A" w:rsidRPr="00FC2839" w:rsidRDefault="00CB1E2A" w:rsidP="00557D48">
      <w:pPr>
        <w:pStyle w:val="Bullet1"/>
      </w:pPr>
      <w:r w:rsidRPr="00FC2839">
        <w:t>Will the asset significantly improve customer satisfaction?</w:t>
      </w:r>
    </w:p>
    <w:p w:rsidR="00CB1E2A" w:rsidRPr="00FC2839" w:rsidRDefault="00CB1E2A" w:rsidP="00557D48">
      <w:pPr>
        <w:pStyle w:val="Bullet1"/>
      </w:pPr>
      <w:r w:rsidRPr="00FC2839">
        <w:t>Will the asset rectify a problem or issue that is substantive in nature?</w:t>
      </w:r>
    </w:p>
    <w:p w:rsidR="00CB1E2A" w:rsidRPr="00FC2839" w:rsidRDefault="003B1C1D" w:rsidP="00557D48">
      <w:pPr>
        <w:pStyle w:val="Bullet1"/>
      </w:pPr>
      <w:r w:rsidRPr="00FC2839">
        <w:rPr>
          <w:noProof/>
          <w:lang w:val="en-US"/>
        </w:rPr>
        <w:drawing>
          <wp:anchor distT="0" distB="0" distL="114300" distR="114300" simplePos="0" relativeHeight="251803648" behindDoc="0" locked="0" layoutInCell="1" allowOverlap="1" wp14:anchorId="6D2E5052" wp14:editId="24CC4444">
            <wp:simplePos x="0" y="0"/>
            <wp:positionH relativeFrom="column">
              <wp:posOffset>3597275</wp:posOffset>
            </wp:positionH>
            <wp:positionV relativeFrom="paragraph">
              <wp:posOffset>187325</wp:posOffset>
            </wp:positionV>
            <wp:extent cx="1959610" cy="1306195"/>
            <wp:effectExtent l="19050" t="0" r="2540" b="0"/>
            <wp:wrapSquare wrapText="bothSides"/>
            <wp:docPr id="242" name="Picture 241" descr="Assessment_115352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a:blip r:embed="rId141" cstate="print"/>
                    <a:stretch>
                      <a:fillRect/>
                    </a:stretch>
                  </pic:blipFill>
                  <pic:spPr>
                    <a:xfrm>
                      <a:off x="0" y="0"/>
                      <a:ext cx="1959610" cy="1306195"/>
                    </a:xfrm>
                    <a:prstGeom prst="rect">
                      <a:avLst/>
                    </a:prstGeom>
                  </pic:spPr>
                </pic:pic>
              </a:graphicData>
            </a:graphic>
          </wp:anchor>
        </w:drawing>
      </w:r>
      <w:r w:rsidR="00CB1E2A" w:rsidRPr="00FC2839">
        <w:t>Is acquisition desirable or essential?</w:t>
      </w:r>
    </w:p>
    <w:p w:rsidR="00CB1E2A" w:rsidRPr="00FC2839" w:rsidRDefault="00CB1E2A" w:rsidP="00557D48">
      <w:pPr>
        <w:pStyle w:val="Bullet1"/>
      </w:pPr>
      <w:r w:rsidRPr="00FC2839">
        <w:t>What are others in the industry doing?</w:t>
      </w:r>
    </w:p>
    <w:p w:rsidR="00CB1E2A" w:rsidRPr="00FC2839" w:rsidRDefault="00CB1E2A" w:rsidP="00557D48">
      <w:pPr>
        <w:pStyle w:val="Bullet1"/>
      </w:pPr>
      <w:r w:rsidRPr="00FC2839">
        <w:t>What is cash flow and overall liquidity like?</w:t>
      </w:r>
    </w:p>
    <w:p w:rsidR="00CB1E2A" w:rsidRPr="00FC2839" w:rsidRDefault="00CB1E2A" w:rsidP="00557D48">
      <w:pPr>
        <w:pStyle w:val="Bullet1"/>
      </w:pPr>
      <w:r w:rsidRPr="00FC2839">
        <w:t>What investments exist to reinforce a decision?</w:t>
      </w:r>
    </w:p>
    <w:p w:rsidR="00CB1E2A" w:rsidRPr="00FC2839" w:rsidRDefault="00CB1E2A" w:rsidP="00557D48">
      <w:pPr>
        <w:pStyle w:val="Bullet1"/>
      </w:pPr>
      <w:r w:rsidRPr="00FC2839">
        <w:t>How many “volatile” factors exist to affect the asset’s performance and potential ROI? - a 'what-if' analysis from good to bad</w:t>
      </w:r>
    </w:p>
    <w:p w:rsidR="00CB1E2A" w:rsidRPr="00FC2839" w:rsidRDefault="00CB1E2A" w:rsidP="00557D48">
      <w:pPr>
        <w:pStyle w:val="Bullet1"/>
      </w:pPr>
      <w:r w:rsidRPr="00FC2839">
        <w:t>What is the ROI of the asset as a % of the facility’s turnover?</w:t>
      </w:r>
    </w:p>
    <w:p w:rsidR="00CB1E2A" w:rsidRPr="00FC2839" w:rsidRDefault="00CB1E2A" w:rsidP="00557D48">
      <w:pPr>
        <w:pStyle w:val="Bullet1"/>
      </w:pPr>
      <w:r w:rsidRPr="00FC2839">
        <w:t>What is the asset’s percentage internal rate of return?</w:t>
      </w:r>
    </w:p>
    <w:p w:rsidR="00CB1E2A" w:rsidRPr="00FC2839" w:rsidRDefault="00CB1E2A" w:rsidP="00557D48">
      <w:pPr>
        <w:pStyle w:val="Bullet1"/>
      </w:pPr>
      <w:r w:rsidRPr="00FC2839">
        <w:t>What is its pay-back period estimated to be? (purchase)</w:t>
      </w:r>
    </w:p>
    <w:p w:rsidR="00CB1E2A" w:rsidRPr="00FC2839" w:rsidRDefault="00CB1E2A" w:rsidP="00557D48">
      <w:pPr>
        <w:pStyle w:val="Bullet1"/>
      </w:pPr>
      <w:r w:rsidRPr="00FC2839">
        <w:t>What is its ROI relative to loan payments? (purchase)</w:t>
      </w:r>
    </w:p>
    <w:p w:rsidR="00CB1E2A" w:rsidRPr="00FC2839" w:rsidRDefault="00CB1E2A" w:rsidP="003B1C1D">
      <w:pPr>
        <w:pStyle w:val="Bullet1"/>
        <w:spacing w:after="240"/>
      </w:pPr>
      <w:r w:rsidRPr="00FC2839">
        <w:t>What is its ROI relative to lease payments? (lease)</w:t>
      </w:r>
    </w:p>
    <w:p w:rsidR="00CB1E2A" w:rsidRPr="00FC2839" w:rsidRDefault="00CB1E2A" w:rsidP="003B1C1D">
      <w:pPr>
        <w:pStyle w:val="BodyCopy"/>
        <w:rPr>
          <w:noProof w:val="0"/>
        </w:rPr>
      </w:pPr>
      <w:r w:rsidRPr="00FC2839">
        <w:rPr>
          <w:noProof w:val="0"/>
        </w:rPr>
        <w:t>One effective way of measuring purchase against lease is the internal rate of return, which is the effective percentage annual cost of leasing versus outright purchase, with loan servicing included as well as respective maintenance arrangements for purchase and lease.</w:t>
      </w:r>
    </w:p>
    <w:p w:rsidR="00CB1E2A" w:rsidRPr="00FC2839" w:rsidRDefault="00CB1E2A" w:rsidP="003B1C1D">
      <w:pPr>
        <w:pStyle w:val="BodyCopy"/>
        <w:rPr>
          <w:noProof w:val="0"/>
          <w:szCs w:val="28"/>
        </w:rPr>
      </w:pPr>
      <w:r w:rsidRPr="00FC2839">
        <w:rPr>
          <w:noProof w:val="0"/>
          <w:szCs w:val="28"/>
        </w:rPr>
        <w:br w:type="page"/>
      </w:r>
    </w:p>
    <w:p w:rsidR="00CB1E2A" w:rsidRPr="00FC2839" w:rsidRDefault="00CB1E2A" w:rsidP="0069056C">
      <w:pPr>
        <w:pStyle w:val="Heading3"/>
      </w:pPr>
      <w:r w:rsidRPr="00FC2839">
        <w:lastRenderedPageBreak/>
        <w:t>Evaluation techniques</w:t>
      </w:r>
    </w:p>
    <w:p w:rsidR="00CB1E2A" w:rsidRPr="00FC2839" w:rsidRDefault="00CB1E2A" w:rsidP="00AE66E1">
      <w:pPr>
        <w:pStyle w:val="BodyCopy"/>
        <w:rPr>
          <w:noProof w:val="0"/>
        </w:rPr>
      </w:pPr>
      <w:r w:rsidRPr="00FC2839">
        <w:rPr>
          <w:noProof w:val="0"/>
        </w:rPr>
        <w:t>Property managers are often required to purchase plant, equipment, furniture and fittings. To do this effectively they use three different techniques to evaluate various options.</w:t>
      </w:r>
    </w:p>
    <w:p w:rsidR="00CB1E2A" w:rsidRPr="00FC2839" w:rsidRDefault="007D40D3" w:rsidP="003B1C1D">
      <w:pPr>
        <w:pStyle w:val="BodyCopyBold"/>
        <w:rPr>
          <w:noProof w:val="0"/>
        </w:rPr>
      </w:pPr>
      <w:r w:rsidRPr="00FC2839">
        <w:rPr>
          <w:noProof w:val="0"/>
        </w:rPr>
        <w:t>Payback</w:t>
      </w:r>
      <w:r w:rsidR="00CB1E2A" w:rsidRPr="00FC2839">
        <w:rPr>
          <w:noProof w:val="0"/>
        </w:rPr>
        <w:t xml:space="preserve"> period</w:t>
      </w:r>
    </w:p>
    <w:p w:rsidR="00CB1E2A" w:rsidRPr="00FC2839" w:rsidRDefault="00CB1E2A" w:rsidP="00AE66E1">
      <w:pPr>
        <w:pStyle w:val="BodyCopy"/>
        <w:rPr>
          <w:noProof w:val="0"/>
        </w:rPr>
      </w:pPr>
      <w:r w:rsidRPr="00FC2839">
        <w:rPr>
          <w:noProof w:val="0"/>
        </w:rPr>
        <w:t>This is the length of time taken to recoup original investment. The savings made by using the new equipment means eventually it pays for itself. This is referred to as a non-discounted cash flow technique.</w:t>
      </w:r>
    </w:p>
    <w:p w:rsidR="00CB1E2A" w:rsidRPr="00FC2839" w:rsidRDefault="00CB1E2A" w:rsidP="00CB1E2A">
      <w:pPr>
        <w:autoSpaceDE w:val="0"/>
        <w:autoSpaceDN w:val="0"/>
        <w:adjustRightInd w:val="0"/>
        <w:snapToGrid w:val="0"/>
        <w:spacing w:before="80" w:after="120" w:line="240" w:lineRule="auto"/>
        <w:rPr>
          <w:rFonts w:ascii="Helvetica" w:eastAsia="Times New Roman" w:hAnsi="Helvetica" w:cs="HelveticaNeueLTStd-BdCn"/>
          <w:color w:val="000000"/>
          <w:u w:val="single"/>
        </w:rPr>
      </w:pPr>
      <w:r w:rsidRPr="00FC2839">
        <w:rPr>
          <w:rFonts w:ascii="Helvetica" w:eastAsia="Times New Roman" w:hAnsi="Helvetica" w:cs="HelveticaNeueLTStd-BdCn"/>
          <w:color w:val="000000"/>
          <w:u w:val="single"/>
        </w:rPr>
        <w:t>Example</w:t>
      </w:r>
    </w:p>
    <w:p w:rsidR="00CB1E2A" w:rsidRPr="00FC2839" w:rsidRDefault="00CB1E2A" w:rsidP="00AE66E1">
      <w:pPr>
        <w:pStyle w:val="BodyCopy"/>
        <w:rPr>
          <w:noProof w:val="0"/>
        </w:rPr>
      </w:pPr>
      <w:r w:rsidRPr="00FC2839">
        <w:rPr>
          <w:noProof w:val="0"/>
        </w:rPr>
        <w:t>A tourism establishment wishes to purchase a new office computer system with an initial outlay of $200,000. It is estimated that the new system will provide cash savings every year of $35,000 due to greater efficiency and reduced staff operating time. The system has a useful life of 10 years.</w:t>
      </w:r>
    </w:p>
    <w:p w:rsidR="00CB1E2A" w:rsidRPr="00FC2839" w:rsidRDefault="00CB1E2A" w:rsidP="00AE66E1">
      <w:pPr>
        <w:pStyle w:val="BodyCopy"/>
        <w:rPr>
          <w:noProof w:val="0"/>
        </w:rPr>
      </w:pPr>
      <w:r w:rsidRPr="00FC2839">
        <w:rPr>
          <w:rFonts w:cs="HelveticaNeueLTStd-Bd"/>
          <w:noProof w:val="0"/>
        </w:rPr>
        <w:t xml:space="preserve">Payback period </w:t>
      </w:r>
      <w:r w:rsidRPr="00FC2839">
        <w:rPr>
          <w:noProof w:val="0"/>
        </w:rPr>
        <w:t>= Original Investment / Average Annual Cash Flow</w:t>
      </w:r>
    </w:p>
    <w:p w:rsidR="00CB1E2A" w:rsidRPr="00FC2839" w:rsidRDefault="00CB1E2A" w:rsidP="00AE66E1">
      <w:pPr>
        <w:pStyle w:val="BodyCopy"/>
        <w:rPr>
          <w:noProof w:val="0"/>
        </w:rPr>
      </w:pPr>
      <w:r w:rsidRPr="00FC2839">
        <w:rPr>
          <w:noProof w:val="0"/>
        </w:rPr>
        <w:t>= $200,000 / $35,000</w:t>
      </w:r>
    </w:p>
    <w:p w:rsidR="00CB1E2A" w:rsidRPr="00FC2839" w:rsidRDefault="00CB1E2A" w:rsidP="00AE66E1">
      <w:pPr>
        <w:pStyle w:val="BodyCopy"/>
        <w:rPr>
          <w:noProof w:val="0"/>
        </w:rPr>
      </w:pPr>
      <w:r w:rsidRPr="00FC2839">
        <w:rPr>
          <w:noProof w:val="0"/>
        </w:rPr>
        <w:t>= 5.72 years</w:t>
      </w:r>
    </w:p>
    <w:p w:rsidR="00CB1E2A" w:rsidRPr="00FC2839" w:rsidRDefault="00CB1E2A" w:rsidP="00AE66E1">
      <w:pPr>
        <w:pStyle w:val="BodyCopy"/>
        <w:rPr>
          <w:noProof w:val="0"/>
        </w:rPr>
      </w:pPr>
      <w:r w:rsidRPr="00FC2839">
        <w:rPr>
          <w:noProof w:val="0"/>
        </w:rPr>
        <w:t>This would need to be compared with management’s benchmark for projects, which may require projects to be recouped within 10 years. If this is the case the cost of the project would be accepted.</w:t>
      </w:r>
    </w:p>
    <w:p w:rsidR="00CB1E2A" w:rsidRPr="00FC2839" w:rsidRDefault="003B1C1D" w:rsidP="003B1C1D">
      <w:pPr>
        <w:pStyle w:val="BodyCopyBold"/>
        <w:rPr>
          <w:noProof w:val="0"/>
        </w:rPr>
      </w:pPr>
      <w:r w:rsidRPr="00FC2839">
        <w:rPr>
          <w:b w:val="0"/>
          <w:noProof w:val="0"/>
        </w:rPr>
        <w:t>1.</w:t>
      </w:r>
      <w:r w:rsidRPr="00FC2839">
        <w:rPr>
          <w:noProof w:val="0"/>
        </w:rPr>
        <w:t xml:space="preserve"> </w:t>
      </w:r>
      <w:r w:rsidR="00CB1E2A" w:rsidRPr="00FC2839">
        <w:rPr>
          <w:noProof w:val="0"/>
        </w:rPr>
        <w:t>Discounted cash flows</w:t>
      </w:r>
    </w:p>
    <w:p w:rsidR="00CB1E2A" w:rsidRPr="00FC2839" w:rsidRDefault="00CB1E2A" w:rsidP="00AE66E1">
      <w:pPr>
        <w:pStyle w:val="BodyCopy"/>
        <w:rPr>
          <w:noProof w:val="0"/>
        </w:rPr>
      </w:pPr>
      <w:r w:rsidRPr="00FC2839">
        <w:rPr>
          <w:noProof w:val="0"/>
        </w:rPr>
        <w:t>The other two techniques are discounted cash flow techniques. The method basically asks – What will $1.00 be worth in x years at a predetermined interest rate. The interest rate is usually the cost of financing the project. The interest rate table to be used in this unit is:</w:t>
      </w:r>
    </w:p>
    <w:p w:rsidR="00CB1E2A" w:rsidRPr="00FC2839" w:rsidRDefault="00CB1E2A" w:rsidP="00CB1E2A">
      <w:pPr>
        <w:autoSpaceDE w:val="0"/>
        <w:autoSpaceDN w:val="0"/>
        <w:adjustRightInd w:val="0"/>
        <w:snapToGrid w:val="0"/>
        <w:spacing w:before="80" w:after="120" w:line="240" w:lineRule="auto"/>
        <w:rPr>
          <w:rFonts w:ascii="Helvetica" w:eastAsia="Times New Roman" w:hAnsi="Helvetica" w:cs="Chevin-Light"/>
          <w:color w:val="000000"/>
          <w:u w:val="single"/>
        </w:rPr>
      </w:pPr>
      <w:r w:rsidRPr="00FC2839">
        <w:rPr>
          <w:rFonts w:ascii="Helvetica" w:eastAsia="Times New Roman" w:hAnsi="Helvetica" w:cs="Chevin-Light"/>
          <w:color w:val="000000"/>
          <w:u w:val="single"/>
        </w:rPr>
        <w:t>Table 1 - Interest Tables</w:t>
      </w:r>
    </w:p>
    <w:p w:rsidR="00CB1E2A" w:rsidRPr="00FC2839" w:rsidRDefault="00CB1E2A" w:rsidP="00AE66E1">
      <w:pPr>
        <w:pStyle w:val="BodyCopy"/>
        <w:rPr>
          <w:noProof w:val="0"/>
        </w:rPr>
      </w:pPr>
      <w:r w:rsidRPr="00FC2839">
        <w:rPr>
          <w:noProof w:val="0"/>
        </w:rPr>
        <w:t>Present Value of $1</w:t>
      </w:r>
    </w:p>
    <w:p w:rsidR="00CB1E2A" w:rsidRPr="00FC2839" w:rsidRDefault="00CB1E2A" w:rsidP="00AE66E1">
      <w:pPr>
        <w:pStyle w:val="BodyCopy"/>
        <w:rPr>
          <w:noProof w:val="0"/>
        </w:rPr>
      </w:pPr>
      <w:r w:rsidRPr="00FC2839">
        <w:rPr>
          <w:rFonts w:cs="HelveticaNeueLTStd-LtCn"/>
          <w:noProof w:val="0"/>
        </w:rPr>
        <w:t>(Assuming that the $1 is received in a single payment on the last day of the year)</w:t>
      </w:r>
    </w:p>
    <w:p w:rsidR="00CB1E2A" w:rsidRPr="00FC2839" w:rsidRDefault="00CB1E2A" w:rsidP="003B1C1D">
      <w:pPr>
        <w:pStyle w:val="BodyCopy"/>
        <w:rPr>
          <w:noProof w:val="0"/>
          <w:szCs w:val="24"/>
        </w:rPr>
      </w:pPr>
    </w:p>
    <w:p w:rsidR="00CB1E2A" w:rsidRPr="00FC2839" w:rsidRDefault="00CB1E2A" w:rsidP="003B1C1D">
      <w:pPr>
        <w:pStyle w:val="BodyCopy"/>
        <w:rPr>
          <w:noProof w:val="0"/>
        </w:rPr>
      </w:pPr>
      <w:r w:rsidRPr="00FC2839">
        <w:rPr>
          <w:szCs w:val="24"/>
          <w:lang w:val="en-US" w:eastAsia="en-US"/>
        </w:rPr>
        <w:drawing>
          <wp:inline distT="0" distB="0" distL="0" distR="0" wp14:anchorId="4B639C86" wp14:editId="4778A6E2">
            <wp:extent cx="5731510" cy="2582017"/>
            <wp:effectExtent l="19050" t="0" r="2540" b="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2" cstate="print"/>
                    <a:srcRect/>
                    <a:stretch>
                      <a:fillRect/>
                    </a:stretch>
                  </pic:blipFill>
                  <pic:spPr bwMode="auto">
                    <a:xfrm>
                      <a:off x="0" y="0"/>
                      <a:ext cx="5731510" cy="2582017"/>
                    </a:xfrm>
                    <a:prstGeom prst="rect">
                      <a:avLst/>
                    </a:prstGeom>
                    <a:noFill/>
                    <a:ln w="9525">
                      <a:noFill/>
                      <a:miter lim="800000"/>
                      <a:headEnd/>
                      <a:tailEnd/>
                    </a:ln>
                  </pic:spPr>
                </pic:pic>
              </a:graphicData>
            </a:graphic>
          </wp:inline>
        </w:drawing>
      </w:r>
      <w:r w:rsidRPr="00FC2839">
        <w:rPr>
          <w:noProof w:val="0"/>
        </w:rPr>
        <w:br w:type="page"/>
      </w:r>
    </w:p>
    <w:p w:rsidR="00CB1E2A" w:rsidRPr="00FC2839" w:rsidRDefault="00CB1E2A" w:rsidP="003B1C1D">
      <w:pPr>
        <w:pStyle w:val="BodyCopyBold"/>
        <w:rPr>
          <w:noProof w:val="0"/>
        </w:rPr>
      </w:pPr>
      <w:r w:rsidRPr="00FC2839">
        <w:rPr>
          <w:noProof w:val="0"/>
        </w:rPr>
        <w:lastRenderedPageBreak/>
        <w:t>2. Net Present Value (NPV)</w:t>
      </w:r>
    </w:p>
    <w:p w:rsidR="00CB1E2A" w:rsidRPr="00FC2839" w:rsidRDefault="00CB1E2A" w:rsidP="00AE66E1">
      <w:pPr>
        <w:pStyle w:val="BodyCopy"/>
        <w:rPr>
          <w:noProof w:val="0"/>
        </w:rPr>
      </w:pPr>
      <w:r w:rsidRPr="00FC2839">
        <w:rPr>
          <w:noProof w:val="0"/>
        </w:rPr>
        <w:t>We have already established that by purchasing the new computer system for $200,000 we will make savings of $35,000 per annum. The interest table is used to re-value the $35,000 for each of the future 10 years. This is because $35,000 in today’s terms will equal a lesser and reducing amount in each of the following years.</w:t>
      </w:r>
    </w:p>
    <w:p w:rsidR="00CB1E2A" w:rsidRPr="00FC2839" w:rsidRDefault="00CB1E2A" w:rsidP="00AE66E1">
      <w:pPr>
        <w:pStyle w:val="BodyCopy"/>
        <w:rPr>
          <w:rFonts w:cs="HelveticaNeueLTStd-LtCn"/>
          <w:noProof w:val="0"/>
        </w:rPr>
      </w:pPr>
      <w:r w:rsidRPr="00FC2839">
        <w:rPr>
          <w:rFonts w:cs="HelveticaNeueLTStd-BdCn"/>
          <w:noProof w:val="0"/>
        </w:rPr>
        <w:t xml:space="preserve">Example: </w:t>
      </w:r>
      <w:r w:rsidRPr="00FC2839">
        <w:rPr>
          <w:rFonts w:cs="HelveticaNeueLTStd-LtCn"/>
          <w:noProof w:val="0"/>
        </w:rPr>
        <w:t>Using the present value tables above and a 12% discount rate:</w:t>
      </w:r>
    </w:p>
    <w:p w:rsidR="00CB1E2A" w:rsidRPr="00FC2839" w:rsidRDefault="00CB1E2A" w:rsidP="00AE66E1">
      <w:pPr>
        <w:pStyle w:val="BodyCopy"/>
        <w:rPr>
          <w:rFonts w:cs="HelveticaNeueLTStd-LtCn"/>
          <w:noProof w:val="0"/>
        </w:rPr>
      </w:pPr>
      <w:r w:rsidRPr="00FC2839">
        <w:rPr>
          <w:rFonts w:cs="HelveticaNeueLTStd-LtCn"/>
          <w:noProof w:val="0"/>
        </w:rPr>
        <w:t>Note that the last two columns are positives.</w:t>
      </w:r>
    </w:p>
    <w:p w:rsidR="00CB1E2A" w:rsidRPr="00FC2839" w:rsidRDefault="00CB1E2A" w:rsidP="00CB1E2A">
      <w:pPr>
        <w:autoSpaceDE w:val="0"/>
        <w:autoSpaceDN w:val="0"/>
        <w:adjustRightInd w:val="0"/>
        <w:snapToGrid w:val="0"/>
        <w:spacing w:after="0" w:line="240" w:lineRule="auto"/>
        <w:rPr>
          <w:rFonts w:ascii="Helvetica" w:eastAsia="Times New Roman" w:hAnsi="Helvetica" w:cs="HelveticaNeueLTStd-Lt"/>
          <w:color w:val="000000"/>
          <w:szCs w:val="24"/>
        </w:rPr>
      </w:pPr>
    </w:p>
    <w:p w:rsidR="00CB1E2A" w:rsidRPr="00FC2839" w:rsidRDefault="00CB1E2A" w:rsidP="00CB1E2A">
      <w:pPr>
        <w:autoSpaceDE w:val="0"/>
        <w:autoSpaceDN w:val="0"/>
        <w:adjustRightInd w:val="0"/>
        <w:snapToGrid w:val="0"/>
        <w:spacing w:after="0" w:line="240" w:lineRule="auto"/>
        <w:rPr>
          <w:rFonts w:ascii="Helvetica" w:eastAsia="Times New Roman" w:hAnsi="Helvetica" w:cs="HelveticaNeueLTStd-Lt"/>
          <w:color w:val="000000"/>
          <w:szCs w:val="24"/>
        </w:rPr>
      </w:pPr>
      <w:r w:rsidRPr="00FC2839">
        <w:rPr>
          <w:rFonts w:ascii="Helvetica" w:eastAsia="Times New Roman" w:hAnsi="Helvetica" w:cs="HelveticaNeueLTStd-Lt"/>
          <w:noProof/>
          <w:color w:val="000000"/>
          <w:szCs w:val="24"/>
          <w:lang w:val="en-US" w:eastAsia="en-US"/>
        </w:rPr>
        <w:drawing>
          <wp:inline distT="0" distB="0" distL="0" distR="0" wp14:anchorId="7AA6FCA5" wp14:editId="73375042">
            <wp:extent cx="5731510" cy="3496221"/>
            <wp:effectExtent l="19050" t="0" r="2540" b="0"/>
            <wp:docPr id="2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3" cstate="print"/>
                    <a:srcRect/>
                    <a:stretch>
                      <a:fillRect/>
                    </a:stretch>
                  </pic:blipFill>
                  <pic:spPr bwMode="auto">
                    <a:xfrm>
                      <a:off x="0" y="0"/>
                      <a:ext cx="5731510" cy="3496221"/>
                    </a:xfrm>
                    <a:prstGeom prst="rect">
                      <a:avLst/>
                    </a:prstGeom>
                    <a:noFill/>
                    <a:ln w="9525">
                      <a:noFill/>
                      <a:miter lim="800000"/>
                      <a:headEnd/>
                      <a:tailEnd/>
                    </a:ln>
                  </pic:spPr>
                </pic:pic>
              </a:graphicData>
            </a:graphic>
          </wp:inline>
        </w:drawing>
      </w:r>
    </w:p>
    <w:p w:rsidR="00CB1E2A" w:rsidRPr="00FC2839" w:rsidRDefault="00CB1E2A" w:rsidP="00CB1E2A">
      <w:pPr>
        <w:autoSpaceDE w:val="0"/>
        <w:autoSpaceDN w:val="0"/>
        <w:adjustRightInd w:val="0"/>
        <w:snapToGrid w:val="0"/>
        <w:spacing w:after="0" w:line="240" w:lineRule="auto"/>
        <w:rPr>
          <w:rFonts w:ascii="Helvetica" w:eastAsia="Times New Roman" w:hAnsi="Helvetica" w:cs="HelveticaNeueLTStd-Lt"/>
          <w:color w:val="000000"/>
          <w:szCs w:val="24"/>
        </w:rPr>
      </w:pPr>
    </w:p>
    <w:p w:rsidR="00CB1E2A" w:rsidRPr="00FC2839" w:rsidRDefault="00CB1E2A" w:rsidP="00AE66E1">
      <w:pPr>
        <w:pStyle w:val="BodyCopy"/>
        <w:rPr>
          <w:noProof w:val="0"/>
        </w:rPr>
      </w:pPr>
      <w:r w:rsidRPr="00FC2839">
        <w:rPr>
          <w:noProof w:val="0"/>
        </w:rPr>
        <w:t>In year 0, only the cash outflow for the purchase is shown (-200,000) in (A).</w:t>
      </w:r>
    </w:p>
    <w:p w:rsidR="00CB1E2A" w:rsidRPr="00FC2839" w:rsidRDefault="00CB1E2A" w:rsidP="00AE66E1">
      <w:pPr>
        <w:pStyle w:val="BodyCopy"/>
        <w:rPr>
          <w:noProof w:val="0"/>
        </w:rPr>
      </w:pPr>
      <w:r w:rsidRPr="00FC2839">
        <w:rPr>
          <w:noProof w:val="0"/>
        </w:rPr>
        <w:t>Using the present value tables, in the next row (Year 1) we have shown the savings of $35,000 for the year (A), then the rate to be used for discounting at 12% (B). The next column shows the result of multiplying column A by column B, which for year 1 means that $35,000 at 12% discount = $31,251</w:t>
      </w:r>
    </w:p>
    <w:p w:rsidR="00CB1E2A" w:rsidRPr="00FC2839" w:rsidRDefault="00CB1E2A" w:rsidP="00AE66E1">
      <w:pPr>
        <w:pStyle w:val="BodyCopy"/>
        <w:rPr>
          <w:noProof w:val="0"/>
        </w:rPr>
      </w:pPr>
      <w:r w:rsidRPr="00FC2839">
        <w:rPr>
          <w:noProof w:val="0"/>
        </w:rPr>
        <w:t>We are expressing tomorrow’s money in today’s value because money usually decreases in real value.</w:t>
      </w:r>
    </w:p>
    <w:p w:rsidR="00CB1E2A" w:rsidRPr="00FC2839" w:rsidRDefault="00CB1E2A" w:rsidP="00AE66E1">
      <w:pPr>
        <w:pStyle w:val="BodyCopy"/>
        <w:rPr>
          <w:noProof w:val="0"/>
        </w:rPr>
      </w:pPr>
      <w:r w:rsidRPr="00FC2839">
        <w:rPr>
          <w:noProof w:val="0"/>
        </w:rPr>
        <w:t xml:space="preserve">For the above example the value of all the cash </w:t>
      </w:r>
      <w:r w:rsidRPr="00FC2839">
        <w:rPr>
          <w:rFonts w:cs="HelveticaNeueLTStd-BdCn"/>
          <w:noProof w:val="0"/>
        </w:rPr>
        <w:t xml:space="preserve">inflows </w:t>
      </w:r>
      <w:r w:rsidRPr="00FC2839">
        <w:rPr>
          <w:noProof w:val="0"/>
        </w:rPr>
        <w:t xml:space="preserve">from the project discounted @ 12% is $197,757, whilst the cash </w:t>
      </w:r>
      <w:r w:rsidRPr="00FC2839">
        <w:rPr>
          <w:rFonts w:cs="HelveticaNeueLTStd-BdCn"/>
          <w:noProof w:val="0"/>
        </w:rPr>
        <w:t xml:space="preserve">outflow </w:t>
      </w:r>
      <w:r w:rsidRPr="00FC2839">
        <w:rPr>
          <w:noProof w:val="0"/>
        </w:rPr>
        <w:t>at the beginning was $200,000.</w:t>
      </w:r>
    </w:p>
    <w:p w:rsidR="00CB1E2A" w:rsidRPr="00FC2839" w:rsidRDefault="00CB1E2A" w:rsidP="00AE66E1">
      <w:pPr>
        <w:pStyle w:val="BodyCopy"/>
        <w:rPr>
          <w:noProof w:val="0"/>
        </w:rPr>
      </w:pPr>
      <w:r w:rsidRPr="00FC2839">
        <w:rPr>
          <w:noProof w:val="0"/>
        </w:rPr>
        <w:t>Therefore the NPV of the project is $197,757 – $200,000 = -$2,243.</w:t>
      </w:r>
    </w:p>
    <w:p w:rsidR="00CB1E2A" w:rsidRPr="00FC2839" w:rsidRDefault="00CB1E2A" w:rsidP="00AE66E1">
      <w:pPr>
        <w:pStyle w:val="BodyCopy"/>
        <w:rPr>
          <w:noProof w:val="0"/>
        </w:rPr>
      </w:pPr>
      <w:r w:rsidRPr="00FC2839">
        <w:rPr>
          <w:noProof w:val="0"/>
        </w:rPr>
        <w:t>Because the NPV is negative the project would not be accepted at a rate of 12%.</w:t>
      </w:r>
    </w:p>
    <w:p w:rsidR="00CB1E2A" w:rsidRPr="00FC2839" w:rsidRDefault="00CB1E2A" w:rsidP="00AE66E1">
      <w:pPr>
        <w:pStyle w:val="BodyCopy"/>
        <w:rPr>
          <w:noProof w:val="0"/>
        </w:rPr>
      </w:pPr>
      <w:r w:rsidRPr="00FC2839">
        <w:rPr>
          <w:noProof w:val="0"/>
        </w:rPr>
        <w:t>If you do the above example at a lower discount rate a positive NPV would occur resulting in the project being accepted.</w:t>
      </w:r>
    </w:p>
    <w:p w:rsidR="00CB1E2A" w:rsidRPr="00FC2839" w:rsidRDefault="00CB1E2A" w:rsidP="003B1C1D">
      <w:pPr>
        <w:pStyle w:val="BodyCopy"/>
        <w:rPr>
          <w:noProof w:val="0"/>
        </w:rPr>
      </w:pPr>
    </w:p>
    <w:p w:rsidR="00CB1E2A" w:rsidRPr="00FC2839" w:rsidRDefault="00CB1E2A" w:rsidP="003B1C1D">
      <w:pPr>
        <w:pStyle w:val="BodyCopy"/>
        <w:rPr>
          <w:noProof w:val="0"/>
        </w:rPr>
      </w:pPr>
      <w:r w:rsidRPr="00FC2839">
        <w:rPr>
          <w:noProof w:val="0"/>
        </w:rPr>
        <w:br w:type="page"/>
      </w:r>
    </w:p>
    <w:p w:rsidR="00CB1E2A" w:rsidRPr="00FC2839" w:rsidRDefault="00CB1E2A" w:rsidP="00CB1E2A">
      <w:pPr>
        <w:autoSpaceDE w:val="0"/>
        <w:autoSpaceDN w:val="0"/>
        <w:adjustRightInd w:val="0"/>
        <w:snapToGrid w:val="0"/>
        <w:spacing w:before="80" w:after="120" w:line="240" w:lineRule="auto"/>
        <w:rPr>
          <w:rFonts w:ascii="Helvetica" w:eastAsia="Times New Roman" w:hAnsi="Helvetica" w:cs="HelveticaNeueLTStd-Cn"/>
          <w:b/>
          <w:color w:val="000000"/>
        </w:rPr>
      </w:pPr>
      <w:r w:rsidRPr="00FC2839">
        <w:rPr>
          <w:rFonts w:ascii="Helvetica" w:eastAsia="Times New Roman" w:hAnsi="Helvetica" w:cs="HelveticaNeueLTStd-Cn"/>
          <w:b/>
          <w:color w:val="000000"/>
        </w:rPr>
        <w:lastRenderedPageBreak/>
        <w:t>3. Internal Rate of Return (IRR)</w:t>
      </w:r>
    </w:p>
    <w:p w:rsidR="00CB1E2A" w:rsidRPr="00FC2839" w:rsidRDefault="00CB1E2A" w:rsidP="00AE66E1">
      <w:pPr>
        <w:pStyle w:val="BodyCopy"/>
        <w:rPr>
          <w:rFonts w:cs="HelveticaNeueLTStd-Bd"/>
          <w:noProof w:val="0"/>
        </w:rPr>
      </w:pPr>
      <w:r w:rsidRPr="00FC2839">
        <w:rPr>
          <w:noProof w:val="0"/>
        </w:rPr>
        <w:t xml:space="preserve">The IRR is calculated by discounting the cash outflows of the project until the </w:t>
      </w:r>
      <w:r w:rsidRPr="00FC2839">
        <w:rPr>
          <w:rFonts w:cs="HelveticaNeueLTStd-Bd"/>
          <w:noProof w:val="0"/>
        </w:rPr>
        <w:t xml:space="preserve">Net Present Value </w:t>
      </w:r>
      <w:r w:rsidRPr="00FC2839">
        <w:rPr>
          <w:noProof w:val="0"/>
        </w:rPr>
        <w:t>(NPV) of the cash inflows equals zero or a small positive result. This in turn shows</w:t>
      </w:r>
      <w:r w:rsidRPr="00FC2839">
        <w:rPr>
          <w:rFonts w:cs="HelveticaNeueLTStd-Bd"/>
          <w:noProof w:val="0"/>
        </w:rPr>
        <w:t xml:space="preserve"> </w:t>
      </w:r>
      <w:r w:rsidRPr="00FC2839">
        <w:rPr>
          <w:noProof w:val="0"/>
        </w:rPr>
        <w:t xml:space="preserve">the rate that can be compared to the market place interest rates. It uses </w:t>
      </w:r>
      <w:r w:rsidRPr="00FC2839">
        <w:rPr>
          <w:rFonts w:cs="HelveticaNeueLTStd-Bd"/>
          <w:noProof w:val="0"/>
        </w:rPr>
        <w:t xml:space="preserve">trial and error </w:t>
      </w:r>
      <w:r w:rsidRPr="00FC2839">
        <w:rPr>
          <w:noProof w:val="0"/>
        </w:rPr>
        <w:t>to</w:t>
      </w:r>
      <w:r w:rsidRPr="00FC2839">
        <w:rPr>
          <w:rFonts w:cs="HelveticaNeueLTStd-Bd"/>
          <w:noProof w:val="0"/>
        </w:rPr>
        <w:t xml:space="preserve"> </w:t>
      </w:r>
      <w:r w:rsidRPr="00FC2839">
        <w:rPr>
          <w:noProof w:val="0"/>
        </w:rPr>
        <w:t>determine the correct discount rate that will bring the cash outflows and inflows into balance.</w:t>
      </w:r>
    </w:p>
    <w:p w:rsidR="00CB1E2A" w:rsidRPr="00FC2839" w:rsidRDefault="00CB1E2A" w:rsidP="00AE66E1">
      <w:pPr>
        <w:pStyle w:val="BodyCopy"/>
        <w:rPr>
          <w:noProof w:val="0"/>
        </w:rPr>
      </w:pPr>
      <w:r w:rsidRPr="00FC2839">
        <w:rPr>
          <w:noProof w:val="0"/>
        </w:rPr>
        <w:t>Management must then decide if that rate is realistic and if so they will proceed with the purchase.</w:t>
      </w:r>
    </w:p>
    <w:p w:rsidR="00CB1E2A" w:rsidRPr="00FC2839" w:rsidRDefault="00CB1E2A" w:rsidP="00AE66E1">
      <w:pPr>
        <w:pStyle w:val="BodyCopy"/>
        <w:rPr>
          <w:rFonts w:cs="HelveticaNeueLTStd-LtCn"/>
          <w:noProof w:val="0"/>
        </w:rPr>
      </w:pPr>
      <w:r w:rsidRPr="00FC2839">
        <w:rPr>
          <w:rFonts w:cs="HelveticaNeueLTStd-LtCn"/>
          <w:noProof w:val="0"/>
        </w:rPr>
        <w:t>In the following example, using the same data as above, we have shown the discounted values when using 10% and 8%.</w:t>
      </w:r>
    </w:p>
    <w:p w:rsidR="00CB1E2A" w:rsidRPr="00FC2839" w:rsidRDefault="00CB1E2A" w:rsidP="00AE66E1">
      <w:pPr>
        <w:pStyle w:val="BodyCopy"/>
        <w:rPr>
          <w:rFonts w:cs="Chevin-Medium"/>
          <w:noProof w:val="0"/>
        </w:rPr>
      </w:pPr>
      <w:r w:rsidRPr="00FC2839">
        <w:rPr>
          <w:rFonts w:cs="Chevin-Medium"/>
          <w:noProof w:val="0"/>
        </w:rPr>
        <w:t>Example:</w:t>
      </w:r>
    </w:p>
    <w:p w:rsidR="00CB1E2A" w:rsidRPr="00FC2839" w:rsidRDefault="00CB1E2A" w:rsidP="003B1C1D">
      <w:pPr>
        <w:pStyle w:val="BodyCopy"/>
        <w:rPr>
          <w:noProof w:val="0"/>
        </w:rPr>
      </w:pPr>
      <w:r w:rsidRPr="00FC2839">
        <w:rPr>
          <w:lang w:val="en-US" w:eastAsia="en-US"/>
        </w:rPr>
        <w:drawing>
          <wp:inline distT="0" distB="0" distL="0" distR="0" wp14:anchorId="2C0ED9A8" wp14:editId="50C0C83D">
            <wp:extent cx="5731510" cy="3642788"/>
            <wp:effectExtent l="19050" t="0" r="2540" b="0"/>
            <wp:docPr id="2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4" cstate="print"/>
                    <a:srcRect/>
                    <a:stretch>
                      <a:fillRect/>
                    </a:stretch>
                  </pic:blipFill>
                  <pic:spPr bwMode="auto">
                    <a:xfrm>
                      <a:off x="0" y="0"/>
                      <a:ext cx="5731510" cy="3642788"/>
                    </a:xfrm>
                    <a:prstGeom prst="rect">
                      <a:avLst/>
                    </a:prstGeom>
                    <a:noFill/>
                    <a:ln w="9525">
                      <a:noFill/>
                      <a:miter lim="800000"/>
                      <a:headEnd/>
                      <a:tailEnd/>
                    </a:ln>
                  </pic:spPr>
                </pic:pic>
              </a:graphicData>
            </a:graphic>
          </wp:inline>
        </w:drawing>
      </w:r>
    </w:p>
    <w:p w:rsidR="00CB1E2A" w:rsidRPr="00FC2839" w:rsidRDefault="00CB1E2A" w:rsidP="003B1C1D">
      <w:pPr>
        <w:pStyle w:val="BodyCopy"/>
        <w:rPr>
          <w:noProof w:val="0"/>
        </w:rPr>
      </w:pPr>
      <w:r w:rsidRPr="00FC2839">
        <w:rPr>
          <w:noProof w:val="0"/>
        </w:rPr>
        <w:t xml:space="preserve">The total cash inflows at 8% are $234,856 and at 10% </w:t>
      </w:r>
      <w:r w:rsidR="007D40D3" w:rsidRPr="00FC2839">
        <w:rPr>
          <w:noProof w:val="0"/>
        </w:rPr>
        <w:t>is</w:t>
      </w:r>
      <w:r w:rsidRPr="00FC2839">
        <w:rPr>
          <w:noProof w:val="0"/>
        </w:rPr>
        <w:t xml:space="preserve"> $215,057. Therefore both rates would be acceptable to management as they return higher than the initial cash outflow of $200,000. Probably the NPV rate to achieve zero or close thereto would be about 11.75% </w:t>
      </w:r>
    </w:p>
    <w:p w:rsidR="00CB1E2A" w:rsidRPr="00FC2839" w:rsidRDefault="00CB1E2A" w:rsidP="003B1C1D">
      <w:pPr>
        <w:pStyle w:val="BodyCopy"/>
        <w:rPr>
          <w:noProof w:val="0"/>
        </w:rPr>
      </w:pPr>
      <w:r w:rsidRPr="00FC2839">
        <w:rPr>
          <w:noProof w:val="0"/>
        </w:rPr>
        <w:t>Remember that these are speculative rates, and are not necessarily true and should not be relied upon without further supporting evidence that the purchase is beneficial to the organisation.</w:t>
      </w:r>
    </w:p>
    <w:p w:rsidR="00CB1E2A" w:rsidRPr="00FC2839" w:rsidRDefault="00CB1E2A" w:rsidP="003B1C1D">
      <w:pPr>
        <w:pStyle w:val="BodyCopy"/>
        <w:rPr>
          <w:noProof w:val="0"/>
          <w:szCs w:val="24"/>
        </w:rPr>
      </w:pPr>
    </w:p>
    <w:p w:rsidR="00CB1E2A" w:rsidRPr="00FC2839" w:rsidRDefault="00CB1E2A" w:rsidP="00AE66E1">
      <w:pPr>
        <w:pStyle w:val="BodyCopy"/>
        <w:rPr>
          <w:rFonts w:cs="HelveticaNeueLTStd-Lt"/>
          <w:noProof w:val="0"/>
        </w:rPr>
      </w:pPr>
      <w:r w:rsidRPr="00FC2839">
        <w:rPr>
          <w:rFonts w:cs="HelveticaNeueLTStd-Lt"/>
          <w:noProof w:val="0"/>
        </w:rPr>
        <w:br w:type="page"/>
      </w:r>
    </w:p>
    <w:p w:rsidR="00CB1E2A" w:rsidRPr="00FC2839" w:rsidRDefault="00CB1E2A" w:rsidP="00CB1E2A">
      <w:pPr>
        <w:autoSpaceDE w:val="0"/>
        <w:autoSpaceDN w:val="0"/>
        <w:adjustRightInd w:val="0"/>
        <w:spacing w:before="80" w:after="120" w:line="240" w:lineRule="auto"/>
        <w:rPr>
          <w:rFonts w:ascii="Helvetica" w:hAnsi="Helvetica" w:cs="Chevin-DemiBold"/>
          <w:b/>
          <w:bCs/>
          <w:i/>
          <w:sz w:val="32"/>
          <w:szCs w:val="32"/>
        </w:rPr>
      </w:pPr>
      <w:r w:rsidRPr="00FC2839">
        <w:rPr>
          <w:rFonts w:ascii="Helvetica" w:hAnsi="Helvetica" w:cs="Chevin-DemiBold"/>
          <w:b/>
          <w:bCs/>
          <w:i/>
          <w:noProof/>
          <w:sz w:val="32"/>
          <w:szCs w:val="32"/>
          <w:lang w:val="en-US" w:eastAsia="en-US"/>
        </w:rPr>
        <w:lastRenderedPageBreak/>
        <w:drawing>
          <wp:anchor distT="0" distB="0" distL="114300" distR="114300" simplePos="0" relativeHeight="251802624" behindDoc="0" locked="0" layoutInCell="1" allowOverlap="1" wp14:anchorId="0ECEAD92" wp14:editId="29E5729D">
            <wp:simplePos x="0" y="0"/>
            <wp:positionH relativeFrom="column">
              <wp:posOffset>-95250</wp:posOffset>
            </wp:positionH>
            <wp:positionV relativeFrom="paragraph">
              <wp:posOffset>171450</wp:posOffset>
            </wp:positionV>
            <wp:extent cx="647700" cy="628650"/>
            <wp:effectExtent l="19050" t="0" r="0" b="0"/>
            <wp:wrapSquare wrapText="bothSides"/>
            <wp:docPr id="162"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CB1E2A" w:rsidRPr="00FC2839" w:rsidRDefault="00CB1E2A" w:rsidP="00CB1E2A">
      <w:pPr>
        <w:autoSpaceDE w:val="0"/>
        <w:autoSpaceDN w:val="0"/>
        <w:adjustRightInd w:val="0"/>
        <w:spacing w:before="80" w:after="120" w:line="240" w:lineRule="auto"/>
        <w:rPr>
          <w:rFonts w:ascii="Helvetica" w:hAnsi="Helvetica" w:cs="Chevin-DemiBold"/>
          <w:b/>
          <w:i/>
          <w:sz w:val="32"/>
          <w:szCs w:val="32"/>
        </w:rPr>
      </w:pPr>
      <w:r w:rsidRPr="00FC2839">
        <w:rPr>
          <w:rFonts w:ascii="Helvetica" w:hAnsi="Helvetica" w:cs="Chevin-DemiBold"/>
          <w:b/>
          <w:bCs/>
          <w:i/>
          <w:sz w:val="32"/>
          <w:szCs w:val="32"/>
        </w:rPr>
        <w:t xml:space="preserve">Activity </w:t>
      </w:r>
      <w:r w:rsidR="00026229" w:rsidRPr="00FC2839">
        <w:rPr>
          <w:rFonts w:ascii="Helvetica" w:hAnsi="Helvetica" w:cs="Chevin-DemiBold"/>
          <w:b/>
          <w:bCs/>
          <w:i/>
          <w:sz w:val="32"/>
          <w:szCs w:val="32"/>
        </w:rPr>
        <w:t>18</w:t>
      </w:r>
      <w:r w:rsidRPr="00FC2839">
        <w:rPr>
          <w:rFonts w:ascii="Helvetica" w:hAnsi="Helvetica" w:cs="Chevin-DemiBold"/>
          <w:b/>
          <w:bCs/>
          <w:i/>
          <w:sz w:val="32"/>
          <w:szCs w:val="32"/>
        </w:rPr>
        <w:t xml:space="preserve"> - </w:t>
      </w:r>
      <w:r w:rsidRPr="00FC2839">
        <w:rPr>
          <w:rFonts w:ascii="Helvetica" w:eastAsia="Times New Roman" w:hAnsi="Helvetica" w:cs="HelveticaNeueLTStd-LtCn"/>
          <w:b/>
          <w:i/>
          <w:color w:val="000000"/>
          <w:sz w:val="32"/>
          <w:szCs w:val="32"/>
        </w:rPr>
        <w:t>Evaluate the purchase of a new computer system</w:t>
      </w:r>
    </w:p>
    <w:p w:rsidR="00CB1E2A" w:rsidRPr="00FC2839" w:rsidRDefault="00CB1E2A" w:rsidP="00CB1E2A">
      <w:pPr>
        <w:autoSpaceDE w:val="0"/>
        <w:autoSpaceDN w:val="0"/>
        <w:adjustRightInd w:val="0"/>
        <w:snapToGrid w:val="0"/>
        <w:spacing w:before="80" w:after="120" w:line="240" w:lineRule="auto"/>
        <w:rPr>
          <w:rFonts w:ascii="Helvetica" w:eastAsia="Times New Roman" w:hAnsi="Helvetica" w:cs="Chevin-DemiBold"/>
          <w:color w:val="000000"/>
        </w:rPr>
      </w:pPr>
    </w:p>
    <w:p w:rsidR="00CB1E2A" w:rsidRPr="00FC2839" w:rsidRDefault="003B1C1D" w:rsidP="00AE66E1">
      <w:pPr>
        <w:pStyle w:val="BodyCopy"/>
        <w:rPr>
          <w:noProof w:val="0"/>
        </w:rPr>
      </w:pPr>
      <w:r w:rsidRPr="00FC2839">
        <w:rPr>
          <w:lang w:val="en-US" w:eastAsia="en-US"/>
        </w:rPr>
        <w:drawing>
          <wp:anchor distT="0" distB="0" distL="114300" distR="114300" simplePos="0" relativeHeight="251804672" behindDoc="0" locked="0" layoutInCell="1" allowOverlap="1" wp14:anchorId="626AA9D4" wp14:editId="31021E15">
            <wp:simplePos x="0" y="0"/>
            <wp:positionH relativeFrom="column">
              <wp:posOffset>4063365</wp:posOffset>
            </wp:positionH>
            <wp:positionV relativeFrom="paragraph">
              <wp:posOffset>297815</wp:posOffset>
            </wp:positionV>
            <wp:extent cx="1683385" cy="1201420"/>
            <wp:effectExtent l="19050" t="0" r="0" b="0"/>
            <wp:wrapSquare wrapText="bothSides"/>
            <wp:docPr id="243" name="Picture 242" descr="W101_shutterstock_155154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1_shutterstock_155154221.jpg"/>
                    <pic:cNvPicPr/>
                  </pic:nvPicPr>
                  <pic:blipFill>
                    <a:blip r:embed="rId145" cstate="print"/>
                    <a:stretch>
                      <a:fillRect/>
                    </a:stretch>
                  </pic:blipFill>
                  <pic:spPr>
                    <a:xfrm>
                      <a:off x="0" y="0"/>
                      <a:ext cx="1683385" cy="1201420"/>
                    </a:xfrm>
                    <a:prstGeom prst="rect">
                      <a:avLst/>
                    </a:prstGeom>
                  </pic:spPr>
                </pic:pic>
              </a:graphicData>
            </a:graphic>
          </wp:anchor>
        </w:drawing>
      </w:r>
      <w:r w:rsidR="00CB1E2A" w:rsidRPr="00FC2839">
        <w:rPr>
          <w:noProof w:val="0"/>
        </w:rPr>
        <w:t>Using the three techniques discussed, evaluate the purchase of a new computer system based on the following information.</w:t>
      </w:r>
    </w:p>
    <w:p w:rsidR="00CB1E2A" w:rsidRPr="00FC2839" w:rsidRDefault="00CB1E2A" w:rsidP="00557D48">
      <w:pPr>
        <w:pStyle w:val="Bullet1"/>
      </w:pPr>
      <w:r w:rsidRPr="00FC2839">
        <w:t>The system will cost $175,000</w:t>
      </w:r>
    </w:p>
    <w:p w:rsidR="00CB1E2A" w:rsidRPr="00FC2839" w:rsidRDefault="00CB1E2A" w:rsidP="00557D48">
      <w:pPr>
        <w:pStyle w:val="Bullet1"/>
      </w:pPr>
      <w:r w:rsidRPr="00FC2839">
        <w:t>It has a useful life of 8 years</w:t>
      </w:r>
    </w:p>
    <w:p w:rsidR="00CB1E2A" w:rsidRPr="00FC2839" w:rsidRDefault="00CB1E2A" w:rsidP="00557D48">
      <w:pPr>
        <w:pStyle w:val="Bullet1"/>
      </w:pPr>
      <w:r w:rsidRPr="00FC2839">
        <w:t>It will generate a saving of $25,000 per annum</w:t>
      </w:r>
    </w:p>
    <w:p w:rsidR="00CB1E2A" w:rsidRPr="00FC2839" w:rsidRDefault="00CB1E2A" w:rsidP="00557D48">
      <w:pPr>
        <w:pStyle w:val="Bullet1"/>
      </w:pPr>
      <w:r w:rsidRPr="00FC2839">
        <w:t>The establishment requires all projects to have a discount rate of 7%. (Refer to Table 1)</w:t>
      </w:r>
    </w:p>
    <w:p w:rsidR="00CB1E2A" w:rsidRPr="00FC2839" w:rsidRDefault="00CB1E2A" w:rsidP="00557D48">
      <w:pPr>
        <w:pStyle w:val="Bullet1"/>
      </w:pPr>
      <w:r w:rsidRPr="00FC2839">
        <w:t>The establishment requires a payback period of less than 5 years.</w:t>
      </w:r>
    </w:p>
    <w:p w:rsidR="00CB1E2A" w:rsidRPr="00FC2839" w:rsidRDefault="00CB1E2A" w:rsidP="003B1C1D">
      <w:pPr>
        <w:pStyle w:val="BodyCopyBold"/>
        <w:rPr>
          <w:noProof w:val="0"/>
        </w:rPr>
      </w:pPr>
      <w:r w:rsidRPr="00FC2839">
        <w:rPr>
          <w:noProof w:val="0"/>
        </w:rPr>
        <w:t>Questions</w:t>
      </w:r>
    </w:p>
    <w:p w:rsidR="00CB1E2A" w:rsidRPr="00FC2839" w:rsidRDefault="00CB1E2A" w:rsidP="00AE66E1">
      <w:pPr>
        <w:pStyle w:val="BodyCopy"/>
        <w:rPr>
          <w:noProof w:val="0"/>
        </w:rPr>
      </w:pPr>
      <w:r w:rsidRPr="00FC2839">
        <w:rPr>
          <w:noProof w:val="0"/>
        </w:rPr>
        <w:t>1. Calculate the payback period. Based on the criteria above, should the p</w:t>
      </w:r>
      <w:r w:rsidR="00026229" w:rsidRPr="00FC2839">
        <w:rPr>
          <w:noProof w:val="0"/>
        </w:rPr>
        <w:t>urchase</w:t>
      </w:r>
      <w:r w:rsidRPr="00FC2839">
        <w:rPr>
          <w:noProof w:val="0"/>
        </w:rPr>
        <w:t xml:space="preserve"> proceed?</w:t>
      </w:r>
    </w:p>
    <w:p w:rsidR="00CB1E2A" w:rsidRPr="00FC2839" w:rsidRDefault="00CB1E2A" w:rsidP="00CB1E2A">
      <w:pPr>
        <w:autoSpaceDE w:val="0"/>
        <w:autoSpaceDN w:val="0"/>
        <w:adjustRightInd w:val="0"/>
        <w:snapToGrid w:val="0"/>
        <w:spacing w:before="80" w:after="120" w:line="360" w:lineRule="auto"/>
        <w:rPr>
          <w:rFonts w:ascii="Helvetica" w:eastAsia="Times New Roman" w:hAnsi="Helvetica" w:cs="HelveticaNeueLTStd-LtCn"/>
          <w:color w:val="000000"/>
        </w:rPr>
      </w:pPr>
      <w:r w:rsidRPr="00FC2839">
        <w:rPr>
          <w:rFonts w:ascii="Helvetica" w:eastAsia="Times New Roman" w:hAnsi="Helvetica" w:cs="HelveticaNeueLTStd-LtC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B1E2A" w:rsidRPr="00FC2839" w:rsidRDefault="00CB1E2A" w:rsidP="00AE66E1">
      <w:pPr>
        <w:pStyle w:val="BodyCopy"/>
        <w:rPr>
          <w:noProof w:val="0"/>
        </w:rPr>
      </w:pPr>
      <w:r w:rsidRPr="00FC2839">
        <w:rPr>
          <w:noProof w:val="0"/>
        </w:rPr>
        <w:t>2. Calculate the IRR based on the 7% discount rate. Will the p</w:t>
      </w:r>
      <w:r w:rsidR="00026229" w:rsidRPr="00FC2839">
        <w:rPr>
          <w:noProof w:val="0"/>
        </w:rPr>
        <w:t>urchase</w:t>
      </w:r>
      <w:r w:rsidRPr="00FC2839">
        <w:rPr>
          <w:noProof w:val="0"/>
        </w:rPr>
        <w:t xml:space="preserve"> be acceptable to the establishment?</w:t>
      </w:r>
    </w:p>
    <w:p w:rsidR="00CB1E2A" w:rsidRPr="00FC2839" w:rsidRDefault="00CB1E2A" w:rsidP="00CB1E2A">
      <w:pPr>
        <w:autoSpaceDE w:val="0"/>
        <w:autoSpaceDN w:val="0"/>
        <w:adjustRightInd w:val="0"/>
        <w:snapToGrid w:val="0"/>
        <w:spacing w:before="80" w:after="120" w:line="360" w:lineRule="auto"/>
        <w:rPr>
          <w:rFonts w:ascii="Helvetica" w:eastAsia="Times New Roman" w:hAnsi="Helvetica" w:cs="HelveticaNeueLTStd-LtCn"/>
          <w:color w:val="000000"/>
        </w:rPr>
      </w:pPr>
      <w:r w:rsidRPr="00FC2839">
        <w:rPr>
          <w:rFonts w:ascii="Helvetica" w:eastAsia="Times New Roman" w:hAnsi="Helvetica" w:cs="HelveticaNeueLTStd-LtC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B1E2A" w:rsidRPr="00FC2839" w:rsidRDefault="00CB1E2A" w:rsidP="00AE66E1">
      <w:pPr>
        <w:pStyle w:val="BodyCopy"/>
        <w:rPr>
          <w:noProof w:val="0"/>
        </w:rPr>
      </w:pPr>
      <w:r w:rsidRPr="00FC2839">
        <w:rPr>
          <w:noProof w:val="0"/>
        </w:rPr>
        <w:t>3. Calculate the NPV of the project and estimate. Is this acceptable to the establishment?</w:t>
      </w:r>
    </w:p>
    <w:p w:rsidR="002D0810" w:rsidRPr="00FC2839" w:rsidRDefault="00CB1E2A" w:rsidP="00026229">
      <w:pPr>
        <w:pStyle w:val="BodyCopy"/>
        <w:spacing w:line="360" w:lineRule="auto"/>
        <w:rPr>
          <w:noProof w:val="0"/>
        </w:rPr>
      </w:pPr>
      <w:r w:rsidRPr="00FC2839">
        <w:rPr>
          <w:rFonts w:eastAsia="Times New Roman" w:cs="HelveticaNeueLTStd-LtCn"/>
          <w:noProof w:val="0"/>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D0810" w:rsidRPr="00FC2839">
        <w:rPr>
          <w:noProof w:val="0"/>
          <w:lang w:eastAsia="en-AU"/>
        </w:rPr>
        <w:br w:type="page"/>
      </w:r>
    </w:p>
    <w:p w:rsidR="00B223F5" w:rsidRPr="00FC2839" w:rsidRDefault="00B223F5" w:rsidP="0069056C">
      <w:pPr>
        <w:pStyle w:val="Heading3"/>
      </w:pPr>
      <w:r w:rsidRPr="00FC2839">
        <w:lastRenderedPageBreak/>
        <w:t>Identify necessary prerequisites prior to purchasing assets</w:t>
      </w:r>
    </w:p>
    <w:p w:rsidR="00B223F5" w:rsidRPr="00FC2839" w:rsidRDefault="00B223F5" w:rsidP="00AE66E1">
      <w:pPr>
        <w:pStyle w:val="BodyCopy"/>
        <w:rPr>
          <w:noProof w:val="0"/>
        </w:rPr>
      </w:pPr>
      <w:r w:rsidRPr="00FC2839">
        <w:rPr>
          <w:noProof w:val="0"/>
        </w:rPr>
        <w:t>The following are critical prerequisites to acquiring computer system assets:</w:t>
      </w:r>
    </w:p>
    <w:p w:rsidR="00B223F5" w:rsidRPr="00FC2839" w:rsidRDefault="00B223F5" w:rsidP="00557D48">
      <w:pPr>
        <w:pStyle w:val="Bullet1"/>
      </w:pPr>
      <w:r w:rsidRPr="00FC2839">
        <w:t>To know what the item is required to do – which can include knowledge about who will use it, how many will use it, where it is to be physically located, limitations that apply to size, weight, noise emissions, vibration, etc. In the broadest sense, this demands that you know all the applicable operational parameters for the item</w:t>
      </w:r>
    </w:p>
    <w:p w:rsidR="00B223F5" w:rsidRPr="00FC2839" w:rsidRDefault="00B223F5" w:rsidP="00557D48">
      <w:pPr>
        <w:pStyle w:val="Bullet1"/>
      </w:pPr>
      <w:r w:rsidRPr="00FC2839">
        <w:t>To know the businesses with whom your organisation will deal and those with whom it will not do business – this embraces preferred suppliers but also individual organisations with which there may have been unacceptable previous transactions</w:t>
      </w:r>
    </w:p>
    <w:p w:rsidR="00B223F5" w:rsidRPr="00FC2839" w:rsidRDefault="00B223F5" w:rsidP="00557D48">
      <w:pPr>
        <w:pStyle w:val="Bullet1"/>
      </w:pPr>
      <w:r w:rsidRPr="00FC2839">
        <w:t xml:space="preserve">To know the preferred method of acquisition for the business– </w:t>
      </w:r>
      <w:r w:rsidR="007D40D3" w:rsidRPr="00FC2839">
        <w:t>including knowing</w:t>
      </w:r>
      <w:r w:rsidRPr="00FC2839">
        <w:t xml:space="preserve"> how much money is available for the acquisition. This can include knowing scheduled repayment amounts for leasing and similar arrangements, the amount of deposit immediately available to secure an item, the all-up cash av</w:t>
      </w:r>
      <w:r w:rsidR="003B1C1D" w:rsidRPr="00FC2839">
        <w:t>ailable to make a cash purchase</w:t>
      </w:r>
    </w:p>
    <w:p w:rsidR="00B223F5" w:rsidRPr="00FC2839" w:rsidRDefault="00B223F5" w:rsidP="00557D48">
      <w:pPr>
        <w:pStyle w:val="Bullet1"/>
      </w:pPr>
      <w:r w:rsidRPr="00FC2839">
        <w:t>Implicit in this is also a need to know:</w:t>
      </w:r>
    </w:p>
    <w:p w:rsidR="00B223F5" w:rsidRPr="00FC2839" w:rsidRDefault="00B223F5" w:rsidP="003B1C1D">
      <w:pPr>
        <w:pStyle w:val="Bullet2"/>
        <w:rPr>
          <w:lang w:val="en-AU"/>
        </w:rPr>
      </w:pPr>
      <w:r w:rsidRPr="00FC2839">
        <w:rPr>
          <w:lang w:val="en-AU"/>
        </w:rPr>
        <w:t>The terms that your business wants applied to the purchase – such as when first payment is due, the amount of credit made available by the supplier</w:t>
      </w:r>
    </w:p>
    <w:p w:rsidR="00B223F5" w:rsidRPr="00FC2839" w:rsidRDefault="00B223F5" w:rsidP="003B1C1D">
      <w:pPr>
        <w:pStyle w:val="Bullet2"/>
        <w:rPr>
          <w:lang w:val="en-AU"/>
        </w:rPr>
      </w:pPr>
      <w:r w:rsidRPr="00FC2839">
        <w:rPr>
          <w:lang w:val="en-AU"/>
        </w:rPr>
        <w:t>Non-negotiable elements of any deal – which may include delivery and installation dates, need for the supplier to provide on-site training, insistence on a guarantee that service and part</w:t>
      </w:r>
      <w:r w:rsidR="003B1C1D" w:rsidRPr="00FC2839">
        <w:rPr>
          <w:lang w:val="en-AU"/>
        </w:rPr>
        <w:t>s will be available for X years</w:t>
      </w:r>
    </w:p>
    <w:p w:rsidR="00B223F5" w:rsidRPr="00FC2839" w:rsidRDefault="00B223F5" w:rsidP="00557D48">
      <w:pPr>
        <w:pStyle w:val="Bullet1"/>
      </w:pPr>
      <w:r w:rsidRPr="00FC2839">
        <w:t xml:space="preserve">To have the necessary authority to go ahead and make the purchase – this can include formal authority to purchase via a purchase order from the business, performing on-line banking transactions or ensuring that online arrangements have been made identifying you as able to lodge an online order on behalf of your company. </w:t>
      </w:r>
    </w:p>
    <w:p w:rsidR="00093E25" w:rsidRPr="00FC2839" w:rsidRDefault="00093E25" w:rsidP="003B1C1D">
      <w:pPr>
        <w:pStyle w:val="BodyCopy"/>
        <w:rPr>
          <w:noProof w:val="0"/>
        </w:rPr>
      </w:pPr>
    </w:p>
    <w:p w:rsidR="00074C41" w:rsidRPr="00FC2839" w:rsidRDefault="00B223F5">
      <w:pPr>
        <w:rPr>
          <w:rFonts w:ascii="Helvetica" w:eastAsiaTheme="majorEastAsia" w:hAnsi="Helvetica" w:cstheme="majorBidi"/>
          <w:b/>
          <w:bCs/>
          <w:color w:val="45545F"/>
          <w:sz w:val="36"/>
          <w:szCs w:val="26"/>
        </w:rPr>
      </w:pPr>
      <w:r w:rsidRPr="00FC2839">
        <w:rPr>
          <w:rFonts w:ascii="Helvetica" w:hAnsi="Helvetica"/>
          <w:noProof/>
          <w:lang w:val="en-US" w:eastAsia="en-US"/>
        </w:rPr>
        <w:drawing>
          <wp:anchor distT="0" distB="0" distL="114300" distR="114300" simplePos="0" relativeHeight="251959296" behindDoc="0" locked="0" layoutInCell="1" allowOverlap="1" wp14:anchorId="3948CCF8" wp14:editId="38EC088E">
            <wp:simplePos x="0" y="0"/>
            <wp:positionH relativeFrom="column">
              <wp:posOffset>1133475</wp:posOffset>
            </wp:positionH>
            <wp:positionV relativeFrom="paragraph">
              <wp:posOffset>118745</wp:posOffset>
            </wp:positionV>
            <wp:extent cx="3048000" cy="2038350"/>
            <wp:effectExtent l="19050" t="0" r="0" b="0"/>
            <wp:wrapSquare wrapText="bothSides"/>
            <wp:docPr id="222" name="Picture 221" descr="A19 shutterstock_1818115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9 shutterstock_181811597.jpg"/>
                    <pic:cNvPicPr/>
                  </pic:nvPicPr>
                  <pic:blipFill>
                    <a:blip r:embed="rId146" cstate="print"/>
                    <a:stretch>
                      <a:fillRect/>
                    </a:stretch>
                  </pic:blipFill>
                  <pic:spPr>
                    <a:xfrm>
                      <a:off x="0" y="0"/>
                      <a:ext cx="3048000" cy="2038350"/>
                    </a:xfrm>
                    <a:prstGeom prst="rect">
                      <a:avLst/>
                    </a:prstGeom>
                  </pic:spPr>
                </pic:pic>
              </a:graphicData>
            </a:graphic>
          </wp:anchor>
        </w:drawing>
      </w:r>
      <w:r w:rsidR="00074C41" w:rsidRPr="00FC2839">
        <w:rPr>
          <w:rFonts w:ascii="Helvetica" w:hAnsi="Helvetica"/>
        </w:rPr>
        <w:br w:type="page"/>
      </w:r>
    </w:p>
    <w:p w:rsidR="002D0810" w:rsidRPr="00FC2839" w:rsidRDefault="002D0810" w:rsidP="00E9163F">
      <w:pPr>
        <w:pStyle w:val="Heading2"/>
      </w:pPr>
      <w:r w:rsidRPr="00FC2839">
        <w:lastRenderedPageBreak/>
        <w:t>2.7</w:t>
      </w:r>
      <w:r w:rsidRPr="00FC2839">
        <w:tab/>
      </w:r>
      <w:r w:rsidR="00E52520">
        <w:fldChar w:fldCharType="begin"/>
      </w:r>
      <w:r w:rsidR="00E52520">
        <w:instrText xml:space="preserve"> REF  Criteria27  \* MERGEFORMAT </w:instrText>
      </w:r>
      <w:r w:rsidR="00E52520">
        <w:fldChar w:fldCharType="separate"/>
      </w:r>
      <w:sdt>
        <w:sdtPr>
          <w:alias w:val="Criteria27"/>
          <w:tag w:val="Criteria27"/>
          <w:id w:val="26329438"/>
          <w:lock w:val="sdtLocked"/>
          <w:placeholder>
            <w:docPart w:val="B0024B086A134B8A8C8AD482EAA7BC2B"/>
          </w:placeholder>
        </w:sdtPr>
        <w:sdtEndPr/>
        <w:sdtContent>
          <w:r w:rsidR="0093327F" w:rsidRPr="00FC2839">
            <w:rPr>
              <w:rStyle w:val="PlaceholderText"/>
              <w:color w:val="45545F"/>
            </w:rPr>
            <w:t xml:space="preserve">Plan introduction of new computer </w:t>
          </w:r>
          <w:r w:rsidR="0093327F" w:rsidRPr="00FC2839">
            <w:t>systems to take account of impacts on colleagues and customers</w:t>
          </w:r>
        </w:sdtContent>
      </w:sdt>
      <w:r w:rsidR="00E52520">
        <w:fldChar w:fldCharType="end"/>
      </w:r>
    </w:p>
    <w:p w:rsidR="00B245BD" w:rsidRPr="00FC2839" w:rsidRDefault="00B245BD" w:rsidP="00B245BD">
      <w:pPr>
        <w:pStyle w:val="Heading2"/>
      </w:pPr>
      <w:r w:rsidRPr="00FC2839">
        <w:t>3.5</w:t>
      </w:r>
      <w:r w:rsidRPr="00FC2839">
        <w:tab/>
      </w:r>
      <w:r w:rsidR="00E52520">
        <w:fldChar w:fldCharType="begin"/>
      </w:r>
      <w:r w:rsidR="00E52520">
        <w:instrText xml:space="preserve"> REF  Criteria35  \* MERGEFORMAT </w:instrText>
      </w:r>
      <w:r w:rsidR="00E52520">
        <w:fldChar w:fldCharType="separate"/>
      </w:r>
      <w:sdt>
        <w:sdtPr>
          <w:alias w:val="Criteria35"/>
          <w:tag w:val="Criteria35"/>
          <w:id w:val="26329439"/>
          <w:lock w:val="sdtLocked"/>
          <w:placeholder>
            <w:docPart w:val="2C2F37278517467FBBEA853D969568C1"/>
          </w:placeholder>
        </w:sdtPr>
        <w:sdtEndPr/>
        <w:sdtContent>
          <w:r w:rsidR="0093327F" w:rsidRPr="00FC2839">
            <w:rPr>
              <w:rStyle w:val="PlaceholderText"/>
              <w:color w:val="45545F"/>
            </w:rPr>
            <w:t xml:space="preserve">Set up equipment to accept </w:t>
          </w:r>
          <w:r w:rsidR="0093327F" w:rsidRPr="00FC2839">
            <w:t>the software and functions being used</w:t>
          </w:r>
        </w:sdtContent>
      </w:sdt>
      <w:r w:rsidR="00E52520">
        <w:fldChar w:fldCharType="end"/>
      </w:r>
    </w:p>
    <w:p w:rsidR="002D0810" w:rsidRPr="00FC2839" w:rsidRDefault="002D0810" w:rsidP="0069056C">
      <w:pPr>
        <w:pStyle w:val="Heading3"/>
      </w:pPr>
      <w:r w:rsidRPr="00FC2839">
        <w:t>Introduction</w:t>
      </w:r>
    </w:p>
    <w:p w:rsidR="00BC44CC" w:rsidRPr="00FC2839" w:rsidRDefault="009A3E39" w:rsidP="00AE66E1">
      <w:pPr>
        <w:pStyle w:val="BodyCopy"/>
        <w:rPr>
          <w:noProof w:val="0"/>
        </w:rPr>
      </w:pPr>
      <w:r w:rsidRPr="00FC2839">
        <w:rPr>
          <w:noProof w:val="0"/>
        </w:rPr>
        <w:t xml:space="preserve">Now </w:t>
      </w:r>
      <w:r w:rsidR="00BC44CC" w:rsidRPr="00FC2839">
        <w:rPr>
          <w:noProof w:val="0"/>
        </w:rPr>
        <w:t>that all computer system purchasing decisions have been made, it is now time to prepare for its implementation.</w:t>
      </w:r>
    </w:p>
    <w:p w:rsidR="00BC44CC" w:rsidRPr="00FC2839" w:rsidRDefault="00A36169" w:rsidP="00AE66E1">
      <w:pPr>
        <w:pStyle w:val="BodyCopy"/>
        <w:rPr>
          <w:noProof w:val="0"/>
        </w:rPr>
      </w:pPr>
      <w:r w:rsidRPr="00FC2839">
        <w:rPr>
          <w:lang w:val="en-US" w:eastAsia="en-US"/>
        </w:rPr>
        <w:drawing>
          <wp:anchor distT="0" distB="0" distL="114300" distR="114300" simplePos="0" relativeHeight="251981824" behindDoc="0" locked="0" layoutInCell="1" allowOverlap="1" wp14:anchorId="52110DD8" wp14:editId="734D04A3">
            <wp:simplePos x="0" y="0"/>
            <wp:positionH relativeFrom="column">
              <wp:posOffset>3924300</wp:posOffset>
            </wp:positionH>
            <wp:positionV relativeFrom="paragraph">
              <wp:posOffset>369570</wp:posOffset>
            </wp:positionV>
            <wp:extent cx="1685925" cy="1323975"/>
            <wp:effectExtent l="19050" t="0" r="9525" b="0"/>
            <wp:wrapSquare wrapText="bothSides"/>
            <wp:docPr id="233" name="Picture 232" descr="comp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6.jpg"/>
                    <pic:cNvPicPr/>
                  </pic:nvPicPr>
                  <pic:blipFill>
                    <a:blip r:embed="rId75" cstate="print"/>
                    <a:stretch>
                      <a:fillRect/>
                    </a:stretch>
                  </pic:blipFill>
                  <pic:spPr>
                    <a:xfrm>
                      <a:off x="0" y="0"/>
                      <a:ext cx="1685925" cy="1323975"/>
                    </a:xfrm>
                    <a:prstGeom prst="rect">
                      <a:avLst/>
                    </a:prstGeom>
                  </pic:spPr>
                </pic:pic>
              </a:graphicData>
            </a:graphic>
          </wp:anchor>
        </w:drawing>
      </w:r>
      <w:r w:rsidR="00BC44CC" w:rsidRPr="00FC2839">
        <w:rPr>
          <w:noProof w:val="0"/>
        </w:rPr>
        <w:t>Naturally the greater the degree of change to hardware and software will have a greater impact on staff, ranging from greater anxiety to lower productivity.</w:t>
      </w:r>
    </w:p>
    <w:p w:rsidR="00BC44CC" w:rsidRPr="00FC2839" w:rsidRDefault="00BC44CC" w:rsidP="00AE66E1">
      <w:pPr>
        <w:pStyle w:val="BodyCopy"/>
        <w:rPr>
          <w:noProof w:val="0"/>
        </w:rPr>
      </w:pPr>
      <w:r w:rsidRPr="00FC2839">
        <w:rPr>
          <w:noProof w:val="0"/>
        </w:rPr>
        <w:t>Over time the implementation of the system assets will make the job of tourism</w:t>
      </w:r>
      <w:r w:rsidR="00A36169" w:rsidRPr="00FC2839">
        <w:rPr>
          <w:noProof w:val="0"/>
        </w:rPr>
        <w:t xml:space="preserve"> staff easier</w:t>
      </w:r>
      <w:r w:rsidRPr="00FC2839">
        <w:rPr>
          <w:noProof w:val="0"/>
        </w:rPr>
        <w:t xml:space="preserve">, however it is important that not only management understand the short term concerns but also to let staff know they acknowledge these concerns and are there to help them. </w:t>
      </w:r>
    </w:p>
    <w:p w:rsidR="009A3E39" w:rsidRPr="00FC2839" w:rsidRDefault="009A3E39" w:rsidP="00AE66E1">
      <w:pPr>
        <w:pStyle w:val="BodyCopy"/>
        <w:rPr>
          <w:noProof w:val="0"/>
        </w:rPr>
      </w:pPr>
      <w:r w:rsidRPr="00FC2839">
        <w:rPr>
          <w:noProof w:val="0"/>
        </w:rPr>
        <w:t xml:space="preserve">Planning for the implementation of </w:t>
      </w:r>
      <w:r w:rsidR="00BC44CC" w:rsidRPr="00FC2839">
        <w:rPr>
          <w:noProof w:val="0"/>
        </w:rPr>
        <w:t>computer system assets</w:t>
      </w:r>
      <w:r w:rsidRPr="00FC2839">
        <w:rPr>
          <w:noProof w:val="0"/>
        </w:rPr>
        <w:t xml:space="preserve"> is essential to ensure all aspects relating to the proposed actions have been considered, planned and have clear plans for implementation. </w:t>
      </w:r>
    </w:p>
    <w:p w:rsidR="009A3E39" w:rsidRPr="00FC2839" w:rsidRDefault="009A3E39" w:rsidP="00AE66E1">
      <w:pPr>
        <w:pStyle w:val="BodyCopy"/>
        <w:rPr>
          <w:noProof w:val="0"/>
        </w:rPr>
      </w:pPr>
      <w:r w:rsidRPr="00FC2839">
        <w:rPr>
          <w:noProof w:val="0"/>
        </w:rPr>
        <w:t xml:space="preserve">This section will explore some of the activities associated with the implementation of </w:t>
      </w:r>
      <w:r w:rsidR="00BC44CC" w:rsidRPr="00FC2839">
        <w:rPr>
          <w:noProof w:val="0"/>
        </w:rPr>
        <w:t xml:space="preserve">computer </w:t>
      </w:r>
      <w:r w:rsidR="007D40D3" w:rsidRPr="00FC2839">
        <w:rPr>
          <w:noProof w:val="0"/>
        </w:rPr>
        <w:t>system.</w:t>
      </w:r>
    </w:p>
    <w:p w:rsidR="009A3E39" w:rsidRPr="00FC2839" w:rsidRDefault="00BC44CC" w:rsidP="0069056C">
      <w:pPr>
        <w:pStyle w:val="Heading3"/>
      </w:pPr>
      <w:r w:rsidRPr="00FC2839">
        <w:t>I</w:t>
      </w:r>
      <w:r w:rsidR="009A3E39" w:rsidRPr="00FC2839">
        <w:t>mplementation considerations</w:t>
      </w:r>
    </w:p>
    <w:p w:rsidR="00BC44CC" w:rsidRPr="00FC2839" w:rsidRDefault="00BC44CC" w:rsidP="00AE66E1">
      <w:pPr>
        <w:pStyle w:val="BodyCopy"/>
        <w:rPr>
          <w:b/>
          <w:noProof w:val="0"/>
        </w:rPr>
      </w:pPr>
      <w:r w:rsidRPr="00FC2839">
        <w:rPr>
          <w:noProof w:val="0"/>
        </w:rPr>
        <w:t>When implementing new computer system assets there are a number of considerations including but not limited to:</w:t>
      </w:r>
    </w:p>
    <w:p w:rsidR="006B06AF" w:rsidRPr="00FC2839" w:rsidRDefault="006B06AF" w:rsidP="003B1C1D">
      <w:pPr>
        <w:pStyle w:val="Bullet1"/>
      </w:pPr>
      <w:r w:rsidRPr="00FC2839">
        <w:t xml:space="preserve">Identify all implementation actions to be taken </w:t>
      </w:r>
    </w:p>
    <w:p w:rsidR="006B06AF" w:rsidRPr="00FC2839" w:rsidRDefault="006B06AF" w:rsidP="003B1C1D">
      <w:pPr>
        <w:pStyle w:val="Bullet1"/>
      </w:pPr>
      <w:r w:rsidRPr="00FC2839">
        <w:t>Allocation of responsibilities for action to nominated persons</w:t>
      </w:r>
    </w:p>
    <w:p w:rsidR="006B06AF" w:rsidRPr="00FC2839" w:rsidRDefault="006B06AF" w:rsidP="003B1C1D">
      <w:pPr>
        <w:pStyle w:val="Bullet1"/>
      </w:pPr>
      <w:r w:rsidRPr="00FC2839">
        <w:t>Determination of accountability for actions taken</w:t>
      </w:r>
    </w:p>
    <w:p w:rsidR="006B06AF" w:rsidRPr="00FC2839" w:rsidRDefault="006B06AF" w:rsidP="003B1C1D">
      <w:pPr>
        <w:pStyle w:val="Bullet1"/>
      </w:pPr>
      <w:r w:rsidRPr="00FC2839">
        <w:t>Timelines for completion of nominated actions</w:t>
      </w:r>
    </w:p>
    <w:p w:rsidR="009A3E39" w:rsidRPr="00FC2839" w:rsidRDefault="0048554B" w:rsidP="003B1C1D">
      <w:pPr>
        <w:pStyle w:val="Bullet1"/>
      </w:pPr>
      <w:r w:rsidRPr="00FC2839">
        <w:rPr>
          <w:noProof/>
          <w:lang w:val="en-US"/>
        </w:rPr>
        <w:drawing>
          <wp:anchor distT="0" distB="0" distL="114300" distR="114300" simplePos="0" relativeHeight="251961344" behindDoc="0" locked="0" layoutInCell="1" allowOverlap="1" wp14:anchorId="6CB7D401" wp14:editId="634D0EB1">
            <wp:simplePos x="0" y="0"/>
            <wp:positionH relativeFrom="column">
              <wp:posOffset>3602355</wp:posOffset>
            </wp:positionH>
            <wp:positionV relativeFrom="paragraph">
              <wp:posOffset>21590</wp:posOffset>
            </wp:positionV>
            <wp:extent cx="1981200" cy="1238250"/>
            <wp:effectExtent l="19050" t="0" r="0" b="0"/>
            <wp:wrapSquare wrapText="bothSides"/>
            <wp:docPr id="228" name="Picture 217" descr="A16 shutterstock_173793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6 shutterstock_173793329.jpg"/>
                    <pic:cNvPicPr/>
                  </pic:nvPicPr>
                  <pic:blipFill>
                    <a:blip r:embed="rId147" cstate="print"/>
                    <a:stretch>
                      <a:fillRect/>
                    </a:stretch>
                  </pic:blipFill>
                  <pic:spPr>
                    <a:xfrm>
                      <a:off x="0" y="0"/>
                      <a:ext cx="1981200" cy="1238250"/>
                    </a:xfrm>
                    <a:prstGeom prst="rect">
                      <a:avLst/>
                    </a:prstGeom>
                  </pic:spPr>
                </pic:pic>
              </a:graphicData>
            </a:graphic>
          </wp:anchor>
        </w:drawing>
      </w:r>
      <w:r w:rsidR="009A3E39" w:rsidRPr="00FC2839">
        <w:t xml:space="preserve">Compliance requirements </w:t>
      </w:r>
    </w:p>
    <w:p w:rsidR="009A3E39" w:rsidRPr="00FC2839" w:rsidRDefault="009A3E39" w:rsidP="003B1C1D">
      <w:pPr>
        <w:pStyle w:val="Bullet1"/>
      </w:pPr>
      <w:r w:rsidRPr="00FC2839">
        <w:t xml:space="preserve">Occupational health and safety (OHS) </w:t>
      </w:r>
    </w:p>
    <w:p w:rsidR="002B326E" w:rsidRPr="00FC2839" w:rsidRDefault="002B326E" w:rsidP="003B1C1D">
      <w:pPr>
        <w:pStyle w:val="Bullet1"/>
      </w:pPr>
      <w:r w:rsidRPr="00FC2839">
        <w:t>Arranging arrival and security of new computer assets</w:t>
      </w:r>
    </w:p>
    <w:p w:rsidR="002B326E" w:rsidRPr="00FC2839" w:rsidRDefault="002B326E" w:rsidP="003B1C1D">
      <w:pPr>
        <w:pStyle w:val="Bullet1"/>
      </w:pPr>
      <w:r w:rsidRPr="00FC2839">
        <w:t>Timing of new system assets to be implemented</w:t>
      </w:r>
    </w:p>
    <w:p w:rsidR="002B326E" w:rsidRPr="00FC2839" w:rsidRDefault="002B326E" w:rsidP="003B1C1D">
      <w:pPr>
        <w:pStyle w:val="Bullet1"/>
      </w:pPr>
      <w:r w:rsidRPr="00FC2839">
        <w:t>Saving information from old sy</w:t>
      </w:r>
      <w:r w:rsidR="0048554B" w:rsidRPr="00FC2839">
        <w:t>s</w:t>
      </w:r>
      <w:r w:rsidRPr="00FC2839">
        <w:t>tem assets</w:t>
      </w:r>
    </w:p>
    <w:p w:rsidR="002B326E" w:rsidRPr="00FC2839" w:rsidRDefault="002B326E" w:rsidP="003B1C1D">
      <w:pPr>
        <w:pStyle w:val="Bullet1"/>
      </w:pPr>
      <w:r w:rsidRPr="00FC2839">
        <w:t>Removal, storage and sale of old computer assets</w:t>
      </w:r>
    </w:p>
    <w:p w:rsidR="002B326E" w:rsidRPr="00FC2839" w:rsidRDefault="002B326E" w:rsidP="003B1C1D">
      <w:pPr>
        <w:pStyle w:val="Bullet1"/>
      </w:pPr>
      <w:r w:rsidRPr="00FC2839">
        <w:t>Arranging location and physical layout of new assets</w:t>
      </w:r>
    </w:p>
    <w:p w:rsidR="002B326E" w:rsidRPr="00FC2839" w:rsidRDefault="002B326E" w:rsidP="003B1C1D">
      <w:pPr>
        <w:pStyle w:val="Bullet1"/>
      </w:pPr>
      <w:r w:rsidRPr="00FC2839">
        <w:t>Unpacking and installing new computer assets</w:t>
      </w:r>
    </w:p>
    <w:p w:rsidR="002B326E" w:rsidRPr="00FC2839" w:rsidRDefault="002B326E" w:rsidP="003B1C1D">
      <w:pPr>
        <w:pStyle w:val="Bullet1"/>
      </w:pPr>
      <w:r w:rsidRPr="00FC2839">
        <w:lastRenderedPageBreak/>
        <w:t>Timing issues</w:t>
      </w:r>
    </w:p>
    <w:p w:rsidR="002B326E" w:rsidRPr="00FC2839" w:rsidRDefault="002B326E" w:rsidP="003B1C1D">
      <w:pPr>
        <w:pStyle w:val="Bullet1"/>
      </w:pPr>
      <w:r w:rsidRPr="00FC2839">
        <w:t>Resources</w:t>
      </w:r>
    </w:p>
    <w:p w:rsidR="002B326E" w:rsidRPr="00FC2839" w:rsidRDefault="002B326E" w:rsidP="003B1C1D">
      <w:pPr>
        <w:pStyle w:val="Bullet1"/>
      </w:pPr>
      <w:r w:rsidRPr="00FC2839">
        <w:t>Aligning new computer assets to existing structures, hardware and software systems</w:t>
      </w:r>
    </w:p>
    <w:p w:rsidR="002B326E" w:rsidRPr="00FC2839" w:rsidRDefault="003B1C1D" w:rsidP="003B1C1D">
      <w:pPr>
        <w:pStyle w:val="Bullet1"/>
      </w:pPr>
      <w:r w:rsidRPr="00FC2839">
        <w:rPr>
          <w:noProof/>
          <w:lang w:val="en-US"/>
        </w:rPr>
        <w:drawing>
          <wp:anchor distT="0" distB="0" distL="114300" distR="114300" simplePos="0" relativeHeight="251982848" behindDoc="0" locked="0" layoutInCell="1" allowOverlap="1" wp14:anchorId="1E397E89" wp14:editId="1EB80645">
            <wp:simplePos x="0" y="0"/>
            <wp:positionH relativeFrom="column">
              <wp:posOffset>3923030</wp:posOffset>
            </wp:positionH>
            <wp:positionV relativeFrom="paragraph">
              <wp:posOffset>116205</wp:posOffset>
            </wp:positionV>
            <wp:extent cx="1625600" cy="1146175"/>
            <wp:effectExtent l="19050" t="0" r="0" b="0"/>
            <wp:wrapSquare wrapText="bothSides"/>
            <wp:docPr id="234" name="Picture 233" descr="shutterstock_8115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1150025.jpg"/>
                    <pic:cNvPicPr/>
                  </pic:nvPicPr>
                  <pic:blipFill>
                    <a:blip r:embed="rId148" cstate="print"/>
                    <a:stretch>
                      <a:fillRect/>
                    </a:stretch>
                  </pic:blipFill>
                  <pic:spPr>
                    <a:xfrm>
                      <a:off x="0" y="0"/>
                      <a:ext cx="1625600" cy="1146175"/>
                    </a:xfrm>
                    <a:prstGeom prst="rect">
                      <a:avLst/>
                    </a:prstGeom>
                  </pic:spPr>
                </pic:pic>
              </a:graphicData>
            </a:graphic>
          </wp:anchor>
        </w:drawing>
      </w:r>
      <w:r w:rsidR="002B326E" w:rsidRPr="00FC2839">
        <w:t>Integration with other aspects of the business</w:t>
      </w:r>
    </w:p>
    <w:p w:rsidR="002B326E" w:rsidRPr="00FC2839" w:rsidRDefault="002B326E" w:rsidP="003B1C1D">
      <w:pPr>
        <w:pStyle w:val="Bullet1"/>
      </w:pPr>
      <w:r w:rsidRPr="00FC2839">
        <w:t>Adding information to new computer sy</w:t>
      </w:r>
      <w:r w:rsidR="0048554B" w:rsidRPr="00FC2839">
        <w:t>s</w:t>
      </w:r>
      <w:r w:rsidRPr="00FC2839">
        <w:t>tem assets</w:t>
      </w:r>
    </w:p>
    <w:p w:rsidR="009A3E39" w:rsidRPr="00FC2839" w:rsidRDefault="009A3E39" w:rsidP="003B1C1D">
      <w:pPr>
        <w:pStyle w:val="Bullet1"/>
      </w:pPr>
      <w:r w:rsidRPr="00FC2839">
        <w:t>Changes to policies and procedures</w:t>
      </w:r>
    </w:p>
    <w:p w:rsidR="009A3E39" w:rsidRPr="00FC2839" w:rsidRDefault="009A3E39" w:rsidP="003B1C1D">
      <w:pPr>
        <w:pStyle w:val="Bullet1"/>
      </w:pPr>
      <w:r w:rsidRPr="00FC2839">
        <w:t xml:space="preserve">Documentation &amp; record keeping </w:t>
      </w:r>
    </w:p>
    <w:p w:rsidR="009A3E39" w:rsidRPr="00FC2839" w:rsidRDefault="009A3E39" w:rsidP="003B1C1D">
      <w:pPr>
        <w:pStyle w:val="Bullet1"/>
      </w:pPr>
      <w:r w:rsidRPr="00FC2839">
        <w:t xml:space="preserve">Impact on organisational culture </w:t>
      </w:r>
    </w:p>
    <w:p w:rsidR="002B326E" w:rsidRPr="00FC2839" w:rsidRDefault="002B326E" w:rsidP="003B1C1D">
      <w:pPr>
        <w:pStyle w:val="Bullet1"/>
      </w:pPr>
      <w:r w:rsidRPr="00FC2839">
        <w:t>Anticipation of problems</w:t>
      </w:r>
    </w:p>
    <w:p w:rsidR="002B326E" w:rsidRPr="00FC2839" w:rsidRDefault="002B326E" w:rsidP="003B1C1D">
      <w:pPr>
        <w:pStyle w:val="Bullet1"/>
      </w:pPr>
      <w:r w:rsidRPr="00FC2839">
        <w:t xml:space="preserve">Training for staff to become </w:t>
      </w:r>
      <w:r w:rsidR="007D40D3" w:rsidRPr="00FC2839">
        <w:t>knowledgeable</w:t>
      </w:r>
      <w:r w:rsidRPr="00FC2839">
        <w:t xml:space="preserve"> and productive with new computer </w:t>
      </w:r>
      <w:r w:rsidR="007D40D3" w:rsidRPr="00FC2839">
        <w:t>system</w:t>
      </w:r>
      <w:r w:rsidRPr="00FC2839">
        <w:t xml:space="preserve"> assets</w:t>
      </w:r>
      <w:r w:rsidR="003B1C1D" w:rsidRPr="00FC2839">
        <w:t>.</w:t>
      </w:r>
    </w:p>
    <w:p w:rsidR="006B06AF" w:rsidRPr="00FC2839" w:rsidRDefault="006B06AF" w:rsidP="0069056C">
      <w:pPr>
        <w:pStyle w:val="Heading3"/>
      </w:pPr>
      <w:r w:rsidRPr="00FC2839">
        <w:t>Communicate implementation actions</w:t>
      </w:r>
    </w:p>
    <w:p w:rsidR="006B06AF" w:rsidRPr="00FC2839" w:rsidRDefault="006B06AF" w:rsidP="00AE66E1">
      <w:pPr>
        <w:pStyle w:val="BodyCopy"/>
        <w:rPr>
          <w:noProof w:val="0"/>
        </w:rPr>
      </w:pPr>
      <w:r w:rsidRPr="00FC2839">
        <w:rPr>
          <w:noProof w:val="0"/>
        </w:rPr>
        <w:t>Like with any change, it is vital that everyone who will be impacted by the introduction of a new computer system understands what is taking place as part of the implementation, how it will affect them and what they need to do.</w:t>
      </w:r>
    </w:p>
    <w:p w:rsidR="006B06AF" w:rsidRPr="00FC2839" w:rsidRDefault="006B06AF" w:rsidP="00AE66E1">
      <w:pPr>
        <w:pStyle w:val="BodyCopy"/>
        <w:rPr>
          <w:noProof w:val="0"/>
        </w:rPr>
      </w:pPr>
      <w:r w:rsidRPr="00FC2839">
        <w:rPr>
          <w:noProof w:val="0"/>
        </w:rPr>
        <w:t>It is important that everyone knows what is expected of them. In these times of uncertainty everyone must be aware of the roles each person plays.</w:t>
      </w:r>
    </w:p>
    <w:p w:rsidR="006B06AF" w:rsidRPr="00FC2839" w:rsidRDefault="006B06AF" w:rsidP="00AE66E1">
      <w:pPr>
        <w:pStyle w:val="BodyCopy"/>
        <w:rPr>
          <w:noProof w:val="0"/>
        </w:rPr>
      </w:pPr>
      <w:r w:rsidRPr="00FC2839">
        <w:rPr>
          <w:noProof w:val="0"/>
        </w:rPr>
        <w:t>As mentioned, the greater the degree of change to the computer system, the greater the need to clearly communicate roles and responsibilities.</w:t>
      </w:r>
    </w:p>
    <w:p w:rsidR="006B06AF" w:rsidRPr="00FC2839" w:rsidRDefault="006B06AF" w:rsidP="00AE66E1">
      <w:pPr>
        <w:pStyle w:val="BodyCopy"/>
        <w:rPr>
          <w:noProof w:val="0"/>
        </w:rPr>
      </w:pPr>
      <w:r w:rsidRPr="00FC2839">
        <w:rPr>
          <w:noProof w:val="0"/>
        </w:rPr>
        <w:t>If only small asset changes are taking place, this process may be very minimal with little change or impact on staff.</w:t>
      </w:r>
    </w:p>
    <w:p w:rsidR="006B06AF" w:rsidRPr="00FC2839" w:rsidRDefault="006B06AF" w:rsidP="00AE66E1">
      <w:pPr>
        <w:pStyle w:val="BodyCopy"/>
        <w:rPr>
          <w:noProof w:val="0"/>
        </w:rPr>
      </w:pPr>
      <w:r w:rsidRPr="00FC2839">
        <w:rPr>
          <w:noProof w:val="0"/>
        </w:rPr>
        <w:t xml:space="preserve">This is essential to ensure that key aspects of </w:t>
      </w:r>
      <w:r w:rsidRPr="00FC2839">
        <w:rPr>
          <w:rFonts w:cs="Helvetica"/>
          <w:noProof w:val="0"/>
        </w:rPr>
        <w:t>the implementation</w:t>
      </w:r>
      <w:r w:rsidRPr="00FC2839">
        <w:rPr>
          <w:noProof w:val="0"/>
        </w:rPr>
        <w:t xml:space="preserve"> are not only communicated with all concerned but also understood by them.</w:t>
      </w:r>
    </w:p>
    <w:p w:rsidR="006B06AF" w:rsidRPr="00FC2839" w:rsidRDefault="006B06AF" w:rsidP="00AE66E1">
      <w:pPr>
        <w:pStyle w:val="BodyCopy"/>
        <w:rPr>
          <w:noProof w:val="0"/>
        </w:rPr>
      </w:pPr>
      <w:r w:rsidRPr="00FC2839">
        <w:rPr>
          <w:noProof w:val="0"/>
        </w:rPr>
        <w:t>These aspects can therefore include:</w:t>
      </w:r>
    </w:p>
    <w:p w:rsidR="006B06AF" w:rsidRPr="00FC2839" w:rsidRDefault="006B06AF" w:rsidP="00557D48">
      <w:pPr>
        <w:pStyle w:val="Bullet1"/>
      </w:pPr>
      <w:r w:rsidRPr="00FC2839">
        <w:rPr>
          <w:noProof/>
          <w:lang w:val="en-US"/>
        </w:rPr>
        <w:drawing>
          <wp:anchor distT="0" distB="0" distL="114300" distR="114300" simplePos="0" relativeHeight="251984896" behindDoc="0" locked="0" layoutInCell="1" allowOverlap="1" wp14:anchorId="14D536E6" wp14:editId="52A7C103">
            <wp:simplePos x="0" y="0"/>
            <wp:positionH relativeFrom="column">
              <wp:posOffset>3800475</wp:posOffset>
            </wp:positionH>
            <wp:positionV relativeFrom="paragraph">
              <wp:posOffset>203200</wp:posOffset>
            </wp:positionV>
            <wp:extent cx="1783080" cy="1190625"/>
            <wp:effectExtent l="19050" t="0" r="7620" b="0"/>
            <wp:wrapSquare wrapText="bothSides"/>
            <wp:docPr id="236" name="Picture 153" descr="W270_whiteboard_shutterstock_1474831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70_whiteboard_shutterstock_147483182.jpg"/>
                    <pic:cNvPicPr/>
                  </pic:nvPicPr>
                  <pic:blipFill>
                    <a:blip r:embed="rId149" cstate="print"/>
                    <a:stretch>
                      <a:fillRect/>
                    </a:stretch>
                  </pic:blipFill>
                  <pic:spPr>
                    <a:xfrm>
                      <a:off x="0" y="0"/>
                      <a:ext cx="1783080" cy="1190625"/>
                    </a:xfrm>
                    <a:prstGeom prst="rect">
                      <a:avLst/>
                    </a:prstGeom>
                  </pic:spPr>
                </pic:pic>
              </a:graphicData>
            </a:graphic>
          </wp:anchor>
        </w:drawing>
      </w:r>
      <w:r w:rsidRPr="00FC2839">
        <w:t xml:space="preserve">Reasoning or purpose behind the </w:t>
      </w:r>
      <w:r w:rsidRPr="00FC2839">
        <w:rPr>
          <w:rFonts w:cs="Helvetica"/>
        </w:rPr>
        <w:t>changes to the computer system</w:t>
      </w:r>
    </w:p>
    <w:p w:rsidR="006B06AF" w:rsidRPr="00FC2839" w:rsidRDefault="006B06AF" w:rsidP="00557D48">
      <w:pPr>
        <w:pStyle w:val="Bullet1"/>
      </w:pPr>
      <w:r w:rsidRPr="00FC2839">
        <w:rPr>
          <w:rFonts w:cs="Helvetica"/>
        </w:rPr>
        <w:t>Identification of the key changes that are taking place</w:t>
      </w:r>
    </w:p>
    <w:p w:rsidR="006B06AF" w:rsidRPr="00FC2839" w:rsidRDefault="006B06AF" w:rsidP="00557D48">
      <w:pPr>
        <w:pStyle w:val="Bullet1"/>
      </w:pPr>
      <w:r w:rsidRPr="00FC2839">
        <w:t xml:space="preserve">Identification of how the new </w:t>
      </w:r>
      <w:r w:rsidRPr="00FC2839">
        <w:rPr>
          <w:rFonts w:cs="Helvetica"/>
        </w:rPr>
        <w:t>computer system will benefit them</w:t>
      </w:r>
    </w:p>
    <w:p w:rsidR="006B06AF" w:rsidRPr="00FC2839" w:rsidRDefault="006B06AF" w:rsidP="00557D48">
      <w:pPr>
        <w:pStyle w:val="Bullet1"/>
      </w:pPr>
      <w:r w:rsidRPr="00FC2839">
        <w:t>Start dates of implementation</w:t>
      </w:r>
    </w:p>
    <w:p w:rsidR="006B06AF" w:rsidRPr="00FC2839" w:rsidRDefault="006B06AF" w:rsidP="00557D48">
      <w:pPr>
        <w:pStyle w:val="Bullet1"/>
      </w:pPr>
      <w:r w:rsidRPr="00FC2839">
        <w:t>Expected completion dates</w:t>
      </w:r>
    </w:p>
    <w:p w:rsidR="006B06AF" w:rsidRPr="00FC2839" w:rsidRDefault="006B06AF" w:rsidP="00557D48">
      <w:pPr>
        <w:pStyle w:val="Bullet1"/>
      </w:pPr>
      <w:r w:rsidRPr="00FC2839">
        <w:t>How the implementation will be implemented</w:t>
      </w:r>
    </w:p>
    <w:p w:rsidR="006B06AF" w:rsidRPr="00FC2839" w:rsidRDefault="006B06AF" w:rsidP="00557D48">
      <w:pPr>
        <w:pStyle w:val="Bullet1"/>
      </w:pPr>
      <w:r w:rsidRPr="00FC2839">
        <w:t>Activities to be performed</w:t>
      </w:r>
    </w:p>
    <w:p w:rsidR="006B06AF" w:rsidRPr="00FC2839" w:rsidRDefault="006B06AF" w:rsidP="00557D48">
      <w:pPr>
        <w:pStyle w:val="Bullet1"/>
      </w:pPr>
      <w:r w:rsidRPr="00FC2839">
        <w:t>Resources required to implement the plan</w:t>
      </w:r>
    </w:p>
    <w:p w:rsidR="006B06AF" w:rsidRPr="00FC2839" w:rsidRDefault="006B06AF" w:rsidP="00557D48">
      <w:pPr>
        <w:pStyle w:val="Bullet1"/>
      </w:pPr>
      <w:r w:rsidRPr="00FC2839">
        <w:t>Work breakdown</w:t>
      </w:r>
    </w:p>
    <w:p w:rsidR="006B06AF" w:rsidRPr="00FC2839" w:rsidRDefault="006B06AF" w:rsidP="00557D48">
      <w:pPr>
        <w:pStyle w:val="Bullet1"/>
      </w:pPr>
      <w:r w:rsidRPr="00FC2839">
        <w:t>Involvement of other staff</w:t>
      </w:r>
    </w:p>
    <w:p w:rsidR="006B06AF" w:rsidRPr="00FC2839" w:rsidRDefault="006B06AF" w:rsidP="00557D48">
      <w:pPr>
        <w:pStyle w:val="Bullet1"/>
      </w:pPr>
      <w:r w:rsidRPr="00FC2839">
        <w:t>Roles and responsibilities of staff</w:t>
      </w:r>
    </w:p>
    <w:p w:rsidR="006B06AF" w:rsidRPr="00FC2839" w:rsidRDefault="006B06AF" w:rsidP="00557D48">
      <w:pPr>
        <w:pStyle w:val="Bullet1"/>
      </w:pPr>
      <w:r w:rsidRPr="00FC2839">
        <w:t xml:space="preserve">Pre-change activities including attending meetings, reading job descriptions </w:t>
      </w:r>
      <w:r w:rsidR="00FC2839" w:rsidRPr="00FC2839">
        <w:t>etc.</w:t>
      </w:r>
    </w:p>
    <w:p w:rsidR="006B06AF" w:rsidRPr="00FC2839" w:rsidRDefault="006B06AF" w:rsidP="00557D48">
      <w:pPr>
        <w:pStyle w:val="Bullet1"/>
      </w:pPr>
      <w:r w:rsidRPr="00FC2839">
        <w:lastRenderedPageBreak/>
        <w:t>Timelines for implementation</w:t>
      </w:r>
    </w:p>
    <w:p w:rsidR="006B06AF" w:rsidRPr="00FC2839" w:rsidRDefault="006B06AF" w:rsidP="00557D48">
      <w:pPr>
        <w:pStyle w:val="Bullet1"/>
      </w:pPr>
      <w:r w:rsidRPr="00FC2839">
        <w:rPr>
          <w:noProof/>
          <w:lang w:val="en-US"/>
        </w:rPr>
        <w:drawing>
          <wp:anchor distT="0" distB="0" distL="114300" distR="114300" simplePos="0" relativeHeight="251991040" behindDoc="0" locked="0" layoutInCell="1" allowOverlap="1" wp14:anchorId="08A4776B" wp14:editId="288609DB">
            <wp:simplePos x="0" y="0"/>
            <wp:positionH relativeFrom="column">
              <wp:posOffset>3935730</wp:posOffset>
            </wp:positionH>
            <wp:positionV relativeFrom="paragraph">
              <wp:posOffset>16510</wp:posOffset>
            </wp:positionV>
            <wp:extent cx="1671320" cy="1378585"/>
            <wp:effectExtent l="19050" t="0" r="5080" b="0"/>
            <wp:wrapSquare wrapText="bothSides"/>
            <wp:docPr id="249" name="Picture 220" descr="shutterstock_95857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5857066.jpg"/>
                    <pic:cNvPicPr/>
                  </pic:nvPicPr>
                  <pic:blipFill>
                    <a:blip r:embed="rId150" cstate="print"/>
                    <a:stretch>
                      <a:fillRect/>
                    </a:stretch>
                  </pic:blipFill>
                  <pic:spPr>
                    <a:xfrm>
                      <a:off x="0" y="0"/>
                      <a:ext cx="1671320" cy="1378585"/>
                    </a:xfrm>
                    <a:prstGeom prst="rect">
                      <a:avLst/>
                    </a:prstGeom>
                  </pic:spPr>
                </pic:pic>
              </a:graphicData>
            </a:graphic>
          </wp:anchor>
        </w:drawing>
      </w:r>
      <w:r w:rsidRPr="00FC2839">
        <w:t>Training activities that will take place</w:t>
      </w:r>
    </w:p>
    <w:p w:rsidR="006B06AF" w:rsidRPr="00FC2839" w:rsidRDefault="006B06AF" w:rsidP="00557D48">
      <w:pPr>
        <w:pStyle w:val="Bullet1"/>
      </w:pPr>
      <w:r w:rsidRPr="00FC2839">
        <w:t>Support mechanisms</w:t>
      </w:r>
    </w:p>
    <w:p w:rsidR="006B06AF" w:rsidRPr="00FC2839" w:rsidRDefault="006B06AF" w:rsidP="00557D48">
      <w:pPr>
        <w:pStyle w:val="Bullet1"/>
      </w:pPr>
      <w:r w:rsidRPr="00FC2839">
        <w:t>Expected standard of performance</w:t>
      </w:r>
    </w:p>
    <w:p w:rsidR="006B06AF" w:rsidRPr="00FC2839" w:rsidRDefault="006B06AF" w:rsidP="00557D48">
      <w:pPr>
        <w:pStyle w:val="Bullet1"/>
      </w:pPr>
      <w:r w:rsidRPr="00FC2839">
        <w:t>Milestones for completion</w:t>
      </w:r>
    </w:p>
    <w:p w:rsidR="006B06AF" w:rsidRPr="00FC2839" w:rsidRDefault="006B06AF" w:rsidP="00557D48">
      <w:pPr>
        <w:pStyle w:val="Bullet1"/>
      </w:pPr>
      <w:r w:rsidRPr="00FC2839">
        <w:t>Budgets to work within</w:t>
      </w:r>
    </w:p>
    <w:p w:rsidR="006B06AF" w:rsidRPr="00FC2839" w:rsidRDefault="006B06AF" w:rsidP="00557D48">
      <w:pPr>
        <w:pStyle w:val="Bullet1"/>
      </w:pPr>
      <w:r w:rsidRPr="00FC2839">
        <w:t>Methods of communication</w:t>
      </w:r>
    </w:p>
    <w:p w:rsidR="006B06AF" w:rsidRPr="00FC2839" w:rsidRDefault="006B06AF" w:rsidP="00557D48">
      <w:pPr>
        <w:pStyle w:val="Bullet1"/>
      </w:pPr>
      <w:r w:rsidRPr="00FC2839">
        <w:t>Making observations and providing feedback</w:t>
      </w:r>
      <w:r w:rsidR="003B1C1D" w:rsidRPr="00FC2839">
        <w:t>.</w:t>
      </w:r>
    </w:p>
    <w:p w:rsidR="006B06AF" w:rsidRPr="00FC2839" w:rsidRDefault="006B06AF" w:rsidP="0069056C">
      <w:pPr>
        <w:pStyle w:val="Heading3"/>
        <w:rPr>
          <w:rFonts w:cs="HelveticaNeueLT Std Med Cn"/>
        </w:rPr>
      </w:pPr>
      <w:r w:rsidRPr="00FC2839">
        <w:rPr>
          <w:rFonts w:cs="HelveticaNeueLT Std Med Cn"/>
        </w:rPr>
        <w:t xml:space="preserve">Communicating </w:t>
      </w:r>
      <w:r w:rsidRPr="00FC2839">
        <w:t>implementation actions</w:t>
      </w:r>
    </w:p>
    <w:p w:rsidR="006B06AF" w:rsidRPr="00FC2839" w:rsidRDefault="006B06AF" w:rsidP="00AE66E1">
      <w:pPr>
        <w:pStyle w:val="BodyCopy"/>
        <w:rPr>
          <w:noProof w:val="0"/>
        </w:rPr>
      </w:pPr>
      <w:r w:rsidRPr="00FC2839">
        <w:rPr>
          <w:noProof w:val="0"/>
        </w:rPr>
        <w:t xml:space="preserve">The communication of new </w:t>
      </w:r>
      <w:r w:rsidRPr="00FC2839">
        <w:rPr>
          <w:rFonts w:cs="Helvetica"/>
          <w:noProof w:val="0"/>
        </w:rPr>
        <w:t>computer system actions</w:t>
      </w:r>
      <w:r w:rsidRPr="00FC2839">
        <w:rPr>
          <w:noProof w:val="0"/>
        </w:rPr>
        <w:t xml:space="preserve"> may occur in various ways.</w:t>
      </w:r>
    </w:p>
    <w:p w:rsidR="006B06AF" w:rsidRPr="00FC2839" w:rsidRDefault="006B06AF" w:rsidP="00AE66E1">
      <w:pPr>
        <w:pStyle w:val="BodyCopy"/>
        <w:rPr>
          <w:noProof w:val="0"/>
        </w:rPr>
      </w:pPr>
      <w:r w:rsidRPr="00FC2839">
        <w:rPr>
          <w:noProof w:val="0"/>
        </w:rPr>
        <w:t>The key to communicating these changes is the communication must be planned.</w:t>
      </w:r>
    </w:p>
    <w:p w:rsidR="006B06AF" w:rsidRPr="00FC2839" w:rsidRDefault="006B06AF" w:rsidP="00AE66E1">
      <w:pPr>
        <w:pStyle w:val="BodyCopy"/>
        <w:rPr>
          <w:noProof w:val="0"/>
        </w:rPr>
      </w:pPr>
      <w:r w:rsidRPr="00FC2839">
        <w:rPr>
          <w:noProof w:val="0"/>
        </w:rPr>
        <w:t>Your approach should follow these guidelines:</w:t>
      </w:r>
    </w:p>
    <w:p w:rsidR="006B06AF" w:rsidRPr="00FC2839" w:rsidRDefault="006B06AF" w:rsidP="00557D48">
      <w:pPr>
        <w:pStyle w:val="Bullet1"/>
      </w:pPr>
      <w:r w:rsidRPr="00FC2839">
        <w:t xml:space="preserve">Hold a formal staff meeting to inform stakeholders of the </w:t>
      </w:r>
      <w:r w:rsidRPr="00FC2839">
        <w:rPr>
          <w:rFonts w:cs="Helvetica"/>
        </w:rPr>
        <w:t>implementation</w:t>
      </w:r>
      <w:r w:rsidRPr="00FC2839">
        <w:t xml:space="preserve"> – if they have been actively involved in the planning process then the concept should no</w:t>
      </w:r>
      <w:r w:rsidR="003B1C1D" w:rsidRPr="00FC2839">
        <w:t>t come as anything new to them</w:t>
      </w:r>
    </w:p>
    <w:p w:rsidR="0093342D" w:rsidRPr="00FC2839" w:rsidRDefault="0093342D" w:rsidP="00557D48">
      <w:pPr>
        <w:pStyle w:val="Bullet1"/>
      </w:pPr>
      <w:r w:rsidRPr="00FC2839">
        <w:t>Explain the new computer system assets to be introduced</w:t>
      </w:r>
    </w:p>
    <w:p w:rsidR="006B06AF" w:rsidRPr="00FC2839" w:rsidRDefault="006B06AF" w:rsidP="00557D48">
      <w:pPr>
        <w:pStyle w:val="Bullet1"/>
      </w:pPr>
      <w:r w:rsidRPr="00FC2839">
        <w:t xml:space="preserve">Give them a hard copy of </w:t>
      </w:r>
      <w:r w:rsidR="0093342D" w:rsidRPr="00FC2839">
        <w:t>materials to help explain and use new computer system assets including:</w:t>
      </w:r>
      <w:r w:rsidRPr="00FC2839">
        <w:t xml:space="preserve"> </w:t>
      </w:r>
    </w:p>
    <w:p w:rsidR="006B06AF" w:rsidRPr="00FC2839" w:rsidRDefault="006B06AF" w:rsidP="00557D48">
      <w:pPr>
        <w:pStyle w:val="Bullet2"/>
        <w:rPr>
          <w:lang w:val="en-AU"/>
        </w:rPr>
      </w:pPr>
      <w:r w:rsidRPr="00FC2839">
        <w:rPr>
          <w:noProof/>
          <w:lang w:eastAsia="en-US"/>
        </w:rPr>
        <w:drawing>
          <wp:anchor distT="0" distB="0" distL="114300" distR="114300" simplePos="0" relativeHeight="251986944" behindDoc="0" locked="0" layoutInCell="1" allowOverlap="1" wp14:anchorId="3934E310" wp14:editId="3CF7A1BF">
            <wp:simplePos x="0" y="0"/>
            <wp:positionH relativeFrom="column">
              <wp:posOffset>3629025</wp:posOffset>
            </wp:positionH>
            <wp:positionV relativeFrom="paragraph">
              <wp:posOffset>28575</wp:posOffset>
            </wp:positionV>
            <wp:extent cx="1876425" cy="1247775"/>
            <wp:effectExtent l="19050" t="0" r="9525" b="0"/>
            <wp:wrapSquare wrapText="bothSides"/>
            <wp:docPr id="239" name="Picture 205" descr="shutterstock_191031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1031131.jpg"/>
                    <pic:cNvPicPr/>
                  </pic:nvPicPr>
                  <pic:blipFill>
                    <a:blip r:embed="rId151" cstate="print"/>
                    <a:stretch>
                      <a:fillRect/>
                    </a:stretch>
                  </pic:blipFill>
                  <pic:spPr>
                    <a:xfrm>
                      <a:off x="0" y="0"/>
                      <a:ext cx="1876425" cy="1247775"/>
                    </a:xfrm>
                    <a:prstGeom prst="rect">
                      <a:avLst/>
                    </a:prstGeom>
                  </pic:spPr>
                </pic:pic>
              </a:graphicData>
            </a:graphic>
          </wp:anchor>
        </w:drawing>
      </w:r>
      <w:r w:rsidR="0093342D" w:rsidRPr="00FC2839">
        <w:rPr>
          <w:lang w:val="en-AU"/>
        </w:rPr>
        <w:t>Brochures and specification sheets</w:t>
      </w:r>
    </w:p>
    <w:p w:rsidR="0093342D" w:rsidRPr="00FC2839" w:rsidRDefault="0093342D" w:rsidP="00557D48">
      <w:pPr>
        <w:pStyle w:val="Bullet2"/>
        <w:rPr>
          <w:lang w:val="en-AU"/>
        </w:rPr>
      </w:pPr>
      <w:r w:rsidRPr="00FC2839">
        <w:rPr>
          <w:lang w:val="en-AU"/>
        </w:rPr>
        <w:t>Operational manuals</w:t>
      </w:r>
    </w:p>
    <w:p w:rsidR="006B06AF" w:rsidRPr="00FC2839" w:rsidRDefault="006B06AF" w:rsidP="00557D48">
      <w:pPr>
        <w:pStyle w:val="Bullet2"/>
        <w:rPr>
          <w:lang w:val="en-AU"/>
        </w:rPr>
      </w:pPr>
      <w:r w:rsidRPr="00FC2839">
        <w:rPr>
          <w:lang w:val="en-AU"/>
        </w:rPr>
        <w:t>Copies of standards</w:t>
      </w:r>
    </w:p>
    <w:p w:rsidR="006B06AF" w:rsidRPr="00FC2839" w:rsidRDefault="006B06AF" w:rsidP="00557D48">
      <w:pPr>
        <w:pStyle w:val="Bullet2"/>
        <w:rPr>
          <w:lang w:val="en-AU"/>
        </w:rPr>
      </w:pPr>
      <w:r w:rsidRPr="00FC2839">
        <w:rPr>
          <w:lang w:val="en-AU"/>
        </w:rPr>
        <w:t>Copies of policies</w:t>
      </w:r>
    </w:p>
    <w:p w:rsidR="006B06AF" w:rsidRPr="00FC2839" w:rsidRDefault="006B06AF" w:rsidP="00557D48">
      <w:pPr>
        <w:pStyle w:val="Bullet2"/>
        <w:rPr>
          <w:lang w:val="en-AU"/>
        </w:rPr>
      </w:pPr>
      <w:r w:rsidRPr="00FC2839">
        <w:rPr>
          <w:lang w:val="en-AU"/>
        </w:rPr>
        <w:t>Copies of procedures</w:t>
      </w:r>
    </w:p>
    <w:p w:rsidR="006B06AF" w:rsidRPr="00FC2839" w:rsidRDefault="006B06AF" w:rsidP="00557D48">
      <w:pPr>
        <w:pStyle w:val="Bullet1"/>
      </w:pPr>
      <w:r w:rsidRPr="00FC2839">
        <w:t xml:space="preserve">Explain the changes – tell them how the ‘new’ </w:t>
      </w:r>
      <w:r w:rsidR="0093342D" w:rsidRPr="00FC2839">
        <w:rPr>
          <w:rFonts w:cs="Helvetica"/>
        </w:rPr>
        <w:t>system</w:t>
      </w:r>
      <w:r w:rsidRPr="00FC2839">
        <w:t xml:space="preserve"> differs </w:t>
      </w:r>
      <w:r w:rsidR="0093342D" w:rsidRPr="00FC2839">
        <w:t xml:space="preserve">from </w:t>
      </w:r>
      <w:r w:rsidR="003B1C1D" w:rsidRPr="00FC2839">
        <w:t>existing operations</w:t>
      </w:r>
    </w:p>
    <w:p w:rsidR="006B06AF" w:rsidRPr="00FC2839" w:rsidRDefault="006B06AF" w:rsidP="00557D48">
      <w:pPr>
        <w:pStyle w:val="Bullet1"/>
      </w:pPr>
      <w:r w:rsidRPr="00FC2839">
        <w:t xml:space="preserve">Encourage questions about the </w:t>
      </w:r>
      <w:r w:rsidR="00E61C5D" w:rsidRPr="00FC2839">
        <w:rPr>
          <w:rFonts w:cs="Helvetica"/>
        </w:rPr>
        <w:t>implementation</w:t>
      </w:r>
      <w:r w:rsidRPr="00FC2839">
        <w:rPr>
          <w:rFonts w:cs="Helvetica"/>
        </w:rPr>
        <w:t xml:space="preserve"> plan</w:t>
      </w:r>
      <w:r w:rsidRPr="00FC2839">
        <w:t xml:space="preserve"> – answer them fully and honestly</w:t>
      </w:r>
    </w:p>
    <w:p w:rsidR="006B06AF" w:rsidRPr="00FC2839" w:rsidRDefault="006B06AF" w:rsidP="00557D48">
      <w:pPr>
        <w:pStyle w:val="Bullet1"/>
      </w:pPr>
      <w:r w:rsidRPr="00FC2839">
        <w:t xml:space="preserve">Make yourself available outside this meeting to talk to if they have concerns regarding the </w:t>
      </w:r>
      <w:r w:rsidRPr="00FC2839">
        <w:rPr>
          <w:rFonts w:cs="Helvetica"/>
        </w:rPr>
        <w:t>operational plan</w:t>
      </w:r>
    </w:p>
    <w:p w:rsidR="006B06AF" w:rsidRPr="00FC2839" w:rsidRDefault="006B06AF" w:rsidP="00557D48">
      <w:pPr>
        <w:pStyle w:val="Bullet1"/>
      </w:pPr>
      <w:r w:rsidRPr="00FC2839">
        <w:t xml:space="preserve">Include new policies, procedures </w:t>
      </w:r>
      <w:r w:rsidR="00FC2839" w:rsidRPr="00FC2839">
        <w:t>etc.</w:t>
      </w:r>
      <w:r w:rsidRPr="00FC2839">
        <w:t xml:space="preserve"> in operational</w:t>
      </w:r>
      <w:r w:rsidR="0093342D" w:rsidRPr="00FC2839">
        <w:t xml:space="preserve"> manuals and </w:t>
      </w:r>
      <w:r w:rsidRPr="00FC2839">
        <w:t>in-house training</w:t>
      </w:r>
      <w:r w:rsidR="003B1C1D" w:rsidRPr="00FC2839">
        <w:t>.</w:t>
      </w:r>
    </w:p>
    <w:p w:rsidR="006B06AF" w:rsidRPr="00FC2839" w:rsidRDefault="006B06AF" w:rsidP="006B06AF">
      <w:pPr>
        <w:rPr>
          <w:rFonts w:ascii="Helvetica" w:eastAsia="Times New Roman" w:hAnsi="Helvetica" w:cs="Times New Roman"/>
        </w:rPr>
      </w:pPr>
      <w:r w:rsidRPr="00FC2839">
        <w:rPr>
          <w:rFonts w:ascii="Helvetica" w:eastAsia="Times New Roman" w:hAnsi="Helvetica" w:cs="Times New Roman"/>
        </w:rPr>
        <w:br w:type="page"/>
      </w:r>
    </w:p>
    <w:p w:rsidR="006B06AF" w:rsidRPr="00FC2839" w:rsidRDefault="006B06AF" w:rsidP="006B06AF">
      <w:pPr>
        <w:spacing w:before="80" w:after="120" w:line="240" w:lineRule="auto"/>
        <w:rPr>
          <w:rFonts w:ascii="Helvetica" w:eastAsia="Times New Roman" w:hAnsi="Helvetica" w:cs="Times New Roman"/>
        </w:rPr>
      </w:pPr>
      <w:r w:rsidRPr="00FC2839">
        <w:rPr>
          <w:rFonts w:ascii="Helvetica" w:eastAsia="Times New Roman" w:hAnsi="Helvetica" w:cs="Times New Roman"/>
          <w:noProof/>
          <w:lang w:val="en-US" w:eastAsia="en-US"/>
        </w:rPr>
        <w:lastRenderedPageBreak/>
        <w:drawing>
          <wp:anchor distT="0" distB="0" distL="114300" distR="114300" simplePos="0" relativeHeight="251985920" behindDoc="0" locked="0" layoutInCell="1" allowOverlap="1" wp14:anchorId="0304FA6D" wp14:editId="7107D97F">
            <wp:simplePos x="0" y="0"/>
            <wp:positionH relativeFrom="column">
              <wp:posOffset>19050</wp:posOffset>
            </wp:positionH>
            <wp:positionV relativeFrom="paragraph">
              <wp:posOffset>140970</wp:posOffset>
            </wp:positionV>
            <wp:extent cx="647700" cy="628650"/>
            <wp:effectExtent l="19050" t="0" r="0" b="0"/>
            <wp:wrapSquare wrapText="bothSides"/>
            <wp:docPr id="240"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6B06AF" w:rsidRPr="00FC2839" w:rsidRDefault="006B06AF" w:rsidP="0093342D">
      <w:pPr>
        <w:autoSpaceDE w:val="0"/>
        <w:autoSpaceDN w:val="0"/>
        <w:adjustRightInd w:val="0"/>
        <w:spacing w:after="280" w:line="401" w:lineRule="atLeast"/>
        <w:rPr>
          <w:rFonts w:ascii="Helvetica" w:hAnsi="Helvetica" w:cs="Chevin-DemiBold"/>
          <w:color w:val="221E1F"/>
          <w:sz w:val="32"/>
          <w:szCs w:val="32"/>
        </w:rPr>
      </w:pPr>
      <w:r w:rsidRPr="00FC2839">
        <w:rPr>
          <w:rFonts w:ascii="Helvetica" w:hAnsi="Helvetica" w:cs="Chevin-DemiBold"/>
          <w:b/>
          <w:bCs/>
          <w:color w:val="221E1F"/>
          <w:sz w:val="32"/>
          <w:szCs w:val="32"/>
        </w:rPr>
        <w:t>Activity 1</w:t>
      </w:r>
      <w:r w:rsidR="0093342D" w:rsidRPr="00FC2839">
        <w:rPr>
          <w:rFonts w:ascii="Helvetica" w:hAnsi="Helvetica" w:cs="Chevin-DemiBold"/>
          <w:b/>
          <w:bCs/>
          <w:color w:val="221E1F"/>
          <w:sz w:val="32"/>
          <w:szCs w:val="32"/>
        </w:rPr>
        <w:t>9</w:t>
      </w:r>
      <w:r w:rsidRPr="00FC2839">
        <w:rPr>
          <w:rFonts w:ascii="Helvetica" w:hAnsi="Helvetica" w:cs="Chevin-DemiBold"/>
          <w:b/>
          <w:bCs/>
          <w:color w:val="221E1F"/>
          <w:sz w:val="32"/>
          <w:szCs w:val="32"/>
        </w:rPr>
        <w:t xml:space="preserve"> - Communicating </w:t>
      </w:r>
      <w:r w:rsidR="0093342D" w:rsidRPr="00FC2839">
        <w:rPr>
          <w:rFonts w:ascii="Helvetica" w:hAnsi="Helvetica" w:cs="Chevin-DemiBold"/>
          <w:b/>
          <w:bCs/>
          <w:color w:val="221E1F"/>
          <w:sz w:val="32"/>
          <w:szCs w:val="32"/>
        </w:rPr>
        <w:t>computer system implementation plan</w:t>
      </w:r>
      <w:r w:rsidRPr="00FC2839">
        <w:rPr>
          <w:rFonts w:ascii="Helvetica" w:hAnsi="Helvetica" w:cs="Chevin-DemiBold"/>
          <w:b/>
          <w:bCs/>
          <w:color w:val="221E1F"/>
          <w:sz w:val="32"/>
          <w:szCs w:val="32"/>
        </w:rPr>
        <w:t xml:space="preserve"> </w:t>
      </w:r>
    </w:p>
    <w:p w:rsidR="006B06AF" w:rsidRPr="00FC2839" w:rsidRDefault="006B06AF" w:rsidP="00AE66E1">
      <w:pPr>
        <w:pStyle w:val="BodyCopy"/>
        <w:rPr>
          <w:noProof w:val="0"/>
        </w:rPr>
      </w:pPr>
      <w:r w:rsidRPr="00FC2839">
        <w:rPr>
          <w:noProof w:val="0"/>
        </w:rPr>
        <w:t xml:space="preserve">Briefly describe how you will communicate the </w:t>
      </w:r>
      <w:r w:rsidR="0093342D" w:rsidRPr="00FC2839">
        <w:rPr>
          <w:noProof w:val="0"/>
        </w:rPr>
        <w:t>implementation of a new computer system to staff in your tourism operation.</w:t>
      </w:r>
    </w:p>
    <w:p w:rsidR="006B06AF" w:rsidRPr="00FC2839" w:rsidRDefault="006B06AF" w:rsidP="006B06AF">
      <w:pPr>
        <w:autoSpaceDE w:val="0"/>
        <w:autoSpaceDN w:val="0"/>
        <w:adjustRightInd w:val="0"/>
        <w:snapToGrid w:val="0"/>
        <w:spacing w:after="0" w:line="240" w:lineRule="auto"/>
        <w:rPr>
          <w:rFonts w:ascii="Helvetica" w:hAnsi="Helvetica"/>
        </w:rPr>
      </w:pPr>
    </w:p>
    <w:tbl>
      <w:tblPr>
        <w:tblStyle w:val="TableGrid"/>
        <w:tblW w:w="0" w:type="auto"/>
        <w:tblLook w:val="04A0" w:firstRow="1" w:lastRow="0" w:firstColumn="1" w:lastColumn="0" w:noHBand="0" w:noVBand="1"/>
      </w:tblPr>
      <w:tblGrid>
        <w:gridCol w:w="3080"/>
        <w:gridCol w:w="3081"/>
        <w:gridCol w:w="3081"/>
      </w:tblGrid>
      <w:tr w:rsidR="0093342D" w:rsidRPr="00FC2839" w:rsidTr="0093342D">
        <w:tc>
          <w:tcPr>
            <w:tcW w:w="3080" w:type="dxa"/>
            <w:shd w:val="clear" w:color="auto" w:fill="F2F2F2" w:themeFill="background1" w:themeFillShade="F2"/>
          </w:tcPr>
          <w:p w:rsidR="0093342D" w:rsidRPr="00FC2839" w:rsidRDefault="0093342D" w:rsidP="003B1C1D">
            <w:pPr>
              <w:pStyle w:val="TableTextBold"/>
              <w:rPr>
                <w:noProof w:val="0"/>
              </w:rPr>
            </w:pPr>
            <w:r w:rsidRPr="00FC2839">
              <w:rPr>
                <w:noProof w:val="0"/>
              </w:rPr>
              <w:t>Staff / stakeholders</w:t>
            </w:r>
          </w:p>
        </w:tc>
        <w:tc>
          <w:tcPr>
            <w:tcW w:w="3081" w:type="dxa"/>
            <w:shd w:val="clear" w:color="auto" w:fill="F2F2F2" w:themeFill="background1" w:themeFillShade="F2"/>
          </w:tcPr>
          <w:p w:rsidR="0093342D" w:rsidRPr="00FC2839" w:rsidRDefault="0093342D" w:rsidP="003B1C1D">
            <w:pPr>
              <w:pStyle w:val="TableTextBold"/>
              <w:rPr>
                <w:noProof w:val="0"/>
              </w:rPr>
            </w:pPr>
            <w:r w:rsidRPr="00FC2839">
              <w:rPr>
                <w:noProof w:val="0"/>
              </w:rPr>
              <w:t>Information to be communicated</w:t>
            </w:r>
          </w:p>
        </w:tc>
        <w:tc>
          <w:tcPr>
            <w:tcW w:w="3081" w:type="dxa"/>
            <w:shd w:val="clear" w:color="auto" w:fill="F2F2F2" w:themeFill="background1" w:themeFillShade="F2"/>
          </w:tcPr>
          <w:p w:rsidR="0093342D" w:rsidRPr="00FC2839" w:rsidRDefault="0093342D" w:rsidP="003B1C1D">
            <w:pPr>
              <w:pStyle w:val="TableTextBold"/>
              <w:rPr>
                <w:noProof w:val="0"/>
              </w:rPr>
            </w:pPr>
            <w:r w:rsidRPr="00FC2839">
              <w:rPr>
                <w:noProof w:val="0"/>
              </w:rPr>
              <w:t>Method used to communicate information</w:t>
            </w:r>
          </w:p>
        </w:tc>
      </w:tr>
      <w:tr w:rsidR="0093342D" w:rsidRPr="00FC2839" w:rsidTr="0093342D">
        <w:tc>
          <w:tcPr>
            <w:tcW w:w="3080" w:type="dxa"/>
          </w:tcPr>
          <w:p w:rsidR="0093342D" w:rsidRPr="00FC2839" w:rsidRDefault="0093342D" w:rsidP="003B1C1D">
            <w:pPr>
              <w:pStyle w:val="TableText"/>
              <w:rPr>
                <w:noProof w:val="0"/>
              </w:rPr>
            </w:pPr>
          </w:p>
          <w:p w:rsidR="0093342D" w:rsidRPr="00FC2839" w:rsidRDefault="0093342D" w:rsidP="003B1C1D">
            <w:pPr>
              <w:pStyle w:val="TableText"/>
              <w:rPr>
                <w:noProof w:val="0"/>
              </w:rPr>
            </w:pPr>
          </w:p>
          <w:p w:rsidR="0093342D" w:rsidRPr="00FC2839" w:rsidRDefault="0093342D" w:rsidP="003B1C1D">
            <w:pPr>
              <w:pStyle w:val="TableText"/>
              <w:rPr>
                <w:noProof w:val="0"/>
              </w:rPr>
            </w:pPr>
          </w:p>
        </w:tc>
        <w:tc>
          <w:tcPr>
            <w:tcW w:w="3081" w:type="dxa"/>
          </w:tcPr>
          <w:p w:rsidR="0093342D" w:rsidRPr="00FC2839" w:rsidRDefault="0093342D" w:rsidP="003B1C1D">
            <w:pPr>
              <w:pStyle w:val="TableText"/>
              <w:rPr>
                <w:noProof w:val="0"/>
              </w:rPr>
            </w:pPr>
          </w:p>
        </w:tc>
        <w:tc>
          <w:tcPr>
            <w:tcW w:w="3081" w:type="dxa"/>
          </w:tcPr>
          <w:p w:rsidR="0093342D" w:rsidRPr="00FC2839" w:rsidRDefault="0093342D" w:rsidP="003B1C1D">
            <w:pPr>
              <w:pStyle w:val="TableText"/>
              <w:rPr>
                <w:noProof w:val="0"/>
              </w:rPr>
            </w:pPr>
          </w:p>
        </w:tc>
      </w:tr>
      <w:tr w:rsidR="0093342D" w:rsidRPr="00FC2839" w:rsidTr="0093342D">
        <w:tc>
          <w:tcPr>
            <w:tcW w:w="3080" w:type="dxa"/>
          </w:tcPr>
          <w:p w:rsidR="0093342D" w:rsidRPr="00FC2839" w:rsidRDefault="0093342D" w:rsidP="003B1C1D">
            <w:pPr>
              <w:pStyle w:val="TableText"/>
              <w:rPr>
                <w:noProof w:val="0"/>
              </w:rPr>
            </w:pPr>
          </w:p>
          <w:p w:rsidR="0093342D" w:rsidRPr="00FC2839" w:rsidRDefault="0093342D" w:rsidP="003B1C1D">
            <w:pPr>
              <w:pStyle w:val="TableText"/>
              <w:rPr>
                <w:noProof w:val="0"/>
              </w:rPr>
            </w:pPr>
          </w:p>
          <w:p w:rsidR="0093342D" w:rsidRPr="00FC2839" w:rsidRDefault="0093342D" w:rsidP="003B1C1D">
            <w:pPr>
              <w:pStyle w:val="TableText"/>
              <w:rPr>
                <w:noProof w:val="0"/>
              </w:rPr>
            </w:pPr>
          </w:p>
        </w:tc>
        <w:tc>
          <w:tcPr>
            <w:tcW w:w="3081" w:type="dxa"/>
          </w:tcPr>
          <w:p w:rsidR="0093342D" w:rsidRPr="00FC2839" w:rsidRDefault="0093342D" w:rsidP="003B1C1D">
            <w:pPr>
              <w:pStyle w:val="TableText"/>
              <w:rPr>
                <w:noProof w:val="0"/>
              </w:rPr>
            </w:pPr>
          </w:p>
        </w:tc>
        <w:tc>
          <w:tcPr>
            <w:tcW w:w="3081" w:type="dxa"/>
          </w:tcPr>
          <w:p w:rsidR="0093342D" w:rsidRPr="00FC2839" w:rsidRDefault="0093342D" w:rsidP="003B1C1D">
            <w:pPr>
              <w:pStyle w:val="TableText"/>
              <w:rPr>
                <w:noProof w:val="0"/>
              </w:rPr>
            </w:pPr>
          </w:p>
        </w:tc>
      </w:tr>
      <w:tr w:rsidR="0093342D" w:rsidRPr="00FC2839" w:rsidTr="0093342D">
        <w:tc>
          <w:tcPr>
            <w:tcW w:w="3080" w:type="dxa"/>
          </w:tcPr>
          <w:p w:rsidR="0093342D" w:rsidRPr="00FC2839" w:rsidRDefault="0093342D" w:rsidP="003B1C1D">
            <w:pPr>
              <w:pStyle w:val="TableText"/>
              <w:rPr>
                <w:noProof w:val="0"/>
              </w:rPr>
            </w:pPr>
          </w:p>
          <w:p w:rsidR="0093342D" w:rsidRPr="00FC2839" w:rsidRDefault="0093342D" w:rsidP="003B1C1D">
            <w:pPr>
              <w:pStyle w:val="TableText"/>
              <w:rPr>
                <w:noProof w:val="0"/>
              </w:rPr>
            </w:pPr>
          </w:p>
          <w:p w:rsidR="0093342D" w:rsidRPr="00FC2839" w:rsidRDefault="0093342D" w:rsidP="003B1C1D">
            <w:pPr>
              <w:pStyle w:val="TableText"/>
              <w:rPr>
                <w:noProof w:val="0"/>
              </w:rPr>
            </w:pPr>
          </w:p>
        </w:tc>
        <w:tc>
          <w:tcPr>
            <w:tcW w:w="3081" w:type="dxa"/>
          </w:tcPr>
          <w:p w:rsidR="0093342D" w:rsidRPr="00FC2839" w:rsidRDefault="0093342D" w:rsidP="003B1C1D">
            <w:pPr>
              <w:pStyle w:val="TableText"/>
              <w:rPr>
                <w:noProof w:val="0"/>
              </w:rPr>
            </w:pPr>
          </w:p>
        </w:tc>
        <w:tc>
          <w:tcPr>
            <w:tcW w:w="3081" w:type="dxa"/>
          </w:tcPr>
          <w:p w:rsidR="0093342D" w:rsidRPr="00FC2839" w:rsidRDefault="0093342D" w:rsidP="003B1C1D">
            <w:pPr>
              <w:pStyle w:val="TableText"/>
              <w:rPr>
                <w:noProof w:val="0"/>
              </w:rPr>
            </w:pPr>
          </w:p>
        </w:tc>
      </w:tr>
      <w:tr w:rsidR="0093342D" w:rsidRPr="00FC2839" w:rsidTr="0093342D">
        <w:tc>
          <w:tcPr>
            <w:tcW w:w="3080" w:type="dxa"/>
          </w:tcPr>
          <w:p w:rsidR="0093342D" w:rsidRPr="00FC2839" w:rsidRDefault="0093342D" w:rsidP="003B1C1D">
            <w:pPr>
              <w:pStyle w:val="TableText"/>
              <w:rPr>
                <w:noProof w:val="0"/>
              </w:rPr>
            </w:pPr>
          </w:p>
          <w:p w:rsidR="0093342D" w:rsidRPr="00FC2839" w:rsidRDefault="0093342D" w:rsidP="003B1C1D">
            <w:pPr>
              <w:pStyle w:val="TableText"/>
              <w:rPr>
                <w:noProof w:val="0"/>
              </w:rPr>
            </w:pPr>
          </w:p>
          <w:p w:rsidR="0093342D" w:rsidRPr="00FC2839" w:rsidRDefault="0093342D" w:rsidP="003B1C1D">
            <w:pPr>
              <w:pStyle w:val="TableText"/>
              <w:rPr>
                <w:noProof w:val="0"/>
              </w:rPr>
            </w:pPr>
          </w:p>
        </w:tc>
        <w:tc>
          <w:tcPr>
            <w:tcW w:w="3081" w:type="dxa"/>
          </w:tcPr>
          <w:p w:rsidR="0093342D" w:rsidRPr="00FC2839" w:rsidRDefault="0093342D" w:rsidP="003B1C1D">
            <w:pPr>
              <w:pStyle w:val="TableText"/>
              <w:rPr>
                <w:noProof w:val="0"/>
              </w:rPr>
            </w:pPr>
          </w:p>
        </w:tc>
        <w:tc>
          <w:tcPr>
            <w:tcW w:w="3081" w:type="dxa"/>
          </w:tcPr>
          <w:p w:rsidR="0093342D" w:rsidRPr="00FC2839" w:rsidRDefault="0093342D" w:rsidP="003B1C1D">
            <w:pPr>
              <w:pStyle w:val="TableText"/>
              <w:rPr>
                <w:noProof w:val="0"/>
              </w:rPr>
            </w:pPr>
          </w:p>
        </w:tc>
      </w:tr>
      <w:tr w:rsidR="0093342D" w:rsidRPr="00FC2839" w:rsidTr="0093342D">
        <w:tc>
          <w:tcPr>
            <w:tcW w:w="3080" w:type="dxa"/>
          </w:tcPr>
          <w:p w:rsidR="0093342D" w:rsidRPr="00FC2839" w:rsidRDefault="0093342D" w:rsidP="003B1C1D">
            <w:pPr>
              <w:pStyle w:val="TableText"/>
              <w:rPr>
                <w:noProof w:val="0"/>
              </w:rPr>
            </w:pPr>
          </w:p>
          <w:p w:rsidR="0093342D" w:rsidRPr="00FC2839" w:rsidRDefault="0093342D" w:rsidP="003B1C1D">
            <w:pPr>
              <w:pStyle w:val="TableText"/>
              <w:rPr>
                <w:noProof w:val="0"/>
              </w:rPr>
            </w:pPr>
          </w:p>
          <w:p w:rsidR="0093342D" w:rsidRPr="00FC2839" w:rsidRDefault="0093342D" w:rsidP="003B1C1D">
            <w:pPr>
              <w:pStyle w:val="TableText"/>
              <w:rPr>
                <w:noProof w:val="0"/>
              </w:rPr>
            </w:pPr>
          </w:p>
        </w:tc>
        <w:tc>
          <w:tcPr>
            <w:tcW w:w="3081" w:type="dxa"/>
          </w:tcPr>
          <w:p w:rsidR="0093342D" w:rsidRPr="00FC2839" w:rsidRDefault="0093342D" w:rsidP="003B1C1D">
            <w:pPr>
              <w:pStyle w:val="TableText"/>
              <w:rPr>
                <w:noProof w:val="0"/>
              </w:rPr>
            </w:pPr>
          </w:p>
        </w:tc>
        <w:tc>
          <w:tcPr>
            <w:tcW w:w="3081" w:type="dxa"/>
          </w:tcPr>
          <w:p w:rsidR="0093342D" w:rsidRPr="00FC2839" w:rsidRDefault="0093342D" w:rsidP="003B1C1D">
            <w:pPr>
              <w:pStyle w:val="TableText"/>
              <w:rPr>
                <w:noProof w:val="0"/>
              </w:rPr>
            </w:pPr>
          </w:p>
        </w:tc>
      </w:tr>
    </w:tbl>
    <w:p w:rsidR="006B06AF" w:rsidRPr="00FC2839" w:rsidRDefault="006B06AF" w:rsidP="006B06AF">
      <w:pPr>
        <w:autoSpaceDE w:val="0"/>
        <w:autoSpaceDN w:val="0"/>
        <w:adjustRightInd w:val="0"/>
        <w:snapToGrid w:val="0"/>
        <w:spacing w:after="0" w:line="240" w:lineRule="auto"/>
        <w:rPr>
          <w:rFonts w:ascii="Helvetica" w:eastAsia="Calibri" w:hAnsi="Helvetica" w:cs="Calibri"/>
          <w:szCs w:val="16"/>
          <w:lang w:eastAsia="ar-SA"/>
        </w:rPr>
      </w:pPr>
      <w:r w:rsidRPr="00FC2839">
        <w:rPr>
          <w:rFonts w:ascii="Helvetica" w:hAnsi="Helvetica"/>
        </w:rPr>
        <w:br w:type="page"/>
      </w:r>
    </w:p>
    <w:p w:rsidR="00B245BD" w:rsidRPr="00FC2839" w:rsidRDefault="00B245BD" w:rsidP="003B1C1D">
      <w:pPr>
        <w:pStyle w:val="Heading3"/>
        <w:spacing w:after="180"/>
      </w:pPr>
      <w:r w:rsidRPr="00FC2839">
        <w:lastRenderedPageBreak/>
        <w:t>Accompanying documents and items</w:t>
      </w:r>
    </w:p>
    <w:p w:rsidR="00B245BD" w:rsidRPr="00FC2839" w:rsidRDefault="00B245BD" w:rsidP="00AE66E1">
      <w:pPr>
        <w:pStyle w:val="BodyCopy"/>
        <w:rPr>
          <w:noProof w:val="0"/>
        </w:rPr>
      </w:pPr>
      <w:r w:rsidRPr="00FC2839">
        <w:rPr>
          <w:noProof w:val="0"/>
        </w:rPr>
        <w:t>When computer system assets are purchased, it is usual for them to be accompanied by documents and items that must also be taken care of.</w:t>
      </w:r>
    </w:p>
    <w:p w:rsidR="00B245BD" w:rsidRPr="00FC2839" w:rsidRDefault="00B245BD" w:rsidP="00AE66E1">
      <w:pPr>
        <w:pStyle w:val="BodyCopy"/>
        <w:rPr>
          <w:rFonts w:cs="HelveticaNeueLT Std Lt"/>
          <w:noProof w:val="0"/>
        </w:rPr>
      </w:pPr>
      <w:r w:rsidRPr="00FC2839">
        <w:rPr>
          <w:rFonts w:cs="HelveticaNeueLT Std Lt"/>
          <w:noProof w:val="0"/>
        </w:rPr>
        <w:t>Every legitimate software program sold to a property will come complete with a comprehensive set of instructions. There may be just one copy, or there may be multiple copies.</w:t>
      </w:r>
    </w:p>
    <w:p w:rsidR="00B245BD" w:rsidRPr="00FC2839" w:rsidRDefault="00B245BD" w:rsidP="003B1C1D">
      <w:pPr>
        <w:pStyle w:val="BodyCopyBold"/>
        <w:rPr>
          <w:noProof w:val="0"/>
        </w:rPr>
      </w:pPr>
      <w:r w:rsidRPr="00FC2839">
        <w:rPr>
          <w:noProof w:val="0"/>
        </w:rPr>
        <w:t>Types of documents</w:t>
      </w:r>
    </w:p>
    <w:p w:rsidR="00B245BD" w:rsidRPr="00FC2839" w:rsidRDefault="003B1C1D" w:rsidP="003B1C1D">
      <w:pPr>
        <w:pStyle w:val="BodyCopy"/>
        <w:spacing w:after="120"/>
        <w:rPr>
          <w:noProof w:val="0"/>
        </w:rPr>
      </w:pPr>
      <w:r w:rsidRPr="00FC2839">
        <w:rPr>
          <w:lang w:val="en-US" w:eastAsia="en-US"/>
        </w:rPr>
        <w:drawing>
          <wp:anchor distT="0" distB="0" distL="114300" distR="114300" simplePos="0" relativeHeight="252054528" behindDoc="0" locked="0" layoutInCell="1" allowOverlap="1" wp14:anchorId="552FDC4B" wp14:editId="2822FD18">
            <wp:simplePos x="0" y="0"/>
            <wp:positionH relativeFrom="column">
              <wp:posOffset>4438650</wp:posOffset>
            </wp:positionH>
            <wp:positionV relativeFrom="paragraph">
              <wp:posOffset>86995</wp:posOffset>
            </wp:positionV>
            <wp:extent cx="1177925" cy="1770380"/>
            <wp:effectExtent l="19050" t="0" r="3175" b="0"/>
            <wp:wrapSquare wrapText="bothSides"/>
            <wp:docPr id="48" name="Picture 47" descr="shutterstock_14099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099602.jpg"/>
                    <pic:cNvPicPr/>
                  </pic:nvPicPr>
                  <pic:blipFill>
                    <a:blip r:embed="rId152" cstate="print"/>
                    <a:stretch>
                      <a:fillRect/>
                    </a:stretch>
                  </pic:blipFill>
                  <pic:spPr>
                    <a:xfrm>
                      <a:off x="0" y="0"/>
                      <a:ext cx="1177925" cy="1770380"/>
                    </a:xfrm>
                    <a:prstGeom prst="rect">
                      <a:avLst/>
                    </a:prstGeom>
                  </pic:spPr>
                </pic:pic>
              </a:graphicData>
            </a:graphic>
          </wp:anchor>
        </w:drawing>
      </w:r>
      <w:r w:rsidR="00B245BD" w:rsidRPr="00FC2839">
        <w:rPr>
          <w:noProof w:val="0"/>
        </w:rPr>
        <w:t>Documents that may accompany the delivery of assets can include:</w:t>
      </w:r>
    </w:p>
    <w:p w:rsidR="00B245BD" w:rsidRPr="00FC2839" w:rsidRDefault="00B245BD" w:rsidP="003B1C1D">
      <w:pPr>
        <w:pStyle w:val="Bullet1"/>
      </w:pPr>
      <w:r w:rsidRPr="00FC2839">
        <w:t>Guarantees and warranties</w:t>
      </w:r>
    </w:p>
    <w:p w:rsidR="00B245BD" w:rsidRPr="00FC2839" w:rsidRDefault="00B245BD" w:rsidP="003B1C1D">
      <w:pPr>
        <w:pStyle w:val="Bullet1"/>
      </w:pPr>
      <w:r w:rsidRPr="00FC2839">
        <w:t>Installation instructions</w:t>
      </w:r>
    </w:p>
    <w:p w:rsidR="00B245BD" w:rsidRPr="00FC2839" w:rsidRDefault="00B245BD" w:rsidP="003B1C1D">
      <w:pPr>
        <w:pStyle w:val="Bullet1"/>
      </w:pPr>
      <w:r w:rsidRPr="00FC2839">
        <w:t>Wiring diagrams</w:t>
      </w:r>
    </w:p>
    <w:p w:rsidR="00B245BD" w:rsidRPr="00FC2839" w:rsidRDefault="00B245BD" w:rsidP="003B1C1D">
      <w:pPr>
        <w:pStyle w:val="Bullet1"/>
      </w:pPr>
      <w:r w:rsidRPr="00FC2839">
        <w:t>Manuals</w:t>
      </w:r>
    </w:p>
    <w:p w:rsidR="00B245BD" w:rsidRPr="00FC2839" w:rsidRDefault="00B245BD" w:rsidP="003B1C1D">
      <w:pPr>
        <w:pStyle w:val="Bullet1"/>
      </w:pPr>
      <w:r w:rsidRPr="00FC2839">
        <w:t>Trouble-shooting guides</w:t>
      </w:r>
    </w:p>
    <w:p w:rsidR="00B245BD" w:rsidRPr="00FC2839" w:rsidRDefault="00B245BD" w:rsidP="003B1C1D">
      <w:pPr>
        <w:pStyle w:val="Bullet1"/>
      </w:pPr>
      <w:r w:rsidRPr="00FC2839">
        <w:t>Spare parts lists</w:t>
      </w:r>
    </w:p>
    <w:p w:rsidR="00B245BD" w:rsidRPr="00FC2839" w:rsidRDefault="00B245BD" w:rsidP="003B1C1D">
      <w:pPr>
        <w:pStyle w:val="Bullet1"/>
      </w:pPr>
      <w:r w:rsidRPr="00FC2839">
        <w:t>Maintenance schedules.</w:t>
      </w:r>
    </w:p>
    <w:p w:rsidR="00B245BD" w:rsidRPr="00FC2839" w:rsidRDefault="00B245BD" w:rsidP="003B1C1D">
      <w:pPr>
        <w:pStyle w:val="BodyCopy"/>
        <w:spacing w:after="120"/>
        <w:rPr>
          <w:noProof w:val="0"/>
        </w:rPr>
      </w:pPr>
      <w:r w:rsidRPr="00FC2839">
        <w:rPr>
          <w:noProof w:val="0"/>
        </w:rPr>
        <w:t xml:space="preserve">A file should be established to store these documents and the unpacking, </w:t>
      </w:r>
      <w:r w:rsidR="007D40D3" w:rsidRPr="00FC2839">
        <w:rPr>
          <w:noProof w:val="0"/>
        </w:rPr>
        <w:t>installation;</w:t>
      </w:r>
      <w:r w:rsidR="001877ED" w:rsidRPr="00FC2839">
        <w:rPr>
          <w:noProof w:val="0"/>
        </w:rPr>
        <w:t xml:space="preserve"> </w:t>
      </w:r>
      <w:r w:rsidRPr="00FC2839">
        <w:rPr>
          <w:noProof w:val="0"/>
        </w:rPr>
        <w:t>delivery process must ensure these are not inadvertently discarded. You may also elect to</w:t>
      </w:r>
      <w:r w:rsidR="001877ED" w:rsidRPr="00FC2839">
        <w:rPr>
          <w:noProof w:val="0"/>
        </w:rPr>
        <w:t xml:space="preserve"> </w:t>
      </w:r>
      <w:r w:rsidRPr="00FC2839">
        <w:rPr>
          <w:noProof w:val="0"/>
        </w:rPr>
        <w:t>include photocopies of purchase orders, receipts and invoices.</w:t>
      </w:r>
    </w:p>
    <w:p w:rsidR="003874AA" w:rsidRPr="00FC2839" w:rsidRDefault="003874AA" w:rsidP="003B1C1D">
      <w:pPr>
        <w:pStyle w:val="BodyCopyBold"/>
        <w:rPr>
          <w:noProof w:val="0"/>
        </w:rPr>
      </w:pPr>
      <w:r w:rsidRPr="00FC2839">
        <w:rPr>
          <w:noProof w:val="0"/>
        </w:rPr>
        <w:t>Using manufacturer guidelines</w:t>
      </w:r>
    </w:p>
    <w:p w:rsidR="003874AA" w:rsidRPr="00FC2839" w:rsidRDefault="003874AA" w:rsidP="003B1C1D">
      <w:pPr>
        <w:pStyle w:val="BodyCopy"/>
        <w:spacing w:after="120"/>
        <w:rPr>
          <w:noProof w:val="0"/>
        </w:rPr>
      </w:pPr>
      <w:r w:rsidRPr="00FC2839">
        <w:rPr>
          <w:noProof w:val="0"/>
        </w:rPr>
        <w:t>This is a pretty straightforward area.</w:t>
      </w:r>
    </w:p>
    <w:p w:rsidR="003874AA" w:rsidRPr="00FC2839" w:rsidRDefault="003874AA" w:rsidP="003B1C1D">
      <w:pPr>
        <w:pStyle w:val="BodyCopy"/>
        <w:spacing w:after="120"/>
        <w:rPr>
          <w:noProof w:val="0"/>
        </w:rPr>
      </w:pPr>
      <w:r w:rsidRPr="00FC2839">
        <w:rPr>
          <w:noProof w:val="0"/>
        </w:rPr>
        <w:t>Firstly, make sure you keep any and all manufacturer instructions for use and future reference.</w:t>
      </w:r>
    </w:p>
    <w:p w:rsidR="003874AA" w:rsidRPr="00FC2839" w:rsidRDefault="003874AA" w:rsidP="003B1C1D">
      <w:pPr>
        <w:pStyle w:val="BodyCopy"/>
        <w:spacing w:after="120"/>
        <w:rPr>
          <w:noProof w:val="0"/>
        </w:rPr>
      </w:pPr>
      <w:r w:rsidRPr="00FC2839">
        <w:rPr>
          <w:noProof w:val="0"/>
        </w:rPr>
        <w:t>Secondly it is essential to read the booklets, brochures or other relevant documents</w:t>
      </w:r>
    </w:p>
    <w:p w:rsidR="003874AA" w:rsidRPr="00FC2839" w:rsidRDefault="003874AA" w:rsidP="003B1C1D">
      <w:pPr>
        <w:pStyle w:val="BodyCopy"/>
        <w:spacing w:after="120"/>
        <w:rPr>
          <w:noProof w:val="0"/>
        </w:rPr>
      </w:pPr>
      <w:r w:rsidRPr="00FC2839">
        <w:rPr>
          <w:noProof w:val="0"/>
        </w:rPr>
        <w:t>Instructions and guidelines are printed to assist in the operation of the relevant equipment: they are based on tried and tested practical applications, so they work. It doesn’t make any sense at all to ignore them or to try something different.</w:t>
      </w:r>
    </w:p>
    <w:p w:rsidR="003874AA" w:rsidRPr="00FC2839" w:rsidRDefault="003874AA" w:rsidP="003B1C1D">
      <w:pPr>
        <w:pStyle w:val="BodyCopy"/>
        <w:spacing w:after="120"/>
        <w:rPr>
          <w:noProof w:val="0"/>
        </w:rPr>
      </w:pPr>
      <w:r w:rsidRPr="00FC2839">
        <w:rPr>
          <w:noProof w:val="0"/>
        </w:rPr>
        <w:t>In some cases, too, not adhering to the guidelines or instructions may void warranties.</w:t>
      </w:r>
    </w:p>
    <w:p w:rsidR="003874AA" w:rsidRPr="00FC2839" w:rsidRDefault="003874AA" w:rsidP="003B1C1D">
      <w:pPr>
        <w:pStyle w:val="BodyCopy"/>
        <w:spacing w:after="120"/>
        <w:rPr>
          <w:noProof w:val="0"/>
        </w:rPr>
      </w:pPr>
      <w:r w:rsidRPr="00FC2839">
        <w:rPr>
          <w:noProof w:val="0"/>
        </w:rPr>
        <w:t>The guidelines or instructions will refer not only to operational matters and troubleshooting, but also to preventative maintenance techniques</w:t>
      </w:r>
      <w:r w:rsidR="003B1C1D" w:rsidRPr="00FC2839">
        <w:rPr>
          <w:noProof w:val="0"/>
        </w:rPr>
        <w:t>.</w:t>
      </w:r>
    </w:p>
    <w:p w:rsidR="00B245BD" w:rsidRPr="00FC2839" w:rsidRDefault="00B245BD" w:rsidP="003B1C1D">
      <w:pPr>
        <w:pStyle w:val="BodyCopyBold"/>
        <w:rPr>
          <w:noProof w:val="0"/>
        </w:rPr>
      </w:pPr>
      <w:r w:rsidRPr="00FC2839">
        <w:rPr>
          <w:noProof w:val="0"/>
        </w:rPr>
        <w:t>Types of information contained within documents</w:t>
      </w:r>
    </w:p>
    <w:p w:rsidR="00B245BD" w:rsidRPr="00FC2839" w:rsidRDefault="00B245BD" w:rsidP="003B1C1D">
      <w:pPr>
        <w:pStyle w:val="BodyCopy"/>
        <w:spacing w:after="120"/>
        <w:rPr>
          <w:noProof w:val="0"/>
        </w:rPr>
      </w:pPr>
      <w:r w:rsidRPr="00FC2839">
        <w:rPr>
          <w:noProof w:val="0"/>
        </w:rPr>
        <w:t>You must obtain a copy of this manual, guide or instructions and read it to become familiar with:</w:t>
      </w:r>
    </w:p>
    <w:p w:rsidR="00B245BD" w:rsidRPr="00FC2839" w:rsidRDefault="00B245BD" w:rsidP="003B1C1D">
      <w:pPr>
        <w:pStyle w:val="Bullet1"/>
      </w:pPr>
      <w:r w:rsidRPr="00FC2839">
        <w:t>The conditions of use of the system and program</w:t>
      </w:r>
    </w:p>
    <w:p w:rsidR="00B245BD" w:rsidRPr="00FC2839" w:rsidRDefault="00B245BD" w:rsidP="003B1C1D">
      <w:pPr>
        <w:pStyle w:val="Bullet1"/>
      </w:pPr>
      <w:r w:rsidRPr="00FC2839">
        <w:t>The capabilities of the system</w:t>
      </w:r>
    </w:p>
    <w:p w:rsidR="00B245BD" w:rsidRPr="00FC2839" w:rsidRDefault="00B245BD" w:rsidP="003B1C1D">
      <w:pPr>
        <w:pStyle w:val="Bullet1"/>
      </w:pPr>
      <w:r w:rsidRPr="00FC2839">
        <w:t>How to use the system</w:t>
      </w:r>
    </w:p>
    <w:p w:rsidR="00B245BD" w:rsidRPr="00FC2839" w:rsidRDefault="00B245BD" w:rsidP="003B1C1D">
      <w:pPr>
        <w:pStyle w:val="Bullet1"/>
      </w:pPr>
      <w:r w:rsidRPr="00FC2839">
        <w:t>Trouble-shooting techniques</w:t>
      </w:r>
    </w:p>
    <w:p w:rsidR="00B245BD" w:rsidRPr="00FC2839" w:rsidRDefault="00B245BD" w:rsidP="003B1C1D">
      <w:pPr>
        <w:pStyle w:val="Bullet1"/>
      </w:pPr>
      <w:r w:rsidRPr="00FC2839">
        <w:t>How to access support</w:t>
      </w:r>
    </w:p>
    <w:p w:rsidR="003874AA" w:rsidRPr="00FC2839" w:rsidRDefault="00B245BD" w:rsidP="003B1C1D">
      <w:pPr>
        <w:pStyle w:val="Bullet1"/>
      </w:pPr>
      <w:r w:rsidRPr="00FC2839">
        <w:t>Training materials – such as CDs or specific training sites which are not integrated into actual operational areas.</w:t>
      </w:r>
      <w:r w:rsidR="003874AA" w:rsidRPr="00FC2839">
        <w:rPr>
          <w:rFonts w:eastAsia="Times New Roman" w:cs="Times New Roman"/>
        </w:rPr>
        <w:br w:type="page"/>
      </w:r>
    </w:p>
    <w:p w:rsidR="009A3E39" w:rsidRPr="00FC2839" w:rsidRDefault="009A3E39" w:rsidP="0069056C">
      <w:pPr>
        <w:pStyle w:val="Heading3"/>
      </w:pPr>
      <w:r w:rsidRPr="00FC2839">
        <w:lastRenderedPageBreak/>
        <w:t xml:space="preserve">Identify predictable </w:t>
      </w:r>
      <w:r w:rsidR="006E4FF9" w:rsidRPr="00FC2839">
        <w:t>problems with implementation of new computer system assets</w:t>
      </w:r>
    </w:p>
    <w:p w:rsidR="009A3E39" w:rsidRPr="00FC2839" w:rsidRDefault="009A3E39" w:rsidP="00AE66E1">
      <w:pPr>
        <w:pStyle w:val="BodyCopy"/>
        <w:rPr>
          <w:noProof w:val="0"/>
        </w:rPr>
      </w:pPr>
      <w:r w:rsidRPr="00FC2839">
        <w:rPr>
          <w:noProof w:val="0"/>
        </w:rPr>
        <w:t xml:space="preserve">As implementation </w:t>
      </w:r>
      <w:r w:rsidR="0060492B" w:rsidRPr="00FC2839">
        <w:rPr>
          <w:noProof w:val="0"/>
        </w:rPr>
        <w:t>of new computer system assets</w:t>
      </w:r>
      <w:r w:rsidR="006E4FF9" w:rsidRPr="00FC2839">
        <w:rPr>
          <w:noProof w:val="0"/>
        </w:rPr>
        <w:t xml:space="preserve"> </w:t>
      </w:r>
      <w:r w:rsidRPr="00FC2839">
        <w:rPr>
          <w:noProof w:val="0"/>
        </w:rPr>
        <w:t xml:space="preserve">takes place, things often </w:t>
      </w:r>
      <w:r w:rsidR="00397986" w:rsidRPr="00FC2839">
        <w:rPr>
          <w:noProof w:val="0"/>
        </w:rPr>
        <w:t xml:space="preserve">do not </w:t>
      </w:r>
      <w:r w:rsidRPr="00FC2839">
        <w:rPr>
          <w:noProof w:val="0"/>
        </w:rPr>
        <w:t>go exactly to plan for a variety of reasons</w:t>
      </w:r>
      <w:r w:rsidR="00397986" w:rsidRPr="00FC2839">
        <w:rPr>
          <w:noProof w:val="0"/>
        </w:rPr>
        <w:t>.</w:t>
      </w:r>
    </w:p>
    <w:p w:rsidR="006E4FF9" w:rsidRPr="00FC2839" w:rsidRDefault="006E4FF9" w:rsidP="00AE66E1">
      <w:pPr>
        <w:pStyle w:val="BodyCopy"/>
        <w:rPr>
          <w:noProof w:val="0"/>
        </w:rPr>
      </w:pPr>
      <w:r w:rsidRPr="00FC2839">
        <w:rPr>
          <w:noProof w:val="0"/>
        </w:rPr>
        <w:t xml:space="preserve">Whilst on paper, the transition may seem easy, when the actual </w:t>
      </w:r>
      <w:r w:rsidR="0027586A" w:rsidRPr="00FC2839">
        <w:rPr>
          <w:noProof w:val="0"/>
        </w:rPr>
        <w:t>computer assets are implemented and integrated with existing systems, problems may occur.</w:t>
      </w:r>
    </w:p>
    <w:p w:rsidR="0027586A" w:rsidRPr="00FC2839" w:rsidRDefault="0027586A" w:rsidP="00AE66E1">
      <w:pPr>
        <w:pStyle w:val="BodyCopy"/>
        <w:rPr>
          <w:noProof w:val="0"/>
        </w:rPr>
      </w:pPr>
      <w:r w:rsidRPr="00FC2839">
        <w:rPr>
          <w:noProof w:val="0"/>
        </w:rPr>
        <w:t xml:space="preserve">In addition, whilst new systems may appear easy to use, this may not </w:t>
      </w:r>
      <w:r w:rsidR="007D40D3" w:rsidRPr="00FC2839">
        <w:rPr>
          <w:noProof w:val="0"/>
        </w:rPr>
        <w:t>is</w:t>
      </w:r>
      <w:r w:rsidRPr="00FC2839">
        <w:rPr>
          <w:noProof w:val="0"/>
        </w:rPr>
        <w:t xml:space="preserve"> the case as staff become familiar with new systems.</w:t>
      </w:r>
    </w:p>
    <w:p w:rsidR="009A3E39" w:rsidRPr="00FC2839" w:rsidRDefault="009A3E39" w:rsidP="00AE66E1">
      <w:pPr>
        <w:pStyle w:val="BodyCopy"/>
        <w:rPr>
          <w:noProof w:val="0"/>
        </w:rPr>
      </w:pPr>
      <w:r w:rsidRPr="00FC2839">
        <w:rPr>
          <w:noProof w:val="0"/>
        </w:rPr>
        <w:t xml:space="preserve">Quite often as </w:t>
      </w:r>
      <w:r w:rsidR="0027586A" w:rsidRPr="00FC2839">
        <w:rPr>
          <w:noProof w:val="0"/>
        </w:rPr>
        <w:t xml:space="preserve">the </w:t>
      </w:r>
      <w:r w:rsidR="007D40D3" w:rsidRPr="00FC2839">
        <w:rPr>
          <w:noProof w:val="0"/>
        </w:rPr>
        <w:t>implementation</w:t>
      </w:r>
      <w:r w:rsidR="0027586A" w:rsidRPr="00FC2839">
        <w:rPr>
          <w:noProof w:val="0"/>
        </w:rPr>
        <w:t xml:space="preserve"> takes place</w:t>
      </w:r>
      <w:r w:rsidRPr="00FC2839">
        <w:rPr>
          <w:noProof w:val="0"/>
        </w:rPr>
        <w:t>, further change or correction is required.</w:t>
      </w:r>
    </w:p>
    <w:p w:rsidR="009A3E39" w:rsidRPr="00FC2839" w:rsidRDefault="0027586A" w:rsidP="00AE66E1">
      <w:pPr>
        <w:pStyle w:val="BodyCopy"/>
        <w:rPr>
          <w:noProof w:val="0"/>
        </w:rPr>
      </w:pPr>
      <w:r w:rsidRPr="00FC2839">
        <w:rPr>
          <w:noProof w:val="0"/>
        </w:rPr>
        <w:t xml:space="preserve">As mentioned, any change to computer systems </w:t>
      </w:r>
      <w:r w:rsidR="009A3E39" w:rsidRPr="00FC2839">
        <w:rPr>
          <w:noProof w:val="0"/>
        </w:rPr>
        <w:t xml:space="preserve">brings with it a certain level of unpredictability. </w:t>
      </w:r>
    </w:p>
    <w:p w:rsidR="009A3E39" w:rsidRPr="00FC2839" w:rsidRDefault="009A3E39" w:rsidP="00AE66E1">
      <w:pPr>
        <w:pStyle w:val="BodyCopy"/>
        <w:rPr>
          <w:noProof w:val="0"/>
        </w:rPr>
      </w:pPr>
      <w:r w:rsidRPr="00FC2839">
        <w:rPr>
          <w:noProof w:val="0"/>
        </w:rPr>
        <w:t>Managers must understand this and be realistic in how operations will be disturbed and what productivity levels can be achieved.</w:t>
      </w:r>
    </w:p>
    <w:p w:rsidR="009A3E39" w:rsidRPr="00FC2839" w:rsidRDefault="009A3E39" w:rsidP="00AE66E1">
      <w:pPr>
        <w:pStyle w:val="BodyCopy"/>
        <w:rPr>
          <w:noProof w:val="0"/>
        </w:rPr>
      </w:pPr>
      <w:r w:rsidRPr="00FC2839">
        <w:rPr>
          <w:noProof w:val="0"/>
        </w:rPr>
        <w:t xml:space="preserve">Whilst managers will not be able to predict all </w:t>
      </w:r>
      <w:r w:rsidR="0027586A" w:rsidRPr="00FC2839">
        <w:rPr>
          <w:noProof w:val="0"/>
        </w:rPr>
        <w:t>problems associated with the implementation of new computer systems</w:t>
      </w:r>
      <w:r w:rsidRPr="00FC2839">
        <w:rPr>
          <w:noProof w:val="0"/>
        </w:rPr>
        <w:t xml:space="preserve">, some predictable </w:t>
      </w:r>
      <w:r w:rsidR="0027586A" w:rsidRPr="00FC2839">
        <w:rPr>
          <w:noProof w:val="0"/>
        </w:rPr>
        <w:t>problems include, but not limited to:</w:t>
      </w:r>
      <w:r w:rsidRPr="00FC2839">
        <w:rPr>
          <w:noProof w:val="0"/>
        </w:rPr>
        <w:t xml:space="preserve"> </w:t>
      </w:r>
    </w:p>
    <w:p w:rsidR="0027586A" w:rsidRPr="00FC2839" w:rsidRDefault="0027586A" w:rsidP="00557D48">
      <w:pPr>
        <w:pStyle w:val="Bullet1"/>
      </w:pPr>
      <w:r w:rsidRPr="00FC2839">
        <w:t>Delays in impleme</w:t>
      </w:r>
      <w:r w:rsidR="0060492B" w:rsidRPr="00FC2839">
        <w:t>n</w:t>
      </w:r>
      <w:r w:rsidRPr="00FC2839">
        <w:t>tation</w:t>
      </w:r>
    </w:p>
    <w:p w:rsidR="0027586A" w:rsidRPr="00FC2839" w:rsidRDefault="0027586A" w:rsidP="00557D48">
      <w:pPr>
        <w:pStyle w:val="Bullet1"/>
      </w:pPr>
      <w:r w:rsidRPr="00FC2839">
        <w:t>Frustrations with new systems</w:t>
      </w:r>
    </w:p>
    <w:p w:rsidR="0027586A" w:rsidRPr="00FC2839" w:rsidRDefault="003B1C1D" w:rsidP="00557D48">
      <w:pPr>
        <w:pStyle w:val="Bullet1"/>
      </w:pPr>
      <w:r w:rsidRPr="00FC2839">
        <w:rPr>
          <w:noProof/>
          <w:lang w:val="en-US"/>
        </w:rPr>
        <w:drawing>
          <wp:anchor distT="0" distB="0" distL="114300" distR="114300" simplePos="0" relativeHeight="252000256" behindDoc="0" locked="0" layoutInCell="1" allowOverlap="1" wp14:anchorId="61543F02" wp14:editId="78021FE4">
            <wp:simplePos x="0" y="0"/>
            <wp:positionH relativeFrom="column">
              <wp:posOffset>4302760</wp:posOffset>
            </wp:positionH>
            <wp:positionV relativeFrom="paragraph">
              <wp:posOffset>390525</wp:posOffset>
            </wp:positionV>
            <wp:extent cx="1324610" cy="1988185"/>
            <wp:effectExtent l="19050" t="0" r="8890" b="0"/>
            <wp:wrapSquare wrapText="bothSides"/>
            <wp:docPr id="55" name="Picture 54" descr="shutterstock_300498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0049894.jpg"/>
                    <pic:cNvPicPr/>
                  </pic:nvPicPr>
                  <pic:blipFill>
                    <a:blip r:embed="rId153" cstate="print"/>
                    <a:stretch>
                      <a:fillRect/>
                    </a:stretch>
                  </pic:blipFill>
                  <pic:spPr>
                    <a:xfrm>
                      <a:off x="0" y="0"/>
                      <a:ext cx="1324610" cy="1988185"/>
                    </a:xfrm>
                    <a:prstGeom prst="rect">
                      <a:avLst/>
                    </a:prstGeom>
                  </pic:spPr>
                </pic:pic>
              </a:graphicData>
            </a:graphic>
          </wp:anchor>
        </w:drawing>
      </w:r>
      <w:r w:rsidR="0027586A" w:rsidRPr="00FC2839">
        <w:t>The physical space or area allocated to new computer assets is inappropriate, insufficient or does not fit</w:t>
      </w:r>
    </w:p>
    <w:p w:rsidR="0027586A" w:rsidRPr="00FC2839" w:rsidRDefault="0027586A" w:rsidP="00557D48">
      <w:pPr>
        <w:pStyle w:val="Bullet1"/>
      </w:pPr>
      <w:r w:rsidRPr="00FC2839">
        <w:t>Lack of seamless integration between old and new systems</w:t>
      </w:r>
    </w:p>
    <w:p w:rsidR="0027586A" w:rsidRPr="00FC2839" w:rsidRDefault="0027586A" w:rsidP="00557D48">
      <w:pPr>
        <w:pStyle w:val="Bullet1"/>
      </w:pPr>
      <w:r w:rsidRPr="00FC2839">
        <w:t>Greater stress as workload increases and productivity reduces</w:t>
      </w:r>
    </w:p>
    <w:p w:rsidR="0027586A" w:rsidRPr="00FC2839" w:rsidRDefault="0027586A" w:rsidP="00557D48">
      <w:pPr>
        <w:pStyle w:val="Bullet1"/>
      </w:pPr>
      <w:r w:rsidRPr="00FC2839">
        <w:t>Staff are unfamiliar with new systems</w:t>
      </w:r>
    </w:p>
    <w:p w:rsidR="0027586A" w:rsidRPr="00FC2839" w:rsidRDefault="0027586A" w:rsidP="00557D48">
      <w:pPr>
        <w:pStyle w:val="Bullet1"/>
      </w:pPr>
      <w:r w:rsidRPr="00FC2839">
        <w:t>Staff unable to perform functions on new systems</w:t>
      </w:r>
    </w:p>
    <w:p w:rsidR="0027586A" w:rsidRPr="00FC2839" w:rsidRDefault="0027586A" w:rsidP="00557D48">
      <w:pPr>
        <w:pStyle w:val="Bullet1"/>
      </w:pPr>
      <w:r w:rsidRPr="00FC2839">
        <w:t>Staff making mistakes in new system</w:t>
      </w:r>
    </w:p>
    <w:p w:rsidR="0027586A" w:rsidRPr="00FC2839" w:rsidRDefault="0027586A" w:rsidP="00557D48">
      <w:pPr>
        <w:pStyle w:val="Bullet1"/>
      </w:pPr>
      <w:r w:rsidRPr="00FC2839">
        <w:t>Greater complaints due to delays and inaccurate information</w:t>
      </w:r>
    </w:p>
    <w:p w:rsidR="0027586A" w:rsidRPr="00FC2839" w:rsidRDefault="0027586A" w:rsidP="00557D48">
      <w:pPr>
        <w:pStyle w:val="Bullet1"/>
      </w:pPr>
      <w:r w:rsidRPr="00FC2839">
        <w:t>Lost data</w:t>
      </w:r>
    </w:p>
    <w:p w:rsidR="0027586A" w:rsidRPr="00FC2839" w:rsidRDefault="0027586A" w:rsidP="00557D48">
      <w:pPr>
        <w:pStyle w:val="Bullet1"/>
      </w:pPr>
      <w:r w:rsidRPr="00FC2839">
        <w:t>Limited access due to new security of password procedures</w:t>
      </w:r>
    </w:p>
    <w:p w:rsidR="009A3E39" w:rsidRPr="00FC2839" w:rsidRDefault="009A3E39" w:rsidP="003B1C1D">
      <w:pPr>
        <w:pStyle w:val="Bullet1"/>
      </w:pPr>
      <w:r w:rsidRPr="00FC2839">
        <w:t>Disruptions to routine</w:t>
      </w:r>
      <w:r w:rsidR="003B1C1D" w:rsidRPr="00FC2839">
        <w:t>.</w:t>
      </w:r>
    </w:p>
    <w:p w:rsidR="0077518F" w:rsidRPr="00FC2839" w:rsidRDefault="0077518F" w:rsidP="003B1C1D">
      <w:pPr>
        <w:pStyle w:val="BodyCopy"/>
        <w:rPr>
          <w:noProof w:val="0"/>
        </w:rPr>
      </w:pPr>
      <w:bookmarkStart w:id="46" w:name="_Toc327260407"/>
      <w:r w:rsidRPr="00FC2839">
        <w:rPr>
          <w:noProof w:val="0"/>
        </w:rPr>
        <w:br w:type="page"/>
      </w:r>
    </w:p>
    <w:p w:rsidR="0077518F" w:rsidRPr="00FC2839" w:rsidRDefault="0077518F" w:rsidP="0077518F">
      <w:pPr>
        <w:spacing w:before="80" w:after="120" w:line="240" w:lineRule="auto"/>
        <w:rPr>
          <w:rFonts w:ascii="Helvetica" w:eastAsia="Times New Roman" w:hAnsi="Helvetica" w:cs="Times New Roman"/>
        </w:rPr>
      </w:pPr>
      <w:r w:rsidRPr="00FC2839">
        <w:rPr>
          <w:rFonts w:ascii="Helvetica" w:eastAsia="Times New Roman" w:hAnsi="Helvetica" w:cs="Times New Roman"/>
          <w:noProof/>
          <w:lang w:val="en-US" w:eastAsia="en-US"/>
        </w:rPr>
        <w:lastRenderedPageBreak/>
        <w:drawing>
          <wp:anchor distT="0" distB="0" distL="114300" distR="114300" simplePos="0" relativeHeight="251994112" behindDoc="0" locked="0" layoutInCell="1" allowOverlap="1" wp14:anchorId="048E6AD0" wp14:editId="66A46023">
            <wp:simplePos x="0" y="0"/>
            <wp:positionH relativeFrom="column">
              <wp:posOffset>19050</wp:posOffset>
            </wp:positionH>
            <wp:positionV relativeFrom="paragraph">
              <wp:posOffset>140970</wp:posOffset>
            </wp:positionV>
            <wp:extent cx="647700" cy="628650"/>
            <wp:effectExtent l="19050" t="0" r="0" b="0"/>
            <wp:wrapSquare wrapText="bothSides"/>
            <wp:docPr id="255"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77518F" w:rsidRPr="00FC2839" w:rsidRDefault="0077518F" w:rsidP="0077518F">
      <w:pPr>
        <w:autoSpaceDE w:val="0"/>
        <w:autoSpaceDN w:val="0"/>
        <w:adjustRightInd w:val="0"/>
        <w:spacing w:after="280" w:line="401" w:lineRule="atLeast"/>
        <w:rPr>
          <w:rFonts w:ascii="Helvetica" w:hAnsi="Helvetica" w:cs="Chevin-DemiBold"/>
          <w:color w:val="221E1F"/>
          <w:sz w:val="32"/>
          <w:szCs w:val="32"/>
        </w:rPr>
      </w:pPr>
      <w:r w:rsidRPr="00FC2839">
        <w:rPr>
          <w:rFonts w:ascii="Helvetica" w:hAnsi="Helvetica" w:cs="Chevin-DemiBold"/>
          <w:b/>
          <w:bCs/>
          <w:color w:val="221E1F"/>
          <w:sz w:val="32"/>
          <w:szCs w:val="32"/>
        </w:rPr>
        <w:t xml:space="preserve">Activity 20 - Anticipate and resolve problems associated with implementation of new computer systems </w:t>
      </w:r>
    </w:p>
    <w:p w:rsidR="0077518F" w:rsidRPr="00FC2839" w:rsidRDefault="0077518F" w:rsidP="007A16D6">
      <w:pPr>
        <w:pStyle w:val="BodyCopy"/>
        <w:rPr>
          <w:noProof w:val="0"/>
        </w:rPr>
      </w:pPr>
      <w:r w:rsidRPr="00FC2839">
        <w:rPr>
          <w:noProof w:val="0"/>
        </w:rPr>
        <w:t>Briefly describe how you will communicate the implementation of a new computer system to staff in your tourism operation.</w:t>
      </w:r>
    </w:p>
    <w:tbl>
      <w:tblPr>
        <w:tblStyle w:val="TableGrid"/>
        <w:tblW w:w="0" w:type="auto"/>
        <w:tblLook w:val="04A0" w:firstRow="1" w:lastRow="0" w:firstColumn="1" w:lastColumn="0" w:noHBand="0" w:noVBand="1"/>
      </w:tblPr>
      <w:tblGrid>
        <w:gridCol w:w="3080"/>
        <w:gridCol w:w="147"/>
        <w:gridCol w:w="5791"/>
      </w:tblGrid>
      <w:tr w:rsidR="0077518F" w:rsidRPr="00FC2839" w:rsidTr="007A16D6">
        <w:tc>
          <w:tcPr>
            <w:tcW w:w="3227" w:type="dxa"/>
            <w:gridSpan w:val="2"/>
            <w:shd w:val="clear" w:color="auto" w:fill="F2F2F2" w:themeFill="background1" w:themeFillShade="F2"/>
          </w:tcPr>
          <w:p w:rsidR="0077518F" w:rsidRPr="00FC2839" w:rsidRDefault="0077518F" w:rsidP="007A16D6">
            <w:pPr>
              <w:pStyle w:val="TableTextBold"/>
              <w:rPr>
                <w:noProof w:val="0"/>
              </w:rPr>
            </w:pPr>
            <w:r w:rsidRPr="00FC2839">
              <w:rPr>
                <w:noProof w:val="0"/>
              </w:rPr>
              <w:t>Types of anticipated problems</w:t>
            </w:r>
          </w:p>
        </w:tc>
        <w:tc>
          <w:tcPr>
            <w:tcW w:w="5791" w:type="dxa"/>
            <w:shd w:val="clear" w:color="auto" w:fill="F2F2F2" w:themeFill="background1" w:themeFillShade="F2"/>
          </w:tcPr>
          <w:p w:rsidR="0077518F" w:rsidRPr="00FC2839" w:rsidRDefault="0077518F" w:rsidP="007A16D6">
            <w:pPr>
              <w:pStyle w:val="TableTextBold"/>
              <w:rPr>
                <w:noProof w:val="0"/>
              </w:rPr>
            </w:pPr>
            <w:r w:rsidRPr="00FC2839">
              <w:rPr>
                <w:noProof w:val="0"/>
              </w:rPr>
              <w:t>Actions to resolve problems</w:t>
            </w:r>
          </w:p>
        </w:tc>
      </w:tr>
      <w:tr w:rsidR="0077518F" w:rsidRPr="00FC2839" w:rsidTr="007A16D6">
        <w:tc>
          <w:tcPr>
            <w:tcW w:w="3227" w:type="dxa"/>
            <w:gridSpan w:val="2"/>
          </w:tcPr>
          <w:p w:rsidR="0077518F" w:rsidRPr="00FC2839" w:rsidRDefault="0077518F" w:rsidP="007A16D6">
            <w:pPr>
              <w:pStyle w:val="TableText"/>
              <w:rPr>
                <w:noProof w:val="0"/>
              </w:rPr>
            </w:pPr>
            <w:r w:rsidRPr="00FC2839">
              <w:rPr>
                <w:noProof w:val="0"/>
              </w:rPr>
              <w:t xml:space="preserve">Delays in </w:t>
            </w:r>
            <w:r w:rsidR="007D40D3" w:rsidRPr="00FC2839">
              <w:rPr>
                <w:noProof w:val="0"/>
              </w:rPr>
              <w:t>implementation</w:t>
            </w:r>
          </w:p>
        </w:tc>
        <w:tc>
          <w:tcPr>
            <w:tcW w:w="5791" w:type="dxa"/>
          </w:tcPr>
          <w:p w:rsidR="0077518F" w:rsidRPr="00FC2839" w:rsidRDefault="0077518F" w:rsidP="007A16D6">
            <w:pPr>
              <w:pStyle w:val="TableText"/>
              <w:rPr>
                <w:noProof w:val="0"/>
              </w:rPr>
            </w:pPr>
          </w:p>
          <w:p w:rsidR="0077518F" w:rsidRPr="00FC2839" w:rsidRDefault="0077518F" w:rsidP="007A16D6">
            <w:pPr>
              <w:pStyle w:val="TableText"/>
              <w:rPr>
                <w:noProof w:val="0"/>
              </w:rPr>
            </w:pPr>
          </w:p>
        </w:tc>
      </w:tr>
      <w:tr w:rsidR="0077518F" w:rsidRPr="00FC2839" w:rsidTr="007A16D6">
        <w:tc>
          <w:tcPr>
            <w:tcW w:w="3227" w:type="dxa"/>
            <w:gridSpan w:val="2"/>
          </w:tcPr>
          <w:p w:rsidR="0077518F" w:rsidRPr="00FC2839" w:rsidRDefault="0077518F" w:rsidP="007A16D6">
            <w:pPr>
              <w:pStyle w:val="TableText"/>
              <w:rPr>
                <w:noProof w:val="0"/>
              </w:rPr>
            </w:pPr>
            <w:r w:rsidRPr="00FC2839">
              <w:rPr>
                <w:noProof w:val="0"/>
              </w:rPr>
              <w:t>Frustrations with new systems</w:t>
            </w:r>
          </w:p>
        </w:tc>
        <w:tc>
          <w:tcPr>
            <w:tcW w:w="5791" w:type="dxa"/>
          </w:tcPr>
          <w:p w:rsidR="0077518F" w:rsidRPr="00FC2839" w:rsidRDefault="0077518F" w:rsidP="007A16D6">
            <w:pPr>
              <w:pStyle w:val="TableText"/>
              <w:rPr>
                <w:noProof w:val="0"/>
              </w:rPr>
            </w:pPr>
          </w:p>
          <w:p w:rsidR="0077518F" w:rsidRPr="00FC2839" w:rsidRDefault="0077518F" w:rsidP="007A16D6">
            <w:pPr>
              <w:pStyle w:val="TableText"/>
              <w:rPr>
                <w:noProof w:val="0"/>
              </w:rPr>
            </w:pPr>
          </w:p>
        </w:tc>
      </w:tr>
      <w:tr w:rsidR="0077518F" w:rsidRPr="00FC2839" w:rsidTr="007A16D6">
        <w:tc>
          <w:tcPr>
            <w:tcW w:w="3227" w:type="dxa"/>
            <w:gridSpan w:val="2"/>
          </w:tcPr>
          <w:p w:rsidR="0077518F" w:rsidRPr="00FC2839" w:rsidRDefault="0077518F" w:rsidP="007A16D6">
            <w:pPr>
              <w:pStyle w:val="TableText"/>
              <w:rPr>
                <w:noProof w:val="0"/>
              </w:rPr>
            </w:pPr>
            <w:r w:rsidRPr="00FC2839">
              <w:rPr>
                <w:noProof w:val="0"/>
              </w:rPr>
              <w:t>The physical space or area allocated to new computer assets is inappropriate, insufficient or does not fit</w:t>
            </w:r>
          </w:p>
        </w:tc>
        <w:tc>
          <w:tcPr>
            <w:tcW w:w="5791" w:type="dxa"/>
          </w:tcPr>
          <w:p w:rsidR="0077518F" w:rsidRPr="00FC2839" w:rsidRDefault="0077518F" w:rsidP="007A16D6">
            <w:pPr>
              <w:pStyle w:val="TableText"/>
              <w:rPr>
                <w:noProof w:val="0"/>
              </w:rPr>
            </w:pPr>
          </w:p>
          <w:p w:rsidR="0077518F" w:rsidRPr="00FC2839" w:rsidRDefault="0077518F" w:rsidP="007A16D6">
            <w:pPr>
              <w:pStyle w:val="TableText"/>
              <w:rPr>
                <w:noProof w:val="0"/>
              </w:rPr>
            </w:pPr>
          </w:p>
        </w:tc>
      </w:tr>
      <w:tr w:rsidR="0077518F" w:rsidRPr="00FC2839" w:rsidTr="007A16D6">
        <w:tc>
          <w:tcPr>
            <w:tcW w:w="3227" w:type="dxa"/>
            <w:gridSpan w:val="2"/>
          </w:tcPr>
          <w:p w:rsidR="0077518F" w:rsidRPr="00FC2839" w:rsidRDefault="0077518F" w:rsidP="007A16D6">
            <w:pPr>
              <w:pStyle w:val="TableText"/>
              <w:rPr>
                <w:noProof w:val="0"/>
              </w:rPr>
            </w:pPr>
            <w:r w:rsidRPr="00FC2839">
              <w:rPr>
                <w:noProof w:val="0"/>
              </w:rPr>
              <w:t>Lack of seamless integration between old and new systems</w:t>
            </w:r>
          </w:p>
        </w:tc>
        <w:tc>
          <w:tcPr>
            <w:tcW w:w="5791" w:type="dxa"/>
          </w:tcPr>
          <w:p w:rsidR="0077518F" w:rsidRPr="00FC2839" w:rsidRDefault="0077518F" w:rsidP="007A16D6">
            <w:pPr>
              <w:pStyle w:val="TableText"/>
              <w:rPr>
                <w:noProof w:val="0"/>
              </w:rPr>
            </w:pPr>
          </w:p>
          <w:p w:rsidR="0077518F" w:rsidRPr="00FC2839" w:rsidRDefault="0077518F" w:rsidP="007A16D6">
            <w:pPr>
              <w:pStyle w:val="TableText"/>
              <w:rPr>
                <w:noProof w:val="0"/>
              </w:rPr>
            </w:pPr>
          </w:p>
        </w:tc>
      </w:tr>
      <w:tr w:rsidR="0077518F" w:rsidRPr="00FC2839" w:rsidTr="007A16D6">
        <w:tc>
          <w:tcPr>
            <w:tcW w:w="3227" w:type="dxa"/>
            <w:gridSpan w:val="2"/>
          </w:tcPr>
          <w:p w:rsidR="0077518F" w:rsidRPr="00FC2839" w:rsidRDefault="0077518F" w:rsidP="007A16D6">
            <w:pPr>
              <w:pStyle w:val="TableText"/>
              <w:rPr>
                <w:noProof w:val="0"/>
              </w:rPr>
            </w:pPr>
            <w:r w:rsidRPr="00FC2839">
              <w:rPr>
                <w:noProof w:val="0"/>
              </w:rPr>
              <w:t>Greater stress as workload increases and productivity reduces</w:t>
            </w:r>
          </w:p>
        </w:tc>
        <w:tc>
          <w:tcPr>
            <w:tcW w:w="5791" w:type="dxa"/>
          </w:tcPr>
          <w:p w:rsidR="0077518F" w:rsidRPr="00FC2839" w:rsidRDefault="0077518F" w:rsidP="007A16D6">
            <w:pPr>
              <w:pStyle w:val="TableText"/>
              <w:rPr>
                <w:noProof w:val="0"/>
              </w:rPr>
            </w:pPr>
          </w:p>
        </w:tc>
      </w:tr>
      <w:tr w:rsidR="0077518F" w:rsidRPr="00FC2839" w:rsidTr="007A16D6">
        <w:tc>
          <w:tcPr>
            <w:tcW w:w="3227" w:type="dxa"/>
            <w:gridSpan w:val="2"/>
          </w:tcPr>
          <w:p w:rsidR="0077518F" w:rsidRPr="00FC2839" w:rsidRDefault="0077518F" w:rsidP="007A16D6">
            <w:pPr>
              <w:pStyle w:val="TableText"/>
              <w:rPr>
                <w:noProof w:val="0"/>
              </w:rPr>
            </w:pPr>
            <w:r w:rsidRPr="00FC2839">
              <w:rPr>
                <w:noProof w:val="0"/>
              </w:rPr>
              <w:t>Staff are unfamiliar with new systems</w:t>
            </w:r>
          </w:p>
        </w:tc>
        <w:tc>
          <w:tcPr>
            <w:tcW w:w="5791" w:type="dxa"/>
          </w:tcPr>
          <w:p w:rsidR="0077518F" w:rsidRPr="00FC2839" w:rsidRDefault="0077518F" w:rsidP="007A16D6">
            <w:pPr>
              <w:pStyle w:val="TableText"/>
              <w:rPr>
                <w:noProof w:val="0"/>
              </w:rPr>
            </w:pPr>
          </w:p>
        </w:tc>
      </w:tr>
      <w:tr w:rsidR="0077518F" w:rsidRPr="00FC2839" w:rsidTr="007A16D6">
        <w:tc>
          <w:tcPr>
            <w:tcW w:w="3227" w:type="dxa"/>
            <w:gridSpan w:val="2"/>
          </w:tcPr>
          <w:p w:rsidR="0077518F" w:rsidRPr="00FC2839" w:rsidRDefault="0077518F" w:rsidP="007A16D6">
            <w:pPr>
              <w:pStyle w:val="TableText"/>
              <w:rPr>
                <w:noProof w:val="0"/>
              </w:rPr>
            </w:pPr>
            <w:r w:rsidRPr="00FC2839">
              <w:rPr>
                <w:noProof w:val="0"/>
              </w:rPr>
              <w:t>Staff unable to perform functions on new systems</w:t>
            </w:r>
          </w:p>
        </w:tc>
        <w:tc>
          <w:tcPr>
            <w:tcW w:w="5791" w:type="dxa"/>
          </w:tcPr>
          <w:p w:rsidR="0077518F" w:rsidRPr="00FC2839" w:rsidRDefault="0077518F" w:rsidP="007A16D6">
            <w:pPr>
              <w:pStyle w:val="TableText"/>
              <w:rPr>
                <w:rFonts w:cs="Arial"/>
                <w:noProof w:val="0"/>
                <w:color w:val="000000"/>
              </w:rPr>
            </w:pPr>
          </w:p>
        </w:tc>
      </w:tr>
      <w:tr w:rsidR="0077518F" w:rsidRPr="00FC2839" w:rsidTr="007A16D6">
        <w:tc>
          <w:tcPr>
            <w:tcW w:w="3227" w:type="dxa"/>
            <w:gridSpan w:val="2"/>
          </w:tcPr>
          <w:p w:rsidR="0077518F" w:rsidRPr="00FC2839" w:rsidRDefault="0077518F" w:rsidP="007A16D6">
            <w:pPr>
              <w:pStyle w:val="TableText"/>
              <w:rPr>
                <w:noProof w:val="0"/>
              </w:rPr>
            </w:pPr>
            <w:r w:rsidRPr="00FC2839">
              <w:rPr>
                <w:noProof w:val="0"/>
              </w:rPr>
              <w:t>Staff making mistakes in new system</w:t>
            </w:r>
          </w:p>
        </w:tc>
        <w:tc>
          <w:tcPr>
            <w:tcW w:w="5791" w:type="dxa"/>
          </w:tcPr>
          <w:p w:rsidR="0077518F" w:rsidRPr="00FC2839" w:rsidRDefault="0077518F" w:rsidP="007A16D6">
            <w:pPr>
              <w:pStyle w:val="TableText"/>
              <w:rPr>
                <w:rFonts w:cs="Arial"/>
                <w:noProof w:val="0"/>
                <w:color w:val="000000"/>
              </w:rPr>
            </w:pPr>
          </w:p>
        </w:tc>
      </w:tr>
      <w:tr w:rsidR="0077518F" w:rsidRPr="00FC2839" w:rsidTr="007A16D6">
        <w:tc>
          <w:tcPr>
            <w:tcW w:w="3227" w:type="dxa"/>
            <w:gridSpan w:val="2"/>
          </w:tcPr>
          <w:p w:rsidR="0077518F" w:rsidRPr="00FC2839" w:rsidRDefault="0077518F" w:rsidP="007A16D6">
            <w:pPr>
              <w:pStyle w:val="TableText"/>
              <w:rPr>
                <w:noProof w:val="0"/>
              </w:rPr>
            </w:pPr>
            <w:r w:rsidRPr="00FC2839">
              <w:rPr>
                <w:noProof w:val="0"/>
              </w:rPr>
              <w:t>Greater complaints due to delays and inaccurate information</w:t>
            </w:r>
          </w:p>
        </w:tc>
        <w:tc>
          <w:tcPr>
            <w:tcW w:w="5791" w:type="dxa"/>
          </w:tcPr>
          <w:p w:rsidR="0077518F" w:rsidRPr="00FC2839" w:rsidRDefault="0077518F" w:rsidP="007A16D6">
            <w:pPr>
              <w:pStyle w:val="TableText"/>
              <w:rPr>
                <w:rFonts w:cs="Arial"/>
                <w:noProof w:val="0"/>
                <w:color w:val="000000"/>
              </w:rPr>
            </w:pPr>
          </w:p>
        </w:tc>
      </w:tr>
      <w:tr w:rsidR="0077518F" w:rsidRPr="00FC2839" w:rsidTr="007A16D6">
        <w:tc>
          <w:tcPr>
            <w:tcW w:w="3227" w:type="dxa"/>
            <w:gridSpan w:val="2"/>
          </w:tcPr>
          <w:p w:rsidR="0077518F" w:rsidRPr="00FC2839" w:rsidRDefault="0077518F" w:rsidP="007A16D6">
            <w:pPr>
              <w:pStyle w:val="TableText"/>
              <w:rPr>
                <w:noProof w:val="0"/>
              </w:rPr>
            </w:pPr>
            <w:r w:rsidRPr="00FC2839">
              <w:rPr>
                <w:noProof w:val="0"/>
              </w:rPr>
              <w:t>Lost data</w:t>
            </w:r>
          </w:p>
        </w:tc>
        <w:tc>
          <w:tcPr>
            <w:tcW w:w="5791" w:type="dxa"/>
          </w:tcPr>
          <w:p w:rsidR="0077518F" w:rsidRPr="00FC2839" w:rsidRDefault="0077518F" w:rsidP="007A16D6">
            <w:pPr>
              <w:pStyle w:val="TableText"/>
              <w:rPr>
                <w:rFonts w:cs="Arial"/>
                <w:noProof w:val="0"/>
                <w:color w:val="000000"/>
              </w:rPr>
            </w:pPr>
          </w:p>
        </w:tc>
      </w:tr>
      <w:tr w:rsidR="0077518F" w:rsidRPr="00FC2839" w:rsidTr="007A16D6">
        <w:tc>
          <w:tcPr>
            <w:tcW w:w="3227" w:type="dxa"/>
            <w:gridSpan w:val="2"/>
          </w:tcPr>
          <w:p w:rsidR="0077518F" w:rsidRPr="00FC2839" w:rsidRDefault="0077518F" w:rsidP="007A16D6">
            <w:pPr>
              <w:pStyle w:val="TableText"/>
              <w:rPr>
                <w:noProof w:val="0"/>
              </w:rPr>
            </w:pPr>
            <w:r w:rsidRPr="00FC2839">
              <w:rPr>
                <w:noProof w:val="0"/>
              </w:rPr>
              <w:t>Limited access due to new security of password procedures</w:t>
            </w:r>
          </w:p>
        </w:tc>
        <w:tc>
          <w:tcPr>
            <w:tcW w:w="5791" w:type="dxa"/>
          </w:tcPr>
          <w:p w:rsidR="0077518F" w:rsidRPr="00FC2839" w:rsidRDefault="0077518F" w:rsidP="007A16D6">
            <w:pPr>
              <w:pStyle w:val="TableText"/>
              <w:rPr>
                <w:rFonts w:cs="Arial"/>
                <w:noProof w:val="0"/>
                <w:color w:val="000000"/>
              </w:rPr>
            </w:pPr>
          </w:p>
        </w:tc>
      </w:tr>
      <w:tr w:rsidR="0077518F" w:rsidRPr="00FC2839" w:rsidTr="007A16D6">
        <w:tc>
          <w:tcPr>
            <w:tcW w:w="3227" w:type="dxa"/>
            <w:gridSpan w:val="2"/>
          </w:tcPr>
          <w:p w:rsidR="0077518F" w:rsidRPr="00FC2839" w:rsidRDefault="0077518F" w:rsidP="007A16D6">
            <w:pPr>
              <w:pStyle w:val="TableText"/>
              <w:rPr>
                <w:noProof w:val="0"/>
              </w:rPr>
            </w:pPr>
            <w:r w:rsidRPr="00FC2839">
              <w:rPr>
                <w:noProof w:val="0"/>
              </w:rPr>
              <w:t>Disruptions to routine</w:t>
            </w:r>
          </w:p>
        </w:tc>
        <w:tc>
          <w:tcPr>
            <w:tcW w:w="5791" w:type="dxa"/>
          </w:tcPr>
          <w:p w:rsidR="0077518F" w:rsidRPr="00FC2839" w:rsidRDefault="0077518F" w:rsidP="007A16D6">
            <w:pPr>
              <w:pStyle w:val="TableText"/>
              <w:rPr>
                <w:rFonts w:cs="Arial"/>
                <w:noProof w:val="0"/>
                <w:color w:val="000000"/>
              </w:rPr>
            </w:pPr>
          </w:p>
        </w:tc>
      </w:tr>
      <w:tr w:rsidR="0077518F" w:rsidRPr="00FC2839" w:rsidTr="007A16D6">
        <w:tc>
          <w:tcPr>
            <w:tcW w:w="3227" w:type="dxa"/>
            <w:gridSpan w:val="2"/>
          </w:tcPr>
          <w:p w:rsidR="0077518F" w:rsidRPr="00FC2839" w:rsidRDefault="0077518F" w:rsidP="007A16D6">
            <w:pPr>
              <w:pStyle w:val="TableText"/>
              <w:rPr>
                <w:noProof w:val="0"/>
              </w:rPr>
            </w:pPr>
            <w:r w:rsidRPr="00FC2839">
              <w:rPr>
                <w:noProof w:val="0"/>
              </w:rPr>
              <w:t>Problems with productivity</w:t>
            </w:r>
          </w:p>
        </w:tc>
        <w:tc>
          <w:tcPr>
            <w:tcW w:w="5791" w:type="dxa"/>
          </w:tcPr>
          <w:p w:rsidR="0077518F" w:rsidRPr="00FC2839" w:rsidRDefault="0077518F" w:rsidP="007A16D6">
            <w:pPr>
              <w:pStyle w:val="TableText"/>
              <w:rPr>
                <w:rFonts w:cs="Arial"/>
                <w:noProof w:val="0"/>
                <w:color w:val="000000"/>
              </w:rPr>
            </w:pPr>
          </w:p>
        </w:tc>
      </w:tr>
      <w:tr w:rsidR="0077518F" w:rsidRPr="00FC2839" w:rsidTr="007A16D6">
        <w:tc>
          <w:tcPr>
            <w:tcW w:w="3227" w:type="dxa"/>
            <w:gridSpan w:val="2"/>
          </w:tcPr>
          <w:p w:rsidR="0077518F" w:rsidRPr="00FC2839" w:rsidRDefault="0077518F" w:rsidP="007A16D6">
            <w:pPr>
              <w:pStyle w:val="TableText"/>
              <w:rPr>
                <w:noProof w:val="0"/>
              </w:rPr>
            </w:pPr>
            <w:r w:rsidRPr="00FC2839">
              <w:rPr>
                <w:noProof w:val="0"/>
              </w:rPr>
              <w:t>Extra support required by employees</w:t>
            </w:r>
          </w:p>
        </w:tc>
        <w:tc>
          <w:tcPr>
            <w:tcW w:w="5791" w:type="dxa"/>
          </w:tcPr>
          <w:p w:rsidR="0077518F" w:rsidRPr="00FC2839" w:rsidRDefault="0077518F" w:rsidP="007A16D6">
            <w:pPr>
              <w:pStyle w:val="TableText"/>
              <w:rPr>
                <w:rFonts w:cs="Arial"/>
                <w:noProof w:val="0"/>
                <w:color w:val="000000"/>
              </w:rPr>
            </w:pPr>
          </w:p>
        </w:tc>
      </w:tr>
      <w:tr w:rsidR="0077518F" w:rsidRPr="00FC2839" w:rsidTr="007B215A">
        <w:tc>
          <w:tcPr>
            <w:tcW w:w="9018" w:type="dxa"/>
            <w:gridSpan w:val="3"/>
            <w:shd w:val="clear" w:color="auto" w:fill="F2F2F2" w:themeFill="background1" w:themeFillShade="F2"/>
          </w:tcPr>
          <w:p w:rsidR="0077518F" w:rsidRPr="00FC2839" w:rsidRDefault="0077518F" w:rsidP="007A16D6">
            <w:pPr>
              <w:pStyle w:val="TableTextBold"/>
              <w:keepNext/>
              <w:rPr>
                <w:rFonts w:cs="Arial"/>
                <w:noProof w:val="0"/>
              </w:rPr>
            </w:pPr>
            <w:r w:rsidRPr="00FC2839">
              <w:rPr>
                <w:noProof w:val="0"/>
              </w:rPr>
              <w:lastRenderedPageBreak/>
              <w:t>Other anticipated problems</w:t>
            </w:r>
          </w:p>
        </w:tc>
      </w:tr>
      <w:tr w:rsidR="0077518F" w:rsidRPr="00FC2839" w:rsidTr="0077518F">
        <w:tc>
          <w:tcPr>
            <w:tcW w:w="3080" w:type="dxa"/>
          </w:tcPr>
          <w:p w:rsidR="0077518F" w:rsidRPr="00FC2839" w:rsidRDefault="0077518F" w:rsidP="007A16D6">
            <w:pPr>
              <w:pStyle w:val="TableText"/>
              <w:rPr>
                <w:noProof w:val="0"/>
              </w:rPr>
            </w:pPr>
          </w:p>
        </w:tc>
        <w:tc>
          <w:tcPr>
            <w:tcW w:w="5938" w:type="dxa"/>
            <w:gridSpan w:val="2"/>
          </w:tcPr>
          <w:p w:rsidR="0077518F" w:rsidRPr="00FC2839" w:rsidRDefault="0077518F" w:rsidP="007A16D6">
            <w:pPr>
              <w:pStyle w:val="TableText"/>
              <w:rPr>
                <w:rFonts w:cs="Arial"/>
                <w:noProof w:val="0"/>
                <w:color w:val="000000"/>
              </w:rPr>
            </w:pPr>
          </w:p>
        </w:tc>
      </w:tr>
      <w:tr w:rsidR="0077518F" w:rsidRPr="00FC2839" w:rsidTr="0077518F">
        <w:tc>
          <w:tcPr>
            <w:tcW w:w="3080" w:type="dxa"/>
          </w:tcPr>
          <w:p w:rsidR="0077518F" w:rsidRPr="00FC2839" w:rsidRDefault="0077518F" w:rsidP="007A16D6">
            <w:pPr>
              <w:pStyle w:val="TableText"/>
              <w:rPr>
                <w:noProof w:val="0"/>
              </w:rPr>
            </w:pPr>
          </w:p>
        </w:tc>
        <w:tc>
          <w:tcPr>
            <w:tcW w:w="5938" w:type="dxa"/>
            <w:gridSpan w:val="2"/>
          </w:tcPr>
          <w:p w:rsidR="0077518F" w:rsidRPr="00FC2839" w:rsidRDefault="0077518F" w:rsidP="007A16D6">
            <w:pPr>
              <w:pStyle w:val="TableText"/>
              <w:rPr>
                <w:rFonts w:cs="Arial"/>
                <w:noProof w:val="0"/>
                <w:color w:val="000000"/>
              </w:rPr>
            </w:pPr>
          </w:p>
        </w:tc>
      </w:tr>
      <w:tr w:rsidR="0077518F" w:rsidRPr="00FC2839" w:rsidTr="0077518F">
        <w:tc>
          <w:tcPr>
            <w:tcW w:w="3080" w:type="dxa"/>
          </w:tcPr>
          <w:p w:rsidR="0077518F" w:rsidRPr="00FC2839" w:rsidRDefault="0077518F" w:rsidP="007A16D6">
            <w:pPr>
              <w:pStyle w:val="TableText"/>
              <w:rPr>
                <w:noProof w:val="0"/>
              </w:rPr>
            </w:pPr>
          </w:p>
        </w:tc>
        <w:tc>
          <w:tcPr>
            <w:tcW w:w="5938" w:type="dxa"/>
            <w:gridSpan w:val="2"/>
          </w:tcPr>
          <w:p w:rsidR="0077518F" w:rsidRPr="00FC2839" w:rsidRDefault="0077518F" w:rsidP="007A16D6">
            <w:pPr>
              <w:pStyle w:val="TableText"/>
              <w:rPr>
                <w:rFonts w:cs="Arial"/>
                <w:noProof w:val="0"/>
                <w:color w:val="000000"/>
              </w:rPr>
            </w:pPr>
          </w:p>
        </w:tc>
      </w:tr>
      <w:tr w:rsidR="0077518F" w:rsidRPr="00FC2839" w:rsidTr="0077518F">
        <w:tc>
          <w:tcPr>
            <w:tcW w:w="3080" w:type="dxa"/>
          </w:tcPr>
          <w:p w:rsidR="0077518F" w:rsidRPr="00FC2839" w:rsidRDefault="0077518F" w:rsidP="007A16D6">
            <w:pPr>
              <w:pStyle w:val="TableText"/>
              <w:rPr>
                <w:noProof w:val="0"/>
              </w:rPr>
            </w:pPr>
          </w:p>
        </w:tc>
        <w:tc>
          <w:tcPr>
            <w:tcW w:w="5938" w:type="dxa"/>
            <w:gridSpan w:val="2"/>
          </w:tcPr>
          <w:p w:rsidR="0077518F" w:rsidRPr="00FC2839" w:rsidRDefault="0077518F" w:rsidP="007A16D6">
            <w:pPr>
              <w:pStyle w:val="TableText"/>
              <w:rPr>
                <w:rFonts w:cs="Arial"/>
                <w:noProof w:val="0"/>
                <w:color w:val="000000"/>
              </w:rPr>
            </w:pPr>
          </w:p>
        </w:tc>
      </w:tr>
    </w:tbl>
    <w:p w:rsidR="009A3E39" w:rsidRPr="00FC2839" w:rsidRDefault="009A3E39" w:rsidP="0069056C">
      <w:pPr>
        <w:pStyle w:val="Heading3"/>
      </w:pPr>
      <w:r w:rsidRPr="00FC2839">
        <w:t xml:space="preserve">Provide support and resources to support </w:t>
      </w:r>
      <w:bookmarkEnd w:id="46"/>
      <w:r w:rsidRPr="00FC2839">
        <w:t>implementation actions</w:t>
      </w:r>
    </w:p>
    <w:p w:rsidR="0077518F" w:rsidRPr="00FC2839" w:rsidRDefault="009A3E39" w:rsidP="00AE66E1">
      <w:pPr>
        <w:pStyle w:val="BodyCopy"/>
        <w:rPr>
          <w:noProof w:val="0"/>
        </w:rPr>
      </w:pPr>
      <w:r w:rsidRPr="00FC2839">
        <w:rPr>
          <w:noProof w:val="0"/>
        </w:rPr>
        <w:t xml:space="preserve">As mentioned, any time change takes place, whilst in the long term it will benefit the organisation and staff involved, it will cause disruptions and make activities harder for staff in the short term. </w:t>
      </w:r>
    </w:p>
    <w:p w:rsidR="009A3E39" w:rsidRPr="00FC2839" w:rsidRDefault="009A3E39" w:rsidP="00AE66E1">
      <w:pPr>
        <w:pStyle w:val="BodyCopy"/>
        <w:rPr>
          <w:noProof w:val="0"/>
        </w:rPr>
      </w:pPr>
      <w:r w:rsidRPr="00FC2839">
        <w:rPr>
          <w:noProof w:val="0"/>
        </w:rPr>
        <w:t>This is evident not only as the actual change takes place, but as staff try to understand and become familiar with the new way of doing things.</w:t>
      </w:r>
    </w:p>
    <w:p w:rsidR="009A3E39" w:rsidRPr="00FC2839" w:rsidRDefault="009A3E39" w:rsidP="00AE66E1">
      <w:pPr>
        <w:pStyle w:val="BodyCopy"/>
        <w:rPr>
          <w:noProof w:val="0"/>
        </w:rPr>
      </w:pPr>
      <w:r w:rsidRPr="00FC2839">
        <w:rPr>
          <w:noProof w:val="0"/>
        </w:rPr>
        <w:t>It is especially important that during this stressful time, that management play an active role in leading and supporting the team as a whole and individuals who may need assistance.</w:t>
      </w:r>
    </w:p>
    <w:p w:rsidR="009A3E39" w:rsidRPr="00FC2839" w:rsidRDefault="009A3E39" w:rsidP="00AE66E1">
      <w:pPr>
        <w:pStyle w:val="BodyCopy"/>
        <w:rPr>
          <w:noProof w:val="0"/>
        </w:rPr>
      </w:pPr>
      <w:r w:rsidRPr="00FC2839">
        <w:rPr>
          <w:noProof w:val="0"/>
        </w:rPr>
        <w:t>There are many ways a manager can provide assistance and support, however at the end of the day, the aim is to enable staff to be able to learn and implement new changes into the workplace.</w:t>
      </w:r>
    </w:p>
    <w:p w:rsidR="009A3E39" w:rsidRPr="00FC2839" w:rsidRDefault="009A3E39" w:rsidP="00AE66E1">
      <w:pPr>
        <w:pStyle w:val="BodyCopy"/>
        <w:rPr>
          <w:noProof w:val="0"/>
        </w:rPr>
      </w:pPr>
      <w:r w:rsidRPr="00FC2839">
        <w:rPr>
          <w:noProof w:val="0"/>
        </w:rPr>
        <w:t>During this period, you must manage the twin functions of ‘group task’ and ‘group maintenance’.</w:t>
      </w:r>
    </w:p>
    <w:p w:rsidR="009A3E39" w:rsidRPr="00FC2839" w:rsidRDefault="009A3E39" w:rsidP="00AD2AFF">
      <w:pPr>
        <w:pStyle w:val="BodyCopyBold"/>
        <w:rPr>
          <w:noProof w:val="0"/>
        </w:rPr>
      </w:pPr>
      <w:r w:rsidRPr="00FC2839">
        <w:rPr>
          <w:noProof w:val="0"/>
        </w:rPr>
        <w:t>Task functions</w:t>
      </w:r>
    </w:p>
    <w:p w:rsidR="009A3E39" w:rsidRPr="00FC2839" w:rsidRDefault="009A3E39" w:rsidP="00AE66E1">
      <w:pPr>
        <w:pStyle w:val="BodyCopy"/>
        <w:rPr>
          <w:noProof w:val="0"/>
        </w:rPr>
      </w:pPr>
      <w:r w:rsidRPr="00FC2839">
        <w:rPr>
          <w:noProof w:val="0"/>
        </w:rPr>
        <w:t>‘Task’ functions of leadership involve leading the group successfully understanding and performing new activities associated with change. Factors included here are:</w:t>
      </w:r>
    </w:p>
    <w:p w:rsidR="009A3E39" w:rsidRPr="00FC2839" w:rsidRDefault="009A3E39" w:rsidP="0062701E">
      <w:pPr>
        <w:pStyle w:val="Bullet1"/>
      </w:pPr>
      <w:r w:rsidRPr="00FC2839">
        <w:t xml:space="preserve">Setting plans to help staff achieve the set change goals </w:t>
      </w:r>
    </w:p>
    <w:p w:rsidR="009A3E39" w:rsidRPr="00FC2839" w:rsidRDefault="009A3E39" w:rsidP="0062701E">
      <w:pPr>
        <w:pStyle w:val="Bullet1"/>
      </w:pPr>
      <w:r w:rsidRPr="00FC2839">
        <w:t xml:space="preserve">Passing on facts and skills </w:t>
      </w:r>
    </w:p>
    <w:p w:rsidR="009A3E39" w:rsidRPr="00FC2839" w:rsidRDefault="00764875" w:rsidP="0062701E">
      <w:pPr>
        <w:pStyle w:val="Bullet1"/>
      </w:pPr>
      <w:r w:rsidRPr="00FC2839">
        <w:rPr>
          <w:noProof/>
          <w:lang w:val="en-US"/>
        </w:rPr>
        <w:drawing>
          <wp:anchor distT="0" distB="0" distL="114300" distR="114300" simplePos="0" relativeHeight="252001280" behindDoc="0" locked="0" layoutInCell="1" allowOverlap="1" wp14:anchorId="4B090FDB" wp14:editId="35B2290A">
            <wp:simplePos x="0" y="0"/>
            <wp:positionH relativeFrom="column">
              <wp:posOffset>3457575</wp:posOffset>
            </wp:positionH>
            <wp:positionV relativeFrom="paragraph">
              <wp:posOffset>64770</wp:posOffset>
            </wp:positionV>
            <wp:extent cx="2095500" cy="1400175"/>
            <wp:effectExtent l="19050" t="0" r="0" b="0"/>
            <wp:wrapSquare wrapText="bothSides"/>
            <wp:docPr id="64" name="Picture 63" descr="j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jpg"/>
                    <pic:cNvPicPr/>
                  </pic:nvPicPr>
                  <pic:blipFill>
                    <a:blip r:embed="rId154" cstate="print"/>
                    <a:stretch>
                      <a:fillRect/>
                    </a:stretch>
                  </pic:blipFill>
                  <pic:spPr>
                    <a:xfrm>
                      <a:off x="0" y="0"/>
                      <a:ext cx="2095500" cy="1400175"/>
                    </a:xfrm>
                    <a:prstGeom prst="rect">
                      <a:avLst/>
                    </a:prstGeom>
                  </pic:spPr>
                </pic:pic>
              </a:graphicData>
            </a:graphic>
          </wp:anchor>
        </w:drawing>
      </w:r>
      <w:r w:rsidR="009A3E39" w:rsidRPr="00FC2839">
        <w:t xml:space="preserve">Offering ideas and information </w:t>
      </w:r>
    </w:p>
    <w:p w:rsidR="009A3E39" w:rsidRPr="00FC2839" w:rsidRDefault="009A3E39" w:rsidP="0062701E">
      <w:pPr>
        <w:pStyle w:val="Bullet1"/>
      </w:pPr>
      <w:r w:rsidRPr="00FC2839">
        <w:t xml:space="preserve">Seeking opinions </w:t>
      </w:r>
    </w:p>
    <w:p w:rsidR="009A3E39" w:rsidRPr="00FC2839" w:rsidRDefault="009A3E39" w:rsidP="0062701E">
      <w:pPr>
        <w:pStyle w:val="Bullet1"/>
      </w:pPr>
      <w:r w:rsidRPr="00FC2839">
        <w:t xml:space="preserve">Giving directions </w:t>
      </w:r>
    </w:p>
    <w:p w:rsidR="009A3E39" w:rsidRPr="00FC2839" w:rsidRDefault="009A3E39" w:rsidP="0062701E">
      <w:pPr>
        <w:pStyle w:val="Bullet1"/>
      </w:pPr>
      <w:r w:rsidRPr="00FC2839">
        <w:t>Getting the individuals within a group to function as a cohesive unit</w:t>
      </w:r>
    </w:p>
    <w:p w:rsidR="009A3E39" w:rsidRPr="00FC2839" w:rsidRDefault="009A3E39" w:rsidP="0062701E">
      <w:pPr>
        <w:pStyle w:val="Bullet1"/>
      </w:pPr>
      <w:r w:rsidRPr="00FC2839">
        <w:t xml:space="preserve">Coordinating activities </w:t>
      </w:r>
    </w:p>
    <w:p w:rsidR="009A3E39" w:rsidRPr="00FC2839" w:rsidRDefault="009A3E39" w:rsidP="0062701E">
      <w:pPr>
        <w:pStyle w:val="Bullet1"/>
      </w:pPr>
      <w:r w:rsidRPr="00FC2839">
        <w:t>Clarifying goals as they progress through the change process.</w:t>
      </w:r>
    </w:p>
    <w:p w:rsidR="00AD2AFF" w:rsidRPr="00FC2839" w:rsidRDefault="00AD2AFF">
      <w:pPr>
        <w:rPr>
          <w:rFonts w:ascii="Helvetica" w:eastAsia="Calibri" w:hAnsi="Helvetica" w:cs="Calibri"/>
          <w:b/>
          <w:szCs w:val="16"/>
          <w:lang w:eastAsia="ar-SA"/>
        </w:rPr>
      </w:pPr>
      <w:r w:rsidRPr="00FC2839">
        <w:rPr>
          <w:rFonts w:ascii="Helvetica" w:hAnsi="Helvetica"/>
        </w:rPr>
        <w:br w:type="page"/>
      </w:r>
    </w:p>
    <w:p w:rsidR="009A3E39" w:rsidRPr="00FC2839" w:rsidRDefault="009A3E39" w:rsidP="00AD2AFF">
      <w:pPr>
        <w:pStyle w:val="BodyCopyBold"/>
        <w:rPr>
          <w:noProof w:val="0"/>
        </w:rPr>
      </w:pPr>
      <w:r w:rsidRPr="00FC2839">
        <w:rPr>
          <w:noProof w:val="0"/>
        </w:rPr>
        <w:lastRenderedPageBreak/>
        <w:t>Maintenance functions</w:t>
      </w:r>
    </w:p>
    <w:p w:rsidR="009A3E39" w:rsidRPr="00FC2839" w:rsidRDefault="009A3E39" w:rsidP="00AE66E1">
      <w:pPr>
        <w:pStyle w:val="BodyCopy"/>
        <w:rPr>
          <w:noProof w:val="0"/>
        </w:rPr>
      </w:pPr>
      <w:r w:rsidRPr="00FC2839">
        <w:rPr>
          <w:noProof w:val="0"/>
        </w:rPr>
        <w:t>‘Maintenance’ functions centre on ensuring that staff continue to work harmoniously and that there are good working relationships among the team. This includes your being involved in:</w:t>
      </w:r>
    </w:p>
    <w:p w:rsidR="009A3E39" w:rsidRPr="00FC2839" w:rsidRDefault="009A3E39" w:rsidP="0062701E">
      <w:pPr>
        <w:pStyle w:val="Bullet1"/>
      </w:pPr>
      <w:r w:rsidRPr="00FC2839">
        <w:t>Provision of positive feedback to staff – to help keep them interested, engaged and motivated</w:t>
      </w:r>
    </w:p>
    <w:p w:rsidR="009A3E39" w:rsidRPr="00FC2839" w:rsidRDefault="009A3E39" w:rsidP="0062701E">
      <w:pPr>
        <w:pStyle w:val="Bullet1"/>
      </w:pPr>
      <w:r w:rsidRPr="00FC2839">
        <w:t>Giving encouragement – either verbally or non-verbally</w:t>
      </w:r>
    </w:p>
    <w:p w:rsidR="009A3E39" w:rsidRPr="00FC2839" w:rsidRDefault="009A3E39" w:rsidP="0062701E">
      <w:pPr>
        <w:pStyle w:val="Bullet1"/>
      </w:pPr>
      <w:r w:rsidRPr="00FC2839">
        <w:t>Raising enthusiasm amongst the team – to make them aware that they can achieve what is required, and to provide motivation during the tough times when they might be tired, frustrated or disinterested</w:t>
      </w:r>
    </w:p>
    <w:p w:rsidR="009A3E39" w:rsidRPr="00FC2839" w:rsidRDefault="009A3E39" w:rsidP="0062701E">
      <w:pPr>
        <w:pStyle w:val="Bullet1"/>
      </w:pPr>
      <w:r w:rsidRPr="00FC2839">
        <w:t>Maintaining a safe, secure and supportive physical and emotional environment – physical safety is, of course, important, but so, too, is the need to provide emotional support when staff find the going tough or when they feel dispirited</w:t>
      </w:r>
    </w:p>
    <w:p w:rsidR="009A3E39" w:rsidRPr="00FC2839" w:rsidRDefault="009A3E39" w:rsidP="0062701E">
      <w:pPr>
        <w:pStyle w:val="Bullet1"/>
      </w:pPr>
      <w:r w:rsidRPr="00FC2839">
        <w:t>Acknowledging contributions and efforts made by staff – the important thing is to provide acknowledgement for effort and not just for success</w:t>
      </w:r>
    </w:p>
    <w:p w:rsidR="009A3E39" w:rsidRPr="00FC2839" w:rsidRDefault="009A3E39" w:rsidP="0062701E">
      <w:pPr>
        <w:pStyle w:val="Bullet1"/>
      </w:pPr>
      <w:r w:rsidRPr="00FC2839">
        <w:t>Using humour as a motivator and means of reducing tension – this can assist in maintaining momentum and getting staff to have another go at something they may have previously not succeeded in</w:t>
      </w:r>
    </w:p>
    <w:p w:rsidR="009A3E39" w:rsidRPr="00FC2839" w:rsidRDefault="009A3E39" w:rsidP="0062701E">
      <w:pPr>
        <w:pStyle w:val="Bullet1"/>
      </w:pPr>
      <w:r w:rsidRPr="00FC2839">
        <w:t>Sensitive and non-judgemental communication – it is very important that whatever is said to staff cannot be misconstrued in any way. Your role is to support, encourage, nurture – not to criticise or put people down</w:t>
      </w:r>
    </w:p>
    <w:p w:rsidR="009A3E39" w:rsidRPr="00FC2839" w:rsidRDefault="009A3E39" w:rsidP="0062701E">
      <w:pPr>
        <w:pStyle w:val="Bullet1"/>
      </w:pPr>
      <w:r w:rsidRPr="00FC2839">
        <w:t>Frequent, accurate and encouraging feedback – which means finding something to provide a positive comment about even when staff are unable to achieve the set objective</w:t>
      </w:r>
    </w:p>
    <w:p w:rsidR="009A3E39" w:rsidRPr="00FC2839" w:rsidRDefault="009A3E39" w:rsidP="0062701E">
      <w:pPr>
        <w:pStyle w:val="Bullet1"/>
      </w:pPr>
      <w:r w:rsidRPr="00FC2839">
        <w:t>Allowing staff to make mistakes and create an environment where it’s okay to do so.</w:t>
      </w:r>
    </w:p>
    <w:p w:rsidR="009A3E39" w:rsidRPr="00FC2839" w:rsidRDefault="009A3E39" w:rsidP="00AD2AFF">
      <w:pPr>
        <w:pStyle w:val="BodyCopy"/>
        <w:rPr>
          <w:noProof w:val="0"/>
        </w:rPr>
      </w:pPr>
    </w:p>
    <w:p w:rsidR="002D0810" w:rsidRPr="00FC2839" w:rsidRDefault="0071073C" w:rsidP="00AD2AFF">
      <w:pPr>
        <w:pStyle w:val="BodyCopy"/>
        <w:rPr>
          <w:noProof w:val="0"/>
          <w:szCs w:val="28"/>
        </w:rPr>
      </w:pPr>
      <w:r w:rsidRPr="00FC2839">
        <w:rPr>
          <w:szCs w:val="28"/>
          <w:lang w:val="en-US" w:eastAsia="en-US"/>
        </w:rPr>
        <w:drawing>
          <wp:anchor distT="0" distB="0" distL="114300" distR="114300" simplePos="0" relativeHeight="252002304" behindDoc="0" locked="0" layoutInCell="1" allowOverlap="1" wp14:anchorId="0EDD2E5E" wp14:editId="5648756F">
            <wp:simplePos x="0" y="0"/>
            <wp:positionH relativeFrom="column">
              <wp:posOffset>1804035</wp:posOffset>
            </wp:positionH>
            <wp:positionV relativeFrom="paragraph">
              <wp:posOffset>220980</wp:posOffset>
            </wp:positionV>
            <wp:extent cx="2301240" cy="1537970"/>
            <wp:effectExtent l="19050" t="0" r="3810" b="0"/>
            <wp:wrapSquare wrapText="bothSides"/>
            <wp:docPr id="66" name="Picture 65" descr="h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n.jpg"/>
                    <pic:cNvPicPr/>
                  </pic:nvPicPr>
                  <pic:blipFill>
                    <a:blip r:embed="rId155" cstate="print"/>
                    <a:stretch>
                      <a:fillRect/>
                    </a:stretch>
                  </pic:blipFill>
                  <pic:spPr>
                    <a:xfrm>
                      <a:off x="0" y="0"/>
                      <a:ext cx="2301240" cy="1537970"/>
                    </a:xfrm>
                    <a:prstGeom prst="rect">
                      <a:avLst/>
                    </a:prstGeom>
                  </pic:spPr>
                </pic:pic>
              </a:graphicData>
            </a:graphic>
          </wp:anchor>
        </w:drawing>
      </w:r>
      <w:r w:rsidR="009A3E39" w:rsidRPr="00FC2839">
        <w:rPr>
          <w:noProof w:val="0"/>
          <w:szCs w:val="28"/>
        </w:rPr>
        <w:br w:type="page"/>
      </w:r>
    </w:p>
    <w:p w:rsidR="002D0810" w:rsidRPr="00FC2839" w:rsidRDefault="002D0810" w:rsidP="00785EE9">
      <w:pPr>
        <w:pStyle w:val="Heading2"/>
      </w:pPr>
      <w:r w:rsidRPr="00FC2839">
        <w:lastRenderedPageBreak/>
        <w:t>2.8</w:t>
      </w:r>
      <w:r w:rsidRPr="00FC2839">
        <w:tab/>
      </w:r>
      <w:r w:rsidR="00E52520">
        <w:fldChar w:fldCharType="begin"/>
      </w:r>
      <w:r w:rsidR="00E52520">
        <w:instrText xml:space="preserve"> REF  Criteria28  \* MERGEFORMAT </w:instrText>
      </w:r>
      <w:r w:rsidR="00E52520">
        <w:fldChar w:fldCharType="separate"/>
      </w:r>
      <w:sdt>
        <w:sdtPr>
          <w:alias w:val="Criteria28"/>
          <w:tag w:val="Criteria28"/>
          <w:id w:val="26329440"/>
          <w:lock w:val="sdtLocked"/>
          <w:placeholder>
            <w:docPart w:val="F267604BBAE04894864D118CEA3C1399"/>
          </w:placeholder>
        </w:sdtPr>
        <w:sdtEndPr/>
        <w:sdtContent>
          <w:r w:rsidR="0093327F" w:rsidRPr="00FC2839">
            <w:rPr>
              <w:rStyle w:val="PlaceholderText"/>
              <w:color w:val="45545F"/>
            </w:rPr>
            <w:t xml:space="preserve">Ensure staff are adequately trained </w:t>
          </w:r>
          <w:r w:rsidR="0093327F" w:rsidRPr="00FC2839">
            <w:t>in using new systems</w:t>
          </w:r>
        </w:sdtContent>
      </w:sdt>
      <w:r w:rsidR="00E52520">
        <w:fldChar w:fldCharType="end"/>
      </w:r>
    </w:p>
    <w:p w:rsidR="00F3127F" w:rsidRPr="00FC2839" w:rsidRDefault="00F3127F" w:rsidP="00F3127F">
      <w:pPr>
        <w:pStyle w:val="Heading2"/>
      </w:pPr>
      <w:r w:rsidRPr="00FC2839">
        <w:t>1.4</w:t>
      </w:r>
      <w:r w:rsidRPr="00FC2839">
        <w:tab/>
      </w:r>
      <w:r w:rsidR="00E52520">
        <w:fldChar w:fldCharType="begin"/>
      </w:r>
      <w:r w:rsidR="00E52520">
        <w:instrText xml:space="preserve"> REF  Criteria14  \* MERGEF</w:instrText>
      </w:r>
      <w:r w:rsidR="00E52520">
        <w:instrText xml:space="preserve">ORMAT </w:instrText>
      </w:r>
      <w:r w:rsidR="00E52520">
        <w:fldChar w:fldCharType="separate"/>
      </w:r>
      <w:sdt>
        <w:sdtPr>
          <w:alias w:val="Criteria14"/>
          <w:tag w:val="Criteria14"/>
          <w:id w:val="26329441"/>
          <w:lock w:val="sdtLocked"/>
          <w:placeholder>
            <w:docPart w:val="B0384987B05646CCB20CAD29F32AD14B"/>
          </w:placeholder>
        </w:sdtPr>
        <w:sdtEndPr/>
        <w:sdtContent>
          <w:r w:rsidR="0093327F" w:rsidRPr="00FC2839">
            <w:rPr>
              <w:rStyle w:val="PlaceholderText"/>
              <w:color w:val="45545F"/>
            </w:rPr>
            <w:t xml:space="preserve">Identify computer training needs and </w:t>
          </w:r>
          <w:r w:rsidR="0093327F" w:rsidRPr="00FC2839">
            <w:t>provide training opportunities</w:t>
          </w:r>
        </w:sdtContent>
      </w:sdt>
      <w:r w:rsidR="00E52520">
        <w:fldChar w:fldCharType="end"/>
      </w:r>
    </w:p>
    <w:p w:rsidR="00F3127F" w:rsidRPr="00FC2839" w:rsidRDefault="00F3127F" w:rsidP="0069056C">
      <w:pPr>
        <w:pStyle w:val="Heading3"/>
      </w:pPr>
      <w:r w:rsidRPr="00FC2839">
        <w:t>Introduction</w:t>
      </w:r>
    </w:p>
    <w:p w:rsidR="00F3127F" w:rsidRPr="00FC2839" w:rsidRDefault="0071073C" w:rsidP="0071073C">
      <w:pPr>
        <w:pStyle w:val="BodyCopy"/>
        <w:rPr>
          <w:noProof w:val="0"/>
        </w:rPr>
      </w:pPr>
      <w:r w:rsidRPr="00FC2839">
        <w:rPr>
          <w:lang w:val="en-US" w:eastAsia="en-US"/>
        </w:rPr>
        <w:drawing>
          <wp:anchor distT="0" distB="0" distL="114300" distR="114300" simplePos="0" relativeHeight="251725824" behindDoc="0" locked="0" layoutInCell="1" allowOverlap="1" wp14:anchorId="34CE0063" wp14:editId="5DF1A05E">
            <wp:simplePos x="0" y="0"/>
            <wp:positionH relativeFrom="column">
              <wp:posOffset>3995420</wp:posOffset>
            </wp:positionH>
            <wp:positionV relativeFrom="paragraph">
              <wp:posOffset>542290</wp:posOffset>
            </wp:positionV>
            <wp:extent cx="1567815" cy="1044575"/>
            <wp:effectExtent l="19050" t="0" r="0" b="0"/>
            <wp:wrapSquare wrapText="bothSides"/>
            <wp:docPr id="12" name="Picture 55" descr="MP90040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043.JPG"/>
                    <pic:cNvPicPr/>
                  </pic:nvPicPr>
                  <pic:blipFill>
                    <a:blip r:embed="rId156" cstate="print"/>
                    <a:stretch>
                      <a:fillRect/>
                    </a:stretch>
                  </pic:blipFill>
                  <pic:spPr>
                    <a:xfrm>
                      <a:off x="0" y="0"/>
                      <a:ext cx="1567815" cy="1044575"/>
                    </a:xfrm>
                    <a:prstGeom prst="rect">
                      <a:avLst/>
                    </a:prstGeom>
                  </pic:spPr>
                </pic:pic>
              </a:graphicData>
            </a:graphic>
          </wp:anchor>
        </w:drawing>
      </w:r>
      <w:r w:rsidR="00F3127F" w:rsidRPr="00FC2839">
        <w:rPr>
          <w:noProof w:val="0"/>
        </w:rPr>
        <w:t xml:space="preserve">Before </w:t>
      </w:r>
      <w:r w:rsidR="000C0537" w:rsidRPr="00FC2839">
        <w:rPr>
          <w:noProof w:val="0"/>
        </w:rPr>
        <w:t xml:space="preserve">staff are required to use new computer systems it is vital that all staff </w:t>
      </w:r>
      <w:r w:rsidR="00F3127F" w:rsidRPr="00FC2839">
        <w:rPr>
          <w:noProof w:val="0"/>
        </w:rPr>
        <w:t xml:space="preserve">competent in not only the functions associated with the </w:t>
      </w:r>
      <w:r w:rsidR="000C0537" w:rsidRPr="00FC2839">
        <w:rPr>
          <w:noProof w:val="0"/>
        </w:rPr>
        <w:t>system</w:t>
      </w:r>
      <w:r w:rsidR="00F3127F" w:rsidRPr="00FC2839">
        <w:rPr>
          <w:noProof w:val="0"/>
        </w:rPr>
        <w:t xml:space="preserve"> but also in being able to access and interpret information which is contained within.</w:t>
      </w:r>
    </w:p>
    <w:p w:rsidR="00F3127F" w:rsidRPr="00FC2839" w:rsidRDefault="00F3127F" w:rsidP="0071073C">
      <w:pPr>
        <w:pStyle w:val="BodyCopy"/>
        <w:rPr>
          <w:noProof w:val="0"/>
        </w:rPr>
      </w:pPr>
      <w:r w:rsidRPr="00FC2839">
        <w:rPr>
          <w:noProof w:val="0"/>
        </w:rPr>
        <w:t xml:space="preserve">As can be seen when undertaking any activity on a </w:t>
      </w:r>
      <w:r w:rsidR="000C0537" w:rsidRPr="00FC2839">
        <w:rPr>
          <w:noProof w:val="0"/>
        </w:rPr>
        <w:t>computer system being able to locate</w:t>
      </w:r>
      <w:r w:rsidRPr="00FC2839">
        <w:rPr>
          <w:noProof w:val="0"/>
        </w:rPr>
        <w:t>, identify, interpret, use or provide information to tailo</w:t>
      </w:r>
      <w:r w:rsidR="000C0537" w:rsidRPr="00FC2839">
        <w:rPr>
          <w:noProof w:val="0"/>
        </w:rPr>
        <w:t xml:space="preserve">r and improve </w:t>
      </w:r>
      <w:r w:rsidRPr="00FC2839">
        <w:rPr>
          <w:noProof w:val="0"/>
        </w:rPr>
        <w:t xml:space="preserve">guest service in a timely manner is essential. </w:t>
      </w:r>
    </w:p>
    <w:p w:rsidR="00AB05CE" w:rsidRPr="00FC2839" w:rsidRDefault="00AB05CE" w:rsidP="0071073C">
      <w:pPr>
        <w:pStyle w:val="BodyCopy"/>
        <w:rPr>
          <w:noProof w:val="0"/>
          <w:szCs w:val="22"/>
        </w:rPr>
      </w:pPr>
      <w:r w:rsidRPr="00FC2839">
        <w:rPr>
          <w:noProof w:val="0"/>
          <w:szCs w:val="22"/>
        </w:rPr>
        <w:t>In essence for staff must be proficient in the use of a computer system requires two things:</w:t>
      </w:r>
    </w:p>
    <w:p w:rsidR="00AB05CE" w:rsidRPr="00FC2839" w:rsidRDefault="00AB05CE" w:rsidP="0062701E">
      <w:pPr>
        <w:pStyle w:val="Bullet1"/>
      </w:pPr>
      <w:r w:rsidRPr="00FC2839">
        <w:t>An understanding of what can be done, why it is done, and when it should be done</w:t>
      </w:r>
      <w:r w:rsidR="0071073C" w:rsidRPr="00FC2839">
        <w:t xml:space="preserve"> </w:t>
      </w:r>
    </w:p>
    <w:p w:rsidR="00AB05CE" w:rsidRPr="00FC2839" w:rsidRDefault="00AB05CE" w:rsidP="0062701E">
      <w:pPr>
        <w:pStyle w:val="Bullet1"/>
      </w:pPr>
      <w:r w:rsidRPr="00FC2839">
        <w:t>Practice in applying that knowledge and understanding to the system.</w:t>
      </w:r>
    </w:p>
    <w:p w:rsidR="000C0537" w:rsidRPr="00FC2839" w:rsidRDefault="000C0537" w:rsidP="00AE66E1">
      <w:pPr>
        <w:pStyle w:val="BodyCopy"/>
        <w:rPr>
          <w:b/>
          <w:noProof w:val="0"/>
        </w:rPr>
      </w:pPr>
      <w:r w:rsidRPr="00FC2839">
        <w:rPr>
          <w:noProof w:val="0"/>
        </w:rPr>
        <w:t>In this section we will explore the different types of activities and actions that may be required by tourism staff when using new computer systems and the associated software and programs that they use as part of their normal duties.</w:t>
      </w:r>
    </w:p>
    <w:p w:rsidR="00F2614C" w:rsidRPr="00FC2839" w:rsidRDefault="00F2614C" w:rsidP="0069056C">
      <w:pPr>
        <w:pStyle w:val="Heading3"/>
      </w:pPr>
      <w:r w:rsidRPr="00FC2839">
        <w:t>General computer system knowledge and skills</w:t>
      </w:r>
      <w:r w:rsidR="002458DA" w:rsidRPr="00FC2839">
        <w:t xml:space="preserve"> training</w:t>
      </w:r>
    </w:p>
    <w:p w:rsidR="00F2614C" w:rsidRPr="00FC2839" w:rsidRDefault="00F2614C" w:rsidP="00AE66E1">
      <w:pPr>
        <w:pStyle w:val="BodyCopy"/>
        <w:rPr>
          <w:noProof w:val="0"/>
        </w:rPr>
      </w:pPr>
      <w:r w:rsidRPr="00FC2839">
        <w:rPr>
          <w:noProof w:val="0"/>
        </w:rPr>
        <w:t>Before staff can perform specific skills they must have general knowledge and skills to operate a computer system and its associated hardware and software.</w:t>
      </w:r>
    </w:p>
    <w:p w:rsidR="00F2614C" w:rsidRPr="00FC2839" w:rsidRDefault="00F2614C" w:rsidP="00AE66E1">
      <w:pPr>
        <w:pStyle w:val="BodyCopy"/>
        <w:rPr>
          <w:noProof w:val="0"/>
        </w:rPr>
      </w:pPr>
      <w:r w:rsidRPr="00FC2839">
        <w:rPr>
          <w:noProof w:val="0"/>
        </w:rPr>
        <w:t>The staff must be trained in:</w:t>
      </w:r>
    </w:p>
    <w:p w:rsidR="00F2614C" w:rsidRPr="00FC2839" w:rsidRDefault="00764875" w:rsidP="0062701E">
      <w:pPr>
        <w:pStyle w:val="Bullet1"/>
      </w:pPr>
      <w:r w:rsidRPr="00FC2839">
        <w:rPr>
          <w:noProof/>
          <w:lang w:val="en-US"/>
        </w:rPr>
        <w:drawing>
          <wp:anchor distT="0" distB="0" distL="114300" distR="114300" simplePos="0" relativeHeight="252003328" behindDoc="0" locked="0" layoutInCell="1" allowOverlap="1" wp14:anchorId="19A21E27" wp14:editId="7B6B7623">
            <wp:simplePos x="0" y="0"/>
            <wp:positionH relativeFrom="column">
              <wp:posOffset>3609975</wp:posOffset>
            </wp:positionH>
            <wp:positionV relativeFrom="paragraph">
              <wp:posOffset>201930</wp:posOffset>
            </wp:positionV>
            <wp:extent cx="1859915" cy="1238250"/>
            <wp:effectExtent l="19050" t="0" r="6985" b="0"/>
            <wp:wrapSquare wrapText="bothSides"/>
            <wp:docPr id="67" name="Picture 66" descr="shutterstock_586796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58679659.jpg"/>
                    <pic:cNvPicPr/>
                  </pic:nvPicPr>
                  <pic:blipFill>
                    <a:blip r:embed="rId157" cstate="print"/>
                    <a:stretch>
                      <a:fillRect/>
                    </a:stretch>
                  </pic:blipFill>
                  <pic:spPr>
                    <a:xfrm>
                      <a:off x="0" y="0"/>
                      <a:ext cx="1859915" cy="1238250"/>
                    </a:xfrm>
                    <a:prstGeom prst="rect">
                      <a:avLst/>
                    </a:prstGeom>
                  </pic:spPr>
                </pic:pic>
              </a:graphicData>
            </a:graphic>
          </wp:anchor>
        </w:drawing>
      </w:r>
      <w:r w:rsidR="00F2614C" w:rsidRPr="00FC2839">
        <w:t>Basic computer and keyboarding skills</w:t>
      </w:r>
    </w:p>
    <w:p w:rsidR="00F2614C" w:rsidRPr="00FC2839" w:rsidRDefault="00F2614C" w:rsidP="0062701E">
      <w:pPr>
        <w:pStyle w:val="Bullet1"/>
      </w:pPr>
      <w:r w:rsidRPr="00FC2839">
        <w:t>Literacy skills to read and interpret complex product information controlled by the system which can include costs, terms and conditions of their sale</w:t>
      </w:r>
    </w:p>
    <w:p w:rsidR="00F2614C" w:rsidRPr="00FC2839" w:rsidRDefault="00F2614C" w:rsidP="0062701E">
      <w:pPr>
        <w:pStyle w:val="Bullet1"/>
      </w:pPr>
      <w:r w:rsidRPr="00FC2839">
        <w:t>Read, interpret and use system codes</w:t>
      </w:r>
    </w:p>
    <w:p w:rsidR="00F2614C" w:rsidRPr="00FC2839" w:rsidRDefault="00F2614C" w:rsidP="0062701E">
      <w:pPr>
        <w:pStyle w:val="Bullet1"/>
      </w:pPr>
      <w:r w:rsidRPr="00FC2839">
        <w:t>Writing skills to input bookings or operational data accurately</w:t>
      </w:r>
    </w:p>
    <w:p w:rsidR="00F2614C" w:rsidRPr="00FC2839" w:rsidRDefault="00F2614C" w:rsidP="0062701E">
      <w:pPr>
        <w:pStyle w:val="Bullet1"/>
      </w:pPr>
      <w:r w:rsidRPr="00FC2839">
        <w:t>Numeracy skills to interpret statistical data within the various reports produced and manage the accounting processes that relate to a particular file, customer or booking</w:t>
      </w:r>
    </w:p>
    <w:p w:rsidR="007A7079" w:rsidRPr="00FC2839" w:rsidRDefault="00AB05CE" w:rsidP="0062701E">
      <w:pPr>
        <w:pStyle w:val="Bullet1"/>
        <w:rPr>
          <w:rFonts w:cs="Helvetica35Thin"/>
        </w:rPr>
      </w:pPr>
      <w:r w:rsidRPr="00FC2839">
        <w:rPr>
          <w:rFonts w:cs="Symbol"/>
        </w:rPr>
        <w:t>O</w:t>
      </w:r>
      <w:r w:rsidRPr="00FC2839">
        <w:rPr>
          <w:rFonts w:cs="Helvetica35Thin"/>
        </w:rPr>
        <w:t>rganisation’s policies, plans and procedures, especially in regard</w:t>
      </w:r>
      <w:r w:rsidR="007A7079" w:rsidRPr="00FC2839">
        <w:rPr>
          <w:rFonts w:cs="Helvetica35Thin"/>
        </w:rPr>
        <w:t xml:space="preserve"> </w:t>
      </w:r>
      <w:r w:rsidRPr="00FC2839">
        <w:rPr>
          <w:rFonts w:cs="Helvetica35Thin"/>
        </w:rPr>
        <w:t>to file-naming and storage conventions</w:t>
      </w:r>
    </w:p>
    <w:p w:rsidR="00AB05CE" w:rsidRPr="00FC2839" w:rsidRDefault="00AB05CE" w:rsidP="0062701E">
      <w:pPr>
        <w:pStyle w:val="Bullet1"/>
        <w:rPr>
          <w:rFonts w:cs="Helvetica35Thin"/>
        </w:rPr>
      </w:pPr>
      <w:r w:rsidRPr="00FC2839">
        <w:rPr>
          <w:rFonts w:cs="Helvetica35Thin"/>
        </w:rPr>
        <w:t>Correct log-on and shut-down procedures for computer equipment</w:t>
      </w:r>
    </w:p>
    <w:p w:rsidR="00AB05CE" w:rsidRPr="00FC2839" w:rsidRDefault="00AB05CE" w:rsidP="0062701E">
      <w:pPr>
        <w:pStyle w:val="Bullet1"/>
        <w:rPr>
          <w:rFonts w:cs="Helvetica35Thin"/>
        </w:rPr>
      </w:pPr>
      <w:r w:rsidRPr="00FC2839">
        <w:rPr>
          <w:rFonts w:cs="Helvetica35Thin"/>
        </w:rPr>
        <w:t>Organisational IT procedures including back-up and virus protection procedures</w:t>
      </w:r>
    </w:p>
    <w:p w:rsidR="00F2614C" w:rsidRPr="00FC2839" w:rsidRDefault="00F2614C" w:rsidP="0062701E">
      <w:pPr>
        <w:pStyle w:val="Bullet1"/>
      </w:pPr>
      <w:r w:rsidRPr="00FC2839">
        <w:t>Role of computer and operations systems within the tourism and hospitality industry</w:t>
      </w:r>
    </w:p>
    <w:p w:rsidR="00F2614C" w:rsidRPr="00FC2839" w:rsidRDefault="00F2614C" w:rsidP="0062701E">
      <w:pPr>
        <w:pStyle w:val="Bullet1"/>
      </w:pPr>
      <w:r w:rsidRPr="00FC2839">
        <w:t>Range of products and services controlled by the computer system</w:t>
      </w:r>
    </w:p>
    <w:p w:rsidR="00F2614C" w:rsidRPr="00FC2839" w:rsidRDefault="00F2614C" w:rsidP="0062701E">
      <w:pPr>
        <w:pStyle w:val="Bullet1"/>
      </w:pPr>
      <w:r w:rsidRPr="00FC2839">
        <w:lastRenderedPageBreak/>
        <w:t>Range of sales, operational and accounting functions that can be controlled by the system</w:t>
      </w:r>
    </w:p>
    <w:p w:rsidR="00F2614C" w:rsidRPr="00FC2839" w:rsidRDefault="00F2614C" w:rsidP="0062701E">
      <w:pPr>
        <w:pStyle w:val="Bullet1"/>
      </w:pPr>
      <w:r w:rsidRPr="00FC2839">
        <w:t>Common computerised reservation and operational entries, including encodes and decodes</w:t>
      </w:r>
    </w:p>
    <w:p w:rsidR="00F2614C" w:rsidRPr="00FC2839" w:rsidRDefault="00F2614C" w:rsidP="0062701E">
      <w:pPr>
        <w:pStyle w:val="Bullet1"/>
      </w:pPr>
      <w:r w:rsidRPr="00FC2839">
        <w:t>Mandatory fields</w:t>
      </w:r>
    </w:p>
    <w:p w:rsidR="00F2614C" w:rsidRPr="00FC2839" w:rsidRDefault="00F2614C" w:rsidP="0062701E">
      <w:pPr>
        <w:pStyle w:val="Bullet1"/>
      </w:pPr>
      <w:r w:rsidRPr="00FC2839">
        <w:rPr>
          <w:rFonts w:cs="Arial"/>
        </w:rPr>
        <w:t>Applying access codes</w:t>
      </w:r>
    </w:p>
    <w:p w:rsidR="00F2614C" w:rsidRPr="00FC2839" w:rsidRDefault="00F2614C" w:rsidP="0062701E">
      <w:pPr>
        <w:pStyle w:val="Bullet1"/>
      </w:pPr>
      <w:r w:rsidRPr="00FC2839">
        <w:rPr>
          <w:rFonts w:cs="Arial"/>
        </w:rPr>
        <w:t>Interpreting and using on-screen prompts to determine required information – these may include prompts such as ‘Yes’, ‘No’, ‘OK’, ‘Continue?’, ‘Apply’, ‘Update?’, ‘Edit’ and ‘Print’</w:t>
      </w:r>
    </w:p>
    <w:p w:rsidR="00F2614C" w:rsidRPr="00FC2839" w:rsidRDefault="00F2614C" w:rsidP="0062701E">
      <w:pPr>
        <w:pStyle w:val="Bullet1"/>
      </w:pPr>
      <w:r w:rsidRPr="00FC2839">
        <w:rPr>
          <w:rFonts w:cs="Arial"/>
        </w:rPr>
        <w:t>Interpreting and applying on-screen abbreviations, acronyms and options</w:t>
      </w:r>
    </w:p>
    <w:p w:rsidR="00F2614C" w:rsidRPr="00FC2839" w:rsidRDefault="00F2614C" w:rsidP="0062701E">
      <w:pPr>
        <w:pStyle w:val="Bullet1"/>
      </w:pPr>
      <w:r w:rsidRPr="00FC2839">
        <w:rPr>
          <w:rFonts w:cs="Arial"/>
        </w:rPr>
        <w:t>Using navigation tools such as buttons and tabs</w:t>
      </w:r>
    </w:p>
    <w:p w:rsidR="00F2614C" w:rsidRPr="00FC2839" w:rsidRDefault="00F2614C" w:rsidP="0062701E">
      <w:pPr>
        <w:pStyle w:val="Bullet1"/>
      </w:pPr>
      <w:r w:rsidRPr="00FC2839">
        <w:rPr>
          <w:rFonts w:cs="Arial"/>
        </w:rPr>
        <w:t>Applying correct date formats within the system</w:t>
      </w:r>
    </w:p>
    <w:p w:rsidR="00F2614C" w:rsidRPr="00FC2839" w:rsidRDefault="00F2614C" w:rsidP="0062701E">
      <w:pPr>
        <w:pStyle w:val="Bullet1"/>
      </w:pPr>
      <w:r w:rsidRPr="00FC2839">
        <w:rPr>
          <w:rFonts w:cs="Arial"/>
        </w:rPr>
        <w:t>Adhering to system protocols and field size limitations</w:t>
      </w:r>
    </w:p>
    <w:p w:rsidR="00F2614C" w:rsidRPr="00FC2839" w:rsidRDefault="00F2614C" w:rsidP="0062701E">
      <w:pPr>
        <w:pStyle w:val="Bullet1"/>
      </w:pPr>
      <w:r w:rsidRPr="00FC2839">
        <w:rPr>
          <w:rFonts w:cs="Arial"/>
        </w:rPr>
        <w:t>Completing required fields</w:t>
      </w:r>
    </w:p>
    <w:p w:rsidR="00F2614C" w:rsidRPr="00FC2839" w:rsidRDefault="00F2614C" w:rsidP="0062701E">
      <w:pPr>
        <w:pStyle w:val="Bullet1"/>
      </w:pPr>
      <w:r w:rsidRPr="00FC2839">
        <w:rPr>
          <w:rFonts w:cs="Arial"/>
        </w:rPr>
        <w:t>Describing the field and menu links available between screens</w:t>
      </w:r>
    </w:p>
    <w:p w:rsidR="00F2614C" w:rsidRPr="00FC2839" w:rsidRDefault="00F2614C" w:rsidP="0062701E">
      <w:pPr>
        <w:pStyle w:val="Bullet1"/>
        <w:rPr>
          <w:rFonts w:cs="HelveticaNeueLT Std Lt"/>
        </w:rPr>
      </w:pPr>
      <w:r w:rsidRPr="00FC2839">
        <w:rPr>
          <w:rFonts w:cs="HelveticaNeueLT Std Lt"/>
        </w:rPr>
        <w:t>Responding to system-related queries</w:t>
      </w:r>
    </w:p>
    <w:p w:rsidR="00F2614C" w:rsidRPr="00FC2839" w:rsidRDefault="00F2614C" w:rsidP="0062701E">
      <w:pPr>
        <w:pStyle w:val="Bullet1"/>
        <w:rPr>
          <w:rFonts w:cs="HelveticaNeueLT Std Lt"/>
        </w:rPr>
      </w:pPr>
      <w:r w:rsidRPr="00FC2839">
        <w:rPr>
          <w:rFonts w:cs="HelveticaNeueLT Std Lt"/>
        </w:rPr>
        <w:t>Accepting, confirming, denying, amending or following-up bookings</w:t>
      </w:r>
    </w:p>
    <w:p w:rsidR="00F2614C" w:rsidRPr="00FC2839" w:rsidRDefault="00F2614C" w:rsidP="0062701E">
      <w:pPr>
        <w:pStyle w:val="Bullet1"/>
        <w:rPr>
          <w:rFonts w:cs="HelveticaNeueLT Std Lt"/>
        </w:rPr>
      </w:pPr>
      <w:r w:rsidRPr="00FC2839">
        <w:rPr>
          <w:rFonts w:cs="HelveticaNeueLT Std Lt"/>
        </w:rPr>
        <w:t xml:space="preserve">Forwarding sub-menu bookings - such as vehicle hire, theatre tickets, local tours, entry to local tourist attractions </w:t>
      </w:r>
      <w:r w:rsidR="00FC2839" w:rsidRPr="00FC2839">
        <w:rPr>
          <w:rFonts w:cs="HelveticaNeueLT Std Lt"/>
        </w:rPr>
        <w:t>etc.</w:t>
      </w:r>
      <w:r w:rsidRPr="00FC2839">
        <w:rPr>
          <w:rFonts w:cs="HelveticaNeueLT Std Lt"/>
        </w:rPr>
        <w:t xml:space="preserve"> to the appropriate individual or business</w:t>
      </w:r>
    </w:p>
    <w:p w:rsidR="00F2614C" w:rsidRPr="00FC2839" w:rsidRDefault="00F2614C" w:rsidP="0062701E">
      <w:pPr>
        <w:pStyle w:val="Bullet1"/>
        <w:rPr>
          <w:rFonts w:cs="HelveticaNeueLT Std Lt"/>
        </w:rPr>
      </w:pPr>
      <w:r w:rsidRPr="00FC2839">
        <w:rPr>
          <w:rFonts w:cs="HelveticaNeueLT Std Lt"/>
        </w:rPr>
        <w:t xml:space="preserve">Translating communications from/into other languages </w:t>
      </w:r>
    </w:p>
    <w:p w:rsidR="00F2614C" w:rsidRPr="00FC2839" w:rsidRDefault="00F2614C" w:rsidP="0062701E">
      <w:pPr>
        <w:pStyle w:val="Bullet1"/>
        <w:rPr>
          <w:rFonts w:cs="HelveticaNeueLT Std Lt"/>
        </w:rPr>
      </w:pPr>
      <w:r w:rsidRPr="00FC2839">
        <w:rPr>
          <w:rFonts w:cs="HelveticaNeueLT Std Lt"/>
        </w:rPr>
        <w:t xml:space="preserve">Converting currencies – quotes, rates </w:t>
      </w:r>
      <w:r w:rsidR="00FC2839" w:rsidRPr="00FC2839">
        <w:rPr>
          <w:rFonts w:cs="HelveticaNeueLT Std Lt"/>
        </w:rPr>
        <w:t>etc.</w:t>
      </w:r>
    </w:p>
    <w:p w:rsidR="00F2614C" w:rsidRPr="00FC2839" w:rsidRDefault="00F2614C" w:rsidP="0062701E">
      <w:pPr>
        <w:pStyle w:val="Bullet1"/>
        <w:rPr>
          <w:rFonts w:cs="HelveticaNeueLT Std Lt"/>
        </w:rPr>
      </w:pPr>
      <w:r w:rsidRPr="00FC2839">
        <w:rPr>
          <w:rFonts w:cs="HelveticaNeueLT Std Lt"/>
        </w:rPr>
        <w:t xml:space="preserve">Integrating updates from suppliers such as product descriptions, terms and conditions, prices, packages </w:t>
      </w:r>
      <w:r w:rsidR="00FC2839" w:rsidRPr="00FC2839">
        <w:rPr>
          <w:rFonts w:cs="HelveticaNeueLT Std Lt"/>
        </w:rPr>
        <w:t>etc.</w:t>
      </w:r>
      <w:r w:rsidRPr="00FC2839">
        <w:rPr>
          <w:rFonts w:cs="HelveticaNeueLT Std Lt"/>
        </w:rPr>
        <w:t xml:space="preserve"> into current property information fields so that we maintain currency of information</w:t>
      </w:r>
    </w:p>
    <w:p w:rsidR="00F2614C" w:rsidRPr="00FC2839" w:rsidRDefault="00F2614C" w:rsidP="0062701E">
      <w:pPr>
        <w:pStyle w:val="Bullet1"/>
      </w:pPr>
      <w:r w:rsidRPr="00FC2839">
        <w:t xml:space="preserve">Negotiating new deals based on new information or emerging trends for listing </w:t>
      </w:r>
    </w:p>
    <w:p w:rsidR="00F2614C" w:rsidRPr="00FC2839" w:rsidRDefault="00F2614C" w:rsidP="0062701E">
      <w:pPr>
        <w:pStyle w:val="Bullet1"/>
      </w:pPr>
      <w:r w:rsidRPr="00FC2839">
        <w:t xml:space="preserve">Adding distribution channels to the CRS network – such as new agents </w:t>
      </w:r>
      <w:r w:rsidR="00FC2839" w:rsidRPr="00FC2839">
        <w:t>etc.</w:t>
      </w:r>
    </w:p>
    <w:p w:rsidR="00F2614C" w:rsidRPr="00FC2839" w:rsidRDefault="00F2614C" w:rsidP="0062701E">
      <w:pPr>
        <w:pStyle w:val="Bullet1"/>
      </w:pPr>
      <w:r w:rsidRPr="00FC2839">
        <w:t>Generating invoices, accounts, folios and statements and distributing them as required</w:t>
      </w:r>
    </w:p>
    <w:p w:rsidR="00F2614C" w:rsidRPr="00FC2839" w:rsidRDefault="0071073C" w:rsidP="0062701E">
      <w:pPr>
        <w:pStyle w:val="Bullet1"/>
        <w:rPr>
          <w:u w:val="single"/>
        </w:rPr>
      </w:pPr>
      <w:r w:rsidRPr="00FC2839">
        <w:rPr>
          <w:noProof/>
          <w:lang w:val="en-US"/>
        </w:rPr>
        <w:drawing>
          <wp:anchor distT="0" distB="0" distL="114300" distR="114300" simplePos="0" relativeHeight="252012544" behindDoc="0" locked="0" layoutInCell="1" allowOverlap="1" wp14:anchorId="64A010DA" wp14:editId="6BB369DD">
            <wp:simplePos x="0" y="0"/>
            <wp:positionH relativeFrom="column">
              <wp:posOffset>3937635</wp:posOffset>
            </wp:positionH>
            <wp:positionV relativeFrom="paragraph">
              <wp:posOffset>507365</wp:posOffset>
            </wp:positionV>
            <wp:extent cx="1795145" cy="1189990"/>
            <wp:effectExtent l="19050" t="0" r="0" b="0"/>
            <wp:wrapSquare wrapText="bothSides"/>
            <wp:docPr id="76" name="Picture 75" descr="shutterstock_1664358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6435832.jpg"/>
                    <pic:cNvPicPr/>
                  </pic:nvPicPr>
                  <pic:blipFill>
                    <a:blip r:embed="rId158" cstate="print"/>
                    <a:stretch>
                      <a:fillRect/>
                    </a:stretch>
                  </pic:blipFill>
                  <pic:spPr>
                    <a:xfrm>
                      <a:off x="0" y="0"/>
                      <a:ext cx="1795145" cy="1189990"/>
                    </a:xfrm>
                    <a:prstGeom prst="rect">
                      <a:avLst/>
                    </a:prstGeom>
                  </pic:spPr>
                </pic:pic>
              </a:graphicData>
            </a:graphic>
          </wp:anchor>
        </w:drawing>
      </w:r>
      <w:r w:rsidR="00F2614C" w:rsidRPr="00FC2839">
        <w:t>Generating and distributing relevant reports to other system users, affiliates, partners or related businesses – such as sales activity reports, system updates such as changes to transaction methods, protocols, and parameters, member reports, and marketing reports.</w:t>
      </w:r>
    </w:p>
    <w:p w:rsidR="00F2614C" w:rsidRPr="00FC2839" w:rsidRDefault="00F2614C" w:rsidP="0062701E">
      <w:pPr>
        <w:pStyle w:val="Bullet1"/>
        <w:rPr>
          <w:rFonts w:eastAsia="Times New Roman" w:cs="HelveticaNeueLTStd-LtCn"/>
        </w:rPr>
      </w:pPr>
      <w:r w:rsidRPr="00FC2839">
        <w:rPr>
          <w:rFonts w:eastAsia="Times New Roman" w:cs="HelveticaNeueLTStd-LtCn"/>
        </w:rPr>
        <w:t>Requirements for specific formatted entries</w:t>
      </w:r>
    </w:p>
    <w:p w:rsidR="00F2614C" w:rsidRPr="00FC2839" w:rsidRDefault="00F2614C" w:rsidP="0062701E">
      <w:pPr>
        <w:pStyle w:val="Bullet1"/>
      </w:pPr>
      <w:r w:rsidRPr="00FC2839">
        <w:t>Procedures for confirming, storing and retrieving reservations or operational data</w:t>
      </w:r>
    </w:p>
    <w:p w:rsidR="00F2614C" w:rsidRPr="00FC2839" w:rsidRDefault="00F2614C" w:rsidP="0062701E">
      <w:pPr>
        <w:pStyle w:val="Bullet1"/>
      </w:pPr>
      <w:r w:rsidRPr="00FC2839">
        <w:t>Procedures for sending and receiving messages</w:t>
      </w:r>
    </w:p>
    <w:p w:rsidR="00F2614C" w:rsidRPr="00FC2839" w:rsidRDefault="00F2614C" w:rsidP="0062701E">
      <w:pPr>
        <w:pStyle w:val="Bullet1"/>
      </w:pPr>
      <w:r w:rsidRPr="00FC2839">
        <w:t>Maintenance activities</w:t>
      </w:r>
    </w:p>
    <w:p w:rsidR="00AB05CE" w:rsidRPr="00FC2839" w:rsidRDefault="00AB05CE" w:rsidP="0062701E">
      <w:pPr>
        <w:pStyle w:val="Bullet1"/>
        <w:rPr>
          <w:rFonts w:cs="Helvetica35Thin"/>
        </w:rPr>
      </w:pPr>
      <w:r w:rsidRPr="00FC2839">
        <w:rPr>
          <w:rFonts w:cs="Helvetica35Thin"/>
        </w:rPr>
        <w:t>Technical terminology in relation to reading help-files and manuals</w:t>
      </w:r>
    </w:p>
    <w:p w:rsidR="00AB05CE" w:rsidRPr="00FC2839" w:rsidRDefault="00AB05CE" w:rsidP="0062701E">
      <w:pPr>
        <w:pStyle w:val="Bullet1"/>
        <w:rPr>
          <w:rFonts w:cs="Helvetica35Thin"/>
        </w:rPr>
      </w:pPr>
      <w:r w:rsidRPr="00FC2839">
        <w:rPr>
          <w:rFonts w:cs="Helvetica35Thin"/>
        </w:rPr>
        <w:t>Methods of detecting faults in and solving problems with technology</w:t>
      </w:r>
      <w:r w:rsidR="0071073C" w:rsidRPr="00FC2839">
        <w:rPr>
          <w:rFonts w:cs="Helvetica35Thin"/>
        </w:rPr>
        <w:t>.</w:t>
      </w:r>
    </w:p>
    <w:p w:rsidR="00E148A3" w:rsidRPr="00FC2839" w:rsidRDefault="00E148A3" w:rsidP="00E148A3">
      <w:pPr>
        <w:pStyle w:val="Bullet1"/>
        <w:numPr>
          <w:ilvl w:val="0"/>
          <w:numId w:val="0"/>
        </w:numPr>
        <w:ind w:left="357"/>
        <w:rPr>
          <w:rFonts w:cs="Helvetica35Thin"/>
        </w:rPr>
      </w:pPr>
    </w:p>
    <w:p w:rsidR="00F3127F" w:rsidRPr="00FC2839" w:rsidRDefault="00F3127F" w:rsidP="0069056C">
      <w:pPr>
        <w:pStyle w:val="Heading3"/>
      </w:pPr>
      <w:r w:rsidRPr="00FC2839">
        <w:t xml:space="preserve">Specialised GDS </w:t>
      </w:r>
      <w:r w:rsidR="002458DA" w:rsidRPr="00FC2839">
        <w:t xml:space="preserve">and CRS </w:t>
      </w:r>
      <w:r w:rsidRPr="00FC2839">
        <w:t>training</w:t>
      </w:r>
    </w:p>
    <w:p w:rsidR="00F3127F" w:rsidRPr="00FC2839" w:rsidRDefault="00F3127F" w:rsidP="00AE66E1">
      <w:pPr>
        <w:pStyle w:val="BodyCopy"/>
        <w:rPr>
          <w:noProof w:val="0"/>
        </w:rPr>
      </w:pPr>
      <w:r w:rsidRPr="00FC2839">
        <w:rPr>
          <w:noProof w:val="0"/>
        </w:rPr>
        <w:lastRenderedPageBreak/>
        <w:t>Specialised training courses need to be undertaken to attain necessary competencies with individual systems.</w:t>
      </w:r>
    </w:p>
    <w:p w:rsidR="00F3127F" w:rsidRPr="00FC2839" w:rsidRDefault="00F3127F" w:rsidP="00AE66E1">
      <w:pPr>
        <w:pStyle w:val="BodyCopy"/>
        <w:rPr>
          <w:noProof w:val="0"/>
        </w:rPr>
      </w:pPr>
      <w:r w:rsidRPr="00FC2839">
        <w:rPr>
          <w:noProof w:val="0"/>
        </w:rPr>
        <w:t>These specialised courses relate to the features and functions of individual system</w:t>
      </w:r>
      <w:r w:rsidR="002458DA" w:rsidRPr="00FC2839">
        <w:rPr>
          <w:noProof w:val="0"/>
        </w:rPr>
        <w:t>s</w:t>
      </w:r>
      <w:r w:rsidRPr="00FC2839">
        <w:rPr>
          <w:noProof w:val="0"/>
        </w:rPr>
        <w:t xml:space="preserve"> and address topics such as:</w:t>
      </w:r>
    </w:p>
    <w:p w:rsidR="002458DA" w:rsidRPr="00FC2839" w:rsidRDefault="002458DA" w:rsidP="0062701E">
      <w:pPr>
        <w:pStyle w:val="Bullet1"/>
      </w:pPr>
      <w:r w:rsidRPr="00FC2839">
        <w:t>Signing on and off</w:t>
      </w:r>
    </w:p>
    <w:p w:rsidR="002458DA" w:rsidRPr="00FC2839" w:rsidRDefault="00A329DC" w:rsidP="0062701E">
      <w:pPr>
        <w:pStyle w:val="Bullet1"/>
      </w:pPr>
      <w:r w:rsidRPr="00FC2839">
        <w:rPr>
          <w:noProof/>
          <w:lang w:val="en-US"/>
        </w:rPr>
        <w:drawing>
          <wp:anchor distT="0" distB="0" distL="114300" distR="114300" simplePos="0" relativeHeight="252011520" behindDoc="0" locked="0" layoutInCell="1" allowOverlap="1" wp14:anchorId="5CF127FD" wp14:editId="2A97F38C">
            <wp:simplePos x="0" y="0"/>
            <wp:positionH relativeFrom="column">
              <wp:posOffset>3568065</wp:posOffset>
            </wp:positionH>
            <wp:positionV relativeFrom="paragraph">
              <wp:posOffset>213995</wp:posOffset>
            </wp:positionV>
            <wp:extent cx="1908810" cy="1262380"/>
            <wp:effectExtent l="19050" t="0" r="0" b="0"/>
            <wp:wrapSquare wrapText="bothSides"/>
            <wp:docPr id="75" name="Picture 74" descr="shutterstock_845454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4545446.jpg"/>
                    <pic:cNvPicPr/>
                  </pic:nvPicPr>
                  <pic:blipFill>
                    <a:blip r:embed="rId159" cstate="print"/>
                    <a:stretch>
                      <a:fillRect/>
                    </a:stretch>
                  </pic:blipFill>
                  <pic:spPr>
                    <a:xfrm>
                      <a:off x="0" y="0"/>
                      <a:ext cx="1908810" cy="1262380"/>
                    </a:xfrm>
                    <a:prstGeom prst="rect">
                      <a:avLst/>
                    </a:prstGeom>
                  </pic:spPr>
                </pic:pic>
              </a:graphicData>
            </a:graphic>
          </wp:anchor>
        </w:drawing>
      </w:r>
      <w:r w:rsidR="002458DA" w:rsidRPr="00FC2839">
        <w:t>Using system passwords</w:t>
      </w:r>
    </w:p>
    <w:p w:rsidR="002458DA" w:rsidRPr="00FC2839" w:rsidRDefault="002458DA" w:rsidP="0062701E">
      <w:pPr>
        <w:pStyle w:val="Bullet1"/>
      </w:pPr>
      <w:r w:rsidRPr="00FC2839">
        <w:t>Understand online system help</w:t>
      </w:r>
    </w:p>
    <w:p w:rsidR="002458DA" w:rsidRPr="00FC2839" w:rsidRDefault="002458DA" w:rsidP="0062701E">
      <w:pPr>
        <w:pStyle w:val="Bullet1"/>
        <w:rPr>
          <w:rFonts w:cs="HelveticaNeueLT Std Lt"/>
        </w:rPr>
      </w:pPr>
      <w:r w:rsidRPr="00FC2839">
        <w:rPr>
          <w:rFonts w:cs="HelveticaNeueLT Std Lt"/>
        </w:rPr>
        <w:t>System help facilities</w:t>
      </w:r>
    </w:p>
    <w:p w:rsidR="002458DA" w:rsidRPr="00FC2839" w:rsidRDefault="002458DA" w:rsidP="0062701E">
      <w:pPr>
        <w:pStyle w:val="Bullet1"/>
        <w:rPr>
          <w:rFonts w:cs="HelveticaNeueLT Std Lt"/>
        </w:rPr>
      </w:pPr>
      <w:r w:rsidRPr="00FC2839">
        <w:rPr>
          <w:rFonts w:cs="HelveticaNeueLT Std Lt"/>
        </w:rPr>
        <w:t>Key functions</w:t>
      </w:r>
    </w:p>
    <w:p w:rsidR="002458DA" w:rsidRPr="00FC2839" w:rsidRDefault="002458DA" w:rsidP="0062701E">
      <w:pPr>
        <w:pStyle w:val="Bullet1"/>
        <w:rPr>
          <w:rFonts w:cs="HelveticaNeueLT Std Lt"/>
        </w:rPr>
      </w:pPr>
      <w:r w:rsidRPr="00FC2839">
        <w:rPr>
          <w:rFonts w:cs="HelveticaNeueLT Std Lt"/>
        </w:rPr>
        <w:t>System abbreviations</w:t>
      </w:r>
    </w:p>
    <w:p w:rsidR="002458DA" w:rsidRPr="00FC2839" w:rsidRDefault="002458DA" w:rsidP="0062701E">
      <w:pPr>
        <w:pStyle w:val="Bullet1"/>
        <w:rPr>
          <w:rFonts w:cs="HelveticaNeueLT Std Lt"/>
        </w:rPr>
      </w:pPr>
      <w:r w:rsidRPr="00FC2839">
        <w:rPr>
          <w:rFonts w:cs="HelveticaNeueLT Std Lt"/>
        </w:rPr>
        <w:t>Encoding and decoding</w:t>
      </w:r>
    </w:p>
    <w:p w:rsidR="002458DA" w:rsidRPr="00FC2839" w:rsidRDefault="002458DA" w:rsidP="0062701E">
      <w:pPr>
        <w:pStyle w:val="Bullet1"/>
      </w:pPr>
      <w:r w:rsidRPr="00FC2839">
        <w:t>Displaying and in</w:t>
      </w:r>
      <w:r w:rsidR="007A7079" w:rsidRPr="00FC2839">
        <w:t>terpreting availability screens</w:t>
      </w:r>
    </w:p>
    <w:p w:rsidR="002458DA" w:rsidRPr="00FC2839" w:rsidRDefault="002458DA" w:rsidP="0062701E">
      <w:pPr>
        <w:pStyle w:val="Bullet1"/>
      </w:pPr>
      <w:r w:rsidRPr="00FC2839">
        <w:t>Selling from availability screens and making direct sell reservations.</w:t>
      </w:r>
    </w:p>
    <w:p w:rsidR="002458DA" w:rsidRPr="00FC2839" w:rsidRDefault="002458DA" w:rsidP="0062701E">
      <w:pPr>
        <w:pStyle w:val="Bullet1"/>
      </w:pPr>
      <w:r w:rsidRPr="00FC2839">
        <w:t>Identif</w:t>
      </w:r>
      <w:r w:rsidR="007A7079" w:rsidRPr="00FC2839">
        <w:t>ying the various levels of selling</w:t>
      </w:r>
    </w:p>
    <w:p w:rsidR="002458DA" w:rsidRPr="00FC2839" w:rsidRDefault="002458DA" w:rsidP="0062701E">
      <w:pPr>
        <w:pStyle w:val="Bullet1"/>
        <w:rPr>
          <w:rFonts w:cs="HelveticaNeueLT Std Lt"/>
        </w:rPr>
      </w:pPr>
      <w:r w:rsidRPr="00FC2839">
        <w:rPr>
          <w:rFonts w:cs="HelveticaNeueLT Std Lt"/>
        </w:rPr>
        <w:t>Creating and updating files</w:t>
      </w:r>
    </w:p>
    <w:p w:rsidR="002458DA" w:rsidRPr="00FC2839" w:rsidRDefault="00D97DF5" w:rsidP="0062701E">
      <w:pPr>
        <w:pStyle w:val="Bullet1"/>
      </w:pPr>
      <w:r w:rsidRPr="00FC2839">
        <w:t>Completing the Booking File</w:t>
      </w:r>
    </w:p>
    <w:p w:rsidR="002458DA" w:rsidRPr="00FC2839" w:rsidRDefault="002458DA" w:rsidP="0062701E">
      <w:pPr>
        <w:pStyle w:val="Bullet1"/>
      </w:pPr>
      <w:r w:rsidRPr="00FC2839">
        <w:t>Using service requests to generate passenger specific requirements</w:t>
      </w:r>
    </w:p>
    <w:p w:rsidR="002458DA" w:rsidRPr="00FC2839" w:rsidRDefault="00A329DC" w:rsidP="0062701E">
      <w:pPr>
        <w:pStyle w:val="Bullet1"/>
      </w:pPr>
      <w:r w:rsidRPr="00FC2839">
        <w:rPr>
          <w:noProof/>
          <w:lang w:val="en-US"/>
        </w:rPr>
        <w:drawing>
          <wp:anchor distT="0" distB="0" distL="114300" distR="114300" simplePos="0" relativeHeight="251999232" behindDoc="0" locked="0" layoutInCell="1" allowOverlap="1" wp14:anchorId="22670526" wp14:editId="653D3AA0">
            <wp:simplePos x="0" y="0"/>
            <wp:positionH relativeFrom="column">
              <wp:posOffset>3680460</wp:posOffset>
            </wp:positionH>
            <wp:positionV relativeFrom="paragraph">
              <wp:posOffset>67310</wp:posOffset>
            </wp:positionV>
            <wp:extent cx="1878330" cy="1262380"/>
            <wp:effectExtent l="19050" t="0" r="7620" b="0"/>
            <wp:wrapSquare wrapText="bothSides"/>
            <wp:docPr id="49" name="Picture 46" descr="March 2005  561_RT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ch 2005  561_RT8.TIF"/>
                    <pic:cNvPicPr/>
                  </pic:nvPicPr>
                  <pic:blipFill>
                    <a:blip r:embed="rId160" cstate="print"/>
                    <a:stretch>
                      <a:fillRect/>
                    </a:stretch>
                  </pic:blipFill>
                  <pic:spPr>
                    <a:xfrm>
                      <a:off x="0" y="0"/>
                      <a:ext cx="1878330" cy="1262380"/>
                    </a:xfrm>
                    <a:prstGeom prst="rect">
                      <a:avLst/>
                    </a:prstGeom>
                  </pic:spPr>
                </pic:pic>
              </a:graphicData>
            </a:graphic>
          </wp:anchor>
        </w:drawing>
      </w:r>
      <w:r w:rsidR="00D97DF5" w:rsidRPr="00FC2839">
        <w:t>Accessing and actioning queues</w:t>
      </w:r>
    </w:p>
    <w:p w:rsidR="002458DA" w:rsidRPr="00FC2839" w:rsidRDefault="002458DA" w:rsidP="0062701E">
      <w:pPr>
        <w:pStyle w:val="Bullet1"/>
      </w:pPr>
      <w:r w:rsidRPr="00FC2839">
        <w:t>Displaying fares, interpreting fare r</w:t>
      </w:r>
      <w:r w:rsidR="00D97DF5" w:rsidRPr="00FC2839">
        <w:t>ules, and obtaining fare quotes</w:t>
      </w:r>
    </w:p>
    <w:p w:rsidR="002458DA" w:rsidRPr="00FC2839" w:rsidRDefault="002458DA" w:rsidP="0062701E">
      <w:pPr>
        <w:pStyle w:val="Bullet1"/>
      </w:pPr>
      <w:r w:rsidRPr="00FC2839">
        <w:t>Identifying and updating booking status codes.</w:t>
      </w:r>
    </w:p>
    <w:p w:rsidR="002458DA" w:rsidRPr="00FC2839" w:rsidRDefault="002458DA" w:rsidP="0062701E">
      <w:pPr>
        <w:pStyle w:val="Bullet1"/>
        <w:rPr>
          <w:rFonts w:cs="HelveticaNeueLT Std Lt"/>
        </w:rPr>
      </w:pPr>
      <w:r w:rsidRPr="00FC2839">
        <w:rPr>
          <w:rFonts w:cs="HelveticaNeueLT Std Lt"/>
        </w:rPr>
        <w:t>E-ticketing</w:t>
      </w:r>
    </w:p>
    <w:p w:rsidR="002458DA" w:rsidRPr="00FC2839" w:rsidRDefault="002458DA" w:rsidP="0062701E">
      <w:pPr>
        <w:pStyle w:val="Bullet1"/>
      </w:pPr>
      <w:r w:rsidRPr="00FC2839">
        <w:t xml:space="preserve">Accessing general information </w:t>
      </w:r>
    </w:p>
    <w:p w:rsidR="002458DA" w:rsidRPr="00FC2839" w:rsidRDefault="002458DA" w:rsidP="0062701E">
      <w:pPr>
        <w:pStyle w:val="Bullet1"/>
      </w:pPr>
      <w:r w:rsidRPr="00FC2839">
        <w:rPr>
          <w:rFonts w:cs="HelveticaNeueLT Std Lt"/>
        </w:rPr>
        <w:t>Completing documentation – associated with faxes, visa support letters, trip documents, creditor documents, debtor documents and client documents</w:t>
      </w:r>
    </w:p>
    <w:p w:rsidR="00F3127F" w:rsidRPr="00FC2839" w:rsidRDefault="00F3127F" w:rsidP="0062701E">
      <w:pPr>
        <w:pStyle w:val="Bullet1"/>
        <w:rPr>
          <w:rFonts w:eastAsia="Times New Roman" w:cs="TimesNewRomanPSMT"/>
          <w:color w:val="000000"/>
        </w:rPr>
      </w:pPr>
      <w:r w:rsidRPr="00FC2839">
        <w:t>Client and Trip file management and accounting including:</w:t>
      </w:r>
    </w:p>
    <w:p w:rsidR="00F3127F" w:rsidRPr="00FC2839" w:rsidRDefault="0071073C" w:rsidP="0062701E">
      <w:pPr>
        <w:pStyle w:val="Bullet2"/>
        <w:rPr>
          <w:lang w:val="en-AU"/>
        </w:rPr>
      </w:pPr>
      <w:r w:rsidRPr="00FC2839">
        <w:rPr>
          <w:noProof/>
          <w:lang w:eastAsia="en-US"/>
        </w:rPr>
        <w:drawing>
          <wp:anchor distT="0" distB="0" distL="114300" distR="114300" simplePos="0" relativeHeight="252013568" behindDoc="0" locked="0" layoutInCell="1" allowOverlap="1" wp14:anchorId="78FEF253" wp14:editId="67A35110">
            <wp:simplePos x="0" y="0"/>
            <wp:positionH relativeFrom="column">
              <wp:posOffset>3753485</wp:posOffset>
            </wp:positionH>
            <wp:positionV relativeFrom="paragraph">
              <wp:posOffset>184785</wp:posOffset>
            </wp:positionV>
            <wp:extent cx="1981835" cy="1320800"/>
            <wp:effectExtent l="19050" t="0" r="0" b="0"/>
            <wp:wrapSquare wrapText="bothSides"/>
            <wp:docPr id="77" name="Picture 76" descr="shutterstock_116731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6731201.jpg"/>
                    <pic:cNvPicPr/>
                  </pic:nvPicPr>
                  <pic:blipFill>
                    <a:blip r:embed="rId161" cstate="print"/>
                    <a:stretch>
                      <a:fillRect/>
                    </a:stretch>
                  </pic:blipFill>
                  <pic:spPr>
                    <a:xfrm>
                      <a:off x="0" y="0"/>
                      <a:ext cx="1981835" cy="1320800"/>
                    </a:xfrm>
                    <a:prstGeom prst="rect">
                      <a:avLst/>
                    </a:prstGeom>
                  </pic:spPr>
                </pic:pic>
              </a:graphicData>
            </a:graphic>
          </wp:anchor>
        </w:drawing>
      </w:r>
      <w:r w:rsidR="00F3127F" w:rsidRPr="00FC2839">
        <w:rPr>
          <w:lang w:val="en-AU"/>
        </w:rPr>
        <w:t>Accounting transactions</w:t>
      </w:r>
    </w:p>
    <w:p w:rsidR="00F3127F" w:rsidRPr="00FC2839" w:rsidRDefault="00F3127F" w:rsidP="0062701E">
      <w:pPr>
        <w:pStyle w:val="Bullet2"/>
        <w:rPr>
          <w:lang w:val="en-AU"/>
        </w:rPr>
      </w:pPr>
      <w:r w:rsidRPr="00FC2839">
        <w:rPr>
          <w:lang w:val="en-AU"/>
        </w:rPr>
        <w:t>Creating Transactions</w:t>
      </w:r>
    </w:p>
    <w:p w:rsidR="00F3127F" w:rsidRPr="00FC2839" w:rsidRDefault="00F3127F" w:rsidP="0062701E">
      <w:pPr>
        <w:pStyle w:val="Bullet2"/>
        <w:rPr>
          <w:lang w:val="en-AU"/>
        </w:rPr>
      </w:pPr>
      <w:r w:rsidRPr="00FC2839">
        <w:rPr>
          <w:lang w:val="en-AU"/>
        </w:rPr>
        <w:t>Creating, reprinting and reversing receipts</w:t>
      </w:r>
    </w:p>
    <w:p w:rsidR="00F3127F" w:rsidRPr="00FC2839" w:rsidRDefault="00F3127F" w:rsidP="0062701E">
      <w:pPr>
        <w:pStyle w:val="Bullet2"/>
        <w:rPr>
          <w:lang w:val="en-AU"/>
        </w:rPr>
      </w:pPr>
      <w:r w:rsidRPr="00FC2839">
        <w:rPr>
          <w:lang w:val="en-AU"/>
        </w:rPr>
        <w:t>Ticket requisitioning</w:t>
      </w:r>
    </w:p>
    <w:p w:rsidR="00F3127F" w:rsidRPr="00FC2839" w:rsidRDefault="00F3127F" w:rsidP="0062701E">
      <w:pPr>
        <w:pStyle w:val="Bullet2"/>
        <w:rPr>
          <w:lang w:val="en-AU"/>
        </w:rPr>
      </w:pPr>
      <w:r w:rsidRPr="00FC2839">
        <w:rPr>
          <w:lang w:val="en-AU"/>
        </w:rPr>
        <w:t>Cheque requisitioning, invoices and credit notes</w:t>
      </w:r>
    </w:p>
    <w:p w:rsidR="00F3127F" w:rsidRPr="00FC2839" w:rsidRDefault="00F3127F" w:rsidP="0062701E">
      <w:pPr>
        <w:pStyle w:val="Bullet2"/>
        <w:rPr>
          <w:lang w:val="en-AU"/>
        </w:rPr>
      </w:pPr>
      <w:r w:rsidRPr="00FC2839">
        <w:rPr>
          <w:lang w:val="en-AU"/>
        </w:rPr>
        <w:t>Payments and reversing payments</w:t>
      </w:r>
    </w:p>
    <w:p w:rsidR="00F3127F" w:rsidRPr="00FC2839" w:rsidRDefault="00F3127F" w:rsidP="0062701E">
      <w:pPr>
        <w:pStyle w:val="Bullet2"/>
        <w:rPr>
          <w:lang w:val="en-AU"/>
        </w:rPr>
      </w:pPr>
      <w:r w:rsidRPr="00FC2839">
        <w:rPr>
          <w:lang w:val="en-AU"/>
        </w:rPr>
        <w:t>Debtors files</w:t>
      </w:r>
    </w:p>
    <w:p w:rsidR="00F3127F" w:rsidRPr="00FC2839" w:rsidRDefault="00F3127F" w:rsidP="0062701E">
      <w:pPr>
        <w:pStyle w:val="Bullet2"/>
        <w:rPr>
          <w:lang w:val="en-AU"/>
        </w:rPr>
      </w:pPr>
      <w:r w:rsidRPr="00FC2839">
        <w:rPr>
          <w:lang w:val="en-AU"/>
        </w:rPr>
        <w:t>Recording fees</w:t>
      </w:r>
    </w:p>
    <w:p w:rsidR="00F3127F" w:rsidRPr="00FC2839" w:rsidRDefault="002458DA" w:rsidP="0062701E">
      <w:pPr>
        <w:pStyle w:val="Bullet2"/>
        <w:rPr>
          <w:szCs w:val="22"/>
          <w:lang w:val="en-AU"/>
        </w:rPr>
      </w:pPr>
      <w:r w:rsidRPr="00FC2839">
        <w:rPr>
          <w:szCs w:val="22"/>
          <w:lang w:val="en-AU"/>
        </w:rPr>
        <w:t>Completing d</w:t>
      </w:r>
      <w:r w:rsidR="00F3127F" w:rsidRPr="00FC2839">
        <w:rPr>
          <w:szCs w:val="22"/>
          <w:lang w:val="en-AU"/>
        </w:rPr>
        <w:t>ocumentation – associated with faxes, visa support letters, trip documents, creditor documents, debtor documents and client documents</w:t>
      </w:r>
      <w:r w:rsidR="0071073C" w:rsidRPr="00FC2839">
        <w:rPr>
          <w:szCs w:val="22"/>
          <w:lang w:val="en-AU"/>
        </w:rPr>
        <w:t>.</w:t>
      </w:r>
    </w:p>
    <w:p w:rsidR="00F3127F" w:rsidRPr="00FC2839" w:rsidRDefault="00AB05CE" w:rsidP="0069056C">
      <w:pPr>
        <w:pStyle w:val="Heading3"/>
      </w:pPr>
      <w:r w:rsidRPr="00FC2839">
        <w:t>Types of computer system training</w:t>
      </w:r>
    </w:p>
    <w:p w:rsidR="00AB05CE" w:rsidRPr="00FC2839" w:rsidRDefault="00AB05CE" w:rsidP="00AE66E1">
      <w:pPr>
        <w:pStyle w:val="BodyCopy"/>
        <w:rPr>
          <w:noProof w:val="0"/>
        </w:rPr>
      </w:pPr>
      <w:r w:rsidRPr="00FC2839">
        <w:rPr>
          <w:noProof w:val="0"/>
        </w:rPr>
        <w:lastRenderedPageBreak/>
        <w:t>There are a number of ways for staff to become familiar with general and specialised computer systems knowledge and skills include, but not limited to:</w:t>
      </w:r>
    </w:p>
    <w:p w:rsidR="00AB05CE" w:rsidRPr="00FC2839" w:rsidRDefault="00AB05CE" w:rsidP="0062701E">
      <w:pPr>
        <w:pStyle w:val="Bullet1"/>
      </w:pPr>
      <w:r w:rsidRPr="00FC2839">
        <w:t>Participating in formal training which may be provided by the property or by the software supplier</w:t>
      </w:r>
    </w:p>
    <w:p w:rsidR="00AB05CE" w:rsidRPr="00FC2839" w:rsidRDefault="00AB05CE" w:rsidP="0062701E">
      <w:pPr>
        <w:pStyle w:val="Bullet1"/>
      </w:pPr>
      <w:r w:rsidRPr="00FC2839">
        <w:t>Utilisation of dedicated training software that duplicates the real operating system but which ensures the real system is not accessed, breached, modified or corrupted</w:t>
      </w:r>
    </w:p>
    <w:p w:rsidR="00F3127F" w:rsidRPr="00FC2839" w:rsidRDefault="00F3127F" w:rsidP="0062701E">
      <w:pPr>
        <w:pStyle w:val="Bullet1"/>
      </w:pPr>
      <w:r w:rsidRPr="00FC2839">
        <w:t xml:space="preserve">Reading the User’s manual </w:t>
      </w:r>
    </w:p>
    <w:p w:rsidR="00F3127F" w:rsidRPr="00FC2839" w:rsidRDefault="0071073C" w:rsidP="0062701E">
      <w:pPr>
        <w:pStyle w:val="Bullet1"/>
      </w:pPr>
      <w:r w:rsidRPr="00FC2839">
        <w:rPr>
          <w:noProof/>
          <w:lang w:val="en-US"/>
        </w:rPr>
        <w:drawing>
          <wp:anchor distT="0" distB="0" distL="114300" distR="114300" simplePos="0" relativeHeight="252006400" behindDoc="0" locked="0" layoutInCell="1" allowOverlap="1" wp14:anchorId="7F69B6D7" wp14:editId="159842C1">
            <wp:simplePos x="0" y="0"/>
            <wp:positionH relativeFrom="column">
              <wp:posOffset>3676015</wp:posOffset>
            </wp:positionH>
            <wp:positionV relativeFrom="paragraph">
              <wp:posOffset>60325</wp:posOffset>
            </wp:positionV>
            <wp:extent cx="2056130" cy="1369060"/>
            <wp:effectExtent l="19050" t="0" r="1270" b="0"/>
            <wp:wrapSquare wrapText="bothSides"/>
            <wp:docPr id="70" name="Picture 68" descr="A10 shutterstock_1561525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0 shutterstock_156152561.jpg"/>
                    <pic:cNvPicPr/>
                  </pic:nvPicPr>
                  <pic:blipFill>
                    <a:blip r:embed="rId162" cstate="print"/>
                    <a:stretch>
                      <a:fillRect/>
                    </a:stretch>
                  </pic:blipFill>
                  <pic:spPr>
                    <a:xfrm>
                      <a:off x="0" y="0"/>
                      <a:ext cx="2056130" cy="1369060"/>
                    </a:xfrm>
                    <a:prstGeom prst="rect">
                      <a:avLst/>
                    </a:prstGeom>
                  </pic:spPr>
                </pic:pic>
              </a:graphicData>
            </a:graphic>
          </wp:anchor>
        </w:drawing>
      </w:r>
      <w:r w:rsidR="00F3127F" w:rsidRPr="00FC2839">
        <w:t>Observing and listening to an experienced operator</w:t>
      </w:r>
    </w:p>
    <w:p w:rsidR="00F3127F" w:rsidRPr="00FC2839" w:rsidRDefault="00F3127F" w:rsidP="0062701E">
      <w:pPr>
        <w:pStyle w:val="Bullet1"/>
      </w:pPr>
      <w:r w:rsidRPr="00FC2839">
        <w:t>Asking questions about what is happening and why things are done the way they are</w:t>
      </w:r>
    </w:p>
    <w:p w:rsidR="00F3127F" w:rsidRPr="00FC2839" w:rsidRDefault="00F3127F" w:rsidP="0062701E">
      <w:pPr>
        <w:pStyle w:val="Bullet1"/>
      </w:pPr>
      <w:r w:rsidRPr="00FC2839">
        <w:t>Writing your own notes – in some way this can be seen as your own personal Operator’s manual written by you, for you to suit personal preferences and address the issues you find you have most trouble with</w:t>
      </w:r>
    </w:p>
    <w:p w:rsidR="00F3127F" w:rsidRPr="00FC2839" w:rsidRDefault="00F3127F" w:rsidP="0062701E">
      <w:pPr>
        <w:pStyle w:val="Bullet1"/>
      </w:pPr>
      <w:r w:rsidRPr="00FC2839">
        <w:t xml:space="preserve">On-going coaching and mentoring to enhance your competency once the basics </w:t>
      </w:r>
      <w:r w:rsidR="0062701E" w:rsidRPr="00FC2839">
        <w:t xml:space="preserve">have </w:t>
      </w:r>
      <w:r w:rsidR="0062701E" w:rsidRPr="00FC2839">
        <w:rPr>
          <w:rStyle w:val="A12"/>
        </w:rPr>
        <w:t>been</w:t>
      </w:r>
      <w:r w:rsidRPr="00FC2839">
        <w:t xml:space="preserve"> mastered.</w:t>
      </w:r>
    </w:p>
    <w:p w:rsidR="00764875" w:rsidRPr="00FC2839" w:rsidRDefault="00764875" w:rsidP="0071073C">
      <w:pPr>
        <w:pStyle w:val="BodyCopy"/>
        <w:rPr>
          <w:noProof w:val="0"/>
          <w:szCs w:val="28"/>
        </w:rPr>
      </w:pPr>
      <w:r w:rsidRPr="00FC2839">
        <w:rPr>
          <w:noProof w:val="0"/>
          <w:szCs w:val="28"/>
        </w:rPr>
        <w:br w:type="page"/>
      </w:r>
    </w:p>
    <w:p w:rsidR="00764875" w:rsidRPr="00FC2839" w:rsidRDefault="00764875" w:rsidP="00764875">
      <w:pPr>
        <w:spacing w:before="80" w:after="120" w:line="240" w:lineRule="auto"/>
        <w:rPr>
          <w:rFonts w:ascii="Helvetica" w:eastAsia="Times New Roman" w:hAnsi="Helvetica" w:cs="Times New Roman"/>
        </w:rPr>
      </w:pPr>
      <w:r w:rsidRPr="00FC2839">
        <w:rPr>
          <w:rFonts w:ascii="Helvetica" w:eastAsia="Times New Roman" w:hAnsi="Helvetica" w:cs="Times New Roman"/>
          <w:noProof/>
          <w:lang w:val="en-US" w:eastAsia="en-US"/>
        </w:rPr>
        <w:lastRenderedPageBreak/>
        <w:drawing>
          <wp:anchor distT="0" distB="0" distL="114300" distR="114300" simplePos="0" relativeHeight="252008448" behindDoc="0" locked="0" layoutInCell="1" allowOverlap="1" wp14:anchorId="0D45A821" wp14:editId="444FAE70">
            <wp:simplePos x="0" y="0"/>
            <wp:positionH relativeFrom="column">
              <wp:posOffset>19050</wp:posOffset>
            </wp:positionH>
            <wp:positionV relativeFrom="paragraph">
              <wp:posOffset>140970</wp:posOffset>
            </wp:positionV>
            <wp:extent cx="647700" cy="628650"/>
            <wp:effectExtent l="19050" t="0" r="0" b="0"/>
            <wp:wrapSquare wrapText="bothSides"/>
            <wp:docPr id="71"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764875" w:rsidRPr="00FC2839" w:rsidRDefault="00A329DC" w:rsidP="00A329DC">
      <w:pPr>
        <w:autoSpaceDE w:val="0"/>
        <w:autoSpaceDN w:val="0"/>
        <w:adjustRightInd w:val="0"/>
        <w:spacing w:after="280" w:line="401" w:lineRule="atLeast"/>
        <w:rPr>
          <w:rFonts w:ascii="Helvetica" w:hAnsi="Helvetica" w:cs="Chevin-DemiBold"/>
          <w:color w:val="221E1F"/>
          <w:sz w:val="32"/>
          <w:szCs w:val="32"/>
        </w:rPr>
      </w:pPr>
      <w:r w:rsidRPr="00FC2839">
        <w:rPr>
          <w:rFonts w:ascii="Helvetica" w:hAnsi="Helvetica" w:cs="Chevin-DemiBold"/>
          <w:b/>
          <w:bCs/>
          <w:noProof/>
          <w:color w:val="221E1F"/>
          <w:sz w:val="32"/>
          <w:szCs w:val="32"/>
          <w:lang w:val="en-US" w:eastAsia="en-US"/>
        </w:rPr>
        <w:drawing>
          <wp:anchor distT="0" distB="0" distL="114300" distR="114300" simplePos="0" relativeHeight="252009472" behindDoc="0" locked="0" layoutInCell="1" allowOverlap="1" wp14:anchorId="3FE3DE39" wp14:editId="23D0FAE3">
            <wp:simplePos x="0" y="0"/>
            <wp:positionH relativeFrom="column">
              <wp:posOffset>3019425</wp:posOffset>
            </wp:positionH>
            <wp:positionV relativeFrom="paragraph">
              <wp:posOffset>34925</wp:posOffset>
            </wp:positionV>
            <wp:extent cx="1733550" cy="1171575"/>
            <wp:effectExtent l="19050" t="0" r="0" b="0"/>
            <wp:wrapSquare wrapText="bothSides"/>
            <wp:docPr id="73" name="Picture 72" descr="A8 shutterstock_149513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8 shutterstock_149513465.jpg"/>
                    <pic:cNvPicPr/>
                  </pic:nvPicPr>
                  <pic:blipFill>
                    <a:blip r:embed="rId163" cstate="print"/>
                    <a:stretch>
                      <a:fillRect/>
                    </a:stretch>
                  </pic:blipFill>
                  <pic:spPr>
                    <a:xfrm>
                      <a:off x="0" y="0"/>
                      <a:ext cx="1733550" cy="1171575"/>
                    </a:xfrm>
                    <a:prstGeom prst="rect">
                      <a:avLst/>
                    </a:prstGeom>
                  </pic:spPr>
                </pic:pic>
              </a:graphicData>
            </a:graphic>
          </wp:anchor>
        </w:drawing>
      </w:r>
      <w:r w:rsidR="00764875" w:rsidRPr="00FC2839">
        <w:rPr>
          <w:rFonts w:ascii="Helvetica" w:hAnsi="Helvetica" w:cs="Chevin-DemiBold"/>
          <w:b/>
          <w:bCs/>
          <w:color w:val="221E1F"/>
          <w:sz w:val="32"/>
          <w:szCs w:val="32"/>
        </w:rPr>
        <w:t xml:space="preserve">Activity 21 - Identify computer training </w:t>
      </w:r>
    </w:p>
    <w:p w:rsidR="00764875" w:rsidRPr="00FC2839" w:rsidRDefault="00764875" w:rsidP="00AE66E1">
      <w:pPr>
        <w:pStyle w:val="BodyCopy"/>
        <w:rPr>
          <w:noProof w:val="0"/>
        </w:rPr>
      </w:pPr>
      <w:r w:rsidRPr="00FC2839">
        <w:rPr>
          <w:noProof w:val="0"/>
        </w:rPr>
        <w:t>You are required to outline five computer training courses that you would conduct to help your staff become familiar with your new computer system.</w:t>
      </w:r>
    </w:p>
    <w:p w:rsidR="00764875" w:rsidRPr="00FC2839" w:rsidRDefault="00764875" w:rsidP="00764875">
      <w:pPr>
        <w:autoSpaceDE w:val="0"/>
        <w:autoSpaceDN w:val="0"/>
        <w:adjustRightInd w:val="0"/>
        <w:snapToGrid w:val="0"/>
        <w:spacing w:after="0" w:line="240" w:lineRule="auto"/>
        <w:rPr>
          <w:rFonts w:ascii="Helvetica" w:hAnsi="Helvetica"/>
        </w:rPr>
      </w:pPr>
    </w:p>
    <w:tbl>
      <w:tblPr>
        <w:tblStyle w:val="TableGrid"/>
        <w:tblW w:w="0" w:type="auto"/>
        <w:tblLook w:val="04A0" w:firstRow="1" w:lastRow="0" w:firstColumn="1" w:lastColumn="0" w:noHBand="0" w:noVBand="1"/>
      </w:tblPr>
      <w:tblGrid>
        <w:gridCol w:w="3080"/>
        <w:gridCol w:w="2608"/>
        <w:gridCol w:w="3330"/>
      </w:tblGrid>
      <w:tr w:rsidR="00A329DC" w:rsidRPr="00FC2839" w:rsidTr="00A329DC">
        <w:tc>
          <w:tcPr>
            <w:tcW w:w="3080" w:type="dxa"/>
            <w:shd w:val="clear" w:color="auto" w:fill="F2F2F2" w:themeFill="background1" w:themeFillShade="F2"/>
          </w:tcPr>
          <w:p w:rsidR="00A329DC" w:rsidRPr="00FC2839" w:rsidRDefault="00A329DC" w:rsidP="0071073C">
            <w:pPr>
              <w:pStyle w:val="TableTextBold"/>
              <w:rPr>
                <w:noProof w:val="0"/>
              </w:rPr>
            </w:pPr>
            <w:r w:rsidRPr="00FC2839">
              <w:rPr>
                <w:noProof w:val="0"/>
              </w:rPr>
              <w:t>Topic of training</w:t>
            </w:r>
          </w:p>
        </w:tc>
        <w:tc>
          <w:tcPr>
            <w:tcW w:w="2608" w:type="dxa"/>
            <w:shd w:val="clear" w:color="auto" w:fill="F2F2F2" w:themeFill="background1" w:themeFillShade="F2"/>
          </w:tcPr>
          <w:p w:rsidR="00A329DC" w:rsidRPr="00FC2839" w:rsidRDefault="00A329DC" w:rsidP="0071073C">
            <w:pPr>
              <w:pStyle w:val="TableTextBold"/>
              <w:rPr>
                <w:noProof w:val="0"/>
              </w:rPr>
            </w:pPr>
            <w:r w:rsidRPr="00FC2839">
              <w:rPr>
                <w:noProof w:val="0"/>
              </w:rPr>
              <w:t>Key points to learn</w:t>
            </w:r>
          </w:p>
        </w:tc>
        <w:tc>
          <w:tcPr>
            <w:tcW w:w="3330" w:type="dxa"/>
            <w:shd w:val="clear" w:color="auto" w:fill="F2F2F2" w:themeFill="background1" w:themeFillShade="F2"/>
          </w:tcPr>
          <w:p w:rsidR="00A329DC" w:rsidRPr="00FC2839" w:rsidRDefault="00A329DC" w:rsidP="0071073C">
            <w:pPr>
              <w:pStyle w:val="TableTextBold"/>
              <w:rPr>
                <w:noProof w:val="0"/>
              </w:rPr>
            </w:pPr>
            <w:r w:rsidRPr="00FC2839">
              <w:rPr>
                <w:noProof w:val="0"/>
              </w:rPr>
              <w:t>Training method</w:t>
            </w:r>
          </w:p>
        </w:tc>
      </w:tr>
      <w:tr w:rsidR="00A329DC" w:rsidRPr="00FC2839" w:rsidTr="00A329DC">
        <w:tc>
          <w:tcPr>
            <w:tcW w:w="3080" w:type="dxa"/>
          </w:tcPr>
          <w:p w:rsidR="00A329DC" w:rsidRPr="00FC2839" w:rsidRDefault="00A329DC" w:rsidP="0071073C">
            <w:pPr>
              <w:pStyle w:val="TableText"/>
              <w:rPr>
                <w:noProof w:val="0"/>
              </w:rPr>
            </w:pPr>
          </w:p>
        </w:tc>
        <w:tc>
          <w:tcPr>
            <w:tcW w:w="2608" w:type="dxa"/>
          </w:tcPr>
          <w:p w:rsidR="00A329DC" w:rsidRPr="00FC2839" w:rsidRDefault="00A329DC" w:rsidP="0071073C">
            <w:pPr>
              <w:pStyle w:val="TableText"/>
              <w:rPr>
                <w:noProof w:val="0"/>
              </w:rPr>
            </w:pPr>
          </w:p>
          <w:p w:rsidR="00A329DC" w:rsidRPr="00FC2839" w:rsidRDefault="00A329DC" w:rsidP="0071073C">
            <w:pPr>
              <w:pStyle w:val="TableText"/>
              <w:rPr>
                <w:noProof w:val="0"/>
              </w:rPr>
            </w:pPr>
          </w:p>
          <w:p w:rsidR="00A329DC" w:rsidRPr="00FC2839" w:rsidRDefault="00A329DC" w:rsidP="0071073C">
            <w:pPr>
              <w:pStyle w:val="TableText"/>
              <w:rPr>
                <w:noProof w:val="0"/>
              </w:rPr>
            </w:pPr>
          </w:p>
        </w:tc>
        <w:tc>
          <w:tcPr>
            <w:tcW w:w="3330" w:type="dxa"/>
          </w:tcPr>
          <w:p w:rsidR="00A329DC" w:rsidRPr="00FC2839" w:rsidRDefault="00A329DC" w:rsidP="0071073C">
            <w:pPr>
              <w:pStyle w:val="TableText"/>
              <w:rPr>
                <w:noProof w:val="0"/>
              </w:rPr>
            </w:pPr>
          </w:p>
          <w:p w:rsidR="00A329DC" w:rsidRPr="00FC2839" w:rsidRDefault="00A329DC" w:rsidP="0071073C">
            <w:pPr>
              <w:pStyle w:val="TableText"/>
              <w:rPr>
                <w:noProof w:val="0"/>
              </w:rPr>
            </w:pPr>
          </w:p>
          <w:p w:rsidR="00A329DC" w:rsidRPr="00FC2839" w:rsidRDefault="00A329DC" w:rsidP="0071073C">
            <w:pPr>
              <w:pStyle w:val="TableText"/>
              <w:rPr>
                <w:noProof w:val="0"/>
              </w:rPr>
            </w:pPr>
          </w:p>
          <w:p w:rsidR="00A329DC" w:rsidRPr="00FC2839" w:rsidRDefault="00A329DC" w:rsidP="0071073C">
            <w:pPr>
              <w:pStyle w:val="TableText"/>
              <w:rPr>
                <w:noProof w:val="0"/>
              </w:rPr>
            </w:pPr>
          </w:p>
        </w:tc>
      </w:tr>
      <w:tr w:rsidR="00A329DC" w:rsidRPr="00FC2839" w:rsidTr="00A329DC">
        <w:tc>
          <w:tcPr>
            <w:tcW w:w="3080" w:type="dxa"/>
          </w:tcPr>
          <w:p w:rsidR="00A329DC" w:rsidRPr="00FC2839" w:rsidRDefault="00A329DC" w:rsidP="0071073C">
            <w:pPr>
              <w:pStyle w:val="TableText"/>
              <w:rPr>
                <w:noProof w:val="0"/>
              </w:rPr>
            </w:pPr>
          </w:p>
        </w:tc>
        <w:tc>
          <w:tcPr>
            <w:tcW w:w="2608" w:type="dxa"/>
          </w:tcPr>
          <w:p w:rsidR="00A329DC" w:rsidRPr="00FC2839" w:rsidRDefault="00A329DC" w:rsidP="0071073C">
            <w:pPr>
              <w:pStyle w:val="TableText"/>
              <w:rPr>
                <w:noProof w:val="0"/>
              </w:rPr>
            </w:pPr>
          </w:p>
          <w:p w:rsidR="00A329DC" w:rsidRPr="00FC2839" w:rsidRDefault="00A329DC" w:rsidP="0071073C">
            <w:pPr>
              <w:pStyle w:val="TableText"/>
              <w:rPr>
                <w:noProof w:val="0"/>
              </w:rPr>
            </w:pPr>
          </w:p>
          <w:p w:rsidR="00A329DC" w:rsidRPr="00FC2839" w:rsidRDefault="00A329DC" w:rsidP="0071073C">
            <w:pPr>
              <w:pStyle w:val="TableText"/>
              <w:rPr>
                <w:noProof w:val="0"/>
              </w:rPr>
            </w:pPr>
          </w:p>
        </w:tc>
        <w:tc>
          <w:tcPr>
            <w:tcW w:w="3330" w:type="dxa"/>
          </w:tcPr>
          <w:p w:rsidR="00A329DC" w:rsidRPr="00FC2839" w:rsidRDefault="00A329DC" w:rsidP="0071073C">
            <w:pPr>
              <w:pStyle w:val="TableText"/>
              <w:rPr>
                <w:noProof w:val="0"/>
              </w:rPr>
            </w:pPr>
          </w:p>
          <w:p w:rsidR="00A329DC" w:rsidRPr="00FC2839" w:rsidRDefault="00A329DC" w:rsidP="0071073C">
            <w:pPr>
              <w:pStyle w:val="TableText"/>
              <w:rPr>
                <w:noProof w:val="0"/>
              </w:rPr>
            </w:pPr>
          </w:p>
          <w:p w:rsidR="00A329DC" w:rsidRPr="00FC2839" w:rsidRDefault="00A329DC" w:rsidP="0071073C">
            <w:pPr>
              <w:pStyle w:val="TableText"/>
              <w:rPr>
                <w:noProof w:val="0"/>
              </w:rPr>
            </w:pPr>
          </w:p>
          <w:p w:rsidR="00A329DC" w:rsidRPr="00FC2839" w:rsidRDefault="00A329DC" w:rsidP="0071073C">
            <w:pPr>
              <w:pStyle w:val="TableText"/>
              <w:rPr>
                <w:noProof w:val="0"/>
              </w:rPr>
            </w:pPr>
          </w:p>
        </w:tc>
      </w:tr>
      <w:tr w:rsidR="00A329DC" w:rsidRPr="00FC2839" w:rsidTr="00A329DC">
        <w:tc>
          <w:tcPr>
            <w:tcW w:w="3080" w:type="dxa"/>
          </w:tcPr>
          <w:p w:rsidR="00A329DC" w:rsidRPr="00FC2839" w:rsidRDefault="00A329DC" w:rsidP="0071073C">
            <w:pPr>
              <w:pStyle w:val="TableText"/>
              <w:rPr>
                <w:noProof w:val="0"/>
              </w:rPr>
            </w:pPr>
          </w:p>
        </w:tc>
        <w:tc>
          <w:tcPr>
            <w:tcW w:w="2608" w:type="dxa"/>
          </w:tcPr>
          <w:p w:rsidR="00A329DC" w:rsidRPr="00FC2839" w:rsidRDefault="00A329DC" w:rsidP="0071073C">
            <w:pPr>
              <w:pStyle w:val="TableText"/>
              <w:rPr>
                <w:noProof w:val="0"/>
              </w:rPr>
            </w:pPr>
          </w:p>
        </w:tc>
        <w:tc>
          <w:tcPr>
            <w:tcW w:w="3330" w:type="dxa"/>
          </w:tcPr>
          <w:p w:rsidR="00A329DC" w:rsidRPr="00FC2839" w:rsidRDefault="00A329DC" w:rsidP="0071073C">
            <w:pPr>
              <w:pStyle w:val="TableText"/>
              <w:rPr>
                <w:noProof w:val="0"/>
              </w:rPr>
            </w:pPr>
          </w:p>
          <w:p w:rsidR="00A329DC" w:rsidRPr="00FC2839" w:rsidRDefault="00A329DC" w:rsidP="0071073C">
            <w:pPr>
              <w:pStyle w:val="TableText"/>
              <w:rPr>
                <w:noProof w:val="0"/>
              </w:rPr>
            </w:pPr>
          </w:p>
          <w:p w:rsidR="00A329DC" w:rsidRPr="00FC2839" w:rsidRDefault="00A329DC" w:rsidP="0071073C">
            <w:pPr>
              <w:pStyle w:val="TableText"/>
              <w:rPr>
                <w:noProof w:val="0"/>
              </w:rPr>
            </w:pPr>
          </w:p>
          <w:p w:rsidR="00A329DC" w:rsidRPr="00FC2839" w:rsidRDefault="00A329DC" w:rsidP="0071073C">
            <w:pPr>
              <w:pStyle w:val="TableText"/>
              <w:rPr>
                <w:noProof w:val="0"/>
              </w:rPr>
            </w:pPr>
          </w:p>
        </w:tc>
      </w:tr>
      <w:tr w:rsidR="00A329DC" w:rsidRPr="00FC2839" w:rsidTr="00A329DC">
        <w:tc>
          <w:tcPr>
            <w:tcW w:w="3080" w:type="dxa"/>
          </w:tcPr>
          <w:p w:rsidR="00A329DC" w:rsidRPr="00FC2839" w:rsidRDefault="00A329DC" w:rsidP="0071073C">
            <w:pPr>
              <w:pStyle w:val="TableText"/>
              <w:rPr>
                <w:noProof w:val="0"/>
              </w:rPr>
            </w:pPr>
          </w:p>
        </w:tc>
        <w:tc>
          <w:tcPr>
            <w:tcW w:w="2608" w:type="dxa"/>
          </w:tcPr>
          <w:p w:rsidR="00A329DC" w:rsidRPr="00FC2839" w:rsidRDefault="00A329DC" w:rsidP="0071073C">
            <w:pPr>
              <w:pStyle w:val="TableText"/>
              <w:rPr>
                <w:noProof w:val="0"/>
              </w:rPr>
            </w:pPr>
          </w:p>
        </w:tc>
        <w:tc>
          <w:tcPr>
            <w:tcW w:w="3330" w:type="dxa"/>
          </w:tcPr>
          <w:p w:rsidR="00A329DC" w:rsidRPr="00FC2839" w:rsidRDefault="00A329DC" w:rsidP="0071073C">
            <w:pPr>
              <w:pStyle w:val="TableText"/>
              <w:rPr>
                <w:noProof w:val="0"/>
              </w:rPr>
            </w:pPr>
          </w:p>
          <w:p w:rsidR="00A329DC" w:rsidRPr="00FC2839" w:rsidRDefault="00A329DC" w:rsidP="0071073C">
            <w:pPr>
              <w:pStyle w:val="TableText"/>
              <w:rPr>
                <w:noProof w:val="0"/>
              </w:rPr>
            </w:pPr>
          </w:p>
          <w:p w:rsidR="00A329DC" w:rsidRPr="00FC2839" w:rsidRDefault="00A329DC" w:rsidP="0071073C">
            <w:pPr>
              <w:pStyle w:val="TableText"/>
              <w:rPr>
                <w:noProof w:val="0"/>
              </w:rPr>
            </w:pPr>
          </w:p>
          <w:p w:rsidR="00A329DC" w:rsidRPr="00FC2839" w:rsidRDefault="00A329DC" w:rsidP="0071073C">
            <w:pPr>
              <w:pStyle w:val="TableText"/>
              <w:rPr>
                <w:noProof w:val="0"/>
              </w:rPr>
            </w:pPr>
          </w:p>
        </w:tc>
      </w:tr>
      <w:tr w:rsidR="00A329DC" w:rsidRPr="00FC2839" w:rsidTr="00A329DC">
        <w:tc>
          <w:tcPr>
            <w:tcW w:w="3080" w:type="dxa"/>
          </w:tcPr>
          <w:p w:rsidR="00A329DC" w:rsidRPr="00FC2839" w:rsidRDefault="00A329DC" w:rsidP="0071073C">
            <w:pPr>
              <w:pStyle w:val="TableText"/>
              <w:rPr>
                <w:noProof w:val="0"/>
              </w:rPr>
            </w:pPr>
          </w:p>
          <w:p w:rsidR="00A329DC" w:rsidRPr="00FC2839" w:rsidRDefault="00A329DC" w:rsidP="0071073C">
            <w:pPr>
              <w:pStyle w:val="TableText"/>
              <w:rPr>
                <w:noProof w:val="0"/>
              </w:rPr>
            </w:pPr>
          </w:p>
          <w:p w:rsidR="00A329DC" w:rsidRPr="00FC2839" w:rsidRDefault="00A329DC" w:rsidP="0071073C">
            <w:pPr>
              <w:pStyle w:val="TableText"/>
              <w:rPr>
                <w:noProof w:val="0"/>
              </w:rPr>
            </w:pPr>
          </w:p>
          <w:p w:rsidR="00A329DC" w:rsidRPr="00FC2839" w:rsidRDefault="00A329DC" w:rsidP="0071073C">
            <w:pPr>
              <w:pStyle w:val="TableText"/>
              <w:rPr>
                <w:noProof w:val="0"/>
              </w:rPr>
            </w:pPr>
          </w:p>
        </w:tc>
        <w:tc>
          <w:tcPr>
            <w:tcW w:w="2608" w:type="dxa"/>
          </w:tcPr>
          <w:p w:rsidR="00A329DC" w:rsidRPr="00FC2839" w:rsidRDefault="00A329DC" w:rsidP="0071073C">
            <w:pPr>
              <w:pStyle w:val="TableText"/>
              <w:rPr>
                <w:noProof w:val="0"/>
              </w:rPr>
            </w:pPr>
          </w:p>
        </w:tc>
        <w:tc>
          <w:tcPr>
            <w:tcW w:w="3330" w:type="dxa"/>
          </w:tcPr>
          <w:p w:rsidR="00A329DC" w:rsidRPr="00FC2839" w:rsidRDefault="00A329DC" w:rsidP="0071073C">
            <w:pPr>
              <w:pStyle w:val="TableText"/>
              <w:rPr>
                <w:noProof w:val="0"/>
              </w:rPr>
            </w:pPr>
          </w:p>
          <w:p w:rsidR="00A329DC" w:rsidRPr="00FC2839" w:rsidRDefault="00A329DC" w:rsidP="0071073C">
            <w:pPr>
              <w:pStyle w:val="TableText"/>
              <w:rPr>
                <w:noProof w:val="0"/>
              </w:rPr>
            </w:pPr>
          </w:p>
          <w:p w:rsidR="00A329DC" w:rsidRPr="00FC2839" w:rsidRDefault="00A329DC" w:rsidP="0071073C">
            <w:pPr>
              <w:pStyle w:val="TableText"/>
              <w:rPr>
                <w:noProof w:val="0"/>
              </w:rPr>
            </w:pPr>
          </w:p>
        </w:tc>
      </w:tr>
    </w:tbl>
    <w:p w:rsidR="00F3127F" w:rsidRPr="00FC2839" w:rsidRDefault="00F3127F" w:rsidP="00F3127F">
      <w:pPr>
        <w:rPr>
          <w:rFonts w:ascii="Helvetica" w:hAnsi="Helvetica" w:cs="HelveticaNeueLT Std Med Cn"/>
          <w:b/>
        </w:rPr>
      </w:pPr>
      <w:r w:rsidRPr="00FC2839">
        <w:rPr>
          <w:rFonts w:ascii="Helvetica" w:hAnsi="Helvetica" w:cs="HelveticaNeueLT Std Med Cn"/>
          <w:b/>
        </w:rPr>
        <w:br w:type="page"/>
      </w:r>
    </w:p>
    <w:p w:rsidR="002D0810" w:rsidRPr="00FC2839" w:rsidRDefault="002D0810" w:rsidP="00E9163F">
      <w:pPr>
        <w:pStyle w:val="Heading2"/>
      </w:pPr>
      <w:r w:rsidRPr="00FC2839">
        <w:lastRenderedPageBreak/>
        <w:t>2.9</w:t>
      </w:r>
      <w:r w:rsidRPr="00FC2839">
        <w:tab/>
      </w:r>
      <w:r w:rsidR="00E52520">
        <w:fldChar w:fldCharType="begin"/>
      </w:r>
      <w:r w:rsidR="00E52520">
        <w:instrText xml:space="preserve"> REF  Criteria29  \* MERGEFORMAT </w:instrText>
      </w:r>
      <w:r w:rsidR="00E52520">
        <w:fldChar w:fldCharType="separate"/>
      </w:r>
      <w:sdt>
        <w:sdtPr>
          <w:alias w:val="Criteria29"/>
          <w:tag w:val="Criteria29"/>
          <w:id w:val="26329442"/>
          <w:lock w:val="sdtLocked"/>
          <w:placeholder>
            <w:docPart w:val="FB38D90BA3D54468A08153480790353D"/>
          </w:placeholder>
        </w:sdtPr>
        <w:sdtEndPr/>
        <w:sdtContent>
          <w:r w:rsidR="0093327F" w:rsidRPr="00FC2839">
            <w:rPr>
              <w:rStyle w:val="PlaceholderText"/>
              <w:color w:val="45545F"/>
            </w:rPr>
            <w:t xml:space="preserve">Monitor new systems for efficiency </w:t>
          </w:r>
          <w:r w:rsidR="0093327F" w:rsidRPr="00FC2839">
            <w:t>and take action accordingly</w:t>
          </w:r>
        </w:sdtContent>
      </w:sdt>
      <w:r w:rsidR="00E52520">
        <w:fldChar w:fldCharType="end"/>
      </w:r>
    </w:p>
    <w:p w:rsidR="002D0810" w:rsidRPr="00FC2839" w:rsidRDefault="002D0810" w:rsidP="0069056C">
      <w:pPr>
        <w:pStyle w:val="Heading3"/>
      </w:pPr>
      <w:r w:rsidRPr="00FC2839">
        <w:t>Introduction</w:t>
      </w:r>
    </w:p>
    <w:p w:rsidR="00B048BD" w:rsidRPr="00FC2839" w:rsidRDefault="00B048BD" w:rsidP="00AE66E1">
      <w:pPr>
        <w:pStyle w:val="BodyCopy"/>
        <w:rPr>
          <w:noProof w:val="0"/>
        </w:rPr>
      </w:pPr>
      <w:r w:rsidRPr="00FC2839">
        <w:rPr>
          <w:noProof w:val="0"/>
        </w:rPr>
        <w:t>In Section 1.2 of this manual, we looked at the importance of monitoring the performance of computer systems in determining the need for an upgrade or replacement of a computer system, either in its entirety or for specific hardware or software components.</w:t>
      </w:r>
    </w:p>
    <w:p w:rsidR="00B048BD" w:rsidRPr="00FC2839" w:rsidRDefault="00B048BD" w:rsidP="00AE66E1">
      <w:pPr>
        <w:pStyle w:val="BodyCopy"/>
        <w:rPr>
          <w:noProof w:val="0"/>
        </w:rPr>
      </w:pPr>
      <w:r w:rsidRPr="00FC2839">
        <w:rPr>
          <w:noProof w:val="0"/>
        </w:rPr>
        <w:t>In this section we will explore the tasks associated with monitoring the success of new computer systems after they have been implemented.</w:t>
      </w:r>
    </w:p>
    <w:p w:rsidR="007B215A" w:rsidRPr="00FC2839" w:rsidRDefault="007B215A" w:rsidP="0069056C">
      <w:pPr>
        <w:pStyle w:val="Heading3"/>
      </w:pPr>
      <w:r w:rsidRPr="00FC2839">
        <w:t>Importance of monitoring new computer systems</w:t>
      </w:r>
    </w:p>
    <w:p w:rsidR="00B048BD" w:rsidRPr="00FC2839" w:rsidRDefault="00432145" w:rsidP="00AE66E1">
      <w:pPr>
        <w:pStyle w:val="BodyCopy"/>
        <w:rPr>
          <w:noProof w:val="0"/>
        </w:rPr>
      </w:pPr>
      <w:r w:rsidRPr="00FC2839">
        <w:rPr>
          <w:szCs w:val="24"/>
          <w:lang w:val="en-US" w:eastAsia="en-US"/>
        </w:rPr>
        <w:drawing>
          <wp:anchor distT="0" distB="0" distL="114300" distR="114300" simplePos="0" relativeHeight="252016640" behindDoc="0" locked="0" layoutInCell="1" allowOverlap="1" wp14:anchorId="0BB9658D" wp14:editId="62798A91">
            <wp:simplePos x="0" y="0"/>
            <wp:positionH relativeFrom="column">
              <wp:posOffset>4158615</wp:posOffset>
            </wp:positionH>
            <wp:positionV relativeFrom="paragraph">
              <wp:posOffset>315595</wp:posOffset>
            </wp:positionV>
            <wp:extent cx="1540510" cy="1031875"/>
            <wp:effectExtent l="0" t="0" r="2540" b="0"/>
            <wp:wrapSquare wrapText="bothSides"/>
            <wp:docPr id="80" name="Picture 79" descr="Assessment_115352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a:blip r:embed="rId164" cstate="print"/>
                    <a:stretch>
                      <a:fillRect/>
                    </a:stretch>
                  </pic:blipFill>
                  <pic:spPr>
                    <a:xfrm>
                      <a:off x="0" y="0"/>
                      <a:ext cx="1540510" cy="1031875"/>
                    </a:xfrm>
                    <a:prstGeom prst="rect">
                      <a:avLst/>
                    </a:prstGeom>
                  </pic:spPr>
                </pic:pic>
              </a:graphicData>
            </a:graphic>
            <wp14:sizeRelH relativeFrom="margin">
              <wp14:pctWidth>0</wp14:pctWidth>
            </wp14:sizeRelH>
            <wp14:sizeRelV relativeFrom="margin">
              <wp14:pctHeight>0</wp14:pctHeight>
            </wp14:sizeRelV>
          </wp:anchor>
        </w:drawing>
      </w:r>
      <w:r w:rsidR="00B048BD" w:rsidRPr="00FC2839">
        <w:rPr>
          <w:noProof w:val="0"/>
        </w:rPr>
        <w:t xml:space="preserve">The accepted ways of monitoring </w:t>
      </w:r>
      <w:r w:rsidR="007B215A" w:rsidRPr="00FC2839">
        <w:rPr>
          <w:noProof w:val="0"/>
        </w:rPr>
        <w:t>the effectiveness of new computer systems</w:t>
      </w:r>
      <w:r w:rsidR="00B048BD" w:rsidRPr="00FC2839">
        <w:rPr>
          <w:noProof w:val="0"/>
        </w:rPr>
        <w:t xml:space="preserve"> will relate to determining:</w:t>
      </w:r>
    </w:p>
    <w:p w:rsidR="007B215A" w:rsidRPr="00FC2839" w:rsidRDefault="005144B1" w:rsidP="0062701E">
      <w:pPr>
        <w:pStyle w:val="Bullet1"/>
        <w:rPr>
          <w:szCs w:val="24"/>
        </w:rPr>
      </w:pPr>
      <w:r w:rsidRPr="00FC2839">
        <w:rPr>
          <w:szCs w:val="24"/>
        </w:rPr>
        <w:t>Achievement of key performance indicators</w:t>
      </w:r>
    </w:p>
    <w:p w:rsidR="00B048BD" w:rsidRPr="00FC2839" w:rsidRDefault="00B048BD" w:rsidP="0062701E">
      <w:pPr>
        <w:pStyle w:val="Bullet1"/>
        <w:rPr>
          <w:szCs w:val="24"/>
        </w:rPr>
      </w:pPr>
      <w:r w:rsidRPr="00FC2839">
        <w:rPr>
          <w:szCs w:val="24"/>
        </w:rPr>
        <w:t xml:space="preserve">The actual workplace effectiveness of the </w:t>
      </w:r>
      <w:r w:rsidR="007B215A" w:rsidRPr="00FC2839">
        <w:rPr>
          <w:szCs w:val="24"/>
        </w:rPr>
        <w:t>computer asset</w:t>
      </w:r>
      <w:r w:rsidRPr="00FC2839">
        <w:rPr>
          <w:szCs w:val="24"/>
        </w:rPr>
        <w:t xml:space="preserve"> – as opposed to its anticipated usefulness</w:t>
      </w:r>
    </w:p>
    <w:p w:rsidR="00B048BD" w:rsidRPr="00FC2839" w:rsidRDefault="00B048BD" w:rsidP="0062701E">
      <w:pPr>
        <w:pStyle w:val="Bullet1"/>
      </w:pPr>
      <w:r w:rsidRPr="00FC2839">
        <w:rPr>
          <w:szCs w:val="24"/>
        </w:rPr>
        <w:t>The actual costs, savings or other benefits involved in</w:t>
      </w:r>
      <w:r w:rsidRPr="00FC2839">
        <w:t xml:space="preserve"> using this </w:t>
      </w:r>
      <w:r w:rsidR="007B215A" w:rsidRPr="00FC2839">
        <w:t>asset</w:t>
      </w:r>
      <w:r w:rsidR="0071073C" w:rsidRPr="00FC2839">
        <w:t>.</w:t>
      </w:r>
    </w:p>
    <w:p w:rsidR="00B048BD" w:rsidRPr="00FC2839" w:rsidRDefault="00B048BD" w:rsidP="00AE66E1">
      <w:pPr>
        <w:pStyle w:val="BodyCopy"/>
        <w:rPr>
          <w:noProof w:val="0"/>
        </w:rPr>
      </w:pPr>
      <w:r w:rsidRPr="00FC2839">
        <w:rPr>
          <w:noProof w:val="0"/>
        </w:rPr>
        <w:t>Two frequent questions that the monitoring of resources seeks to answer are:</w:t>
      </w:r>
    </w:p>
    <w:p w:rsidR="00B048BD" w:rsidRPr="00FC2839" w:rsidRDefault="00B048BD" w:rsidP="0062701E">
      <w:pPr>
        <w:pStyle w:val="Bullet1"/>
        <w:rPr>
          <w:szCs w:val="24"/>
        </w:rPr>
      </w:pPr>
      <w:r w:rsidRPr="00FC2839">
        <w:t xml:space="preserve">Did </w:t>
      </w:r>
      <w:r w:rsidRPr="00FC2839">
        <w:rPr>
          <w:szCs w:val="24"/>
        </w:rPr>
        <w:t>we make the right decision when we bought this item?</w:t>
      </w:r>
    </w:p>
    <w:p w:rsidR="007B215A" w:rsidRPr="00FC2839" w:rsidRDefault="00B048BD" w:rsidP="0062701E">
      <w:pPr>
        <w:pStyle w:val="Bullet1"/>
      </w:pPr>
      <w:r w:rsidRPr="00FC2839">
        <w:rPr>
          <w:szCs w:val="24"/>
        </w:rPr>
        <w:t>Would</w:t>
      </w:r>
      <w:r w:rsidRPr="00FC2839">
        <w:t xml:space="preserve"> we buy this item again if the need to do so arose?</w:t>
      </w:r>
    </w:p>
    <w:p w:rsidR="007B215A" w:rsidRPr="00FC2839" w:rsidRDefault="005144B1" w:rsidP="0069056C">
      <w:pPr>
        <w:pStyle w:val="Heading3"/>
      </w:pPr>
      <w:r w:rsidRPr="00FC2839">
        <w:t>Key performance indicators</w:t>
      </w:r>
    </w:p>
    <w:p w:rsidR="007B215A" w:rsidRPr="00FC2839" w:rsidRDefault="007B215A" w:rsidP="00AE66E1">
      <w:pPr>
        <w:pStyle w:val="BodyCopy"/>
        <w:rPr>
          <w:noProof w:val="0"/>
        </w:rPr>
      </w:pPr>
      <w:r w:rsidRPr="00FC2839">
        <w:rPr>
          <w:noProof w:val="0"/>
        </w:rPr>
        <w:t xml:space="preserve">Measuring the effectiveness of business computer systems can be broken down into many aspects depending on each manager and </w:t>
      </w:r>
      <w:r w:rsidR="007D40D3" w:rsidRPr="00FC2839">
        <w:rPr>
          <w:noProof w:val="0"/>
        </w:rPr>
        <w:t>organisation</w:t>
      </w:r>
      <w:r w:rsidRPr="00FC2839">
        <w:rPr>
          <w:noProof w:val="0"/>
        </w:rPr>
        <w:t xml:space="preserve"> however can be broken down into the following categories:</w:t>
      </w:r>
    </w:p>
    <w:p w:rsidR="007B215A" w:rsidRPr="00FC2839" w:rsidRDefault="007B215A" w:rsidP="0062701E">
      <w:pPr>
        <w:pStyle w:val="Bullet1"/>
      </w:pPr>
      <w:r w:rsidRPr="00FC2839">
        <w:t>Satisfaction</w:t>
      </w:r>
    </w:p>
    <w:p w:rsidR="007B215A" w:rsidRPr="00FC2839" w:rsidRDefault="007B215A" w:rsidP="0062701E">
      <w:pPr>
        <w:pStyle w:val="Bullet1"/>
      </w:pPr>
      <w:r w:rsidRPr="00FC2839">
        <w:t>System usage</w:t>
      </w:r>
    </w:p>
    <w:p w:rsidR="007B215A" w:rsidRPr="00FC2839" w:rsidRDefault="007B215A" w:rsidP="0062701E">
      <w:pPr>
        <w:pStyle w:val="Bullet1"/>
      </w:pPr>
      <w:r w:rsidRPr="00FC2839">
        <w:t>Performance/ usefulness</w:t>
      </w:r>
      <w:r w:rsidR="00A312A6" w:rsidRPr="00FC2839">
        <w:t xml:space="preserve"> </w:t>
      </w:r>
      <w:r w:rsidR="00A312A6" w:rsidRPr="00FC2839">
        <w:rPr>
          <w:noProof/>
          <w:lang w:val="en-US"/>
        </w:rPr>
        <w:drawing>
          <wp:anchor distT="0" distB="0" distL="114300" distR="114300" simplePos="0" relativeHeight="252094464" behindDoc="0" locked="0" layoutInCell="1" allowOverlap="1" wp14:anchorId="699655F4" wp14:editId="476C6AE0">
            <wp:simplePos x="0" y="0"/>
            <wp:positionH relativeFrom="column">
              <wp:posOffset>3600450</wp:posOffset>
            </wp:positionH>
            <wp:positionV relativeFrom="paragraph">
              <wp:posOffset>-340995</wp:posOffset>
            </wp:positionV>
            <wp:extent cx="1714500" cy="1143000"/>
            <wp:effectExtent l="19050" t="0" r="0" b="0"/>
            <wp:wrapSquare wrapText="bothSides"/>
            <wp:docPr id="6" name="Picture 1" descr="A2 shutterstock_991807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 shutterstock_99180761.jpg"/>
                    <pic:cNvPicPr/>
                  </pic:nvPicPr>
                  <pic:blipFill>
                    <a:blip r:embed="rId165" cstate="print"/>
                    <a:stretch>
                      <a:fillRect/>
                    </a:stretch>
                  </pic:blipFill>
                  <pic:spPr>
                    <a:xfrm>
                      <a:off x="0" y="0"/>
                      <a:ext cx="1714500" cy="1143000"/>
                    </a:xfrm>
                    <a:prstGeom prst="rect">
                      <a:avLst/>
                    </a:prstGeom>
                  </pic:spPr>
                </pic:pic>
              </a:graphicData>
            </a:graphic>
          </wp:anchor>
        </w:drawing>
      </w:r>
    </w:p>
    <w:p w:rsidR="007B215A" w:rsidRPr="00FC2839" w:rsidRDefault="007B215A" w:rsidP="0062701E">
      <w:pPr>
        <w:pStyle w:val="Bullet1"/>
      </w:pPr>
      <w:r w:rsidRPr="00FC2839">
        <w:t>Productivity</w:t>
      </w:r>
    </w:p>
    <w:p w:rsidR="007B215A" w:rsidRPr="00FC2839" w:rsidRDefault="007B215A" w:rsidP="0062701E">
      <w:pPr>
        <w:pStyle w:val="Bullet1"/>
      </w:pPr>
      <w:r w:rsidRPr="00FC2839">
        <w:t>Value analysis</w:t>
      </w:r>
    </w:p>
    <w:p w:rsidR="007B215A" w:rsidRPr="00FC2839" w:rsidRDefault="007B215A" w:rsidP="0062701E">
      <w:pPr>
        <w:pStyle w:val="Bullet1"/>
      </w:pPr>
      <w:r w:rsidRPr="00FC2839">
        <w:t>Cost-benefit analysis</w:t>
      </w:r>
      <w:r w:rsidR="0071073C" w:rsidRPr="00FC2839">
        <w:t>.</w:t>
      </w:r>
    </w:p>
    <w:p w:rsidR="007B215A" w:rsidRPr="00FC2839" w:rsidRDefault="007B215A" w:rsidP="007B215A">
      <w:pPr>
        <w:rPr>
          <w:rFonts w:ascii="Helvetica" w:eastAsia="Times New Roman" w:hAnsi="Helvetica" w:cs="HelveticaNeueLTStd-MdCn"/>
          <w:b/>
          <w:color w:val="45545F"/>
          <w:sz w:val="28"/>
          <w:szCs w:val="28"/>
        </w:rPr>
      </w:pPr>
      <w:r w:rsidRPr="00FC2839">
        <w:rPr>
          <w:rFonts w:ascii="Helvetica" w:eastAsia="Times New Roman" w:hAnsi="Helvetica" w:cs="HelveticaNeueLTStd-MdCn"/>
          <w:b/>
          <w:color w:val="45545F"/>
          <w:sz w:val="28"/>
          <w:szCs w:val="28"/>
        </w:rPr>
        <w:br w:type="page"/>
      </w:r>
    </w:p>
    <w:p w:rsidR="00B048BD" w:rsidRPr="00FC2839" w:rsidRDefault="00B048BD" w:rsidP="0069056C">
      <w:pPr>
        <w:pStyle w:val="Heading3"/>
      </w:pPr>
      <w:r w:rsidRPr="00FC2839">
        <w:lastRenderedPageBreak/>
        <w:t>Actual workplace effectiveness</w:t>
      </w:r>
      <w:r w:rsidR="007B215A" w:rsidRPr="00FC2839">
        <w:t xml:space="preserve"> of computer asset</w:t>
      </w:r>
    </w:p>
    <w:p w:rsidR="007B215A" w:rsidRPr="00FC2839" w:rsidRDefault="00B048BD" w:rsidP="00AE66E1">
      <w:pPr>
        <w:pStyle w:val="BodyCopy"/>
        <w:rPr>
          <w:noProof w:val="0"/>
        </w:rPr>
      </w:pPr>
      <w:r w:rsidRPr="00FC2839">
        <w:rPr>
          <w:noProof w:val="0"/>
        </w:rPr>
        <w:t xml:space="preserve">The actual workplace effectiveness of </w:t>
      </w:r>
      <w:r w:rsidR="007B215A" w:rsidRPr="00FC2839">
        <w:rPr>
          <w:noProof w:val="0"/>
        </w:rPr>
        <w:t>a computer asset</w:t>
      </w:r>
      <w:r w:rsidRPr="00FC2839">
        <w:rPr>
          <w:noProof w:val="0"/>
        </w:rPr>
        <w:t xml:space="preserve"> is often the most significant determinant</w:t>
      </w:r>
      <w:r w:rsidR="007B215A" w:rsidRPr="00FC2839">
        <w:rPr>
          <w:noProof w:val="0"/>
        </w:rPr>
        <w:t xml:space="preserve"> </w:t>
      </w:r>
      <w:r w:rsidRPr="00FC2839">
        <w:rPr>
          <w:noProof w:val="0"/>
        </w:rPr>
        <w:t xml:space="preserve">of whether the right decision was made, and if the same item would be bought again. </w:t>
      </w:r>
    </w:p>
    <w:p w:rsidR="00B048BD" w:rsidRPr="00FC2839" w:rsidRDefault="00B048BD" w:rsidP="00AE66E1">
      <w:pPr>
        <w:pStyle w:val="BodyCopy"/>
        <w:rPr>
          <w:noProof w:val="0"/>
        </w:rPr>
      </w:pPr>
      <w:r w:rsidRPr="00FC2839">
        <w:rPr>
          <w:noProof w:val="0"/>
        </w:rPr>
        <w:t>If</w:t>
      </w:r>
      <w:r w:rsidR="007B215A" w:rsidRPr="00FC2839">
        <w:rPr>
          <w:noProof w:val="0"/>
        </w:rPr>
        <w:t xml:space="preserve"> </w:t>
      </w:r>
      <w:r w:rsidRPr="00FC2839">
        <w:rPr>
          <w:noProof w:val="0"/>
        </w:rPr>
        <w:t>the financial component of the monitoring process is acceptable to the organisation, then</w:t>
      </w:r>
      <w:r w:rsidR="007B215A" w:rsidRPr="00FC2839">
        <w:rPr>
          <w:noProof w:val="0"/>
        </w:rPr>
        <w:t xml:space="preserve"> </w:t>
      </w:r>
      <w:r w:rsidRPr="00FC2839">
        <w:rPr>
          <w:noProof w:val="0"/>
        </w:rPr>
        <w:t>operational effectiveness is usually the key criteria for determining if the correct decision to</w:t>
      </w:r>
      <w:r w:rsidR="007B215A" w:rsidRPr="00FC2839">
        <w:rPr>
          <w:noProof w:val="0"/>
        </w:rPr>
        <w:t xml:space="preserve"> </w:t>
      </w:r>
      <w:r w:rsidRPr="00FC2839">
        <w:rPr>
          <w:noProof w:val="0"/>
        </w:rPr>
        <w:t>acquire was made.</w:t>
      </w:r>
    </w:p>
    <w:p w:rsidR="00B048BD" w:rsidRPr="00FC2839" w:rsidRDefault="00B048BD" w:rsidP="00AE66E1">
      <w:pPr>
        <w:pStyle w:val="BodyCopy"/>
        <w:rPr>
          <w:noProof w:val="0"/>
        </w:rPr>
      </w:pPr>
      <w:r w:rsidRPr="00FC2839">
        <w:rPr>
          <w:noProof w:val="0"/>
        </w:rPr>
        <w:t>Workplace effectiveness can be judged from different viewpoints and it is appropriate that</w:t>
      </w:r>
      <w:r w:rsidR="007B215A" w:rsidRPr="00FC2839">
        <w:rPr>
          <w:noProof w:val="0"/>
        </w:rPr>
        <w:t xml:space="preserve"> </w:t>
      </w:r>
      <w:r w:rsidRPr="00FC2839">
        <w:rPr>
          <w:noProof w:val="0"/>
        </w:rPr>
        <w:t xml:space="preserve">several of these be used in reaching a final conclusion. </w:t>
      </w:r>
    </w:p>
    <w:p w:rsidR="007B215A" w:rsidRPr="00FC2839" w:rsidRDefault="007B215A" w:rsidP="00AE66E1">
      <w:pPr>
        <w:pStyle w:val="BodyCopy"/>
        <w:rPr>
          <w:rFonts w:cs="HelveticaNeueLTStd-Cn"/>
          <w:noProof w:val="0"/>
        </w:rPr>
      </w:pPr>
      <w:r w:rsidRPr="00FC2839">
        <w:rPr>
          <w:noProof w:val="0"/>
        </w:rPr>
        <w:t xml:space="preserve">The activities associated with monitoring the </w:t>
      </w:r>
      <w:r w:rsidRPr="00FC2839">
        <w:rPr>
          <w:rFonts w:cs="HelveticaNeueLTStd-Cn"/>
          <w:noProof w:val="0"/>
        </w:rPr>
        <w:t>actual workplace effectiveness of computer asset include:</w:t>
      </w:r>
    </w:p>
    <w:p w:rsidR="00B048BD" w:rsidRPr="00FC2839" w:rsidRDefault="005144B1" w:rsidP="0071073C">
      <w:pPr>
        <w:pStyle w:val="BodyCopyBold"/>
        <w:rPr>
          <w:noProof w:val="0"/>
        </w:rPr>
      </w:pPr>
      <w:r w:rsidRPr="00FC2839">
        <w:rPr>
          <w:lang w:val="en-US" w:eastAsia="en-US"/>
        </w:rPr>
        <w:drawing>
          <wp:anchor distT="0" distB="0" distL="114300" distR="114300" simplePos="0" relativeHeight="252017664" behindDoc="0" locked="0" layoutInCell="1" allowOverlap="1" wp14:anchorId="254CE92B" wp14:editId="1299EFA4">
            <wp:simplePos x="0" y="0"/>
            <wp:positionH relativeFrom="column">
              <wp:posOffset>3857625</wp:posOffset>
            </wp:positionH>
            <wp:positionV relativeFrom="paragraph">
              <wp:posOffset>179705</wp:posOffset>
            </wp:positionV>
            <wp:extent cx="1752600" cy="1438275"/>
            <wp:effectExtent l="19050" t="0" r="0" b="0"/>
            <wp:wrapSquare wrapText="bothSides"/>
            <wp:docPr id="81" name="Picture 80" descr="shutterstock_29533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2953316.jpg"/>
                    <pic:cNvPicPr/>
                  </pic:nvPicPr>
                  <pic:blipFill>
                    <a:blip r:embed="rId166" cstate="print"/>
                    <a:stretch>
                      <a:fillRect/>
                    </a:stretch>
                  </pic:blipFill>
                  <pic:spPr>
                    <a:xfrm>
                      <a:off x="0" y="0"/>
                      <a:ext cx="1752600" cy="1438275"/>
                    </a:xfrm>
                    <a:prstGeom prst="rect">
                      <a:avLst/>
                    </a:prstGeom>
                  </pic:spPr>
                </pic:pic>
              </a:graphicData>
            </a:graphic>
          </wp:anchor>
        </w:drawing>
      </w:r>
      <w:r w:rsidR="00B048BD" w:rsidRPr="00FC2839">
        <w:rPr>
          <w:noProof w:val="0"/>
        </w:rPr>
        <w:t>Personal observation</w:t>
      </w:r>
    </w:p>
    <w:p w:rsidR="00B048BD" w:rsidRPr="00FC2839" w:rsidRDefault="007B215A" w:rsidP="00AE66E1">
      <w:pPr>
        <w:pStyle w:val="BodyCopy"/>
        <w:rPr>
          <w:noProof w:val="0"/>
        </w:rPr>
      </w:pPr>
      <w:r w:rsidRPr="00FC2839">
        <w:rPr>
          <w:noProof w:val="0"/>
        </w:rPr>
        <w:t>T</w:t>
      </w:r>
      <w:r w:rsidR="00B048BD" w:rsidRPr="00FC2839">
        <w:rPr>
          <w:noProof w:val="0"/>
        </w:rPr>
        <w:t>his involves you looking at the use of the</w:t>
      </w:r>
      <w:r w:rsidRPr="00FC2839">
        <w:rPr>
          <w:noProof w:val="0"/>
        </w:rPr>
        <w:t xml:space="preserve"> computer asset</w:t>
      </w:r>
      <w:r w:rsidR="00B048BD" w:rsidRPr="00FC2839">
        <w:rPr>
          <w:noProof w:val="0"/>
        </w:rPr>
        <w:t xml:space="preserve"> in the workplace</w:t>
      </w:r>
      <w:r w:rsidRPr="00FC2839">
        <w:rPr>
          <w:noProof w:val="0"/>
        </w:rPr>
        <w:t xml:space="preserve"> </w:t>
      </w:r>
      <w:r w:rsidR="00B048BD" w:rsidRPr="00FC2839">
        <w:rPr>
          <w:noProof w:val="0"/>
        </w:rPr>
        <w:t>over a period of time and forming a subjective impression as to its effectiveness and</w:t>
      </w:r>
      <w:r w:rsidRPr="00FC2839">
        <w:rPr>
          <w:noProof w:val="0"/>
        </w:rPr>
        <w:t xml:space="preserve"> </w:t>
      </w:r>
      <w:r w:rsidR="00B048BD" w:rsidRPr="00FC2839">
        <w:rPr>
          <w:noProof w:val="0"/>
        </w:rPr>
        <w:t>contribution to the aims of the business. As you observe you should be asking yourself</w:t>
      </w:r>
      <w:r w:rsidRPr="00FC2839">
        <w:rPr>
          <w:noProof w:val="0"/>
        </w:rPr>
        <w:t>:</w:t>
      </w:r>
    </w:p>
    <w:p w:rsidR="00B048BD" w:rsidRPr="00FC2839" w:rsidRDefault="00B048BD" w:rsidP="0062701E">
      <w:pPr>
        <w:pStyle w:val="Bullet1"/>
      </w:pPr>
      <w:r w:rsidRPr="00FC2839">
        <w:t>Is it working as expected?</w:t>
      </w:r>
    </w:p>
    <w:p w:rsidR="00B048BD" w:rsidRPr="00FC2839" w:rsidRDefault="00B048BD" w:rsidP="0062701E">
      <w:pPr>
        <w:pStyle w:val="Bullet1"/>
      </w:pPr>
      <w:r w:rsidRPr="00FC2839">
        <w:t>Is it integrating with other systems as intended?</w:t>
      </w:r>
    </w:p>
    <w:p w:rsidR="00B048BD" w:rsidRPr="00FC2839" w:rsidRDefault="00B048BD" w:rsidP="0062701E">
      <w:pPr>
        <w:pStyle w:val="Bullet1"/>
      </w:pPr>
      <w:r w:rsidRPr="00FC2839">
        <w:t>Are staff or customers finding it easy to use?</w:t>
      </w:r>
    </w:p>
    <w:p w:rsidR="00B048BD" w:rsidRPr="00FC2839" w:rsidRDefault="00B048BD" w:rsidP="0062701E">
      <w:pPr>
        <w:pStyle w:val="Bullet1"/>
      </w:pPr>
      <w:r w:rsidRPr="00FC2839">
        <w:t>Does it appear appropriate?</w:t>
      </w:r>
    </w:p>
    <w:p w:rsidR="00B048BD" w:rsidRPr="00FC2839" w:rsidRDefault="00B048BD" w:rsidP="0071073C">
      <w:pPr>
        <w:pStyle w:val="BodyCopyBold"/>
        <w:rPr>
          <w:noProof w:val="0"/>
        </w:rPr>
      </w:pPr>
      <w:r w:rsidRPr="00FC2839">
        <w:rPr>
          <w:noProof w:val="0"/>
        </w:rPr>
        <w:t>Discussions with staff</w:t>
      </w:r>
    </w:p>
    <w:p w:rsidR="00B048BD" w:rsidRPr="00FC2839" w:rsidRDefault="007B215A" w:rsidP="00AE66E1">
      <w:pPr>
        <w:pStyle w:val="BodyCopy"/>
        <w:rPr>
          <w:noProof w:val="0"/>
        </w:rPr>
      </w:pPr>
      <w:r w:rsidRPr="00FC2839">
        <w:rPr>
          <w:noProof w:val="0"/>
        </w:rPr>
        <w:t>T</w:t>
      </w:r>
      <w:r w:rsidR="00B048BD" w:rsidRPr="00FC2839">
        <w:rPr>
          <w:noProof w:val="0"/>
        </w:rPr>
        <w:t>hese should be a combination of both formal and informal</w:t>
      </w:r>
      <w:r w:rsidRPr="00FC2839">
        <w:rPr>
          <w:noProof w:val="0"/>
        </w:rPr>
        <w:t xml:space="preserve"> </w:t>
      </w:r>
      <w:r w:rsidR="00B048BD" w:rsidRPr="00FC2839">
        <w:rPr>
          <w:noProof w:val="0"/>
        </w:rPr>
        <w:t>feedback from staff about the item</w:t>
      </w:r>
      <w:r w:rsidRPr="00FC2839">
        <w:rPr>
          <w:noProof w:val="0"/>
        </w:rPr>
        <w:t>.</w:t>
      </w:r>
    </w:p>
    <w:p w:rsidR="00B048BD" w:rsidRPr="00FC2839" w:rsidRDefault="00B048BD" w:rsidP="0062701E">
      <w:pPr>
        <w:pStyle w:val="Bullet1"/>
      </w:pPr>
      <w:r w:rsidRPr="00FC2839">
        <w:t>How does it perform?</w:t>
      </w:r>
    </w:p>
    <w:p w:rsidR="00B048BD" w:rsidRPr="00FC2839" w:rsidRDefault="00B048BD" w:rsidP="0062701E">
      <w:pPr>
        <w:pStyle w:val="Bullet1"/>
      </w:pPr>
      <w:r w:rsidRPr="00FC2839">
        <w:t>Is it easy and safe to use?</w:t>
      </w:r>
    </w:p>
    <w:p w:rsidR="00B048BD" w:rsidRPr="00FC2839" w:rsidRDefault="00B048BD" w:rsidP="0062701E">
      <w:pPr>
        <w:pStyle w:val="Bullet1"/>
      </w:pPr>
      <w:r w:rsidRPr="00FC2839">
        <w:t>What are the good and bad points about it?</w:t>
      </w:r>
    </w:p>
    <w:p w:rsidR="00B048BD" w:rsidRPr="00FC2839" w:rsidRDefault="00B048BD" w:rsidP="0062701E">
      <w:pPr>
        <w:pStyle w:val="Bullet1"/>
      </w:pPr>
      <w:r w:rsidRPr="00FC2839">
        <w:t xml:space="preserve">How does </w:t>
      </w:r>
      <w:r w:rsidR="005144B1" w:rsidRPr="00FC2839">
        <w:t>it compare to the previous item?</w:t>
      </w:r>
    </w:p>
    <w:p w:rsidR="00B048BD" w:rsidRPr="00FC2839" w:rsidRDefault="00B048BD" w:rsidP="0062701E">
      <w:pPr>
        <w:pStyle w:val="Bullet1"/>
      </w:pPr>
      <w:r w:rsidRPr="00FC2839">
        <w:t>Is it performing as they expected?</w:t>
      </w:r>
    </w:p>
    <w:p w:rsidR="00B048BD" w:rsidRPr="00FC2839" w:rsidRDefault="00B048BD" w:rsidP="0062701E">
      <w:pPr>
        <w:pStyle w:val="Bullet1"/>
      </w:pPr>
      <w:r w:rsidRPr="00FC2839">
        <w:t>What needs to be changed about it to improve it?</w:t>
      </w:r>
    </w:p>
    <w:p w:rsidR="00B048BD" w:rsidRPr="00FC2839" w:rsidRDefault="00B048BD" w:rsidP="0062701E">
      <w:pPr>
        <w:pStyle w:val="Bullet1"/>
      </w:pPr>
      <w:r w:rsidRPr="00FC2839">
        <w:t>What product quality does it produce?</w:t>
      </w:r>
    </w:p>
    <w:p w:rsidR="00B048BD" w:rsidRPr="00FC2839" w:rsidRDefault="00B048BD" w:rsidP="0071073C">
      <w:pPr>
        <w:pStyle w:val="BodyCopyBold"/>
        <w:rPr>
          <w:noProof w:val="0"/>
        </w:rPr>
      </w:pPr>
      <w:r w:rsidRPr="00FC2839">
        <w:rPr>
          <w:noProof w:val="0"/>
        </w:rPr>
        <w:t>Discussions with customers</w:t>
      </w:r>
    </w:p>
    <w:p w:rsidR="00B048BD" w:rsidRPr="00FC2839" w:rsidRDefault="007B215A" w:rsidP="00AE66E1">
      <w:pPr>
        <w:pStyle w:val="BodyCopy"/>
        <w:rPr>
          <w:noProof w:val="0"/>
        </w:rPr>
      </w:pPr>
      <w:r w:rsidRPr="00FC2839">
        <w:rPr>
          <w:noProof w:val="0"/>
        </w:rPr>
        <w:t>T</w:t>
      </w:r>
      <w:r w:rsidR="00B048BD" w:rsidRPr="00FC2839">
        <w:rPr>
          <w:noProof w:val="0"/>
        </w:rPr>
        <w:t>his must occur where an item is being used to produce a</w:t>
      </w:r>
      <w:r w:rsidRPr="00FC2839">
        <w:rPr>
          <w:noProof w:val="0"/>
        </w:rPr>
        <w:t xml:space="preserve"> </w:t>
      </w:r>
      <w:r w:rsidR="00B048BD" w:rsidRPr="00FC2839">
        <w:rPr>
          <w:noProof w:val="0"/>
        </w:rPr>
        <w:t>product or service that is delivered directly to the customers</w:t>
      </w:r>
      <w:r w:rsidR="0071073C" w:rsidRPr="00FC2839">
        <w:rPr>
          <w:noProof w:val="0"/>
        </w:rPr>
        <w:t>:</w:t>
      </w:r>
    </w:p>
    <w:p w:rsidR="00B048BD" w:rsidRPr="00FC2839" w:rsidRDefault="00B048BD" w:rsidP="0062701E">
      <w:pPr>
        <w:pStyle w:val="Bullet1"/>
      </w:pPr>
      <w:r w:rsidRPr="00FC2839">
        <w:t>How do they feel about the product being produced? What do they like or dislike?</w:t>
      </w:r>
    </w:p>
    <w:p w:rsidR="00B048BD" w:rsidRPr="00FC2839" w:rsidRDefault="00B048BD" w:rsidP="0062701E">
      <w:pPr>
        <w:pStyle w:val="Bullet1"/>
      </w:pPr>
      <w:r w:rsidRPr="00FC2839">
        <w:t>How do the products or services produced by this item compare to those previously</w:t>
      </w:r>
      <w:r w:rsidR="005144B1" w:rsidRPr="00FC2839">
        <w:t xml:space="preserve"> </w:t>
      </w:r>
      <w:r w:rsidR="007B215A" w:rsidRPr="00FC2839">
        <w:t>produced?</w:t>
      </w:r>
    </w:p>
    <w:p w:rsidR="00B048BD" w:rsidRPr="00FC2839" w:rsidRDefault="00B048BD" w:rsidP="0062701E">
      <w:pPr>
        <w:pStyle w:val="Bullet1"/>
      </w:pPr>
      <w:r w:rsidRPr="00FC2839">
        <w:t>How does it compare to similar items they have experienced being used at other</w:t>
      </w:r>
      <w:r w:rsidR="005144B1" w:rsidRPr="00FC2839">
        <w:t xml:space="preserve"> </w:t>
      </w:r>
      <w:r w:rsidRPr="00FC2839">
        <w:t>similar businesses?</w:t>
      </w:r>
    </w:p>
    <w:p w:rsidR="00B048BD" w:rsidRPr="00FC2839" w:rsidRDefault="0071073C" w:rsidP="0071073C">
      <w:pPr>
        <w:pStyle w:val="BodyCopyBold"/>
        <w:rPr>
          <w:noProof w:val="0"/>
        </w:rPr>
      </w:pPr>
      <w:r w:rsidRPr="00FC2839">
        <w:rPr>
          <w:lang w:val="en-US" w:eastAsia="en-US"/>
        </w:rPr>
        <w:lastRenderedPageBreak/>
        <w:drawing>
          <wp:anchor distT="0" distB="0" distL="114300" distR="114300" simplePos="0" relativeHeight="252019712" behindDoc="0" locked="0" layoutInCell="1" allowOverlap="1" wp14:anchorId="368B11F6" wp14:editId="103CEABA">
            <wp:simplePos x="0" y="0"/>
            <wp:positionH relativeFrom="column">
              <wp:posOffset>3606800</wp:posOffset>
            </wp:positionH>
            <wp:positionV relativeFrom="paragraph">
              <wp:posOffset>20320</wp:posOffset>
            </wp:positionV>
            <wp:extent cx="2041525" cy="1349375"/>
            <wp:effectExtent l="19050" t="0" r="0" b="0"/>
            <wp:wrapSquare wrapText="bothSides"/>
            <wp:docPr id="83" name="Picture 81" descr="shutterstock_2064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2064163.jpg"/>
                    <pic:cNvPicPr/>
                  </pic:nvPicPr>
                  <pic:blipFill>
                    <a:blip r:embed="rId167" cstate="print"/>
                    <a:stretch>
                      <a:fillRect/>
                    </a:stretch>
                  </pic:blipFill>
                  <pic:spPr>
                    <a:xfrm>
                      <a:off x="0" y="0"/>
                      <a:ext cx="2041525" cy="1349375"/>
                    </a:xfrm>
                    <a:prstGeom prst="rect">
                      <a:avLst/>
                    </a:prstGeom>
                  </pic:spPr>
                </pic:pic>
              </a:graphicData>
            </a:graphic>
          </wp:anchor>
        </w:drawing>
      </w:r>
      <w:r w:rsidR="00B048BD" w:rsidRPr="00FC2839">
        <w:rPr>
          <w:noProof w:val="0"/>
        </w:rPr>
        <w:t>Discussions with other stakeholders</w:t>
      </w:r>
    </w:p>
    <w:p w:rsidR="00B048BD" w:rsidRPr="00FC2839" w:rsidRDefault="00B048BD" w:rsidP="00AE66E1">
      <w:pPr>
        <w:pStyle w:val="BodyCopy"/>
        <w:rPr>
          <w:noProof w:val="0"/>
        </w:rPr>
      </w:pPr>
      <w:r w:rsidRPr="00FC2839">
        <w:rPr>
          <w:noProof w:val="0"/>
        </w:rPr>
        <w:t xml:space="preserve">These may include supervisors, internal </w:t>
      </w:r>
      <w:r w:rsidR="007B215A" w:rsidRPr="00FC2839">
        <w:rPr>
          <w:noProof w:val="0"/>
        </w:rPr>
        <w:t>IT staff.</w:t>
      </w:r>
    </w:p>
    <w:p w:rsidR="00B048BD" w:rsidRPr="00FC2839" w:rsidRDefault="00B048BD" w:rsidP="0062701E">
      <w:pPr>
        <w:pStyle w:val="Bullet1"/>
      </w:pPr>
      <w:r w:rsidRPr="00FC2839">
        <w:t>What are their observations and feelings?</w:t>
      </w:r>
    </w:p>
    <w:p w:rsidR="00B048BD" w:rsidRPr="00FC2839" w:rsidRDefault="00B048BD" w:rsidP="0062701E">
      <w:pPr>
        <w:pStyle w:val="Bullet1"/>
      </w:pPr>
      <w:r w:rsidRPr="00FC2839">
        <w:t>How frequently has it malfunctioned, broken down, been out-of-service?</w:t>
      </w:r>
    </w:p>
    <w:p w:rsidR="00B048BD" w:rsidRPr="00FC2839" w:rsidRDefault="00B048BD" w:rsidP="0062701E">
      <w:pPr>
        <w:pStyle w:val="Bullet1"/>
      </w:pPr>
      <w:r w:rsidRPr="00FC2839">
        <w:t>Are replacements available when needed?</w:t>
      </w:r>
    </w:p>
    <w:p w:rsidR="00B048BD" w:rsidRPr="00FC2839" w:rsidRDefault="00B048BD" w:rsidP="0062701E">
      <w:pPr>
        <w:pStyle w:val="Bullet1"/>
      </w:pPr>
      <w:r w:rsidRPr="00FC2839">
        <w:t>How has it enhanced or detracted from the operation of the business?</w:t>
      </w:r>
    </w:p>
    <w:p w:rsidR="007B215A" w:rsidRPr="00FC2839" w:rsidRDefault="00B048BD" w:rsidP="0062701E">
      <w:pPr>
        <w:pStyle w:val="Bullet1"/>
      </w:pPr>
      <w:r w:rsidRPr="00FC2839">
        <w:t>Has the item lived up to their expectations? To what extent and why?</w:t>
      </w:r>
    </w:p>
    <w:p w:rsidR="007B215A" w:rsidRPr="00FC2839" w:rsidRDefault="00B048BD" w:rsidP="0071073C">
      <w:pPr>
        <w:pStyle w:val="BodyCopyBold"/>
        <w:rPr>
          <w:noProof w:val="0"/>
        </w:rPr>
      </w:pPr>
      <w:r w:rsidRPr="00FC2839">
        <w:rPr>
          <w:noProof w:val="0"/>
        </w:rPr>
        <w:t>Examination of the final products generated by the item</w:t>
      </w:r>
    </w:p>
    <w:p w:rsidR="00B048BD" w:rsidRPr="00FC2839" w:rsidRDefault="007B215A" w:rsidP="00AE66E1">
      <w:pPr>
        <w:pStyle w:val="BodyCopy"/>
        <w:rPr>
          <w:noProof w:val="0"/>
        </w:rPr>
      </w:pPr>
      <w:r w:rsidRPr="00FC2839">
        <w:rPr>
          <w:noProof w:val="0"/>
        </w:rPr>
        <w:t>T</w:t>
      </w:r>
      <w:r w:rsidR="00B048BD" w:rsidRPr="00FC2839">
        <w:rPr>
          <w:noProof w:val="0"/>
        </w:rPr>
        <w:t>his involves assessing the</w:t>
      </w:r>
      <w:r w:rsidRPr="00FC2839">
        <w:rPr>
          <w:noProof w:val="0"/>
        </w:rPr>
        <w:t xml:space="preserve"> </w:t>
      </w:r>
      <w:r w:rsidR="00B048BD" w:rsidRPr="00FC2839">
        <w:rPr>
          <w:noProof w:val="0"/>
        </w:rPr>
        <w:t>product against given criteria in an attempt to incorporate an objective</w:t>
      </w:r>
      <w:r w:rsidRPr="00FC2839">
        <w:rPr>
          <w:noProof w:val="0"/>
        </w:rPr>
        <w:t xml:space="preserve"> </w:t>
      </w:r>
      <w:r w:rsidR="00B048BD" w:rsidRPr="00FC2839">
        <w:rPr>
          <w:noProof w:val="0"/>
        </w:rPr>
        <w:t>element into what can otherwise be a very subjective exercise:</w:t>
      </w:r>
    </w:p>
    <w:p w:rsidR="00B048BD" w:rsidRPr="00FC2839" w:rsidRDefault="00B048BD" w:rsidP="0062701E">
      <w:pPr>
        <w:pStyle w:val="Bullet1"/>
      </w:pPr>
      <w:r w:rsidRPr="00FC2839">
        <w:t>What proportion of products fails to meet the required standard?</w:t>
      </w:r>
    </w:p>
    <w:p w:rsidR="00B048BD" w:rsidRPr="00FC2839" w:rsidRDefault="00B048BD" w:rsidP="0062701E">
      <w:pPr>
        <w:pStyle w:val="Bullet1"/>
      </w:pPr>
      <w:r w:rsidRPr="00FC2839">
        <w:t>What is the nature and extent of any substandard products?</w:t>
      </w:r>
    </w:p>
    <w:p w:rsidR="005144B1" w:rsidRPr="00FC2839" w:rsidRDefault="00B048BD" w:rsidP="0062701E">
      <w:pPr>
        <w:pStyle w:val="Bullet1"/>
      </w:pPr>
      <w:r w:rsidRPr="00FC2839">
        <w:t>To what extent does the product exceed the minimum expected standards?</w:t>
      </w:r>
    </w:p>
    <w:p w:rsidR="005144B1" w:rsidRPr="00FC2839" w:rsidRDefault="005144B1" w:rsidP="0071073C">
      <w:pPr>
        <w:pStyle w:val="BodyCopyBold"/>
        <w:rPr>
          <w:noProof w:val="0"/>
        </w:rPr>
      </w:pPr>
      <w:r w:rsidRPr="00FC2839">
        <w:rPr>
          <w:noProof w:val="0"/>
        </w:rPr>
        <w:t>Using other monitoring methods</w:t>
      </w:r>
    </w:p>
    <w:p w:rsidR="005144B1" w:rsidRPr="00FC2839" w:rsidRDefault="005144B1" w:rsidP="00AE66E1">
      <w:pPr>
        <w:pStyle w:val="BodyCopy"/>
        <w:rPr>
          <w:noProof w:val="0"/>
        </w:rPr>
      </w:pPr>
      <w:r w:rsidRPr="00FC2839">
        <w:rPr>
          <w:noProof w:val="0"/>
        </w:rPr>
        <w:t xml:space="preserve">There are many other tools or methods available to monitor the effectiveness of a new computer system including: </w:t>
      </w:r>
    </w:p>
    <w:p w:rsidR="005144B1" w:rsidRPr="00FC2839" w:rsidRDefault="005144B1" w:rsidP="0062701E">
      <w:pPr>
        <w:pStyle w:val="Bullet1"/>
      </w:pPr>
      <w:r w:rsidRPr="00FC2839">
        <w:t>Compliance reports</w:t>
      </w:r>
    </w:p>
    <w:p w:rsidR="005144B1" w:rsidRPr="00FC2839" w:rsidRDefault="009A4901" w:rsidP="0062701E">
      <w:pPr>
        <w:pStyle w:val="Bullet1"/>
      </w:pPr>
      <w:r w:rsidRPr="00FC2839">
        <w:rPr>
          <w:noProof/>
          <w:lang w:val="en-US"/>
        </w:rPr>
        <w:drawing>
          <wp:anchor distT="0" distB="0" distL="114300" distR="114300" simplePos="0" relativeHeight="252021760" behindDoc="0" locked="0" layoutInCell="1" allowOverlap="1" wp14:anchorId="0C05ABAE" wp14:editId="5097D7F9">
            <wp:simplePos x="0" y="0"/>
            <wp:positionH relativeFrom="column">
              <wp:posOffset>3581400</wp:posOffset>
            </wp:positionH>
            <wp:positionV relativeFrom="paragraph">
              <wp:posOffset>27305</wp:posOffset>
            </wp:positionV>
            <wp:extent cx="1689100" cy="1266825"/>
            <wp:effectExtent l="19050" t="0" r="6350" b="0"/>
            <wp:wrapSquare wrapText="bothSides"/>
            <wp:docPr id="85" name="Picture 84" descr="Assessment 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 checklist.jpg"/>
                    <pic:cNvPicPr/>
                  </pic:nvPicPr>
                  <pic:blipFill>
                    <a:blip r:embed="rId168" cstate="print"/>
                    <a:stretch>
                      <a:fillRect/>
                    </a:stretch>
                  </pic:blipFill>
                  <pic:spPr>
                    <a:xfrm>
                      <a:off x="0" y="0"/>
                      <a:ext cx="1689100" cy="1266825"/>
                    </a:xfrm>
                    <a:prstGeom prst="rect">
                      <a:avLst/>
                    </a:prstGeom>
                  </pic:spPr>
                </pic:pic>
              </a:graphicData>
            </a:graphic>
          </wp:anchor>
        </w:drawing>
      </w:r>
      <w:r w:rsidR="005144B1" w:rsidRPr="00FC2839">
        <w:t xml:space="preserve">Use of checklists  </w:t>
      </w:r>
    </w:p>
    <w:p w:rsidR="005144B1" w:rsidRPr="00FC2839" w:rsidRDefault="005144B1" w:rsidP="0062701E">
      <w:pPr>
        <w:pStyle w:val="Bullet1"/>
        <w:rPr>
          <w:lang w:eastAsia="ar-SA"/>
        </w:rPr>
      </w:pPr>
      <w:r w:rsidRPr="00FC2839">
        <w:rPr>
          <w:lang w:eastAsia="ar-SA"/>
        </w:rPr>
        <w:t>Surveys</w:t>
      </w:r>
    </w:p>
    <w:p w:rsidR="005144B1" w:rsidRPr="00FC2839" w:rsidRDefault="005144B1" w:rsidP="0062701E">
      <w:pPr>
        <w:pStyle w:val="Bullet1"/>
        <w:rPr>
          <w:lang w:eastAsia="ar-SA"/>
        </w:rPr>
      </w:pPr>
      <w:r w:rsidRPr="00FC2839">
        <w:rPr>
          <w:lang w:eastAsia="ar-SA"/>
        </w:rPr>
        <w:t>Checklists</w:t>
      </w:r>
    </w:p>
    <w:p w:rsidR="005144B1" w:rsidRPr="00FC2839" w:rsidRDefault="005144B1" w:rsidP="0062701E">
      <w:pPr>
        <w:pStyle w:val="Bullet1"/>
        <w:rPr>
          <w:lang w:eastAsia="ar-SA"/>
        </w:rPr>
      </w:pPr>
      <w:r w:rsidRPr="00FC2839">
        <w:rPr>
          <w:lang w:eastAsia="ar-SA"/>
        </w:rPr>
        <w:t>Flowcharts</w:t>
      </w:r>
    </w:p>
    <w:p w:rsidR="005144B1" w:rsidRPr="00FC2839" w:rsidRDefault="005144B1" w:rsidP="0062701E">
      <w:pPr>
        <w:pStyle w:val="Bullet1"/>
        <w:rPr>
          <w:lang w:eastAsia="ar-SA"/>
        </w:rPr>
      </w:pPr>
      <w:r w:rsidRPr="00FC2839">
        <w:rPr>
          <w:lang w:eastAsia="ar-SA"/>
        </w:rPr>
        <w:t>Benchmarking</w:t>
      </w:r>
      <w:r w:rsidR="0071073C" w:rsidRPr="00FC2839">
        <w:rPr>
          <w:lang w:eastAsia="ar-SA"/>
        </w:rPr>
        <w:t>.</w:t>
      </w:r>
    </w:p>
    <w:p w:rsidR="00B048BD" w:rsidRPr="00FC2839" w:rsidRDefault="007B215A" w:rsidP="0010257D">
      <w:pPr>
        <w:pStyle w:val="Heading3"/>
      </w:pPr>
      <w:r w:rsidRPr="00FC2839">
        <w:t xml:space="preserve">Actual costs, savings </w:t>
      </w:r>
      <w:r w:rsidR="00B048BD" w:rsidRPr="00FC2839">
        <w:t>or other benefits</w:t>
      </w:r>
    </w:p>
    <w:p w:rsidR="00B048BD" w:rsidRPr="00FC2839" w:rsidRDefault="00B048BD" w:rsidP="00AE66E1">
      <w:pPr>
        <w:pStyle w:val="BodyCopy"/>
        <w:rPr>
          <w:noProof w:val="0"/>
        </w:rPr>
      </w:pPr>
      <w:r w:rsidRPr="00FC2839">
        <w:rPr>
          <w:noProof w:val="0"/>
        </w:rPr>
        <w:t>The factors addressed above tend to be intangible considerations whereas this orientation</w:t>
      </w:r>
      <w:r w:rsidR="007B215A" w:rsidRPr="00FC2839">
        <w:rPr>
          <w:noProof w:val="0"/>
        </w:rPr>
        <w:t xml:space="preserve"> </w:t>
      </w:r>
      <w:r w:rsidRPr="00FC2839">
        <w:rPr>
          <w:noProof w:val="0"/>
        </w:rPr>
        <w:t>shifts attention to the more tangible factors.</w:t>
      </w:r>
    </w:p>
    <w:p w:rsidR="00B048BD" w:rsidRPr="00FC2839" w:rsidRDefault="00B048BD" w:rsidP="00AE66E1">
      <w:pPr>
        <w:pStyle w:val="BodyCopy"/>
        <w:rPr>
          <w:noProof w:val="0"/>
        </w:rPr>
      </w:pPr>
      <w:r w:rsidRPr="00FC2839">
        <w:rPr>
          <w:noProof w:val="0"/>
        </w:rPr>
        <w:t>Essentially, this looks at statistics and asks you to investigate business records.</w:t>
      </w:r>
    </w:p>
    <w:p w:rsidR="00B048BD" w:rsidRPr="00FC2839" w:rsidRDefault="00B048BD" w:rsidP="00AE66E1">
      <w:pPr>
        <w:pStyle w:val="BodyCopy"/>
        <w:rPr>
          <w:noProof w:val="0"/>
        </w:rPr>
      </w:pPr>
      <w:r w:rsidRPr="00FC2839">
        <w:rPr>
          <w:noProof w:val="0"/>
        </w:rPr>
        <w:t>Areas for attention include:</w:t>
      </w:r>
    </w:p>
    <w:p w:rsidR="007B215A" w:rsidRPr="00FC2839" w:rsidRDefault="007B215A" w:rsidP="0062701E">
      <w:pPr>
        <w:pStyle w:val="Bullet1"/>
      </w:pPr>
      <w:r w:rsidRPr="00FC2839">
        <w:t>How has the company financial benefited by using the system</w:t>
      </w:r>
    </w:p>
    <w:p w:rsidR="00B048BD" w:rsidRPr="00FC2839" w:rsidRDefault="00B048BD" w:rsidP="0062701E">
      <w:pPr>
        <w:pStyle w:val="Bullet1"/>
      </w:pPr>
      <w:r w:rsidRPr="00FC2839">
        <w:t>Identification of the number of reported breakdowns and the down-time and lost</w:t>
      </w:r>
      <w:r w:rsidR="007B215A" w:rsidRPr="00FC2839">
        <w:t xml:space="preserve"> </w:t>
      </w:r>
      <w:r w:rsidRPr="00FC2839">
        <w:t>production associated with that time</w:t>
      </w:r>
    </w:p>
    <w:p w:rsidR="00B048BD" w:rsidRPr="00FC2839" w:rsidRDefault="00B048BD" w:rsidP="0062701E">
      <w:pPr>
        <w:pStyle w:val="Bullet1"/>
      </w:pPr>
      <w:r w:rsidRPr="00FC2839">
        <w:t>Costs to service the item – in-line with establishment requirements or manufacturer’s</w:t>
      </w:r>
      <w:r w:rsidR="007B215A" w:rsidRPr="00FC2839">
        <w:t xml:space="preserve"> </w:t>
      </w:r>
      <w:r w:rsidRPr="00FC2839">
        <w:t>instructions relating to scheduled and preventative maintena</w:t>
      </w:r>
      <w:r w:rsidR="007B215A" w:rsidRPr="00FC2839">
        <w:t>nce, taking</w:t>
      </w:r>
      <w:r w:rsidRPr="00FC2839">
        <w:t xml:space="preserve"> into account both</w:t>
      </w:r>
      <w:r w:rsidR="007B215A" w:rsidRPr="00FC2839">
        <w:t xml:space="preserve"> </w:t>
      </w:r>
      <w:r w:rsidRPr="00FC2839">
        <w:t>labour and parts</w:t>
      </w:r>
    </w:p>
    <w:p w:rsidR="00B048BD" w:rsidRPr="00FC2839" w:rsidRDefault="00B048BD" w:rsidP="0062701E">
      <w:pPr>
        <w:pStyle w:val="Bullet1"/>
      </w:pPr>
      <w:r w:rsidRPr="00FC2839">
        <w:t>Costs to repair and maintain the item – this identifies costs associated with rectifying</w:t>
      </w:r>
      <w:r w:rsidR="007B215A" w:rsidRPr="00FC2839">
        <w:t xml:space="preserve"> </w:t>
      </w:r>
      <w:r w:rsidRPr="00FC2839">
        <w:t>problems that occurred despite the scheduled and preventative maintenance that was</w:t>
      </w:r>
      <w:r w:rsidR="007B215A" w:rsidRPr="00FC2839">
        <w:t xml:space="preserve"> </w:t>
      </w:r>
      <w:r w:rsidRPr="00FC2839">
        <w:t>done</w:t>
      </w:r>
    </w:p>
    <w:p w:rsidR="00B048BD" w:rsidRPr="00FC2839" w:rsidRDefault="00B048BD" w:rsidP="0062701E">
      <w:pPr>
        <w:pStyle w:val="Bullet1"/>
      </w:pPr>
      <w:r w:rsidRPr="00FC2839">
        <w:lastRenderedPageBreak/>
        <w:t>Running cos</w:t>
      </w:r>
      <w:r w:rsidR="007B215A" w:rsidRPr="00FC2839">
        <w:t>ts – in terms of energy usage. T</w:t>
      </w:r>
      <w:r w:rsidRPr="00FC2839">
        <w:t>his can be calculated either for the item itself</w:t>
      </w:r>
      <w:r w:rsidR="007B215A" w:rsidRPr="00FC2839">
        <w:t xml:space="preserve"> </w:t>
      </w:r>
      <w:r w:rsidRPr="00FC2839">
        <w:t>or by drawing a comparison with previous items</w:t>
      </w:r>
    </w:p>
    <w:p w:rsidR="00B048BD" w:rsidRPr="00FC2839" w:rsidRDefault="00B048BD" w:rsidP="0062701E">
      <w:pPr>
        <w:pStyle w:val="Bullet1"/>
      </w:pPr>
      <w:r w:rsidRPr="00FC2839">
        <w:t xml:space="preserve">Checking life cycle statistics for parts – where parts of </w:t>
      </w:r>
      <w:r w:rsidR="007D40D3" w:rsidRPr="00FC2839">
        <w:t>an</w:t>
      </w:r>
      <w:r w:rsidRPr="00FC2839">
        <w:t xml:space="preserve"> </w:t>
      </w:r>
      <w:r w:rsidR="007B215A" w:rsidRPr="00FC2839">
        <w:t>asset</w:t>
      </w:r>
      <w:r w:rsidRPr="00FC2839">
        <w:t xml:space="preserve"> need</w:t>
      </w:r>
      <w:r w:rsidR="007B215A" w:rsidRPr="00FC2839">
        <w:t>s</w:t>
      </w:r>
      <w:r w:rsidRPr="00FC2839">
        <w:t xml:space="preserve"> regular</w:t>
      </w:r>
      <w:r w:rsidR="007B215A" w:rsidRPr="00FC2839">
        <w:t xml:space="preserve"> </w:t>
      </w:r>
      <w:r w:rsidRPr="00FC2839">
        <w:t>replacement it is common for the supplier to provide an estimate of how long these parts</w:t>
      </w:r>
      <w:r w:rsidR="007B215A" w:rsidRPr="00FC2839">
        <w:t xml:space="preserve"> can be expected to last. Was their estimation, </w:t>
      </w:r>
      <w:r w:rsidRPr="00FC2839">
        <w:t>on which you may have partly made the</w:t>
      </w:r>
      <w:r w:rsidR="007B215A" w:rsidRPr="00FC2839">
        <w:t xml:space="preserve"> decision to purchase,</w:t>
      </w:r>
      <w:r w:rsidRPr="00FC2839">
        <w:t xml:space="preserve"> been accurate or overly optimistic?</w:t>
      </w:r>
    </w:p>
    <w:p w:rsidR="00B048BD" w:rsidRPr="00FC2839" w:rsidRDefault="00B048BD" w:rsidP="0069056C">
      <w:pPr>
        <w:pStyle w:val="Heading3"/>
      </w:pPr>
      <w:r w:rsidRPr="00FC2839">
        <w:t>Ancillary considerations</w:t>
      </w:r>
    </w:p>
    <w:p w:rsidR="00B048BD" w:rsidRPr="00FC2839" w:rsidRDefault="00B048BD" w:rsidP="00AE66E1">
      <w:pPr>
        <w:pStyle w:val="BodyCopy"/>
        <w:rPr>
          <w:noProof w:val="0"/>
        </w:rPr>
      </w:pPr>
      <w:r w:rsidRPr="00FC2839">
        <w:rPr>
          <w:noProof w:val="0"/>
        </w:rPr>
        <w:t xml:space="preserve">Other areas that deserve consideration when monitoring </w:t>
      </w:r>
      <w:r w:rsidR="005144B1" w:rsidRPr="00FC2839">
        <w:rPr>
          <w:noProof w:val="0"/>
        </w:rPr>
        <w:t>efficiency of new computer system assets</w:t>
      </w:r>
      <w:r w:rsidRPr="00FC2839">
        <w:rPr>
          <w:noProof w:val="0"/>
        </w:rPr>
        <w:t xml:space="preserve"> include:</w:t>
      </w:r>
    </w:p>
    <w:p w:rsidR="005144B1" w:rsidRPr="00FC2839" w:rsidRDefault="00B048BD" w:rsidP="0071073C">
      <w:pPr>
        <w:pStyle w:val="BodyCopyBold"/>
        <w:rPr>
          <w:noProof w:val="0"/>
        </w:rPr>
      </w:pPr>
      <w:r w:rsidRPr="00FC2839">
        <w:rPr>
          <w:noProof w:val="0"/>
        </w:rPr>
        <w:t>Evaluation of the extent to which promises made by a supplier have been kept</w:t>
      </w:r>
    </w:p>
    <w:p w:rsidR="005144B1" w:rsidRPr="00FC2839" w:rsidRDefault="005144B1" w:rsidP="0071073C">
      <w:pPr>
        <w:pStyle w:val="Bullet1"/>
      </w:pPr>
      <w:r w:rsidRPr="00FC2839">
        <w:t>W</w:t>
      </w:r>
      <w:r w:rsidR="00B048BD" w:rsidRPr="00FC2839">
        <w:t>as</w:t>
      </w:r>
      <w:r w:rsidRPr="00FC2839">
        <w:t xml:space="preserve"> </w:t>
      </w:r>
      <w:r w:rsidR="00B048BD" w:rsidRPr="00FC2839">
        <w:t xml:space="preserve">delivery and installation of the item achieved as promised? </w:t>
      </w:r>
    </w:p>
    <w:p w:rsidR="005144B1" w:rsidRPr="00FC2839" w:rsidRDefault="00B048BD" w:rsidP="0071073C">
      <w:pPr>
        <w:pStyle w:val="Bullet1"/>
      </w:pPr>
      <w:r w:rsidRPr="00FC2839">
        <w:t>Did they provide the on-site</w:t>
      </w:r>
      <w:r w:rsidR="005144B1" w:rsidRPr="00FC2839">
        <w:t xml:space="preserve"> </w:t>
      </w:r>
      <w:r w:rsidRPr="00FC2839">
        <w:t xml:space="preserve">training as they said they would? </w:t>
      </w:r>
    </w:p>
    <w:p w:rsidR="00B048BD" w:rsidRPr="00FC2839" w:rsidRDefault="00B048BD" w:rsidP="0071073C">
      <w:pPr>
        <w:pStyle w:val="Bullet1"/>
      </w:pPr>
      <w:r w:rsidRPr="00FC2839">
        <w:t xml:space="preserve">When you needed them for service, spare parts, </w:t>
      </w:r>
      <w:r w:rsidR="00FC2839" w:rsidRPr="00FC2839">
        <w:t>etc.</w:t>
      </w:r>
      <w:r w:rsidR="005144B1" w:rsidRPr="00FC2839">
        <w:t xml:space="preserve"> </w:t>
      </w:r>
      <w:r w:rsidRPr="00FC2839">
        <w:t>was their response in-keeping with what they said they would provide?</w:t>
      </w:r>
    </w:p>
    <w:p w:rsidR="00B048BD" w:rsidRPr="00FC2839" w:rsidRDefault="00B048BD" w:rsidP="0071073C">
      <w:pPr>
        <w:pStyle w:val="BodyCopyBold"/>
        <w:rPr>
          <w:noProof w:val="0"/>
        </w:rPr>
      </w:pPr>
      <w:r w:rsidRPr="00FC2839">
        <w:rPr>
          <w:noProof w:val="0"/>
        </w:rPr>
        <w:t xml:space="preserve">Evaluation of the effectiveness and cost of maintenance plans and service contracts </w:t>
      </w:r>
    </w:p>
    <w:p w:rsidR="00B048BD" w:rsidRPr="00FC2839" w:rsidRDefault="005144B1" w:rsidP="0062701E">
      <w:pPr>
        <w:pStyle w:val="Bullet1"/>
      </w:pPr>
      <w:r w:rsidRPr="00FC2839">
        <w:t>W</w:t>
      </w:r>
      <w:r w:rsidR="00B048BD" w:rsidRPr="00FC2839">
        <w:t>ere the scheduled maintenance</w:t>
      </w:r>
      <w:r w:rsidRPr="00FC2839">
        <w:t xml:space="preserve"> </w:t>
      </w:r>
      <w:r w:rsidR="00B048BD" w:rsidRPr="00FC2839">
        <w:t>plans adequate and suitable to keep the item working and in operation or was there a</w:t>
      </w:r>
      <w:r w:rsidRPr="00FC2839">
        <w:t xml:space="preserve"> </w:t>
      </w:r>
      <w:r w:rsidR="00B048BD" w:rsidRPr="00FC2839">
        <w:t>need for other maintenance on top of what you were told was needed?</w:t>
      </w:r>
    </w:p>
    <w:p w:rsidR="00B048BD" w:rsidRPr="00FC2839" w:rsidRDefault="00B048BD" w:rsidP="0062701E">
      <w:pPr>
        <w:pStyle w:val="Bullet1"/>
      </w:pPr>
      <w:r w:rsidRPr="00FC2839">
        <w:t>If you signed up for a service contract for the item, has it proved to be value-for-money?</w:t>
      </w:r>
    </w:p>
    <w:p w:rsidR="005144B1" w:rsidRPr="00FC2839" w:rsidRDefault="00B048BD" w:rsidP="0062701E">
      <w:pPr>
        <w:pStyle w:val="Bullet1"/>
      </w:pPr>
      <w:r w:rsidRPr="00FC2839">
        <w:t xml:space="preserve">Did the service contract prevent the item from breaking down? </w:t>
      </w:r>
    </w:p>
    <w:p w:rsidR="005144B1" w:rsidRPr="00FC2839" w:rsidRDefault="00B048BD" w:rsidP="0062701E">
      <w:pPr>
        <w:pStyle w:val="Bullet1"/>
      </w:pPr>
      <w:r w:rsidRPr="00FC2839">
        <w:t>If you had cause to rely</w:t>
      </w:r>
      <w:r w:rsidR="005144B1" w:rsidRPr="00FC2839">
        <w:t xml:space="preserve"> </w:t>
      </w:r>
      <w:r w:rsidRPr="00FC2839">
        <w:t>on the service contract to have the item repaired, was the service provided appropriate</w:t>
      </w:r>
      <w:r w:rsidR="005144B1" w:rsidRPr="00FC2839">
        <w:t xml:space="preserve"> </w:t>
      </w:r>
      <w:r w:rsidRPr="00FC2839">
        <w:t xml:space="preserve">to your needs? </w:t>
      </w:r>
    </w:p>
    <w:p w:rsidR="005144B1" w:rsidRPr="00FC2839" w:rsidRDefault="009A4901" w:rsidP="0062701E">
      <w:pPr>
        <w:pStyle w:val="Bullet1"/>
      </w:pPr>
      <w:r w:rsidRPr="00FC2839">
        <w:rPr>
          <w:noProof/>
          <w:lang w:val="en-US"/>
        </w:rPr>
        <w:drawing>
          <wp:anchor distT="0" distB="0" distL="114300" distR="114300" simplePos="0" relativeHeight="252022784" behindDoc="0" locked="0" layoutInCell="1" allowOverlap="1" wp14:anchorId="6C455A46" wp14:editId="3BA52212">
            <wp:simplePos x="0" y="0"/>
            <wp:positionH relativeFrom="column">
              <wp:posOffset>3733800</wp:posOffset>
            </wp:positionH>
            <wp:positionV relativeFrom="paragraph">
              <wp:posOffset>52705</wp:posOffset>
            </wp:positionV>
            <wp:extent cx="1905000" cy="1266825"/>
            <wp:effectExtent l="19050" t="0" r="0" b="0"/>
            <wp:wrapSquare wrapText="bothSides"/>
            <wp:docPr id="87" name="Picture 86" descr="shutterstock_1488575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8857527.jpg"/>
                    <pic:cNvPicPr/>
                  </pic:nvPicPr>
                  <pic:blipFill>
                    <a:blip r:embed="rId169" cstate="print"/>
                    <a:stretch>
                      <a:fillRect/>
                    </a:stretch>
                  </pic:blipFill>
                  <pic:spPr>
                    <a:xfrm>
                      <a:off x="0" y="0"/>
                      <a:ext cx="1905000" cy="1266825"/>
                    </a:xfrm>
                    <a:prstGeom prst="rect">
                      <a:avLst/>
                    </a:prstGeom>
                  </pic:spPr>
                </pic:pic>
              </a:graphicData>
            </a:graphic>
          </wp:anchor>
        </w:drawing>
      </w:r>
      <w:r w:rsidR="00B048BD" w:rsidRPr="00FC2839">
        <w:t xml:space="preserve">Was the response time suitably quick? </w:t>
      </w:r>
    </w:p>
    <w:p w:rsidR="00B048BD" w:rsidRPr="00FC2839" w:rsidRDefault="00B048BD" w:rsidP="0062701E">
      <w:pPr>
        <w:pStyle w:val="Bullet1"/>
      </w:pPr>
      <w:r w:rsidRPr="00FC2839">
        <w:t>Did the service agent make your</w:t>
      </w:r>
      <w:r w:rsidR="005144B1" w:rsidRPr="00FC2839">
        <w:t xml:space="preserve"> </w:t>
      </w:r>
      <w:r w:rsidRPr="00FC2839">
        <w:t>breakdown a priority?</w:t>
      </w:r>
    </w:p>
    <w:p w:rsidR="00B048BD" w:rsidRPr="00FC2839" w:rsidRDefault="00B048BD" w:rsidP="0071073C">
      <w:pPr>
        <w:pStyle w:val="BodyCopyBold"/>
        <w:rPr>
          <w:noProof w:val="0"/>
        </w:rPr>
      </w:pPr>
      <w:r w:rsidRPr="00FC2839">
        <w:rPr>
          <w:noProof w:val="0"/>
        </w:rPr>
        <w:t xml:space="preserve">Evaluation of staff training in relation to the item </w:t>
      </w:r>
    </w:p>
    <w:p w:rsidR="005144B1" w:rsidRPr="00FC2839" w:rsidRDefault="005144B1" w:rsidP="0062701E">
      <w:pPr>
        <w:pStyle w:val="Bullet1"/>
      </w:pPr>
      <w:r w:rsidRPr="00FC2839">
        <w:t>H</w:t>
      </w:r>
      <w:r w:rsidR="00B048BD" w:rsidRPr="00FC2839">
        <w:t xml:space="preserve">ow long did it take? </w:t>
      </w:r>
    </w:p>
    <w:p w:rsidR="005144B1" w:rsidRPr="00FC2839" w:rsidRDefault="00B048BD" w:rsidP="0062701E">
      <w:pPr>
        <w:pStyle w:val="Bullet1"/>
      </w:pPr>
      <w:r w:rsidRPr="00FC2839">
        <w:t>How much did</w:t>
      </w:r>
      <w:r w:rsidR="005144B1" w:rsidRPr="00FC2839">
        <w:t xml:space="preserve"> </w:t>
      </w:r>
      <w:r w:rsidRPr="00FC2839">
        <w:t xml:space="preserve">it cost? </w:t>
      </w:r>
    </w:p>
    <w:p w:rsidR="00B048BD" w:rsidRPr="00FC2839" w:rsidRDefault="00B048BD" w:rsidP="0062701E">
      <w:pPr>
        <w:pStyle w:val="Bullet1"/>
      </w:pPr>
      <w:r w:rsidRPr="00FC2839">
        <w:t xml:space="preserve">To what extent did the </w:t>
      </w:r>
      <w:r w:rsidR="005144B1" w:rsidRPr="00FC2839">
        <w:t xml:space="preserve">need to provide staff training, </w:t>
      </w:r>
      <w:r w:rsidRPr="00FC2839">
        <w:t>or roster staff to attend</w:t>
      </w:r>
      <w:r w:rsidR="005144B1" w:rsidRPr="00FC2839">
        <w:t xml:space="preserve"> staff training,</w:t>
      </w:r>
      <w:r w:rsidRPr="00FC2839">
        <w:t xml:space="preserve"> impact not only on the labour budget, but also on service delivery to the</w:t>
      </w:r>
      <w:r w:rsidR="005144B1" w:rsidRPr="00FC2839">
        <w:t xml:space="preserve"> </w:t>
      </w:r>
      <w:r w:rsidRPr="00FC2839">
        <w:t>customers?</w:t>
      </w:r>
    </w:p>
    <w:p w:rsidR="00B048BD" w:rsidRPr="00FC2839" w:rsidRDefault="00B048BD" w:rsidP="0071073C">
      <w:pPr>
        <w:pStyle w:val="BodyCopyBold"/>
        <w:rPr>
          <w:noProof w:val="0"/>
        </w:rPr>
      </w:pPr>
      <w:r w:rsidRPr="00FC2839">
        <w:rPr>
          <w:noProof w:val="0"/>
        </w:rPr>
        <w:t>Evaluation of warranties and guarantees</w:t>
      </w:r>
      <w:r w:rsidR="005144B1" w:rsidRPr="00FC2839">
        <w:rPr>
          <w:noProof w:val="0"/>
        </w:rPr>
        <w:t xml:space="preserve"> </w:t>
      </w:r>
    </w:p>
    <w:p w:rsidR="005144B1" w:rsidRPr="00FC2839" w:rsidRDefault="005144B1" w:rsidP="0062701E">
      <w:pPr>
        <w:pStyle w:val="Bullet1"/>
      </w:pPr>
      <w:r w:rsidRPr="00FC2839">
        <w:t>I</w:t>
      </w:r>
      <w:r w:rsidR="00B048BD" w:rsidRPr="00FC2839">
        <w:t>f you had to rely on the warranties or</w:t>
      </w:r>
      <w:r w:rsidRPr="00FC2839">
        <w:t xml:space="preserve"> </w:t>
      </w:r>
      <w:r w:rsidR="00B048BD" w:rsidRPr="00FC2839">
        <w:t xml:space="preserve">guarantees relating to the items, how good did these prove to be? </w:t>
      </w:r>
    </w:p>
    <w:p w:rsidR="00B048BD" w:rsidRPr="00FC2839" w:rsidRDefault="00B048BD" w:rsidP="0062701E">
      <w:pPr>
        <w:pStyle w:val="Bullet1"/>
      </w:pPr>
      <w:r w:rsidRPr="00FC2839">
        <w:t>Did the supplier</w:t>
      </w:r>
      <w:r w:rsidR="005144B1" w:rsidRPr="00FC2839">
        <w:t xml:space="preserve"> </w:t>
      </w:r>
      <w:r w:rsidRPr="00FC2839">
        <w:t>respond in a professional, responsible and supportive manner or did obstacles appear to</w:t>
      </w:r>
      <w:r w:rsidR="005144B1" w:rsidRPr="00FC2839">
        <w:t xml:space="preserve"> </w:t>
      </w:r>
      <w:r w:rsidRPr="00FC2839">
        <w:t>be put in the way of resolving the issue?</w:t>
      </w:r>
    </w:p>
    <w:p w:rsidR="0071073C" w:rsidRPr="00FC2839" w:rsidRDefault="0071073C">
      <w:pPr>
        <w:rPr>
          <w:rFonts w:ascii="Helvetica" w:eastAsia="Times New Roman" w:hAnsi="Helvetica" w:cs="HelveticaNeueLTStd-Lt"/>
          <w:b/>
          <w:color w:val="000000"/>
        </w:rPr>
      </w:pPr>
      <w:r w:rsidRPr="00FC2839">
        <w:rPr>
          <w:rFonts w:ascii="Helvetica" w:eastAsia="Times New Roman" w:hAnsi="Helvetica" w:cs="HelveticaNeueLTStd-Lt"/>
          <w:b/>
          <w:color w:val="000000"/>
        </w:rPr>
        <w:br w:type="page"/>
      </w:r>
    </w:p>
    <w:p w:rsidR="00B048BD" w:rsidRPr="00FC2839" w:rsidRDefault="00B048BD" w:rsidP="0071073C">
      <w:pPr>
        <w:pStyle w:val="BodyCopyBold"/>
        <w:rPr>
          <w:noProof w:val="0"/>
        </w:rPr>
      </w:pPr>
      <w:r w:rsidRPr="00FC2839">
        <w:rPr>
          <w:noProof w:val="0"/>
        </w:rPr>
        <w:lastRenderedPageBreak/>
        <w:t xml:space="preserve">Evaluation of the workplace usage of the item </w:t>
      </w:r>
    </w:p>
    <w:p w:rsidR="005144B1" w:rsidRPr="00FC2839" w:rsidRDefault="005144B1" w:rsidP="00AE66E1">
      <w:pPr>
        <w:pStyle w:val="BodyCopy"/>
        <w:rPr>
          <w:noProof w:val="0"/>
        </w:rPr>
      </w:pPr>
      <w:r w:rsidRPr="00FC2839">
        <w:rPr>
          <w:noProof w:val="0"/>
        </w:rPr>
        <w:t>T</w:t>
      </w:r>
      <w:r w:rsidR="00B048BD" w:rsidRPr="00FC2839">
        <w:rPr>
          <w:noProof w:val="0"/>
        </w:rPr>
        <w:t>his asks you to be fair in your analysis</w:t>
      </w:r>
      <w:r w:rsidRPr="00FC2839">
        <w:rPr>
          <w:noProof w:val="0"/>
        </w:rPr>
        <w:t xml:space="preserve"> </w:t>
      </w:r>
      <w:r w:rsidR="00B048BD" w:rsidRPr="00FC2839">
        <w:rPr>
          <w:noProof w:val="0"/>
        </w:rPr>
        <w:t xml:space="preserve">of the operation of the item in question and the associated costs. </w:t>
      </w:r>
    </w:p>
    <w:p w:rsidR="005144B1" w:rsidRPr="00FC2839" w:rsidRDefault="00B048BD" w:rsidP="00AE66E1">
      <w:pPr>
        <w:pStyle w:val="BodyCopy"/>
        <w:rPr>
          <w:noProof w:val="0"/>
        </w:rPr>
      </w:pPr>
      <w:r w:rsidRPr="00FC2839">
        <w:rPr>
          <w:noProof w:val="0"/>
        </w:rPr>
        <w:t>You are being asked to</w:t>
      </w:r>
      <w:r w:rsidR="005144B1" w:rsidRPr="00FC2839">
        <w:rPr>
          <w:noProof w:val="0"/>
        </w:rPr>
        <w:t xml:space="preserve"> </w:t>
      </w:r>
      <w:r w:rsidRPr="00FC2839">
        <w:rPr>
          <w:noProof w:val="0"/>
        </w:rPr>
        <w:t xml:space="preserve">judge how </w:t>
      </w:r>
      <w:r w:rsidR="007D40D3" w:rsidRPr="00FC2839">
        <w:rPr>
          <w:noProof w:val="0"/>
        </w:rPr>
        <w:t>the actual usage of the item compares</w:t>
      </w:r>
      <w:r w:rsidRPr="00FC2839">
        <w:rPr>
          <w:noProof w:val="0"/>
        </w:rPr>
        <w:t xml:space="preserve"> to the projected usage. </w:t>
      </w:r>
    </w:p>
    <w:p w:rsidR="005144B1" w:rsidRPr="00FC2839" w:rsidRDefault="00B048BD" w:rsidP="0062701E">
      <w:pPr>
        <w:pStyle w:val="Bullet1"/>
      </w:pPr>
      <w:r w:rsidRPr="00FC2839">
        <w:t>Was there</w:t>
      </w:r>
      <w:r w:rsidR="005144B1" w:rsidRPr="00FC2839">
        <w:t xml:space="preserve"> </w:t>
      </w:r>
      <w:r w:rsidRPr="00FC2839">
        <w:t>a much heavier demand on this item than originally anticipated that could have caused</w:t>
      </w:r>
      <w:r w:rsidR="005144B1" w:rsidRPr="00FC2839">
        <w:t xml:space="preserve"> </w:t>
      </w:r>
      <w:r w:rsidRPr="00FC2839">
        <w:t xml:space="preserve">breakdowns? </w:t>
      </w:r>
    </w:p>
    <w:p w:rsidR="005144B1" w:rsidRPr="00FC2839" w:rsidRDefault="00B048BD" w:rsidP="0062701E">
      <w:pPr>
        <w:pStyle w:val="Bullet1"/>
      </w:pPr>
      <w:r w:rsidRPr="00FC2839">
        <w:t xml:space="preserve">Was the item asked to do work it wasn’t really designed to do? </w:t>
      </w:r>
    </w:p>
    <w:p w:rsidR="00B048BD" w:rsidRPr="00FC2839" w:rsidRDefault="00B048BD" w:rsidP="0062701E">
      <w:pPr>
        <w:pStyle w:val="Bullet1"/>
      </w:pPr>
      <w:r w:rsidRPr="00FC2839">
        <w:t>Did heavy</w:t>
      </w:r>
      <w:r w:rsidR="005144B1" w:rsidRPr="00FC2839">
        <w:t xml:space="preserve"> </w:t>
      </w:r>
      <w:r w:rsidRPr="00FC2839">
        <w:t>usage of the item mean that required service to the item could not be performed?</w:t>
      </w:r>
    </w:p>
    <w:p w:rsidR="00B048BD" w:rsidRPr="00FC2839" w:rsidRDefault="00B048BD" w:rsidP="0071073C">
      <w:pPr>
        <w:pStyle w:val="BodyCopyBold"/>
        <w:rPr>
          <w:noProof w:val="0"/>
        </w:rPr>
      </w:pPr>
      <w:r w:rsidRPr="00FC2839">
        <w:rPr>
          <w:noProof w:val="0"/>
        </w:rPr>
        <w:t>Evaluation of the physical workplace location of the</w:t>
      </w:r>
      <w:r w:rsidR="005144B1" w:rsidRPr="00FC2839">
        <w:rPr>
          <w:noProof w:val="0"/>
        </w:rPr>
        <w:t xml:space="preserve"> item</w:t>
      </w:r>
    </w:p>
    <w:p w:rsidR="005144B1" w:rsidRPr="00FC2839" w:rsidRDefault="005144B1" w:rsidP="0062701E">
      <w:pPr>
        <w:pStyle w:val="Bullet1"/>
      </w:pPr>
      <w:r w:rsidRPr="00FC2839">
        <w:t>W</w:t>
      </w:r>
      <w:r w:rsidR="00B048BD" w:rsidRPr="00FC2839">
        <w:t>ere there any unique</w:t>
      </w:r>
      <w:r w:rsidRPr="00FC2839">
        <w:t xml:space="preserve"> </w:t>
      </w:r>
      <w:r w:rsidR="00B048BD" w:rsidRPr="00FC2839">
        <w:t>situations that applied to where the item was positioned that could have impacted on its</w:t>
      </w:r>
      <w:r w:rsidRPr="00FC2839">
        <w:t xml:space="preserve"> </w:t>
      </w:r>
      <w:r w:rsidR="00B048BD" w:rsidRPr="00FC2839">
        <w:t xml:space="preserve">performance? </w:t>
      </w:r>
    </w:p>
    <w:p w:rsidR="005144B1" w:rsidRPr="00FC2839" w:rsidRDefault="00B048BD" w:rsidP="0062701E">
      <w:pPr>
        <w:pStyle w:val="Bullet1"/>
      </w:pPr>
      <w:r w:rsidRPr="00FC2839">
        <w:t xml:space="preserve">Was it exposed to the elements? </w:t>
      </w:r>
    </w:p>
    <w:p w:rsidR="00B048BD" w:rsidRPr="00FC2839" w:rsidRDefault="00B048BD" w:rsidP="0062701E">
      <w:pPr>
        <w:pStyle w:val="Bullet1"/>
      </w:pPr>
      <w:r w:rsidRPr="00FC2839">
        <w:t>Was it open to interference by members</w:t>
      </w:r>
      <w:r w:rsidR="005144B1" w:rsidRPr="00FC2839">
        <w:t xml:space="preserve"> </w:t>
      </w:r>
      <w:r w:rsidRPr="00FC2839">
        <w:t>of the public who could have tampered, interfered or damaged it?</w:t>
      </w:r>
    </w:p>
    <w:p w:rsidR="009A3E39" w:rsidRPr="00FC2839" w:rsidRDefault="009A3E39" w:rsidP="009A3E39">
      <w:pPr>
        <w:autoSpaceDE w:val="0"/>
        <w:autoSpaceDN w:val="0"/>
        <w:adjustRightInd w:val="0"/>
        <w:spacing w:before="100" w:after="100" w:line="221" w:lineRule="atLeast"/>
        <w:rPr>
          <w:rFonts w:ascii="Helvetica" w:hAnsi="Helvetica" w:cs="HelveticaNeueLT Std Lt Cn"/>
          <w:color w:val="221E1F"/>
        </w:rPr>
      </w:pPr>
    </w:p>
    <w:tbl>
      <w:tblPr>
        <w:tblW w:w="0" w:type="auto"/>
        <w:tblBorders>
          <w:top w:val="nil"/>
          <w:left w:val="nil"/>
          <w:bottom w:val="nil"/>
          <w:right w:val="nil"/>
        </w:tblBorders>
        <w:tblLayout w:type="fixed"/>
        <w:tblLook w:val="0000" w:firstRow="0" w:lastRow="0" w:firstColumn="0" w:lastColumn="0" w:noHBand="0" w:noVBand="0"/>
      </w:tblPr>
      <w:tblGrid>
        <w:gridCol w:w="8787"/>
      </w:tblGrid>
      <w:tr w:rsidR="009A3E39" w:rsidRPr="00FC2839" w:rsidTr="00BC44CC">
        <w:trPr>
          <w:trHeight w:val="683"/>
        </w:trPr>
        <w:tc>
          <w:tcPr>
            <w:tcW w:w="8787" w:type="dxa"/>
          </w:tcPr>
          <w:p w:rsidR="009A3E39" w:rsidRPr="00FC2839" w:rsidRDefault="00F77C30" w:rsidP="00BC44CC">
            <w:pPr>
              <w:autoSpaceDE w:val="0"/>
              <w:autoSpaceDN w:val="0"/>
              <w:adjustRightInd w:val="0"/>
              <w:spacing w:before="80" w:after="120" w:line="240" w:lineRule="auto"/>
              <w:rPr>
                <w:rFonts w:ascii="Helvetica" w:hAnsi="Helvetica" w:cs="Chevin-DemiBold"/>
                <w:color w:val="221E1F"/>
                <w:sz w:val="32"/>
                <w:szCs w:val="32"/>
              </w:rPr>
            </w:pPr>
            <w:r w:rsidRPr="00FC2839">
              <w:rPr>
                <w:rFonts w:ascii="Helvetica" w:hAnsi="Helvetica" w:cs="Chevin-DemiBold"/>
                <w:b/>
                <w:bCs/>
                <w:noProof/>
                <w:color w:val="221E1F"/>
                <w:sz w:val="32"/>
                <w:szCs w:val="32"/>
                <w:lang w:val="en-US" w:eastAsia="en-US"/>
              </w:rPr>
              <w:drawing>
                <wp:anchor distT="0" distB="0" distL="114300" distR="114300" simplePos="0" relativeHeight="252023808" behindDoc="0" locked="0" layoutInCell="1" allowOverlap="1" wp14:anchorId="4918E2EE" wp14:editId="5AC6AEDC">
                  <wp:simplePos x="0" y="0"/>
                  <wp:positionH relativeFrom="column">
                    <wp:posOffset>3790950</wp:posOffset>
                  </wp:positionH>
                  <wp:positionV relativeFrom="paragraph">
                    <wp:posOffset>126365</wp:posOffset>
                  </wp:positionV>
                  <wp:extent cx="1713865" cy="1143000"/>
                  <wp:effectExtent l="19050" t="0" r="635" b="0"/>
                  <wp:wrapSquare wrapText="bothSides"/>
                  <wp:docPr id="88" name="Picture 87" descr="shutterstock_1412886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1288652.jpg"/>
                          <pic:cNvPicPr/>
                        </pic:nvPicPr>
                        <pic:blipFill>
                          <a:blip r:embed="rId170" cstate="print"/>
                          <a:stretch>
                            <a:fillRect/>
                          </a:stretch>
                        </pic:blipFill>
                        <pic:spPr>
                          <a:xfrm>
                            <a:off x="0" y="0"/>
                            <a:ext cx="1713865" cy="1143000"/>
                          </a:xfrm>
                          <a:prstGeom prst="rect">
                            <a:avLst/>
                          </a:prstGeom>
                        </pic:spPr>
                      </pic:pic>
                    </a:graphicData>
                  </a:graphic>
                </wp:anchor>
              </w:drawing>
            </w:r>
            <w:r w:rsidR="009A3E39" w:rsidRPr="00FC2839">
              <w:rPr>
                <w:rFonts w:ascii="Helvetica" w:hAnsi="Helvetica" w:cs="Chevin-DemiBold"/>
                <w:b/>
                <w:bCs/>
                <w:noProof/>
                <w:color w:val="221E1F"/>
                <w:sz w:val="32"/>
                <w:szCs w:val="32"/>
                <w:lang w:val="en-US" w:eastAsia="en-US"/>
              </w:rPr>
              <w:drawing>
                <wp:anchor distT="0" distB="0" distL="114300" distR="114300" simplePos="0" relativeHeight="251969536" behindDoc="0" locked="0" layoutInCell="1" allowOverlap="1" wp14:anchorId="132F0511" wp14:editId="0DE21A2C">
                  <wp:simplePos x="0" y="0"/>
                  <wp:positionH relativeFrom="column">
                    <wp:posOffset>-209550</wp:posOffset>
                  </wp:positionH>
                  <wp:positionV relativeFrom="paragraph">
                    <wp:posOffset>-1527810</wp:posOffset>
                  </wp:positionV>
                  <wp:extent cx="647700" cy="628650"/>
                  <wp:effectExtent l="19050" t="0" r="0" b="0"/>
                  <wp:wrapSquare wrapText="bothSides"/>
                  <wp:docPr id="26"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009A3E39" w:rsidRPr="00FC2839">
              <w:rPr>
                <w:rFonts w:ascii="Helvetica" w:hAnsi="Helvetica" w:cs="Chevin-DemiBold"/>
                <w:b/>
                <w:bCs/>
                <w:color w:val="221E1F"/>
                <w:sz w:val="32"/>
                <w:szCs w:val="32"/>
              </w:rPr>
              <w:t>Activity 2</w:t>
            </w:r>
            <w:r w:rsidRPr="00FC2839">
              <w:rPr>
                <w:rFonts w:ascii="Helvetica" w:hAnsi="Helvetica" w:cs="Chevin-DemiBold"/>
                <w:b/>
                <w:bCs/>
                <w:color w:val="221E1F"/>
                <w:sz w:val="32"/>
                <w:szCs w:val="32"/>
              </w:rPr>
              <w:t>2</w:t>
            </w:r>
            <w:r w:rsidR="009A3E39" w:rsidRPr="00FC2839">
              <w:rPr>
                <w:rFonts w:ascii="Helvetica" w:hAnsi="Helvetica" w:cs="Chevin-DemiBold"/>
                <w:b/>
                <w:bCs/>
                <w:color w:val="221E1F"/>
                <w:sz w:val="32"/>
                <w:szCs w:val="32"/>
              </w:rPr>
              <w:t xml:space="preserve"> - </w:t>
            </w:r>
            <w:r w:rsidRPr="00FC2839">
              <w:rPr>
                <w:rFonts w:ascii="Helvetica" w:hAnsi="Helvetica" w:cs="Chevin-DemiBold"/>
                <w:b/>
                <w:bCs/>
                <w:color w:val="221E1F"/>
                <w:sz w:val="32"/>
                <w:szCs w:val="32"/>
              </w:rPr>
              <w:t>Identify monitoring methods</w:t>
            </w:r>
          </w:p>
          <w:p w:rsidR="009A3E39" w:rsidRPr="00FC2839" w:rsidRDefault="009A3E39" w:rsidP="00BC44CC">
            <w:pPr>
              <w:autoSpaceDE w:val="0"/>
              <w:autoSpaceDN w:val="0"/>
              <w:adjustRightInd w:val="0"/>
              <w:spacing w:before="80" w:after="120" w:line="240" w:lineRule="auto"/>
              <w:rPr>
                <w:rFonts w:ascii="Helvetica" w:hAnsi="Helvetica" w:cs="HelveticaNeueLT Std Lt Cn"/>
                <w:i/>
                <w:color w:val="221E1F"/>
              </w:rPr>
            </w:pPr>
          </w:p>
          <w:p w:rsidR="009A3E39" w:rsidRPr="00FC2839" w:rsidRDefault="00F77C30" w:rsidP="00AE66E1">
            <w:pPr>
              <w:pStyle w:val="BodyCopy"/>
              <w:rPr>
                <w:noProof w:val="0"/>
              </w:rPr>
            </w:pPr>
            <w:r w:rsidRPr="00FC2839">
              <w:rPr>
                <w:noProof w:val="0"/>
              </w:rPr>
              <w:t>You are asked to identify different aspects that you would wish to evaluate when monitoring the performance of a new computer system.</w:t>
            </w:r>
          </w:p>
        </w:tc>
      </w:tr>
    </w:tbl>
    <w:p w:rsidR="009A3E39" w:rsidRPr="00FC2839" w:rsidRDefault="009A3E39" w:rsidP="009A3E39">
      <w:pPr>
        <w:pStyle w:val="BodyCopy"/>
        <w:rPr>
          <w:noProof w:val="0"/>
          <w:lang w:eastAsia="en-AU"/>
        </w:rPr>
      </w:pPr>
    </w:p>
    <w:tbl>
      <w:tblPr>
        <w:tblStyle w:val="TableGrid"/>
        <w:tblW w:w="0" w:type="auto"/>
        <w:tblLook w:val="04A0" w:firstRow="1" w:lastRow="0" w:firstColumn="1" w:lastColumn="0" w:noHBand="0" w:noVBand="1"/>
      </w:tblPr>
      <w:tblGrid>
        <w:gridCol w:w="4248"/>
        <w:gridCol w:w="4994"/>
      </w:tblGrid>
      <w:tr w:rsidR="009A3E39" w:rsidRPr="00FC2839" w:rsidTr="00BC44CC">
        <w:tc>
          <w:tcPr>
            <w:tcW w:w="4248" w:type="dxa"/>
            <w:shd w:val="clear" w:color="auto" w:fill="D9D9D9" w:themeFill="background1" w:themeFillShade="D9"/>
          </w:tcPr>
          <w:p w:rsidR="009A3E39" w:rsidRPr="00FC2839" w:rsidRDefault="00F77C30" w:rsidP="0071073C">
            <w:pPr>
              <w:pStyle w:val="TableTextBold"/>
              <w:rPr>
                <w:noProof w:val="0"/>
              </w:rPr>
            </w:pPr>
            <w:r w:rsidRPr="00FC2839">
              <w:rPr>
                <w:noProof w:val="0"/>
              </w:rPr>
              <w:t>ASPECT TO EVALUATE</w:t>
            </w:r>
          </w:p>
        </w:tc>
        <w:tc>
          <w:tcPr>
            <w:tcW w:w="4994" w:type="dxa"/>
            <w:shd w:val="clear" w:color="auto" w:fill="D9D9D9" w:themeFill="background1" w:themeFillShade="D9"/>
          </w:tcPr>
          <w:p w:rsidR="009A3E39" w:rsidRPr="00FC2839" w:rsidRDefault="009A3E39" w:rsidP="0071073C">
            <w:pPr>
              <w:pStyle w:val="TableTextBold"/>
              <w:rPr>
                <w:noProof w:val="0"/>
              </w:rPr>
            </w:pPr>
            <w:r w:rsidRPr="00FC2839">
              <w:rPr>
                <w:noProof w:val="0"/>
              </w:rPr>
              <w:t>METHOD OF MONITORING &amp; EVALUATION</w:t>
            </w:r>
          </w:p>
        </w:tc>
      </w:tr>
      <w:tr w:rsidR="009A3E39" w:rsidRPr="00FC2839" w:rsidTr="00BC44CC">
        <w:tc>
          <w:tcPr>
            <w:tcW w:w="4248" w:type="dxa"/>
          </w:tcPr>
          <w:p w:rsidR="009A3E39" w:rsidRPr="00FC2839" w:rsidRDefault="009A3E39" w:rsidP="0071073C">
            <w:pPr>
              <w:pStyle w:val="TableText"/>
              <w:rPr>
                <w:noProof w:val="0"/>
              </w:rPr>
            </w:pPr>
          </w:p>
          <w:p w:rsidR="009A3E39" w:rsidRPr="00FC2839" w:rsidRDefault="009A3E39" w:rsidP="0071073C">
            <w:pPr>
              <w:pStyle w:val="TableText"/>
              <w:rPr>
                <w:noProof w:val="0"/>
              </w:rPr>
            </w:pPr>
          </w:p>
        </w:tc>
        <w:tc>
          <w:tcPr>
            <w:tcW w:w="4994" w:type="dxa"/>
          </w:tcPr>
          <w:p w:rsidR="009A3E39" w:rsidRPr="00FC2839" w:rsidRDefault="009A3E39" w:rsidP="0071073C">
            <w:pPr>
              <w:pStyle w:val="TableText"/>
              <w:rPr>
                <w:noProof w:val="0"/>
              </w:rPr>
            </w:pPr>
          </w:p>
        </w:tc>
      </w:tr>
      <w:tr w:rsidR="009A3E39" w:rsidRPr="00FC2839" w:rsidTr="00BC44CC">
        <w:tc>
          <w:tcPr>
            <w:tcW w:w="4248" w:type="dxa"/>
          </w:tcPr>
          <w:p w:rsidR="009A3E39" w:rsidRPr="00FC2839" w:rsidRDefault="009A3E39" w:rsidP="0071073C">
            <w:pPr>
              <w:pStyle w:val="TableText"/>
              <w:rPr>
                <w:noProof w:val="0"/>
              </w:rPr>
            </w:pPr>
          </w:p>
          <w:p w:rsidR="009A3E39" w:rsidRPr="00FC2839" w:rsidRDefault="009A3E39" w:rsidP="0071073C">
            <w:pPr>
              <w:pStyle w:val="TableText"/>
              <w:rPr>
                <w:noProof w:val="0"/>
              </w:rPr>
            </w:pPr>
          </w:p>
        </w:tc>
        <w:tc>
          <w:tcPr>
            <w:tcW w:w="4994" w:type="dxa"/>
          </w:tcPr>
          <w:p w:rsidR="009A3E39" w:rsidRPr="00FC2839" w:rsidRDefault="009A3E39" w:rsidP="0071073C">
            <w:pPr>
              <w:pStyle w:val="TableText"/>
              <w:rPr>
                <w:noProof w:val="0"/>
              </w:rPr>
            </w:pPr>
          </w:p>
        </w:tc>
      </w:tr>
      <w:tr w:rsidR="009A3E39" w:rsidRPr="00FC2839" w:rsidTr="00BC44CC">
        <w:tc>
          <w:tcPr>
            <w:tcW w:w="4248" w:type="dxa"/>
          </w:tcPr>
          <w:p w:rsidR="009A3E39" w:rsidRPr="00FC2839" w:rsidRDefault="009A3E39" w:rsidP="0071073C">
            <w:pPr>
              <w:pStyle w:val="TableText"/>
              <w:rPr>
                <w:noProof w:val="0"/>
              </w:rPr>
            </w:pPr>
          </w:p>
          <w:p w:rsidR="009A3E39" w:rsidRPr="00FC2839" w:rsidRDefault="009A3E39" w:rsidP="0071073C">
            <w:pPr>
              <w:pStyle w:val="TableText"/>
              <w:rPr>
                <w:noProof w:val="0"/>
              </w:rPr>
            </w:pPr>
          </w:p>
        </w:tc>
        <w:tc>
          <w:tcPr>
            <w:tcW w:w="4994" w:type="dxa"/>
          </w:tcPr>
          <w:p w:rsidR="009A3E39" w:rsidRPr="00FC2839" w:rsidRDefault="009A3E39" w:rsidP="0071073C">
            <w:pPr>
              <w:pStyle w:val="TableText"/>
              <w:rPr>
                <w:noProof w:val="0"/>
              </w:rPr>
            </w:pPr>
          </w:p>
        </w:tc>
      </w:tr>
      <w:tr w:rsidR="009A3E39" w:rsidRPr="00FC2839" w:rsidTr="00BC44CC">
        <w:tc>
          <w:tcPr>
            <w:tcW w:w="4248" w:type="dxa"/>
          </w:tcPr>
          <w:p w:rsidR="009A3E39" w:rsidRPr="00FC2839" w:rsidRDefault="009A3E39" w:rsidP="0071073C">
            <w:pPr>
              <w:pStyle w:val="TableText"/>
              <w:rPr>
                <w:noProof w:val="0"/>
              </w:rPr>
            </w:pPr>
          </w:p>
          <w:p w:rsidR="009A3E39" w:rsidRPr="00FC2839" w:rsidRDefault="009A3E39" w:rsidP="0071073C">
            <w:pPr>
              <w:pStyle w:val="TableText"/>
              <w:rPr>
                <w:noProof w:val="0"/>
              </w:rPr>
            </w:pPr>
          </w:p>
        </w:tc>
        <w:tc>
          <w:tcPr>
            <w:tcW w:w="4994" w:type="dxa"/>
          </w:tcPr>
          <w:p w:rsidR="009A3E39" w:rsidRPr="00FC2839" w:rsidRDefault="009A3E39" w:rsidP="0071073C">
            <w:pPr>
              <w:pStyle w:val="TableText"/>
              <w:rPr>
                <w:noProof w:val="0"/>
              </w:rPr>
            </w:pPr>
          </w:p>
        </w:tc>
      </w:tr>
      <w:tr w:rsidR="009A3E39" w:rsidRPr="00FC2839" w:rsidTr="00BC44CC">
        <w:tc>
          <w:tcPr>
            <w:tcW w:w="4248" w:type="dxa"/>
          </w:tcPr>
          <w:p w:rsidR="009A3E39" w:rsidRPr="00FC2839" w:rsidRDefault="009A3E39" w:rsidP="0071073C">
            <w:pPr>
              <w:pStyle w:val="TableText"/>
              <w:rPr>
                <w:noProof w:val="0"/>
              </w:rPr>
            </w:pPr>
          </w:p>
          <w:p w:rsidR="009A3E39" w:rsidRPr="00FC2839" w:rsidRDefault="009A3E39" w:rsidP="0071073C">
            <w:pPr>
              <w:pStyle w:val="TableText"/>
              <w:rPr>
                <w:noProof w:val="0"/>
              </w:rPr>
            </w:pPr>
          </w:p>
        </w:tc>
        <w:tc>
          <w:tcPr>
            <w:tcW w:w="4994" w:type="dxa"/>
          </w:tcPr>
          <w:p w:rsidR="009A3E39" w:rsidRPr="00FC2839" w:rsidRDefault="009A3E39" w:rsidP="0071073C">
            <w:pPr>
              <w:pStyle w:val="TableText"/>
              <w:rPr>
                <w:noProof w:val="0"/>
              </w:rPr>
            </w:pPr>
          </w:p>
        </w:tc>
      </w:tr>
    </w:tbl>
    <w:p w:rsidR="009A3E39" w:rsidRPr="00FC2839" w:rsidRDefault="009A3E39" w:rsidP="009A3E39">
      <w:pPr>
        <w:pStyle w:val="BodyCopy"/>
        <w:rPr>
          <w:noProof w:val="0"/>
        </w:rPr>
      </w:pPr>
      <w:r w:rsidRPr="00FC2839">
        <w:rPr>
          <w:noProof w:val="0"/>
          <w:lang w:eastAsia="en-AU"/>
        </w:rPr>
        <w:br w:type="page"/>
      </w:r>
    </w:p>
    <w:p w:rsidR="002D0810" w:rsidRPr="00FC2839" w:rsidRDefault="002D0810" w:rsidP="002D0810">
      <w:pPr>
        <w:pStyle w:val="ActivityHead"/>
        <w:shd w:val="clear" w:color="auto" w:fill="E36C0A" w:themeFill="accent6" w:themeFillShade="BF"/>
        <w:rPr>
          <w:noProof w:val="0"/>
          <w:color w:val="FFFFFF" w:themeColor="background1"/>
        </w:rPr>
      </w:pPr>
      <w:r w:rsidRPr="00FC2839">
        <w:rPr>
          <w:noProof w:val="0"/>
          <w:color w:val="FFFFFF" w:themeColor="background1"/>
        </w:rPr>
        <w:lastRenderedPageBreak/>
        <w:t>Work Projects</w:t>
      </w:r>
    </w:p>
    <w:p w:rsidR="002D0810" w:rsidRPr="00FC2839" w:rsidRDefault="002D0810" w:rsidP="002D0810">
      <w:pPr>
        <w:pStyle w:val="BodyCopy"/>
        <w:rPr>
          <w:noProof w:val="0"/>
        </w:rPr>
      </w:pPr>
      <w:r w:rsidRPr="00FC2839">
        <w:rPr>
          <w:noProof w:val="0"/>
        </w:rPr>
        <w:t>It is a requirement of this Unit you complete Work Projects as advised by your Trainer. You must submit documentation, suitable evidence or other relevant proof of completion of the project to your Trainer by the agreed date.</w:t>
      </w:r>
    </w:p>
    <w:p w:rsidR="00CA1005" w:rsidRPr="00FC2839" w:rsidRDefault="00CA1005" w:rsidP="00CA1005">
      <w:pPr>
        <w:pStyle w:val="ActivityNumbered"/>
        <w:rPr>
          <w:szCs w:val="22"/>
        </w:rPr>
      </w:pPr>
      <w:r w:rsidRPr="00FC2839">
        <w:rPr>
          <w:szCs w:val="22"/>
        </w:rPr>
        <w:t>2.1</w:t>
      </w:r>
      <w:r w:rsidRPr="00FC2839">
        <w:rPr>
          <w:szCs w:val="22"/>
        </w:rPr>
        <w:tab/>
        <w:t>Please complete the following activities relating to this Performance Criteria:</w:t>
      </w:r>
    </w:p>
    <w:p w:rsidR="00CA1005" w:rsidRPr="00FC2839" w:rsidRDefault="00666469" w:rsidP="00CA1005">
      <w:pPr>
        <w:pStyle w:val="ActivityBullet1"/>
      </w:pPr>
      <w:r w:rsidRPr="00FC2839">
        <w:t>Activities 6,7</w:t>
      </w:r>
    </w:p>
    <w:p w:rsidR="00CA1005" w:rsidRPr="00FC2839" w:rsidRDefault="00CA1005" w:rsidP="00CA1005">
      <w:pPr>
        <w:pStyle w:val="ActivityNumbered"/>
        <w:rPr>
          <w:szCs w:val="22"/>
        </w:rPr>
      </w:pPr>
      <w:r w:rsidRPr="00FC2839">
        <w:rPr>
          <w:szCs w:val="22"/>
        </w:rPr>
        <w:t>2.2</w:t>
      </w:r>
      <w:r w:rsidRPr="00FC2839">
        <w:rPr>
          <w:szCs w:val="22"/>
        </w:rPr>
        <w:tab/>
        <w:t>Please complete the following activities relating to this Performance Criteria:</w:t>
      </w:r>
    </w:p>
    <w:p w:rsidR="00CA1005" w:rsidRPr="00FC2839" w:rsidRDefault="00CA1005" w:rsidP="00CA1005">
      <w:pPr>
        <w:pStyle w:val="ActivityBullet1"/>
      </w:pPr>
      <w:r w:rsidRPr="00FC2839">
        <w:t>Activities</w:t>
      </w:r>
      <w:r w:rsidR="00666469" w:rsidRPr="00FC2839">
        <w:t xml:space="preserve"> 8,9,10,11</w:t>
      </w:r>
    </w:p>
    <w:p w:rsidR="00CA1005" w:rsidRPr="00FC2839" w:rsidRDefault="00CA1005" w:rsidP="00CA1005">
      <w:pPr>
        <w:pStyle w:val="ActivityNumbered"/>
        <w:rPr>
          <w:szCs w:val="22"/>
        </w:rPr>
      </w:pPr>
      <w:r w:rsidRPr="00FC2839">
        <w:rPr>
          <w:szCs w:val="22"/>
        </w:rPr>
        <w:t>2.3</w:t>
      </w:r>
      <w:r w:rsidRPr="00FC2839">
        <w:rPr>
          <w:szCs w:val="22"/>
        </w:rPr>
        <w:tab/>
        <w:t>Please complete the following activities relating to this Performance Criteria:</w:t>
      </w:r>
    </w:p>
    <w:p w:rsidR="00666469" w:rsidRPr="00FC2839" w:rsidRDefault="00666469" w:rsidP="00666469">
      <w:pPr>
        <w:pStyle w:val="ActivityBullet1"/>
      </w:pPr>
      <w:r w:rsidRPr="00FC2839">
        <w:t>Activities 8,9,10,11</w:t>
      </w:r>
    </w:p>
    <w:p w:rsidR="00CA1005" w:rsidRPr="00FC2839" w:rsidRDefault="00CA1005" w:rsidP="00CA1005">
      <w:pPr>
        <w:pStyle w:val="ActivityNumbered"/>
        <w:rPr>
          <w:szCs w:val="22"/>
        </w:rPr>
      </w:pPr>
      <w:r w:rsidRPr="00FC2839">
        <w:rPr>
          <w:szCs w:val="22"/>
        </w:rPr>
        <w:t>2.4</w:t>
      </w:r>
      <w:r w:rsidRPr="00FC2839">
        <w:rPr>
          <w:szCs w:val="22"/>
        </w:rPr>
        <w:tab/>
        <w:t>Please complete the following activities relating to this Performance Criteria:</w:t>
      </w:r>
    </w:p>
    <w:p w:rsidR="00CA1005" w:rsidRPr="00FC2839" w:rsidRDefault="00666469" w:rsidP="00CA1005">
      <w:pPr>
        <w:pStyle w:val="ActivityBullet1"/>
      </w:pPr>
      <w:r w:rsidRPr="00FC2839">
        <w:t>Activities 12,13</w:t>
      </w:r>
    </w:p>
    <w:p w:rsidR="00CA1005" w:rsidRPr="00FC2839" w:rsidRDefault="00CA1005" w:rsidP="00CA1005">
      <w:pPr>
        <w:pStyle w:val="ActivityNumbered"/>
        <w:rPr>
          <w:szCs w:val="22"/>
        </w:rPr>
      </w:pPr>
      <w:r w:rsidRPr="00FC2839">
        <w:rPr>
          <w:szCs w:val="22"/>
        </w:rPr>
        <w:t>2.5</w:t>
      </w:r>
      <w:r w:rsidRPr="00FC2839">
        <w:rPr>
          <w:szCs w:val="22"/>
        </w:rPr>
        <w:tab/>
        <w:t>Please complete the following activities relating to this Performance Criteria:</w:t>
      </w:r>
    </w:p>
    <w:p w:rsidR="00CA1005" w:rsidRPr="00FC2839" w:rsidRDefault="00CA1005" w:rsidP="00CA1005">
      <w:pPr>
        <w:pStyle w:val="ActivityBullet1"/>
      </w:pPr>
      <w:r w:rsidRPr="00FC2839">
        <w:t>Activity</w:t>
      </w:r>
      <w:r w:rsidR="00666469" w:rsidRPr="00FC2839">
        <w:t xml:space="preserve"> 14</w:t>
      </w:r>
    </w:p>
    <w:p w:rsidR="00CA1005" w:rsidRPr="00FC2839" w:rsidRDefault="00CA1005" w:rsidP="00CA1005">
      <w:pPr>
        <w:pStyle w:val="ActivityNumbered"/>
        <w:rPr>
          <w:szCs w:val="22"/>
        </w:rPr>
      </w:pPr>
      <w:r w:rsidRPr="00FC2839">
        <w:rPr>
          <w:szCs w:val="22"/>
        </w:rPr>
        <w:t>2.6</w:t>
      </w:r>
      <w:r w:rsidRPr="00FC2839">
        <w:rPr>
          <w:szCs w:val="22"/>
        </w:rPr>
        <w:tab/>
        <w:t>Please complete the following activities relating to this Performance Criteria:</w:t>
      </w:r>
    </w:p>
    <w:p w:rsidR="00CA1005" w:rsidRPr="00FC2839" w:rsidRDefault="00666469" w:rsidP="00CA1005">
      <w:pPr>
        <w:pStyle w:val="ActivityBullet1"/>
      </w:pPr>
      <w:r w:rsidRPr="00FC2839">
        <w:t>Activities 15,16,17,18</w:t>
      </w:r>
    </w:p>
    <w:p w:rsidR="00CA1005" w:rsidRPr="00FC2839" w:rsidRDefault="00CA1005" w:rsidP="00CA1005">
      <w:pPr>
        <w:pStyle w:val="ActivityNumbered"/>
        <w:rPr>
          <w:szCs w:val="22"/>
        </w:rPr>
      </w:pPr>
      <w:r w:rsidRPr="00FC2839">
        <w:rPr>
          <w:szCs w:val="22"/>
        </w:rPr>
        <w:t>2.7</w:t>
      </w:r>
      <w:r w:rsidRPr="00FC2839">
        <w:rPr>
          <w:szCs w:val="22"/>
        </w:rPr>
        <w:tab/>
        <w:t>Please complete the following activities relating to this Performance Criteria:</w:t>
      </w:r>
    </w:p>
    <w:p w:rsidR="00CA1005" w:rsidRPr="00FC2839" w:rsidRDefault="00666469" w:rsidP="00CA1005">
      <w:pPr>
        <w:pStyle w:val="ActivityBullet1"/>
      </w:pPr>
      <w:r w:rsidRPr="00FC2839">
        <w:t>Activities 19,20</w:t>
      </w:r>
    </w:p>
    <w:p w:rsidR="00CA1005" w:rsidRPr="00FC2839" w:rsidRDefault="00CA1005" w:rsidP="00CA1005">
      <w:pPr>
        <w:pStyle w:val="ActivityNumbered"/>
        <w:rPr>
          <w:szCs w:val="22"/>
        </w:rPr>
      </w:pPr>
      <w:r w:rsidRPr="00FC2839">
        <w:rPr>
          <w:szCs w:val="22"/>
        </w:rPr>
        <w:t>2.8</w:t>
      </w:r>
      <w:r w:rsidRPr="00FC2839">
        <w:rPr>
          <w:szCs w:val="22"/>
        </w:rPr>
        <w:tab/>
        <w:t>Please complete the following activities relating to this Performance Criteria:</w:t>
      </w:r>
    </w:p>
    <w:p w:rsidR="00CA1005" w:rsidRPr="00FC2839" w:rsidRDefault="00CA1005" w:rsidP="00CA1005">
      <w:pPr>
        <w:pStyle w:val="ActivityBullet1"/>
      </w:pPr>
      <w:r w:rsidRPr="00FC2839">
        <w:t>Activity</w:t>
      </w:r>
      <w:r w:rsidR="00666469" w:rsidRPr="00FC2839">
        <w:t xml:space="preserve"> 21</w:t>
      </w:r>
    </w:p>
    <w:p w:rsidR="00CA1005" w:rsidRPr="00FC2839" w:rsidRDefault="00CA1005" w:rsidP="00CA1005">
      <w:pPr>
        <w:pStyle w:val="ActivityNumbered"/>
        <w:rPr>
          <w:szCs w:val="22"/>
        </w:rPr>
      </w:pPr>
      <w:r w:rsidRPr="00FC2839">
        <w:rPr>
          <w:szCs w:val="22"/>
        </w:rPr>
        <w:t>2.9</w:t>
      </w:r>
      <w:r w:rsidRPr="00FC2839">
        <w:rPr>
          <w:szCs w:val="22"/>
        </w:rPr>
        <w:tab/>
        <w:t>Please complete the following activities relating to this Performance Criteria:</w:t>
      </w:r>
    </w:p>
    <w:p w:rsidR="00CA1005" w:rsidRPr="00FC2839" w:rsidRDefault="00CA1005" w:rsidP="00CA1005">
      <w:pPr>
        <w:pStyle w:val="ActivityBullet1"/>
      </w:pPr>
      <w:r w:rsidRPr="00FC2839">
        <w:t>Activity</w:t>
      </w:r>
      <w:r w:rsidR="00666469" w:rsidRPr="00FC2839">
        <w:t xml:space="preserve"> 22</w:t>
      </w:r>
    </w:p>
    <w:p w:rsidR="002D0810" w:rsidRPr="00FC2839" w:rsidRDefault="002D0810" w:rsidP="00CA1005">
      <w:pPr>
        <w:pStyle w:val="ActivityBullet1"/>
        <w:numPr>
          <w:ilvl w:val="0"/>
          <w:numId w:val="0"/>
        </w:numPr>
        <w:ind w:left="867"/>
      </w:pPr>
    </w:p>
    <w:p w:rsidR="002D0810" w:rsidRPr="00FC2839" w:rsidRDefault="002D0810" w:rsidP="002D0810">
      <w:pPr>
        <w:pStyle w:val="ActivityBottom"/>
        <w:rPr>
          <w:noProof w:val="0"/>
        </w:rPr>
      </w:pPr>
    </w:p>
    <w:p w:rsidR="002D0810" w:rsidRPr="00FC2839" w:rsidRDefault="002D0810" w:rsidP="002D0810">
      <w:pPr>
        <w:rPr>
          <w:rFonts w:ascii="Helvetica" w:eastAsia="Calibri" w:hAnsi="Helvetica" w:cs="Calibri"/>
          <w:szCs w:val="16"/>
          <w:lang w:eastAsia="ar-SA"/>
        </w:rPr>
      </w:pPr>
      <w:r w:rsidRPr="00FC2839">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2D0810" w:rsidRPr="00FC2839" w:rsidTr="00D97DF5">
        <w:trPr>
          <w:trHeight w:val="3203"/>
        </w:trPr>
        <w:tc>
          <w:tcPr>
            <w:tcW w:w="9242" w:type="dxa"/>
            <w:shd w:val="clear" w:color="auto" w:fill="F2F2F2" w:themeFill="background1" w:themeFillShade="F2"/>
          </w:tcPr>
          <w:p w:rsidR="002D0810" w:rsidRPr="00FC2839" w:rsidRDefault="002D0810" w:rsidP="002D0810">
            <w:pPr>
              <w:pStyle w:val="Heading2"/>
              <w:outlineLvl w:val="1"/>
            </w:pPr>
            <w:r w:rsidRPr="00FC2839">
              <w:lastRenderedPageBreak/>
              <w:t>Summary</w:t>
            </w:r>
          </w:p>
          <w:p w:rsidR="00882210" w:rsidRPr="00FC2839" w:rsidRDefault="00E52520" w:rsidP="00882210">
            <w:pPr>
              <w:pStyle w:val="SumaryHeading3"/>
              <w:rPr>
                <w:highlight w:val="yellow"/>
              </w:rPr>
            </w:pPr>
            <w:r>
              <w:fldChar w:fldCharType="begin"/>
            </w:r>
            <w:r>
              <w:instrText xml:space="preserve"> REF  Element2  \* MERGEFORMAT </w:instrText>
            </w:r>
            <w:r>
              <w:fldChar w:fldCharType="separate"/>
            </w:r>
            <w:sdt>
              <w:sdtPr>
                <w:rPr>
                  <w:highlight w:val="yellow"/>
                </w:rPr>
                <w:alias w:val="Element2"/>
                <w:tag w:val="Element2"/>
                <w:id w:val="26329443"/>
                <w:lock w:val="sdtLocked"/>
                <w:placeholder>
                  <w:docPart w:val="FC147A61FF3445CC9FD4EF29435C2277"/>
                </w:placeholder>
              </w:sdtPr>
              <w:sdtEndPr/>
              <w:sdtContent>
                <w:r w:rsidR="0093327F" w:rsidRPr="00FC2839">
                  <w:t>Purchase hardware and software</w:t>
                </w:r>
              </w:sdtContent>
            </w:sdt>
            <w:r>
              <w:rPr>
                <w:highlight w:val="yellow"/>
              </w:rPr>
              <w:fldChar w:fldCharType="end"/>
            </w:r>
          </w:p>
          <w:p w:rsidR="00D97DF5" w:rsidRPr="00FC2839" w:rsidRDefault="00D97DF5" w:rsidP="0062701E">
            <w:pPr>
              <w:pStyle w:val="TableTextBold"/>
              <w:rPr>
                <w:noProof w:val="0"/>
              </w:rPr>
            </w:pPr>
            <w:r w:rsidRPr="00FC2839">
              <w:rPr>
                <w:noProof w:val="0"/>
              </w:rPr>
              <w:t>Identify broad computer equipment hardware and software requirements accurately and research possible new approaches using appropriate information sources</w:t>
            </w:r>
          </w:p>
          <w:p w:rsidR="00D97DF5" w:rsidRPr="00FC2839" w:rsidRDefault="00D97DF5" w:rsidP="0062701E">
            <w:pPr>
              <w:pStyle w:val="TableBullet1"/>
              <w:spacing w:before="120" w:after="120"/>
              <w:rPr>
                <w:noProof w:val="0"/>
              </w:rPr>
            </w:pPr>
            <w:r w:rsidRPr="00FC2839">
              <w:rPr>
                <w:noProof w:val="0"/>
              </w:rPr>
              <w:t>Sources of technology information</w:t>
            </w:r>
          </w:p>
          <w:p w:rsidR="00D97DF5" w:rsidRPr="00FC2839" w:rsidRDefault="00D97DF5" w:rsidP="0062701E">
            <w:pPr>
              <w:pStyle w:val="TableBullet1"/>
              <w:spacing w:before="120" w:after="120"/>
              <w:rPr>
                <w:noProof w:val="0"/>
              </w:rPr>
            </w:pPr>
            <w:r w:rsidRPr="00FC2839">
              <w:rPr>
                <w:noProof w:val="0"/>
              </w:rPr>
              <w:t>Setting up a computer network / system</w:t>
            </w:r>
          </w:p>
          <w:p w:rsidR="00D97DF5" w:rsidRPr="00FC2839" w:rsidRDefault="00D97DF5" w:rsidP="0062701E">
            <w:pPr>
              <w:pStyle w:val="TableBullet1"/>
              <w:spacing w:before="120" w:after="120"/>
              <w:rPr>
                <w:rStyle w:val="Strong"/>
                <w:b w:val="0"/>
                <w:bCs w:val="0"/>
                <w:noProof w:val="0"/>
                <w:szCs w:val="22"/>
              </w:rPr>
            </w:pPr>
            <w:r w:rsidRPr="00FC2839">
              <w:rPr>
                <w:rStyle w:val="Strong"/>
                <w:b w:val="0"/>
                <w:bCs w:val="0"/>
                <w:noProof w:val="0"/>
                <w:szCs w:val="22"/>
              </w:rPr>
              <w:t>Internet connectivity</w:t>
            </w:r>
          </w:p>
          <w:p w:rsidR="00D97DF5" w:rsidRPr="00FC2839" w:rsidRDefault="00D97DF5" w:rsidP="0062701E">
            <w:pPr>
              <w:pStyle w:val="TableBullet1"/>
              <w:spacing w:before="120" w:after="120"/>
              <w:rPr>
                <w:noProof w:val="0"/>
              </w:rPr>
            </w:pPr>
            <w:r w:rsidRPr="00FC2839">
              <w:rPr>
                <w:noProof w:val="0"/>
              </w:rPr>
              <w:t xml:space="preserve">Wired and Wireless Networks </w:t>
            </w:r>
          </w:p>
          <w:p w:rsidR="00D97DF5" w:rsidRPr="00FC2839" w:rsidRDefault="00D97DF5" w:rsidP="0062701E">
            <w:pPr>
              <w:pStyle w:val="TableBullet1"/>
              <w:spacing w:before="120" w:after="120"/>
              <w:rPr>
                <w:noProof w:val="0"/>
              </w:rPr>
            </w:pPr>
            <w:r w:rsidRPr="00FC2839">
              <w:rPr>
                <w:rStyle w:val="Strong"/>
                <w:b w:val="0"/>
                <w:bCs w:val="0"/>
                <w:noProof w:val="0"/>
                <w:szCs w:val="22"/>
              </w:rPr>
              <w:t>Local area network (LAN)</w:t>
            </w:r>
            <w:r w:rsidRPr="00FC2839">
              <w:rPr>
                <w:noProof w:val="0"/>
              </w:rPr>
              <w:t> </w:t>
            </w:r>
          </w:p>
          <w:p w:rsidR="00D97DF5" w:rsidRPr="00FC2839" w:rsidRDefault="00D97DF5" w:rsidP="0062701E">
            <w:pPr>
              <w:pStyle w:val="TableBullet1"/>
              <w:spacing w:before="120" w:after="120"/>
              <w:rPr>
                <w:noProof w:val="0"/>
              </w:rPr>
            </w:pPr>
            <w:r w:rsidRPr="00FC2839">
              <w:rPr>
                <w:noProof w:val="0"/>
              </w:rPr>
              <w:t xml:space="preserve">Network Setup </w:t>
            </w:r>
          </w:p>
          <w:p w:rsidR="00D97DF5" w:rsidRPr="00FC2839" w:rsidRDefault="00D97DF5" w:rsidP="0062701E">
            <w:pPr>
              <w:pStyle w:val="TableBullet1"/>
              <w:spacing w:before="120" w:after="120"/>
              <w:rPr>
                <w:noProof w:val="0"/>
              </w:rPr>
            </w:pPr>
            <w:r w:rsidRPr="00FC2839">
              <w:rPr>
                <w:noProof w:val="0"/>
              </w:rPr>
              <w:t>Setting up a secure network</w:t>
            </w:r>
          </w:p>
          <w:p w:rsidR="00D97DF5" w:rsidRPr="00FC2839" w:rsidRDefault="00D97DF5" w:rsidP="0062701E">
            <w:pPr>
              <w:pStyle w:val="TableBullet1"/>
              <w:spacing w:before="120" w:after="120"/>
              <w:rPr>
                <w:noProof w:val="0"/>
              </w:rPr>
            </w:pPr>
            <w:r w:rsidRPr="00FC2839">
              <w:rPr>
                <w:noProof w:val="0"/>
              </w:rPr>
              <w:t>Personal Computers (PC's)</w:t>
            </w:r>
          </w:p>
          <w:p w:rsidR="00D97DF5" w:rsidRPr="00FC2839" w:rsidRDefault="00D97DF5" w:rsidP="0062701E">
            <w:pPr>
              <w:pStyle w:val="TableBullet1"/>
              <w:spacing w:before="120" w:after="120"/>
              <w:rPr>
                <w:noProof w:val="0"/>
              </w:rPr>
            </w:pPr>
            <w:r w:rsidRPr="00FC2839">
              <w:rPr>
                <w:rStyle w:val="Strong"/>
                <w:b w:val="0"/>
                <w:bCs w:val="0"/>
                <w:noProof w:val="0"/>
                <w:szCs w:val="22"/>
              </w:rPr>
              <w:t>Monitors</w:t>
            </w:r>
          </w:p>
          <w:p w:rsidR="00D97DF5" w:rsidRPr="00FC2839" w:rsidRDefault="00D97DF5" w:rsidP="0062701E">
            <w:pPr>
              <w:pStyle w:val="TableBullet1"/>
              <w:spacing w:before="120" w:after="120"/>
              <w:rPr>
                <w:noProof w:val="0"/>
              </w:rPr>
            </w:pPr>
            <w:r w:rsidRPr="00FC2839">
              <w:rPr>
                <w:noProof w:val="0"/>
              </w:rPr>
              <w:t>Keyboards</w:t>
            </w:r>
          </w:p>
          <w:p w:rsidR="00D97DF5" w:rsidRPr="00FC2839" w:rsidRDefault="00D97DF5" w:rsidP="0062701E">
            <w:pPr>
              <w:pStyle w:val="TableBullet1"/>
              <w:spacing w:before="120" w:after="120"/>
              <w:rPr>
                <w:noProof w:val="0"/>
              </w:rPr>
            </w:pPr>
            <w:r w:rsidRPr="00FC2839">
              <w:rPr>
                <w:noProof w:val="0"/>
              </w:rPr>
              <w:t>Mouse</w:t>
            </w:r>
          </w:p>
          <w:p w:rsidR="00D97DF5" w:rsidRPr="00FC2839" w:rsidRDefault="00D97DF5" w:rsidP="0062701E">
            <w:pPr>
              <w:pStyle w:val="TableBullet1"/>
              <w:spacing w:before="120" w:after="120"/>
              <w:rPr>
                <w:noProof w:val="0"/>
              </w:rPr>
            </w:pPr>
            <w:r w:rsidRPr="00FC2839">
              <w:rPr>
                <w:noProof w:val="0"/>
              </w:rPr>
              <w:t>Scanners</w:t>
            </w:r>
          </w:p>
          <w:p w:rsidR="00D97DF5" w:rsidRPr="00FC2839" w:rsidRDefault="00D97DF5" w:rsidP="0062701E">
            <w:pPr>
              <w:pStyle w:val="TableBullet1"/>
              <w:spacing w:before="120" w:after="120"/>
              <w:rPr>
                <w:noProof w:val="0"/>
              </w:rPr>
            </w:pPr>
            <w:r w:rsidRPr="00FC2839">
              <w:rPr>
                <w:noProof w:val="0"/>
              </w:rPr>
              <w:t>Printers</w:t>
            </w:r>
          </w:p>
          <w:p w:rsidR="00D97DF5" w:rsidRPr="00FC2839" w:rsidRDefault="00D97DF5" w:rsidP="0062701E">
            <w:pPr>
              <w:pStyle w:val="TableBullet1"/>
              <w:spacing w:before="120" w:after="120"/>
              <w:rPr>
                <w:noProof w:val="0"/>
              </w:rPr>
            </w:pPr>
            <w:r w:rsidRPr="00FC2839">
              <w:rPr>
                <w:noProof w:val="0"/>
              </w:rPr>
              <w:t>Multifunction devices (MFDs)</w:t>
            </w:r>
          </w:p>
          <w:p w:rsidR="00D97DF5" w:rsidRPr="00FC2839" w:rsidRDefault="00D97DF5" w:rsidP="0062701E">
            <w:pPr>
              <w:pStyle w:val="TableBullet1"/>
              <w:spacing w:before="120" w:after="120"/>
              <w:rPr>
                <w:noProof w:val="0"/>
              </w:rPr>
            </w:pPr>
            <w:r w:rsidRPr="00FC2839">
              <w:rPr>
                <w:noProof w:val="0"/>
              </w:rPr>
              <w:t>Computer back-up systems</w:t>
            </w:r>
          </w:p>
          <w:p w:rsidR="00D97DF5" w:rsidRPr="00FC2839" w:rsidRDefault="00D97DF5" w:rsidP="0062701E">
            <w:pPr>
              <w:pStyle w:val="TableBullet1"/>
              <w:spacing w:before="120" w:after="120"/>
              <w:rPr>
                <w:noProof w:val="0"/>
              </w:rPr>
            </w:pPr>
            <w:r w:rsidRPr="00FC2839">
              <w:rPr>
                <w:noProof w:val="0"/>
              </w:rPr>
              <w:t>Software packages</w:t>
            </w:r>
          </w:p>
          <w:p w:rsidR="00D97DF5" w:rsidRPr="00FC2839" w:rsidRDefault="00D97DF5" w:rsidP="0062701E">
            <w:pPr>
              <w:pStyle w:val="TableBullet1"/>
              <w:spacing w:before="120" w:after="120"/>
              <w:rPr>
                <w:noProof w:val="0"/>
              </w:rPr>
            </w:pPr>
            <w:r w:rsidRPr="00FC2839">
              <w:rPr>
                <w:noProof w:val="0"/>
              </w:rPr>
              <w:t>Tourism computer systems</w:t>
            </w:r>
          </w:p>
          <w:p w:rsidR="00D97DF5" w:rsidRPr="00FC2839" w:rsidRDefault="00D97DF5" w:rsidP="0062701E">
            <w:pPr>
              <w:pStyle w:val="TableBullet1"/>
              <w:spacing w:before="120" w:after="120"/>
              <w:rPr>
                <w:noProof w:val="0"/>
              </w:rPr>
            </w:pPr>
            <w:r w:rsidRPr="00FC2839">
              <w:rPr>
                <w:noProof w:val="0"/>
              </w:rPr>
              <w:t xml:space="preserve">Global Distribution System (GDS) </w:t>
            </w:r>
          </w:p>
          <w:p w:rsidR="00D97DF5" w:rsidRPr="00FC2839" w:rsidRDefault="00D97DF5" w:rsidP="0062701E">
            <w:pPr>
              <w:pStyle w:val="TableBullet1"/>
              <w:spacing w:before="120" w:after="120"/>
              <w:rPr>
                <w:noProof w:val="0"/>
              </w:rPr>
            </w:pPr>
            <w:r w:rsidRPr="00FC2839">
              <w:rPr>
                <w:noProof w:val="0"/>
              </w:rPr>
              <w:t>Compute</w:t>
            </w:r>
            <w:r w:rsidR="0062701E" w:rsidRPr="00FC2839">
              <w:rPr>
                <w:noProof w:val="0"/>
              </w:rPr>
              <w:t>rised reservation systems (CRS)</w:t>
            </w:r>
          </w:p>
          <w:p w:rsidR="00D97DF5" w:rsidRPr="00FC2839" w:rsidRDefault="00D97DF5" w:rsidP="00FF2AB7">
            <w:pPr>
              <w:pStyle w:val="TableTextBold"/>
              <w:rPr>
                <w:noProof w:val="0"/>
              </w:rPr>
            </w:pPr>
            <w:r w:rsidRPr="00FC2839">
              <w:rPr>
                <w:noProof w:val="0"/>
              </w:rPr>
              <w:t>Assess the feasibility of acquiring or upgrading hardware and software based on available information</w:t>
            </w:r>
          </w:p>
          <w:p w:rsidR="00D97DF5" w:rsidRPr="00FC2839" w:rsidRDefault="00D97DF5" w:rsidP="00FF2AB7">
            <w:pPr>
              <w:pStyle w:val="TableTextBold"/>
              <w:rPr>
                <w:noProof w:val="0"/>
              </w:rPr>
            </w:pPr>
            <w:r w:rsidRPr="00FC2839">
              <w:rPr>
                <w:noProof w:val="0"/>
              </w:rPr>
              <w:t>Evaluate options against the needs of the enterprise, including advantages and limitations</w:t>
            </w:r>
          </w:p>
          <w:p w:rsidR="00D97DF5" w:rsidRPr="00FC2839" w:rsidRDefault="00D97DF5" w:rsidP="00FF2AB7">
            <w:pPr>
              <w:pStyle w:val="TableBullet1"/>
              <w:spacing w:before="120" w:after="120"/>
              <w:rPr>
                <w:noProof w:val="0"/>
              </w:rPr>
            </w:pPr>
            <w:r w:rsidRPr="00FC2839">
              <w:rPr>
                <w:noProof w:val="0"/>
              </w:rPr>
              <w:t>Procurement</w:t>
            </w:r>
          </w:p>
          <w:p w:rsidR="00D97DF5" w:rsidRPr="00FC2839" w:rsidRDefault="00D97DF5" w:rsidP="00FF2AB7">
            <w:pPr>
              <w:pStyle w:val="TableBullet1"/>
              <w:spacing w:before="120" w:after="120"/>
              <w:rPr>
                <w:b/>
                <w:noProof w:val="0"/>
              </w:rPr>
            </w:pPr>
            <w:r w:rsidRPr="00FC2839">
              <w:rPr>
                <w:noProof w:val="0"/>
              </w:rPr>
              <w:t>Definition of feasibility</w:t>
            </w:r>
          </w:p>
          <w:p w:rsidR="00D97DF5" w:rsidRPr="00FC2839" w:rsidRDefault="00D97DF5" w:rsidP="00FF2AB7">
            <w:pPr>
              <w:pStyle w:val="TableBullet1"/>
              <w:spacing w:before="120" w:after="120"/>
              <w:rPr>
                <w:b/>
                <w:noProof w:val="0"/>
              </w:rPr>
            </w:pPr>
            <w:r w:rsidRPr="00FC2839">
              <w:rPr>
                <w:noProof w:val="0"/>
              </w:rPr>
              <w:t>Feasibility activities</w:t>
            </w:r>
          </w:p>
          <w:p w:rsidR="00D97DF5" w:rsidRPr="00FC2839" w:rsidRDefault="00D97DF5" w:rsidP="00FF2AB7">
            <w:pPr>
              <w:pStyle w:val="TableBullet1"/>
              <w:spacing w:before="120" w:after="120"/>
              <w:rPr>
                <w:noProof w:val="0"/>
              </w:rPr>
            </w:pPr>
            <w:r w:rsidRPr="00FC2839">
              <w:rPr>
                <w:noProof w:val="0"/>
              </w:rPr>
              <w:t>Methods to acquire computer system assets</w:t>
            </w:r>
          </w:p>
          <w:p w:rsidR="00D97DF5" w:rsidRPr="00FC2839" w:rsidRDefault="00D97DF5" w:rsidP="00FF2AB7">
            <w:pPr>
              <w:pStyle w:val="TableBullet1"/>
              <w:spacing w:before="120" w:after="120"/>
              <w:rPr>
                <w:rFonts w:cs="HelveticaNeueLTStd-Cn"/>
                <w:noProof w:val="0"/>
              </w:rPr>
            </w:pPr>
            <w:r w:rsidRPr="00FC2839">
              <w:rPr>
                <w:rFonts w:cs="HelveticaNeueLTStd-Cn"/>
                <w:noProof w:val="0"/>
              </w:rPr>
              <w:t>Conduct research into required computer systems assets</w:t>
            </w:r>
          </w:p>
          <w:p w:rsidR="00D97DF5" w:rsidRPr="00FC2839" w:rsidRDefault="00D97DF5" w:rsidP="00FF2AB7">
            <w:pPr>
              <w:pStyle w:val="TableBullet1"/>
              <w:spacing w:before="120" w:after="120"/>
              <w:rPr>
                <w:rFonts w:cs="HelveticaNeueLTStd-MdCn"/>
                <w:noProof w:val="0"/>
              </w:rPr>
            </w:pPr>
            <w:r w:rsidRPr="00FC2839">
              <w:rPr>
                <w:rFonts w:cs="HelveticaNeueLTStd-MdCn"/>
                <w:noProof w:val="0"/>
              </w:rPr>
              <w:t>The tender process</w:t>
            </w:r>
          </w:p>
          <w:p w:rsidR="00D97DF5" w:rsidRPr="00FC2839" w:rsidRDefault="00D97DF5" w:rsidP="00FF2AB7">
            <w:pPr>
              <w:pStyle w:val="TableTextBold"/>
              <w:rPr>
                <w:noProof w:val="0"/>
              </w:rPr>
            </w:pPr>
            <w:r w:rsidRPr="00FC2839">
              <w:rPr>
                <w:noProof w:val="0"/>
              </w:rPr>
              <w:t>Investigate user-friendliness, system support and training issues</w:t>
            </w:r>
          </w:p>
          <w:p w:rsidR="00D97DF5" w:rsidRPr="00FC2839" w:rsidRDefault="00D97DF5" w:rsidP="00FF2AB7">
            <w:pPr>
              <w:pStyle w:val="TableBullet1"/>
              <w:spacing w:before="120" w:after="120"/>
              <w:rPr>
                <w:noProof w:val="0"/>
              </w:rPr>
            </w:pPr>
            <w:r w:rsidRPr="00FC2839">
              <w:rPr>
                <w:noProof w:val="0"/>
              </w:rPr>
              <w:t>Identify key purchasing priorities</w:t>
            </w:r>
          </w:p>
          <w:p w:rsidR="00D97DF5" w:rsidRPr="00FC2839" w:rsidRDefault="00D97DF5" w:rsidP="00FF2AB7">
            <w:pPr>
              <w:pStyle w:val="TableBullet1"/>
              <w:spacing w:before="120" w:after="120"/>
              <w:rPr>
                <w:rFonts w:cs="HelveticaNeueLT Std Med Cn"/>
                <w:noProof w:val="0"/>
              </w:rPr>
            </w:pPr>
            <w:r w:rsidRPr="00FC2839">
              <w:rPr>
                <w:rFonts w:cs="HelveticaNeueLT Std Med Cn"/>
                <w:noProof w:val="0"/>
              </w:rPr>
              <w:t>Importance of computer hardware and software support services</w:t>
            </w:r>
          </w:p>
          <w:p w:rsidR="00D97DF5" w:rsidRPr="00FC2839" w:rsidRDefault="00D97DF5" w:rsidP="00FF2AB7">
            <w:pPr>
              <w:pStyle w:val="TableBullet1"/>
              <w:spacing w:before="120" w:after="120"/>
              <w:rPr>
                <w:rFonts w:cs="Helvetica35Thin"/>
                <w:noProof w:val="0"/>
              </w:rPr>
            </w:pPr>
            <w:r w:rsidRPr="00FC2839">
              <w:rPr>
                <w:rFonts w:cs="Helvetica35Thin"/>
                <w:noProof w:val="0"/>
              </w:rPr>
              <w:t>Support services</w:t>
            </w:r>
          </w:p>
          <w:p w:rsidR="00D97DF5" w:rsidRPr="00FC2839" w:rsidRDefault="00D97DF5" w:rsidP="00FF2AB7">
            <w:pPr>
              <w:pStyle w:val="TableTextBold"/>
              <w:rPr>
                <w:noProof w:val="0"/>
              </w:rPr>
            </w:pPr>
            <w:r w:rsidRPr="00FC2839">
              <w:rPr>
                <w:noProof w:val="0"/>
              </w:rPr>
              <w:t>Seek external specialist assistance as required</w:t>
            </w:r>
          </w:p>
          <w:p w:rsidR="00D97DF5" w:rsidRPr="00FC2839" w:rsidRDefault="00D97DF5" w:rsidP="00FF2AB7">
            <w:pPr>
              <w:pStyle w:val="TableBullet1"/>
              <w:spacing w:before="120" w:after="120"/>
              <w:rPr>
                <w:noProof w:val="0"/>
              </w:rPr>
            </w:pPr>
            <w:r w:rsidRPr="00FC2839">
              <w:rPr>
                <w:noProof w:val="0"/>
              </w:rPr>
              <w:lastRenderedPageBreak/>
              <w:t>Types of general assistance</w:t>
            </w:r>
          </w:p>
          <w:p w:rsidR="00D97DF5" w:rsidRPr="00FC2839" w:rsidRDefault="00D97DF5" w:rsidP="00FF2AB7">
            <w:pPr>
              <w:pStyle w:val="TableBullet1"/>
              <w:spacing w:before="120" w:after="120"/>
              <w:rPr>
                <w:rFonts w:cs="Helvetica35Thin"/>
                <w:noProof w:val="0"/>
              </w:rPr>
            </w:pPr>
            <w:r w:rsidRPr="00FC2839">
              <w:rPr>
                <w:rFonts w:cs="Helvetica35Thin"/>
                <w:noProof w:val="0"/>
              </w:rPr>
              <w:t>IT specialist services</w:t>
            </w:r>
          </w:p>
          <w:p w:rsidR="00D97DF5" w:rsidRPr="00FC2839" w:rsidRDefault="00D97DF5" w:rsidP="00FF2AB7">
            <w:pPr>
              <w:pStyle w:val="TableTextBold"/>
              <w:rPr>
                <w:noProof w:val="0"/>
              </w:rPr>
            </w:pPr>
            <w:r w:rsidRPr="00FC2839">
              <w:rPr>
                <w:noProof w:val="0"/>
              </w:rPr>
              <w:t>Make decisions on computer acquisitions in consultation with appropriate colleagues</w:t>
            </w:r>
          </w:p>
          <w:p w:rsidR="00D97DF5" w:rsidRPr="00FC2839" w:rsidRDefault="00D97DF5" w:rsidP="00FF2AB7">
            <w:pPr>
              <w:pStyle w:val="TableBullet1"/>
              <w:spacing w:before="120" w:after="120"/>
              <w:rPr>
                <w:noProof w:val="0"/>
              </w:rPr>
            </w:pPr>
            <w:r w:rsidRPr="00FC2839">
              <w:rPr>
                <w:noProof w:val="0"/>
              </w:rPr>
              <w:t>Consider budget requirements</w:t>
            </w:r>
          </w:p>
          <w:p w:rsidR="00D97DF5" w:rsidRPr="00FC2839" w:rsidRDefault="00D97DF5" w:rsidP="00FF2AB7">
            <w:pPr>
              <w:pStyle w:val="TableBullet1"/>
              <w:spacing w:before="120" w:after="120"/>
              <w:rPr>
                <w:noProof w:val="0"/>
              </w:rPr>
            </w:pPr>
            <w:r w:rsidRPr="00FC2839">
              <w:rPr>
                <w:noProof w:val="0"/>
              </w:rPr>
              <w:t>Making efficient use of budget resources</w:t>
            </w:r>
          </w:p>
          <w:p w:rsidR="00D97DF5" w:rsidRPr="00FC2839" w:rsidRDefault="00D97DF5" w:rsidP="00FF2AB7">
            <w:pPr>
              <w:pStyle w:val="TableBullet1"/>
              <w:spacing w:before="120" w:after="120"/>
              <w:rPr>
                <w:noProof w:val="0"/>
              </w:rPr>
            </w:pPr>
            <w:r w:rsidRPr="00FC2839">
              <w:rPr>
                <w:noProof w:val="0"/>
              </w:rPr>
              <w:t>Undertake a cost–benefit analysis</w:t>
            </w:r>
          </w:p>
          <w:p w:rsidR="00D97DF5" w:rsidRPr="00FC2839" w:rsidRDefault="00D97DF5" w:rsidP="00FF2AB7">
            <w:pPr>
              <w:pStyle w:val="TableBullet1"/>
              <w:spacing w:before="120" w:after="120"/>
              <w:rPr>
                <w:b/>
                <w:noProof w:val="0"/>
              </w:rPr>
            </w:pPr>
            <w:r w:rsidRPr="00FC2839">
              <w:rPr>
                <w:noProof w:val="0"/>
              </w:rPr>
              <w:t>Identify methods of financing</w:t>
            </w:r>
          </w:p>
          <w:p w:rsidR="00D97DF5" w:rsidRPr="00FC2839" w:rsidRDefault="00D97DF5" w:rsidP="00FF2AB7">
            <w:pPr>
              <w:pStyle w:val="TableBullet1"/>
              <w:spacing w:before="120" w:after="120"/>
              <w:rPr>
                <w:noProof w:val="0"/>
              </w:rPr>
            </w:pPr>
            <w:r w:rsidRPr="00FC2839">
              <w:rPr>
                <w:noProof w:val="0"/>
              </w:rPr>
              <w:t>Purchasing</w:t>
            </w:r>
          </w:p>
          <w:p w:rsidR="00D97DF5" w:rsidRPr="00FC2839" w:rsidRDefault="00D97DF5" w:rsidP="00FF2AB7">
            <w:pPr>
              <w:pStyle w:val="TableBullet1"/>
              <w:spacing w:before="120" w:after="120"/>
              <w:rPr>
                <w:noProof w:val="0"/>
              </w:rPr>
            </w:pPr>
            <w:r w:rsidRPr="00FC2839">
              <w:rPr>
                <w:noProof w:val="0"/>
              </w:rPr>
              <w:t>Leasing</w:t>
            </w:r>
          </w:p>
          <w:p w:rsidR="00D97DF5" w:rsidRPr="00FC2839" w:rsidRDefault="00D97DF5" w:rsidP="00FF2AB7">
            <w:pPr>
              <w:pStyle w:val="TableBullet1"/>
              <w:spacing w:before="120" w:after="120"/>
              <w:rPr>
                <w:noProof w:val="0"/>
              </w:rPr>
            </w:pPr>
            <w:r w:rsidRPr="00FC2839">
              <w:rPr>
                <w:noProof w:val="0"/>
              </w:rPr>
              <w:t>Hire-purchase</w:t>
            </w:r>
          </w:p>
          <w:p w:rsidR="00D97DF5" w:rsidRPr="00FC2839" w:rsidRDefault="00D97DF5" w:rsidP="00FF2AB7">
            <w:pPr>
              <w:pStyle w:val="TableBullet1"/>
              <w:spacing w:before="120" w:after="120"/>
              <w:rPr>
                <w:noProof w:val="0"/>
              </w:rPr>
            </w:pPr>
            <w:r w:rsidRPr="00FC2839">
              <w:rPr>
                <w:noProof w:val="0"/>
              </w:rPr>
              <w:t>Hire-rental</w:t>
            </w:r>
          </w:p>
          <w:p w:rsidR="00D97DF5" w:rsidRPr="00FC2839" w:rsidRDefault="00D97DF5" w:rsidP="00FF2AB7">
            <w:pPr>
              <w:pStyle w:val="TableBullet1"/>
              <w:spacing w:before="120" w:after="120"/>
              <w:rPr>
                <w:noProof w:val="0"/>
              </w:rPr>
            </w:pPr>
            <w:r w:rsidRPr="00FC2839">
              <w:rPr>
                <w:noProof w:val="0"/>
              </w:rPr>
              <w:t>Making a final financial decision</w:t>
            </w:r>
          </w:p>
          <w:p w:rsidR="00D97DF5" w:rsidRPr="00FC2839" w:rsidRDefault="00D97DF5" w:rsidP="00FF2AB7">
            <w:pPr>
              <w:pStyle w:val="TableBullet1"/>
              <w:spacing w:before="120" w:after="120"/>
              <w:rPr>
                <w:noProof w:val="0"/>
              </w:rPr>
            </w:pPr>
            <w:r w:rsidRPr="00FC2839">
              <w:rPr>
                <w:noProof w:val="0"/>
              </w:rPr>
              <w:t>Evaluation techniques</w:t>
            </w:r>
          </w:p>
          <w:p w:rsidR="00D97DF5" w:rsidRPr="00FC2839" w:rsidRDefault="00D97DF5" w:rsidP="00FF2AB7">
            <w:pPr>
              <w:pStyle w:val="TableBullet1"/>
              <w:spacing w:before="120" w:after="120"/>
              <w:rPr>
                <w:noProof w:val="0"/>
              </w:rPr>
            </w:pPr>
            <w:r w:rsidRPr="00FC2839">
              <w:rPr>
                <w:noProof w:val="0"/>
              </w:rPr>
              <w:t>Identify necessary prerequisites prior to purchasing assets</w:t>
            </w:r>
          </w:p>
          <w:p w:rsidR="00D97DF5" w:rsidRPr="00FC2839" w:rsidRDefault="00D97DF5" w:rsidP="00FF2AB7">
            <w:pPr>
              <w:pStyle w:val="TableTextBold"/>
              <w:rPr>
                <w:noProof w:val="0"/>
              </w:rPr>
            </w:pPr>
            <w:r w:rsidRPr="00FC2839">
              <w:rPr>
                <w:noProof w:val="0"/>
              </w:rPr>
              <w:t>Plan introduction of new computer systems to take account of impacts on colleagues and customers</w:t>
            </w:r>
          </w:p>
          <w:p w:rsidR="00D97DF5" w:rsidRPr="00FC2839" w:rsidRDefault="00D97DF5" w:rsidP="00FF2AB7">
            <w:pPr>
              <w:pStyle w:val="TableTextBold"/>
              <w:rPr>
                <w:noProof w:val="0"/>
              </w:rPr>
            </w:pPr>
            <w:r w:rsidRPr="00FC2839">
              <w:rPr>
                <w:noProof w:val="0"/>
              </w:rPr>
              <w:t>Set up equipment to accept the software and functions being used</w:t>
            </w:r>
          </w:p>
          <w:p w:rsidR="00D97DF5" w:rsidRPr="00FC2839" w:rsidRDefault="00D97DF5" w:rsidP="00FF2AB7">
            <w:pPr>
              <w:pStyle w:val="TableBullet1"/>
              <w:spacing w:before="120" w:after="120"/>
              <w:rPr>
                <w:b/>
                <w:noProof w:val="0"/>
              </w:rPr>
            </w:pPr>
            <w:r w:rsidRPr="00FC2839">
              <w:rPr>
                <w:noProof w:val="0"/>
              </w:rPr>
              <w:t>Implementation considerations</w:t>
            </w:r>
          </w:p>
          <w:p w:rsidR="00D97DF5" w:rsidRPr="00FC2839" w:rsidRDefault="00D97DF5" w:rsidP="00FF2AB7">
            <w:pPr>
              <w:pStyle w:val="TableBullet1"/>
              <w:spacing w:before="120" w:after="120"/>
              <w:rPr>
                <w:noProof w:val="0"/>
              </w:rPr>
            </w:pPr>
            <w:r w:rsidRPr="00FC2839">
              <w:rPr>
                <w:noProof w:val="0"/>
              </w:rPr>
              <w:t>Communicate implementation actions</w:t>
            </w:r>
          </w:p>
          <w:p w:rsidR="00D97DF5" w:rsidRPr="00FC2839" w:rsidRDefault="00D97DF5" w:rsidP="00FF2AB7">
            <w:pPr>
              <w:pStyle w:val="TableBullet1"/>
              <w:spacing w:before="120" w:after="120"/>
              <w:rPr>
                <w:rFonts w:cs="HelveticaNeueLT Std Med Cn"/>
                <w:noProof w:val="0"/>
              </w:rPr>
            </w:pPr>
            <w:r w:rsidRPr="00FC2839">
              <w:rPr>
                <w:rFonts w:cs="HelveticaNeueLT Std Med Cn"/>
                <w:noProof w:val="0"/>
              </w:rPr>
              <w:t xml:space="preserve">Communicating </w:t>
            </w:r>
            <w:r w:rsidRPr="00FC2839">
              <w:rPr>
                <w:noProof w:val="0"/>
              </w:rPr>
              <w:t>implementation actions</w:t>
            </w:r>
          </w:p>
          <w:p w:rsidR="00D97DF5" w:rsidRPr="00FC2839" w:rsidRDefault="00D97DF5" w:rsidP="00FF2AB7">
            <w:pPr>
              <w:pStyle w:val="TableBullet1"/>
              <w:spacing w:before="120" w:after="120"/>
              <w:rPr>
                <w:rFonts w:cs="HelveticaNeueLTStd-Cn"/>
                <w:noProof w:val="0"/>
              </w:rPr>
            </w:pPr>
            <w:r w:rsidRPr="00FC2839">
              <w:rPr>
                <w:rFonts w:cs="HelveticaNeueLTStd-Cn"/>
                <w:noProof w:val="0"/>
              </w:rPr>
              <w:t>Accompanying documents and items</w:t>
            </w:r>
          </w:p>
          <w:p w:rsidR="00D97DF5" w:rsidRPr="00FC2839" w:rsidRDefault="00D97DF5" w:rsidP="00FF2AB7">
            <w:pPr>
              <w:pStyle w:val="TableBullet1"/>
              <w:spacing w:before="120" w:after="120"/>
              <w:rPr>
                <w:b/>
                <w:noProof w:val="0"/>
              </w:rPr>
            </w:pPr>
            <w:r w:rsidRPr="00FC2839">
              <w:rPr>
                <w:noProof w:val="0"/>
              </w:rPr>
              <w:t>Identify predictable problems with implementation of new computer system assets</w:t>
            </w:r>
          </w:p>
          <w:p w:rsidR="00D97DF5" w:rsidRPr="00FC2839" w:rsidRDefault="00D97DF5" w:rsidP="00FF2AB7">
            <w:pPr>
              <w:pStyle w:val="TableBullet1"/>
              <w:spacing w:before="120" w:after="120"/>
              <w:rPr>
                <w:b/>
                <w:noProof w:val="0"/>
              </w:rPr>
            </w:pPr>
            <w:r w:rsidRPr="00FC2839">
              <w:rPr>
                <w:rFonts w:cs="Arial"/>
                <w:noProof w:val="0"/>
              </w:rPr>
              <w:t>Provide support and resources to support implementation actions</w:t>
            </w:r>
          </w:p>
          <w:p w:rsidR="00D97DF5" w:rsidRPr="00FC2839" w:rsidRDefault="00D97DF5" w:rsidP="00FF2AB7">
            <w:pPr>
              <w:pStyle w:val="TableTextBold"/>
              <w:rPr>
                <w:noProof w:val="0"/>
              </w:rPr>
            </w:pPr>
            <w:r w:rsidRPr="00FC2839">
              <w:rPr>
                <w:noProof w:val="0"/>
              </w:rPr>
              <w:t>Ensure staff are adequately trained in using new systems</w:t>
            </w:r>
          </w:p>
          <w:p w:rsidR="00D97DF5" w:rsidRPr="00FC2839" w:rsidRDefault="00D97DF5" w:rsidP="00FF2AB7">
            <w:pPr>
              <w:pStyle w:val="TableTextBold"/>
              <w:rPr>
                <w:noProof w:val="0"/>
              </w:rPr>
            </w:pPr>
            <w:r w:rsidRPr="00FC2839">
              <w:rPr>
                <w:noProof w:val="0"/>
              </w:rPr>
              <w:t>Identify computer training needs and provide training opportunities</w:t>
            </w:r>
          </w:p>
          <w:p w:rsidR="00D97DF5" w:rsidRPr="00FC2839" w:rsidRDefault="00D97DF5" w:rsidP="00FF2AB7">
            <w:pPr>
              <w:pStyle w:val="TableBullet1"/>
              <w:spacing w:before="120" w:after="120"/>
              <w:rPr>
                <w:noProof w:val="0"/>
              </w:rPr>
            </w:pPr>
            <w:r w:rsidRPr="00FC2839">
              <w:rPr>
                <w:noProof w:val="0"/>
              </w:rPr>
              <w:t>General computer system knowledge and skills training</w:t>
            </w:r>
          </w:p>
          <w:p w:rsidR="00D97DF5" w:rsidRPr="00FC2839" w:rsidRDefault="00D97DF5" w:rsidP="00FF2AB7">
            <w:pPr>
              <w:pStyle w:val="TableBullet1"/>
              <w:spacing w:before="120" w:after="120"/>
              <w:rPr>
                <w:rFonts w:cs="HelveticaNeueLT Std Cn"/>
                <w:noProof w:val="0"/>
              </w:rPr>
            </w:pPr>
            <w:r w:rsidRPr="00FC2839">
              <w:rPr>
                <w:rFonts w:cs="HelveticaNeueLT Std Cn"/>
                <w:noProof w:val="0"/>
              </w:rPr>
              <w:t>Specialised GDS and CRS training</w:t>
            </w:r>
          </w:p>
          <w:p w:rsidR="00D97DF5" w:rsidRPr="00FC2839" w:rsidRDefault="00D97DF5" w:rsidP="00FF2AB7">
            <w:pPr>
              <w:pStyle w:val="TableBullet1"/>
              <w:spacing w:before="120" w:after="120"/>
              <w:rPr>
                <w:rFonts w:cs="HelveticaNeueLT Std Med Cn"/>
                <w:noProof w:val="0"/>
              </w:rPr>
            </w:pPr>
            <w:r w:rsidRPr="00FC2839">
              <w:rPr>
                <w:rFonts w:cs="HelveticaNeueLT Std Med Cn"/>
                <w:noProof w:val="0"/>
              </w:rPr>
              <w:t>Types of computer system training</w:t>
            </w:r>
          </w:p>
          <w:p w:rsidR="00D97DF5" w:rsidRPr="00FC2839" w:rsidRDefault="00D97DF5" w:rsidP="00FF2AB7">
            <w:pPr>
              <w:pStyle w:val="TableTextBold"/>
              <w:rPr>
                <w:noProof w:val="0"/>
              </w:rPr>
            </w:pPr>
            <w:r w:rsidRPr="00FC2839">
              <w:rPr>
                <w:noProof w:val="0"/>
              </w:rPr>
              <w:t>Monitor new systems for efficiency and take action accordingly</w:t>
            </w:r>
          </w:p>
          <w:p w:rsidR="00D97DF5" w:rsidRPr="00FC2839" w:rsidRDefault="00D97DF5" w:rsidP="00FF2AB7">
            <w:pPr>
              <w:pStyle w:val="TableBullet1"/>
              <w:spacing w:before="120" w:after="120"/>
              <w:rPr>
                <w:b/>
                <w:noProof w:val="0"/>
              </w:rPr>
            </w:pPr>
            <w:r w:rsidRPr="00FC2839">
              <w:rPr>
                <w:noProof w:val="0"/>
              </w:rPr>
              <w:t>Importance of monitoring new computer systems</w:t>
            </w:r>
          </w:p>
          <w:p w:rsidR="00D97DF5" w:rsidRPr="00FC2839" w:rsidRDefault="00D97DF5" w:rsidP="00FF2AB7">
            <w:pPr>
              <w:pStyle w:val="TableBullet1"/>
              <w:spacing w:before="120" w:after="120"/>
              <w:rPr>
                <w:rFonts w:cs="HelveticaNeueLTStd-MdCn"/>
                <w:noProof w:val="0"/>
              </w:rPr>
            </w:pPr>
            <w:r w:rsidRPr="00FC2839">
              <w:rPr>
                <w:rFonts w:cs="HelveticaNeueLTStd-MdCn"/>
                <w:noProof w:val="0"/>
              </w:rPr>
              <w:t>Key performance indicators</w:t>
            </w:r>
          </w:p>
          <w:p w:rsidR="00D97DF5" w:rsidRPr="00FC2839" w:rsidRDefault="00D97DF5" w:rsidP="00FF2AB7">
            <w:pPr>
              <w:pStyle w:val="TableBullet1"/>
              <w:spacing w:before="120" w:after="120"/>
              <w:rPr>
                <w:rFonts w:cs="HelveticaNeueLTStd-Cn"/>
                <w:noProof w:val="0"/>
              </w:rPr>
            </w:pPr>
            <w:r w:rsidRPr="00FC2839">
              <w:rPr>
                <w:rFonts w:cs="HelveticaNeueLTStd-Cn"/>
                <w:noProof w:val="0"/>
              </w:rPr>
              <w:t>Actual workplace effectiveness of computer asset</w:t>
            </w:r>
          </w:p>
          <w:p w:rsidR="00D97DF5" w:rsidRPr="00FC2839" w:rsidRDefault="00D97DF5" w:rsidP="00FF2AB7">
            <w:pPr>
              <w:pStyle w:val="TableBullet1"/>
              <w:spacing w:before="120" w:after="120"/>
              <w:rPr>
                <w:rFonts w:cs="HelveticaNeueLTStd-Cn"/>
                <w:noProof w:val="0"/>
              </w:rPr>
            </w:pPr>
            <w:r w:rsidRPr="00FC2839">
              <w:rPr>
                <w:rFonts w:cs="HelveticaNeueLTStd-Cn"/>
                <w:noProof w:val="0"/>
              </w:rPr>
              <w:t>Actual costs, savings or other benefits</w:t>
            </w:r>
          </w:p>
          <w:p w:rsidR="002D0810" w:rsidRPr="00FC2839" w:rsidRDefault="00D97DF5" w:rsidP="00FF2AB7">
            <w:pPr>
              <w:pStyle w:val="TableBullet1"/>
              <w:rPr>
                <w:rFonts w:cs="HelveticaNeueLTStd-Cn"/>
                <w:noProof w:val="0"/>
              </w:rPr>
            </w:pPr>
            <w:r w:rsidRPr="00FC2839">
              <w:rPr>
                <w:rFonts w:cs="HelveticaNeueLTStd-Cn"/>
                <w:noProof w:val="0"/>
              </w:rPr>
              <w:t>Ancillary considerations</w:t>
            </w:r>
            <w:r w:rsidR="00FF2AB7" w:rsidRPr="00FC2839">
              <w:rPr>
                <w:rFonts w:cs="HelveticaNeueLTStd-Cn"/>
                <w:noProof w:val="0"/>
              </w:rPr>
              <w:br/>
            </w:r>
          </w:p>
        </w:tc>
      </w:tr>
    </w:tbl>
    <w:p w:rsidR="006F080E" w:rsidRPr="00FC2839" w:rsidRDefault="006F080E" w:rsidP="006F080E">
      <w:pPr>
        <w:pStyle w:val="BodyCopy"/>
        <w:rPr>
          <w:noProof w:val="0"/>
        </w:rPr>
      </w:pPr>
    </w:p>
    <w:p w:rsidR="006F080E" w:rsidRPr="00FC2839" w:rsidRDefault="006F080E" w:rsidP="00BD2681">
      <w:pPr>
        <w:pStyle w:val="UnitCodeTitlePage"/>
        <w:sectPr w:rsidR="006F080E" w:rsidRPr="00FC2839" w:rsidSect="001A29DB">
          <w:headerReference w:type="even" r:id="rId171"/>
          <w:headerReference w:type="default" r:id="rId172"/>
          <w:footerReference w:type="even" r:id="rId173"/>
          <w:footerReference w:type="default" r:id="rId174"/>
          <w:pgSz w:w="11906" w:h="16838"/>
          <w:pgMar w:top="1440" w:right="1440" w:bottom="1440" w:left="1440" w:header="708" w:footer="324" w:gutter="0"/>
          <w:cols w:space="708"/>
          <w:docGrid w:linePitch="360"/>
        </w:sectPr>
      </w:pPr>
    </w:p>
    <w:p w:rsidR="0012258E" w:rsidRPr="00FC2839" w:rsidRDefault="0012258E" w:rsidP="0012258E">
      <w:pPr>
        <w:pStyle w:val="Heading1"/>
      </w:pPr>
      <w:bookmarkStart w:id="47" w:name="_Toc370805492"/>
      <w:bookmarkStart w:id="48" w:name="_Toc433386774"/>
      <w:r w:rsidRPr="00FC2839">
        <w:lastRenderedPageBreak/>
        <w:t>Element 3</w:t>
      </w:r>
      <w:r w:rsidR="00E148A3" w:rsidRPr="00FC2839">
        <w:t xml:space="preserve">: </w:t>
      </w:r>
      <w:r w:rsidRPr="00FC2839">
        <w:br/>
      </w:r>
      <w:r w:rsidR="00E52520">
        <w:fldChar w:fldCharType="begin"/>
      </w:r>
      <w:r w:rsidR="00E52520">
        <w:instrText xml:space="preserve"> REF  Element3  \* MERGEFORMAT </w:instrText>
      </w:r>
      <w:r w:rsidR="00E52520">
        <w:fldChar w:fldCharType="separate"/>
      </w:r>
      <w:sdt>
        <w:sdtPr>
          <w:rPr>
            <w:highlight w:val="yellow"/>
          </w:rPr>
          <w:alias w:val="Element3"/>
          <w:tag w:val="Element3"/>
          <w:id w:val="26329444"/>
          <w:lock w:val="sdtLocked"/>
          <w:placeholder>
            <w:docPart w:val="7A9491C1E6B8433996DC6A9B3B854FB5"/>
          </w:placeholder>
        </w:sdtPr>
        <w:sdtEndPr/>
        <w:sdtContent>
          <w:r w:rsidR="0093327F" w:rsidRPr="00FC2839">
            <w:t>Maintain computer equipment and systems</w:t>
          </w:r>
        </w:sdtContent>
      </w:sdt>
      <w:bookmarkEnd w:id="47"/>
      <w:bookmarkEnd w:id="48"/>
      <w:r w:rsidR="00E52520">
        <w:rPr>
          <w:highlight w:val="yellow"/>
        </w:rPr>
        <w:fldChar w:fldCharType="end"/>
      </w:r>
    </w:p>
    <w:p w:rsidR="0012258E" w:rsidRPr="00FC2839" w:rsidRDefault="0012258E" w:rsidP="0012258E">
      <w:pPr>
        <w:pStyle w:val="Heading2"/>
      </w:pPr>
      <w:r w:rsidRPr="00FC2839">
        <w:t>3.1</w:t>
      </w:r>
      <w:r w:rsidRPr="00FC2839">
        <w:tab/>
      </w:r>
      <w:r w:rsidR="00E52520">
        <w:fldChar w:fldCharType="begin"/>
      </w:r>
      <w:r w:rsidR="00E52520">
        <w:instrText xml:space="preserve"> REF  Criteria31  \* MERGEFORMAT </w:instrText>
      </w:r>
      <w:r w:rsidR="00E52520">
        <w:fldChar w:fldCharType="separate"/>
      </w:r>
      <w:sdt>
        <w:sdtPr>
          <w:alias w:val="Criteria31"/>
          <w:tag w:val="Criteria31"/>
          <w:id w:val="26329445"/>
          <w:lock w:val="sdtLocked"/>
          <w:placeholder>
            <w:docPart w:val="FDD5919CA601405F8F618405C090B894"/>
          </w:placeholder>
        </w:sdtPr>
        <w:sdtEndPr/>
        <w:sdtContent>
          <w:r w:rsidR="0093327F" w:rsidRPr="00FC2839">
            <w:rPr>
              <w:rStyle w:val="PlaceholderText"/>
              <w:color w:val="45545F"/>
            </w:rPr>
            <w:t xml:space="preserve">Establish and monitor systems for </w:t>
          </w:r>
          <w:r w:rsidR="0093327F" w:rsidRPr="00FC2839">
            <w:t>cleaning, minor maintenance and replacement of consumables in accordance with manufacturer’s instructions</w:t>
          </w:r>
        </w:sdtContent>
      </w:sdt>
      <w:r w:rsidR="00E52520">
        <w:fldChar w:fldCharType="end"/>
      </w:r>
    </w:p>
    <w:p w:rsidR="00D4005D" w:rsidRPr="00FC2839" w:rsidRDefault="00D4005D" w:rsidP="00763FEF">
      <w:pPr>
        <w:pStyle w:val="Heading3"/>
      </w:pPr>
      <w:r w:rsidRPr="00FC2839">
        <w:t>Introduction</w:t>
      </w:r>
    </w:p>
    <w:p w:rsidR="002C4EF7" w:rsidRPr="00FC2839" w:rsidRDefault="002C4EF7" w:rsidP="002620BA">
      <w:pPr>
        <w:pStyle w:val="BodyCopy"/>
        <w:rPr>
          <w:noProof w:val="0"/>
          <w:szCs w:val="24"/>
        </w:rPr>
      </w:pPr>
      <w:r w:rsidRPr="00FC2839">
        <w:rPr>
          <w:noProof w:val="0"/>
          <w:szCs w:val="24"/>
        </w:rPr>
        <w:t>Now that new business computer systems are operational, there must be some mechanisms in place to ensure that the system and its individual components are maintained to perform at the best of their ability.</w:t>
      </w:r>
    </w:p>
    <w:p w:rsidR="002C4EF7" w:rsidRPr="00FC2839" w:rsidRDefault="002C4EF7" w:rsidP="002620BA">
      <w:pPr>
        <w:pStyle w:val="BodyCopy"/>
        <w:rPr>
          <w:noProof w:val="0"/>
          <w:szCs w:val="24"/>
        </w:rPr>
      </w:pPr>
      <w:r w:rsidRPr="00FC2839">
        <w:rPr>
          <w:noProof w:val="0"/>
          <w:szCs w:val="24"/>
        </w:rPr>
        <w:t xml:space="preserve">Like with any business tools, computer system assets require some type of maintenance, ranging from the simple in-house tasks to complete </w:t>
      </w:r>
      <w:r w:rsidR="007D40D3" w:rsidRPr="00FC2839">
        <w:rPr>
          <w:noProof w:val="0"/>
          <w:szCs w:val="24"/>
        </w:rPr>
        <w:t>machine services that require</w:t>
      </w:r>
      <w:r w:rsidRPr="00FC2839">
        <w:rPr>
          <w:noProof w:val="0"/>
          <w:szCs w:val="24"/>
        </w:rPr>
        <w:t xml:space="preserve"> specialis</w:t>
      </w:r>
      <w:r w:rsidR="007D40D3" w:rsidRPr="00FC2839">
        <w:rPr>
          <w:noProof w:val="0"/>
          <w:szCs w:val="24"/>
        </w:rPr>
        <w:t>ts or</w:t>
      </w:r>
      <w:r w:rsidRPr="00FC2839">
        <w:rPr>
          <w:noProof w:val="0"/>
          <w:szCs w:val="24"/>
        </w:rPr>
        <w:t xml:space="preserve"> technicians. </w:t>
      </w:r>
    </w:p>
    <w:p w:rsidR="002C4EF7" w:rsidRPr="00FC2839" w:rsidRDefault="00861A6F" w:rsidP="002620BA">
      <w:pPr>
        <w:pStyle w:val="BodyCopy"/>
        <w:rPr>
          <w:noProof w:val="0"/>
          <w:szCs w:val="24"/>
        </w:rPr>
      </w:pPr>
      <w:r w:rsidRPr="00FC2839">
        <w:rPr>
          <w:szCs w:val="24"/>
          <w:lang w:val="en-US" w:eastAsia="en-US"/>
        </w:rPr>
        <w:drawing>
          <wp:anchor distT="0" distB="0" distL="114300" distR="114300" simplePos="0" relativeHeight="252091392" behindDoc="0" locked="0" layoutInCell="1" allowOverlap="1" wp14:anchorId="3612B7EB" wp14:editId="0726731D">
            <wp:simplePos x="0" y="0"/>
            <wp:positionH relativeFrom="column">
              <wp:posOffset>4343400</wp:posOffset>
            </wp:positionH>
            <wp:positionV relativeFrom="paragraph">
              <wp:posOffset>306705</wp:posOffset>
            </wp:positionV>
            <wp:extent cx="1228725" cy="1790700"/>
            <wp:effectExtent l="19050" t="0" r="9525" b="0"/>
            <wp:wrapSquare wrapText="bothSides"/>
            <wp:docPr id="176" name="Picture 175" descr="shutterstock_1617742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1774276.jpg"/>
                    <pic:cNvPicPr/>
                  </pic:nvPicPr>
                  <pic:blipFill>
                    <a:blip r:embed="rId175" cstate="print"/>
                    <a:stretch>
                      <a:fillRect/>
                    </a:stretch>
                  </pic:blipFill>
                  <pic:spPr>
                    <a:xfrm>
                      <a:off x="0" y="0"/>
                      <a:ext cx="1228725" cy="1790700"/>
                    </a:xfrm>
                    <a:prstGeom prst="rect">
                      <a:avLst/>
                    </a:prstGeom>
                  </pic:spPr>
                </pic:pic>
              </a:graphicData>
            </a:graphic>
          </wp:anchor>
        </w:drawing>
      </w:r>
      <w:r w:rsidR="002C4EF7" w:rsidRPr="00FC2839">
        <w:rPr>
          <w:noProof w:val="0"/>
          <w:szCs w:val="24"/>
        </w:rPr>
        <w:t xml:space="preserve">Maintenance is the process of preparing a computer asset for operation and ensuring that it is in a suitable operating condition to minimise the possible of future failure. </w:t>
      </w:r>
    </w:p>
    <w:p w:rsidR="002C4EF7" w:rsidRPr="00FC2839" w:rsidRDefault="002C4EF7" w:rsidP="002620BA">
      <w:pPr>
        <w:pStyle w:val="BodyCopy"/>
        <w:rPr>
          <w:noProof w:val="0"/>
          <w:szCs w:val="24"/>
        </w:rPr>
      </w:pPr>
      <w:r w:rsidRPr="00FC2839">
        <w:rPr>
          <w:noProof w:val="0"/>
          <w:szCs w:val="24"/>
        </w:rPr>
        <w:t xml:space="preserve">In most cases there is a set of stated procedures for each asset that needs to be performed on a regular basis. </w:t>
      </w:r>
    </w:p>
    <w:p w:rsidR="002C4EF7" w:rsidRPr="00FC2839" w:rsidRDefault="002C4EF7" w:rsidP="002620BA">
      <w:pPr>
        <w:pStyle w:val="BodyCopy"/>
        <w:rPr>
          <w:noProof w:val="0"/>
          <w:szCs w:val="24"/>
        </w:rPr>
      </w:pPr>
      <w:r w:rsidRPr="00FC2839">
        <w:rPr>
          <w:noProof w:val="0"/>
          <w:szCs w:val="24"/>
        </w:rPr>
        <w:t>It is impossible to identify all the possible procedures that all computer hardware and software assets may require, but it is important to be able to identify the various common events that will be done by employees and the procedure to be followed when outside assistance is required.</w:t>
      </w:r>
    </w:p>
    <w:p w:rsidR="00932CB6" w:rsidRPr="00FC2839" w:rsidRDefault="00932CB6" w:rsidP="002620BA">
      <w:pPr>
        <w:pStyle w:val="BodyCopy"/>
        <w:rPr>
          <w:noProof w:val="0"/>
        </w:rPr>
      </w:pPr>
      <w:r w:rsidRPr="00FC2839">
        <w:rPr>
          <w:noProof w:val="0"/>
        </w:rPr>
        <w:t xml:space="preserve">Poor or lack of maintenance on computer system assets will lead to high operating costs, which may affect the company’s profit potential in the long term. </w:t>
      </w:r>
    </w:p>
    <w:p w:rsidR="00932CB6" w:rsidRPr="00FC2839" w:rsidRDefault="00932CB6" w:rsidP="002620BA">
      <w:pPr>
        <w:pStyle w:val="BodyCopy"/>
        <w:rPr>
          <w:noProof w:val="0"/>
        </w:rPr>
      </w:pPr>
      <w:r w:rsidRPr="00FC2839">
        <w:rPr>
          <w:noProof w:val="0"/>
        </w:rPr>
        <w:t>In a very competitive tourism industry, where pricing strategy is often used to compete with similar products, companies would need to ensure that the operating costs remain low in order to reap the desired profit.</w:t>
      </w:r>
    </w:p>
    <w:p w:rsidR="00932CB6" w:rsidRPr="00FC2839" w:rsidRDefault="00932CB6" w:rsidP="002620BA">
      <w:pPr>
        <w:pStyle w:val="BodyCopy"/>
        <w:rPr>
          <w:rFonts w:cs="Helvetica"/>
          <w:noProof w:val="0"/>
          <w:lang w:eastAsia="zh-CN"/>
        </w:rPr>
      </w:pPr>
      <w:r w:rsidRPr="00FC2839">
        <w:rPr>
          <w:noProof w:val="0"/>
        </w:rPr>
        <w:t>While variable costs can be adjusted relatively easily, the fixed cost components like computer assets would need a v</w:t>
      </w:r>
      <w:r w:rsidRPr="00FC2839">
        <w:rPr>
          <w:rFonts w:cs="Helvetica"/>
          <w:noProof w:val="0"/>
          <w:lang w:eastAsia="zh-CN"/>
        </w:rPr>
        <w:t>ery effective maintenance program to ensure that the lifespan is maxim</w:t>
      </w:r>
      <w:r w:rsidR="00D44795">
        <w:rPr>
          <w:rFonts w:cs="Helvetica"/>
          <w:noProof w:val="0"/>
          <w:lang w:eastAsia="zh-CN"/>
        </w:rPr>
        <w:t>is</w:t>
      </w:r>
      <w:r w:rsidRPr="00FC2839">
        <w:rPr>
          <w:rFonts w:cs="Helvetica"/>
          <w:noProof w:val="0"/>
          <w:lang w:eastAsia="zh-CN"/>
        </w:rPr>
        <w:t xml:space="preserve">ed. </w:t>
      </w:r>
    </w:p>
    <w:p w:rsidR="00932CB6" w:rsidRPr="00FC2839" w:rsidRDefault="00932CB6">
      <w:pPr>
        <w:rPr>
          <w:rFonts w:ascii="Helvetica" w:eastAsia="Times New Roman" w:hAnsi="Helvetica" w:cs="Arial"/>
          <w:color w:val="000000"/>
          <w:szCs w:val="24"/>
        </w:rPr>
      </w:pPr>
      <w:r w:rsidRPr="00FC2839">
        <w:rPr>
          <w:rFonts w:ascii="Helvetica" w:eastAsia="Times New Roman" w:hAnsi="Helvetica" w:cs="Arial"/>
          <w:color w:val="000000"/>
          <w:szCs w:val="24"/>
        </w:rPr>
        <w:br w:type="page"/>
      </w:r>
    </w:p>
    <w:p w:rsidR="00E941A1" w:rsidRPr="00FC2839" w:rsidRDefault="00E941A1" w:rsidP="002620BA">
      <w:pPr>
        <w:pStyle w:val="BodyCopy"/>
        <w:rPr>
          <w:noProof w:val="0"/>
          <w:szCs w:val="24"/>
        </w:rPr>
      </w:pPr>
      <w:r w:rsidRPr="00FC2839">
        <w:rPr>
          <w:noProof w:val="0"/>
          <w:szCs w:val="24"/>
        </w:rPr>
        <w:lastRenderedPageBreak/>
        <w:t>Whilst the word maintenance will be commonly used in this section, in reality the process of keeping computer assets in optimal condition involves tasks relating to:</w:t>
      </w:r>
    </w:p>
    <w:p w:rsidR="009E4C07" w:rsidRPr="00FC2839" w:rsidRDefault="00E941A1" w:rsidP="00763FEF">
      <w:pPr>
        <w:pStyle w:val="Bullet1"/>
      </w:pPr>
      <w:r w:rsidRPr="00FC2839">
        <w:t>Preventative maintenance</w:t>
      </w:r>
    </w:p>
    <w:p w:rsidR="00E941A1" w:rsidRPr="00FC2839" w:rsidRDefault="00E941A1" w:rsidP="00763FEF">
      <w:pPr>
        <w:pStyle w:val="Bullet1"/>
      </w:pPr>
      <w:r w:rsidRPr="00FC2839">
        <w:t xml:space="preserve">Regular </w:t>
      </w:r>
      <w:r w:rsidR="00D41826" w:rsidRPr="00FC2839">
        <w:t>maintenance and servicing</w:t>
      </w:r>
    </w:p>
    <w:p w:rsidR="00E941A1" w:rsidRPr="00FC2839" w:rsidRDefault="00E941A1" w:rsidP="00763FEF">
      <w:pPr>
        <w:pStyle w:val="Bullet1"/>
      </w:pPr>
      <w:r w:rsidRPr="00FC2839">
        <w:t>Repairs</w:t>
      </w:r>
    </w:p>
    <w:p w:rsidR="00E941A1" w:rsidRPr="00FC2839" w:rsidRDefault="00E941A1" w:rsidP="00763FEF">
      <w:pPr>
        <w:pStyle w:val="Bullet1"/>
      </w:pPr>
      <w:r w:rsidRPr="00FC2839">
        <w:t>Physical cleaning of assets</w:t>
      </w:r>
    </w:p>
    <w:p w:rsidR="00DE4964" w:rsidRPr="00FC2839" w:rsidRDefault="00DE4964" w:rsidP="005445F0">
      <w:pPr>
        <w:pStyle w:val="Bullet1"/>
      </w:pPr>
      <w:r w:rsidRPr="00FC2839">
        <w:t>Cleaning of systems and internal memory</w:t>
      </w:r>
    </w:p>
    <w:p w:rsidR="00E941A1" w:rsidRPr="00FC2839" w:rsidRDefault="00E941A1" w:rsidP="00763FEF">
      <w:pPr>
        <w:pStyle w:val="Bullet1"/>
      </w:pPr>
      <w:r w:rsidRPr="00FC2839">
        <w:t>Replacing consumables</w:t>
      </w:r>
      <w:r w:rsidR="005445F0">
        <w:t>.</w:t>
      </w:r>
    </w:p>
    <w:p w:rsidR="00932CB6" w:rsidRPr="00FC2839" w:rsidRDefault="00932CB6" w:rsidP="00763FEF">
      <w:pPr>
        <w:pStyle w:val="Heading3"/>
      </w:pPr>
      <w:r w:rsidRPr="00FC2839">
        <w:t>Role of management in maintaining computer system assets</w:t>
      </w:r>
    </w:p>
    <w:p w:rsidR="00932CB6" w:rsidRPr="00FC2839" w:rsidRDefault="00932CB6" w:rsidP="002620BA">
      <w:pPr>
        <w:pStyle w:val="BodyCopy"/>
        <w:rPr>
          <w:noProof w:val="0"/>
          <w:szCs w:val="24"/>
        </w:rPr>
      </w:pPr>
      <w:r w:rsidRPr="00FC2839">
        <w:rPr>
          <w:noProof w:val="0"/>
          <w:szCs w:val="24"/>
        </w:rPr>
        <w:t>The manager has the following responsibilities when maintaining assets:</w:t>
      </w:r>
    </w:p>
    <w:p w:rsidR="00932CB6" w:rsidRPr="00FC2839" w:rsidRDefault="00932CB6" w:rsidP="00763FEF">
      <w:pPr>
        <w:pStyle w:val="Bullet1"/>
      </w:pPr>
      <w:r w:rsidRPr="00FC2839">
        <w:t>Planning - ensuring there is the best possible deployment of technical and human resources on maintenance tasks</w:t>
      </w:r>
    </w:p>
    <w:p w:rsidR="00932CB6" w:rsidRPr="00FC2839" w:rsidRDefault="00BD0790" w:rsidP="00763FEF">
      <w:pPr>
        <w:pStyle w:val="Bullet1"/>
      </w:pPr>
      <w:r w:rsidRPr="00FC2839">
        <w:rPr>
          <w:noProof/>
          <w:lang w:val="en-US"/>
        </w:rPr>
        <w:drawing>
          <wp:anchor distT="0" distB="0" distL="114300" distR="114300" simplePos="0" relativeHeight="252028928" behindDoc="0" locked="0" layoutInCell="1" allowOverlap="1" wp14:anchorId="691AD09C" wp14:editId="44C1EFE6">
            <wp:simplePos x="0" y="0"/>
            <wp:positionH relativeFrom="column">
              <wp:posOffset>3695700</wp:posOffset>
            </wp:positionH>
            <wp:positionV relativeFrom="paragraph">
              <wp:posOffset>50165</wp:posOffset>
            </wp:positionV>
            <wp:extent cx="1847850" cy="1162050"/>
            <wp:effectExtent l="19050" t="0" r="0" b="0"/>
            <wp:wrapSquare wrapText="bothSides"/>
            <wp:docPr id="5" name="Picture 62" descr="shutterstock_189087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9087026.jpg"/>
                    <pic:cNvPicPr/>
                  </pic:nvPicPr>
                  <pic:blipFill>
                    <a:blip r:embed="rId176" cstate="print"/>
                    <a:stretch>
                      <a:fillRect/>
                    </a:stretch>
                  </pic:blipFill>
                  <pic:spPr>
                    <a:xfrm>
                      <a:off x="0" y="0"/>
                      <a:ext cx="1847850" cy="1162050"/>
                    </a:xfrm>
                    <a:prstGeom prst="rect">
                      <a:avLst/>
                    </a:prstGeom>
                  </pic:spPr>
                </pic:pic>
              </a:graphicData>
            </a:graphic>
          </wp:anchor>
        </w:drawing>
      </w:r>
      <w:r w:rsidR="00932CB6" w:rsidRPr="00FC2839">
        <w:t>Estimating - specifying the people time and cost, plus the equipment time and cost for undertaking maintenance</w:t>
      </w:r>
    </w:p>
    <w:p w:rsidR="00932CB6" w:rsidRPr="00FC2839" w:rsidRDefault="00932CB6" w:rsidP="00763FEF">
      <w:pPr>
        <w:pStyle w:val="Bullet1"/>
      </w:pPr>
      <w:r w:rsidRPr="00FC2839">
        <w:t>Programming - allocating maintenance work and resources at correct time intervals so that the overall facility is working at its best at most times</w:t>
      </w:r>
    </w:p>
    <w:p w:rsidR="00932CB6" w:rsidRPr="00FC2839" w:rsidRDefault="00932CB6" w:rsidP="00763FEF">
      <w:pPr>
        <w:pStyle w:val="Bullet1"/>
      </w:pPr>
      <w:r w:rsidRPr="00FC2839">
        <w:t>Review - assessing performance and quality of work undertaken</w:t>
      </w:r>
    </w:p>
    <w:p w:rsidR="00932CB6" w:rsidRPr="00FC2839" w:rsidRDefault="00932CB6" w:rsidP="00763FEF">
      <w:pPr>
        <w:pStyle w:val="Bullet1"/>
      </w:pPr>
      <w:r w:rsidRPr="00FC2839">
        <w:t>Corrective action - initiatives undertaken to limit future downtime and maintenance that could have reasonably been avoided.</w:t>
      </w:r>
    </w:p>
    <w:p w:rsidR="00272494" w:rsidRPr="00FC2839" w:rsidRDefault="009765C6" w:rsidP="00763FEF">
      <w:pPr>
        <w:pStyle w:val="Heading3"/>
        <w:rPr>
          <w:szCs w:val="28"/>
        </w:rPr>
      </w:pPr>
      <w:r w:rsidRPr="00FC2839">
        <w:rPr>
          <w:szCs w:val="28"/>
        </w:rPr>
        <w:t>Importance of conducting r</w:t>
      </w:r>
      <w:r w:rsidR="00272494" w:rsidRPr="00FC2839">
        <w:rPr>
          <w:szCs w:val="28"/>
        </w:rPr>
        <w:t>outine</w:t>
      </w:r>
      <w:r w:rsidR="002C4EF7" w:rsidRPr="00FC2839">
        <w:rPr>
          <w:szCs w:val="28"/>
        </w:rPr>
        <w:t xml:space="preserve"> </w:t>
      </w:r>
      <w:r w:rsidR="00272494" w:rsidRPr="00FC2839">
        <w:rPr>
          <w:szCs w:val="28"/>
        </w:rPr>
        <w:t>maintenance</w:t>
      </w:r>
    </w:p>
    <w:p w:rsidR="00272494" w:rsidRPr="00FC2839" w:rsidRDefault="00272494" w:rsidP="002620BA">
      <w:pPr>
        <w:pStyle w:val="BodyCopy"/>
        <w:rPr>
          <w:noProof w:val="0"/>
        </w:rPr>
      </w:pPr>
      <w:r w:rsidRPr="00FC2839">
        <w:rPr>
          <w:noProof w:val="0"/>
        </w:rPr>
        <w:t>While you are not expected to be a service technician, there is an</w:t>
      </w:r>
      <w:r w:rsidR="009765C6" w:rsidRPr="00FC2839">
        <w:rPr>
          <w:noProof w:val="0"/>
        </w:rPr>
        <w:t xml:space="preserve"> </w:t>
      </w:r>
      <w:r w:rsidRPr="00FC2839">
        <w:rPr>
          <w:noProof w:val="0"/>
        </w:rPr>
        <w:t>expectation within the workplace that you either carry out routine</w:t>
      </w:r>
      <w:r w:rsidR="009765C6" w:rsidRPr="00FC2839">
        <w:rPr>
          <w:noProof w:val="0"/>
        </w:rPr>
        <w:t xml:space="preserve"> </w:t>
      </w:r>
      <w:r w:rsidRPr="00FC2839">
        <w:rPr>
          <w:noProof w:val="0"/>
        </w:rPr>
        <w:t xml:space="preserve">maintenance on </w:t>
      </w:r>
      <w:r w:rsidR="00E941A1" w:rsidRPr="00FC2839">
        <w:rPr>
          <w:noProof w:val="0"/>
        </w:rPr>
        <w:t>computer system assets</w:t>
      </w:r>
      <w:r w:rsidRPr="00FC2839">
        <w:rPr>
          <w:noProof w:val="0"/>
        </w:rPr>
        <w:t xml:space="preserve"> or that you arrange for it to</w:t>
      </w:r>
      <w:r w:rsidR="009765C6" w:rsidRPr="00FC2839">
        <w:rPr>
          <w:noProof w:val="0"/>
        </w:rPr>
        <w:t xml:space="preserve"> </w:t>
      </w:r>
      <w:r w:rsidRPr="00FC2839">
        <w:rPr>
          <w:noProof w:val="0"/>
        </w:rPr>
        <w:t>be carried out.</w:t>
      </w:r>
    </w:p>
    <w:p w:rsidR="00E941A1" w:rsidRPr="00FC2839" w:rsidRDefault="00BD0790" w:rsidP="002620BA">
      <w:pPr>
        <w:pStyle w:val="BodyCopy"/>
        <w:rPr>
          <w:noProof w:val="0"/>
        </w:rPr>
      </w:pPr>
      <w:r w:rsidRPr="00FC2839">
        <w:rPr>
          <w:lang w:val="en-US" w:eastAsia="en-US"/>
        </w:rPr>
        <w:drawing>
          <wp:anchor distT="0" distB="0" distL="114300" distR="114300" simplePos="0" relativeHeight="252046336" behindDoc="0" locked="0" layoutInCell="1" allowOverlap="1" wp14:anchorId="5F1D34BA" wp14:editId="7E7CAC2B">
            <wp:simplePos x="0" y="0"/>
            <wp:positionH relativeFrom="column">
              <wp:posOffset>3511550</wp:posOffset>
            </wp:positionH>
            <wp:positionV relativeFrom="paragraph">
              <wp:posOffset>135890</wp:posOffset>
            </wp:positionV>
            <wp:extent cx="2032000" cy="1162050"/>
            <wp:effectExtent l="19050" t="0" r="6350" b="0"/>
            <wp:wrapSquare wrapText="bothSides"/>
            <wp:docPr id="235" name="Picture 234" descr="A9 shutterstock_1553108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9 shutterstock_155310890.jpg"/>
                    <pic:cNvPicPr/>
                  </pic:nvPicPr>
                  <pic:blipFill>
                    <a:blip r:embed="rId177" cstate="print"/>
                    <a:stretch>
                      <a:fillRect/>
                    </a:stretch>
                  </pic:blipFill>
                  <pic:spPr>
                    <a:xfrm>
                      <a:off x="0" y="0"/>
                      <a:ext cx="2032000" cy="1162050"/>
                    </a:xfrm>
                    <a:prstGeom prst="rect">
                      <a:avLst/>
                    </a:prstGeom>
                  </pic:spPr>
                </pic:pic>
              </a:graphicData>
            </a:graphic>
          </wp:anchor>
        </w:drawing>
      </w:r>
      <w:r w:rsidR="00272494" w:rsidRPr="00FC2839">
        <w:rPr>
          <w:noProof w:val="0"/>
        </w:rPr>
        <w:t>If you are unable to do the routine maintenance personally, there may be an</w:t>
      </w:r>
      <w:r w:rsidR="009765C6" w:rsidRPr="00FC2839">
        <w:rPr>
          <w:noProof w:val="0"/>
        </w:rPr>
        <w:t xml:space="preserve"> </w:t>
      </w:r>
      <w:r w:rsidR="00272494" w:rsidRPr="00FC2839">
        <w:rPr>
          <w:noProof w:val="0"/>
        </w:rPr>
        <w:t>IT person within the establishment who is charged with these duties, and it</w:t>
      </w:r>
      <w:r w:rsidR="009765C6" w:rsidRPr="00FC2839">
        <w:rPr>
          <w:noProof w:val="0"/>
        </w:rPr>
        <w:t xml:space="preserve"> </w:t>
      </w:r>
      <w:r w:rsidR="00272494" w:rsidRPr="00FC2839">
        <w:rPr>
          <w:noProof w:val="0"/>
        </w:rPr>
        <w:t>may be up to you to organise them to perform whatever routine maintenance</w:t>
      </w:r>
      <w:r w:rsidR="009765C6" w:rsidRPr="00FC2839">
        <w:rPr>
          <w:noProof w:val="0"/>
        </w:rPr>
        <w:t xml:space="preserve"> </w:t>
      </w:r>
      <w:r w:rsidR="00272494" w:rsidRPr="00FC2839">
        <w:rPr>
          <w:noProof w:val="0"/>
        </w:rPr>
        <w:t xml:space="preserve">is required. </w:t>
      </w:r>
    </w:p>
    <w:p w:rsidR="00E941A1" w:rsidRPr="00FC2839" w:rsidRDefault="00272494" w:rsidP="002620BA">
      <w:pPr>
        <w:pStyle w:val="BodyCopy"/>
        <w:rPr>
          <w:noProof w:val="0"/>
        </w:rPr>
      </w:pPr>
      <w:r w:rsidRPr="00FC2839">
        <w:rPr>
          <w:noProof w:val="0"/>
        </w:rPr>
        <w:t>Some premises will have a preventative maintenance program in</w:t>
      </w:r>
      <w:r w:rsidR="009765C6" w:rsidRPr="00FC2839">
        <w:rPr>
          <w:noProof w:val="0"/>
        </w:rPr>
        <w:t xml:space="preserve"> </w:t>
      </w:r>
      <w:r w:rsidRPr="00FC2839">
        <w:rPr>
          <w:noProof w:val="0"/>
        </w:rPr>
        <w:t>place, meaning that the routine maintenance will be performed as a matter of</w:t>
      </w:r>
      <w:r w:rsidR="009765C6" w:rsidRPr="00FC2839">
        <w:rPr>
          <w:noProof w:val="0"/>
        </w:rPr>
        <w:t xml:space="preserve"> </w:t>
      </w:r>
      <w:r w:rsidRPr="00FC2839">
        <w:rPr>
          <w:noProof w:val="0"/>
        </w:rPr>
        <w:t>course u</w:t>
      </w:r>
      <w:r w:rsidR="00E941A1" w:rsidRPr="00FC2839">
        <w:rPr>
          <w:noProof w:val="0"/>
        </w:rPr>
        <w:t xml:space="preserve">nder the established schedule. </w:t>
      </w:r>
    </w:p>
    <w:p w:rsidR="00BD0790" w:rsidRPr="00FC2839" w:rsidRDefault="00BD0790">
      <w:pPr>
        <w:rPr>
          <w:rFonts w:ascii="Helvetica" w:eastAsia="Times New Roman" w:hAnsi="Helvetica" w:cs="HelveticaNeueLTStd-MdCn"/>
          <w:b/>
          <w:color w:val="45545F"/>
          <w:sz w:val="28"/>
          <w:szCs w:val="28"/>
        </w:rPr>
      </w:pPr>
      <w:r w:rsidRPr="00FC2839">
        <w:rPr>
          <w:rFonts w:ascii="Helvetica" w:eastAsia="Times New Roman" w:hAnsi="Helvetica" w:cs="HelveticaNeueLTStd-MdCn"/>
          <w:b/>
          <w:color w:val="45545F"/>
          <w:sz w:val="28"/>
          <w:szCs w:val="28"/>
        </w:rPr>
        <w:br w:type="page"/>
      </w:r>
    </w:p>
    <w:p w:rsidR="00DE4964" w:rsidRPr="00FC2839" w:rsidRDefault="00DE4964" w:rsidP="00763FEF">
      <w:pPr>
        <w:pStyle w:val="Heading3"/>
        <w:rPr>
          <w:szCs w:val="28"/>
        </w:rPr>
      </w:pPr>
      <w:r w:rsidRPr="00FC2839">
        <w:rPr>
          <w:szCs w:val="28"/>
        </w:rPr>
        <w:lastRenderedPageBreak/>
        <w:t xml:space="preserve">Preventive maintenance </w:t>
      </w:r>
    </w:p>
    <w:p w:rsidR="00DE4964" w:rsidRPr="00FC2839" w:rsidRDefault="00DE4964" w:rsidP="002620BA">
      <w:pPr>
        <w:pStyle w:val="BodyCopy"/>
        <w:rPr>
          <w:noProof w:val="0"/>
        </w:rPr>
      </w:pPr>
      <w:r w:rsidRPr="00FC2839">
        <w:rPr>
          <w:noProof w:val="0"/>
        </w:rPr>
        <w:t>The most effective way of ensuring computer assets are maintained well is to have a Preventive Maintenance program, also known as 'PM'. Essentially, you’re detecting the need for repair before a breakdown occurs. PM means incorporation of a maintenance culture into the mainstream culture of the facility.</w:t>
      </w:r>
    </w:p>
    <w:p w:rsidR="00DE4964" w:rsidRPr="00FC2839" w:rsidRDefault="00DE4964" w:rsidP="002620BA">
      <w:pPr>
        <w:pStyle w:val="BodyCopy"/>
        <w:rPr>
          <w:noProof w:val="0"/>
        </w:rPr>
      </w:pPr>
      <w:r w:rsidRPr="00FC2839">
        <w:rPr>
          <w:noProof w:val="0"/>
        </w:rPr>
        <w:t xml:space="preserve">Every staff member has a responsibility to observe, monitor and report on equipment performance. After all they are the users and </w:t>
      </w:r>
      <w:r w:rsidR="007D40D3" w:rsidRPr="00FC2839">
        <w:rPr>
          <w:noProof w:val="0"/>
        </w:rPr>
        <w:t>therefore the</w:t>
      </w:r>
      <w:r w:rsidRPr="00FC2839">
        <w:rPr>
          <w:noProof w:val="0"/>
        </w:rPr>
        <w:t xml:space="preserve"> “field experts” and it means that a program is laid down where assets are periodically examined for potential failure.</w:t>
      </w:r>
    </w:p>
    <w:p w:rsidR="00DE4964" w:rsidRPr="00FC2839" w:rsidRDefault="00DE4964" w:rsidP="002620BA">
      <w:pPr>
        <w:pStyle w:val="BodyCopy"/>
        <w:rPr>
          <w:noProof w:val="0"/>
        </w:rPr>
      </w:pPr>
      <w:r w:rsidRPr="00FC2839">
        <w:rPr>
          <w:noProof w:val="0"/>
        </w:rPr>
        <w:t>It is not cyclic maintenance where you overhaul, ready or not, it is examination of performance, assessment of safety and discussion with users and technicians about whether the need for improvement exists.</w:t>
      </w:r>
    </w:p>
    <w:p w:rsidR="00DE4964" w:rsidRPr="00FC2839" w:rsidRDefault="00DE4964" w:rsidP="00D0445B">
      <w:pPr>
        <w:pStyle w:val="BodyCopyBold"/>
        <w:rPr>
          <w:noProof w:val="0"/>
        </w:rPr>
      </w:pPr>
      <w:r w:rsidRPr="00FC2839">
        <w:rPr>
          <w:noProof w:val="0"/>
        </w:rPr>
        <w:t>Benefits of a PM program</w:t>
      </w:r>
    </w:p>
    <w:p w:rsidR="00DE4964" w:rsidRPr="00FC2839" w:rsidRDefault="00DE4964" w:rsidP="002620BA">
      <w:pPr>
        <w:pStyle w:val="BodyCopy"/>
        <w:rPr>
          <w:noProof w:val="0"/>
        </w:rPr>
      </w:pPr>
      <w:r w:rsidRPr="00FC2839">
        <w:rPr>
          <w:lang w:val="en-US" w:eastAsia="en-US"/>
        </w:rPr>
        <w:drawing>
          <wp:anchor distT="0" distB="0" distL="114300" distR="114300" simplePos="0" relativeHeight="252034048" behindDoc="0" locked="0" layoutInCell="1" allowOverlap="1" wp14:anchorId="0FE5DD58" wp14:editId="006925DB">
            <wp:simplePos x="0" y="0"/>
            <wp:positionH relativeFrom="column">
              <wp:posOffset>3848100</wp:posOffset>
            </wp:positionH>
            <wp:positionV relativeFrom="paragraph">
              <wp:posOffset>212725</wp:posOffset>
            </wp:positionV>
            <wp:extent cx="1686560" cy="1123950"/>
            <wp:effectExtent l="19050" t="0" r="8890" b="0"/>
            <wp:wrapSquare wrapText="bothSides"/>
            <wp:docPr id="13" name="Picture 157" descr="shutterstock_1505026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0502661.jpg"/>
                    <pic:cNvPicPr/>
                  </pic:nvPicPr>
                  <pic:blipFill>
                    <a:blip r:embed="rId178" cstate="print"/>
                    <a:stretch>
                      <a:fillRect/>
                    </a:stretch>
                  </pic:blipFill>
                  <pic:spPr>
                    <a:xfrm>
                      <a:off x="0" y="0"/>
                      <a:ext cx="1686560" cy="1123950"/>
                    </a:xfrm>
                    <a:prstGeom prst="rect">
                      <a:avLst/>
                    </a:prstGeom>
                  </pic:spPr>
                </pic:pic>
              </a:graphicData>
            </a:graphic>
          </wp:anchor>
        </w:drawing>
      </w:r>
      <w:r w:rsidRPr="00FC2839">
        <w:rPr>
          <w:noProof w:val="0"/>
        </w:rPr>
        <w:t>The correct PM program gives you:</w:t>
      </w:r>
    </w:p>
    <w:p w:rsidR="00DE4964" w:rsidRPr="00FC2839" w:rsidRDefault="00DE4964" w:rsidP="00763FEF">
      <w:pPr>
        <w:pStyle w:val="Bullet1"/>
      </w:pPr>
      <w:r w:rsidRPr="00FC2839">
        <w:t>Increased usage</w:t>
      </w:r>
    </w:p>
    <w:p w:rsidR="00DE4964" w:rsidRPr="00FC2839" w:rsidRDefault="00DE4964" w:rsidP="00763FEF">
      <w:pPr>
        <w:pStyle w:val="Bullet1"/>
      </w:pPr>
      <w:r w:rsidRPr="00FC2839">
        <w:t>Better appearance</w:t>
      </w:r>
    </w:p>
    <w:p w:rsidR="00DE4964" w:rsidRPr="00FC2839" w:rsidRDefault="00DE4964" w:rsidP="00763FEF">
      <w:pPr>
        <w:pStyle w:val="Bullet1"/>
      </w:pPr>
      <w:r w:rsidRPr="00FC2839">
        <w:t>Less failure</w:t>
      </w:r>
    </w:p>
    <w:p w:rsidR="00DE4964" w:rsidRPr="00FC2839" w:rsidRDefault="00DE4964" w:rsidP="00763FEF">
      <w:pPr>
        <w:pStyle w:val="Bullet1"/>
      </w:pPr>
      <w:r w:rsidRPr="00FC2839">
        <w:t>Increased safety</w:t>
      </w:r>
    </w:p>
    <w:p w:rsidR="00DE4964" w:rsidRPr="00FC2839" w:rsidRDefault="00DE4964" w:rsidP="00763FEF">
      <w:pPr>
        <w:pStyle w:val="Bullet1"/>
      </w:pPr>
      <w:r w:rsidRPr="00FC2839">
        <w:t>Fewer accident or insurance claims</w:t>
      </w:r>
    </w:p>
    <w:p w:rsidR="00DE4964" w:rsidRPr="00FC2839" w:rsidRDefault="00DE4964" w:rsidP="00763FEF">
      <w:pPr>
        <w:pStyle w:val="Bullet1"/>
      </w:pPr>
      <w:r w:rsidRPr="00FC2839">
        <w:t>Increased productivity</w:t>
      </w:r>
    </w:p>
    <w:p w:rsidR="00DE4964" w:rsidRPr="00FC2839" w:rsidRDefault="00DE4964" w:rsidP="00763FEF">
      <w:pPr>
        <w:pStyle w:val="Bullet1"/>
      </w:pPr>
      <w:r w:rsidRPr="00FC2839">
        <w:t>Reduced callout or ad hoc repair cost</w:t>
      </w:r>
    </w:p>
    <w:p w:rsidR="00DE4964" w:rsidRPr="00FC2839" w:rsidRDefault="00DE4964" w:rsidP="00763FEF">
      <w:pPr>
        <w:pStyle w:val="Bullet1"/>
      </w:pPr>
      <w:r w:rsidRPr="00FC2839">
        <w:t>Parts when you need them.</w:t>
      </w:r>
    </w:p>
    <w:p w:rsidR="00DE4964" w:rsidRPr="00FC2839" w:rsidRDefault="00DE4964" w:rsidP="00D0445B">
      <w:pPr>
        <w:pStyle w:val="BodyCopyBold"/>
        <w:rPr>
          <w:noProof w:val="0"/>
        </w:rPr>
      </w:pPr>
      <w:r w:rsidRPr="00FC2839">
        <w:rPr>
          <w:noProof w:val="0"/>
        </w:rPr>
        <w:t>Setting up a PM program</w:t>
      </w:r>
    </w:p>
    <w:p w:rsidR="00DE4964" w:rsidRPr="00FC2839" w:rsidRDefault="00DE4964" w:rsidP="002620BA">
      <w:pPr>
        <w:pStyle w:val="BodyCopy"/>
        <w:rPr>
          <w:noProof w:val="0"/>
        </w:rPr>
      </w:pPr>
      <w:r w:rsidRPr="00FC2839">
        <w:rPr>
          <w:lang w:val="en-US" w:eastAsia="en-US"/>
        </w:rPr>
        <w:drawing>
          <wp:anchor distT="0" distB="0" distL="114300" distR="114300" simplePos="0" relativeHeight="252035072" behindDoc="0" locked="0" layoutInCell="1" allowOverlap="1" wp14:anchorId="5CDDEE77" wp14:editId="49123601">
            <wp:simplePos x="0" y="0"/>
            <wp:positionH relativeFrom="column">
              <wp:posOffset>3933825</wp:posOffset>
            </wp:positionH>
            <wp:positionV relativeFrom="paragraph">
              <wp:posOffset>136525</wp:posOffset>
            </wp:positionV>
            <wp:extent cx="1630045" cy="1238250"/>
            <wp:effectExtent l="19050" t="0" r="8255" b="0"/>
            <wp:wrapSquare wrapText="bothSides"/>
            <wp:docPr id="17" name="Picture 175" descr="shutterstock_1988256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8825644.jpg"/>
                    <pic:cNvPicPr/>
                  </pic:nvPicPr>
                  <pic:blipFill>
                    <a:blip r:embed="rId179" cstate="print"/>
                    <a:stretch>
                      <a:fillRect/>
                    </a:stretch>
                  </pic:blipFill>
                  <pic:spPr>
                    <a:xfrm>
                      <a:off x="0" y="0"/>
                      <a:ext cx="1630045" cy="1238250"/>
                    </a:xfrm>
                    <a:prstGeom prst="rect">
                      <a:avLst/>
                    </a:prstGeom>
                  </pic:spPr>
                </pic:pic>
              </a:graphicData>
            </a:graphic>
          </wp:anchor>
        </w:drawing>
      </w:r>
      <w:r w:rsidRPr="00FC2839">
        <w:rPr>
          <w:noProof w:val="0"/>
        </w:rPr>
        <w:t>A PM program can be set up by:</w:t>
      </w:r>
    </w:p>
    <w:p w:rsidR="00DE4964" w:rsidRPr="00FC2839" w:rsidRDefault="00DE4964" w:rsidP="00763FEF">
      <w:pPr>
        <w:pStyle w:val="Bullet1"/>
      </w:pPr>
      <w:r w:rsidRPr="00FC2839">
        <w:t>Calendar days, weeks or months - timing of a period for examination of the asset that is neither too often or infrequent</w:t>
      </w:r>
    </w:p>
    <w:p w:rsidR="00DE4964" w:rsidRPr="00FC2839" w:rsidRDefault="00DE4964" w:rsidP="00763FEF">
      <w:pPr>
        <w:pStyle w:val="Bullet1"/>
      </w:pPr>
      <w:r w:rsidRPr="00FC2839">
        <w:t xml:space="preserve">Usage </w:t>
      </w:r>
      <w:r w:rsidR="007D40D3" w:rsidRPr="00FC2839">
        <w:t>- the</w:t>
      </w:r>
      <w:r w:rsidRPr="00FC2839">
        <w:t xml:space="preserve"> number of uses or cycles an asset has gone through. For example the common office scenario of the photocopier and the number of pages it has copied</w:t>
      </w:r>
    </w:p>
    <w:p w:rsidR="00DE4964" w:rsidRPr="00FC2839" w:rsidRDefault="00DE4964" w:rsidP="00763FEF">
      <w:pPr>
        <w:pStyle w:val="Bullet1"/>
      </w:pPr>
      <w:r w:rsidRPr="00FC2839">
        <w:t>A combination of the two.</w:t>
      </w:r>
    </w:p>
    <w:p w:rsidR="00DE4964" w:rsidRPr="00FC2839" w:rsidRDefault="00DE4964" w:rsidP="002620BA">
      <w:pPr>
        <w:pStyle w:val="BodyCopy"/>
        <w:rPr>
          <w:noProof w:val="0"/>
        </w:rPr>
      </w:pPr>
      <w:r w:rsidRPr="00FC2839">
        <w:rPr>
          <w:noProof w:val="0"/>
        </w:rPr>
        <w:t>PM applies to any computer system asset.</w:t>
      </w:r>
    </w:p>
    <w:p w:rsidR="00DE4964" w:rsidRPr="00FC2839" w:rsidRDefault="00DE4964" w:rsidP="002620BA">
      <w:pPr>
        <w:pStyle w:val="BodyCopy"/>
        <w:rPr>
          <w:noProof w:val="0"/>
        </w:rPr>
      </w:pPr>
      <w:r w:rsidRPr="00FC2839">
        <w:rPr>
          <w:noProof w:val="0"/>
        </w:rPr>
        <w:t>PM leads to and overlaps with predictive maintenance, where you use history or criticality of an asset to predict ahead what it might do and you intervene by examination.</w:t>
      </w:r>
    </w:p>
    <w:p w:rsidR="00BD0790" w:rsidRPr="00FC2839" w:rsidRDefault="00BD0790">
      <w:pPr>
        <w:rPr>
          <w:rFonts w:ascii="Helvetica" w:eastAsia="Times New Roman" w:hAnsi="Helvetica" w:cs="Helvetica35Thin"/>
          <w:color w:val="000000"/>
        </w:rPr>
      </w:pPr>
      <w:r w:rsidRPr="00FC2839">
        <w:rPr>
          <w:rFonts w:ascii="Helvetica" w:eastAsia="Times New Roman" w:hAnsi="Helvetica" w:cs="Helvetica35Thin"/>
          <w:color w:val="000000"/>
        </w:rPr>
        <w:br w:type="page"/>
      </w:r>
    </w:p>
    <w:p w:rsidR="00BD0790" w:rsidRPr="00FC2839" w:rsidRDefault="00BD0790" w:rsidP="00214EC6">
      <w:pPr>
        <w:pStyle w:val="BodyCopy"/>
      </w:pPr>
    </w:p>
    <w:tbl>
      <w:tblPr>
        <w:tblW w:w="0" w:type="auto"/>
        <w:tblBorders>
          <w:top w:val="nil"/>
          <w:left w:val="nil"/>
          <w:bottom w:val="nil"/>
          <w:right w:val="nil"/>
        </w:tblBorders>
        <w:tblLayout w:type="fixed"/>
        <w:tblLook w:val="0000" w:firstRow="0" w:lastRow="0" w:firstColumn="0" w:lastColumn="0" w:noHBand="0" w:noVBand="0"/>
      </w:tblPr>
      <w:tblGrid>
        <w:gridCol w:w="8832"/>
      </w:tblGrid>
      <w:tr w:rsidR="00BD0790" w:rsidRPr="00FC2839" w:rsidTr="00BD0790">
        <w:trPr>
          <w:trHeight w:val="408"/>
        </w:trPr>
        <w:tc>
          <w:tcPr>
            <w:tcW w:w="8832" w:type="dxa"/>
          </w:tcPr>
          <w:p w:rsidR="00BD0790" w:rsidRPr="00FC2839" w:rsidRDefault="00BD0790" w:rsidP="00BD0790">
            <w:pPr>
              <w:autoSpaceDE w:val="0"/>
              <w:autoSpaceDN w:val="0"/>
              <w:adjustRightInd w:val="0"/>
              <w:spacing w:before="80" w:after="120" w:line="240" w:lineRule="auto"/>
              <w:rPr>
                <w:rFonts w:ascii="Helvetica" w:hAnsi="Helvetica" w:cs="Chevin-DemiBold"/>
                <w:color w:val="221E1F"/>
                <w:sz w:val="32"/>
                <w:szCs w:val="32"/>
              </w:rPr>
            </w:pPr>
            <w:r w:rsidRPr="00FC2839">
              <w:rPr>
                <w:rFonts w:ascii="Helvetica" w:hAnsi="Helvetica" w:cs="Chevin-DemiBold"/>
                <w:b/>
                <w:bCs/>
                <w:noProof/>
                <w:color w:val="221E1F"/>
                <w:sz w:val="32"/>
                <w:szCs w:val="32"/>
                <w:lang w:val="en-US" w:eastAsia="en-US"/>
              </w:rPr>
              <w:drawing>
                <wp:anchor distT="0" distB="0" distL="114300" distR="114300" simplePos="0" relativeHeight="252045312" behindDoc="0" locked="0" layoutInCell="1" allowOverlap="1" wp14:anchorId="5AAEA65E" wp14:editId="79315476">
                  <wp:simplePos x="0" y="0"/>
                  <wp:positionH relativeFrom="column">
                    <wp:posOffset>4495800</wp:posOffset>
                  </wp:positionH>
                  <wp:positionV relativeFrom="paragraph">
                    <wp:posOffset>1270</wp:posOffset>
                  </wp:positionV>
                  <wp:extent cx="1047750" cy="838200"/>
                  <wp:effectExtent l="19050" t="0" r="0" b="0"/>
                  <wp:wrapSquare wrapText="bothSides"/>
                  <wp:docPr id="231" name="Picture 230" descr="W510_man and lady_holding file_185092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10_man and lady_holding file_185092082.jpg"/>
                          <pic:cNvPicPr/>
                        </pic:nvPicPr>
                        <pic:blipFill>
                          <a:blip r:embed="rId180" cstate="print"/>
                          <a:stretch>
                            <a:fillRect/>
                          </a:stretch>
                        </pic:blipFill>
                        <pic:spPr>
                          <a:xfrm>
                            <a:off x="0" y="0"/>
                            <a:ext cx="1047750" cy="838200"/>
                          </a:xfrm>
                          <a:prstGeom prst="rect">
                            <a:avLst/>
                          </a:prstGeom>
                        </pic:spPr>
                      </pic:pic>
                    </a:graphicData>
                  </a:graphic>
                </wp:anchor>
              </w:drawing>
            </w:r>
            <w:r w:rsidRPr="00FC2839">
              <w:rPr>
                <w:rFonts w:ascii="Helvetica" w:hAnsi="Helvetica" w:cs="Chevin-DemiBold"/>
                <w:b/>
                <w:bCs/>
                <w:noProof/>
                <w:color w:val="221E1F"/>
                <w:sz w:val="32"/>
                <w:szCs w:val="32"/>
                <w:lang w:val="en-US" w:eastAsia="en-US"/>
              </w:rPr>
              <w:drawing>
                <wp:anchor distT="0" distB="0" distL="114300" distR="114300" simplePos="0" relativeHeight="252044288" behindDoc="0" locked="0" layoutInCell="1" allowOverlap="1" wp14:anchorId="74823DC8" wp14:editId="438918B8">
                  <wp:simplePos x="0" y="0"/>
                  <wp:positionH relativeFrom="column">
                    <wp:posOffset>-209550</wp:posOffset>
                  </wp:positionH>
                  <wp:positionV relativeFrom="paragraph">
                    <wp:posOffset>-1527810</wp:posOffset>
                  </wp:positionV>
                  <wp:extent cx="647700" cy="628650"/>
                  <wp:effectExtent l="19050" t="0" r="0" b="0"/>
                  <wp:wrapSquare wrapText="bothSides"/>
                  <wp:docPr id="230"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FC2839">
              <w:rPr>
                <w:rFonts w:ascii="Helvetica" w:hAnsi="Helvetica" w:cs="Chevin-DemiBold"/>
                <w:b/>
                <w:bCs/>
                <w:color w:val="221E1F"/>
                <w:sz w:val="32"/>
                <w:szCs w:val="32"/>
              </w:rPr>
              <w:t>Activity 23 - Establish a PM schedule</w:t>
            </w:r>
          </w:p>
        </w:tc>
      </w:tr>
    </w:tbl>
    <w:p w:rsidR="00BD0790" w:rsidRPr="00FC2839" w:rsidRDefault="00BD0790" w:rsidP="002620BA">
      <w:pPr>
        <w:pStyle w:val="BodyCopy"/>
        <w:rPr>
          <w:noProof w:val="0"/>
        </w:rPr>
      </w:pPr>
      <w:r w:rsidRPr="00FC2839">
        <w:rPr>
          <w:noProof w:val="0"/>
        </w:rPr>
        <w:t>You are asked to prepare a PM schedule for computer system assets.</w:t>
      </w:r>
    </w:p>
    <w:p w:rsidR="00BD0790" w:rsidRPr="00FC2839" w:rsidRDefault="00BD0790" w:rsidP="00BD0790">
      <w:pPr>
        <w:pStyle w:val="BodyCopy"/>
        <w:rPr>
          <w:noProof w:val="0"/>
          <w:lang w:eastAsia="en-AU"/>
        </w:rPr>
      </w:pPr>
    </w:p>
    <w:tbl>
      <w:tblPr>
        <w:tblStyle w:val="TableGrid"/>
        <w:tblW w:w="0" w:type="auto"/>
        <w:tblLook w:val="04A0" w:firstRow="1" w:lastRow="0" w:firstColumn="1" w:lastColumn="0" w:noHBand="0" w:noVBand="1"/>
      </w:tblPr>
      <w:tblGrid>
        <w:gridCol w:w="2628"/>
        <w:gridCol w:w="6480"/>
      </w:tblGrid>
      <w:tr w:rsidR="00BD0790" w:rsidRPr="00FC2839" w:rsidTr="00763FEF">
        <w:tc>
          <w:tcPr>
            <w:tcW w:w="2628" w:type="dxa"/>
            <w:shd w:val="clear" w:color="auto" w:fill="F2F2F2" w:themeFill="background1" w:themeFillShade="F2"/>
          </w:tcPr>
          <w:p w:rsidR="00BD0790" w:rsidRPr="00FC2839" w:rsidRDefault="00BD0790" w:rsidP="00763FEF">
            <w:pPr>
              <w:pStyle w:val="TableTextBold"/>
              <w:rPr>
                <w:noProof w:val="0"/>
              </w:rPr>
            </w:pPr>
            <w:r w:rsidRPr="00FC2839">
              <w:rPr>
                <w:noProof w:val="0"/>
              </w:rPr>
              <w:t>COMPUTER SYSTEM ASSET</w:t>
            </w:r>
          </w:p>
        </w:tc>
        <w:tc>
          <w:tcPr>
            <w:tcW w:w="6480" w:type="dxa"/>
            <w:shd w:val="clear" w:color="auto" w:fill="F2F2F2" w:themeFill="background1" w:themeFillShade="F2"/>
          </w:tcPr>
          <w:p w:rsidR="00BD0790" w:rsidRPr="00FC2839" w:rsidRDefault="00BD0790" w:rsidP="00763FEF">
            <w:pPr>
              <w:pStyle w:val="TableTextBold"/>
              <w:rPr>
                <w:noProof w:val="0"/>
              </w:rPr>
            </w:pPr>
            <w:r w:rsidRPr="00FC2839">
              <w:rPr>
                <w:noProof w:val="0"/>
              </w:rPr>
              <w:t>PREVENTATIVE MAINTENANCE ACTIVITIES REQUIRED</w:t>
            </w:r>
          </w:p>
        </w:tc>
      </w:tr>
      <w:tr w:rsidR="00BD0790" w:rsidRPr="00FC2839" w:rsidTr="00615459">
        <w:tc>
          <w:tcPr>
            <w:tcW w:w="9108" w:type="dxa"/>
            <w:gridSpan w:val="2"/>
          </w:tcPr>
          <w:p w:rsidR="00BD0790" w:rsidRPr="00FC2839" w:rsidRDefault="00BD0790" w:rsidP="00615459">
            <w:pPr>
              <w:pStyle w:val="BodyCopy"/>
              <w:rPr>
                <w:b/>
                <w:noProof w:val="0"/>
                <w:szCs w:val="20"/>
                <w:lang w:eastAsia="en-AU"/>
              </w:rPr>
            </w:pPr>
            <w:r w:rsidRPr="00FC2839">
              <w:rPr>
                <w:b/>
                <w:noProof w:val="0"/>
                <w:szCs w:val="20"/>
                <w:lang w:eastAsia="en-AU"/>
              </w:rPr>
              <w:t>Daily</w:t>
            </w:r>
          </w:p>
        </w:tc>
      </w:tr>
      <w:tr w:rsidR="00BD0790" w:rsidRPr="00FC2839" w:rsidTr="00BD0790">
        <w:tc>
          <w:tcPr>
            <w:tcW w:w="2628" w:type="dxa"/>
          </w:tcPr>
          <w:p w:rsidR="00BD0790" w:rsidRPr="00FC2839" w:rsidRDefault="00BD0790" w:rsidP="00615459">
            <w:pPr>
              <w:pStyle w:val="BodyCopy"/>
              <w:rPr>
                <w:noProof w:val="0"/>
                <w:szCs w:val="20"/>
                <w:lang w:eastAsia="en-AU"/>
              </w:rPr>
            </w:pPr>
          </w:p>
        </w:tc>
        <w:tc>
          <w:tcPr>
            <w:tcW w:w="6480" w:type="dxa"/>
          </w:tcPr>
          <w:p w:rsidR="00BD0790" w:rsidRPr="00FC2839" w:rsidRDefault="00BD0790" w:rsidP="00615459">
            <w:pPr>
              <w:pStyle w:val="BodyCopy"/>
              <w:rPr>
                <w:noProof w:val="0"/>
                <w:szCs w:val="20"/>
                <w:lang w:eastAsia="en-AU"/>
              </w:rPr>
            </w:pPr>
          </w:p>
        </w:tc>
      </w:tr>
      <w:tr w:rsidR="00BD0790" w:rsidRPr="00FC2839" w:rsidTr="00BD0790">
        <w:tc>
          <w:tcPr>
            <w:tcW w:w="2628" w:type="dxa"/>
          </w:tcPr>
          <w:p w:rsidR="00BD0790" w:rsidRPr="00FC2839" w:rsidRDefault="00BD0790" w:rsidP="00615459">
            <w:pPr>
              <w:pStyle w:val="BodyCopy"/>
              <w:rPr>
                <w:noProof w:val="0"/>
                <w:szCs w:val="20"/>
                <w:lang w:eastAsia="en-AU"/>
              </w:rPr>
            </w:pPr>
          </w:p>
        </w:tc>
        <w:tc>
          <w:tcPr>
            <w:tcW w:w="6480" w:type="dxa"/>
          </w:tcPr>
          <w:p w:rsidR="00BD0790" w:rsidRPr="00FC2839" w:rsidRDefault="00BD0790" w:rsidP="00615459">
            <w:pPr>
              <w:pStyle w:val="BodyCopy"/>
              <w:rPr>
                <w:noProof w:val="0"/>
                <w:szCs w:val="20"/>
                <w:lang w:eastAsia="en-AU"/>
              </w:rPr>
            </w:pPr>
          </w:p>
        </w:tc>
      </w:tr>
      <w:tr w:rsidR="00BD0790" w:rsidRPr="00FC2839" w:rsidTr="00BD0790">
        <w:trPr>
          <w:trHeight w:val="548"/>
        </w:trPr>
        <w:tc>
          <w:tcPr>
            <w:tcW w:w="2628" w:type="dxa"/>
          </w:tcPr>
          <w:p w:rsidR="00BD0790" w:rsidRPr="00FC2839" w:rsidRDefault="00BD0790" w:rsidP="00615459">
            <w:pPr>
              <w:pStyle w:val="BodyCopy"/>
              <w:rPr>
                <w:noProof w:val="0"/>
                <w:szCs w:val="20"/>
                <w:lang w:eastAsia="en-AU"/>
              </w:rPr>
            </w:pPr>
          </w:p>
        </w:tc>
        <w:tc>
          <w:tcPr>
            <w:tcW w:w="6480" w:type="dxa"/>
          </w:tcPr>
          <w:p w:rsidR="00BD0790" w:rsidRPr="00FC2839" w:rsidRDefault="00BD0790" w:rsidP="00615459">
            <w:pPr>
              <w:pStyle w:val="BodyCopy"/>
              <w:rPr>
                <w:noProof w:val="0"/>
                <w:szCs w:val="20"/>
                <w:lang w:eastAsia="en-AU"/>
              </w:rPr>
            </w:pPr>
          </w:p>
        </w:tc>
      </w:tr>
      <w:tr w:rsidR="00BD0790" w:rsidRPr="00FC2839" w:rsidTr="00615459">
        <w:tc>
          <w:tcPr>
            <w:tcW w:w="9108" w:type="dxa"/>
            <w:gridSpan w:val="2"/>
          </w:tcPr>
          <w:p w:rsidR="00BD0790" w:rsidRPr="00FC2839" w:rsidRDefault="00BD0790" w:rsidP="00615459">
            <w:pPr>
              <w:pStyle w:val="BodyCopy"/>
              <w:rPr>
                <w:b/>
                <w:noProof w:val="0"/>
                <w:szCs w:val="20"/>
                <w:lang w:eastAsia="en-AU"/>
              </w:rPr>
            </w:pPr>
            <w:r w:rsidRPr="00FC2839">
              <w:rPr>
                <w:b/>
                <w:noProof w:val="0"/>
                <w:szCs w:val="20"/>
                <w:lang w:eastAsia="en-AU"/>
              </w:rPr>
              <w:t>Monthly</w:t>
            </w:r>
          </w:p>
        </w:tc>
      </w:tr>
      <w:tr w:rsidR="00BD0790" w:rsidRPr="00FC2839" w:rsidTr="00BD0790">
        <w:tc>
          <w:tcPr>
            <w:tcW w:w="2628" w:type="dxa"/>
          </w:tcPr>
          <w:p w:rsidR="00BD0790" w:rsidRPr="00FC2839" w:rsidRDefault="00BD0790" w:rsidP="00615459">
            <w:pPr>
              <w:pStyle w:val="BodyCopy"/>
              <w:rPr>
                <w:noProof w:val="0"/>
                <w:szCs w:val="20"/>
                <w:lang w:eastAsia="en-AU"/>
              </w:rPr>
            </w:pPr>
          </w:p>
        </w:tc>
        <w:tc>
          <w:tcPr>
            <w:tcW w:w="6480" w:type="dxa"/>
          </w:tcPr>
          <w:p w:rsidR="00BD0790" w:rsidRPr="00FC2839" w:rsidRDefault="00BD0790" w:rsidP="00615459">
            <w:pPr>
              <w:pStyle w:val="BodyCopy"/>
              <w:rPr>
                <w:noProof w:val="0"/>
                <w:szCs w:val="20"/>
                <w:lang w:eastAsia="en-AU"/>
              </w:rPr>
            </w:pPr>
          </w:p>
        </w:tc>
      </w:tr>
      <w:tr w:rsidR="00BD0790" w:rsidRPr="00FC2839" w:rsidTr="00BD0790">
        <w:tc>
          <w:tcPr>
            <w:tcW w:w="2628" w:type="dxa"/>
          </w:tcPr>
          <w:p w:rsidR="00BD0790" w:rsidRPr="00FC2839" w:rsidRDefault="00BD0790" w:rsidP="00615459">
            <w:pPr>
              <w:pStyle w:val="BodyCopy"/>
              <w:rPr>
                <w:noProof w:val="0"/>
                <w:szCs w:val="20"/>
                <w:lang w:eastAsia="en-AU"/>
              </w:rPr>
            </w:pPr>
          </w:p>
        </w:tc>
        <w:tc>
          <w:tcPr>
            <w:tcW w:w="6480" w:type="dxa"/>
          </w:tcPr>
          <w:p w:rsidR="00BD0790" w:rsidRPr="00FC2839" w:rsidRDefault="00BD0790" w:rsidP="00615459">
            <w:pPr>
              <w:pStyle w:val="BodyCopy"/>
              <w:rPr>
                <w:noProof w:val="0"/>
                <w:szCs w:val="20"/>
                <w:lang w:eastAsia="en-AU"/>
              </w:rPr>
            </w:pPr>
          </w:p>
        </w:tc>
      </w:tr>
      <w:tr w:rsidR="00BD0790" w:rsidRPr="00FC2839" w:rsidTr="00BD0790">
        <w:tc>
          <w:tcPr>
            <w:tcW w:w="2628" w:type="dxa"/>
          </w:tcPr>
          <w:p w:rsidR="00BD0790" w:rsidRPr="00FC2839" w:rsidRDefault="00BD0790" w:rsidP="00615459">
            <w:pPr>
              <w:pStyle w:val="BodyCopy"/>
              <w:rPr>
                <w:noProof w:val="0"/>
                <w:szCs w:val="20"/>
                <w:lang w:eastAsia="en-AU"/>
              </w:rPr>
            </w:pPr>
          </w:p>
        </w:tc>
        <w:tc>
          <w:tcPr>
            <w:tcW w:w="6480" w:type="dxa"/>
          </w:tcPr>
          <w:p w:rsidR="00BD0790" w:rsidRPr="00FC2839" w:rsidRDefault="00BD0790" w:rsidP="00615459">
            <w:pPr>
              <w:pStyle w:val="BodyCopy"/>
              <w:rPr>
                <w:noProof w:val="0"/>
                <w:szCs w:val="20"/>
                <w:lang w:eastAsia="en-AU"/>
              </w:rPr>
            </w:pPr>
          </w:p>
        </w:tc>
      </w:tr>
      <w:tr w:rsidR="00BD0790" w:rsidRPr="00FC2839" w:rsidTr="00615459">
        <w:tc>
          <w:tcPr>
            <w:tcW w:w="9108" w:type="dxa"/>
            <w:gridSpan w:val="2"/>
          </w:tcPr>
          <w:p w:rsidR="00BD0790" w:rsidRPr="00FC2839" w:rsidRDefault="00BD0790" w:rsidP="00615459">
            <w:pPr>
              <w:pStyle w:val="BodyCopy"/>
              <w:rPr>
                <w:b/>
                <w:noProof w:val="0"/>
                <w:szCs w:val="20"/>
                <w:lang w:eastAsia="en-AU"/>
              </w:rPr>
            </w:pPr>
            <w:r w:rsidRPr="00FC2839">
              <w:rPr>
                <w:b/>
                <w:noProof w:val="0"/>
                <w:szCs w:val="20"/>
                <w:lang w:eastAsia="en-AU"/>
              </w:rPr>
              <w:t>Every 3 months</w:t>
            </w:r>
          </w:p>
        </w:tc>
      </w:tr>
      <w:tr w:rsidR="00BD0790" w:rsidRPr="00FC2839" w:rsidTr="00BD0790">
        <w:tc>
          <w:tcPr>
            <w:tcW w:w="2628" w:type="dxa"/>
          </w:tcPr>
          <w:p w:rsidR="00BD0790" w:rsidRPr="00FC2839" w:rsidRDefault="00BD0790" w:rsidP="00615459">
            <w:pPr>
              <w:pStyle w:val="BodyCopy"/>
              <w:rPr>
                <w:noProof w:val="0"/>
                <w:szCs w:val="20"/>
                <w:lang w:eastAsia="en-AU"/>
              </w:rPr>
            </w:pPr>
          </w:p>
        </w:tc>
        <w:tc>
          <w:tcPr>
            <w:tcW w:w="6480" w:type="dxa"/>
          </w:tcPr>
          <w:p w:rsidR="00BD0790" w:rsidRPr="00FC2839" w:rsidRDefault="00BD0790" w:rsidP="00615459">
            <w:pPr>
              <w:pStyle w:val="BodyCopy"/>
              <w:rPr>
                <w:noProof w:val="0"/>
                <w:szCs w:val="20"/>
                <w:lang w:eastAsia="en-AU"/>
              </w:rPr>
            </w:pPr>
          </w:p>
        </w:tc>
      </w:tr>
      <w:tr w:rsidR="00BD0790" w:rsidRPr="00FC2839" w:rsidTr="00BD0790">
        <w:tc>
          <w:tcPr>
            <w:tcW w:w="2628" w:type="dxa"/>
          </w:tcPr>
          <w:p w:rsidR="00BD0790" w:rsidRPr="00FC2839" w:rsidRDefault="00BD0790" w:rsidP="00615459">
            <w:pPr>
              <w:pStyle w:val="BodyCopy"/>
              <w:rPr>
                <w:noProof w:val="0"/>
                <w:szCs w:val="20"/>
                <w:lang w:eastAsia="en-AU"/>
              </w:rPr>
            </w:pPr>
          </w:p>
        </w:tc>
        <w:tc>
          <w:tcPr>
            <w:tcW w:w="6480" w:type="dxa"/>
          </w:tcPr>
          <w:p w:rsidR="00BD0790" w:rsidRPr="00FC2839" w:rsidRDefault="00BD0790" w:rsidP="00615459">
            <w:pPr>
              <w:pStyle w:val="BodyCopy"/>
              <w:rPr>
                <w:noProof w:val="0"/>
                <w:szCs w:val="20"/>
                <w:lang w:eastAsia="en-AU"/>
              </w:rPr>
            </w:pPr>
          </w:p>
        </w:tc>
      </w:tr>
      <w:tr w:rsidR="00BD0790" w:rsidRPr="00FC2839" w:rsidTr="00BD0790">
        <w:tc>
          <w:tcPr>
            <w:tcW w:w="2628" w:type="dxa"/>
          </w:tcPr>
          <w:p w:rsidR="00BD0790" w:rsidRPr="00FC2839" w:rsidRDefault="00BD0790" w:rsidP="00615459">
            <w:pPr>
              <w:pStyle w:val="BodyCopy"/>
              <w:rPr>
                <w:noProof w:val="0"/>
                <w:szCs w:val="20"/>
                <w:lang w:eastAsia="en-AU"/>
              </w:rPr>
            </w:pPr>
          </w:p>
        </w:tc>
        <w:tc>
          <w:tcPr>
            <w:tcW w:w="6480" w:type="dxa"/>
          </w:tcPr>
          <w:p w:rsidR="00BD0790" w:rsidRPr="00FC2839" w:rsidRDefault="00BD0790" w:rsidP="00615459">
            <w:pPr>
              <w:pStyle w:val="BodyCopy"/>
              <w:rPr>
                <w:noProof w:val="0"/>
                <w:szCs w:val="20"/>
                <w:lang w:eastAsia="en-AU"/>
              </w:rPr>
            </w:pPr>
          </w:p>
        </w:tc>
      </w:tr>
      <w:tr w:rsidR="00BD0790" w:rsidRPr="00FC2839" w:rsidTr="00615459">
        <w:tc>
          <w:tcPr>
            <w:tcW w:w="9108" w:type="dxa"/>
            <w:gridSpan w:val="2"/>
          </w:tcPr>
          <w:p w:rsidR="00BD0790" w:rsidRPr="00FC2839" w:rsidRDefault="00BD0790" w:rsidP="00615459">
            <w:pPr>
              <w:pStyle w:val="BodyCopy"/>
              <w:rPr>
                <w:b/>
                <w:noProof w:val="0"/>
                <w:szCs w:val="20"/>
                <w:lang w:eastAsia="en-AU"/>
              </w:rPr>
            </w:pPr>
            <w:r w:rsidRPr="00FC2839">
              <w:rPr>
                <w:b/>
                <w:noProof w:val="0"/>
                <w:szCs w:val="20"/>
                <w:lang w:eastAsia="en-AU"/>
              </w:rPr>
              <w:t>Every 6 months</w:t>
            </w:r>
          </w:p>
        </w:tc>
      </w:tr>
      <w:tr w:rsidR="00BD0790" w:rsidRPr="00FC2839" w:rsidTr="00615459">
        <w:tc>
          <w:tcPr>
            <w:tcW w:w="2628" w:type="dxa"/>
          </w:tcPr>
          <w:p w:rsidR="00BD0790" w:rsidRPr="00FC2839" w:rsidRDefault="00BD0790" w:rsidP="00615459">
            <w:pPr>
              <w:pStyle w:val="BodyCopy"/>
              <w:rPr>
                <w:noProof w:val="0"/>
                <w:szCs w:val="20"/>
                <w:lang w:eastAsia="en-AU"/>
              </w:rPr>
            </w:pPr>
          </w:p>
        </w:tc>
        <w:tc>
          <w:tcPr>
            <w:tcW w:w="6480" w:type="dxa"/>
          </w:tcPr>
          <w:p w:rsidR="00BD0790" w:rsidRPr="00FC2839" w:rsidRDefault="00BD0790" w:rsidP="00615459">
            <w:pPr>
              <w:pStyle w:val="BodyCopy"/>
              <w:rPr>
                <w:noProof w:val="0"/>
                <w:szCs w:val="20"/>
                <w:lang w:eastAsia="en-AU"/>
              </w:rPr>
            </w:pPr>
          </w:p>
        </w:tc>
      </w:tr>
      <w:tr w:rsidR="00BD0790" w:rsidRPr="00FC2839" w:rsidTr="00615459">
        <w:tc>
          <w:tcPr>
            <w:tcW w:w="2628" w:type="dxa"/>
          </w:tcPr>
          <w:p w:rsidR="00BD0790" w:rsidRPr="00FC2839" w:rsidRDefault="00BD0790" w:rsidP="00615459">
            <w:pPr>
              <w:pStyle w:val="BodyCopy"/>
              <w:rPr>
                <w:noProof w:val="0"/>
                <w:szCs w:val="20"/>
                <w:lang w:eastAsia="en-AU"/>
              </w:rPr>
            </w:pPr>
          </w:p>
        </w:tc>
        <w:tc>
          <w:tcPr>
            <w:tcW w:w="6480" w:type="dxa"/>
          </w:tcPr>
          <w:p w:rsidR="00BD0790" w:rsidRPr="00FC2839" w:rsidRDefault="00BD0790" w:rsidP="00615459">
            <w:pPr>
              <w:pStyle w:val="BodyCopy"/>
              <w:rPr>
                <w:noProof w:val="0"/>
                <w:szCs w:val="20"/>
                <w:lang w:eastAsia="en-AU"/>
              </w:rPr>
            </w:pPr>
          </w:p>
        </w:tc>
      </w:tr>
      <w:tr w:rsidR="00BD0790" w:rsidRPr="00FC2839" w:rsidTr="00615459">
        <w:tc>
          <w:tcPr>
            <w:tcW w:w="2628" w:type="dxa"/>
          </w:tcPr>
          <w:p w:rsidR="00BD0790" w:rsidRPr="00FC2839" w:rsidRDefault="00BD0790" w:rsidP="00615459">
            <w:pPr>
              <w:pStyle w:val="BodyCopy"/>
              <w:rPr>
                <w:noProof w:val="0"/>
                <w:szCs w:val="20"/>
                <w:lang w:eastAsia="en-AU"/>
              </w:rPr>
            </w:pPr>
          </w:p>
        </w:tc>
        <w:tc>
          <w:tcPr>
            <w:tcW w:w="6480" w:type="dxa"/>
          </w:tcPr>
          <w:p w:rsidR="00BD0790" w:rsidRPr="00FC2839" w:rsidRDefault="00BD0790" w:rsidP="00615459">
            <w:pPr>
              <w:pStyle w:val="BodyCopy"/>
              <w:rPr>
                <w:noProof w:val="0"/>
                <w:szCs w:val="20"/>
                <w:lang w:eastAsia="en-AU"/>
              </w:rPr>
            </w:pPr>
          </w:p>
        </w:tc>
      </w:tr>
      <w:tr w:rsidR="00BD0790" w:rsidRPr="00FC2839" w:rsidTr="00615459">
        <w:tc>
          <w:tcPr>
            <w:tcW w:w="9108" w:type="dxa"/>
            <w:gridSpan w:val="2"/>
          </w:tcPr>
          <w:p w:rsidR="00BD0790" w:rsidRPr="00FC2839" w:rsidRDefault="00BD0790" w:rsidP="00BD0790">
            <w:pPr>
              <w:pStyle w:val="BodyCopy"/>
              <w:rPr>
                <w:b/>
                <w:noProof w:val="0"/>
                <w:szCs w:val="20"/>
                <w:lang w:eastAsia="en-AU"/>
              </w:rPr>
            </w:pPr>
            <w:r w:rsidRPr="00FC2839">
              <w:rPr>
                <w:b/>
                <w:noProof w:val="0"/>
                <w:szCs w:val="20"/>
                <w:lang w:eastAsia="en-AU"/>
              </w:rPr>
              <w:t>Every year</w:t>
            </w:r>
          </w:p>
        </w:tc>
      </w:tr>
      <w:tr w:rsidR="00BD0790" w:rsidRPr="00FC2839" w:rsidTr="00BD0790">
        <w:tc>
          <w:tcPr>
            <w:tcW w:w="2628" w:type="dxa"/>
          </w:tcPr>
          <w:p w:rsidR="00BD0790" w:rsidRPr="00FC2839" w:rsidRDefault="00BD0790" w:rsidP="00615459">
            <w:pPr>
              <w:pStyle w:val="BodyCopy"/>
              <w:rPr>
                <w:noProof w:val="0"/>
                <w:szCs w:val="20"/>
                <w:lang w:eastAsia="en-AU"/>
              </w:rPr>
            </w:pPr>
          </w:p>
        </w:tc>
        <w:tc>
          <w:tcPr>
            <w:tcW w:w="6480" w:type="dxa"/>
          </w:tcPr>
          <w:p w:rsidR="00BD0790" w:rsidRPr="00FC2839" w:rsidRDefault="00BD0790" w:rsidP="00615459">
            <w:pPr>
              <w:pStyle w:val="BodyCopy"/>
              <w:rPr>
                <w:noProof w:val="0"/>
                <w:szCs w:val="20"/>
                <w:lang w:eastAsia="en-AU"/>
              </w:rPr>
            </w:pPr>
          </w:p>
        </w:tc>
      </w:tr>
      <w:tr w:rsidR="00BD0790" w:rsidRPr="00FC2839" w:rsidTr="00BD0790">
        <w:tc>
          <w:tcPr>
            <w:tcW w:w="2628" w:type="dxa"/>
          </w:tcPr>
          <w:p w:rsidR="00BD0790" w:rsidRPr="00FC2839" w:rsidRDefault="00BD0790" w:rsidP="00615459">
            <w:pPr>
              <w:pStyle w:val="BodyCopy"/>
              <w:rPr>
                <w:noProof w:val="0"/>
                <w:szCs w:val="20"/>
                <w:lang w:eastAsia="en-AU"/>
              </w:rPr>
            </w:pPr>
          </w:p>
        </w:tc>
        <w:tc>
          <w:tcPr>
            <w:tcW w:w="6480" w:type="dxa"/>
          </w:tcPr>
          <w:p w:rsidR="00BD0790" w:rsidRPr="00FC2839" w:rsidRDefault="00BD0790" w:rsidP="00615459">
            <w:pPr>
              <w:pStyle w:val="BodyCopy"/>
              <w:rPr>
                <w:noProof w:val="0"/>
                <w:szCs w:val="20"/>
                <w:lang w:eastAsia="en-AU"/>
              </w:rPr>
            </w:pPr>
          </w:p>
        </w:tc>
      </w:tr>
      <w:tr w:rsidR="00BD0790" w:rsidRPr="00FC2839" w:rsidTr="00BD0790">
        <w:tc>
          <w:tcPr>
            <w:tcW w:w="2628" w:type="dxa"/>
          </w:tcPr>
          <w:p w:rsidR="00BD0790" w:rsidRPr="00FC2839" w:rsidRDefault="00BD0790" w:rsidP="00615459">
            <w:pPr>
              <w:pStyle w:val="BodyCopy"/>
              <w:rPr>
                <w:noProof w:val="0"/>
                <w:szCs w:val="20"/>
                <w:lang w:eastAsia="en-AU"/>
              </w:rPr>
            </w:pPr>
          </w:p>
        </w:tc>
        <w:tc>
          <w:tcPr>
            <w:tcW w:w="6480" w:type="dxa"/>
          </w:tcPr>
          <w:p w:rsidR="00BD0790" w:rsidRPr="00FC2839" w:rsidRDefault="00BD0790" w:rsidP="00615459">
            <w:pPr>
              <w:pStyle w:val="BodyCopy"/>
              <w:rPr>
                <w:noProof w:val="0"/>
                <w:szCs w:val="20"/>
                <w:lang w:eastAsia="en-AU"/>
              </w:rPr>
            </w:pPr>
          </w:p>
        </w:tc>
      </w:tr>
    </w:tbl>
    <w:p w:rsidR="00763FEF" w:rsidRPr="00FC2839" w:rsidRDefault="00763FEF" w:rsidP="00BD0790">
      <w:pPr>
        <w:autoSpaceDE w:val="0"/>
        <w:autoSpaceDN w:val="0"/>
        <w:adjustRightInd w:val="0"/>
        <w:snapToGrid w:val="0"/>
        <w:spacing w:after="0" w:line="240" w:lineRule="auto"/>
        <w:rPr>
          <w:rFonts w:ascii="Helvetica" w:eastAsia="Times New Roman" w:hAnsi="Helvetica" w:cs="Arial"/>
          <w:color w:val="000000"/>
          <w:szCs w:val="24"/>
        </w:rPr>
      </w:pPr>
    </w:p>
    <w:p w:rsidR="00763FEF" w:rsidRPr="00FC2839" w:rsidRDefault="00763FEF">
      <w:pPr>
        <w:rPr>
          <w:rFonts w:ascii="Helvetica" w:eastAsia="Times New Roman" w:hAnsi="Helvetica" w:cs="Arial"/>
          <w:color w:val="000000"/>
          <w:szCs w:val="24"/>
        </w:rPr>
      </w:pPr>
      <w:r w:rsidRPr="00FC2839">
        <w:rPr>
          <w:rFonts w:ascii="Helvetica" w:eastAsia="Times New Roman" w:hAnsi="Helvetica" w:cs="Arial"/>
          <w:color w:val="000000"/>
          <w:szCs w:val="24"/>
        </w:rPr>
        <w:br w:type="page"/>
      </w:r>
    </w:p>
    <w:p w:rsidR="00DE4964" w:rsidRPr="00FC2839" w:rsidRDefault="00DE4964" w:rsidP="00763FEF">
      <w:pPr>
        <w:pStyle w:val="Heading3"/>
        <w:rPr>
          <w:szCs w:val="28"/>
        </w:rPr>
      </w:pPr>
      <w:r w:rsidRPr="00FC2839">
        <w:rPr>
          <w:szCs w:val="28"/>
        </w:rPr>
        <w:lastRenderedPageBreak/>
        <w:t>Scheduling of maintenance</w:t>
      </w:r>
    </w:p>
    <w:p w:rsidR="00DE4964" w:rsidRPr="00FC2839" w:rsidRDefault="00DE4964" w:rsidP="002620BA">
      <w:pPr>
        <w:pStyle w:val="BodyCopy"/>
        <w:rPr>
          <w:noProof w:val="0"/>
          <w:szCs w:val="24"/>
        </w:rPr>
      </w:pPr>
      <w:r w:rsidRPr="00FC2839">
        <w:rPr>
          <w:noProof w:val="0"/>
          <w:szCs w:val="24"/>
        </w:rPr>
        <w:t>Scheduling is the allocation of labour power, materials and equipment, at specific times and locations, for accomplishment of prescribed maintenance work.</w:t>
      </w:r>
    </w:p>
    <w:p w:rsidR="00DE4964" w:rsidRPr="00FC2839" w:rsidRDefault="00DE4964" w:rsidP="002620BA">
      <w:pPr>
        <w:pStyle w:val="BodyCopy"/>
        <w:rPr>
          <w:noProof w:val="0"/>
          <w:szCs w:val="24"/>
        </w:rPr>
      </w:pPr>
      <w:r w:rsidRPr="00FC2839">
        <w:rPr>
          <w:noProof w:val="0"/>
          <w:szCs w:val="24"/>
        </w:rPr>
        <w:t>Scheduling of asset m</w:t>
      </w:r>
      <w:r w:rsidR="009E4C07" w:rsidRPr="00FC2839">
        <w:rPr>
          <w:noProof w:val="0"/>
          <w:szCs w:val="24"/>
        </w:rPr>
        <w:t xml:space="preserve">aintenance </w:t>
      </w:r>
      <w:r w:rsidRPr="00FC2839">
        <w:rPr>
          <w:noProof w:val="0"/>
          <w:szCs w:val="24"/>
        </w:rPr>
        <w:t xml:space="preserve">can be undertaken in two phases, the first being an external assessment of the asset’s operability and the second being the asset taken offline for preventive or routine maintenance. </w:t>
      </w:r>
    </w:p>
    <w:p w:rsidR="009E4C07" w:rsidRPr="00FC2839" w:rsidRDefault="00DE4964" w:rsidP="002620BA">
      <w:pPr>
        <w:pStyle w:val="BodyCopy"/>
        <w:rPr>
          <w:noProof w:val="0"/>
          <w:szCs w:val="24"/>
        </w:rPr>
      </w:pPr>
      <w:r w:rsidRPr="00FC2839">
        <w:rPr>
          <w:noProof w:val="0"/>
          <w:szCs w:val="24"/>
        </w:rPr>
        <w:t xml:space="preserve">The former should usually be undertaken with the users present as their perspective is invaluable, with staff able to comment on efficiency and inefficiency. </w:t>
      </w:r>
    </w:p>
    <w:p w:rsidR="00DE4964" w:rsidRPr="00FC2839" w:rsidRDefault="00DE4964" w:rsidP="002620BA">
      <w:pPr>
        <w:pStyle w:val="BodyCopy"/>
        <w:rPr>
          <w:noProof w:val="0"/>
          <w:szCs w:val="24"/>
        </w:rPr>
      </w:pPr>
      <w:r w:rsidRPr="00FC2839">
        <w:rPr>
          <w:noProof w:val="0"/>
          <w:szCs w:val="24"/>
        </w:rPr>
        <w:t>The second has to be timed more carefully as inevitably your overall facility operability will be reduced temporarily whilst the equipment is offline.</w:t>
      </w:r>
    </w:p>
    <w:p w:rsidR="00DE4964" w:rsidRPr="00FC2839" w:rsidRDefault="00DE4964" w:rsidP="002620BA">
      <w:pPr>
        <w:pStyle w:val="BodyCopy"/>
        <w:rPr>
          <w:noProof w:val="0"/>
          <w:szCs w:val="24"/>
        </w:rPr>
      </w:pPr>
      <w:r w:rsidRPr="00FC2839">
        <w:rPr>
          <w:noProof w:val="0"/>
          <w:szCs w:val="24"/>
        </w:rPr>
        <w:t>If your preventive program is well planned however, most scheduled maintenance should run complementary to operations.</w:t>
      </w:r>
    </w:p>
    <w:p w:rsidR="00DE4964" w:rsidRPr="00FC2839" w:rsidRDefault="00DE4964" w:rsidP="002620BA">
      <w:pPr>
        <w:pStyle w:val="BodyCopy"/>
        <w:rPr>
          <w:noProof w:val="0"/>
          <w:szCs w:val="24"/>
        </w:rPr>
      </w:pPr>
      <w:r w:rsidRPr="00FC2839">
        <w:rPr>
          <w:noProof w:val="0"/>
          <w:szCs w:val="24"/>
        </w:rPr>
        <w:t xml:space="preserve">A good preventive program means that in any long-term period of examination, such as one year, all </w:t>
      </w:r>
      <w:r w:rsidR="009E4C07" w:rsidRPr="00FC2839">
        <w:rPr>
          <w:noProof w:val="0"/>
          <w:szCs w:val="24"/>
        </w:rPr>
        <w:t xml:space="preserve">computer </w:t>
      </w:r>
      <w:r w:rsidRPr="00FC2839">
        <w:rPr>
          <w:noProof w:val="0"/>
          <w:szCs w:val="24"/>
        </w:rPr>
        <w:t>assets have been inspected and assessed at the appropriate intervals and at the correct number of times.</w:t>
      </w:r>
    </w:p>
    <w:p w:rsidR="00DE4964" w:rsidRPr="00FC2839" w:rsidRDefault="00DE4964" w:rsidP="002620BA">
      <w:pPr>
        <w:pStyle w:val="BodyCopy"/>
        <w:rPr>
          <w:noProof w:val="0"/>
          <w:szCs w:val="24"/>
        </w:rPr>
      </w:pPr>
      <w:r w:rsidRPr="00FC2839">
        <w:rPr>
          <w:noProof w:val="0"/>
          <w:szCs w:val="24"/>
        </w:rPr>
        <w:t>Consider scheduling as synchronisation of:</w:t>
      </w:r>
    </w:p>
    <w:p w:rsidR="00DE4964" w:rsidRPr="00FC2839" w:rsidRDefault="00DE4964" w:rsidP="00763FEF">
      <w:pPr>
        <w:pStyle w:val="Bullet1"/>
      </w:pPr>
      <w:r w:rsidRPr="00FC2839">
        <w:t>Labour available - in-house or contract</w:t>
      </w:r>
    </w:p>
    <w:p w:rsidR="00DE4964" w:rsidRPr="00FC2839" w:rsidRDefault="00DE4964" w:rsidP="00763FEF">
      <w:pPr>
        <w:pStyle w:val="Bullet1"/>
      </w:pPr>
      <w:r w:rsidRPr="00FC2839">
        <w:rPr>
          <w:noProof/>
          <w:lang w:val="en-US"/>
        </w:rPr>
        <w:drawing>
          <wp:anchor distT="0" distB="0" distL="114300" distR="114300" simplePos="0" relativeHeight="252032000" behindDoc="0" locked="0" layoutInCell="1" allowOverlap="1" wp14:anchorId="7D861671" wp14:editId="1C17F7D2">
            <wp:simplePos x="0" y="0"/>
            <wp:positionH relativeFrom="column">
              <wp:posOffset>3838575</wp:posOffset>
            </wp:positionH>
            <wp:positionV relativeFrom="paragraph">
              <wp:posOffset>100965</wp:posOffset>
            </wp:positionV>
            <wp:extent cx="1673860" cy="1114425"/>
            <wp:effectExtent l="19050" t="0" r="2540" b="0"/>
            <wp:wrapSquare wrapText="bothSides"/>
            <wp:docPr id="20" name="Picture 148" descr="shutterstock_1664358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6435832.jpg"/>
                    <pic:cNvPicPr/>
                  </pic:nvPicPr>
                  <pic:blipFill>
                    <a:blip r:embed="rId181" cstate="print"/>
                    <a:stretch>
                      <a:fillRect/>
                    </a:stretch>
                  </pic:blipFill>
                  <pic:spPr>
                    <a:xfrm>
                      <a:off x="0" y="0"/>
                      <a:ext cx="1673860" cy="1114425"/>
                    </a:xfrm>
                    <a:prstGeom prst="rect">
                      <a:avLst/>
                    </a:prstGeom>
                  </pic:spPr>
                </pic:pic>
              </a:graphicData>
            </a:graphic>
          </wp:anchor>
        </w:drawing>
      </w:r>
      <w:r w:rsidRPr="00FC2839">
        <w:t xml:space="preserve">Materials </w:t>
      </w:r>
      <w:r w:rsidR="009E4C07" w:rsidRPr="00FC2839">
        <w:t xml:space="preserve">and parts </w:t>
      </w:r>
      <w:r w:rsidRPr="00FC2839">
        <w:t>available</w:t>
      </w:r>
    </w:p>
    <w:p w:rsidR="009E4C07" w:rsidRPr="00FC2839" w:rsidRDefault="009E4C07" w:rsidP="00763FEF">
      <w:pPr>
        <w:pStyle w:val="Bullet1"/>
      </w:pPr>
      <w:r w:rsidRPr="00FC2839">
        <w:t xml:space="preserve">Special operation needs </w:t>
      </w:r>
    </w:p>
    <w:p w:rsidR="00DE4964" w:rsidRPr="00FC2839" w:rsidRDefault="00DE4964" w:rsidP="00763FEF">
      <w:pPr>
        <w:pStyle w:val="Bullet1"/>
      </w:pPr>
      <w:r w:rsidRPr="00FC2839">
        <w:t>Contingencies allowed for sudden emergency call-backs</w:t>
      </w:r>
    </w:p>
    <w:p w:rsidR="00DE4964" w:rsidRPr="00FC2839" w:rsidRDefault="00DE4964" w:rsidP="00763FEF">
      <w:pPr>
        <w:pStyle w:val="Bullet1"/>
      </w:pPr>
      <w:r w:rsidRPr="00FC2839">
        <w:t>Minimised impact on overall operability of the facility</w:t>
      </w:r>
    </w:p>
    <w:p w:rsidR="00DE4964" w:rsidRPr="00FC2839" w:rsidRDefault="00DE4964" w:rsidP="00763FEF">
      <w:pPr>
        <w:pStyle w:val="Bullet1"/>
      </w:pPr>
      <w:r w:rsidRPr="00FC2839">
        <w:t>Most efficient cost</w:t>
      </w:r>
    </w:p>
    <w:p w:rsidR="00DE4964" w:rsidRPr="00FC2839" w:rsidRDefault="00DE4964" w:rsidP="00763FEF">
      <w:pPr>
        <w:pStyle w:val="Bullet1"/>
      </w:pPr>
      <w:r w:rsidRPr="00FC2839">
        <w:t xml:space="preserve">Minimised customer awareness </w:t>
      </w:r>
    </w:p>
    <w:p w:rsidR="00DE4964" w:rsidRPr="00FC2839" w:rsidRDefault="00DE4964" w:rsidP="00763FEF">
      <w:pPr>
        <w:pStyle w:val="Bullet1"/>
      </w:pPr>
      <w:r w:rsidRPr="00FC2839">
        <w:t>Minimum downtime</w:t>
      </w:r>
    </w:p>
    <w:p w:rsidR="00DE4964" w:rsidRPr="00FC2839" w:rsidRDefault="00DE4964" w:rsidP="00763FEF">
      <w:pPr>
        <w:pStyle w:val="Bullet1"/>
      </w:pPr>
      <w:r w:rsidRPr="00FC2839">
        <w:t>Quick start-up and return to operability.</w:t>
      </w:r>
    </w:p>
    <w:p w:rsidR="00DE4964" w:rsidRPr="00FC2839" w:rsidRDefault="00DE4964" w:rsidP="00D0445B">
      <w:pPr>
        <w:pStyle w:val="BodyCopyBold"/>
        <w:rPr>
          <w:noProof w:val="0"/>
        </w:rPr>
      </w:pPr>
      <w:r w:rsidRPr="00FC2839">
        <w:rPr>
          <w:noProof w:val="0"/>
        </w:rPr>
        <w:t>Maintenance request forms</w:t>
      </w:r>
    </w:p>
    <w:p w:rsidR="00DE4964" w:rsidRPr="00FC2839" w:rsidRDefault="00DE4964" w:rsidP="002620BA">
      <w:pPr>
        <w:pStyle w:val="BodyCopy"/>
        <w:rPr>
          <w:noProof w:val="0"/>
        </w:rPr>
      </w:pPr>
      <w:r w:rsidRPr="00FC2839">
        <w:rPr>
          <w:noProof w:val="0"/>
        </w:rPr>
        <w:t>Maintenance requests are used to report that something is faulty and has to be corrected.</w:t>
      </w:r>
    </w:p>
    <w:p w:rsidR="00DE4964" w:rsidRPr="00FC2839" w:rsidRDefault="00DE4964" w:rsidP="002620BA">
      <w:pPr>
        <w:pStyle w:val="BodyCopy"/>
        <w:rPr>
          <w:noProof w:val="0"/>
        </w:rPr>
      </w:pPr>
      <w:r w:rsidRPr="00FC2839">
        <w:rPr>
          <w:noProof w:val="0"/>
        </w:rPr>
        <w:t xml:space="preserve">They are a request for work to be done, usually maintenance or repair. The order must be given a priority rating. </w:t>
      </w:r>
    </w:p>
    <w:p w:rsidR="00DE4964" w:rsidRPr="00FC2839" w:rsidRDefault="00B6707B" w:rsidP="002620BA">
      <w:pPr>
        <w:pStyle w:val="BodyCopy"/>
        <w:rPr>
          <w:noProof w:val="0"/>
        </w:rPr>
      </w:pPr>
      <w:r w:rsidRPr="00FC2839">
        <w:rPr>
          <w:lang w:val="en-US" w:eastAsia="en-US"/>
        </w:rPr>
        <w:drawing>
          <wp:anchor distT="0" distB="0" distL="114300" distR="114300" simplePos="0" relativeHeight="252039168" behindDoc="0" locked="0" layoutInCell="1" allowOverlap="1" wp14:anchorId="5E8AF60C" wp14:editId="140E247F">
            <wp:simplePos x="0" y="0"/>
            <wp:positionH relativeFrom="column">
              <wp:posOffset>3686175</wp:posOffset>
            </wp:positionH>
            <wp:positionV relativeFrom="paragraph">
              <wp:posOffset>137160</wp:posOffset>
            </wp:positionV>
            <wp:extent cx="1762125" cy="1171575"/>
            <wp:effectExtent l="19050" t="0" r="9525" b="0"/>
            <wp:wrapSquare wrapText="bothSides"/>
            <wp:docPr id="31" name="Picture 151" descr="shutterstock_114113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4113611.jpg"/>
                    <pic:cNvPicPr/>
                  </pic:nvPicPr>
                  <pic:blipFill>
                    <a:blip r:embed="rId182" cstate="print"/>
                    <a:stretch>
                      <a:fillRect/>
                    </a:stretch>
                  </pic:blipFill>
                  <pic:spPr>
                    <a:xfrm>
                      <a:off x="0" y="0"/>
                      <a:ext cx="1762125" cy="1171575"/>
                    </a:xfrm>
                    <a:prstGeom prst="rect">
                      <a:avLst/>
                    </a:prstGeom>
                  </pic:spPr>
                </pic:pic>
              </a:graphicData>
            </a:graphic>
          </wp:anchor>
        </w:drawing>
      </w:r>
      <w:r w:rsidR="00DE4964" w:rsidRPr="00FC2839">
        <w:rPr>
          <w:noProof w:val="0"/>
        </w:rPr>
        <w:t xml:space="preserve">Information required on a Maintenance request form include, but are not limited to: </w:t>
      </w:r>
    </w:p>
    <w:p w:rsidR="00DE4964" w:rsidRPr="00FC2839" w:rsidRDefault="00DE4964" w:rsidP="00763FEF">
      <w:pPr>
        <w:pStyle w:val="Bullet1"/>
      </w:pPr>
      <w:r w:rsidRPr="00FC2839">
        <w:t>Date</w:t>
      </w:r>
    </w:p>
    <w:p w:rsidR="00DE4964" w:rsidRPr="00FC2839" w:rsidRDefault="00DE4964" w:rsidP="00763FEF">
      <w:pPr>
        <w:pStyle w:val="Bullet1"/>
      </w:pPr>
      <w:r w:rsidRPr="00FC2839">
        <w:t>Description of problem</w:t>
      </w:r>
    </w:p>
    <w:p w:rsidR="00DE4964" w:rsidRPr="00FC2839" w:rsidRDefault="00DE4964" w:rsidP="00763FEF">
      <w:pPr>
        <w:pStyle w:val="Bullet1"/>
      </w:pPr>
      <w:r w:rsidRPr="00FC2839">
        <w:t>Department responsible</w:t>
      </w:r>
    </w:p>
    <w:p w:rsidR="00DE4964" w:rsidRPr="00FC2839" w:rsidRDefault="00DE4964" w:rsidP="00763FEF">
      <w:pPr>
        <w:pStyle w:val="Bullet1"/>
      </w:pPr>
      <w:r w:rsidRPr="00FC2839">
        <w:t>Name of person reporting problem</w:t>
      </w:r>
    </w:p>
    <w:p w:rsidR="00DE4964" w:rsidRPr="00FC2839" w:rsidRDefault="00DE4964" w:rsidP="00763FEF">
      <w:pPr>
        <w:pStyle w:val="Bullet1"/>
      </w:pPr>
      <w:r w:rsidRPr="00FC2839">
        <w:t>Urgency</w:t>
      </w:r>
      <w:r w:rsidR="00214EC6">
        <w:t>.</w:t>
      </w:r>
    </w:p>
    <w:p w:rsidR="00A42302" w:rsidRPr="00FC2839" w:rsidRDefault="00A42302">
      <w:pPr>
        <w:rPr>
          <w:rFonts w:ascii="Helvetica" w:eastAsia="Times New Roman" w:hAnsi="Helvetica" w:cs="Arial"/>
          <w:b/>
          <w:color w:val="45545F"/>
          <w:sz w:val="28"/>
          <w:szCs w:val="28"/>
        </w:rPr>
      </w:pPr>
      <w:r w:rsidRPr="00FC2839">
        <w:rPr>
          <w:rFonts w:ascii="Helvetica" w:eastAsia="Times New Roman" w:hAnsi="Helvetica" w:cs="Arial"/>
          <w:b/>
          <w:color w:val="45545F"/>
          <w:sz w:val="28"/>
          <w:szCs w:val="28"/>
        </w:rPr>
        <w:br w:type="page"/>
      </w:r>
    </w:p>
    <w:p w:rsidR="00081961" w:rsidRPr="00FC2839" w:rsidRDefault="00081961" w:rsidP="00763FEF">
      <w:pPr>
        <w:pStyle w:val="Heading3"/>
        <w:rPr>
          <w:szCs w:val="28"/>
        </w:rPr>
      </w:pPr>
      <w:r w:rsidRPr="00FC2839">
        <w:rPr>
          <w:szCs w:val="28"/>
        </w:rPr>
        <w:t>Repairs</w:t>
      </w:r>
    </w:p>
    <w:p w:rsidR="0025591F" w:rsidRPr="00FC2839" w:rsidRDefault="00081961" w:rsidP="002620BA">
      <w:pPr>
        <w:pStyle w:val="BodyCopy"/>
        <w:rPr>
          <w:noProof w:val="0"/>
        </w:rPr>
      </w:pPr>
      <w:r w:rsidRPr="00FC2839">
        <w:rPr>
          <w:noProof w:val="0"/>
        </w:rPr>
        <w:t xml:space="preserve">The repair process returns a faulty </w:t>
      </w:r>
      <w:r w:rsidR="00A02F14" w:rsidRPr="00FC2839">
        <w:rPr>
          <w:noProof w:val="0"/>
        </w:rPr>
        <w:t>computer system asset</w:t>
      </w:r>
      <w:r w:rsidR="0025591F" w:rsidRPr="00FC2839">
        <w:rPr>
          <w:noProof w:val="0"/>
        </w:rPr>
        <w:t xml:space="preserve"> into an operational condition.</w:t>
      </w:r>
    </w:p>
    <w:p w:rsidR="0025591F" w:rsidRPr="00FC2839" w:rsidRDefault="00081961" w:rsidP="002620BA">
      <w:pPr>
        <w:pStyle w:val="BodyCopy"/>
        <w:rPr>
          <w:noProof w:val="0"/>
        </w:rPr>
      </w:pPr>
      <w:r w:rsidRPr="00FC2839">
        <w:rPr>
          <w:noProof w:val="0"/>
        </w:rPr>
        <w:t>Something is broken</w:t>
      </w:r>
      <w:r w:rsidR="0025591F" w:rsidRPr="00FC2839">
        <w:rPr>
          <w:noProof w:val="0"/>
        </w:rPr>
        <w:t xml:space="preserve"> </w:t>
      </w:r>
      <w:r w:rsidRPr="00FC2839">
        <w:rPr>
          <w:noProof w:val="0"/>
        </w:rPr>
        <w:t xml:space="preserve">on the </w:t>
      </w:r>
      <w:r w:rsidR="00A02F14" w:rsidRPr="00FC2839">
        <w:rPr>
          <w:noProof w:val="0"/>
        </w:rPr>
        <w:t>asset</w:t>
      </w:r>
      <w:r w:rsidRPr="00FC2839">
        <w:rPr>
          <w:noProof w:val="0"/>
        </w:rPr>
        <w:t xml:space="preserve"> and the repair process makes the machine functional again. </w:t>
      </w:r>
    </w:p>
    <w:p w:rsidR="00D41826" w:rsidRPr="00FC2839" w:rsidRDefault="00D41826" w:rsidP="002620BA">
      <w:pPr>
        <w:pStyle w:val="BodyCopy"/>
        <w:rPr>
          <w:noProof w:val="0"/>
        </w:rPr>
      </w:pPr>
      <w:r w:rsidRPr="00FC2839">
        <w:rPr>
          <w:noProof w:val="0"/>
        </w:rPr>
        <w:t>Repairs could be considered as simple as replacing small parts, to the complete replacement of the asset because the required repairs are not economically feasible.</w:t>
      </w:r>
    </w:p>
    <w:p w:rsidR="0025591F" w:rsidRPr="00FC2839" w:rsidRDefault="0025591F" w:rsidP="002620BA">
      <w:pPr>
        <w:pStyle w:val="BodyCopy"/>
        <w:rPr>
          <w:noProof w:val="0"/>
        </w:rPr>
      </w:pPr>
      <w:r w:rsidRPr="00FC2839">
        <w:rPr>
          <w:noProof w:val="0"/>
        </w:rPr>
        <w:t>In most cases repairs imply some immediacy where action needs to be taken promptly to ensure the asset is in working order.</w:t>
      </w:r>
    </w:p>
    <w:p w:rsidR="00A02F14" w:rsidRPr="00FC2839" w:rsidRDefault="00081961" w:rsidP="002620BA">
      <w:pPr>
        <w:pStyle w:val="BodyCopy"/>
        <w:rPr>
          <w:noProof w:val="0"/>
        </w:rPr>
      </w:pPr>
      <w:r w:rsidRPr="00FC2839">
        <w:rPr>
          <w:noProof w:val="0"/>
        </w:rPr>
        <w:t>Unlike</w:t>
      </w:r>
      <w:r w:rsidR="0025591F" w:rsidRPr="00FC2839">
        <w:rPr>
          <w:noProof w:val="0"/>
        </w:rPr>
        <w:t xml:space="preserve"> </w:t>
      </w:r>
      <w:r w:rsidRPr="00FC2839">
        <w:rPr>
          <w:noProof w:val="0"/>
        </w:rPr>
        <w:t xml:space="preserve">maintenance repairs are not predictable and cannot be planned. </w:t>
      </w:r>
    </w:p>
    <w:p w:rsidR="00A02F14" w:rsidRPr="00FC2839" w:rsidRDefault="00E930BB" w:rsidP="002620BA">
      <w:pPr>
        <w:pStyle w:val="BodyCopy"/>
        <w:rPr>
          <w:noProof w:val="0"/>
        </w:rPr>
      </w:pPr>
      <w:r w:rsidRPr="00FC2839">
        <w:rPr>
          <w:lang w:val="en-US" w:eastAsia="en-US"/>
        </w:rPr>
        <w:drawing>
          <wp:anchor distT="0" distB="0" distL="114300" distR="114300" simplePos="0" relativeHeight="252047360" behindDoc="0" locked="0" layoutInCell="1" allowOverlap="1" wp14:anchorId="7D9AD275" wp14:editId="3788C6CB">
            <wp:simplePos x="0" y="0"/>
            <wp:positionH relativeFrom="column">
              <wp:posOffset>3686175</wp:posOffset>
            </wp:positionH>
            <wp:positionV relativeFrom="paragraph">
              <wp:posOffset>140335</wp:posOffset>
            </wp:positionV>
            <wp:extent cx="1905000" cy="1905000"/>
            <wp:effectExtent l="19050" t="0" r="0" b="0"/>
            <wp:wrapSquare wrapText="bothSides"/>
            <wp:docPr id="238" name="Picture 237" descr="comp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4.png"/>
                    <pic:cNvPicPr/>
                  </pic:nvPicPr>
                  <pic:blipFill>
                    <a:blip r:embed="rId62" cstate="print"/>
                    <a:stretch>
                      <a:fillRect/>
                    </a:stretch>
                  </pic:blipFill>
                  <pic:spPr>
                    <a:xfrm>
                      <a:off x="0" y="0"/>
                      <a:ext cx="1905000" cy="1905000"/>
                    </a:xfrm>
                    <a:prstGeom prst="rect">
                      <a:avLst/>
                    </a:prstGeom>
                  </pic:spPr>
                </pic:pic>
              </a:graphicData>
            </a:graphic>
          </wp:anchor>
        </w:drawing>
      </w:r>
      <w:r w:rsidR="00081961" w:rsidRPr="00FC2839">
        <w:rPr>
          <w:noProof w:val="0"/>
        </w:rPr>
        <w:t>There may also be an</w:t>
      </w:r>
      <w:r w:rsidR="0025591F" w:rsidRPr="00FC2839">
        <w:rPr>
          <w:noProof w:val="0"/>
        </w:rPr>
        <w:t xml:space="preserve"> </w:t>
      </w:r>
      <w:r w:rsidR="00081961" w:rsidRPr="00FC2839">
        <w:rPr>
          <w:noProof w:val="0"/>
        </w:rPr>
        <w:t xml:space="preserve">element of time pressure as the </w:t>
      </w:r>
      <w:r w:rsidR="00A02F14" w:rsidRPr="00FC2839">
        <w:rPr>
          <w:noProof w:val="0"/>
        </w:rPr>
        <w:t>asset</w:t>
      </w:r>
      <w:r w:rsidR="00081961" w:rsidRPr="00FC2839">
        <w:rPr>
          <w:noProof w:val="0"/>
        </w:rPr>
        <w:t xml:space="preserve"> is not available and it may be needed. </w:t>
      </w:r>
    </w:p>
    <w:p w:rsidR="00D41826" w:rsidRPr="00FC2839" w:rsidRDefault="00D41826" w:rsidP="002620BA">
      <w:pPr>
        <w:pStyle w:val="BodyCopy"/>
        <w:rPr>
          <w:noProof w:val="0"/>
        </w:rPr>
      </w:pPr>
      <w:r w:rsidRPr="00FC2839">
        <w:rPr>
          <w:noProof w:val="0"/>
        </w:rPr>
        <w:t>This elevates the urgency of the repair and also increases the importance of reporting the issue to ensure that prompt action is taken.</w:t>
      </w:r>
    </w:p>
    <w:p w:rsidR="00D41826" w:rsidRPr="00FC2839" w:rsidRDefault="00D41826" w:rsidP="002620BA">
      <w:pPr>
        <w:pStyle w:val="BodyCopy"/>
        <w:rPr>
          <w:noProof w:val="0"/>
        </w:rPr>
      </w:pPr>
      <w:r w:rsidRPr="00FC2839">
        <w:rPr>
          <w:noProof w:val="0"/>
        </w:rPr>
        <w:t xml:space="preserve">In other cases a repair may not be immediate and the tools are still </w:t>
      </w:r>
      <w:r w:rsidR="007D40D3" w:rsidRPr="00FC2839">
        <w:rPr>
          <w:noProof w:val="0"/>
        </w:rPr>
        <w:t>serviceable</w:t>
      </w:r>
      <w:r w:rsidRPr="00FC2839">
        <w:rPr>
          <w:noProof w:val="0"/>
        </w:rPr>
        <w:t>, although not as efficient before the damage. A monitor may have a cracked screen that makes the image hard to read but is still usable.</w:t>
      </w:r>
    </w:p>
    <w:p w:rsidR="00D41826" w:rsidRPr="00FC2839" w:rsidRDefault="00D41826" w:rsidP="002620BA">
      <w:pPr>
        <w:pStyle w:val="BodyCopy"/>
        <w:rPr>
          <w:noProof w:val="0"/>
        </w:rPr>
      </w:pPr>
      <w:r w:rsidRPr="00FC2839">
        <w:rPr>
          <w:noProof w:val="0"/>
        </w:rPr>
        <w:t>Maintenance and repairs without a time pressure component can be arranged to suit the needs of the business and match with the time available for service repair times. Users may be willing to suffer some inconvenience in return for use of the asset.</w:t>
      </w:r>
    </w:p>
    <w:p w:rsidR="00932CB6" w:rsidRPr="00FC2839" w:rsidRDefault="00932CB6" w:rsidP="002620BA">
      <w:pPr>
        <w:pStyle w:val="BodyCopy"/>
        <w:rPr>
          <w:noProof w:val="0"/>
        </w:rPr>
      </w:pPr>
      <w:r w:rsidRPr="00FC2839">
        <w:rPr>
          <w:noProof w:val="0"/>
        </w:rPr>
        <w:t xml:space="preserve">If a computer asset does require repair there will need to be a record maintained of the relevant service authority. </w:t>
      </w:r>
    </w:p>
    <w:p w:rsidR="00932CB6" w:rsidRPr="00FC2839" w:rsidRDefault="00932CB6" w:rsidP="002620BA">
      <w:pPr>
        <w:pStyle w:val="BodyCopy"/>
        <w:rPr>
          <w:noProof w:val="0"/>
        </w:rPr>
      </w:pPr>
      <w:r w:rsidRPr="00FC2839">
        <w:rPr>
          <w:noProof w:val="0"/>
        </w:rPr>
        <w:t xml:space="preserve">This can be a list of authorised repairers can be kept including contact names, numbers and people can be recorded. </w:t>
      </w:r>
    </w:p>
    <w:p w:rsidR="00D41826" w:rsidRPr="00FC2839" w:rsidRDefault="00D41826" w:rsidP="002620BA">
      <w:pPr>
        <w:pStyle w:val="BodyCopy"/>
        <w:rPr>
          <w:noProof w:val="0"/>
          <w:szCs w:val="24"/>
        </w:rPr>
      </w:pPr>
      <w:r w:rsidRPr="00FC2839">
        <w:rPr>
          <w:noProof w:val="0"/>
          <w:szCs w:val="24"/>
        </w:rPr>
        <w:t>In the next section we will explore in more detail the considerations involved in using external experts and technicians.</w:t>
      </w:r>
    </w:p>
    <w:p w:rsidR="00595CA9" w:rsidRPr="00FC2839" w:rsidRDefault="00595CA9" w:rsidP="00763FEF">
      <w:pPr>
        <w:pStyle w:val="Heading3"/>
        <w:rPr>
          <w:szCs w:val="24"/>
        </w:rPr>
      </w:pPr>
      <w:r w:rsidRPr="00FC2839">
        <w:rPr>
          <w:szCs w:val="24"/>
        </w:rPr>
        <w:t>Physical cleaning of computer assets</w:t>
      </w:r>
    </w:p>
    <w:p w:rsidR="00081961" w:rsidRPr="00FC2839" w:rsidRDefault="00564EFA" w:rsidP="002620BA">
      <w:pPr>
        <w:pStyle w:val="BodyCopy"/>
        <w:rPr>
          <w:noProof w:val="0"/>
        </w:rPr>
      </w:pPr>
      <w:r w:rsidRPr="00FC2839">
        <w:rPr>
          <w:noProof w:val="0"/>
        </w:rPr>
        <w:t>An important part of ensuring computer system assets are maintained, hygienic and retain a professional and functional look, is through regular cleaning.</w:t>
      </w:r>
    </w:p>
    <w:p w:rsidR="00081961" w:rsidRPr="00FC2839" w:rsidRDefault="00564EFA" w:rsidP="002620BA">
      <w:pPr>
        <w:pStyle w:val="BodyCopy"/>
        <w:rPr>
          <w:noProof w:val="0"/>
        </w:rPr>
      </w:pPr>
      <w:r w:rsidRPr="00FC2839">
        <w:rPr>
          <w:noProof w:val="0"/>
        </w:rPr>
        <w:t>For most computer assets there will be</w:t>
      </w:r>
      <w:r w:rsidR="00081961" w:rsidRPr="00FC2839">
        <w:rPr>
          <w:noProof w:val="0"/>
        </w:rPr>
        <w:t xml:space="preserve"> internal cleaning procedures which are simple and</w:t>
      </w:r>
      <w:r w:rsidR="00D93E9D" w:rsidRPr="00FC2839">
        <w:rPr>
          <w:noProof w:val="0"/>
        </w:rPr>
        <w:t xml:space="preserve"> </w:t>
      </w:r>
      <w:r w:rsidR="00081961" w:rsidRPr="00FC2839">
        <w:rPr>
          <w:noProof w:val="0"/>
        </w:rPr>
        <w:t>straightforward, but have to be regularly performed.</w:t>
      </w:r>
    </w:p>
    <w:p w:rsidR="009E4C07" w:rsidRPr="00FC2839" w:rsidRDefault="009E4C07" w:rsidP="00D0445B">
      <w:pPr>
        <w:pStyle w:val="BodyCopyBold"/>
        <w:rPr>
          <w:noProof w:val="0"/>
        </w:rPr>
      </w:pPr>
      <w:r w:rsidRPr="00FC2839">
        <w:rPr>
          <w:noProof w:val="0"/>
        </w:rPr>
        <w:t>Cleaning keyboard</w:t>
      </w:r>
    </w:p>
    <w:p w:rsidR="009E4C07" w:rsidRPr="00FC2839" w:rsidRDefault="009E4C07" w:rsidP="00763FEF">
      <w:pPr>
        <w:pStyle w:val="Bullet1"/>
      </w:pPr>
      <w:r w:rsidRPr="00FC2839">
        <w:t>Unplug the keyboard from the PC</w:t>
      </w:r>
    </w:p>
    <w:p w:rsidR="009E4C07" w:rsidRPr="00FC2839" w:rsidRDefault="009E4C07" w:rsidP="00763FEF">
      <w:pPr>
        <w:pStyle w:val="Bullet1"/>
      </w:pPr>
      <w:r w:rsidRPr="00FC2839">
        <w:t>W</w:t>
      </w:r>
      <w:r w:rsidR="00214EC6">
        <w:t>ipe keyboard with a damp cloth</w:t>
      </w:r>
    </w:p>
    <w:p w:rsidR="009E4C07" w:rsidRPr="00FC2839" w:rsidRDefault="009E4C07" w:rsidP="00763FEF">
      <w:pPr>
        <w:pStyle w:val="Bullet1"/>
      </w:pPr>
      <w:r w:rsidRPr="00FC2839">
        <w:t>Many keyboards have keys that will come off if pulled - if this is the case, remove t</w:t>
      </w:r>
      <w:r w:rsidR="00214EC6">
        <w:t>he keys, clean and replace them</w:t>
      </w:r>
    </w:p>
    <w:p w:rsidR="00A42302" w:rsidRPr="00FC2839" w:rsidRDefault="009E4C07" w:rsidP="00763FEF">
      <w:pPr>
        <w:pStyle w:val="Bullet1"/>
        <w:rPr>
          <w:rFonts w:eastAsia="Times New Roman" w:cs="Helvetica35Thin"/>
          <w:b/>
          <w:color w:val="000000"/>
        </w:rPr>
      </w:pPr>
      <w:r w:rsidRPr="00FC2839">
        <w:t>Standard operating procedure may be to cover the keyboard when not in use, with a</w:t>
      </w:r>
      <w:r w:rsidR="00763FEF" w:rsidRPr="00FC2839">
        <w:t xml:space="preserve"> </w:t>
      </w:r>
      <w:r w:rsidRPr="00FC2839">
        <w:t>plastic cover.</w:t>
      </w:r>
      <w:r w:rsidR="00A42302" w:rsidRPr="00FC2839">
        <w:rPr>
          <w:rFonts w:eastAsia="Times New Roman" w:cs="Helvetica35Thin"/>
          <w:b/>
          <w:color w:val="000000"/>
        </w:rPr>
        <w:br w:type="page"/>
      </w:r>
    </w:p>
    <w:p w:rsidR="00D93E9D" w:rsidRPr="00FC2839" w:rsidRDefault="00D93E9D" w:rsidP="00D0445B">
      <w:pPr>
        <w:pStyle w:val="BodyCopyBold"/>
        <w:rPr>
          <w:noProof w:val="0"/>
        </w:rPr>
      </w:pPr>
      <w:r w:rsidRPr="00FC2839">
        <w:rPr>
          <w:noProof w:val="0"/>
        </w:rPr>
        <w:t>Cleaning monitors</w:t>
      </w:r>
    </w:p>
    <w:p w:rsidR="00D93E9D" w:rsidRPr="00FC2839" w:rsidRDefault="00D93E9D" w:rsidP="00763FEF">
      <w:pPr>
        <w:pStyle w:val="Bullet1"/>
      </w:pPr>
      <w:r w:rsidRPr="00FC2839">
        <w:t>To clean the</w:t>
      </w:r>
      <w:r w:rsidR="00214EC6">
        <w:t xml:space="preserve"> screen, first turn the PC off</w:t>
      </w:r>
    </w:p>
    <w:p w:rsidR="00D93E9D" w:rsidRPr="00FC2839" w:rsidRDefault="00D93E9D" w:rsidP="00763FEF">
      <w:pPr>
        <w:pStyle w:val="Bullet1"/>
      </w:pPr>
      <w:r w:rsidRPr="00FC2839">
        <w:t>Use a soft cloth and clean water</w:t>
      </w:r>
    </w:p>
    <w:p w:rsidR="00D93E9D" w:rsidRPr="00FC2839" w:rsidRDefault="00D93E9D" w:rsidP="00763FEF">
      <w:pPr>
        <w:pStyle w:val="Bullet1"/>
      </w:pPr>
      <w:r w:rsidRPr="00FC2839">
        <w:t>Dampen</w:t>
      </w:r>
      <w:r w:rsidR="00214EC6">
        <w:t xml:space="preserve"> the cloth and clean the screen</w:t>
      </w:r>
    </w:p>
    <w:p w:rsidR="00D93E9D" w:rsidRPr="00FC2839" w:rsidRDefault="00D93E9D" w:rsidP="00763FEF">
      <w:pPr>
        <w:pStyle w:val="Bullet1"/>
      </w:pPr>
      <w:r w:rsidRPr="00FC2839">
        <w:t>Do not spray chemicals or water directly onto the screen as it may penetrate behind the screen and do damage to the electronics.</w:t>
      </w:r>
    </w:p>
    <w:p w:rsidR="00D93E9D" w:rsidRPr="00FC2839" w:rsidRDefault="00D93E9D" w:rsidP="00D0445B">
      <w:pPr>
        <w:pStyle w:val="BodyCopyBold"/>
        <w:rPr>
          <w:noProof w:val="0"/>
        </w:rPr>
      </w:pPr>
      <w:r w:rsidRPr="00FC2839">
        <w:rPr>
          <w:noProof w:val="0"/>
        </w:rPr>
        <w:t>Cleaning mouse</w:t>
      </w:r>
    </w:p>
    <w:p w:rsidR="00D93E9D" w:rsidRPr="00FC2839" w:rsidRDefault="00D93E9D" w:rsidP="00763FEF">
      <w:pPr>
        <w:pStyle w:val="Bullet1"/>
      </w:pPr>
      <w:r w:rsidRPr="00FC2839">
        <w:t>Open mouse by undoing unders</w:t>
      </w:r>
      <w:r w:rsidR="00214EC6">
        <w:t>ide ring beneath the mouse ball</w:t>
      </w:r>
    </w:p>
    <w:p w:rsidR="00D93E9D" w:rsidRPr="00FC2839" w:rsidRDefault="00214EC6" w:rsidP="00763FEF">
      <w:pPr>
        <w:pStyle w:val="Bullet1"/>
      </w:pPr>
      <w:r>
        <w:t>Remove ball and clean</w:t>
      </w:r>
    </w:p>
    <w:p w:rsidR="00D93E9D" w:rsidRPr="00FC2839" w:rsidRDefault="00D93E9D" w:rsidP="00763FEF">
      <w:pPr>
        <w:pStyle w:val="Bullet1"/>
      </w:pPr>
      <w:r w:rsidRPr="00FC2839">
        <w:t xml:space="preserve">Shake the mouse gently to allow dust and </w:t>
      </w:r>
      <w:r w:rsidR="007D40D3" w:rsidRPr="00FC2839">
        <w:t>particles inside</w:t>
      </w:r>
      <w:r w:rsidR="00214EC6">
        <w:t>, to fall out</w:t>
      </w:r>
    </w:p>
    <w:p w:rsidR="00D93E9D" w:rsidRPr="00FC2839" w:rsidRDefault="00D93E9D" w:rsidP="00763FEF">
      <w:pPr>
        <w:pStyle w:val="Bullet1"/>
      </w:pPr>
      <w:r w:rsidRPr="00FC2839">
        <w:t xml:space="preserve">Scrape built-up grime and </w:t>
      </w:r>
      <w:r w:rsidR="00214EC6">
        <w:t>dust from internal rollers</w:t>
      </w:r>
    </w:p>
    <w:p w:rsidR="00D93E9D" w:rsidRPr="00FC2839" w:rsidRDefault="00D93E9D" w:rsidP="00763FEF">
      <w:pPr>
        <w:pStyle w:val="Bullet1"/>
      </w:pPr>
      <w:r w:rsidRPr="00FC2839">
        <w:t>Replace ball and ring</w:t>
      </w:r>
      <w:r w:rsidR="00214EC6">
        <w:t>.</w:t>
      </w:r>
    </w:p>
    <w:p w:rsidR="00DE4964" w:rsidRPr="00FC2839" w:rsidRDefault="00DE4964" w:rsidP="00081961">
      <w:pPr>
        <w:autoSpaceDE w:val="0"/>
        <w:autoSpaceDN w:val="0"/>
        <w:adjustRightInd w:val="0"/>
        <w:snapToGrid w:val="0"/>
        <w:spacing w:after="0" w:line="240" w:lineRule="auto"/>
        <w:rPr>
          <w:rFonts w:ascii="Helvetica" w:eastAsia="Times New Roman" w:hAnsi="Helvetica" w:cs="Arial"/>
          <w:b/>
          <w:color w:val="0000FF"/>
          <w:sz w:val="28"/>
          <w:szCs w:val="24"/>
        </w:rPr>
      </w:pPr>
    </w:p>
    <w:tbl>
      <w:tblPr>
        <w:tblW w:w="0" w:type="auto"/>
        <w:tblBorders>
          <w:top w:val="nil"/>
          <w:left w:val="nil"/>
          <w:bottom w:val="nil"/>
          <w:right w:val="nil"/>
        </w:tblBorders>
        <w:tblLayout w:type="fixed"/>
        <w:tblLook w:val="0000" w:firstRow="0" w:lastRow="0" w:firstColumn="0" w:lastColumn="0" w:noHBand="0" w:noVBand="0"/>
      </w:tblPr>
      <w:tblGrid>
        <w:gridCol w:w="8787"/>
      </w:tblGrid>
      <w:tr w:rsidR="00564EFA" w:rsidRPr="00FC2839" w:rsidTr="00615459">
        <w:trPr>
          <w:trHeight w:val="683"/>
        </w:trPr>
        <w:tc>
          <w:tcPr>
            <w:tcW w:w="8787" w:type="dxa"/>
          </w:tcPr>
          <w:p w:rsidR="00564EFA" w:rsidRPr="00FC2839" w:rsidRDefault="00564EFA" w:rsidP="00615459">
            <w:pPr>
              <w:autoSpaceDE w:val="0"/>
              <w:autoSpaceDN w:val="0"/>
              <w:adjustRightInd w:val="0"/>
              <w:spacing w:before="80" w:after="120" w:line="240" w:lineRule="auto"/>
              <w:rPr>
                <w:rFonts w:ascii="Helvetica" w:hAnsi="Helvetica" w:cs="Chevin-DemiBold"/>
                <w:color w:val="221E1F"/>
                <w:sz w:val="32"/>
                <w:szCs w:val="32"/>
              </w:rPr>
            </w:pPr>
            <w:r w:rsidRPr="00FC2839">
              <w:rPr>
                <w:rFonts w:ascii="Helvetica" w:hAnsi="Helvetica" w:cs="Chevin-DemiBold"/>
                <w:b/>
                <w:bCs/>
                <w:noProof/>
                <w:color w:val="221E1F"/>
                <w:sz w:val="32"/>
                <w:szCs w:val="32"/>
                <w:lang w:val="en-US" w:eastAsia="en-US"/>
              </w:rPr>
              <w:drawing>
                <wp:anchor distT="0" distB="0" distL="114300" distR="114300" simplePos="0" relativeHeight="252037120" behindDoc="0" locked="0" layoutInCell="1" allowOverlap="1" wp14:anchorId="153F2FFE" wp14:editId="3420D95F">
                  <wp:simplePos x="0" y="0"/>
                  <wp:positionH relativeFrom="column">
                    <wp:posOffset>-209550</wp:posOffset>
                  </wp:positionH>
                  <wp:positionV relativeFrom="paragraph">
                    <wp:posOffset>-1527810</wp:posOffset>
                  </wp:positionV>
                  <wp:extent cx="647700" cy="628650"/>
                  <wp:effectExtent l="19050" t="0" r="0" b="0"/>
                  <wp:wrapSquare wrapText="bothSides"/>
                  <wp:docPr id="28"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FC2839">
              <w:rPr>
                <w:rFonts w:ascii="Helvetica" w:hAnsi="Helvetica" w:cs="Chevin-DemiBold"/>
                <w:b/>
                <w:bCs/>
                <w:color w:val="221E1F"/>
                <w:sz w:val="32"/>
                <w:szCs w:val="32"/>
              </w:rPr>
              <w:t xml:space="preserve">Activity </w:t>
            </w:r>
            <w:r w:rsidR="00BD0790" w:rsidRPr="00FC2839">
              <w:rPr>
                <w:rFonts w:ascii="Helvetica" w:hAnsi="Helvetica" w:cs="Chevin-DemiBold"/>
                <w:b/>
                <w:bCs/>
                <w:color w:val="221E1F"/>
                <w:sz w:val="32"/>
                <w:szCs w:val="32"/>
              </w:rPr>
              <w:t>24</w:t>
            </w:r>
            <w:r w:rsidRPr="00FC2839">
              <w:rPr>
                <w:rFonts w:ascii="Helvetica" w:hAnsi="Helvetica" w:cs="Chevin-DemiBold"/>
                <w:b/>
                <w:bCs/>
                <w:color w:val="221E1F"/>
                <w:sz w:val="32"/>
                <w:szCs w:val="32"/>
              </w:rPr>
              <w:t xml:space="preserve"> - Identify physical cleaning procedures</w:t>
            </w:r>
          </w:p>
          <w:p w:rsidR="00564EFA" w:rsidRPr="00FC2839" w:rsidRDefault="00564EFA" w:rsidP="00615459">
            <w:pPr>
              <w:autoSpaceDE w:val="0"/>
              <w:autoSpaceDN w:val="0"/>
              <w:adjustRightInd w:val="0"/>
              <w:spacing w:before="80" w:after="120" w:line="240" w:lineRule="auto"/>
              <w:rPr>
                <w:rFonts w:ascii="Helvetica" w:hAnsi="Helvetica" w:cs="HelveticaNeueLT Std Lt Cn"/>
                <w:i/>
                <w:color w:val="221E1F"/>
              </w:rPr>
            </w:pPr>
          </w:p>
          <w:p w:rsidR="00564EFA" w:rsidRPr="00FC2839" w:rsidRDefault="00564EFA" w:rsidP="00564EFA">
            <w:pPr>
              <w:autoSpaceDE w:val="0"/>
              <w:autoSpaceDN w:val="0"/>
              <w:adjustRightInd w:val="0"/>
              <w:spacing w:before="80" w:after="120" w:line="240" w:lineRule="auto"/>
              <w:rPr>
                <w:rFonts w:ascii="Helvetica" w:hAnsi="Helvetica" w:cs="HelveticaNeueLT Std Lt Cn"/>
                <w:color w:val="221E1F"/>
              </w:rPr>
            </w:pPr>
          </w:p>
          <w:p w:rsidR="00564EFA" w:rsidRPr="00FC2839" w:rsidRDefault="00564EFA" w:rsidP="002620BA">
            <w:pPr>
              <w:pStyle w:val="BodyCopy"/>
              <w:rPr>
                <w:noProof w:val="0"/>
              </w:rPr>
            </w:pPr>
            <w:r w:rsidRPr="00FC2839">
              <w:rPr>
                <w:noProof w:val="0"/>
              </w:rPr>
              <w:t>Why is it important to regularly clean computer assets?</w:t>
            </w:r>
          </w:p>
          <w:p w:rsidR="00564EFA" w:rsidRPr="00FC2839" w:rsidRDefault="00564EFA" w:rsidP="00BD0790">
            <w:pPr>
              <w:autoSpaceDE w:val="0"/>
              <w:autoSpaceDN w:val="0"/>
              <w:adjustRightInd w:val="0"/>
              <w:spacing w:before="120" w:after="120" w:line="360" w:lineRule="auto"/>
              <w:rPr>
                <w:rFonts w:ascii="Helvetica" w:hAnsi="Helvetica" w:cs="HelveticaNeueLT Std Lt Cn"/>
                <w:color w:val="221E1F"/>
              </w:rPr>
            </w:pPr>
            <w:r w:rsidRPr="00FC2839">
              <w:rPr>
                <w:rFonts w:ascii="Helvetica" w:eastAsia="Times New Roman" w:hAnsi="Helvetica" w:cs="HelveticaNeueLTStd-LtC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bl>
    <w:p w:rsidR="00134610" w:rsidRPr="00FC2839" w:rsidRDefault="00134610" w:rsidP="00564EFA">
      <w:pPr>
        <w:autoSpaceDE w:val="0"/>
        <w:autoSpaceDN w:val="0"/>
        <w:adjustRightInd w:val="0"/>
        <w:spacing w:before="80" w:after="120" w:line="240" w:lineRule="auto"/>
        <w:rPr>
          <w:rFonts w:ascii="Helvetica" w:hAnsi="Helvetica" w:cs="HelveticaNeueLT Std Lt Cn"/>
          <w:color w:val="221E1F"/>
        </w:rPr>
      </w:pPr>
    </w:p>
    <w:p w:rsidR="00564EFA" w:rsidRPr="00FC2839" w:rsidRDefault="00564EFA" w:rsidP="002620BA">
      <w:pPr>
        <w:pStyle w:val="BodyCopy"/>
        <w:rPr>
          <w:noProof w:val="0"/>
        </w:rPr>
      </w:pPr>
      <w:r w:rsidRPr="00FC2839">
        <w:rPr>
          <w:noProof w:val="0"/>
        </w:rPr>
        <w:t>You are asked to identify the activities associated with physically cleaning computer assets.</w:t>
      </w:r>
    </w:p>
    <w:p w:rsidR="00564EFA" w:rsidRPr="00FC2839" w:rsidRDefault="00564EFA" w:rsidP="00564EFA">
      <w:pPr>
        <w:pStyle w:val="BodyCopy"/>
        <w:rPr>
          <w:noProof w:val="0"/>
          <w:lang w:eastAsia="en-AU"/>
        </w:rPr>
      </w:pPr>
    </w:p>
    <w:tbl>
      <w:tblPr>
        <w:tblStyle w:val="TableGrid"/>
        <w:tblW w:w="0" w:type="auto"/>
        <w:tblLook w:val="04A0" w:firstRow="1" w:lastRow="0" w:firstColumn="1" w:lastColumn="0" w:noHBand="0" w:noVBand="1"/>
      </w:tblPr>
      <w:tblGrid>
        <w:gridCol w:w="2628"/>
        <w:gridCol w:w="2160"/>
        <w:gridCol w:w="4230"/>
      </w:tblGrid>
      <w:tr w:rsidR="00564EFA" w:rsidRPr="00FC2839" w:rsidTr="00763FEF">
        <w:tc>
          <w:tcPr>
            <w:tcW w:w="2628" w:type="dxa"/>
            <w:shd w:val="clear" w:color="auto" w:fill="F2F2F2" w:themeFill="background1" w:themeFillShade="F2"/>
          </w:tcPr>
          <w:p w:rsidR="00564EFA" w:rsidRPr="00FC2839" w:rsidRDefault="00564EFA" w:rsidP="00763FEF">
            <w:pPr>
              <w:pStyle w:val="TableTextBold"/>
              <w:rPr>
                <w:noProof w:val="0"/>
              </w:rPr>
            </w:pPr>
            <w:r w:rsidRPr="00FC2839">
              <w:rPr>
                <w:noProof w:val="0"/>
              </w:rPr>
              <w:t>COMPUTER SYSTEM ASSET</w:t>
            </w:r>
          </w:p>
        </w:tc>
        <w:tc>
          <w:tcPr>
            <w:tcW w:w="2160" w:type="dxa"/>
            <w:shd w:val="clear" w:color="auto" w:fill="F2F2F2" w:themeFill="background1" w:themeFillShade="F2"/>
          </w:tcPr>
          <w:p w:rsidR="00564EFA" w:rsidRPr="00FC2839" w:rsidRDefault="00564EFA" w:rsidP="00763FEF">
            <w:pPr>
              <w:pStyle w:val="TableTextBold"/>
              <w:rPr>
                <w:noProof w:val="0"/>
              </w:rPr>
            </w:pPr>
            <w:r w:rsidRPr="00FC2839">
              <w:rPr>
                <w:noProof w:val="0"/>
              </w:rPr>
              <w:t>CLEANING ACTIVITY / TASK</w:t>
            </w:r>
          </w:p>
        </w:tc>
        <w:tc>
          <w:tcPr>
            <w:tcW w:w="4230" w:type="dxa"/>
            <w:shd w:val="clear" w:color="auto" w:fill="F2F2F2" w:themeFill="background1" w:themeFillShade="F2"/>
          </w:tcPr>
          <w:p w:rsidR="00564EFA" w:rsidRPr="00FC2839" w:rsidRDefault="00564EFA" w:rsidP="00763FEF">
            <w:pPr>
              <w:pStyle w:val="TableTextBold"/>
              <w:rPr>
                <w:noProof w:val="0"/>
              </w:rPr>
            </w:pPr>
            <w:r w:rsidRPr="00FC2839">
              <w:rPr>
                <w:noProof w:val="0"/>
              </w:rPr>
              <w:t>CLEANING ITEMS REQUIRED</w:t>
            </w:r>
          </w:p>
        </w:tc>
      </w:tr>
      <w:tr w:rsidR="00564EFA" w:rsidRPr="00FC2839" w:rsidTr="00564EFA">
        <w:tc>
          <w:tcPr>
            <w:tcW w:w="2628" w:type="dxa"/>
          </w:tcPr>
          <w:p w:rsidR="00564EFA" w:rsidRPr="00FC2839" w:rsidRDefault="00564EFA" w:rsidP="00763FEF">
            <w:pPr>
              <w:pStyle w:val="TableText"/>
              <w:rPr>
                <w:noProof w:val="0"/>
              </w:rPr>
            </w:pPr>
          </w:p>
          <w:p w:rsidR="00564EFA" w:rsidRPr="00FC2839" w:rsidRDefault="00564EFA" w:rsidP="00763FEF">
            <w:pPr>
              <w:pStyle w:val="TableText"/>
              <w:rPr>
                <w:noProof w:val="0"/>
              </w:rPr>
            </w:pPr>
          </w:p>
        </w:tc>
        <w:tc>
          <w:tcPr>
            <w:tcW w:w="2160" w:type="dxa"/>
          </w:tcPr>
          <w:p w:rsidR="00564EFA" w:rsidRPr="00FC2839" w:rsidRDefault="00564EFA" w:rsidP="00763FEF">
            <w:pPr>
              <w:pStyle w:val="TableText"/>
              <w:rPr>
                <w:noProof w:val="0"/>
              </w:rPr>
            </w:pPr>
          </w:p>
        </w:tc>
        <w:tc>
          <w:tcPr>
            <w:tcW w:w="4230" w:type="dxa"/>
          </w:tcPr>
          <w:p w:rsidR="00564EFA" w:rsidRPr="00FC2839" w:rsidRDefault="00564EFA" w:rsidP="00763FEF">
            <w:pPr>
              <w:pStyle w:val="TableText"/>
              <w:rPr>
                <w:noProof w:val="0"/>
              </w:rPr>
            </w:pPr>
          </w:p>
        </w:tc>
      </w:tr>
      <w:tr w:rsidR="00564EFA" w:rsidRPr="00FC2839" w:rsidTr="00564EFA">
        <w:tc>
          <w:tcPr>
            <w:tcW w:w="2628" w:type="dxa"/>
          </w:tcPr>
          <w:p w:rsidR="00564EFA" w:rsidRPr="00FC2839" w:rsidRDefault="00564EFA" w:rsidP="00763FEF">
            <w:pPr>
              <w:pStyle w:val="TableText"/>
              <w:rPr>
                <w:noProof w:val="0"/>
              </w:rPr>
            </w:pPr>
          </w:p>
          <w:p w:rsidR="00564EFA" w:rsidRPr="00FC2839" w:rsidRDefault="00564EFA" w:rsidP="00763FEF">
            <w:pPr>
              <w:pStyle w:val="TableText"/>
              <w:rPr>
                <w:noProof w:val="0"/>
              </w:rPr>
            </w:pPr>
          </w:p>
        </w:tc>
        <w:tc>
          <w:tcPr>
            <w:tcW w:w="2160" w:type="dxa"/>
          </w:tcPr>
          <w:p w:rsidR="00564EFA" w:rsidRPr="00FC2839" w:rsidRDefault="00564EFA" w:rsidP="00763FEF">
            <w:pPr>
              <w:pStyle w:val="TableText"/>
              <w:rPr>
                <w:noProof w:val="0"/>
              </w:rPr>
            </w:pPr>
          </w:p>
        </w:tc>
        <w:tc>
          <w:tcPr>
            <w:tcW w:w="4230" w:type="dxa"/>
          </w:tcPr>
          <w:p w:rsidR="00564EFA" w:rsidRPr="00FC2839" w:rsidRDefault="00564EFA" w:rsidP="00763FEF">
            <w:pPr>
              <w:pStyle w:val="TableText"/>
              <w:rPr>
                <w:noProof w:val="0"/>
              </w:rPr>
            </w:pPr>
          </w:p>
        </w:tc>
      </w:tr>
      <w:tr w:rsidR="00564EFA" w:rsidRPr="00FC2839" w:rsidTr="00564EFA">
        <w:tc>
          <w:tcPr>
            <w:tcW w:w="2628" w:type="dxa"/>
          </w:tcPr>
          <w:p w:rsidR="00564EFA" w:rsidRPr="00FC2839" w:rsidRDefault="00564EFA" w:rsidP="00763FEF">
            <w:pPr>
              <w:pStyle w:val="TableText"/>
              <w:rPr>
                <w:noProof w:val="0"/>
              </w:rPr>
            </w:pPr>
          </w:p>
          <w:p w:rsidR="00564EFA" w:rsidRPr="00FC2839" w:rsidRDefault="00564EFA" w:rsidP="00763FEF">
            <w:pPr>
              <w:pStyle w:val="TableText"/>
              <w:rPr>
                <w:noProof w:val="0"/>
              </w:rPr>
            </w:pPr>
          </w:p>
        </w:tc>
        <w:tc>
          <w:tcPr>
            <w:tcW w:w="2160" w:type="dxa"/>
          </w:tcPr>
          <w:p w:rsidR="00564EFA" w:rsidRPr="00FC2839" w:rsidRDefault="00564EFA" w:rsidP="00763FEF">
            <w:pPr>
              <w:pStyle w:val="TableText"/>
              <w:rPr>
                <w:noProof w:val="0"/>
              </w:rPr>
            </w:pPr>
          </w:p>
        </w:tc>
        <w:tc>
          <w:tcPr>
            <w:tcW w:w="4230" w:type="dxa"/>
          </w:tcPr>
          <w:p w:rsidR="00564EFA" w:rsidRPr="00FC2839" w:rsidRDefault="00564EFA" w:rsidP="00763FEF">
            <w:pPr>
              <w:pStyle w:val="TableText"/>
              <w:rPr>
                <w:noProof w:val="0"/>
              </w:rPr>
            </w:pPr>
          </w:p>
        </w:tc>
      </w:tr>
    </w:tbl>
    <w:p w:rsidR="00564EFA" w:rsidRPr="00FC2839" w:rsidRDefault="00564EFA" w:rsidP="00564EFA">
      <w:pPr>
        <w:autoSpaceDE w:val="0"/>
        <w:autoSpaceDN w:val="0"/>
        <w:adjustRightInd w:val="0"/>
        <w:snapToGrid w:val="0"/>
        <w:spacing w:after="0" w:line="240" w:lineRule="auto"/>
        <w:rPr>
          <w:rFonts w:ascii="Helvetica" w:eastAsia="Times New Roman" w:hAnsi="Helvetica" w:cs="Arial"/>
          <w:color w:val="000000"/>
          <w:szCs w:val="24"/>
        </w:rPr>
      </w:pPr>
    </w:p>
    <w:p w:rsidR="00DE4964" w:rsidRPr="00FC2839" w:rsidRDefault="00DE4964" w:rsidP="00763FEF">
      <w:pPr>
        <w:pStyle w:val="Heading3"/>
        <w:rPr>
          <w:szCs w:val="28"/>
        </w:rPr>
      </w:pPr>
      <w:r w:rsidRPr="00FC2839">
        <w:rPr>
          <w:szCs w:val="28"/>
        </w:rPr>
        <w:t>Cleaning of systems and internal memory</w:t>
      </w:r>
    </w:p>
    <w:p w:rsidR="00DE4964" w:rsidRPr="00FC2839" w:rsidRDefault="00DE4964" w:rsidP="002620BA">
      <w:pPr>
        <w:pStyle w:val="BodyCopy"/>
        <w:rPr>
          <w:noProof w:val="0"/>
        </w:rPr>
      </w:pPr>
      <w:r w:rsidRPr="00FC2839">
        <w:rPr>
          <w:noProof w:val="0"/>
        </w:rPr>
        <w:t>Besides conducting an actual clean, 'internal cleans' may include:</w:t>
      </w:r>
    </w:p>
    <w:p w:rsidR="00DE4964" w:rsidRPr="00FC2839" w:rsidRDefault="00DE4964" w:rsidP="00763FEF">
      <w:pPr>
        <w:pStyle w:val="Bullet1"/>
      </w:pPr>
      <w:r w:rsidRPr="00FC2839">
        <w:t>Creating more space on the hard disk</w:t>
      </w:r>
    </w:p>
    <w:p w:rsidR="00DE4964" w:rsidRPr="00FC2839" w:rsidRDefault="00DE4964" w:rsidP="00763FEF">
      <w:pPr>
        <w:pStyle w:val="Bullet1"/>
      </w:pPr>
      <w:r w:rsidRPr="00FC2839">
        <w:t>Reviewing programs</w:t>
      </w:r>
    </w:p>
    <w:p w:rsidR="00DE4964" w:rsidRPr="00FC2839" w:rsidRDefault="00B6707B" w:rsidP="00763FEF">
      <w:pPr>
        <w:pStyle w:val="Bullet1"/>
      </w:pPr>
      <w:r w:rsidRPr="00FC2839">
        <w:rPr>
          <w:noProof/>
          <w:lang w:val="en-US"/>
        </w:rPr>
        <w:drawing>
          <wp:anchor distT="0" distB="0" distL="114300" distR="114300" simplePos="0" relativeHeight="252048384" behindDoc="0" locked="0" layoutInCell="1" allowOverlap="1" wp14:anchorId="6B3FF0E5" wp14:editId="0F0963CD">
            <wp:simplePos x="0" y="0"/>
            <wp:positionH relativeFrom="column">
              <wp:posOffset>3457575</wp:posOffset>
            </wp:positionH>
            <wp:positionV relativeFrom="paragraph">
              <wp:posOffset>79375</wp:posOffset>
            </wp:positionV>
            <wp:extent cx="1743075" cy="1285875"/>
            <wp:effectExtent l="19050" t="0" r="9525" b="0"/>
            <wp:wrapSquare wrapText="bothSides"/>
            <wp:docPr id="241" name="Picture 240" descr="comp 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15.png"/>
                    <pic:cNvPicPr/>
                  </pic:nvPicPr>
                  <pic:blipFill>
                    <a:blip r:embed="rId86" cstate="print"/>
                    <a:stretch>
                      <a:fillRect/>
                    </a:stretch>
                  </pic:blipFill>
                  <pic:spPr>
                    <a:xfrm>
                      <a:off x="0" y="0"/>
                      <a:ext cx="1743075" cy="1285875"/>
                    </a:xfrm>
                    <a:prstGeom prst="rect">
                      <a:avLst/>
                    </a:prstGeom>
                  </pic:spPr>
                </pic:pic>
              </a:graphicData>
            </a:graphic>
          </wp:anchor>
        </w:drawing>
      </w:r>
      <w:r w:rsidR="00DE4964" w:rsidRPr="00FC2839">
        <w:t>Deleting unwanted files</w:t>
      </w:r>
    </w:p>
    <w:p w:rsidR="00DE4964" w:rsidRPr="00FC2839" w:rsidRDefault="00DE4964" w:rsidP="00763FEF">
      <w:pPr>
        <w:pStyle w:val="Bullet1"/>
      </w:pPr>
      <w:r w:rsidRPr="00FC2839">
        <w:t>Cleaning dust from internal surfaces</w:t>
      </w:r>
    </w:p>
    <w:p w:rsidR="00DE4964" w:rsidRPr="00FC2839" w:rsidRDefault="00DE4964" w:rsidP="00763FEF">
      <w:pPr>
        <w:pStyle w:val="Bullet1"/>
      </w:pPr>
      <w:r w:rsidRPr="00FC2839">
        <w:t>Backing up files before major maintenance</w:t>
      </w:r>
    </w:p>
    <w:p w:rsidR="00DE4964" w:rsidRPr="00FC2839" w:rsidRDefault="00DE4964" w:rsidP="00763FEF">
      <w:pPr>
        <w:pStyle w:val="Bullet1"/>
      </w:pPr>
      <w:r w:rsidRPr="00FC2839">
        <w:t>Checking hard drive for errors</w:t>
      </w:r>
    </w:p>
    <w:p w:rsidR="00DE4964" w:rsidRPr="00FC2839" w:rsidRDefault="00DE4964" w:rsidP="00763FEF">
      <w:pPr>
        <w:pStyle w:val="Bullet1"/>
      </w:pPr>
      <w:r w:rsidRPr="00FC2839">
        <w:t>Decrementing the hard disk</w:t>
      </w:r>
    </w:p>
    <w:p w:rsidR="00DE4964" w:rsidRPr="00FC2839" w:rsidRDefault="00DE4964" w:rsidP="00763FEF">
      <w:pPr>
        <w:pStyle w:val="Bullet1"/>
      </w:pPr>
      <w:r w:rsidRPr="00FC2839">
        <w:t>Using up-to-date anti-virus programs</w:t>
      </w:r>
      <w:r w:rsidR="006F51AF">
        <w:t>.</w:t>
      </w:r>
    </w:p>
    <w:p w:rsidR="009E4C07" w:rsidRPr="00FC2839" w:rsidRDefault="009E4C07" w:rsidP="00763FEF">
      <w:pPr>
        <w:pStyle w:val="Heading3"/>
        <w:rPr>
          <w:szCs w:val="28"/>
        </w:rPr>
      </w:pPr>
      <w:r w:rsidRPr="00FC2839">
        <w:rPr>
          <w:szCs w:val="28"/>
        </w:rPr>
        <w:t>Re</w:t>
      </w:r>
      <w:r w:rsidR="00BD0790" w:rsidRPr="00FC2839">
        <w:rPr>
          <w:szCs w:val="28"/>
        </w:rPr>
        <w:t>p</w:t>
      </w:r>
      <w:r w:rsidRPr="00FC2839">
        <w:rPr>
          <w:szCs w:val="28"/>
        </w:rPr>
        <w:t>lacing consumables</w:t>
      </w:r>
    </w:p>
    <w:p w:rsidR="009E4C07" w:rsidRPr="00FC2839" w:rsidRDefault="009E4C07" w:rsidP="002620BA">
      <w:pPr>
        <w:pStyle w:val="BodyCopy"/>
        <w:rPr>
          <w:noProof w:val="0"/>
        </w:rPr>
      </w:pPr>
      <w:r w:rsidRPr="00FC2839">
        <w:rPr>
          <w:noProof w:val="0"/>
        </w:rPr>
        <w:t>In order for a tourism organisation to be operating efficiently, it is essential that not only</w:t>
      </w:r>
      <w:r w:rsidR="007D40D3" w:rsidRPr="00FC2839">
        <w:rPr>
          <w:noProof w:val="0"/>
        </w:rPr>
        <w:t xml:space="preserve"> </w:t>
      </w:r>
      <w:r w:rsidRPr="00FC2839">
        <w:rPr>
          <w:noProof w:val="0"/>
        </w:rPr>
        <w:t xml:space="preserve">can staff operate the computer system </w:t>
      </w:r>
      <w:r w:rsidR="007D40D3" w:rsidRPr="00FC2839">
        <w:rPr>
          <w:noProof w:val="0"/>
        </w:rPr>
        <w:t>assets that exist</w:t>
      </w:r>
      <w:r w:rsidRPr="00FC2839">
        <w:rPr>
          <w:noProof w:val="0"/>
        </w:rPr>
        <w:t xml:space="preserve"> within the office environment, but to also be able to identify and replace used technology</w:t>
      </w:r>
      <w:r w:rsidR="008928EE" w:rsidRPr="00FC2839">
        <w:rPr>
          <w:noProof w:val="0"/>
        </w:rPr>
        <w:t xml:space="preserve"> </w:t>
      </w:r>
      <w:r w:rsidRPr="00FC2839">
        <w:rPr>
          <w:noProof w:val="0"/>
        </w:rPr>
        <w:t>consumables.</w:t>
      </w:r>
    </w:p>
    <w:p w:rsidR="009E4C07" w:rsidRPr="00FC2839" w:rsidRDefault="009E4C07" w:rsidP="002620BA">
      <w:pPr>
        <w:pStyle w:val="BodyCopy"/>
        <w:rPr>
          <w:rFonts w:cs="Arial"/>
          <w:noProof w:val="0"/>
        </w:rPr>
      </w:pPr>
      <w:r w:rsidRPr="00FC2839">
        <w:rPr>
          <w:rFonts w:cs="Arial"/>
          <w:noProof w:val="0"/>
        </w:rPr>
        <w:t xml:space="preserve">The most common type of maintenance required for new computer systems relates to the supply of consumables. </w:t>
      </w:r>
    </w:p>
    <w:p w:rsidR="009E4C07" w:rsidRPr="00FC2839" w:rsidRDefault="009E4C07" w:rsidP="002620BA">
      <w:pPr>
        <w:pStyle w:val="BodyCopy"/>
        <w:rPr>
          <w:rFonts w:cs="Arial"/>
          <w:noProof w:val="0"/>
        </w:rPr>
      </w:pPr>
      <w:r w:rsidRPr="00FC2839">
        <w:rPr>
          <w:rFonts w:cs="Arial"/>
          <w:noProof w:val="0"/>
        </w:rPr>
        <w:t xml:space="preserve">These are the items or materials that the </w:t>
      </w:r>
      <w:r w:rsidR="007D40D3" w:rsidRPr="00FC2839">
        <w:rPr>
          <w:rFonts w:cs="Arial"/>
          <w:noProof w:val="0"/>
        </w:rPr>
        <w:t>assets consume</w:t>
      </w:r>
      <w:r w:rsidRPr="00FC2839">
        <w:rPr>
          <w:rFonts w:cs="Arial"/>
          <w:noProof w:val="0"/>
        </w:rPr>
        <w:t xml:space="preserve"> during its normal operation. </w:t>
      </w:r>
    </w:p>
    <w:p w:rsidR="009E4C07" w:rsidRPr="00FC2839" w:rsidRDefault="009E4C07" w:rsidP="002620BA">
      <w:pPr>
        <w:pStyle w:val="BodyCopy"/>
        <w:rPr>
          <w:rFonts w:cs="Arial"/>
          <w:noProof w:val="0"/>
        </w:rPr>
      </w:pPr>
      <w:r w:rsidRPr="00FC2839">
        <w:rPr>
          <w:rFonts w:cs="Arial"/>
          <w:noProof w:val="0"/>
        </w:rPr>
        <w:t>Often these items involve an order process so a procedure needs to be established where a person is allowed to order the consumables and a source of supply has been established.</w:t>
      </w:r>
    </w:p>
    <w:p w:rsidR="009E4C07" w:rsidRPr="00FC2839" w:rsidRDefault="009E4C07" w:rsidP="002620BA">
      <w:pPr>
        <w:pStyle w:val="BodyCopy"/>
        <w:rPr>
          <w:rFonts w:cs="Arial"/>
          <w:noProof w:val="0"/>
        </w:rPr>
      </w:pPr>
      <w:r w:rsidRPr="00FC2839">
        <w:rPr>
          <w:rFonts w:cs="Arial"/>
          <w:noProof w:val="0"/>
        </w:rPr>
        <w:t xml:space="preserve">Although the detail for each tool will be different, the process involved is the same and once established for one tool can be followed for a range of tools. </w:t>
      </w:r>
    </w:p>
    <w:p w:rsidR="009E4C07" w:rsidRPr="00FC2839" w:rsidRDefault="009E4C07" w:rsidP="002620BA">
      <w:pPr>
        <w:pStyle w:val="BodyCopy"/>
        <w:rPr>
          <w:rFonts w:cs="Arial"/>
          <w:noProof w:val="0"/>
        </w:rPr>
      </w:pPr>
      <w:r w:rsidRPr="00FC2839">
        <w:rPr>
          <w:rFonts w:cs="Arial"/>
          <w:noProof w:val="0"/>
        </w:rPr>
        <w:t>When preparing systems for replacement of consumables the following needs to be considered:</w:t>
      </w:r>
    </w:p>
    <w:p w:rsidR="009E4C07" w:rsidRPr="00FC2839" w:rsidRDefault="009E4C07" w:rsidP="00763FEF">
      <w:pPr>
        <w:pStyle w:val="Bullet1"/>
      </w:pPr>
      <w:r w:rsidRPr="00FC2839">
        <w:t xml:space="preserve">Where are the consumables stored? </w:t>
      </w:r>
    </w:p>
    <w:p w:rsidR="009E4C07" w:rsidRPr="00FC2839" w:rsidRDefault="009E4C07" w:rsidP="00763FEF">
      <w:pPr>
        <w:pStyle w:val="Bullet1"/>
      </w:pPr>
      <w:r w:rsidRPr="00FC2839">
        <w:t>When should they be re-ordered?</w:t>
      </w:r>
    </w:p>
    <w:p w:rsidR="009E4C07" w:rsidRPr="00FC2839" w:rsidRDefault="00B6707B" w:rsidP="00763FEF">
      <w:pPr>
        <w:pStyle w:val="Bullet1"/>
      </w:pPr>
      <w:r w:rsidRPr="00FC2839">
        <w:rPr>
          <w:noProof/>
          <w:lang w:val="en-US"/>
        </w:rPr>
        <w:drawing>
          <wp:anchor distT="0" distB="0" distL="114300" distR="114300" simplePos="0" relativeHeight="252049408" behindDoc="0" locked="0" layoutInCell="1" allowOverlap="1" wp14:anchorId="76466472" wp14:editId="0588535E">
            <wp:simplePos x="0" y="0"/>
            <wp:positionH relativeFrom="column">
              <wp:posOffset>3857625</wp:posOffset>
            </wp:positionH>
            <wp:positionV relativeFrom="paragraph">
              <wp:posOffset>58420</wp:posOffset>
            </wp:positionV>
            <wp:extent cx="1514475" cy="1514475"/>
            <wp:effectExtent l="19050" t="0" r="9525" b="0"/>
            <wp:wrapSquare wrapText="bothSides"/>
            <wp:docPr id="244" name="Picture 243" descr="comp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21.jpg"/>
                    <pic:cNvPicPr/>
                  </pic:nvPicPr>
                  <pic:blipFill>
                    <a:blip r:embed="rId90" cstate="print"/>
                    <a:stretch>
                      <a:fillRect/>
                    </a:stretch>
                  </pic:blipFill>
                  <pic:spPr>
                    <a:xfrm>
                      <a:off x="0" y="0"/>
                      <a:ext cx="1514475" cy="1514475"/>
                    </a:xfrm>
                    <a:prstGeom prst="rect">
                      <a:avLst/>
                    </a:prstGeom>
                  </pic:spPr>
                </pic:pic>
              </a:graphicData>
            </a:graphic>
          </wp:anchor>
        </w:drawing>
      </w:r>
      <w:r w:rsidR="009E4C07" w:rsidRPr="00FC2839">
        <w:t>What should be ordered?</w:t>
      </w:r>
    </w:p>
    <w:p w:rsidR="009E4C07" w:rsidRPr="00FC2839" w:rsidRDefault="009E4C07" w:rsidP="00763FEF">
      <w:pPr>
        <w:pStyle w:val="Bullet1"/>
      </w:pPr>
      <w:r w:rsidRPr="00FC2839">
        <w:t>What are common 'unit' sizes?</w:t>
      </w:r>
    </w:p>
    <w:p w:rsidR="009E4C07" w:rsidRPr="00FC2839" w:rsidRDefault="009E4C07" w:rsidP="00763FEF">
      <w:pPr>
        <w:pStyle w:val="Bullet1"/>
      </w:pPr>
      <w:r w:rsidRPr="00FC2839">
        <w:t>How much should be ordered?</w:t>
      </w:r>
    </w:p>
    <w:p w:rsidR="009E4C07" w:rsidRPr="00FC2839" w:rsidRDefault="009E4C07" w:rsidP="00763FEF">
      <w:pPr>
        <w:pStyle w:val="Bullet1"/>
      </w:pPr>
      <w:r w:rsidRPr="00FC2839">
        <w:t>Use of manufacturer products?</w:t>
      </w:r>
    </w:p>
    <w:p w:rsidR="009E4C07" w:rsidRPr="00FC2839" w:rsidRDefault="009E4C07" w:rsidP="00763FEF">
      <w:pPr>
        <w:pStyle w:val="Bullet1"/>
      </w:pPr>
      <w:r w:rsidRPr="00FC2839">
        <w:t>Who should order?</w:t>
      </w:r>
    </w:p>
    <w:p w:rsidR="009E4C07" w:rsidRPr="00FC2839" w:rsidRDefault="009E4C07" w:rsidP="00763FEF">
      <w:pPr>
        <w:pStyle w:val="Bullet1"/>
      </w:pPr>
      <w:r w:rsidRPr="00FC2839">
        <w:t>From whom should they be ordered from?</w:t>
      </w:r>
    </w:p>
    <w:p w:rsidR="009E4C07" w:rsidRPr="00FC2839" w:rsidRDefault="009E4C07" w:rsidP="00763FEF">
      <w:pPr>
        <w:pStyle w:val="Bullet1"/>
      </w:pPr>
      <w:r w:rsidRPr="00FC2839">
        <w:t>Written record of consumables ordered?</w:t>
      </w:r>
    </w:p>
    <w:p w:rsidR="009E4C07" w:rsidRPr="00FC2839" w:rsidRDefault="009E4C07" w:rsidP="00763FEF">
      <w:pPr>
        <w:pStyle w:val="Bullet1"/>
      </w:pPr>
      <w:r w:rsidRPr="00FC2839">
        <w:t>Ordering process and authorisation?</w:t>
      </w:r>
    </w:p>
    <w:p w:rsidR="00A42302" w:rsidRPr="00FC2839" w:rsidRDefault="00A42302">
      <w:pPr>
        <w:rPr>
          <w:rFonts w:ascii="Helvetica" w:eastAsia="Times New Roman" w:hAnsi="Helvetica" w:cs="Arial"/>
          <w:b/>
        </w:rPr>
      </w:pPr>
      <w:r w:rsidRPr="00FC2839">
        <w:rPr>
          <w:rFonts w:ascii="Helvetica" w:eastAsia="Times New Roman" w:hAnsi="Helvetica" w:cs="Arial"/>
          <w:b/>
        </w:rPr>
        <w:br w:type="page"/>
      </w:r>
    </w:p>
    <w:p w:rsidR="009E4C07" w:rsidRPr="00FC2839" w:rsidRDefault="009E4C07" w:rsidP="00D0445B">
      <w:pPr>
        <w:pStyle w:val="BodyCopyBold"/>
        <w:rPr>
          <w:noProof w:val="0"/>
        </w:rPr>
      </w:pPr>
      <w:r w:rsidRPr="00FC2839">
        <w:rPr>
          <w:noProof w:val="0"/>
        </w:rPr>
        <w:t>Training</w:t>
      </w:r>
    </w:p>
    <w:p w:rsidR="009E4C07" w:rsidRPr="00FC2839" w:rsidRDefault="009E4C07" w:rsidP="002620BA">
      <w:pPr>
        <w:pStyle w:val="BodyCopy"/>
        <w:rPr>
          <w:noProof w:val="0"/>
        </w:rPr>
      </w:pPr>
      <w:r w:rsidRPr="00FC2839">
        <w:rPr>
          <w:noProof w:val="0"/>
        </w:rPr>
        <w:t xml:space="preserve">There is also the issue of training. In some cases a local expert will install the replacement to ensure that it is installed and installed correctly. </w:t>
      </w:r>
    </w:p>
    <w:p w:rsidR="009E4C07" w:rsidRPr="00FC2839" w:rsidRDefault="009E4C07" w:rsidP="002620BA">
      <w:pPr>
        <w:pStyle w:val="BodyCopy"/>
        <w:rPr>
          <w:noProof w:val="0"/>
        </w:rPr>
      </w:pPr>
      <w:r w:rsidRPr="00FC2839">
        <w:rPr>
          <w:noProof w:val="0"/>
        </w:rPr>
        <w:t>As well as the physical process, there may be operational considerations, such as unscrewing screws, removing items, turning off equipment or performing back up of data, to name but a few tasks.</w:t>
      </w:r>
    </w:p>
    <w:p w:rsidR="009E4C07" w:rsidRPr="00FC2839" w:rsidRDefault="009E4C07" w:rsidP="002620BA">
      <w:pPr>
        <w:pStyle w:val="BodyCopy"/>
        <w:rPr>
          <w:noProof w:val="0"/>
        </w:rPr>
      </w:pPr>
      <w:r w:rsidRPr="00FC2839">
        <w:rPr>
          <w:noProof w:val="0"/>
        </w:rPr>
        <w:t xml:space="preserve">The process and procedure for replacement for each of the consumables for each of the assets needs to documented and stored in an accessible location. </w:t>
      </w:r>
    </w:p>
    <w:p w:rsidR="009E4C07" w:rsidRPr="00FC2839" w:rsidRDefault="009E4C07" w:rsidP="002620BA">
      <w:pPr>
        <w:pStyle w:val="BodyCopy"/>
        <w:rPr>
          <w:noProof w:val="0"/>
        </w:rPr>
      </w:pPr>
      <w:r w:rsidRPr="00FC2839">
        <w:rPr>
          <w:noProof w:val="0"/>
        </w:rPr>
        <w:t>In some cases this documentation will be written in house to explain what and how to make the changes. In other cases it may be a hint list that is used in conjunction with the instructions on the tool.</w:t>
      </w:r>
    </w:p>
    <w:p w:rsidR="009E4C07" w:rsidRPr="00FC2839" w:rsidRDefault="009E4C07" w:rsidP="009E4C07">
      <w:pPr>
        <w:autoSpaceDE w:val="0"/>
        <w:autoSpaceDN w:val="0"/>
        <w:adjustRightInd w:val="0"/>
        <w:spacing w:before="100" w:after="100" w:line="221" w:lineRule="atLeast"/>
        <w:rPr>
          <w:rFonts w:ascii="Helvetica" w:hAnsi="Helvetica" w:cs="HelveticaNeueLT Std Lt Cn"/>
          <w:color w:val="221E1F"/>
        </w:rPr>
      </w:pPr>
    </w:p>
    <w:tbl>
      <w:tblPr>
        <w:tblW w:w="0" w:type="auto"/>
        <w:tblBorders>
          <w:top w:val="nil"/>
          <w:left w:val="nil"/>
          <w:bottom w:val="nil"/>
          <w:right w:val="nil"/>
        </w:tblBorders>
        <w:tblLayout w:type="fixed"/>
        <w:tblLook w:val="0000" w:firstRow="0" w:lastRow="0" w:firstColumn="0" w:lastColumn="0" w:noHBand="0" w:noVBand="0"/>
      </w:tblPr>
      <w:tblGrid>
        <w:gridCol w:w="8787"/>
      </w:tblGrid>
      <w:tr w:rsidR="009E4C07" w:rsidRPr="00FC2839" w:rsidTr="00615459">
        <w:trPr>
          <w:trHeight w:val="683"/>
        </w:trPr>
        <w:tc>
          <w:tcPr>
            <w:tcW w:w="8787" w:type="dxa"/>
          </w:tcPr>
          <w:p w:rsidR="009E4C07" w:rsidRPr="00FC2839" w:rsidRDefault="00B6707B" w:rsidP="00615459">
            <w:pPr>
              <w:autoSpaceDE w:val="0"/>
              <w:autoSpaceDN w:val="0"/>
              <w:adjustRightInd w:val="0"/>
              <w:spacing w:before="80" w:after="120" w:line="240" w:lineRule="auto"/>
              <w:rPr>
                <w:rFonts w:ascii="Helvetica" w:hAnsi="Helvetica" w:cs="Chevin-DemiBold"/>
                <w:color w:val="221E1F"/>
                <w:sz w:val="32"/>
                <w:szCs w:val="32"/>
              </w:rPr>
            </w:pPr>
            <w:r w:rsidRPr="00FC2839">
              <w:rPr>
                <w:rFonts w:ascii="Helvetica" w:hAnsi="Helvetica" w:cs="Chevin-DemiBold"/>
                <w:b/>
                <w:bCs/>
                <w:noProof/>
                <w:color w:val="221E1F"/>
                <w:sz w:val="32"/>
                <w:szCs w:val="32"/>
                <w:lang w:val="en-US" w:eastAsia="en-US"/>
              </w:rPr>
              <w:drawing>
                <wp:anchor distT="0" distB="0" distL="114300" distR="114300" simplePos="0" relativeHeight="252050432" behindDoc="0" locked="0" layoutInCell="1" allowOverlap="1" wp14:anchorId="59F2EA7B" wp14:editId="571A4667">
                  <wp:simplePos x="0" y="0"/>
                  <wp:positionH relativeFrom="column">
                    <wp:posOffset>3867150</wp:posOffset>
                  </wp:positionH>
                  <wp:positionV relativeFrom="paragraph">
                    <wp:posOffset>635</wp:posOffset>
                  </wp:positionV>
                  <wp:extent cx="1762125" cy="1171575"/>
                  <wp:effectExtent l="19050" t="0" r="9525" b="0"/>
                  <wp:wrapSquare wrapText="bothSides"/>
                  <wp:docPr id="246" name="Picture 245" descr="A6 shutterstock_131673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 shutterstock_131673425.jpg"/>
                          <pic:cNvPicPr/>
                        </pic:nvPicPr>
                        <pic:blipFill>
                          <a:blip r:embed="rId183" cstate="print"/>
                          <a:stretch>
                            <a:fillRect/>
                          </a:stretch>
                        </pic:blipFill>
                        <pic:spPr>
                          <a:xfrm>
                            <a:off x="0" y="0"/>
                            <a:ext cx="1762125" cy="1171575"/>
                          </a:xfrm>
                          <a:prstGeom prst="rect">
                            <a:avLst/>
                          </a:prstGeom>
                        </pic:spPr>
                      </pic:pic>
                    </a:graphicData>
                  </a:graphic>
                </wp:anchor>
              </w:drawing>
            </w:r>
            <w:r w:rsidR="009E4C07" w:rsidRPr="00FC2839">
              <w:rPr>
                <w:rFonts w:ascii="Helvetica" w:hAnsi="Helvetica" w:cs="Chevin-DemiBold"/>
                <w:b/>
                <w:bCs/>
                <w:noProof/>
                <w:color w:val="221E1F"/>
                <w:sz w:val="32"/>
                <w:szCs w:val="32"/>
                <w:lang w:val="en-US" w:eastAsia="en-US"/>
              </w:rPr>
              <w:drawing>
                <wp:anchor distT="0" distB="0" distL="114300" distR="114300" simplePos="0" relativeHeight="252041216" behindDoc="0" locked="0" layoutInCell="1" allowOverlap="1" wp14:anchorId="260BAF77" wp14:editId="29573E1A">
                  <wp:simplePos x="0" y="0"/>
                  <wp:positionH relativeFrom="column">
                    <wp:posOffset>-209550</wp:posOffset>
                  </wp:positionH>
                  <wp:positionV relativeFrom="paragraph">
                    <wp:posOffset>-1527810</wp:posOffset>
                  </wp:positionV>
                  <wp:extent cx="647700" cy="628650"/>
                  <wp:effectExtent l="19050" t="0" r="0" b="0"/>
                  <wp:wrapSquare wrapText="bothSides"/>
                  <wp:docPr id="226"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009E4C07" w:rsidRPr="00FC2839">
              <w:rPr>
                <w:rFonts w:ascii="Helvetica" w:hAnsi="Helvetica" w:cs="Chevin-DemiBold"/>
                <w:b/>
                <w:bCs/>
                <w:color w:val="221E1F"/>
                <w:sz w:val="32"/>
                <w:szCs w:val="32"/>
              </w:rPr>
              <w:t xml:space="preserve">Activity </w:t>
            </w:r>
            <w:r w:rsidR="00BD0790" w:rsidRPr="00FC2839">
              <w:rPr>
                <w:rFonts w:ascii="Helvetica" w:hAnsi="Helvetica" w:cs="Chevin-DemiBold"/>
                <w:b/>
                <w:bCs/>
                <w:color w:val="221E1F"/>
                <w:sz w:val="32"/>
                <w:szCs w:val="32"/>
              </w:rPr>
              <w:t>25</w:t>
            </w:r>
            <w:r w:rsidR="009E4C07" w:rsidRPr="00FC2839">
              <w:rPr>
                <w:rFonts w:ascii="Helvetica" w:hAnsi="Helvetica" w:cs="Chevin-DemiBold"/>
                <w:b/>
                <w:bCs/>
                <w:color w:val="221E1F"/>
                <w:sz w:val="32"/>
                <w:szCs w:val="32"/>
              </w:rPr>
              <w:t xml:space="preserve"> - Identify consumables</w:t>
            </w:r>
          </w:p>
          <w:p w:rsidR="009E4C07" w:rsidRPr="00FC2839" w:rsidRDefault="009E4C07" w:rsidP="00615459">
            <w:pPr>
              <w:autoSpaceDE w:val="0"/>
              <w:autoSpaceDN w:val="0"/>
              <w:adjustRightInd w:val="0"/>
              <w:spacing w:before="80" w:after="120" w:line="240" w:lineRule="auto"/>
              <w:rPr>
                <w:rFonts w:ascii="Helvetica" w:hAnsi="Helvetica" w:cs="HelveticaNeueLT Std Lt Cn"/>
                <w:i/>
                <w:color w:val="221E1F"/>
              </w:rPr>
            </w:pPr>
          </w:p>
          <w:p w:rsidR="009E4C07" w:rsidRPr="00FC2839" w:rsidRDefault="009E4C07" w:rsidP="002620BA">
            <w:pPr>
              <w:pStyle w:val="BodyCopy"/>
              <w:rPr>
                <w:noProof w:val="0"/>
              </w:rPr>
            </w:pPr>
            <w:r w:rsidRPr="00FC2839">
              <w:rPr>
                <w:noProof w:val="0"/>
              </w:rPr>
              <w:t>You are asked to identify the different types of consumables that need to be replaced for business computer systems.</w:t>
            </w:r>
          </w:p>
        </w:tc>
      </w:tr>
    </w:tbl>
    <w:p w:rsidR="009E4C07" w:rsidRPr="00FC2839" w:rsidRDefault="009E4C07" w:rsidP="009E4C07">
      <w:pPr>
        <w:pStyle w:val="BodyCopy"/>
        <w:rPr>
          <w:noProof w:val="0"/>
          <w:lang w:eastAsia="en-AU"/>
        </w:rPr>
      </w:pPr>
    </w:p>
    <w:tbl>
      <w:tblPr>
        <w:tblStyle w:val="TableGrid"/>
        <w:tblW w:w="0" w:type="auto"/>
        <w:tblLook w:val="04A0" w:firstRow="1" w:lastRow="0" w:firstColumn="1" w:lastColumn="0" w:noHBand="0" w:noVBand="1"/>
      </w:tblPr>
      <w:tblGrid>
        <w:gridCol w:w="2628"/>
        <w:gridCol w:w="2160"/>
        <w:gridCol w:w="2051"/>
        <w:gridCol w:w="1281"/>
        <w:gridCol w:w="1122"/>
      </w:tblGrid>
      <w:tr w:rsidR="009E4C07" w:rsidRPr="00FC2839" w:rsidTr="00763FEF">
        <w:tc>
          <w:tcPr>
            <w:tcW w:w="2628" w:type="dxa"/>
            <w:shd w:val="clear" w:color="auto" w:fill="F2F2F2" w:themeFill="background1" w:themeFillShade="F2"/>
          </w:tcPr>
          <w:p w:rsidR="009E4C07" w:rsidRPr="00FC2839" w:rsidRDefault="009E4C07" w:rsidP="00763FEF">
            <w:pPr>
              <w:pStyle w:val="TableTextBold"/>
              <w:rPr>
                <w:noProof w:val="0"/>
              </w:rPr>
            </w:pPr>
            <w:r w:rsidRPr="00FC2839">
              <w:rPr>
                <w:noProof w:val="0"/>
              </w:rPr>
              <w:t>COMPUTER SYSTEM ASSET</w:t>
            </w:r>
          </w:p>
        </w:tc>
        <w:tc>
          <w:tcPr>
            <w:tcW w:w="2160" w:type="dxa"/>
            <w:shd w:val="clear" w:color="auto" w:fill="F2F2F2" w:themeFill="background1" w:themeFillShade="F2"/>
          </w:tcPr>
          <w:p w:rsidR="009E4C07" w:rsidRPr="00FC2839" w:rsidRDefault="009E4C07" w:rsidP="00763FEF">
            <w:pPr>
              <w:pStyle w:val="TableTextBold"/>
              <w:rPr>
                <w:noProof w:val="0"/>
              </w:rPr>
            </w:pPr>
            <w:r w:rsidRPr="00FC2839">
              <w:rPr>
                <w:noProof w:val="0"/>
              </w:rPr>
              <w:t>REPLACEMENT ITEM</w:t>
            </w:r>
          </w:p>
        </w:tc>
        <w:tc>
          <w:tcPr>
            <w:tcW w:w="2051" w:type="dxa"/>
            <w:shd w:val="clear" w:color="auto" w:fill="F2F2F2" w:themeFill="background1" w:themeFillShade="F2"/>
          </w:tcPr>
          <w:p w:rsidR="009E4C07" w:rsidRPr="00FC2839" w:rsidRDefault="009E4C07" w:rsidP="00763FEF">
            <w:pPr>
              <w:pStyle w:val="TableTextBold"/>
              <w:rPr>
                <w:noProof w:val="0"/>
              </w:rPr>
            </w:pPr>
            <w:r w:rsidRPr="00FC2839">
              <w:rPr>
                <w:noProof w:val="0"/>
              </w:rPr>
              <w:t>SUPPLIER</w:t>
            </w:r>
          </w:p>
        </w:tc>
        <w:tc>
          <w:tcPr>
            <w:tcW w:w="1281" w:type="dxa"/>
            <w:shd w:val="clear" w:color="auto" w:fill="F2F2F2" w:themeFill="background1" w:themeFillShade="F2"/>
          </w:tcPr>
          <w:p w:rsidR="009E4C07" w:rsidRPr="00FC2839" w:rsidRDefault="009E4C07" w:rsidP="00763FEF">
            <w:pPr>
              <w:pStyle w:val="TableTextBold"/>
              <w:rPr>
                <w:noProof w:val="0"/>
              </w:rPr>
            </w:pPr>
            <w:r w:rsidRPr="00FC2839">
              <w:rPr>
                <w:noProof w:val="0"/>
              </w:rPr>
              <w:t>UNIT SIZE</w:t>
            </w:r>
          </w:p>
        </w:tc>
        <w:tc>
          <w:tcPr>
            <w:tcW w:w="1122" w:type="dxa"/>
            <w:shd w:val="clear" w:color="auto" w:fill="F2F2F2" w:themeFill="background1" w:themeFillShade="F2"/>
          </w:tcPr>
          <w:p w:rsidR="009E4C07" w:rsidRPr="00FC2839" w:rsidRDefault="009E4C07" w:rsidP="00763FEF">
            <w:pPr>
              <w:pStyle w:val="TableTextBold"/>
              <w:rPr>
                <w:noProof w:val="0"/>
              </w:rPr>
            </w:pPr>
            <w:r w:rsidRPr="00FC2839">
              <w:rPr>
                <w:noProof w:val="0"/>
              </w:rPr>
              <w:t>COST</w:t>
            </w:r>
          </w:p>
        </w:tc>
      </w:tr>
      <w:tr w:rsidR="009E4C07" w:rsidRPr="00FC2839" w:rsidTr="00615459">
        <w:tc>
          <w:tcPr>
            <w:tcW w:w="2628" w:type="dxa"/>
          </w:tcPr>
          <w:p w:rsidR="009E4C07" w:rsidRPr="00FC2839" w:rsidRDefault="009E4C07" w:rsidP="00763FEF">
            <w:pPr>
              <w:pStyle w:val="TableText"/>
              <w:rPr>
                <w:noProof w:val="0"/>
              </w:rPr>
            </w:pPr>
          </w:p>
        </w:tc>
        <w:tc>
          <w:tcPr>
            <w:tcW w:w="2160" w:type="dxa"/>
          </w:tcPr>
          <w:p w:rsidR="009E4C07" w:rsidRPr="00FC2839" w:rsidRDefault="009E4C07" w:rsidP="00763FEF">
            <w:pPr>
              <w:pStyle w:val="TableText"/>
              <w:rPr>
                <w:noProof w:val="0"/>
              </w:rPr>
            </w:pPr>
          </w:p>
        </w:tc>
        <w:tc>
          <w:tcPr>
            <w:tcW w:w="2051" w:type="dxa"/>
          </w:tcPr>
          <w:p w:rsidR="009E4C07" w:rsidRPr="00FC2839" w:rsidRDefault="009E4C07" w:rsidP="00763FEF">
            <w:pPr>
              <w:pStyle w:val="TableText"/>
              <w:rPr>
                <w:noProof w:val="0"/>
              </w:rPr>
            </w:pPr>
          </w:p>
          <w:p w:rsidR="00A42302" w:rsidRPr="00FC2839" w:rsidRDefault="00A42302" w:rsidP="00763FEF">
            <w:pPr>
              <w:pStyle w:val="TableText"/>
              <w:rPr>
                <w:noProof w:val="0"/>
              </w:rPr>
            </w:pPr>
          </w:p>
        </w:tc>
        <w:tc>
          <w:tcPr>
            <w:tcW w:w="1281" w:type="dxa"/>
          </w:tcPr>
          <w:p w:rsidR="009E4C07" w:rsidRPr="00FC2839" w:rsidRDefault="009E4C07" w:rsidP="00763FEF">
            <w:pPr>
              <w:pStyle w:val="TableText"/>
              <w:rPr>
                <w:noProof w:val="0"/>
              </w:rPr>
            </w:pPr>
          </w:p>
        </w:tc>
        <w:tc>
          <w:tcPr>
            <w:tcW w:w="1122" w:type="dxa"/>
          </w:tcPr>
          <w:p w:rsidR="009E4C07" w:rsidRPr="00FC2839" w:rsidRDefault="009E4C07" w:rsidP="00763FEF">
            <w:pPr>
              <w:pStyle w:val="TableText"/>
              <w:rPr>
                <w:noProof w:val="0"/>
              </w:rPr>
            </w:pPr>
          </w:p>
        </w:tc>
      </w:tr>
      <w:tr w:rsidR="009E4C07" w:rsidRPr="00FC2839" w:rsidTr="00615459">
        <w:tc>
          <w:tcPr>
            <w:tcW w:w="2628" w:type="dxa"/>
          </w:tcPr>
          <w:p w:rsidR="009E4C07" w:rsidRPr="00FC2839" w:rsidRDefault="009E4C07" w:rsidP="00763FEF">
            <w:pPr>
              <w:pStyle w:val="TableText"/>
              <w:rPr>
                <w:noProof w:val="0"/>
              </w:rPr>
            </w:pPr>
          </w:p>
        </w:tc>
        <w:tc>
          <w:tcPr>
            <w:tcW w:w="2160" w:type="dxa"/>
          </w:tcPr>
          <w:p w:rsidR="009E4C07" w:rsidRPr="00FC2839" w:rsidRDefault="009E4C07" w:rsidP="00763FEF">
            <w:pPr>
              <w:pStyle w:val="TableText"/>
              <w:rPr>
                <w:noProof w:val="0"/>
              </w:rPr>
            </w:pPr>
          </w:p>
        </w:tc>
        <w:tc>
          <w:tcPr>
            <w:tcW w:w="2051" w:type="dxa"/>
          </w:tcPr>
          <w:p w:rsidR="009E4C07" w:rsidRPr="00FC2839" w:rsidRDefault="009E4C07" w:rsidP="00763FEF">
            <w:pPr>
              <w:pStyle w:val="TableText"/>
              <w:rPr>
                <w:noProof w:val="0"/>
              </w:rPr>
            </w:pPr>
          </w:p>
          <w:p w:rsidR="00A42302" w:rsidRPr="00FC2839" w:rsidRDefault="00A42302" w:rsidP="00763FEF">
            <w:pPr>
              <w:pStyle w:val="TableText"/>
              <w:rPr>
                <w:noProof w:val="0"/>
              </w:rPr>
            </w:pPr>
          </w:p>
        </w:tc>
        <w:tc>
          <w:tcPr>
            <w:tcW w:w="1281" w:type="dxa"/>
          </w:tcPr>
          <w:p w:rsidR="009E4C07" w:rsidRPr="00FC2839" w:rsidRDefault="009E4C07" w:rsidP="00763FEF">
            <w:pPr>
              <w:pStyle w:val="TableText"/>
              <w:rPr>
                <w:noProof w:val="0"/>
              </w:rPr>
            </w:pPr>
          </w:p>
        </w:tc>
        <w:tc>
          <w:tcPr>
            <w:tcW w:w="1122" w:type="dxa"/>
          </w:tcPr>
          <w:p w:rsidR="009E4C07" w:rsidRPr="00FC2839" w:rsidRDefault="009E4C07" w:rsidP="00763FEF">
            <w:pPr>
              <w:pStyle w:val="TableText"/>
              <w:rPr>
                <w:noProof w:val="0"/>
              </w:rPr>
            </w:pPr>
          </w:p>
        </w:tc>
      </w:tr>
      <w:tr w:rsidR="009E4C07" w:rsidRPr="00FC2839" w:rsidTr="00615459">
        <w:tc>
          <w:tcPr>
            <w:tcW w:w="2628" w:type="dxa"/>
          </w:tcPr>
          <w:p w:rsidR="009E4C07" w:rsidRPr="00FC2839" w:rsidRDefault="009E4C07" w:rsidP="00763FEF">
            <w:pPr>
              <w:pStyle w:val="TableText"/>
              <w:rPr>
                <w:noProof w:val="0"/>
              </w:rPr>
            </w:pPr>
          </w:p>
        </w:tc>
        <w:tc>
          <w:tcPr>
            <w:tcW w:w="2160" w:type="dxa"/>
          </w:tcPr>
          <w:p w:rsidR="009E4C07" w:rsidRPr="00FC2839" w:rsidRDefault="009E4C07" w:rsidP="00763FEF">
            <w:pPr>
              <w:pStyle w:val="TableText"/>
              <w:rPr>
                <w:noProof w:val="0"/>
              </w:rPr>
            </w:pPr>
          </w:p>
        </w:tc>
        <w:tc>
          <w:tcPr>
            <w:tcW w:w="2051" w:type="dxa"/>
          </w:tcPr>
          <w:p w:rsidR="009E4C07" w:rsidRPr="00FC2839" w:rsidRDefault="009E4C07" w:rsidP="00763FEF">
            <w:pPr>
              <w:pStyle w:val="TableText"/>
              <w:rPr>
                <w:noProof w:val="0"/>
              </w:rPr>
            </w:pPr>
          </w:p>
          <w:p w:rsidR="00A42302" w:rsidRPr="00FC2839" w:rsidRDefault="00A42302" w:rsidP="00763FEF">
            <w:pPr>
              <w:pStyle w:val="TableText"/>
              <w:rPr>
                <w:noProof w:val="0"/>
              </w:rPr>
            </w:pPr>
          </w:p>
        </w:tc>
        <w:tc>
          <w:tcPr>
            <w:tcW w:w="1281" w:type="dxa"/>
          </w:tcPr>
          <w:p w:rsidR="009E4C07" w:rsidRPr="00FC2839" w:rsidRDefault="009E4C07" w:rsidP="00763FEF">
            <w:pPr>
              <w:pStyle w:val="TableText"/>
              <w:rPr>
                <w:noProof w:val="0"/>
              </w:rPr>
            </w:pPr>
          </w:p>
        </w:tc>
        <w:tc>
          <w:tcPr>
            <w:tcW w:w="1122" w:type="dxa"/>
          </w:tcPr>
          <w:p w:rsidR="009E4C07" w:rsidRPr="00FC2839" w:rsidRDefault="009E4C07" w:rsidP="00763FEF">
            <w:pPr>
              <w:pStyle w:val="TableText"/>
              <w:rPr>
                <w:noProof w:val="0"/>
              </w:rPr>
            </w:pPr>
          </w:p>
        </w:tc>
      </w:tr>
      <w:tr w:rsidR="009E4C07" w:rsidRPr="00FC2839" w:rsidTr="00615459">
        <w:tc>
          <w:tcPr>
            <w:tcW w:w="2628" w:type="dxa"/>
          </w:tcPr>
          <w:p w:rsidR="009E4C07" w:rsidRPr="00FC2839" w:rsidRDefault="009E4C07" w:rsidP="00763FEF">
            <w:pPr>
              <w:pStyle w:val="TableText"/>
              <w:rPr>
                <w:noProof w:val="0"/>
              </w:rPr>
            </w:pPr>
          </w:p>
        </w:tc>
        <w:tc>
          <w:tcPr>
            <w:tcW w:w="2160" w:type="dxa"/>
          </w:tcPr>
          <w:p w:rsidR="009E4C07" w:rsidRPr="00FC2839" w:rsidRDefault="009E4C07" w:rsidP="00763FEF">
            <w:pPr>
              <w:pStyle w:val="TableText"/>
              <w:rPr>
                <w:noProof w:val="0"/>
              </w:rPr>
            </w:pPr>
          </w:p>
        </w:tc>
        <w:tc>
          <w:tcPr>
            <w:tcW w:w="2051" w:type="dxa"/>
          </w:tcPr>
          <w:p w:rsidR="009E4C07" w:rsidRPr="00FC2839" w:rsidRDefault="009E4C07" w:rsidP="00763FEF">
            <w:pPr>
              <w:pStyle w:val="TableText"/>
              <w:rPr>
                <w:noProof w:val="0"/>
              </w:rPr>
            </w:pPr>
          </w:p>
          <w:p w:rsidR="00A42302" w:rsidRPr="00FC2839" w:rsidRDefault="00A42302" w:rsidP="00763FEF">
            <w:pPr>
              <w:pStyle w:val="TableText"/>
              <w:rPr>
                <w:noProof w:val="0"/>
              </w:rPr>
            </w:pPr>
          </w:p>
        </w:tc>
        <w:tc>
          <w:tcPr>
            <w:tcW w:w="1281" w:type="dxa"/>
          </w:tcPr>
          <w:p w:rsidR="009E4C07" w:rsidRPr="00FC2839" w:rsidRDefault="009E4C07" w:rsidP="00763FEF">
            <w:pPr>
              <w:pStyle w:val="TableText"/>
              <w:rPr>
                <w:noProof w:val="0"/>
              </w:rPr>
            </w:pPr>
          </w:p>
        </w:tc>
        <w:tc>
          <w:tcPr>
            <w:tcW w:w="1122" w:type="dxa"/>
          </w:tcPr>
          <w:p w:rsidR="009E4C07" w:rsidRPr="00FC2839" w:rsidRDefault="009E4C07" w:rsidP="00763FEF">
            <w:pPr>
              <w:pStyle w:val="TableText"/>
              <w:rPr>
                <w:noProof w:val="0"/>
              </w:rPr>
            </w:pPr>
          </w:p>
        </w:tc>
      </w:tr>
    </w:tbl>
    <w:p w:rsidR="00A42302" w:rsidRPr="006F51AF" w:rsidRDefault="00A42302" w:rsidP="006F51AF">
      <w:pPr>
        <w:pStyle w:val="BodyCopy"/>
      </w:pPr>
    </w:p>
    <w:p w:rsidR="00A42302" w:rsidRPr="006F51AF" w:rsidRDefault="00A42302" w:rsidP="006F51AF">
      <w:pPr>
        <w:pStyle w:val="BodyCopy"/>
      </w:pPr>
      <w:r w:rsidRPr="006F51AF">
        <w:br w:type="page"/>
      </w:r>
    </w:p>
    <w:p w:rsidR="0012258E" w:rsidRPr="00FC2839" w:rsidRDefault="0012258E" w:rsidP="0012258E">
      <w:pPr>
        <w:pStyle w:val="Heading2"/>
      </w:pPr>
      <w:r w:rsidRPr="00FC2839">
        <w:t>3.2</w:t>
      </w:r>
      <w:r w:rsidRPr="00FC2839">
        <w:tab/>
      </w:r>
      <w:r w:rsidR="00E52520">
        <w:fldChar w:fldCharType="begin"/>
      </w:r>
      <w:r w:rsidR="00E52520">
        <w:instrText xml:space="preserve"> REF  Criteria32  \* MERGEFORMAT </w:instrText>
      </w:r>
      <w:r w:rsidR="00E52520">
        <w:fldChar w:fldCharType="separate"/>
      </w:r>
      <w:sdt>
        <w:sdtPr>
          <w:alias w:val="Criteria32"/>
          <w:tag w:val="Criteria32"/>
          <w:id w:val="26329446"/>
          <w:lock w:val="sdtLocked"/>
          <w:placeholder>
            <w:docPart w:val="E1A4DF4D688049CDB3D49CE1DC94D212"/>
          </w:placeholder>
        </w:sdtPr>
        <w:sdtEndPr/>
        <w:sdtContent>
          <w:r w:rsidR="0093327F" w:rsidRPr="00FC2839">
            <w:rPr>
              <w:rStyle w:val="PlaceholderText"/>
              <w:color w:val="45545F"/>
            </w:rPr>
            <w:t xml:space="preserve">Report faults to the nominated </w:t>
          </w:r>
          <w:r w:rsidR="0093327F" w:rsidRPr="00FC2839">
            <w:t>person or supplier for rectification</w:t>
          </w:r>
        </w:sdtContent>
      </w:sdt>
      <w:r w:rsidR="00E52520">
        <w:fldChar w:fldCharType="end"/>
      </w:r>
    </w:p>
    <w:p w:rsidR="00F3127F" w:rsidRPr="00FC2839" w:rsidRDefault="00F3127F" w:rsidP="00F3127F">
      <w:pPr>
        <w:pStyle w:val="Heading2"/>
      </w:pPr>
      <w:r w:rsidRPr="00FC2839">
        <w:t>1.3</w:t>
      </w:r>
      <w:r w:rsidRPr="00FC2839">
        <w:tab/>
      </w:r>
      <w:r w:rsidR="00E52520">
        <w:fldChar w:fldCharType="begin"/>
      </w:r>
      <w:r w:rsidR="00E52520">
        <w:instrText xml:space="preserve"> REF  Criteria13  \* MERGEFORMAT </w:instrText>
      </w:r>
      <w:r w:rsidR="00E52520">
        <w:fldChar w:fldCharType="separate"/>
      </w:r>
      <w:sdt>
        <w:sdtPr>
          <w:alias w:val="Criteria13"/>
          <w:tag w:val="Criteria13"/>
          <w:id w:val="26329447"/>
          <w:lock w:val="sdtLocked"/>
          <w:placeholder>
            <w:docPart w:val="13C9E22F336F4D65A7C3FFAE5EF8732D"/>
          </w:placeholder>
        </w:sdtPr>
        <w:sdtEndPr/>
        <w:sdtContent>
          <w:r w:rsidR="0093327F" w:rsidRPr="00FC2839">
            <w:rPr>
              <w:rStyle w:val="PlaceholderText"/>
              <w:color w:val="45545F"/>
            </w:rPr>
            <w:t xml:space="preserve">Establish and implement procedures for </w:t>
          </w:r>
          <w:r w:rsidR="0093327F" w:rsidRPr="00FC2839">
            <w:t>identifying and resolving performance problems including use of specialised assistance</w:t>
          </w:r>
        </w:sdtContent>
      </w:sdt>
      <w:r w:rsidR="00E52520">
        <w:fldChar w:fldCharType="end"/>
      </w:r>
    </w:p>
    <w:p w:rsidR="00F3127F" w:rsidRPr="00FC2839" w:rsidRDefault="00F3127F" w:rsidP="00763FEF">
      <w:pPr>
        <w:pStyle w:val="Heading3"/>
      </w:pPr>
      <w:r w:rsidRPr="00FC2839">
        <w:t>Introduction</w:t>
      </w:r>
    </w:p>
    <w:p w:rsidR="00615459" w:rsidRPr="00FC2839" w:rsidRDefault="00615459" w:rsidP="002620BA">
      <w:pPr>
        <w:pStyle w:val="BodyCopy"/>
        <w:rPr>
          <w:noProof w:val="0"/>
        </w:rPr>
      </w:pPr>
      <w:r w:rsidRPr="00FC2839">
        <w:rPr>
          <w:noProof w:val="0"/>
        </w:rPr>
        <w:t>Regardless of how much preventative maintenance you perform on your computer system assets, at times they will breakdown and faults will appear.</w:t>
      </w:r>
    </w:p>
    <w:p w:rsidR="00615459" w:rsidRPr="00FC2839" w:rsidRDefault="00A42302" w:rsidP="002620BA">
      <w:pPr>
        <w:pStyle w:val="BodyCopy"/>
        <w:rPr>
          <w:noProof w:val="0"/>
        </w:rPr>
      </w:pPr>
      <w:r w:rsidRPr="00FC2839">
        <w:rPr>
          <w:lang w:val="en-US" w:eastAsia="en-US"/>
        </w:rPr>
        <w:drawing>
          <wp:anchor distT="0" distB="0" distL="114300" distR="114300" simplePos="0" relativeHeight="252057600" behindDoc="0" locked="0" layoutInCell="1" allowOverlap="1" wp14:anchorId="12F62511" wp14:editId="07F8CACE">
            <wp:simplePos x="0" y="0"/>
            <wp:positionH relativeFrom="column">
              <wp:posOffset>3810000</wp:posOffset>
            </wp:positionH>
            <wp:positionV relativeFrom="paragraph">
              <wp:posOffset>106045</wp:posOffset>
            </wp:positionV>
            <wp:extent cx="1673860" cy="1114425"/>
            <wp:effectExtent l="19050" t="0" r="2540" b="0"/>
            <wp:wrapSquare wrapText="bothSides"/>
            <wp:docPr id="4" name="Picture 3" descr="shutterstock_1728309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2830980.jpg"/>
                    <pic:cNvPicPr/>
                  </pic:nvPicPr>
                  <pic:blipFill>
                    <a:blip r:embed="rId184" cstate="print"/>
                    <a:stretch>
                      <a:fillRect/>
                    </a:stretch>
                  </pic:blipFill>
                  <pic:spPr>
                    <a:xfrm>
                      <a:off x="0" y="0"/>
                      <a:ext cx="1673860" cy="1114425"/>
                    </a:xfrm>
                    <a:prstGeom prst="rect">
                      <a:avLst/>
                    </a:prstGeom>
                  </pic:spPr>
                </pic:pic>
              </a:graphicData>
            </a:graphic>
          </wp:anchor>
        </w:drawing>
      </w:r>
      <w:r w:rsidR="00615459" w:rsidRPr="00FC2839">
        <w:rPr>
          <w:noProof w:val="0"/>
        </w:rPr>
        <w:t>When faults appear, it is important to ensure that:</w:t>
      </w:r>
    </w:p>
    <w:p w:rsidR="00615459" w:rsidRPr="00FC2839" w:rsidRDefault="00615459" w:rsidP="002620BA">
      <w:pPr>
        <w:pStyle w:val="BodyCopy"/>
        <w:rPr>
          <w:noProof w:val="0"/>
        </w:rPr>
      </w:pPr>
      <w:r w:rsidRPr="00FC2839">
        <w:rPr>
          <w:noProof w:val="0"/>
        </w:rPr>
        <w:t>They are identified in a prompt manner</w:t>
      </w:r>
    </w:p>
    <w:p w:rsidR="00615459" w:rsidRPr="00FC2839" w:rsidRDefault="00615459" w:rsidP="002620BA">
      <w:pPr>
        <w:pStyle w:val="BodyCopy"/>
        <w:rPr>
          <w:noProof w:val="0"/>
        </w:rPr>
      </w:pPr>
      <w:r w:rsidRPr="00FC2839">
        <w:rPr>
          <w:noProof w:val="0"/>
        </w:rPr>
        <w:t>The correct procedures are in place to take the correct action to resolve the fault</w:t>
      </w:r>
    </w:p>
    <w:p w:rsidR="00134610" w:rsidRPr="00FC2839" w:rsidRDefault="00134610" w:rsidP="002620BA">
      <w:pPr>
        <w:pStyle w:val="BodyCopy"/>
        <w:rPr>
          <w:noProof w:val="0"/>
          <w:szCs w:val="24"/>
        </w:rPr>
      </w:pPr>
      <w:r w:rsidRPr="00FC2839">
        <w:rPr>
          <w:noProof w:val="0"/>
          <w:szCs w:val="24"/>
        </w:rPr>
        <w:t>All staff are expected to monitor the operation of equipment they work with.</w:t>
      </w:r>
    </w:p>
    <w:p w:rsidR="00134610" w:rsidRPr="00FC2839" w:rsidRDefault="00134610" w:rsidP="002620BA">
      <w:pPr>
        <w:pStyle w:val="BodyCopy"/>
        <w:rPr>
          <w:noProof w:val="0"/>
          <w:szCs w:val="24"/>
        </w:rPr>
      </w:pPr>
      <w:r w:rsidRPr="00FC2839">
        <w:rPr>
          <w:noProof w:val="0"/>
          <w:szCs w:val="24"/>
        </w:rPr>
        <w:t>When any of the computer assets shows signs there is a problem, this must be reported to the appropriate person as soon as possible. Timely reporting is important. The quicker the asset is checked out and fixed the better.</w:t>
      </w:r>
    </w:p>
    <w:p w:rsidR="00615459" w:rsidRPr="00FC2839" w:rsidRDefault="00615459" w:rsidP="002620BA">
      <w:pPr>
        <w:pStyle w:val="BodyCopy"/>
        <w:rPr>
          <w:noProof w:val="0"/>
        </w:rPr>
      </w:pPr>
      <w:r w:rsidRPr="00FC2839">
        <w:rPr>
          <w:noProof w:val="0"/>
        </w:rPr>
        <w:t>In this section we will look at the process of identifying faults and types of corrective action that can be taken to resolve faults.</w:t>
      </w:r>
    </w:p>
    <w:p w:rsidR="00492F70" w:rsidRPr="00FC2839" w:rsidRDefault="00492F70" w:rsidP="00763FEF">
      <w:pPr>
        <w:pStyle w:val="Heading3"/>
      </w:pPr>
      <w:r w:rsidRPr="00FC2839">
        <w:t>Examples of faults</w:t>
      </w:r>
    </w:p>
    <w:p w:rsidR="00AC0DA1" w:rsidRPr="00FC2839" w:rsidRDefault="00AC0DA1" w:rsidP="002620BA">
      <w:pPr>
        <w:pStyle w:val="BodyCopy"/>
        <w:rPr>
          <w:noProof w:val="0"/>
        </w:rPr>
      </w:pPr>
      <w:r w:rsidRPr="00FC2839">
        <w:rPr>
          <w:noProof w:val="0"/>
        </w:rPr>
        <w:t>Common faults with computer equipment are usually listed in the Troubleshooting section of the relevant instruction manual.</w:t>
      </w:r>
    </w:p>
    <w:p w:rsidR="00492F70" w:rsidRPr="00FC2839" w:rsidRDefault="00492F70" w:rsidP="002620BA">
      <w:pPr>
        <w:pStyle w:val="BodyCopy"/>
        <w:rPr>
          <w:noProof w:val="0"/>
        </w:rPr>
      </w:pPr>
      <w:r w:rsidRPr="00FC2839">
        <w:rPr>
          <w:noProof w:val="0"/>
        </w:rPr>
        <w:t>Whilst the types of faults are endless examples of common faults include:</w:t>
      </w:r>
    </w:p>
    <w:p w:rsidR="00A66794" w:rsidRPr="00FC2839" w:rsidRDefault="00A66794" w:rsidP="00763FEF">
      <w:pPr>
        <w:pStyle w:val="Bullet1"/>
      </w:pPr>
      <w:r w:rsidRPr="00FC2839">
        <w:t>Computer is too slow</w:t>
      </w:r>
    </w:p>
    <w:p w:rsidR="00A66794" w:rsidRPr="00FC2839" w:rsidRDefault="00A66794" w:rsidP="00763FEF">
      <w:pPr>
        <w:pStyle w:val="Bullet1"/>
      </w:pPr>
      <w:r w:rsidRPr="00FC2839">
        <w:t>Internet downloads or uploads slow</w:t>
      </w:r>
    </w:p>
    <w:p w:rsidR="00A66794" w:rsidRPr="00FC2839" w:rsidRDefault="00A42302" w:rsidP="00763FEF">
      <w:pPr>
        <w:pStyle w:val="Bullet1"/>
      </w:pPr>
      <w:r w:rsidRPr="00FC2839">
        <w:rPr>
          <w:noProof/>
          <w:lang w:val="en-US"/>
        </w:rPr>
        <w:drawing>
          <wp:anchor distT="0" distB="0" distL="114300" distR="114300" simplePos="0" relativeHeight="252058624" behindDoc="0" locked="0" layoutInCell="1" allowOverlap="1" wp14:anchorId="6E88FB34" wp14:editId="1819E6D7">
            <wp:simplePos x="0" y="0"/>
            <wp:positionH relativeFrom="column">
              <wp:posOffset>3305175</wp:posOffset>
            </wp:positionH>
            <wp:positionV relativeFrom="paragraph">
              <wp:posOffset>145415</wp:posOffset>
            </wp:positionV>
            <wp:extent cx="2076450" cy="1295400"/>
            <wp:effectExtent l="19050" t="0" r="0" b="0"/>
            <wp:wrapSquare wrapText="bothSides"/>
            <wp:docPr id="19" name="Picture 18" descr="Comp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1.png"/>
                    <pic:cNvPicPr/>
                  </pic:nvPicPr>
                  <pic:blipFill>
                    <a:blip r:embed="rId51" cstate="print"/>
                    <a:stretch>
                      <a:fillRect/>
                    </a:stretch>
                  </pic:blipFill>
                  <pic:spPr>
                    <a:xfrm>
                      <a:off x="0" y="0"/>
                      <a:ext cx="2076450" cy="1295400"/>
                    </a:xfrm>
                    <a:prstGeom prst="rect">
                      <a:avLst/>
                    </a:prstGeom>
                  </pic:spPr>
                </pic:pic>
              </a:graphicData>
            </a:graphic>
          </wp:anchor>
        </w:drawing>
      </w:r>
      <w:r w:rsidR="00A66794" w:rsidRPr="00FC2839">
        <w:t>Computer won't start up</w:t>
      </w:r>
    </w:p>
    <w:p w:rsidR="00A66794" w:rsidRPr="00FC2839" w:rsidRDefault="00A66794" w:rsidP="00763FEF">
      <w:pPr>
        <w:pStyle w:val="Bullet1"/>
      </w:pPr>
      <w:r w:rsidRPr="00FC2839">
        <w:t>Windows won't boot</w:t>
      </w:r>
    </w:p>
    <w:p w:rsidR="00A66794" w:rsidRPr="00FC2839" w:rsidRDefault="00A66794" w:rsidP="00763FEF">
      <w:pPr>
        <w:pStyle w:val="Bullet1"/>
      </w:pPr>
      <w:r w:rsidRPr="00FC2839">
        <w:t>Computer keeps restarting on its own</w:t>
      </w:r>
    </w:p>
    <w:p w:rsidR="00A66794" w:rsidRPr="00FC2839" w:rsidRDefault="00A66794" w:rsidP="00763FEF">
      <w:pPr>
        <w:pStyle w:val="Bullet1"/>
      </w:pPr>
      <w:r w:rsidRPr="00FC2839">
        <w:t>Monitor is blank</w:t>
      </w:r>
    </w:p>
    <w:p w:rsidR="00A66794" w:rsidRPr="00FC2839" w:rsidRDefault="00A66794" w:rsidP="00763FEF">
      <w:pPr>
        <w:pStyle w:val="Bullet1"/>
      </w:pPr>
      <w:r w:rsidRPr="00FC2839">
        <w:t>Abnormally functioning operating system or software</w:t>
      </w:r>
    </w:p>
    <w:p w:rsidR="00A66794" w:rsidRPr="00FC2839" w:rsidRDefault="00A66794" w:rsidP="00763FEF">
      <w:pPr>
        <w:pStyle w:val="Bullet1"/>
      </w:pPr>
      <w:r w:rsidRPr="00FC2839">
        <w:t>Strange noises</w:t>
      </w:r>
    </w:p>
    <w:p w:rsidR="00A66794" w:rsidRPr="00FC2839" w:rsidRDefault="00A66794" w:rsidP="00763FEF">
      <w:pPr>
        <w:pStyle w:val="Bullet1"/>
      </w:pPr>
      <w:r w:rsidRPr="00FC2839">
        <w:t>Overheating</w:t>
      </w:r>
    </w:p>
    <w:p w:rsidR="00A66794" w:rsidRPr="00FC2839" w:rsidRDefault="00A66794" w:rsidP="00763FEF">
      <w:pPr>
        <w:pStyle w:val="Bullet1"/>
      </w:pPr>
      <w:r w:rsidRPr="00FC2839">
        <w:t>Pop-up ads keep appearing</w:t>
      </w:r>
    </w:p>
    <w:p w:rsidR="00492F70" w:rsidRPr="00FC2839" w:rsidRDefault="00492F70" w:rsidP="00763FEF">
      <w:pPr>
        <w:pStyle w:val="Bullet1"/>
      </w:pPr>
      <w:r w:rsidRPr="00FC2839">
        <w:t>READY light is not lit, or is glowing red</w:t>
      </w:r>
    </w:p>
    <w:p w:rsidR="00492F70" w:rsidRPr="00FC2839" w:rsidRDefault="00492F70" w:rsidP="00763FEF">
      <w:pPr>
        <w:pStyle w:val="Bullet1"/>
      </w:pPr>
      <w:r w:rsidRPr="00FC2839">
        <w:t>Self-test labels will not print</w:t>
      </w:r>
    </w:p>
    <w:p w:rsidR="00492F70" w:rsidRPr="00FC2839" w:rsidRDefault="00492F70" w:rsidP="00763FEF">
      <w:pPr>
        <w:pStyle w:val="Bullet1"/>
      </w:pPr>
      <w:r w:rsidRPr="00FC2839">
        <w:t>Labels will not feed, or feed continuously</w:t>
      </w:r>
    </w:p>
    <w:p w:rsidR="00492F70" w:rsidRPr="00FC2839" w:rsidRDefault="00A42302" w:rsidP="00763FEF">
      <w:pPr>
        <w:pStyle w:val="Bullet1"/>
      </w:pPr>
      <w:r w:rsidRPr="00FC2839">
        <w:rPr>
          <w:noProof/>
          <w:lang w:val="en-US"/>
        </w:rPr>
        <w:drawing>
          <wp:anchor distT="0" distB="0" distL="114300" distR="114300" simplePos="0" relativeHeight="252059648" behindDoc="0" locked="0" layoutInCell="1" allowOverlap="1" wp14:anchorId="34B97DA1" wp14:editId="4B1553D1">
            <wp:simplePos x="0" y="0"/>
            <wp:positionH relativeFrom="column">
              <wp:posOffset>3810000</wp:posOffset>
            </wp:positionH>
            <wp:positionV relativeFrom="paragraph">
              <wp:posOffset>137795</wp:posOffset>
            </wp:positionV>
            <wp:extent cx="1676400" cy="1676400"/>
            <wp:effectExtent l="19050" t="0" r="0" b="0"/>
            <wp:wrapSquare wrapText="bothSides"/>
            <wp:docPr id="27" name="Picture 26" descr="comp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8.png"/>
                    <pic:cNvPicPr/>
                  </pic:nvPicPr>
                  <pic:blipFill>
                    <a:blip r:embed="rId78" cstate="print"/>
                    <a:stretch>
                      <a:fillRect/>
                    </a:stretch>
                  </pic:blipFill>
                  <pic:spPr>
                    <a:xfrm>
                      <a:off x="0" y="0"/>
                      <a:ext cx="1676400" cy="1676400"/>
                    </a:xfrm>
                    <a:prstGeom prst="rect">
                      <a:avLst/>
                    </a:prstGeom>
                  </pic:spPr>
                </pic:pic>
              </a:graphicData>
            </a:graphic>
          </wp:anchor>
        </w:drawing>
      </w:r>
      <w:r w:rsidR="00A66794" w:rsidRPr="00FC2839">
        <w:t>Flat batteries, or batter</w:t>
      </w:r>
      <w:r w:rsidR="00492F70" w:rsidRPr="00FC2839">
        <w:t>ies have been removed</w:t>
      </w:r>
    </w:p>
    <w:p w:rsidR="00492F70" w:rsidRPr="00FC2839" w:rsidRDefault="00492F70" w:rsidP="00763FEF">
      <w:pPr>
        <w:pStyle w:val="Bullet1"/>
      </w:pPr>
      <w:r w:rsidRPr="00FC2839">
        <w:t>Electricity cord has been accidentally knocke</w:t>
      </w:r>
      <w:r w:rsidR="00A66794" w:rsidRPr="00FC2839">
        <w:t>d out or the plug</w:t>
      </w:r>
      <w:r w:rsidRPr="00FC2839">
        <w:t xml:space="preserve"> has been removed</w:t>
      </w:r>
    </w:p>
    <w:p w:rsidR="00A66794" w:rsidRPr="00FC2839" w:rsidRDefault="00A66794" w:rsidP="00763FEF">
      <w:pPr>
        <w:pStyle w:val="Bullet1"/>
      </w:pPr>
      <w:r w:rsidRPr="00FC2839">
        <w:t>Printer won't work</w:t>
      </w:r>
    </w:p>
    <w:p w:rsidR="00492F70" w:rsidRPr="00FC2839" w:rsidRDefault="00492F70" w:rsidP="00763FEF">
      <w:pPr>
        <w:pStyle w:val="Bullet1"/>
      </w:pPr>
      <w:r w:rsidRPr="00FC2839">
        <w:t>Poor print quality</w:t>
      </w:r>
    </w:p>
    <w:p w:rsidR="00A66794" w:rsidRPr="00FC2839" w:rsidRDefault="00A66794" w:rsidP="00763FEF">
      <w:pPr>
        <w:pStyle w:val="Bullet1"/>
      </w:pPr>
      <w:r w:rsidRPr="00FC2839">
        <w:t>Internet not connecting</w:t>
      </w:r>
    </w:p>
    <w:p w:rsidR="00A66794" w:rsidRPr="00FC2839" w:rsidRDefault="007D40D3" w:rsidP="00763FEF">
      <w:pPr>
        <w:pStyle w:val="Bullet1"/>
      </w:pPr>
      <w:r w:rsidRPr="00FC2839">
        <w:t>Wi-Fi</w:t>
      </w:r>
      <w:r w:rsidR="00A66794" w:rsidRPr="00FC2839">
        <w:t xml:space="preserve"> keeps disconnecting</w:t>
      </w:r>
    </w:p>
    <w:p w:rsidR="00492F70" w:rsidRPr="00FC2839" w:rsidRDefault="00492F70" w:rsidP="00763FEF">
      <w:pPr>
        <w:pStyle w:val="Bullet1"/>
      </w:pPr>
      <w:r w:rsidRPr="00FC2839">
        <w:t>Data or other connections have worked loose, or dropped out</w:t>
      </w:r>
    </w:p>
    <w:p w:rsidR="00A66794" w:rsidRPr="00FC2839" w:rsidRDefault="00A66794" w:rsidP="00763FEF">
      <w:pPr>
        <w:pStyle w:val="Bullet1"/>
      </w:pPr>
      <w:r w:rsidRPr="00FC2839">
        <w:t>Can't open email attachments</w:t>
      </w:r>
    </w:p>
    <w:p w:rsidR="00A66794" w:rsidRPr="00FC2839" w:rsidRDefault="00A66794" w:rsidP="00763FEF">
      <w:pPr>
        <w:pStyle w:val="Bullet1"/>
      </w:pPr>
      <w:r w:rsidRPr="00FC2839">
        <w:t>Can't email other people</w:t>
      </w:r>
    </w:p>
    <w:p w:rsidR="00A66794" w:rsidRPr="00FC2839" w:rsidRDefault="00A66794" w:rsidP="00763FEF">
      <w:pPr>
        <w:pStyle w:val="Bullet1"/>
      </w:pPr>
      <w:r w:rsidRPr="00FC2839">
        <w:t>Programs aren't working on your PC</w:t>
      </w:r>
    </w:p>
    <w:p w:rsidR="00492F70" w:rsidRPr="00FC2839" w:rsidRDefault="00492F70" w:rsidP="00763FEF">
      <w:pPr>
        <w:pStyle w:val="Bullet1"/>
      </w:pPr>
      <w:r w:rsidRPr="00FC2839">
        <w:t>Power point is switched ‘on’ but the machine is turned ‘off’</w:t>
      </w:r>
    </w:p>
    <w:p w:rsidR="00492F70" w:rsidRPr="00FC2839" w:rsidRDefault="00A42302" w:rsidP="00763FEF">
      <w:pPr>
        <w:pStyle w:val="Bullet1"/>
      </w:pPr>
      <w:r w:rsidRPr="00FC2839">
        <w:rPr>
          <w:noProof/>
          <w:lang w:val="en-US"/>
        </w:rPr>
        <w:drawing>
          <wp:anchor distT="0" distB="0" distL="114300" distR="114300" simplePos="0" relativeHeight="252060672" behindDoc="0" locked="0" layoutInCell="1" allowOverlap="1" wp14:anchorId="0C3D59F6" wp14:editId="28B0EE76">
            <wp:simplePos x="0" y="0"/>
            <wp:positionH relativeFrom="column">
              <wp:posOffset>3862705</wp:posOffset>
            </wp:positionH>
            <wp:positionV relativeFrom="paragraph">
              <wp:posOffset>373380</wp:posOffset>
            </wp:positionV>
            <wp:extent cx="1676400" cy="1416050"/>
            <wp:effectExtent l="0" t="0" r="0" b="0"/>
            <wp:wrapSquare wrapText="bothSides"/>
            <wp:docPr id="247" name="Picture 224" descr="comp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16.png"/>
                    <pic:cNvPicPr/>
                  </pic:nvPicPr>
                  <pic:blipFill>
                    <a:blip r:embed="rId87" cstate="print"/>
                    <a:stretch>
                      <a:fillRect/>
                    </a:stretch>
                  </pic:blipFill>
                  <pic:spPr>
                    <a:xfrm>
                      <a:off x="0" y="0"/>
                      <a:ext cx="1676400" cy="1416050"/>
                    </a:xfrm>
                    <a:prstGeom prst="rect">
                      <a:avLst/>
                    </a:prstGeom>
                  </pic:spPr>
                </pic:pic>
              </a:graphicData>
            </a:graphic>
            <wp14:sizeRelH relativeFrom="margin">
              <wp14:pctWidth>0</wp14:pctWidth>
            </wp14:sizeRelH>
            <wp14:sizeRelV relativeFrom="margin">
              <wp14:pctHeight>0</wp14:pctHeight>
            </wp14:sizeRelV>
          </wp:anchor>
        </w:drawing>
      </w:r>
      <w:r w:rsidR="00492F70" w:rsidRPr="00FC2839">
        <w:t>Scanner not reading at all, reading partially, or reading incorrectly</w:t>
      </w:r>
    </w:p>
    <w:p w:rsidR="00492F70" w:rsidRPr="00FC2839" w:rsidRDefault="00492F70" w:rsidP="00763FEF">
      <w:pPr>
        <w:pStyle w:val="Bullet1"/>
      </w:pPr>
      <w:r w:rsidRPr="00FC2839">
        <w:t>Lack of signal from scanner to register/terminal – host stops responding</w:t>
      </w:r>
    </w:p>
    <w:p w:rsidR="00492F70" w:rsidRPr="00FC2839" w:rsidRDefault="00492F70" w:rsidP="00763FEF">
      <w:pPr>
        <w:pStyle w:val="Bullet1"/>
      </w:pPr>
      <w:r w:rsidRPr="00FC2839">
        <w:t>Toner or ink has run out</w:t>
      </w:r>
    </w:p>
    <w:p w:rsidR="00492F70" w:rsidRPr="00FC2839" w:rsidRDefault="00492F70" w:rsidP="00763FEF">
      <w:pPr>
        <w:pStyle w:val="Bullet1"/>
      </w:pPr>
      <w:r w:rsidRPr="00FC2839">
        <w:t>Paper-rolls have run out, or paper has jammed</w:t>
      </w:r>
    </w:p>
    <w:p w:rsidR="00492F70" w:rsidRPr="00FC2839" w:rsidRDefault="00492F70" w:rsidP="00763FEF">
      <w:pPr>
        <w:pStyle w:val="Bullet1"/>
      </w:pPr>
      <w:r w:rsidRPr="00FC2839">
        <w:t>EFTPOS landline connection cannot be made to the bank, or connection is very slow</w:t>
      </w:r>
    </w:p>
    <w:p w:rsidR="00492F70" w:rsidRPr="00FC2839" w:rsidRDefault="00A66794" w:rsidP="00763FEF">
      <w:pPr>
        <w:pStyle w:val="Bullet1"/>
      </w:pPr>
      <w:r w:rsidRPr="00FC2839">
        <w:t xml:space="preserve">Equipment malfunction or </w:t>
      </w:r>
      <w:r w:rsidR="00492F70" w:rsidRPr="00FC2839">
        <w:t>breakdown</w:t>
      </w:r>
    </w:p>
    <w:p w:rsidR="00492F70" w:rsidRPr="00FC2839" w:rsidRDefault="00492F70" w:rsidP="00763FEF">
      <w:pPr>
        <w:pStyle w:val="Bullet1"/>
      </w:pPr>
      <w:r w:rsidRPr="00FC2839">
        <w:t>Power failure</w:t>
      </w:r>
    </w:p>
    <w:p w:rsidR="00492F70" w:rsidRPr="00FC2839" w:rsidRDefault="00492F70" w:rsidP="00763FEF">
      <w:pPr>
        <w:pStyle w:val="Bullet1"/>
      </w:pPr>
      <w:r w:rsidRPr="00FC2839">
        <w:t>Opera</w:t>
      </w:r>
      <w:r w:rsidR="00A66794" w:rsidRPr="00FC2839">
        <w:t xml:space="preserve">tor error has caused the system or </w:t>
      </w:r>
      <w:r w:rsidRPr="00FC2839">
        <w:t xml:space="preserve">equipment to freeze </w:t>
      </w:r>
    </w:p>
    <w:p w:rsidR="00A66794" w:rsidRPr="00FC2839" w:rsidRDefault="00A66794" w:rsidP="00763FEF">
      <w:pPr>
        <w:pStyle w:val="Bullet1"/>
      </w:pPr>
      <w:r w:rsidRPr="00FC2839">
        <w:t>Screen is frozen</w:t>
      </w:r>
      <w:r w:rsidR="006F51AF">
        <w:t>.</w:t>
      </w:r>
    </w:p>
    <w:p w:rsidR="00A42302" w:rsidRPr="00FC2839" w:rsidRDefault="00492F70" w:rsidP="002620BA">
      <w:pPr>
        <w:pStyle w:val="BodyCopy"/>
        <w:rPr>
          <w:noProof w:val="0"/>
        </w:rPr>
      </w:pPr>
      <w:r w:rsidRPr="00FC2839">
        <w:rPr>
          <w:noProof w:val="0"/>
        </w:rPr>
        <w:t>It is important to determine the standard operating procedure in each of the above situations</w:t>
      </w:r>
      <w:r w:rsidR="00AC0DA1" w:rsidRPr="00FC2839">
        <w:rPr>
          <w:noProof w:val="0"/>
        </w:rPr>
        <w:t xml:space="preserve"> </w:t>
      </w:r>
      <w:r w:rsidR="007D40D3" w:rsidRPr="00FC2839">
        <w:rPr>
          <w:noProof w:val="0"/>
        </w:rPr>
        <w:t>to identify</w:t>
      </w:r>
      <w:r w:rsidR="00AC0DA1" w:rsidRPr="00FC2839">
        <w:rPr>
          <w:noProof w:val="0"/>
        </w:rPr>
        <w:t xml:space="preserve"> the action deemed appropriate.</w:t>
      </w:r>
    </w:p>
    <w:p w:rsidR="00A42302" w:rsidRPr="00FC2839" w:rsidRDefault="00A42302">
      <w:pPr>
        <w:rPr>
          <w:rFonts w:ascii="Helvetica" w:eastAsia="Times New Roman" w:hAnsi="Helvetica" w:cs="HelveticaNeueLTStd-Lt"/>
          <w:color w:val="000000"/>
        </w:rPr>
      </w:pPr>
      <w:r w:rsidRPr="00FC2839">
        <w:rPr>
          <w:rFonts w:ascii="Helvetica" w:eastAsia="Times New Roman" w:hAnsi="Helvetica" w:cs="HelveticaNeueLTStd-Lt"/>
          <w:color w:val="000000"/>
        </w:rPr>
        <w:br w:type="page"/>
      </w:r>
    </w:p>
    <w:p w:rsidR="00A42302" w:rsidRPr="00FC2839" w:rsidRDefault="00A42302" w:rsidP="00A42302">
      <w:pPr>
        <w:autoSpaceDE w:val="0"/>
        <w:autoSpaceDN w:val="0"/>
        <w:adjustRightInd w:val="0"/>
        <w:spacing w:before="100" w:after="100" w:line="221" w:lineRule="atLeast"/>
        <w:rPr>
          <w:rFonts w:ascii="Helvetica" w:hAnsi="Helvetica" w:cs="HelveticaNeueLT Std Lt Cn"/>
          <w:color w:val="221E1F"/>
        </w:rPr>
      </w:pPr>
    </w:p>
    <w:tbl>
      <w:tblPr>
        <w:tblW w:w="0" w:type="auto"/>
        <w:tblBorders>
          <w:top w:val="nil"/>
          <w:left w:val="nil"/>
          <w:bottom w:val="nil"/>
          <w:right w:val="nil"/>
        </w:tblBorders>
        <w:tblLayout w:type="fixed"/>
        <w:tblLook w:val="0000" w:firstRow="0" w:lastRow="0" w:firstColumn="0" w:lastColumn="0" w:noHBand="0" w:noVBand="0"/>
      </w:tblPr>
      <w:tblGrid>
        <w:gridCol w:w="8787"/>
      </w:tblGrid>
      <w:tr w:rsidR="00A42302" w:rsidRPr="00FC2839" w:rsidTr="008D0418">
        <w:trPr>
          <w:trHeight w:val="683"/>
        </w:trPr>
        <w:tc>
          <w:tcPr>
            <w:tcW w:w="8787" w:type="dxa"/>
          </w:tcPr>
          <w:p w:rsidR="00A42302" w:rsidRPr="00FC2839" w:rsidRDefault="00A42302" w:rsidP="008D0418">
            <w:pPr>
              <w:autoSpaceDE w:val="0"/>
              <w:autoSpaceDN w:val="0"/>
              <w:adjustRightInd w:val="0"/>
              <w:spacing w:before="80" w:after="120" w:line="240" w:lineRule="auto"/>
              <w:rPr>
                <w:rFonts w:ascii="Helvetica" w:hAnsi="Helvetica" w:cs="Chevin-DemiBold"/>
                <w:color w:val="221E1F"/>
                <w:sz w:val="32"/>
                <w:szCs w:val="32"/>
              </w:rPr>
            </w:pPr>
            <w:r w:rsidRPr="00FC2839">
              <w:rPr>
                <w:rFonts w:ascii="Helvetica" w:hAnsi="Helvetica" w:cs="Chevin-DemiBold"/>
                <w:b/>
                <w:bCs/>
                <w:noProof/>
                <w:color w:val="221E1F"/>
                <w:sz w:val="32"/>
                <w:szCs w:val="32"/>
                <w:lang w:val="en-US" w:eastAsia="en-US"/>
              </w:rPr>
              <w:drawing>
                <wp:anchor distT="0" distB="0" distL="114300" distR="114300" simplePos="0" relativeHeight="252061696" behindDoc="0" locked="0" layoutInCell="1" allowOverlap="1" wp14:anchorId="26B8F245" wp14:editId="20330CE5">
                  <wp:simplePos x="0" y="0"/>
                  <wp:positionH relativeFrom="column">
                    <wp:posOffset>3600450</wp:posOffset>
                  </wp:positionH>
                  <wp:positionV relativeFrom="paragraph">
                    <wp:posOffset>334010</wp:posOffset>
                  </wp:positionV>
                  <wp:extent cx="1800225" cy="1381125"/>
                  <wp:effectExtent l="19050" t="0" r="9525" b="0"/>
                  <wp:wrapSquare wrapText="bothSides"/>
                  <wp:docPr id="42" name="Picture 41" descr="shutterstock_930349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3034984.jpg"/>
                          <pic:cNvPicPr/>
                        </pic:nvPicPr>
                        <pic:blipFill>
                          <a:blip r:embed="rId185" cstate="print"/>
                          <a:stretch>
                            <a:fillRect/>
                          </a:stretch>
                        </pic:blipFill>
                        <pic:spPr>
                          <a:xfrm>
                            <a:off x="0" y="0"/>
                            <a:ext cx="1800225" cy="1381125"/>
                          </a:xfrm>
                          <a:prstGeom prst="rect">
                            <a:avLst/>
                          </a:prstGeom>
                        </pic:spPr>
                      </pic:pic>
                    </a:graphicData>
                  </a:graphic>
                </wp:anchor>
              </w:drawing>
            </w:r>
            <w:r w:rsidRPr="00FC2839">
              <w:rPr>
                <w:rFonts w:ascii="Helvetica" w:hAnsi="Helvetica" w:cs="Chevin-DemiBold"/>
                <w:b/>
                <w:bCs/>
                <w:noProof/>
                <w:color w:val="221E1F"/>
                <w:sz w:val="32"/>
                <w:szCs w:val="32"/>
                <w:lang w:val="en-US" w:eastAsia="en-US"/>
              </w:rPr>
              <w:drawing>
                <wp:anchor distT="0" distB="0" distL="114300" distR="114300" simplePos="0" relativeHeight="252056576" behindDoc="0" locked="0" layoutInCell="1" allowOverlap="1" wp14:anchorId="61828023" wp14:editId="667A9B79">
                  <wp:simplePos x="0" y="0"/>
                  <wp:positionH relativeFrom="column">
                    <wp:posOffset>-209550</wp:posOffset>
                  </wp:positionH>
                  <wp:positionV relativeFrom="paragraph">
                    <wp:posOffset>-1527810</wp:posOffset>
                  </wp:positionV>
                  <wp:extent cx="647700" cy="628650"/>
                  <wp:effectExtent l="19050" t="0" r="0" b="0"/>
                  <wp:wrapSquare wrapText="bothSides"/>
                  <wp:docPr id="2"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FC2839">
              <w:rPr>
                <w:rFonts w:ascii="Helvetica" w:hAnsi="Helvetica" w:cs="Chevin-DemiBold"/>
                <w:b/>
                <w:bCs/>
                <w:color w:val="221E1F"/>
                <w:sz w:val="32"/>
                <w:szCs w:val="32"/>
              </w:rPr>
              <w:t>Activity 26 - Identify common faults</w:t>
            </w:r>
          </w:p>
          <w:p w:rsidR="00A42302" w:rsidRPr="00FC2839" w:rsidRDefault="00A42302" w:rsidP="008D0418">
            <w:pPr>
              <w:autoSpaceDE w:val="0"/>
              <w:autoSpaceDN w:val="0"/>
              <w:adjustRightInd w:val="0"/>
              <w:spacing w:before="80" w:after="120" w:line="240" w:lineRule="auto"/>
              <w:rPr>
                <w:rFonts w:ascii="Helvetica" w:hAnsi="Helvetica" w:cs="HelveticaNeueLT Std Lt Cn"/>
                <w:color w:val="221E1F"/>
              </w:rPr>
            </w:pPr>
          </w:p>
          <w:p w:rsidR="00A42302" w:rsidRPr="00FC2839" w:rsidRDefault="00A42302" w:rsidP="002620BA">
            <w:pPr>
              <w:pStyle w:val="BodyCopy"/>
              <w:rPr>
                <w:noProof w:val="0"/>
              </w:rPr>
            </w:pPr>
            <w:r w:rsidRPr="00FC2839">
              <w:rPr>
                <w:noProof w:val="0"/>
              </w:rPr>
              <w:t>You are asked to identify common computer system faults and research actions that can be taken by staff to remedy the problem before seeking external assistance.</w:t>
            </w:r>
          </w:p>
          <w:p w:rsidR="00A42302" w:rsidRPr="00FC2839" w:rsidRDefault="00A42302" w:rsidP="002620BA">
            <w:pPr>
              <w:pStyle w:val="BodyCopy"/>
              <w:rPr>
                <w:noProof w:val="0"/>
              </w:rPr>
            </w:pPr>
            <w:r w:rsidRPr="00FC2839">
              <w:rPr>
                <w:noProof w:val="0"/>
              </w:rPr>
              <w:t>You may use examples mentioned above.</w:t>
            </w:r>
          </w:p>
          <w:p w:rsidR="00A42302" w:rsidRPr="00FC2839" w:rsidRDefault="00A42302" w:rsidP="00A42302">
            <w:pPr>
              <w:autoSpaceDE w:val="0"/>
              <w:autoSpaceDN w:val="0"/>
              <w:adjustRightInd w:val="0"/>
              <w:spacing w:before="80" w:after="120" w:line="240" w:lineRule="auto"/>
              <w:rPr>
                <w:rFonts w:ascii="Helvetica" w:hAnsi="Helvetica" w:cs="HelveticaNeueLT Std Lt Cn"/>
                <w:color w:val="221E1F"/>
              </w:rPr>
            </w:pPr>
          </w:p>
          <w:tbl>
            <w:tblPr>
              <w:tblStyle w:val="TableGrid"/>
              <w:tblW w:w="0" w:type="auto"/>
              <w:tblLayout w:type="fixed"/>
              <w:tblLook w:val="04A0" w:firstRow="1" w:lastRow="0" w:firstColumn="1" w:lastColumn="0" w:noHBand="0" w:noVBand="1"/>
            </w:tblPr>
            <w:tblGrid>
              <w:gridCol w:w="3505"/>
              <w:gridCol w:w="5051"/>
            </w:tblGrid>
            <w:tr w:rsidR="00A42302" w:rsidRPr="00FC2839" w:rsidTr="00A42302">
              <w:tc>
                <w:tcPr>
                  <w:tcW w:w="3505" w:type="dxa"/>
                  <w:shd w:val="clear" w:color="auto" w:fill="F2F2F2" w:themeFill="background1" w:themeFillShade="F2"/>
                </w:tcPr>
                <w:p w:rsidR="00A42302" w:rsidRPr="00FC2839" w:rsidRDefault="00A42302" w:rsidP="00763FEF">
                  <w:pPr>
                    <w:pStyle w:val="TableTextBold"/>
                    <w:rPr>
                      <w:noProof w:val="0"/>
                    </w:rPr>
                  </w:pPr>
                  <w:r w:rsidRPr="00FC2839">
                    <w:rPr>
                      <w:noProof w:val="0"/>
                    </w:rPr>
                    <w:t>TYPE OF COMMON FAULT</w:t>
                  </w:r>
                </w:p>
              </w:tc>
              <w:tc>
                <w:tcPr>
                  <w:tcW w:w="5051" w:type="dxa"/>
                  <w:shd w:val="clear" w:color="auto" w:fill="F2F2F2" w:themeFill="background1" w:themeFillShade="F2"/>
                </w:tcPr>
                <w:p w:rsidR="00A42302" w:rsidRPr="00FC2839" w:rsidRDefault="00A42302" w:rsidP="00763FEF">
                  <w:pPr>
                    <w:pStyle w:val="TableTextBold"/>
                    <w:rPr>
                      <w:noProof w:val="0"/>
                    </w:rPr>
                  </w:pPr>
                  <w:r w:rsidRPr="00FC2839">
                    <w:rPr>
                      <w:noProof w:val="0"/>
                    </w:rPr>
                    <w:t>IN-HOUSE REMEDY TO RESOLVE FAULT</w:t>
                  </w:r>
                </w:p>
              </w:tc>
            </w:tr>
            <w:tr w:rsidR="00A42302" w:rsidRPr="00FC2839" w:rsidTr="00A42302">
              <w:tc>
                <w:tcPr>
                  <w:tcW w:w="3505" w:type="dxa"/>
                </w:tcPr>
                <w:p w:rsidR="00A42302" w:rsidRPr="00FC2839" w:rsidRDefault="00A42302" w:rsidP="00763FEF">
                  <w:pPr>
                    <w:pStyle w:val="TableText"/>
                    <w:rPr>
                      <w:noProof w:val="0"/>
                    </w:rPr>
                  </w:pPr>
                </w:p>
              </w:tc>
              <w:tc>
                <w:tcPr>
                  <w:tcW w:w="5051" w:type="dxa"/>
                </w:tcPr>
                <w:p w:rsidR="00A42302" w:rsidRPr="00FC2839" w:rsidRDefault="00A42302" w:rsidP="00763FEF">
                  <w:pPr>
                    <w:pStyle w:val="TableText"/>
                    <w:rPr>
                      <w:noProof w:val="0"/>
                    </w:rPr>
                  </w:pPr>
                </w:p>
                <w:p w:rsidR="00A42302" w:rsidRPr="00FC2839" w:rsidRDefault="00A42302" w:rsidP="00763FEF">
                  <w:pPr>
                    <w:pStyle w:val="TableText"/>
                    <w:rPr>
                      <w:noProof w:val="0"/>
                    </w:rPr>
                  </w:pPr>
                </w:p>
                <w:p w:rsidR="00A42302" w:rsidRPr="00FC2839" w:rsidRDefault="00A42302" w:rsidP="00763FEF">
                  <w:pPr>
                    <w:pStyle w:val="TableText"/>
                    <w:rPr>
                      <w:noProof w:val="0"/>
                    </w:rPr>
                  </w:pPr>
                </w:p>
              </w:tc>
            </w:tr>
            <w:tr w:rsidR="00A42302" w:rsidRPr="00FC2839" w:rsidTr="00A42302">
              <w:tc>
                <w:tcPr>
                  <w:tcW w:w="3505" w:type="dxa"/>
                </w:tcPr>
                <w:p w:rsidR="00A42302" w:rsidRPr="00FC2839" w:rsidRDefault="00A42302" w:rsidP="00763FEF">
                  <w:pPr>
                    <w:pStyle w:val="TableText"/>
                    <w:rPr>
                      <w:noProof w:val="0"/>
                    </w:rPr>
                  </w:pPr>
                </w:p>
              </w:tc>
              <w:tc>
                <w:tcPr>
                  <w:tcW w:w="5051" w:type="dxa"/>
                </w:tcPr>
                <w:p w:rsidR="00A42302" w:rsidRPr="00FC2839" w:rsidRDefault="00A42302" w:rsidP="00763FEF">
                  <w:pPr>
                    <w:pStyle w:val="TableText"/>
                    <w:rPr>
                      <w:noProof w:val="0"/>
                    </w:rPr>
                  </w:pPr>
                </w:p>
                <w:p w:rsidR="00A42302" w:rsidRPr="00FC2839" w:rsidRDefault="00A42302" w:rsidP="00763FEF">
                  <w:pPr>
                    <w:pStyle w:val="TableText"/>
                    <w:rPr>
                      <w:noProof w:val="0"/>
                    </w:rPr>
                  </w:pPr>
                </w:p>
                <w:p w:rsidR="00A42302" w:rsidRPr="00FC2839" w:rsidRDefault="00A42302" w:rsidP="00763FEF">
                  <w:pPr>
                    <w:pStyle w:val="TableText"/>
                    <w:rPr>
                      <w:noProof w:val="0"/>
                    </w:rPr>
                  </w:pPr>
                </w:p>
              </w:tc>
            </w:tr>
            <w:tr w:rsidR="00A42302" w:rsidRPr="00FC2839" w:rsidTr="00A42302">
              <w:tc>
                <w:tcPr>
                  <w:tcW w:w="3505" w:type="dxa"/>
                </w:tcPr>
                <w:p w:rsidR="00A42302" w:rsidRPr="00FC2839" w:rsidRDefault="00A42302" w:rsidP="00763FEF">
                  <w:pPr>
                    <w:pStyle w:val="TableText"/>
                    <w:rPr>
                      <w:noProof w:val="0"/>
                    </w:rPr>
                  </w:pPr>
                </w:p>
              </w:tc>
              <w:tc>
                <w:tcPr>
                  <w:tcW w:w="5051" w:type="dxa"/>
                </w:tcPr>
                <w:p w:rsidR="00A42302" w:rsidRPr="00FC2839" w:rsidRDefault="00A42302" w:rsidP="00763FEF">
                  <w:pPr>
                    <w:pStyle w:val="TableText"/>
                    <w:rPr>
                      <w:noProof w:val="0"/>
                    </w:rPr>
                  </w:pPr>
                </w:p>
                <w:p w:rsidR="00A42302" w:rsidRPr="00FC2839" w:rsidRDefault="00A42302" w:rsidP="00763FEF">
                  <w:pPr>
                    <w:pStyle w:val="TableText"/>
                    <w:rPr>
                      <w:noProof w:val="0"/>
                    </w:rPr>
                  </w:pPr>
                </w:p>
                <w:p w:rsidR="00A42302" w:rsidRPr="00FC2839" w:rsidRDefault="00A42302" w:rsidP="00763FEF">
                  <w:pPr>
                    <w:pStyle w:val="TableText"/>
                    <w:rPr>
                      <w:noProof w:val="0"/>
                    </w:rPr>
                  </w:pPr>
                </w:p>
              </w:tc>
            </w:tr>
            <w:tr w:rsidR="00A42302" w:rsidRPr="00FC2839" w:rsidTr="00A42302">
              <w:tc>
                <w:tcPr>
                  <w:tcW w:w="3505" w:type="dxa"/>
                </w:tcPr>
                <w:p w:rsidR="00A42302" w:rsidRPr="00FC2839" w:rsidRDefault="00A42302" w:rsidP="00763FEF">
                  <w:pPr>
                    <w:pStyle w:val="TableText"/>
                    <w:rPr>
                      <w:noProof w:val="0"/>
                    </w:rPr>
                  </w:pPr>
                </w:p>
              </w:tc>
              <w:tc>
                <w:tcPr>
                  <w:tcW w:w="5051" w:type="dxa"/>
                </w:tcPr>
                <w:p w:rsidR="00A42302" w:rsidRPr="00FC2839" w:rsidRDefault="00A42302" w:rsidP="00763FEF">
                  <w:pPr>
                    <w:pStyle w:val="TableText"/>
                    <w:rPr>
                      <w:noProof w:val="0"/>
                    </w:rPr>
                  </w:pPr>
                </w:p>
                <w:p w:rsidR="00A42302" w:rsidRPr="00FC2839" w:rsidRDefault="00A42302" w:rsidP="00763FEF">
                  <w:pPr>
                    <w:pStyle w:val="TableText"/>
                    <w:rPr>
                      <w:noProof w:val="0"/>
                    </w:rPr>
                  </w:pPr>
                </w:p>
                <w:p w:rsidR="00A42302" w:rsidRPr="00FC2839" w:rsidRDefault="00A42302" w:rsidP="00763FEF">
                  <w:pPr>
                    <w:pStyle w:val="TableText"/>
                    <w:rPr>
                      <w:noProof w:val="0"/>
                    </w:rPr>
                  </w:pPr>
                </w:p>
              </w:tc>
            </w:tr>
            <w:tr w:rsidR="00A42302" w:rsidRPr="00FC2839" w:rsidTr="00A42302">
              <w:tc>
                <w:tcPr>
                  <w:tcW w:w="3505" w:type="dxa"/>
                </w:tcPr>
                <w:p w:rsidR="00A42302" w:rsidRPr="00FC2839" w:rsidRDefault="00A42302" w:rsidP="00763FEF">
                  <w:pPr>
                    <w:pStyle w:val="TableText"/>
                    <w:rPr>
                      <w:noProof w:val="0"/>
                    </w:rPr>
                  </w:pPr>
                </w:p>
              </w:tc>
              <w:tc>
                <w:tcPr>
                  <w:tcW w:w="5051" w:type="dxa"/>
                </w:tcPr>
                <w:p w:rsidR="00A42302" w:rsidRPr="00FC2839" w:rsidRDefault="00A42302" w:rsidP="00763FEF">
                  <w:pPr>
                    <w:pStyle w:val="TableText"/>
                    <w:rPr>
                      <w:noProof w:val="0"/>
                    </w:rPr>
                  </w:pPr>
                </w:p>
                <w:p w:rsidR="00A42302" w:rsidRPr="00FC2839" w:rsidRDefault="00A42302" w:rsidP="00763FEF">
                  <w:pPr>
                    <w:pStyle w:val="TableText"/>
                    <w:rPr>
                      <w:noProof w:val="0"/>
                    </w:rPr>
                  </w:pPr>
                </w:p>
                <w:p w:rsidR="00A42302" w:rsidRPr="00FC2839" w:rsidRDefault="00A42302" w:rsidP="00763FEF">
                  <w:pPr>
                    <w:pStyle w:val="TableText"/>
                    <w:rPr>
                      <w:noProof w:val="0"/>
                    </w:rPr>
                  </w:pPr>
                </w:p>
              </w:tc>
            </w:tr>
            <w:tr w:rsidR="00A42302" w:rsidRPr="00FC2839" w:rsidTr="00A42302">
              <w:tc>
                <w:tcPr>
                  <w:tcW w:w="3505" w:type="dxa"/>
                </w:tcPr>
                <w:p w:rsidR="00A42302" w:rsidRPr="00FC2839" w:rsidRDefault="00A42302" w:rsidP="00763FEF">
                  <w:pPr>
                    <w:pStyle w:val="TableText"/>
                    <w:rPr>
                      <w:noProof w:val="0"/>
                    </w:rPr>
                  </w:pPr>
                </w:p>
              </w:tc>
              <w:tc>
                <w:tcPr>
                  <w:tcW w:w="5051" w:type="dxa"/>
                </w:tcPr>
                <w:p w:rsidR="00A42302" w:rsidRPr="00FC2839" w:rsidRDefault="00A42302" w:rsidP="00763FEF">
                  <w:pPr>
                    <w:pStyle w:val="TableText"/>
                    <w:rPr>
                      <w:noProof w:val="0"/>
                    </w:rPr>
                  </w:pPr>
                </w:p>
                <w:p w:rsidR="00A42302" w:rsidRPr="00FC2839" w:rsidRDefault="00A42302" w:rsidP="00763FEF">
                  <w:pPr>
                    <w:pStyle w:val="TableText"/>
                    <w:rPr>
                      <w:noProof w:val="0"/>
                    </w:rPr>
                  </w:pPr>
                </w:p>
                <w:p w:rsidR="00A42302" w:rsidRPr="00FC2839" w:rsidRDefault="00A42302" w:rsidP="00763FEF">
                  <w:pPr>
                    <w:pStyle w:val="TableText"/>
                    <w:rPr>
                      <w:noProof w:val="0"/>
                    </w:rPr>
                  </w:pPr>
                </w:p>
              </w:tc>
            </w:tr>
          </w:tbl>
          <w:p w:rsidR="00A42302" w:rsidRPr="00FC2839" w:rsidRDefault="00A42302" w:rsidP="00A42302">
            <w:pPr>
              <w:autoSpaceDE w:val="0"/>
              <w:autoSpaceDN w:val="0"/>
              <w:adjustRightInd w:val="0"/>
              <w:spacing w:before="80" w:after="120" w:line="240" w:lineRule="auto"/>
              <w:rPr>
                <w:rFonts w:ascii="Helvetica" w:hAnsi="Helvetica" w:cs="HelveticaNeueLT Std Lt Cn"/>
                <w:color w:val="221E1F"/>
              </w:rPr>
            </w:pPr>
          </w:p>
        </w:tc>
      </w:tr>
    </w:tbl>
    <w:p w:rsidR="00A42302" w:rsidRPr="009B0760" w:rsidRDefault="00A42302" w:rsidP="009B0760">
      <w:pPr>
        <w:pStyle w:val="BodyCopy"/>
      </w:pPr>
      <w:r w:rsidRPr="009B0760">
        <w:br w:type="page"/>
      </w:r>
    </w:p>
    <w:p w:rsidR="00615459" w:rsidRPr="00FC2839" w:rsidRDefault="00615459" w:rsidP="00763FEF">
      <w:pPr>
        <w:pStyle w:val="Heading3"/>
        <w:rPr>
          <w:szCs w:val="28"/>
        </w:rPr>
      </w:pPr>
      <w:r w:rsidRPr="00FC2839">
        <w:rPr>
          <w:szCs w:val="28"/>
        </w:rPr>
        <w:t>Identifying or anticipating faults</w:t>
      </w:r>
    </w:p>
    <w:p w:rsidR="00134610" w:rsidRPr="00FC2839" w:rsidRDefault="00615459" w:rsidP="002620BA">
      <w:pPr>
        <w:pStyle w:val="BodyCopy"/>
        <w:rPr>
          <w:noProof w:val="0"/>
        </w:rPr>
      </w:pPr>
      <w:r w:rsidRPr="00FC2839">
        <w:rPr>
          <w:noProof w:val="0"/>
        </w:rPr>
        <w:t>There are a number of ways to identify computer hardware of software faults or problems</w:t>
      </w:r>
      <w:r w:rsidR="00134610" w:rsidRPr="00FC2839">
        <w:rPr>
          <w:noProof w:val="0"/>
        </w:rPr>
        <w:t>.</w:t>
      </w:r>
    </w:p>
    <w:p w:rsidR="00615459" w:rsidRPr="00FC2839" w:rsidRDefault="00615459" w:rsidP="002620BA">
      <w:pPr>
        <w:pStyle w:val="BodyCopy"/>
        <w:rPr>
          <w:noProof w:val="0"/>
        </w:rPr>
      </w:pPr>
      <w:r w:rsidRPr="00FC2839">
        <w:rPr>
          <w:noProof w:val="0"/>
        </w:rPr>
        <w:t>These methods are identified below.</w:t>
      </w:r>
    </w:p>
    <w:p w:rsidR="00EA6F45" w:rsidRPr="00FC2839" w:rsidRDefault="00EA6F45" w:rsidP="00D0445B">
      <w:pPr>
        <w:pStyle w:val="BodyCopyBold"/>
        <w:rPr>
          <w:noProof w:val="0"/>
        </w:rPr>
      </w:pPr>
      <w:r w:rsidRPr="00FC2839">
        <w:rPr>
          <w:noProof w:val="0"/>
        </w:rPr>
        <w:t>The preparation of a scheduled maintenance program</w:t>
      </w:r>
    </w:p>
    <w:p w:rsidR="00EA6F45" w:rsidRPr="00FC2839" w:rsidRDefault="00EA6F45" w:rsidP="002620BA">
      <w:pPr>
        <w:pStyle w:val="BodyCopy"/>
        <w:rPr>
          <w:noProof w:val="0"/>
        </w:rPr>
      </w:pPr>
      <w:r w:rsidRPr="00FC2839">
        <w:rPr>
          <w:noProof w:val="0"/>
        </w:rPr>
        <w:t>The importance of having a PM program has been discussed in detail in Section 3.1 of this manual.</w:t>
      </w:r>
    </w:p>
    <w:p w:rsidR="00615459" w:rsidRPr="00FC2839" w:rsidRDefault="00615459" w:rsidP="00D0445B">
      <w:pPr>
        <w:pStyle w:val="BodyCopyBold"/>
        <w:rPr>
          <w:noProof w:val="0"/>
        </w:rPr>
      </w:pPr>
      <w:r w:rsidRPr="00FC2839">
        <w:rPr>
          <w:noProof w:val="0"/>
        </w:rPr>
        <w:t>Routine checking of equipment</w:t>
      </w:r>
    </w:p>
    <w:p w:rsidR="00615459" w:rsidRPr="00FC2839" w:rsidRDefault="00615459" w:rsidP="002620BA">
      <w:pPr>
        <w:pStyle w:val="BodyCopy"/>
        <w:rPr>
          <w:noProof w:val="0"/>
        </w:rPr>
      </w:pPr>
      <w:r w:rsidRPr="00FC2839">
        <w:rPr>
          <w:noProof w:val="0"/>
        </w:rPr>
        <w:t>These can be visual inspections by office staff to determine whether or not there is a</w:t>
      </w:r>
      <w:r w:rsidR="007D40D3" w:rsidRPr="00FC2839">
        <w:rPr>
          <w:noProof w:val="0"/>
        </w:rPr>
        <w:t xml:space="preserve"> </w:t>
      </w:r>
      <w:r w:rsidRPr="00FC2839">
        <w:rPr>
          <w:noProof w:val="0"/>
        </w:rPr>
        <w:t>problem. In many cases, computer equipment will give notice of its imminent demise by making strange and unusual noises or functions not working as effectively as they should.</w:t>
      </w:r>
    </w:p>
    <w:p w:rsidR="00615459" w:rsidRPr="00FC2839" w:rsidRDefault="00615459" w:rsidP="00D0445B">
      <w:pPr>
        <w:pStyle w:val="BodyCopyBold"/>
        <w:rPr>
          <w:noProof w:val="0"/>
        </w:rPr>
      </w:pPr>
      <w:r w:rsidRPr="00FC2839">
        <w:rPr>
          <w:noProof w:val="0"/>
        </w:rPr>
        <w:t>Reading the instruction booklets</w:t>
      </w:r>
    </w:p>
    <w:p w:rsidR="00615459" w:rsidRPr="00FC2839" w:rsidRDefault="00615459" w:rsidP="002620BA">
      <w:pPr>
        <w:pStyle w:val="BodyCopy"/>
        <w:rPr>
          <w:noProof w:val="0"/>
        </w:rPr>
      </w:pPr>
      <w:r w:rsidRPr="00FC2839">
        <w:rPr>
          <w:noProof w:val="0"/>
        </w:rPr>
        <w:t>These booklets should be filed away in some central place where all staff can have ready</w:t>
      </w:r>
      <w:r w:rsidR="007D40D3" w:rsidRPr="00FC2839">
        <w:rPr>
          <w:noProof w:val="0"/>
        </w:rPr>
        <w:t xml:space="preserve"> </w:t>
      </w:r>
      <w:r w:rsidRPr="00FC2839">
        <w:rPr>
          <w:noProof w:val="0"/>
        </w:rPr>
        <w:t>access to them. All instruction books or manuals will contain a ‘troubleshooting guide’ in them that can prove invaluable.</w:t>
      </w:r>
    </w:p>
    <w:p w:rsidR="00615459" w:rsidRPr="00FC2839" w:rsidRDefault="00615459" w:rsidP="00D0445B">
      <w:pPr>
        <w:pStyle w:val="BodyCopyBold"/>
        <w:rPr>
          <w:noProof w:val="0"/>
        </w:rPr>
      </w:pPr>
      <w:r w:rsidRPr="00FC2839">
        <w:rPr>
          <w:noProof w:val="0"/>
        </w:rPr>
        <w:t>Encouraging feedback from colleagues</w:t>
      </w:r>
    </w:p>
    <w:p w:rsidR="00615459" w:rsidRPr="00FC2839" w:rsidRDefault="00E148A3" w:rsidP="002620BA">
      <w:pPr>
        <w:pStyle w:val="BodyCopy"/>
        <w:rPr>
          <w:noProof w:val="0"/>
        </w:rPr>
      </w:pPr>
      <w:r w:rsidRPr="00FC2839">
        <w:rPr>
          <w:noProof w:val="0"/>
        </w:rPr>
        <w:t xml:space="preserve">It seems to be </w:t>
      </w:r>
      <w:r w:rsidR="00615459" w:rsidRPr="00FC2839">
        <w:rPr>
          <w:noProof w:val="0"/>
        </w:rPr>
        <w:t>fact that all equipment fails at the most inopportune time, at a time when we can least afford it to go down.</w:t>
      </w:r>
    </w:p>
    <w:p w:rsidR="00134610" w:rsidRPr="00FC2839" w:rsidRDefault="00252D28" w:rsidP="002620BA">
      <w:pPr>
        <w:pStyle w:val="BodyCopy"/>
        <w:rPr>
          <w:noProof w:val="0"/>
        </w:rPr>
      </w:pPr>
      <w:r w:rsidRPr="00FC2839">
        <w:rPr>
          <w:lang w:val="en-US" w:eastAsia="en-US"/>
        </w:rPr>
        <w:drawing>
          <wp:anchor distT="0" distB="0" distL="114300" distR="114300" simplePos="0" relativeHeight="252062720" behindDoc="0" locked="0" layoutInCell="1" allowOverlap="1" wp14:anchorId="08AB6C38" wp14:editId="33634C1A">
            <wp:simplePos x="0" y="0"/>
            <wp:positionH relativeFrom="column">
              <wp:posOffset>3609975</wp:posOffset>
            </wp:positionH>
            <wp:positionV relativeFrom="paragraph">
              <wp:posOffset>153670</wp:posOffset>
            </wp:positionV>
            <wp:extent cx="2009775" cy="1333500"/>
            <wp:effectExtent l="19050" t="0" r="9525" b="0"/>
            <wp:wrapSquare wrapText="bothSides"/>
            <wp:docPr id="46" name="Picture 45" descr="W613_shutterstock_141289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13_shutterstock_141289600.jpg"/>
                    <pic:cNvPicPr/>
                  </pic:nvPicPr>
                  <pic:blipFill>
                    <a:blip r:embed="rId186" cstate="print"/>
                    <a:stretch>
                      <a:fillRect/>
                    </a:stretch>
                  </pic:blipFill>
                  <pic:spPr>
                    <a:xfrm>
                      <a:off x="0" y="0"/>
                      <a:ext cx="2009775" cy="1333500"/>
                    </a:xfrm>
                    <a:prstGeom prst="rect">
                      <a:avLst/>
                    </a:prstGeom>
                  </pic:spPr>
                </pic:pic>
              </a:graphicData>
            </a:graphic>
          </wp:anchor>
        </w:drawing>
      </w:r>
      <w:r w:rsidR="00134610" w:rsidRPr="00FC2839">
        <w:rPr>
          <w:noProof w:val="0"/>
        </w:rPr>
        <w:t>It is important that colleagues report any problems as soon as possible.</w:t>
      </w:r>
    </w:p>
    <w:p w:rsidR="00134610" w:rsidRPr="00FC2839" w:rsidRDefault="00134610" w:rsidP="002620BA">
      <w:pPr>
        <w:pStyle w:val="BodyCopy"/>
        <w:rPr>
          <w:noProof w:val="0"/>
        </w:rPr>
      </w:pPr>
      <w:r w:rsidRPr="00FC2839">
        <w:rPr>
          <w:noProof w:val="0"/>
        </w:rPr>
        <w:t xml:space="preserve">It should be standard operating practice to check with the people who are using the computers for their feedback. Very often, the problems can be ‘people problems’ and not really hardware or software issues. </w:t>
      </w:r>
    </w:p>
    <w:p w:rsidR="00134610" w:rsidRPr="00FC2839" w:rsidRDefault="00134610" w:rsidP="002620BA">
      <w:pPr>
        <w:pStyle w:val="BodyCopy"/>
        <w:rPr>
          <w:noProof w:val="0"/>
        </w:rPr>
      </w:pPr>
      <w:r w:rsidRPr="00FC2839">
        <w:rPr>
          <w:noProof w:val="0"/>
        </w:rPr>
        <w:t>Taking some time to talk to the staff and getting them to explain their problems can often indicate that it is not servicing or repairs that are called for. Instead staff training may be required.</w:t>
      </w:r>
    </w:p>
    <w:p w:rsidR="00615459" w:rsidRPr="00FC2839" w:rsidRDefault="00615459" w:rsidP="00D0445B">
      <w:pPr>
        <w:pStyle w:val="BodyCopyBold"/>
        <w:rPr>
          <w:noProof w:val="0"/>
        </w:rPr>
      </w:pPr>
      <w:r w:rsidRPr="00FC2839">
        <w:rPr>
          <w:noProof w:val="0"/>
        </w:rPr>
        <w:t>Keeping a log book of detected faults</w:t>
      </w:r>
    </w:p>
    <w:p w:rsidR="00615459" w:rsidRPr="00FC2839" w:rsidRDefault="00615459" w:rsidP="002620BA">
      <w:pPr>
        <w:pStyle w:val="BodyCopy"/>
        <w:rPr>
          <w:noProof w:val="0"/>
        </w:rPr>
      </w:pPr>
      <w:r w:rsidRPr="00FC2839">
        <w:rPr>
          <w:noProof w:val="0"/>
        </w:rPr>
        <w:t>Each department should have its own register for staff to record problems that they have encountered with computer equipment and software.</w:t>
      </w:r>
    </w:p>
    <w:p w:rsidR="00AD4682" w:rsidRPr="00FC2839" w:rsidRDefault="00615459" w:rsidP="002620BA">
      <w:pPr>
        <w:pStyle w:val="BodyCopy"/>
        <w:rPr>
          <w:noProof w:val="0"/>
        </w:rPr>
      </w:pPr>
      <w:r w:rsidRPr="00FC2839">
        <w:rPr>
          <w:noProof w:val="0"/>
        </w:rPr>
        <w:t>This can act as a guide for problem analysis when either your internal IT person takes a look at things or when your external service provider arrives.</w:t>
      </w:r>
      <w:r w:rsidR="001D652C" w:rsidRPr="00FC2839">
        <w:rPr>
          <w:noProof w:val="0"/>
        </w:rPr>
        <w:t xml:space="preserve"> </w:t>
      </w:r>
      <w:r w:rsidR="00AD4682" w:rsidRPr="00FC2839">
        <w:rPr>
          <w:noProof w:val="0"/>
          <w:szCs w:val="24"/>
        </w:rPr>
        <w:t>By maintaining a recor</w:t>
      </w:r>
      <w:r w:rsidR="00E97FEB" w:rsidRPr="00FC2839">
        <w:rPr>
          <w:noProof w:val="0"/>
          <w:szCs w:val="24"/>
        </w:rPr>
        <w:t xml:space="preserve">d of fault types, this can be useful </w:t>
      </w:r>
      <w:r w:rsidR="007D40D3" w:rsidRPr="00FC2839">
        <w:rPr>
          <w:noProof w:val="0"/>
          <w:szCs w:val="24"/>
        </w:rPr>
        <w:t>information to</w:t>
      </w:r>
      <w:r w:rsidR="00AD4682" w:rsidRPr="00FC2839">
        <w:rPr>
          <w:noProof w:val="0"/>
          <w:szCs w:val="24"/>
        </w:rPr>
        <w:t xml:space="preserve"> </w:t>
      </w:r>
      <w:r w:rsidR="00E97FEB" w:rsidRPr="00FC2839">
        <w:rPr>
          <w:noProof w:val="0"/>
          <w:szCs w:val="24"/>
        </w:rPr>
        <w:t>refer to</w:t>
      </w:r>
      <w:r w:rsidR="00AD4682" w:rsidRPr="00FC2839">
        <w:rPr>
          <w:noProof w:val="0"/>
          <w:szCs w:val="24"/>
        </w:rPr>
        <w:t xml:space="preserve"> when deciding on the future of a</w:t>
      </w:r>
      <w:r w:rsidR="00E97FEB" w:rsidRPr="00FC2839">
        <w:rPr>
          <w:noProof w:val="0"/>
          <w:szCs w:val="24"/>
        </w:rPr>
        <w:t xml:space="preserve"> computer asset</w:t>
      </w:r>
      <w:r w:rsidR="00AD4682" w:rsidRPr="00FC2839">
        <w:rPr>
          <w:noProof w:val="0"/>
          <w:szCs w:val="24"/>
        </w:rPr>
        <w:t xml:space="preserve">. </w:t>
      </w:r>
      <w:r w:rsidR="001D652C" w:rsidRPr="00FC2839">
        <w:rPr>
          <w:noProof w:val="0"/>
          <w:szCs w:val="24"/>
        </w:rPr>
        <w:t xml:space="preserve"> </w:t>
      </w:r>
      <w:r w:rsidR="00AD4682" w:rsidRPr="00FC2839">
        <w:rPr>
          <w:noProof w:val="0"/>
          <w:szCs w:val="24"/>
        </w:rPr>
        <w:t>Repeatin</w:t>
      </w:r>
      <w:r w:rsidR="00E97FEB" w:rsidRPr="00FC2839">
        <w:rPr>
          <w:noProof w:val="0"/>
          <w:szCs w:val="24"/>
        </w:rPr>
        <w:t>g faults may indicate that an asset</w:t>
      </w:r>
      <w:r w:rsidR="00AD4682" w:rsidRPr="00FC2839">
        <w:rPr>
          <w:noProof w:val="0"/>
          <w:szCs w:val="24"/>
        </w:rPr>
        <w:t xml:space="preserve"> is being used beyond its specifications</w:t>
      </w:r>
      <w:r w:rsidR="00492F70" w:rsidRPr="00FC2839">
        <w:rPr>
          <w:noProof w:val="0"/>
          <w:szCs w:val="24"/>
        </w:rPr>
        <w:t xml:space="preserve"> </w:t>
      </w:r>
      <w:r w:rsidR="00AD4682" w:rsidRPr="00FC2839">
        <w:rPr>
          <w:noProof w:val="0"/>
          <w:szCs w:val="24"/>
        </w:rPr>
        <w:t>and that a more robust model is required.</w:t>
      </w:r>
    </w:p>
    <w:p w:rsidR="00AD4682" w:rsidRPr="00FC2839" w:rsidRDefault="00AD4682" w:rsidP="002620BA">
      <w:pPr>
        <w:pStyle w:val="BodyCopy"/>
        <w:rPr>
          <w:noProof w:val="0"/>
        </w:rPr>
      </w:pPr>
      <w:r w:rsidRPr="00FC2839">
        <w:rPr>
          <w:noProof w:val="0"/>
          <w:szCs w:val="24"/>
        </w:rPr>
        <w:t>Fault repeating may also indicate that the repair process has fixed the symptom</w:t>
      </w:r>
      <w:r w:rsidR="00B677FC" w:rsidRPr="00FC2839">
        <w:rPr>
          <w:noProof w:val="0"/>
          <w:szCs w:val="24"/>
        </w:rPr>
        <w:t xml:space="preserve">. </w:t>
      </w:r>
      <w:r w:rsidRPr="00FC2839">
        <w:rPr>
          <w:noProof w:val="0"/>
          <w:szCs w:val="24"/>
        </w:rPr>
        <w:t>Some</w:t>
      </w:r>
      <w:r w:rsidR="00492F70" w:rsidRPr="00FC2839">
        <w:rPr>
          <w:noProof w:val="0"/>
          <w:szCs w:val="24"/>
        </w:rPr>
        <w:t xml:space="preserve"> </w:t>
      </w:r>
      <w:r w:rsidRPr="00FC2839">
        <w:rPr>
          <w:noProof w:val="0"/>
          <w:szCs w:val="24"/>
        </w:rPr>
        <w:t>companies do not maintain records of faults but only action taken and they may not</w:t>
      </w:r>
      <w:r w:rsidR="00492F70" w:rsidRPr="00FC2839">
        <w:rPr>
          <w:rFonts w:cs="Arial"/>
          <w:noProof w:val="0"/>
          <w:szCs w:val="24"/>
        </w:rPr>
        <w:t xml:space="preserve"> </w:t>
      </w:r>
      <w:r w:rsidRPr="00FC2839">
        <w:rPr>
          <w:noProof w:val="0"/>
        </w:rPr>
        <w:t>investigate for a deeper problem.</w:t>
      </w:r>
    </w:p>
    <w:p w:rsidR="00615459" w:rsidRPr="00FC2839" w:rsidRDefault="00615459" w:rsidP="00D0445B">
      <w:pPr>
        <w:pStyle w:val="BodyCopyBold"/>
        <w:rPr>
          <w:noProof w:val="0"/>
        </w:rPr>
      </w:pPr>
      <w:r w:rsidRPr="00FC2839">
        <w:rPr>
          <w:noProof w:val="0"/>
        </w:rPr>
        <w:t>Performing regular O</w:t>
      </w:r>
      <w:r w:rsidR="009B0760">
        <w:rPr>
          <w:noProof w:val="0"/>
        </w:rPr>
        <w:t>SH</w:t>
      </w:r>
      <w:r w:rsidRPr="00FC2839">
        <w:rPr>
          <w:noProof w:val="0"/>
        </w:rPr>
        <w:t xml:space="preserve"> inspections</w:t>
      </w:r>
    </w:p>
    <w:p w:rsidR="00615459" w:rsidRPr="00FC2839" w:rsidRDefault="00615459" w:rsidP="002620BA">
      <w:pPr>
        <w:pStyle w:val="BodyCopy"/>
        <w:rPr>
          <w:noProof w:val="0"/>
        </w:rPr>
      </w:pPr>
      <w:r w:rsidRPr="00FC2839">
        <w:rPr>
          <w:noProof w:val="0"/>
        </w:rPr>
        <w:t>This inspection should be undertaken both by staff who are familiar with how they use the</w:t>
      </w:r>
      <w:r w:rsidR="000D6A2F" w:rsidRPr="00FC2839">
        <w:rPr>
          <w:noProof w:val="0"/>
        </w:rPr>
        <w:t xml:space="preserve"> equipment and know what is expected of it</w:t>
      </w:r>
      <w:r w:rsidRPr="00FC2839">
        <w:rPr>
          <w:noProof w:val="0"/>
        </w:rPr>
        <w:t>, and by an accredited expert in that area.</w:t>
      </w:r>
    </w:p>
    <w:p w:rsidR="00EA6F45" w:rsidRPr="00FC2839" w:rsidRDefault="00615459" w:rsidP="002620BA">
      <w:pPr>
        <w:pStyle w:val="BodyCopy"/>
        <w:rPr>
          <w:noProof w:val="0"/>
        </w:rPr>
      </w:pPr>
      <w:r w:rsidRPr="00FC2839">
        <w:rPr>
          <w:noProof w:val="0"/>
        </w:rPr>
        <w:t>The results of such inspections should be made available to staff and management, and</w:t>
      </w:r>
      <w:r w:rsidR="000D6A2F" w:rsidRPr="00FC2839">
        <w:rPr>
          <w:noProof w:val="0"/>
        </w:rPr>
        <w:t xml:space="preserve"> </w:t>
      </w:r>
      <w:r w:rsidRPr="00FC2839">
        <w:rPr>
          <w:noProof w:val="0"/>
        </w:rPr>
        <w:t>action taken, where required, to remedy problems</w:t>
      </w:r>
      <w:r w:rsidR="009B661E" w:rsidRPr="00FC2839">
        <w:rPr>
          <w:noProof w:val="0"/>
        </w:rPr>
        <w:t>.</w:t>
      </w:r>
    </w:p>
    <w:p w:rsidR="000D6A2F" w:rsidRPr="00FC2839" w:rsidRDefault="000D6A2F" w:rsidP="00763FEF">
      <w:pPr>
        <w:pStyle w:val="Heading3"/>
        <w:rPr>
          <w:szCs w:val="28"/>
        </w:rPr>
      </w:pPr>
      <w:r w:rsidRPr="00FC2839">
        <w:rPr>
          <w:szCs w:val="28"/>
        </w:rPr>
        <w:t>Actions to take when computer faults are identified</w:t>
      </w:r>
    </w:p>
    <w:p w:rsidR="009B661E" w:rsidRPr="00FC2839" w:rsidRDefault="009B661E" w:rsidP="002620BA">
      <w:pPr>
        <w:pStyle w:val="BodyCopy"/>
        <w:rPr>
          <w:noProof w:val="0"/>
        </w:rPr>
      </w:pPr>
      <w:r w:rsidRPr="00FC2839">
        <w:rPr>
          <w:noProof w:val="0"/>
        </w:rPr>
        <w:t>Staff are partially responsible for identifying faults with computer equipment, and reporting these faults in accordance with enterprise procedures.</w:t>
      </w:r>
    </w:p>
    <w:p w:rsidR="000D6A2F" w:rsidRPr="00FC2839" w:rsidRDefault="000D6A2F" w:rsidP="002620BA">
      <w:pPr>
        <w:pStyle w:val="BodyCopy"/>
        <w:rPr>
          <w:noProof w:val="0"/>
        </w:rPr>
      </w:pPr>
      <w:r w:rsidRPr="00FC2839">
        <w:rPr>
          <w:noProof w:val="0"/>
        </w:rPr>
        <w:t>Identification and action to resolve computer equipment faults is difficult for untrained technicians. Usually we know there’s a problem when the machine stops working, when it starts</w:t>
      </w:r>
      <w:r w:rsidR="00134610" w:rsidRPr="00FC2839">
        <w:rPr>
          <w:noProof w:val="0"/>
        </w:rPr>
        <w:t xml:space="preserve"> </w:t>
      </w:r>
      <w:r w:rsidRPr="00FC2839">
        <w:rPr>
          <w:noProof w:val="0"/>
        </w:rPr>
        <w:t>making a strange noise, or when we get an error message.</w:t>
      </w:r>
    </w:p>
    <w:p w:rsidR="000D6A2F" w:rsidRPr="00FC2839" w:rsidRDefault="000D6A2F" w:rsidP="002620BA">
      <w:pPr>
        <w:pStyle w:val="BodyCopy"/>
        <w:rPr>
          <w:noProof w:val="0"/>
        </w:rPr>
      </w:pPr>
      <w:r w:rsidRPr="00FC2839">
        <w:rPr>
          <w:noProof w:val="0"/>
        </w:rPr>
        <w:t>Standard procedure should be to:</w:t>
      </w:r>
    </w:p>
    <w:p w:rsidR="00864C98" w:rsidRPr="00FC2839" w:rsidRDefault="00864C98" w:rsidP="00763FEF">
      <w:pPr>
        <w:pStyle w:val="Bullet1"/>
      </w:pPr>
      <w:r w:rsidRPr="00FC2839">
        <w:t>Note details of the fault - see below</w:t>
      </w:r>
    </w:p>
    <w:p w:rsidR="000D6A2F" w:rsidRPr="00FC2839" w:rsidRDefault="001D652C" w:rsidP="00763FEF">
      <w:pPr>
        <w:pStyle w:val="Bullet1"/>
      </w:pPr>
      <w:r w:rsidRPr="00FC2839">
        <w:rPr>
          <w:noProof/>
          <w:lang w:val="en-US"/>
        </w:rPr>
        <w:drawing>
          <wp:anchor distT="0" distB="0" distL="114300" distR="114300" simplePos="0" relativeHeight="252063744" behindDoc="0" locked="0" layoutInCell="1" allowOverlap="1" wp14:anchorId="036B5E49" wp14:editId="490CCC05">
            <wp:simplePos x="0" y="0"/>
            <wp:positionH relativeFrom="column">
              <wp:posOffset>3800475</wp:posOffset>
            </wp:positionH>
            <wp:positionV relativeFrom="paragraph">
              <wp:posOffset>111125</wp:posOffset>
            </wp:positionV>
            <wp:extent cx="1864360" cy="1246505"/>
            <wp:effectExtent l="19050" t="0" r="2540" b="0"/>
            <wp:wrapSquare wrapText="bothSides"/>
            <wp:docPr id="65" name="Picture 64" descr="W610_man in suit_on the phone_1753235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10_man in suit_on the phone_175323584.jpg"/>
                    <pic:cNvPicPr/>
                  </pic:nvPicPr>
                  <pic:blipFill>
                    <a:blip r:embed="rId187" cstate="print"/>
                    <a:stretch>
                      <a:fillRect/>
                    </a:stretch>
                  </pic:blipFill>
                  <pic:spPr>
                    <a:xfrm>
                      <a:off x="0" y="0"/>
                      <a:ext cx="1864360" cy="1246505"/>
                    </a:xfrm>
                    <a:prstGeom prst="rect">
                      <a:avLst/>
                    </a:prstGeom>
                  </pic:spPr>
                </pic:pic>
              </a:graphicData>
            </a:graphic>
          </wp:anchor>
        </w:drawing>
      </w:r>
      <w:r w:rsidR="000D6A2F" w:rsidRPr="00FC2839">
        <w:t>Notify the appropriate in-house IT expert</w:t>
      </w:r>
    </w:p>
    <w:p w:rsidR="000D6A2F" w:rsidRPr="00FC2839" w:rsidRDefault="000D6A2F" w:rsidP="00763FEF">
      <w:pPr>
        <w:pStyle w:val="Bullet1"/>
      </w:pPr>
      <w:r w:rsidRPr="00FC2839">
        <w:t>Check manual for trouble shooting hints</w:t>
      </w:r>
    </w:p>
    <w:p w:rsidR="000D6A2F" w:rsidRPr="00FC2839" w:rsidRDefault="000D6A2F" w:rsidP="00763FEF">
      <w:pPr>
        <w:pStyle w:val="Bullet1"/>
      </w:pPr>
      <w:r w:rsidRPr="00FC2839">
        <w:t xml:space="preserve">Utilise help desk, on-line help, </w:t>
      </w:r>
      <w:r w:rsidR="00FC2839" w:rsidRPr="00FC2839">
        <w:t>etc.</w:t>
      </w:r>
    </w:p>
    <w:p w:rsidR="00492F70" w:rsidRPr="00FC2839" w:rsidRDefault="000D6A2F" w:rsidP="00763FEF">
      <w:pPr>
        <w:pStyle w:val="Bullet1"/>
      </w:pPr>
      <w:r w:rsidRPr="00FC2839">
        <w:t>Call in IT support for a service ca</w:t>
      </w:r>
      <w:r w:rsidR="009B661E" w:rsidRPr="00FC2839">
        <w:t>ll</w:t>
      </w:r>
    </w:p>
    <w:p w:rsidR="00492F70" w:rsidRPr="00FC2839" w:rsidRDefault="00492F70" w:rsidP="00763FEF">
      <w:pPr>
        <w:pStyle w:val="Bullet1"/>
        <w:rPr>
          <w:rFonts w:cs="Arial"/>
        </w:rPr>
      </w:pPr>
      <w:r w:rsidRPr="00FC2839">
        <w:rPr>
          <w:rFonts w:cs="Arial"/>
        </w:rPr>
        <w:t>Record notification of a service call - this is useful to ensure staff that action has been taken and avoids a phone call from each user that wants to use the machine</w:t>
      </w:r>
    </w:p>
    <w:p w:rsidR="009B661E" w:rsidRPr="00FC2839" w:rsidRDefault="009B661E" w:rsidP="00763FEF">
      <w:pPr>
        <w:pStyle w:val="Bullet1"/>
      </w:pPr>
      <w:r w:rsidRPr="00FC2839">
        <w:rPr>
          <w:rFonts w:cs="HelveticaNeueLTStd-Lt"/>
        </w:rPr>
        <w:t>Equipment should be removed from service as soon as a fault has been identified – to limit frustration, for safety concerns, to minimise further damage</w:t>
      </w:r>
    </w:p>
    <w:p w:rsidR="009B661E" w:rsidRPr="00FC2839" w:rsidRDefault="009B661E" w:rsidP="00763FEF">
      <w:pPr>
        <w:pStyle w:val="Bullet1"/>
      </w:pPr>
      <w:r w:rsidRPr="00FC2839">
        <w:rPr>
          <w:rFonts w:cs="HelveticaNeueLTStd-Lt"/>
        </w:rPr>
        <w:t xml:space="preserve"> Equipment should be labelled clearly and obviously ‘Out of Service’ – so that staff don’t try to use it, and to assist in future repairs, etc.</w:t>
      </w:r>
    </w:p>
    <w:p w:rsidR="009B661E" w:rsidRPr="00FC2839" w:rsidRDefault="001D652C" w:rsidP="00763FEF">
      <w:pPr>
        <w:pStyle w:val="Bullet1"/>
      </w:pPr>
      <w:r w:rsidRPr="00FC2839">
        <w:rPr>
          <w:rFonts w:cs="HelveticaNeueLTStd-Lt"/>
          <w:noProof/>
          <w:lang w:val="en-US"/>
        </w:rPr>
        <w:drawing>
          <wp:anchor distT="0" distB="0" distL="114300" distR="114300" simplePos="0" relativeHeight="252064768" behindDoc="0" locked="0" layoutInCell="1" allowOverlap="1" wp14:anchorId="0AFBA9D2" wp14:editId="73AE9422">
            <wp:simplePos x="0" y="0"/>
            <wp:positionH relativeFrom="column">
              <wp:posOffset>4257675</wp:posOffset>
            </wp:positionH>
            <wp:positionV relativeFrom="paragraph">
              <wp:posOffset>106680</wp:posOffset>
            </wp:positionV>
            <wp:extent cx="1256030" cy="1885950"/>
            <wp:effectExtent l="19050" t="0" r="1270" b="0"/>
            <wp:wrapSquare wrapText="bothSides"/>
            <wp:docPr id="69" name="Picture 68" descr="W615_shutterstock_161774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15_shutterstock_161774243.jpg"/>
                    <pic:cNvPicPr/>
                  </pic:nvPicPr>
                  <pic:blipFill>
                    <a:blip r:embed="rId188" cstate="print"/>
                    <a:stretch>
                      <a:fillRect/>
                    </a:stretch>
                  </pic:blipFill>
                  <pic:spPr>
                    <a:xfrm>
                      <a:off x="0" y="0"/>
                      <a:ext cx="1256030" cy="1885950"/>
                    </a:xfrm>
                    <a:prstGeom prst="rect">
                      <a:avLst/>
                    </a:prstGeom>
                  </pic:spPr>
                </pic:pic>
              </a:graphicData>
            </a:graphic>
          </wp:anchor>
        </w:drawing>
      </w:r>
      <w:r w:rsidR="009B661E" w:rsidRPr="00FC2839">
        <w:rPr>
          <w:rFonts w:cs="HelveticaNeueLTStd-Lt"/>
        </w:rPr>
        <w:t xml:space="preserve"> Equipment should be stored in the appropriate out of service area – where applicable, such as an office area or designated area in the store or lay-by area</w:t>
      </w:r>
    </w:p>
    <w:p w:rsidR="009B661E" w:rsidRPr="00FC2839" w:rsidRDefault="009B661E" w:rsidP="00763FEF">
      <w:pPr>
        <w:pStyle w:val="Bullet1"/>
        <w:rPr>
          <w:rFonts w:cs="HelveticaNeueLTStd-Lt"/>
        </w:rPr>
      </w:pPr>
      <w:r w:rsidRPr="00FC2839">
        <w:rPr>
          <w:rFonts w:cs="HelveticaNeueLTStd-Lt"/>
        </w:rPr>
        <w:t>Appropriate report fault paperwork should be completed and submitted to the appropriate person or department – the appropriate person may be your IT support or manager</w:t>
      </w:r>
    </w:p>
    <w:p w:rsidR="009B661E" w:rsidRPr="00FC2839" w:rsidRDefault="009B661E" w:rsidP="00763FEF">
      <w:pPr>
        <w:pStyle w:val="Bullet1"/>
        <w:rPr>
          <w:rFonts w:cs="HelveticaNeueLTStd-Lt"/>
        </w:rPr>
      </w:pPr>
      <w:r w:rsidRPr="00FC2839">
        <w:rPr>
          <w:rFonts w:cs="HelveticaNeueLTStd-Lt"/>
        </w:rPr>
        <w:t xml:space="preserve">Some faults may have to be repaired off-site – which may involve returning the item to the supplier or forwarding it to an accredited repairer. </w:t>
      </w:r>
    </w:p>
    <w:p w:rsidR="009B661E" w:rsidRPr="00FC2839" w:rsidRDefault="009B661E" w:rsidP="00763FEF">
      <w:pPr>
        <w:pStyle w:val="Bullet1"/>
        <w:rPr>
          <w:rFonts w:cs="HelveticaNeueLTStd-Lt"/>
        </w:rPr>
      </w:pPr>
      <w:r w:rsidRPr="00FC2839">
        <w:rPr>
          <w:rFonts w:cs="HelveticaNeueLTStd-Lt"/>
        </w:rPr>
        <w:t>In extreme cases, a new item may have to be purchased. When major repairs are required, management may buy a new item instead of repairing the old one.</w:t>
      </w:r>
    </w:p>
    <w:p w:rsidR="00864C98" w:rsidRPr="00FC2839" w:rsidRDefault="009B661E" w:rsidP="00763FEF">
      <w:pPr>
        <w:pStyle w:val="Bullet1"/>
        <w:rPr>
          <w:rFonts w:cs="HelveticaNeueLTStd-Lt"/>
        </w:rPr>
      </w:pPr>
      <w:r w:rsidRPr="00FC2839">
        <w:rPr>
          <w:rFonts w:cs="HelveticaNeueLTStd-Lt"/>
        </w:rPr>
        <w:t>Where repairs have been effected on an item, it is important for this item to be monitored in case the repairs prove to be ineffective and the establishment may be able to claim under some form of warranty or guarantee.</w:t>
      </w:r>
    </w:p>
    <w:p w:rsidR="00A42302" w:rsidRPr="00FC2839" w:rsidRDefault="00A42302">
      <w:pPr>
        <w:rPr>
          <w:rFonts w:ascii="Helvetica" w:eastAsia="Times New Roman" w:hAnsi="Helvetica" w:cs="Arial"/>
          <w:b/>
          <w:color w:val="45545F"/>
          <w:sz w:val="28"/>
          <w:szCs w:val="24"/>
        </w:rPr>
      </w:pPr>
      <w:r w:rsidRPr="00FC2839">
        <w:rPr>
          <w:rFonts w:ascii="Helvetica" w:eastAsia="Times New Roman" w:hAnsi="Helvetica" w:cs="Arial"/>
          <w:b/>
          <w:color w:val="45545F"/>
          <w:sz w:val="28"/>
          <w:szCs w:val="24"/>
        </w:rPr>
        <w:br w:type="page"/>
      </w:r>
    </w:p>
    <w:p w:rsidR="00864C98" w:rsidRPr="00FC2839" w:rsidRDefault="00864C98" w:rsidP="00763FEF">
      <w:pPr>
        <w:pStyle w:val="Heading3"/>
        <w:rPr>
          <w:szCs w:val="24"/>
        </w:rPr>
      </w:pPr>
      <w:r w:rsidRPr="00FC2839">
        <w:rPr>
          <w:szCs w:val="24"/>
        </w:rPr>
        <w:t>Note details of a fault</w:t>
      </w:r>
    </w:p>
    <w:p w:rsidR="00A42302" w:rsidRPr="00FC2839" w:rsidRDefault="00A42302" w:rsidP="002620BA">
      <w:pPr>
        <w:pStyle w:val="BodyCopy"/>
        <w:rPr>
          <w:noProof w:val="0"/>
        </w:rPr>
      </w:pPr>
      <w:r w:rsidRPr="00FC2839">
        <w:rPr>
          <w:noProof w:val="0"/>
        </w:rPr>
        <w:t>It is important to note the d</w:t>
      </w:r>
      <w:r w:rsidR="00864C98" w:rsidRPr="00FC2839">
        <w:rPr>
          <w:noProof w:val="0"/>
        </w:rPr>
        <w:t xml:space="preserve">etails of the fault </w:t>
      </w:r>
      <w:r w:rsidRPr="00FC2839">
        <w:rPr>
          <w:noProof w:val="0"/>
        </w:rPr>
        <w:t xml:space="preserve">as it can be </w:t>
      </w:r>
      <w:r w:rsidR="00864C98" w:rsidRPr="00FC2839">
        <w:rPr>
          <w:noProof w:val="0"/>
        </w:rPr>
        <w:t xml:space="preserve">helpful for technicians to arrive at a solution faster. </w:t>
      </w:r>
    </w:p>
    <w:p w:rsidR="00A42302" w:rsidRPr="00FC2839" w:rsidRDefault="00864C98" w:rsidP="002620BA">
      <w:pPr>
        <w:pStyle w:val="BodyCopy"/>
        <w:rPr>
          <w:noProof w:val="0"/>
        </w:rPr>
      </w:pPr>
      <w:r w:rsidRPr="00FC2839">
        <w:rPr>
          <w:noProof w:val="0"/>
        </w:rPr>
        <w:t>Complaints such as “machine not working” or “cannot copy” do</w:t>
      </w:r>
      <w:r w:rsidR="00A42302" w:rsidRPr="00FC2839">
        <w:rPr>
          <w:noProof w:val="0"/>
        </w:rPr>
        <w:t xml:space="preserve"> </w:t>
      </w:r>
      <w:r w:rsidRPr="00FC2839">
        <w:rPr>
          <w:noProof w:val="0"/>
        </w:rPr>
        <w:t>not provide any helpful information. It is always the case that detail is helpful e.g.</w:t>
      </w:r>
      <w:r w:rsidR="00A42302" w:rsidRPr="00FC2839">
        <w:rPr>
          <w:noProof w:val="0"/>
        </w:rPr>
        <w:t xml:space="preserve"> </w:t>
      </w:r>
      <w:r w:rsidRPr="00FC2839">
        <w:rPr>
          <w:noProof w:val="0"/>
        </w:rPr>
        <w:t>“machine jams only when duplexin</w:t>
      </w:r>
      <w:r w:rsidR="00A42302" w:rsidRPr="00FC2839">
        <w:rPr>
          <w:noProof w:val="0"/>
        </w:rPr>
        <w:t>g on A4” directs the technician'</w:t>
      </w:r>
      <w:r w:rsidRPr="00FC2839">
        <w:rPr>
          <w:noProof w:val="0"/>
        </w:rPr>
        <w:t>s attention to a</w:t>
      </w:r>
      <w:r w:rsidR="00A42302" w:rsidRPr="00FC2839">
        <w:rPr>
          <w:noProof w:val="0"/>
        </w:rPr>
        <w:t xml:space="preserve"> </w:t>
      </w:r>
      <w:r w:rsidRPr="00FC2839">
        <w:rPr>
          <w:noProof w:val="0"/>
        </w:rPr>
        <w:t xml:space="preserve">particular area. </w:t>
      </w:r>
    </w:p>
    <w:p w:rsidR="00A42302" w:rsidRPr="00FC2839" w:rsidRDefault="00864C98" w:rsidP="002620BA">
      <w:pPr>
        <w:pStyle w:val="BodyCopy"/>
        <w:rPr>
          <w:noProof w:val="0"/>
        </w:rPr>
      </w:pPr>
      <w:r w:rsidRPr="00FC2839">
        <w:rPr>
          <w:noProof w:val="0"/>
        </w:rPr>
        <w:t>Documentation may be necessary that encourages detail or the expert</w:t>
      </w:r>
      <w:r w:rsidR="00A42302" w:rsidRPr="00FC2839">
        <w:rPr>
          <w:noProof w:val="0"/>
        </w:rPr>
        <w:t xml:space="preserve"> collects the </w:t>
      </w:r>
      <w:r w:rsidRPr="00FC2839">
        <w:rPr>
          <w:noProof w:val="0"/>
        </w:rPr>
        <w:t>details.</w:t>
      </w:r>
    </w:p>
    <w:p w:rsidR="00A42302" w:rsidRPr="00FC2839" w:rsidRDefault="00864C98" w:rsidP="002620BA">
      <w:pPr>
        <w:pStyle w:val="BodyCopy"/>
        <w:rPr>
          <w:noProof w:val="0"/>
        </w:rPr>
      </w:pPr>
      <w:r w:rsidRPr="00FC2839">
        <w:rPr>
          <w:noProof w:val="0"/>
        </w:rPr>
        <w:t>Some manufactures have a standard form that is designed to ensure the correct and most</w:t>
      </w:r>
      <w:r w:rsidR="00A42302" w:rsidRPr="00FC2839">
        <w:rPr>
          <w:noProof w:val="0"/>
        </w:rPr>
        <w:t xml:space="preserve"> </w:t>
      </w:r>
      <w:r w:rsidRPr="00FC2839">
        <w:rPr>
          <w:noProof w:val="0"/>
        </w:rPr>
        <w:t xml:space="preserve">complete data is collected to enable the problem to be solved as soon as possible. </w:t>
      </w:r>
    </w:p>
    <w:p w:rsidR="00864C98" w:rsidRPr="00FC2839" w:rsidRDefault="00864C98" w:rsidP="002620BA">
      <w:pPr>
        <w:pStyle w:val="BodyCopy"/>
        <w:rPr>
          <w:noProof w:val="0"/>
        </w:rPr>
      </w:pPr>
      <w:r w:rsidRPr="00FC2839">
        <w:rPr>
          <w:noProof w:val="0"/>
        </w:rPr>
        <w:t>This</w:t>
      </w:r>
      <w:r w:rsidR="00A42302" w:rsidRPr="00FC2839">
        <w:rPr>
          <w:noProof w:val="0"/>
        </w:rPr>
        <w:t xml:space="preserve"> </w:t>
      </w:r>
      <w:r w:rsidRPr="00FC2839">
        <w:rPr>
          <w:noProof w:val="0"/>
        </w:rPr>
        <w:t>could include details such as:</w:t>
      </w:r>
    </w:p>
    <w:p w:rsidR="00864C98" w:rsidRPr="00FC2839" w:rsidRDefault="00A42302" w:rsidP="00763FEF">
      <w:pPr>
        <w:pStyle w:val="Bullet1"/>
      </w:pPr>
      <w:r w:rsidRPr="00FC2839">
        <w:t>Person'</w:t>
      </w:r>
      <w:r w:rsidR="00864C98" w:rsidRPr="00FC2839">
        <w:t>s name</w:t>
      </w:r>
    </w:p>
    <w:p w:rsidR="00864C98" w:rsidRPr="00FC2839" w:rsidRDefault="00864C98" w:rsidP="00763FEF">
      <w:pPr>
        <w:pStyle w:val="Bullet1"/>
      </w:pPr>
      <w:r w:rsidRPr="00FC2839">
        <w:t>Contact details</w:t>
      </w:r>
    </w:p>
    <w:p w:rsidR="00864C98" w:rsidRPr="00FC2839" w:rsidRDefault="001D652C" w:rsidP="00763FEF">
      <w:pPr>
        <w:pStyle w:val="Bullet1"/>
      </w:pPr>
      <w:r w:rsidRPr="00FC2839">
        <w:rPr>
          <w:noProof/>
          <w:lang w:val="en-US"/>
        </w:rPr>
        <w:drawing>
          <wp:anchor distT="0" distB="0" distL="114300" distR="114300" simplePos="0" relativeHeight="252065792" behindDoc="0" locked="0" layoutInCell="1" allowOverlap="1" wp14:anchorId="0B75DB0F" wp14:editId="436187EB">
            <wp:simplePos x="0" y="0"/>
            <wp:positionH relativeFrom="column">
              <wp:posOffset>3495675</wp:posOffset>
            </wp:positionH>
            <wp:positionV relativeFrom="paragraph">
              <wp:posOffset>6350</wp:posOffset>
            </wp:positionV>
            <wp:extent cx="1866900" cy="1400175"/>
            <wp:effectExtent l="19050" t="0" r="0" b="0"/>
            <wp:wrapSquare wrapText="bothSides"/>
            <wp:docPr id="72" name="Picture 71" descr="shutterstock_1156097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5609774.jpg"/>
                    <pic:cNvPicPr/>
                  </pic:nvPicPr>
                  <pic:blipFill>
                    <a:blip r:embed="rId189" cstate="print"/>
                    <a:stretch>
                      <a:fillRect/>
                    </a:stretch>
                  </pic:blipFill>
                  <pic:spPr>
                    <a:xfrm>
                      <a:off x="0" y="0"/>
                      <a:ext cx="1866900" cy="1400175"/>
                    </a:xfrm>
                    <a:prstGeom prst="rect">
                      <a:avLst/>
                    </a:prstGeom>
                  </pic:spPr>
                </pic:pic>
              </a:graphicData>
            </a:graphic>
          </wp:anchor>
        </w:drawing>
      </w:r>
      <w:r w:rsidR="00864C98" w:rsidRPr="00FC2839">
        <w:t>Email address</w:t>
      </w:r>
    </w:p>
    <w:p w:rsidR="00864C98" w:rsidRPr="00FC2839" w:rsidRDefault="00864C98" w:rsidP="00763FEF">
      <w:pPr>
        <w:pStyle w:val="Bullet1"/>
      </w:pPr>
      <w:r w:rsidRPr="00FC2839">
        <w:t>Sequence of events</w:t>
      </w:r>
    </w:p>
    <w:p w:rsidR="00864C98" w:rsidRPr="00FC2839" w:rsidRDefault="00864C98" w:rsidP="00763FEF">
      <w:pPr>
        <w:pStyle w:val="Bullet1"/>
      </w:pPr>
      <w:r w:rsidRPr="00FC2839">
        <w:t>Asset name</w:t>
      </w:r>
    </w:p>
    <w:p w:rsidR="00864C98" w:rsidRPr="00FC2839" w:rsidRDefault="00864C98" w:rsidP="00763FEF">
      <w:pPr>
        <w:pStyle w:val="Bullet1"/>
      </w:pPr>
      <w:r w:rsidRPr="00FC2839">
        <w:t>Model</w:t>
      </w:r>
    </w:p>
    <w:p w:rsidR="00864C98" w:rsidRPr="00FC2839" w:rsidRDefault="00864C98" w:rsidP="00763FEF">
      <w:pPr>
        <w:pStyle w:val="Bullet1"/>
      </w:pPr>
      <w:r w:rsidRPr="00FC2839">
        <w:t>Finance officer</w:t>
      </w:r>
    </w:p>
    <w:p w:rsidR="00864C98" w:rsidRPr="00FC2839" w:rsidRDefault="00864C98" w:rsidP="00763FEF">
      <w:pPr>
        <w:pStyle w:val="Bullet1"/>
      </w:pPr>
      <w:r w:rsidRPr="00FC2839">
        <w:t>Problem description</w:t>
      </w:r>
    </w:p>
    <w:p w:rsidR="00864C98" w:rsidRPr="00FC2839" w:rsidRDefault="00864C98" w:rsidP="00763FEF">
      <w:pPr>
        <w:pStyle w:val="Bullet1"/>
      </w:pPr>
      <w:r w:rsidRPr="00FC2839">
        <w:t>Service contract number</w:t>
      </w:r>
    </w:p>
    <w:p w:rsidR="00864C98" w:rsidRPr="00FC2839" w:rsidRDefault="00864C98" w:rsidP="00763FEF">
      <w:pPr>
        <w:pStyle w:val="Bullet1"/>
      </w:pPr>
      <w:r w:rsidRPr="00FC2839">
        <w:t>Serial number of machine</w:t>
      </w:r>
    </w:p>
    <w:p w:rsidR="00A42302" w:rsidRPr="00FC2839" w:rsidRDefault="00864C98" w:rsidP="00763FEF">
      <w:pPr>
        <w:pStyle w:val="Bullet1"/>
      </w:pPr>
      <w:r w:rsidRPr="00FC2839">
        <w:t>Urgency of the problem</w:t>
      </w:r>
    </w:p>
    <w:p w:rsidR="00864C98" w:rsidRPr="00FC2839" w:rsidRDefault="00A42302" w:rsidP="00763FEF">
      <w:pPr>
        <w:pStyle w:val="Bullet1"/>
      </w:pPr>
      <w:r w:rsidRPr="00FC2839">
        <w:t>Access hours</w:t>
      </w:r>
      <w:r w:rsidR="009B0760">
        <w:t>.</w:t>
      </w:r>
    </w:p>
    <w:p w:rsidR="00D93E9D" w:rsidRPr="00FC2839" w:rsidRDefault="00D93E9D" w:rsidP="00763FEF">
      <w:pPr>
        <w:pStyle w:val="Heading3"/>
        <w:rPr>
          <w:szCs w:val="28"/>
        </w:rPr>
      </w:pPr>
      <w:r w:rsidRPr="00FC2839">
        <w:rPr>
          <w:szCs w:val="28"/>
        </w:rPr>
        <w:t xml:space="preserve">Using external </w:t>
      </w:r>
      <w:r w:rsidR="00615459" w:rsidRPr="00FC2839">
        <w:rPr>
          <w:szCs w:val="28"/>
        </w:rPr>
        <w:t>specialist</w:t>
      </w:r>
      <w:r w:rsidRPr="00FC2839">
        <w:rPr>
          <w:szCs w:val="28"/>
        </w:rPr>
        <w:t xml:space="preserve"> to conduct maintenance and servicing</w:t>
      </w:r>
    </w:p>
    <w:p w:rsidR="00D93E9D" w:rsidRPr="00FC2839" w:rsidRDefault="00D93E9D" w:rsidP="002620BA">
      <w:pPr>
        <w:pStyle w:val="BodyCopy"/>
        <w:rPr>
          <w:noProof w:val="0"/>
        </w:rPr>
      </w:pPr>
      <w:r w:rsidRPr="00FC2839">
        <w:rPr>
          <w:noProof w:val="0"/>
        </w:rPr>
        <w:t>The servicing may be undertaken by the in-house IT person, or by a contracted service provider.</w:t>
      </w:r>
    </w:p>
    <w:p w:rsidR="00D93E9D" w:rsidRPr="00FC2839" w:rsidRDefault="00D93E9D" w:rsidP="002620BA">
      <w:pPr>
        <w:pStyle w:val="BodyCopy"/>
        <w:rPr>
          <w:noProof w:val="0"/>
        </w:rPr>
      </w:pPr>
      <w:r w:rsidRPr="00FC2839">
        <w:rPr>
          <w:noProof w:val="0"/>
        </w:rPr>
        <w:t xml:space="preserve">Where an outside contract service provider is used, their attendance will be known in advance, and is usually planned for. This can involve scheduling down time for equipment, and arranging alternative equipment where necessary. </w:t>
      </w:r>
    </w:p>
    <w:p w:rsidR="00D93E9D" w:rsidRPr="00FC2839" w:rsidRDefault="00D93E9D" w:rsidP="002620BA">
      <w:pPr>
        <w:pStyle w:val="BodyCopy"/>
        <w:rPr>
          <w:noProof w:val="0"/>
        </w:rPr>
      </w:pPr>
      <w:r w:rsidRPr="00FC2839">
        <w:rPr>
          <w:noProof w:val="0"/>
        </w:rPr>
        <w:t>Where systems are networked, this is usually a relatively simple process, but nonetheles</w:t>
      </w:r>
      <w:r w:rsidR="00E148A3" w:rsidRPr="00FC2839">
        <w:rPr>
          <w:noProof w:val="0"/>
        </w:rPr>
        <w:t>s one that requires preparation</w:t>
      </w:r>
    </w:p>
    <w:p w:rsidR="00615459" w:rsidRPr="00FC2839" w:rsidRDefault="00492F70" w:rsidP="00D0445B">
      <w:pPr>
        <w:pStyle w:val="BodyCopyBold"/>
        <w:rPr>
          <w:noProof w:val="0"/>
        </w:rPr>
      </w:pPr>
      <w:r w:rsidRPr="00FC2839">
        <w:rPr>
          <w:noProof w:val="0"/>
        </w:rPr>
        <w:t>Types of specialist assistance</w:t>
      </w:r>
    </w:p>
    <w:p w:rsidR="00615459" w:rsidRPr="00FC2839" w:rsidRDefault="00615459" w:rsidP="002620BA">
      <w:pPr>
        <w:pStyle w:val="BodyCopy"/>
        <w:rPr>
          <w:noProof w:val="0"/>
        </w:rPr>
      </w:pPr>
      <w:r w:rsidRPr="00FC2839">
        <w:rPr>
          <w:noProof w:val="0"/>
        </w:rPr>
        <w:t>Specialised assistance may include:</w:t>
      </w:r>
    </w:p>
    <w:p w:rsidR="00615459" w:rsidRPr="00FC2839" w:rsidRDefault="00615459" w:rsidP="009B0760">
      <w:pPr>
        <w:pStyle w:val="Bullet1"/>
      </w:pPr>
      <w:r w:rsidRPr="00FC2839">
        <w:t>External Information Technology (IT) support</w:t>
      </w:r>
    </w:p>
    <w:p w:rsidR="00615459" w:rsidRPr="00FC2839" w:rsidRDefault="00615459" w:rsidP="009B0760">
      <w:pPr>
        <w:pStyle w:val="Bullet1"/>
      </w:pPr>
      <w:r w:rsidRPr="00FC2839">
        <w:t>Use of commercial ‘help’ desks</w:t>
      </w:r>
    </w:p>
    <w:p w:rsidR="00615459" w:rsidRPr="00FC2839" w:rsidRDefault="00615459" w:rsidP="009B0760">
      <w:pPr>
        <w:pStyle w:val="Bullet1"/>
      </w:pPr>
      <w:r w:rsidRPr="00FC2839">
        <w:t>Manufacturer</w:t>
      </w:r>
      <w:r w:rsidR="009B0760">
        <w:t>.</w:t>
      </w:r>
    </w:p>
    <w:p w:rsidR="001D652C" w:rsidRPr="00FC2839" w:rsidRDefault="001D652C">
      <w:pPr>
        <w:rPr>
          <w:rFonts w:ascii="Helvetica" w:eastAsia="Times New Roman" w:hAnsi="Helvetica" w:cs="Helvetica35Thin"/>
          <w:b/>
          <w:color w:val="000000"/>
        </w:rPr>
      </w:pPr>
      <w:r w:rsidRPr="00FC2839">
        <w:rPr>
          <w:rFonts w:ascii="Helvetica" w:eastAsia="Times New Roman" w:hAnsi="Helvetica" w:cs="Helvetica35Thin"/>
          <w:b/>
          <w:color w:val="000000"/>
        </w:rPr>
        <w:br w:type="page"/>
      </w:r>
    </w:p>
    <w:p w:rsidR="00D93E9D" w:rsidRPr="00FC2839" w:rsidRDefault="0044053A" w:rsidP="00D0445B">
      <w:pPr>
        <w:pStyle w:val="BodyCopyBold"/>
        <w:rPr>
          <w:noProof w:val="0"/>
        </w:rPr>
      </w:pPr>
      <w:r w:rsidRPr="00FC2839">
        <w:rPr>
          <w:noProof w:val="0"/>
        </w:rPr>
        <w:t>Service d</w:t>
      </w:r>
      <w:r w:rsidR="00D93E9D" w:rsidRPr="00FC2839">
        <w:rPr>
          <w:noProof w:val="0"/>
        </w:rPr>
        <w:t>etails to be recorded</w:t>
      </w:r>
    </w:p>
    <w:p w:rsidR="00D93E9D" w:rsidRPr="00FC2839" w:rsidRDefault="00D93E9D" w:rsidP="002620BA">
      <w:pPr>
        <w:pStyle w:val="BodyCopy"/>
        <w:rPr>
          <w:noProof w:val="0"/>
        </w:rPr>
      </w:pPr>
      <w:r w:rsidRPr="00FC2839">
        <w:rPr>
          <w:noProof w:val="0"/>
        </w:rPr>
        <w:t>Outside contractors should also leave a written/ or printed report detailing the following:</w:t>
      </w:r>
    </w:p>
    <w:p w:rsidR="00D93E9D" w:rsidRPr="00FC2839" w:rsidRDefault="00D93E9D" w:rsidP="00763FEF">
      <w:pPr>
        <w:pStyle w:val="Bullet1"/>
      </w:pPr>
      <w:r w:rsidRPr="00FC2839">
        <w:t>Work that they have done</w:t>
      </w:r>
    </w:p>
    <w:p w:rsidR="00D93E9D" w:rsidRPr="00FC2839" w:rsidRDefault="001D652C" w:rsidP="00763FEF">
      <w:pPr>
        <w:pStyle w:val="Bullet1"/>
      </w:pPr>
      <w:r w:rsidRPr="00FC2839">
        <w:rPr>
          <w:noProof/>
          <w:lang w:val="en-US"/>
        </w:rPr>
        <w:drawing>
          <wp:anchor distT="0" distB="0" distL="114300" distR="114300" simplePos="0" relativeHeight="252066816" behindDoc="0" locked="0" layoutInCell="1" allowOverlap="1" wp14:anchorId="0FA8286D" wp14:editId="4123A036">
            <wp:simplePos x="0" y="0"/>
            <wp:positionH relativeFrom="column">
              <wp:posOffset>4133850</wp:posOffset>
            </wp:positionH>
            <wp:positionV relativeFrom="paragraph">
              <wp:posOffset>163195</wp:posOffset>
            </wp:positionV>
            <wp:extent cx="1333500" cy="1333500"/>
            <wp:effectExtent l="19050" t="0" r="0" b="0"/>
            <wp:wrapSquare wrapText="bothSides"/>
            <wp:docPr id="79" name="Picture 78" descr="comp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4.png"/>
                    <pic:cNvPicPr/>
                  </pic:nvPicPr>
                  <pic:blipFill>
                    <a:blip r:embed="rId62" cstate="print"/>
                    <a:stretch>
                      <a:fillRect/>
                    </a:stretch>
                  </pic:blipFill>
                  <pic:spPr>
                    <a:xfrm>
                      <a:off x="0" y="0"/>
                      <a:ext cx="1333500" cy="1333500"/>
                    </a:xfrm>
                    <a:prstGeom prst="rect">
                      <a:avLst/>
                    </a:prstGeom>
                  </pic:spPr>
                </pic:pic>
              </a:graphicData>
            </a:graphic>
          </wp:anchor>
        </w:drawing>
      </w:r>
      <w:r w:rsidR="00D93E9D" w:rsidRPr="00FC2839">
        <w:t>Time they have taken</w:t>
      </w:r>
    </w:p>
    <w:p w:rsidR="00D93E9D" w:rsidRPr="00FC2839" w:rsidRDefault="00D93E9D" w:rsidP="00763FEF">
      <w:pPr>
        <w:pStyle w:val="Bullet1"/>
      </w:pPr>
      <w:r w:rsidRPr="00FC2839">
        <w:t>Parts that they have replaced</w:t>
      </w:r>
    </w:p>
    <w:p w:rsidR="00D93E9D" w:rsidRPr="00FC2839" w:rsidRDefault="00D93E9D" w:rsidP="00763FEF">
      <w:pPr>
        <w:pStyle w:val="Bullet1"/>
      </w:pPr>
      <w:r w:rsidRPr="00FC2839">
        <w:t>Faults they have identified</w:t>
      </w:r>
    </w:p>
    <w:p w:rsidR="00D93E9D" w:rsidRPr="00FC2839" w:rsidRDefault="00D93E9D" w:rsidP="00763FEF">
      <w:pPr>
        <w:pStyle w:val="Bullet1"/>
      </w:pPr>
      <w:r w:rsidRPr="00FC2839">
        <w:t>Warrantees relating to repairs</w:t>
      </w:r>
      <w:r w:rsidR="009B0760">
        <w:t>.</w:t>
      </w:r>
    </w:p>
    <w:p w:rsidR="00D93E9D" w:rsidRPr="00FC2839" w:rsidRDefault="00D93E9D" w:rsidP="002620BA">
      <w:pPr>
        <w:pStyle w:val="BodyCopy"/>
        <w:rPr>
          <w:noProof w:val="0"/>
        </w:rPr>
      </w:pPr>
      <w:r w:rsidRPr="00FC2839">
        <w:rPr>
          <w:noProof w:val="0"/>
        </w:rPr>
        <w:t>No IT service provider should be allowed to simply inspect or repair equipment without being required to be accountable by virtue of an account explaining what was done and explaining the charges that were made.</w:t>
      </w:r>
    </w:p>
    <w:p w:rsidR="00D93E9D" w:rsidRPr="00FC2839" w:rsidRDefault="00D93E9D" w:rsidP="002620BA">
      <w:pPr>
        <w:pStyle w:val="BodyCopy"/>
        <w:rPr>
          <w:noProof w:val="0"/>
        </w:rPr>
      </w:pPr>
      <w:r w:rsidRPr="00FC2839">
        <w:rPr>
          <w:noProof w:val="0"/>
        </w:rPr>
        <w:t>Where specific items of equipment are being serviced or inspected, it is best to engage service personnel who are licensed and accredited by the equipment manufacturer or supplier.</w:t>
      </w:r>
    </w:p>
    <w:p w:rsidR="00D93E9D" w:rsidRPr="00FC2839" w:rsidRDefault="00D93E9D" w:rsidP="002620BA">
      <w:pPr>
        <w:pStyle w:val="BodyCopy"/>
        <w:rPr>
          <w:noProof w:val="0"/>
        </w:rPr>
      </w:pPr>
      <w:r w:rsidRPr="00FC2839">
        <w:rPr>
          <w:noProof w:val="0"/>
        </w:rPr>
        <w:t>In some cases, this may be a requirement under the terms of the warranty with a failure to use proper service technicians can void the warranty or guarantee.</w:t>
      </w:r>
    </w:p>
    <w:p w:rsidR="00D93E9D" w:rsidRPr="00FC2839" w:rsidRDefault="00D93E9D" w:rsidP="00D93E9D">
      <w:pPr>
        <w:autoSpaceDE w:val="0"/>
        <w:autoSpaceDN w:val="0"/>
        <w:adjustRightInd w:val="0"/>
        <w:snapToGrid w:val="0"/>
        <w:spacing w:after="0" w:line="240" w:lineRule="auto"/>
        <w:rPr>
          <w:rFonts w:ascii="Helvetica" w:eastAsia="Times New Roman" w:hAnsi="Helvetica" w:cs="Arial"/>
          <w:color w:val="000000"/>
          <w:szCs w:val="24"/>
        </w:rPr>
      </w:pPr>
    </w:p>
    <w:tbl>
      <w:tblPr>
        <w:tblW w:w="0" w:type="auto"/>
        <w:tblBorders>
          <w:top w:val="nil"/>
          <w:left w:val="nil"/>
          <w:bottom w:val="nil"/>
          <w:right w:val="nil"/>
        </w:tblBorders>
        <w:tblLayout w:type="fixed"/>
        <w:tblLook w:val="0000" w:firstRow="0" w:lastRow="0" w:firstColumn="0" w:lastColumn="0" w:noHBand="0" w:noVBand="0"/>
      </w:tblPr>
      <w:tblGrid>
        <w:gridCol w:w="8787"/>
      </w:tblGrid>
      <w:tr w:rsidR="00BF330D" w:rsidRPr="00FC2839" w:rsidTr="008D0418">
        <w:trPr>
          <w:trHeight w:val="683"/>
        </w:trPr>
        <w:tc>
          <w:tcPr>
            <w:tcW w:w="8787" w:type="dxa"/>
          </w:tcPr>
          <w:p w:rsidR="00BF330D" w:rsidRPr="00FC2839" w:rsidRDefault="00BF330D" w:rsidP="008D0418">
            <w:pPr>
              <w:autoSpaceDE w:val="0"/>
              <w:autoSpaceDN w:val="0"/>
              <w:adjustRightInd w:val="0"/>
              <w:spacing w:before="80" w:after="120" w:line="240" w:lineRule="auto"/>
              <w:rPr>
                <w:rFonts w:ascii="Helvetica" w:hAnsi="Helvetica" w:cs="Chevin-DemiBold"/>
                <w:color w:val="221E1F"/>
                <w:sz w:val="32"/>
                <w:szCs w:val="32"/>
              </w:rPr>
            </w:pPr>
            <w:r w:rsidRPr="00FC2839">
              <w:rPr>
                <w:rFonts w:ascii="Helvetica" w:hAnsi="Helvetica" w:cs="Chevin-DemiBold"/>
                <w:b/>
                <w:bCs/>
                <w:noProof/>
                <w:color w:val="221E1F"/>
                <w:sz w:val="32"/>
                <w:szCs w:val="32"/>
                <w:lang w:val="en-US" w:eastAsia="en-US"/>
              </w:rPr>
              <w:drawing>
                <wp:anchor distT="0" distB="0" distL="114300" distR="114300" simplePos="0" relativeHeight="252068864" behindDoc="0" locked="0" layoutInCell="1" allowOverlap="1" wp14:anchorId="0EC5FD74" wp14:editId="5C9909B4">
                  <wp:simplePos x="0" y="0"/>
                  <wp:positionH relativeFrom="column">
                    <wp:posOffset>-209550</wp:posOffset>
                  </wp:positionH>
                  <wp:positionV relativeFrom="paragraph">
                    <wp:posOffset>-1527810</wp:posOffset>
                  </wp:positionV>
                  <wp:extent cx="647700" cy="628650"/>
                  <wp:effectExtent l="19050" t="0" r="0" b="0"/>
                  <wp:wrapSquare wrapText="bothSides"/>
                  <wp:docPr id="86"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FC2839">
              <w:rPr>
                <w:rFonts w:ascii="Helvetica" w:hAnsi="Helvetica" w:cs="Chevin-DemiBold"/>
                <w:b/>
                <w:bCs/>
                <w:color w:val="221E1F"/>
                <w:sz w:val="32"/>
                <w:szCs w:val="32"/>
              </w:rPr>
              <w:t>Activity 27 - Identify external specialist assistance</w:t>
            </w:r>
          </w:p>
          <w:p w:rsidR="00BF330D" w:rsidRPr="00FC2839" w:rsidRDefault="00BF330D" w:rsidP="008D0418">
            <w:pPr>
              <w:autoSpaceDE w:val="0"/>
              <w:autoSpaceDN w:val="0"/>
              <w:adjustRightInd w:val="0"/>
              <w:spacing w:before="80" w:after="120" w:line="240" w:lineRule="auto"/>
              <w:rPr>
                <w:rFonts w:ascii="Helvetica" w:hAnsi="Helvetica" w:cs="HelveticaNeueLT Std Lt Cn"/>
                <w:color w:val="221E1F"/>
              </w:rPr>
            </w:pPr>
          </w:p>
          <w:p w:rsidR="00BF330D" w:rsidRPr="00FC2839" w:rsidRDefault="00BF330D" w:rsidP="002620BA">
            <w:pPr>
              <w:pStyle w:val="BodyCopy"/>
              <w:rPr>
                <w:noProof w:val="0"/>
              </w:rPr>
            </w:pPr>
            <w:r w:rsidRPr="00FC2839">
              <w:rPr>
                <w:lang w:val="en-US" w:eastAsia="en-US"/>
              </w:rPr>
              <w:drawing>
                <wp:anchor distT="0" distB="0" distL="114300" distR="114300" simplePos="0" relativeHeight="252069888" behindDoc="0" locked="0" layoutInCell="1" allowOverlap="1" wp14:anchorId="761631ED" wp14:editId="4C8654BF">
                  <wp:simplePos x="0" y="0"/>
                  <wp:positionH relativeFrom="column">
                    <wp:posOffset>3600450</wp:posOffset>
                  </wp:positionH>
                  <wp:positionV relativeFrom="paragraph">
                    <wp:posOffset>-614680</wp:posOffset>
                  </wp:positionV>
                  <wp:extent cx="1704975" cy="1133475"/>
                  <wp:effectExtent l="19050" t="0" r="9525" b="0"/>
                  <wp:wrapSquare wrapText="bothSides"/>
                  <wp:docPr id="89" name="Picture 88" descr="shutterstock_1590469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9046976.jpg"/>
                          <pic:cNvPicPr/>
                        </pic:nvPicPr>
                        <pic:blipFill>
                          <a:blip r:embed="rId190" cstate="print"/>
                          <a:stretch>
                            <a:fillRect/>
                          </a:stretch>
                        </pic:blipFill>
                        <pic:spPr>
                          <a:xfrm>
                            <a:off x="0" y="0"/>
                            <a:ext cx="1704975" cy="1133475"/>
                          </a:xfrm>
                          <a:prstGeom prst="rect">
                            <a:avLst/>
                          </a:prstGeom>
                        </pic:spPr>
                      </pic:pic>
                    </a:graphicData>
                  </a:graphic>
                </wp:anchor>
              </w:drawing>
            </w:r>
            <w:r w:rsidRPr="00FC2839">
              <w:rPr>
                <w:noProof w:val="0"/>
              </w:rPr>
              <w:t>You are asked to identify contact details of three external specialists that may be contacted to help repair or resolve computer system problems.</w:t>
            </w:r>
          </w:p>
          <w:p w:rsidR="00BF330D" w:rsidRPr="00FC2839" w:rsidRDefault="00BF330D" w:rsidP="008D0418">
            <w:pPr>
              <w:autoSpaceDE w:val="0"/>
              <w:autoSpaceDN w:val="0"/>
              <w:adjustRightInd w:val="0"/>
              <w:spacing w:before="80" w:after="120" w:line="240" w:lineRule="auto"/>
              <w:rPr>
                <w:rFonts w:ascii="Helvetica" w:hAnsi="Helvetica" w:cs="HelveticaNeueLT Std Lt Cn"/>
                <w:color w:val="221E1F"/>
              </w:rPr>
            </w:pPr>
          </w:p>
          <w:tbl>
            <w:tblPr>
              <w:tblStyle w:val="TableGrid"/>
              <w:tblW w:w="0" w:type="auto"/>
              <w:tblLayout w:type="fixed"/>
              <w:tblLook w:val="04A0" w:firstRow="1" w:lastRow="0" w:firstColumn="1" w:lastColumn="0" w:noHBand="0" w:noVBand="1"/>
            </w:tblPr>
            <w:tblGrid>
              <w:gridCol w:w="3505"/>
              <w:gridCol w:w="5051"/>
            </w:tblGrid>
            <w:tr w:rsidR="00BF330D" w:rsidRPr="00FC2839" w:rsidTr="008D0418">
              <w:tc>
                <w:tcPr>
                  <w:tcW w:w="3505" w:type="dxa"/>
                  <w:shd w:val="clear" w:color="auto" w:fill="F2F2F2" w:themeFill="background1" w:themeFillShade="F2"/>
                </w:tcPr>
                <w:p w:rsidR="00BF330D" w:rsidRPr="00FC2839" w:rsidRDefault="00BF330D" w:rsidP="00763FEF">
                  <w:pPr>
                    <w:pStyle w:val="TableTextBold"/>
                    <w:rPr>
                      <w:noProof w:val="0"/>
                    </w:rPr>
                  </w:pPr>
                  <w:r w:rsidRPr="00FC2839">
                    <w:rPr>
                      <w:noProof w:val="0"/>
                    </w:rPr>
                    <w:t>TYPE OF COMMON FAULT</w:t>
                  </w:r>
                </w:p>
              </w:tc>
              <w:tc>
                <w:tcPr>
                  <w:tcW w:w="5051" w:type="dxa"/>
                  <w:shd w:val="clear" w:color="auto" w:fill="F2F2F2" w:themeFill="background1" w:themeFillShade="F2"/>
                </w:tcPr>
                <w:p w:rsidR="00BF330D" w:rsidRPr="00FC2839" w:rsidRDefault="00BF330D" w:rsidP="00763FEF">
                  <w:pPr>
                    <w:pStyle w:val="TableTextBold"/>
                    <w:rPr>
                      <w:noProof w:val="0"/>
                    </w:rPr>
                  </w:pPr>
                  <w:r w:rsidRPr="00FC2839">
                    <w:rPr>
                      <w:noProof w:val="0"/>
                    </w:rPr>
                    <w:t>CONTACT DETAILS OF APPROPRIATE SPECIALIST</w:t>
                  </w:r>
                </w:p>
              </w:tc>
            </w:tr>
            <w:tr w:rsidR="00BF330D" w:rsidRPr="00FC2839" w:rsidTr="008D0418">
              <w:tc>
                <w:tcPr>
                  <w:tcW w:w="3505" w:type="dxa"/>
                </w:tcPr>
                <w:p w:rsidR="00BF330D" w:rsidRPr="00FC2839" w:rsidRDefault="00BF330D" w:rsidP="008D0418">
                  <w:pPr>
                    <w:autoSpaceDE w:val="0"/>
                    <w:autoSpaceDN w:val="0"/>
                    <w:adjustRightInd w:val="0"/>
                    <w:spacing w:before="80" w:after="120"/>
                    <w:rPr>
                      <w:rFonts w:ascii="Helvetica" w:hAnsi="Helvetica" w:cs="HelveticaNeueLT Std Lt Cn"/>
                      <w:color w:val="221E1F"/>
                    </w:rPr>
                  </w:pPr>
                </w:p>
              </w:tc>
              <w:tc>
                <w:tcPr>
                  <w:tcW w:w="5051" w:type="dxa"/>
                </w:tcPr>
                <w:p w:rsidR="00BF330D" w:rsidRPr="00FC2839" w:rsidRDefault="00BF330D" w:rsidP="00763FEF">
                  <w:pPr>
                    <w:pStyle w:val="TableText"/>
                    <w:rPr>
                      <w:noProof w:val="0"/>
                    </w:rPr>
                  </w:pPr>
                </w:p>
                <w:p w:rsidR="00BF330D" w:rsidRPr="00FC2839" w:rsidRDefault="00BF330D" w:rsidP="00763FEF">
                  <w:pPr>
                    <w:pStyle w:val="TableText"/>
                    <w:rPr>
                      <w:noProof w:val="0"/>
                    </w:rPr>
                  </w:pPr>
                </w:p>
                <w:p w:rsidR="00BF330D" w:rsidRPr="00FC2839" w:rsidRDefault="00BF330D" w:rsidP="00763FEF">
                  <w:pPr>
                    <w:pStyle w:val="TableText"/>
                    <w:rPr>
                      <w:noProof w:val="0"/>
                    </w:rPr>
                  </w:pPr>
                </w:p>
              </w:tc>
            </w:tr>
            <w:tr w:rsidR="00BF330D" w:rsidRPr="00FC2839" w:rsidTr="008D0418">
              <w:tc>
                <w:tcPr>
                  <w:tcW w:w="3505" w:type="dxa"/>
                </w:tcPr>
                <w:p w:rsidR="00BF330D" w:rsidRPr="00FC2839" w:rsidRDefault="00BF330D" w:rsidP="008D0418">
                  <w:pPr>
                    <w:autoSpaceDE w:val="0"/>
                    <w:autoSpaceDN w:val="0"/>
                    <w:adjustRightInd w:val="0"/>
                    <w:spacing w:before="80" w:after="120"/>
                    <w:rPr>
                      <w:rFonts w:ascii="Helvetica" w:hAnsi="Helvetica" w:cs="HelveticaNeueLT Std Lt Cn"/>
                      <w:color w:val="221E1F"/>
                    </w:rPr>
                  </w:pPr>
                </w:p>
              </w:tc>
              <w:tc>
                <w:tcPr>
                  <w:tcW w:w="5051" w:type="dxa"/>
                </w:tcPr>
                <w:p w:rsidR="00BF330D" w:rsidRPr="00FC2839" w:rsidRDefault="00BF330D" w:rsidP="00763FEF">
                  <w:pPr>
                    <w:pStyle w:val="TableText"/>
                    <w:rPr>
                      <w:noProof w:val="0"/>
                    </w:rPr>
                  </w:pPr>
                </w:p>
                <w:p w:rsidR="00BF330D" w:rsidRPr="00FC2839" w:rsidRDefault="00BF330D" w:rsidP="00763FEF">
                  <w:pPr>
                    <w:pStyle w:val="TableText"/>
                    <w:rPr>
                      <w:noProof w:val="0"/>
                    </w:rPr>
                  </w:pPr>
                </w:p>
                <w:p w:rsidR="00BF330D" w:rsidRPr="00FC2839" w:rsidRDefault="00BF330D" w:rsidP="00763FEF">
                  <w:pPr>
                    <w:pStyle w:val="TableText"/>
                    <w:rPr>
                      <w:noProof w:val="0"/>
                    </w:rPr>
                  </w:pPr>
                </w:p>
              </w:tc>
            </w:tr>
            <w:tr w:rsidR="00BF330D" w:rsidRPr="00FC2839" w:rsidTr="008D0418">
              <w:tc>
                <w:tcPr>
                  <w:tcW w:w="3505" w:type="dxa"/>
                </w:tcPr>
                <w:p w:rsidR="00BF330D" w:rsidRPr="00FC2839" w:rsidRDefault="00BF330D" w:rsidP="008D0418">
                  <w:pPr>
                    <w:autoSpaceDE w:val="0"/>
                    <w:autoSpaceDN w:val="0"/>
                    <w:adjustRightInd w:val="0"/>
                    <w:spacing w:before="80" w:after="120"/>
                    <w:rPr>
                      <w:rFonts w:ascii="Helvetica" w:hAnsi="Helvetica" w:cs="HelveticaNeueLT Std Lt Cn"/>
                      <w:color w:val="221E1F"/>
                    </w:rPr>
                  </w:pPr>
                </w:p>
              </w:tc>
              <w:tc>
                <w:tcPr>
                  <w:tcW w:w="5051" w:type="dxa"/>
                </w:tcPr>
                <w:p w:rsidR="00BF330D" w:rsidRPr="00FC2839" w:rsidRDefault="00BF330D" w:rsidP="00763FEF">
                  <w:pPr>
                    <w:pStyle w:val="TableText"/>
                    <w:rPr>
                      <w:noProof w:val="0"/>
                    </w:rPr>
                  </w:pPr>
                </w:p>
                <w:p w:rsidR="00BF330D" w:rsidRPr="00FC2839" w:rsidRDefault="00BF330D" w:rsidP="00763FEF">
                  <w:pPr>
                    <w:pStyle w:val="TableText"/>
                    <w:rPr>
                      <w:noProof w:val="0"/>
                    </w:rPr>
                  </w:pPr>
                </w:p>
                <w:p w:rsidR="00BF330D" w:rsidRPr="00FC2839" w:rsidRDefault="00BF330D" w:rsidP="00763FEF">
                  <w:pPr>
                    <w:pStyle w:val="TableText"/>
                    <w:rPr>
                      <w:noProof w:val="0"/>
                    </w:rPr>
                  </w:pPr>
                </w:p>
              </w:tc>
            </w:tr>
          </w:tbl>
          <w:p w:rsidR="00BF330D" w:rsidRPr="00FC2839" w:rsidRDefault="00BF330D" w:rsidP="008D0418">
            <w:pPr>
              <w:autoSpaceDE w:val="0"/>
              <w:autoSpaceDN w:val="0"/>
              <w:adjustRightInd w:val="0"/>
              <w:spacing w:before="80" w:after="120" w:line="240" w:lineRule="auto"/>
              <w:rPr>
                <w:rFonts w:ascii="Helvetica" w:hAnsi="Helvetica" w:cs="HelveticaNeueLT Std Lt Cn"/>
                <w:color w:val="221E1F"/>
              </w:rPr>
            </w:pPr>
          </w:p>
        </w:tc>
      </w:tr>
    </w:tbl>
    <w:p w:rsidR="00D93E9D" w:rsidRPr="00FC2839" w:rsidRDefault="00D93E9D" w:rsidP="00D93E9D">
      <w:pPr>
        <w:pStyle w:val="TableBullet1"/>
        <w:numPr>
          <w:ilvl w:val="0"/>
          <w:numId w:val="0"/>
        </w:numPr>
        <w:spacing w:before="80" w:after="120"/>
        <w:ind w:left="357" w:hanging="357"/>
        <w:rPr>
          <w:noProof w:val="0"/>
          <w:sz w:val="22"/>
          <w:szCs w:val="22"/>
        </w:rPr>
      </w:pPr>
    </w:p>
    <w:p w:rsidR="00D93E9D" w:rsidRPr="00FC2839" w:rsidRDefault="00D93E9D" w:rsidP="00D93E9D">
      <w:pPr>
        <w:pStyle w:val="TableBullet1"/>
        <w:numPr>
          <w:ilvl w:val="0"/>
          <w:numId w:val="0"/>
        </w:numPr>
        <w:spacing w:before="80" w:after="120"/>
        <w:ind w:left="357" w:hanging="357"/>
        <w:rPr>
          <w:noProof w:val="0"/>
          <w:sz w:val="22"/>
          <w:szCs w:val="22"/>
        </w:rPr>
      </w:pPr>
    </w:p>
    <w:p w:rsidR="0012258E" w:rsidRPr="00FC2839" w:rsidRDefault="0012258E" w:rsidP="0012258E">
      <w:pPr>
        <w:pStyle w:val="Heading2"/>
      </w:pPr>
      <w:r w:rsidRPr="00FC2839">
        <w:t>3.3</w:t>
      </w:r>
      <w:r w:rsidRPr="00FC2839">
        <w:tab/>
      </w:r>
      <w:r w:rsidR="00E52520">
        <w:fldChar w:fldCharType="begin"/>
      </w:r>
      <w:r w:rsidR="00E52520">
        <w:instrText xml:space="preserve"> REF  Criteria33  \* MERGEFORMAT </w:instrText>
      </w:r>
      <w:r w:rsidR="00E52520">
        <w:fldChar w:fldCharType="separate"/>
      </w:r>
      <w:sdt>
        <w:sdtPr>
          <w:alias w:val="Criteria33"/>
          <w:tag w:val="Criteria33"/>
          <w:id w:val="26329448"/>
          <w:lock w:val="sdtLocked"/>
          <w:placeholder>
            <w:docPart w:val="32DF820CA861471DB97CCF03561445C5"/>
          </w:placeholder>
        </w:sdtPr>
        <w:sdtEndPr/>
        <w:sdtContent>
          <w:r w:rsidR="0093327F" w:rsidRPr="00FC2839">
            <w:rPr>
              <w:rStyle w:val="PlaceholderText"/>
              <w:color w:val="45545F"/>
            </w:rPr>
            <w:t xml:space="preserve">Establish and monitor procedures for </w:t>
          </w:r>
          <w:r w:rsidR="0093327F" w:rsidRPr="00FC2839">
            <w:t>ensuring security of data, including regular back-ups and virus checks</w:t>
          </w:r>
        </w:sdtContent>
      </w:sdt>
      <w:r w:rsidR="00E52520">
        <w:fldChar w:fldCharType="end"/>
      </w:r>
    </w:p>
    <w:p w:rsidR="00D4005D" w:rsidRPr="00FC2839" w:rsidRDefault="00D4005D" w:rsidP="00763FEF">
      <w:pPr>
        <w:pStyle w:val="Heading3"/>
      </w:pPr>
      <w:r w:rsidRPr="00FC2839">
        <w:t>Introduction</w:t>
      </w:r>
    </w:p>
    <w:p w:rsidR="008D0418" w:rsidRPr="00FC2839" w:rsidRDefault="008D0418" w:rsidP="002620BA">
      <w:pPr>
        <w:pStyle w:val="BodyCopy"/>
        <w:rPr>
          <w:noProof w:val="0"/>
        </w:rPr>
      </w:pPr>
      <w:r w:rsidRPr="00FC2839">
        <w:rPr>
          <w:noProof w:val="0"/>
        </w:rPr>
        <w:t>In many cases, whilst the breakdown of hardware is a nuisance, the loss of data may be detrimental to an organisation.</w:t>
      </w:r>
    </w:p>
    <w:p w:rsidR="0087449F" w:rsidRPr="00FC2839" w:rsidRDefault="001961B7" w:rsidP="002620BA">
      <w:pPr>
        <w:pStyle w:val="BodyCopy"/>
        <w:rPr>
          <w:noProof w:val="0"/>
        </w:rPr>
      </w:pPr>
      <w:r w:rsidRPr="00FC2839">
        <w:rPr>
          <w:noProof w:val="0"/>
        </w:rPr>
        <w:t xml:space="preserve">Besides conducting a range of preventative maintenance and fault resolution actions, there are a number of other tasks that can be performed that will minimise the effect and loss of </w:t>
      </w:r>
      <w:r w:rsidR="0087449F" w:rsidRPr="00FC2839">
        <w:rPr>
          <w:noProof w:val="0"/>
        </w:rPr>
        <w:t xml:space="preserve">information due to </w:t>
      </w:r>
      <w:r w:rsidRPr="00FC2839">
        <w:rPr>
          <w:noProof w:val="0"/>
        </w:rPr>
        <w:t>computer system breakages</w:t>
      </w:r>
      <w:r w:rsidR="0087449F" w:rsidRPr="00FC2839">
        <w:rPr>
          <w:noProof w:val="0"/>
        </w:rPr>
        <w:t xml:space="preserve"> or by theft of data.</w:t>
      </w:r>
    </w:p>
    <w:p w:rsidR="001961B7" w:rsidRPr="00FC2839" w:rsidRDefault="001961B7" w:rsidP="002620BA">
      <w:pPr>
        <w:pStyle w:val="BodyCopy"/>
        <w:rPr>
          <w:noProof w:val="0"/>
        </w:rPr>
      </w:pPr>
      <w:r w:rsidRPr="00FC2839">
        <w:rPr>
          <w:noProof w:val="0"/>
        </w:rPr>
        <w:t>In this section we will explore the activities associated with saving and protecting information stored in computer systems.</w:t>
      </w:r>
    </w:p>
    <w:p w:rsidR="0087449F" w:rsidRPr="00FC2839" w:rsidRDefault="0087449F" w:rsidP="00763FEF">
      <w:pPr>
        <w:pStyle w:val="Heading3"/>
        <w:rPr>
          <w:szCs w:val="24"/>
        </w:rPr>
      </w:pPr>
      <w:r w:rsidRPr="00FC2839">
        <w:rPr>
          <w:szCs w:val="24"/>
        </w:rPr>
        <w:t>Establishing passwords</w:t>
      </w:r>
    </w:p>
    <w:p w:rsidR="0087449F" w:rsidRPr="00FC2839" w:rsidRDefault="0087449F" w:rsidP="002620BA">
      <w:pPr>
        <w:pStyle w:val="BodyCopy"/>
        <w:rPr>
          <w:noProof w:val="0"/>
        </w:rPr>
      </w:pPr>
      <w:r w:rsidRPr="00FC2839">
        <w:rPr>
          <w:noProof w:val="0"/>
        </w:rPr>
        <w:t>In order to protect the integrity of the system from unauthorised access and also to maintain the confidentiality of establishment information and customer details, it is usual for passwords to be used.</w:t>
      </w:r>
    </w:p>
    <w:p w:rsidR="0087449F" w:rsidRPr="00FC2839" w:rsidRDefault="0087449F" w:rsidP="002620BA">
      <w:pPr>
        <w:pStyle w:val="BodyCopy"/>
        <w:rPr>
          <w:rFonts w:eastAsia="Times New Roman" w:cs="Arial"/>
          <w:noProof w:val="0"/>
        </w:rPr>
      </w:pPr>
      <w:r w:rsidRPr="00FC2839">
        <w:rPr>
          <w:rFonts w:eastAsia="Times New Roman" w:cs="Arial"/>
          <w:noProof w:val="0"/>
        </w:rPr>
        <w:t>The use of passwords is vital for each and every computer system.</w:t>
      </w:r>
    </w:p>
    <w:p w:rsidR="0087449F" w:rsidRPr="00FC2839" w:rsidRDefault="0087449F" w:rsidP="002620BA">
      <w:pPr>
        <w:pStyle w:val="BodyCopy"/>
        <w:rPr>
          <w:rFonts w:eastAsia="Times New Roman" w:cs="Arial"/>
          <w:noProof w:val="0"/>
        </w:rPr>
      </w:pPr>
      <w:r w:rsidRPr="00FC2839">
        <w:rPr>
          <w:rFonts w:eastAsia="Times New Roman" w:cs="Arial"/>
          <w:noProof w:val="0"/>
        </w:rPr>
        <w:t>This not only relates to PC's but other equipment including photocopies and phones.</w:t>
      </w:r>
    </w:p>
    <w:p w:rsidR="0087449F" w:rsidRPr="00FC2839" w:rsidRDefault="006E4600" w:rsidP="002620BA">
      <w:pPr>
        <w:pStyle w:val="BodyCopy"/>
        <w:rPr>
          <w:rFonts w:eastAsia="Times New Roman" w:cs="Arial"/>
          <w:noProof w:val="0"/>
        </w:rPr>
      </w:pPr>
      <w:r w:rsidRPr="00FC2839">
        <w:rPr>
          <w:rFonts w:eastAsia="Times New Roman" w:cs="Arial"/>
          <w:lang w:val="en-US" w:eastAsia="en-US"/>
        </w:rPr>
        <w:drawing>
          <wp:anchor distT="0" distB="0" distL="114300" distR="114300" simplePos="0" relativeHeight="252076032" behindDoc="0" locked="0" layoutInCell="1" allowOverlap="1" wp14:anchorId="586E02C5" wp14:editId="0F6D222D">
            <wp:simplePos x="0" y="0"/>
            <wp:positionH relativeFrom="column">
              <wp:posOffset>3886200</wp:posOffset>
            </wp:positionH>
            <wp:positionV relativeFrom="paragraph">
              <wp:posOffset>95250</wp:posOffset>
            </wp:positionV>
            <wp:extent cx="1724025" cy="1143000"/>
            <wp:effectExtent l="19050" t="0" r="9525" b="0"/>
            <wp:wrapSquare wrapText="bothSides"/>
            <wp:docPr id="94" name="Picture 93" descr="comp 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27.png"/>
                    <pic:cNvPicPr/>
                  </pic:nvPicPr>
                  <pic:blipFill>
                    <a:blip r:embed="rId191" cstate="print"/>
                    <a:stretch>
                      <a:fillRect/>
                    </a:stretch>
                  </pic:blipFill>
                  <pic:spPr>
                    <a:xfrm>
                      <a:off x="0" y="0"/>
                      <a:ext cx="1724025" cy="1143000"/>
                    </a:xfrm>
                    <a:prstGeom prst="rect">
                      <a:avLst/>
                    </a:prstGeom>
                  </pic:spPr>
                </pic:pic>
              </a:graphicData>
            </a:graphic>
          </wp:anchor>
        </w:drawing>
      </w:r>
      <w:r w:rsidR="0087449F" w:rsidRPr="00FC2839">
        <w:rPr>
          <w:rFonts w:eastAsia="Times New Roman" w:cs="Arial"/>
          <w:noProof w:val="0"/>
        </w:rPr>
        <w:t>Some equipment have passwords that deny access to the asset or some function within the tool. The copier may have passwords for each department and another password that restricts access to the management of the copier, and the setup.</w:t>
      </w:r>
    </w:p>
    <w:p w:rsidR="0087449F" w:rsidRPr="00FC2839" w:rsidRDefault="0087449F" w:rsidP="002620BA">
      <w:pPr>
        <w:pStyle w:val="BodyCopy"/>
        <w:rPr>
          <w:rFonts w:eastAsia="Times New Roman" w:cs="Arial"/>
          <w:noProof w:val="0"/>
        </w:rPr>
      </w:pPr>
      <w:r w:rsidRPr="00FC2839">
        <w:rPr>
          <w:rFonts w:eastAsia="Times New Roman" w:cs="Arial"/>
          <w:noProof w:val="0"/>
        </w:rPr>
        <w:t xml:space="preserve">Some assets require passwords to be changed on a regular basis and users must be created to devise new passwords without duplicating an earlier version. </w:t>
      </w:r>
    </w:p>
    <w:p w:rsidR="0087449F" w:rsidRPr="00FC2839" w:rsidRDefault="0087449F" w:rsidP="002620BA">
      <w:pPr>
        <w:pStyle w:val="BodyCopy"/>
        <w:rPr>
          <w:rFonts w:eastAsia="Times New Roman" w:cs="Arial"/>
          <w:noProof w:val="0"/>
        </w:rPr>
      </w:pPr>
      <w:r w:rsidRPr="00FC2839">
        <w:rPr>
          <w:rFonts w:eastAsia="Times New Roman" w:cs="Arial"/>
          <w:noProof w:val="0"/>
        </w:rPr>
        <w:t xml:space="preserve">It is obviously important that both management and individual user passwords are recorded and secured. </w:t>
      </w:r>
    </w:p>
    <w:p w:rsidR="0087449F" w:rsidRPr="00FC2839" w:rsidRDefault="0087449F" w:rsidP="002620BA">
      <w:pPr>
        <w:pStyle w:val="BodyCopy"/>
        <w:rPr>
          <w:rFonts w:eastAsia="Times New Roman" w:cs="Arial"/>
          <w:noProof w:val="0"/>
        </w:rPr>
      </w:pPr>
      <w:r w:rsidRPr="00FC2839">
        <w:rPr>
          <w:rFonts w:eastAsia="Times New Roman" w:cs="Arial"/>
          <w:noProof w:val="0"/>
        </w:rPr>
        <w:t>The password is designed to control access so if the password becomes public knowledge it is useless as a password and quickly becomes a passport.</w:t>
      </w:r>
    </w:p>
    <w:p w:rsidR="0087449F" w:rsidRPr="00FC2839" w:rsidRDefault="0087449F" w:rsidP="00D0445B">
      <w:pPr>
        <w:pStyle w:val="BodyCopyBold"/>
        <w:rPr>
          <w:noProof w:val="0"/>
        </w:rPr>
      </w:pPr>
      <w:r w:rsidRPr="00FC2839">
        <w:rPr>
          <w:noProof w:val="0"/>
        </w:rPr>
        <w:t>Password and user ID sequences and protocols</w:t>
      </w:r>
    </w:p>
    <w:p w:rsidR="0087449F" w:rsidRPr="00FC2839" w:rsidRDefault="0087449F" w:rsidP="002620BA">
      <w:pPr>
        <w:pStyle w:val="BodyCopy"/>
        <w:rPr>
          <w:noProof w:val="0"/>
        </w:rPr>
      </w:pPr>
      <w:r w:rsidRPr="00FC2839">
        <w:rPr>
          <w:noProof w:val="0"/>
        </w:rPr>
        <w:t>Before any task can be performed on any computer system asset, the operator must access the system.</w:t>
      </w:r>
    </w:p>
    <w:p w:rsidR="0087449F" w:rsidRPr="00FC2839" w:rsidRDefault="0087449F" w:rsidP="002620BA">
      <w:pPr>
        <w:pStyle w:val="BodyCopy"/>
        <w:rPr>
          <w:noProof w:val="0"/>
        </w:rPr>
      </w:pPr>
      <w:r w:rsidRPr="00FC2839">
        <w:rPr>
          <w:noProof w:val="0"/>
        </w:rPr>
        <w:t>Each person has their own dedicated password and may also have a user identification.</w:t>
      </w:r>
    </w:p>
    <w:p w:rsidR="0087449F" w:rsidRPr="00FC2839" w:rsidRDefault="0087449F" w:rsidP="002620BA">
      <w:pPr>
        <w:pStyle w:val="BodyCopy"/>
        <w:rPr>
          <w:noProof w:val="0"/>
        </w:rPr>
      </w:pPr>
      <w:r w:rsidRPr="00FC2839">
        <w:rPr>
          <w:noProof w:val="0"/>
        </w:rPr>
        <w:t xml:space="preserve">Access can be restricted via this password to certain areas of the system. </w:t>
      </w:r>
    </w:p>
    <w:p w:rsidR="0087449F" w:rsidRPr="00FC2839" w:rsidRDefault="0087449F" w:rsidP="002620BA">
      <w:pPr>
        <w:pStyle w:val="BodyCopy"/>
        <w:rPr>
          <w:noProof w:val="0"/>
        </w:rPr>
      </w:pPr>
      <w:r w:rsidRPr="00FC2839">
        <w:rPr>
          <w:noProof w:val="0"/>
        </w:rPr>
        <w:t>For example, owners or management will have full access to all areas, a as Administrator for the system, whereas receptionists may be locked out of the ‘Reports’ and ‘System Configuration and Setup areas’.</w:t>
      </w:r>
    </w:p>
    <w:p w:rsidR="0087449F" w:rsidRPr="00FC2839" w:rsidRDefault="0087449F" w:rsidP="002620BA">
      <w:pPr>
        <w:pStyle w:val="BodyCopy"/>
        <w:rPr>
          <w:noProof w:val="0"/>
        </w:rPr>
      </w:pPr>
      <w:r w:rsidRPr="00FC2839">
        <w:rPr>
          <w:noProof w:val="0"/>
        </w:rPr>
        <w:t>Passwords commonly require the user to enter their name in a predetermined manner</w:t>
      </w:r>
      <w:r w:rsidR="007D40D3" w:rsidRPr="00FC2839">
        <w:rPr>
          <w:noProof w:val="0"/>
        </w:rPr>
        <w:t>, which</w:t>
      </w:r>
      <w:r w:rsidRPr="00FC2839">
        <w:rPr>
          <w:noProof w:val="0"/>
        </w:rPr>
        <w:t xml:space="preserve"> may be upper and lower case sensitive, plus their initials or ID, and then their unique ‘ID’ or ‘User’ number when they log on. </w:t>
      </w:r>
    </w:p>
    <w:p w:rsidR="0087449F" w:rsidRPr="00FC2839" w:rsidRDefault="0087449F" w:rsidP="002620BA">
      <w:pPr>
        <w:pStyle w:val="BodyCopy"/>
        <w:rPr>
          <w:noProof w:val="0"/>
        </w:rPr>
      </w:pPr>
      <w:r w:rsidRPr="00FC2839">
        <w:rPr>
          <w:noProof w:val="0"/>
        </w:rPr>
        <w:t>Some systems will require one or more of these steps to be repeated as a means of confirming the authenticity of the operator before log in is granted.</w:t>
      </w:r>
    </w:p>
    <w:p w:rsidR="0087449F" w:rsidRPr="00FC2839" w:rsidRDefault="0087449F" w:rsidP="002620BA">
      <w:pPr>
        <w:pStyle w:val="BodyCopy"/>
        <w:rPr>
          <w:noProof w:val="0"/>
        </w:rPr>
      </w:pPr>
      <w:r w:rsidRPr="00FC2839">
        <w:rPr>
          <w:noProof w:val="0"/>
        </w:rPr>
        <w:t xml:space="preserve">Successful completion of this process allows the individual access to the system at the levels they have been allocated and tracks their usage of the system. </w:t>
      </w:r>
    </w:p>
    <w:p w:rsidR="0087449F" w:rsidRPr="00FC2839" w:rsidRDefault="0087449F" w:rsidP="002620BA">
      <w:pPr>
        <w:pStyle w:val="BodyCopy"/>
        <w:rPr>
          <w:b/>
          <w:noProof w:val="0"/>
        </w:rPr>
      </w:pPr>
      <w:r w:rsidRPr="00FC2839">
        <w:rPr>
          <w:noProof w:val="0"/>
        </w:rPr>
        <w:t xml:space="preserve">Operators should log out when they finish their shift or go for a break so as to prevent unauthorised access via their password to an ‘open’ system. </w:t>
      </w:r>
    </w:p>
    <w:p w:rsidR="0087449F" w:rsidRPr="00FC2839" w:rsidRDefault="0087449F" w:rsidP="00D0445B">
      <w:pPr>
        <w:pStyle w:val="BodyCopyBold"/>
        <w:rPr>
          <w:noProof w:val="0"/>
        </w:rPr>
      </w:pPr>
      <w:r w:rsidRPr="00FC2839">
        <w:rPr>
          <w:noProof w:val="0"/>
        </w:rPr>
        <w:t>Security and privacy SOP’s</w:t>
      </w:r>
    </w:p>
    <w:p w:rsidR="0087449F" w:rsidRPr="00FC2839" w:rsidRDefault="0087449F" w:rsidP="002620BA">
      <w:pPr>
        <w:pStyle w:val="BodyCopy"/>
        <w:rPr>
          <w:noProof w:val="0"/>
        </w:rPr>
      </w:pPr>
      <w:r w:rsidRPr="00FC2839">
        <w:rPr>
          <w:noProof w:val="0"/>
        </w:rPr>
        <w:t>Establishments may have Standard Operating Procedures (SOPs) in relation to their CRS that require passwords to be changed on a regular basis in order to help maintain security.</w:t>
      </w:r>
    </w:p>
    <w:p w:rsidR="0087449F" w:rsidRPr="00FC2839" w:rsidRDefault="0087449F" w:rsidP="002620BA">
      <w:pPr>
        <w:pStyle w:val="BodyCopy"/>
        <w:rPr>
          <w:noProof w:val="0"/>
        </w:rPr>
      </w:pPr>
      <w:r w:rsidRPr="00FC2839">
        <w:rPr>
          <w:noProof w:val="0"/>
        </w:rPr>
        <w:t>For example, you may be required to change your password every 30 days. It should be standard practice:</w:t>
      </w:r>
    </w:p>
    <w:p w:rsidR="0087449F" w:rsidRPr="00FC2839" w:rsidRDefault="0087449F" w:rsidP="00763FEF">
      <w:pPr>
        <w:pStyle w:val="Bullet1"/>
      </w:pPr>
      <w:r w:rsidRPr="00FC2839">
        <w:t>Not to reveal your password to anyone</w:t>
      </w:r>
    </w:p>
    <w:p w:rsidR="0087449F" w:rsidRPr="00FC2839" w:rsidRDefault="0087449F" w:rsidP="00763FEF">
      <w:pPr>
        <w:pStyle w:val="Bullet1"/>
        <w:rPr>
          <w:color w:val="000000"/>
        </w:rPr>
      </w:pPr>
      <w:r w:rsidRPr="00FC2839">
        <w:rPr>
          <w:color w:val="000000"/>
        </w:rPr>
        <w:t>Not to write your password down anywhere near your terminal</w:t>
      </w:r>
    </w:p>
    <w:p w:rsidR="0087449F" w:rsidRPr="00FC2839" w:rsidRDefault="0087449F" w:rsidP="00763FEF">
      <w:pPr>
        <w:pStyle w:val="Bullet1"/>
        <w:rPr>
          <w:color w:val="000000"/>
        </w:rPr>
      </w:pPr>
      <w:r w:rsidRPr="00FC2839">
        <w:rPr>
          <w:color w:val="000000"/>
        </w:rPr>
        <w:t>Not to allow anyone to access the system using your password</w:t>
      </w:r>
    </w:p>
    <w:p w:rsidR="0087449F" w:rsidRPr="00FC2839" w:rsidRDefault="0087449F" w:rsidP="00763FEF">
      <w:pPr>
        <w:pStyle w:val="Bullet1"/>
      </w:pPr>
      <w:r w:rsidRPr="00FC2839">
        <w:rPr>
          <w:rFonts w:eastAsiaTheme="minorEastAsia"/>
          <w:color w:val="000000"/>
          <w:lang w:eastAsia="en-AU"/>
        </w:rPr>
        <w:t>To immediately change your password if you believe it has been compromised and notify management accordingly.</w:t>
      </w:r>
    </w:p>
    <w:p w:rsidR="0087449F" w:rsidRPr="00FC2839" w:rsidRDefault="0087449F" w:rsidP="00D0445B">
      <w:pPr>
        <w:pStyle w:val="BodyCopyBold"/>
        <w:rPr>
          <w:noProof w:val="0"/>
        </w:rPr>
      </w:pPr>
      <w:r w:rsidRPr="00FC2839">
        <w:rPr>
          <w:noProof w:val="0"/>
        </w:rPr>
        <w:t>Keys to creating passwords</w:t>
      </w:r>
    </w:p>
    <w:p w:rsidR="0087449F" w:rsidRPr="00FC2839" w:rsidRDefault="0087449F" w:rsidP="00763FEF">
      <w:pPr>
        <w:pStyle w:val="Bullet1"/>
      </w:pPr>
      <w:r w:rsidRPr="00FC2839">
        <w:t>Passwords must consist of at least seven characters and must be a mixture of a</w:t>
      </w:r>
      <w:r w:rsidR="009B0760">
        <w:t>lphabetic or numeric characters</w:t>
      </w:r>
    </w:p>
    <w:p w:rsidR="0087449F" w:rsidRPr="00FC2839" w:rsidRDefault="009B0760" w:rsidP="00763FEF">
      <w:pPr>
        <w:pStyle w:val="Bullet1"/>
      </w:pPr>
      <w:r w:rsidRPr="00FC2839">
        <w:rPr>
          <w:noProof/>
          <w:lang w:val="en-US"/>
        </w:rPr>
        <w:drawing>
          <wp:anchor distT="0" distB="0" distL="114300" distR="114300" simplePos="0" relativeHeight="252077056" behindDoc="0" locked="0" layoutInCell="1" allowOverlap="1" wp14:anchorId="1E27A8E7" wp14:editId="72877052">
            <wp:simplePos x="0" y="0"/>
            <wp:positionH relativeFrom="column">
              <wp:posOffset>4496435</wp:posOffset>
            </wp:positionH>
            <wp:positionV relativeFrom="paragraph">
              <wp:posOffset>69850</wp:posOffset>
            </wp:positionV>
            <wp:extent cx="1220470" cy="1839595"/>
            <wp:effectExtent l="0" t="0" r="0" b="8255"/>
            <wp:wrapSquare wrapText="bothSides"/>
            <wp:docPr id="95" name="Picture 94" descr="comp 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28.jpg"/>
                    <pic:cNvPicPr/>
                  </pic:nvPicPr>
                  <pic:blipFill>
                    <a:blip r:embed="rId192" cstate="print"/>
                    <a:stretch>
                      <a:fillRect/>
                    </a:stretch>
                  </pic:blipFill>
                  <pic:spPr>
                    <a:xfrm>
                      <a:off x="0" y="0"/>
                      <a:ext cx="1220470" cy="1839595"/>
                    </a:xfrm>
                    <a:prstGeom prst="rect">
                      <a:avLst/>
                    </a:prstGeom>
                  </pic:spPr>
                </pic:pic>
              </a:graphicData>
            </a:graphic>
            <wp14:sizeRelH relativeFrom="margin">
              <wp14:pctWidth>0</wp14:pctWidth>
            </wp14:sizeRelH>
            <wp14:sizeRelV relativeFrom="margin">
              <wp14:pctHeight>0</wp14:pctHeight>
            </wp14:sizeRelV>
          </wp:anchor>
        </w:drawing>
      </w:r>
      <w:r w:rsidR="0087449F" w:rsidRPr="00FC2839">
        <w:t xml:space="preserve">Passwords must be chosen by </w:t>
      </w:r>
      <w:r>
        <w:t>the user and kept in confidence</w:t>
      </w:r>
    </w:p>
    <w:p w:rsidR="0087449F" w:rsidRPr="00FC2839" w:rsidRDefault="0087449F" w:rsidP="00763FEF">
      <w:pPr>
        <w:pStyle w:val="Bullet1"/>
      </w:pPr>
      <w:r w:rsidRPr="00FC2839">
        <w:t>Only seven attempts to log-in to the ABC Network will be</w:t>
      </w:r>
      <w:r w:rsidR="009B0760">
        <w:t xml:space="preserve"> allowed</w:t>
      </w:r>
    </w:p>
    <w:p w:rsidR="0087449F" w:rsidRPr="00FC2839" w:rsidRDefault="0087449F" w:rsidP="00763FEF">
      <w:pPr>
        <w:pStyle w:val="Bullet1"/>
      </w:pPr>
      <w:r w:rsidRPr="00FC2839">
        <w:t>Passwords must be changed immediately if dis</w:t>
      </w:r>
      <w:r w:rsidR="009B0760">
        <w:t>covery is detected or suspected</w:t>
      </w:r>
    </w:p>
    <w:p w:rsidR="0087449F" w:rsidRPr="00FC2839" w:rsidRDefault="0087449F" w:rsidP="00763FEF">
      <w:pPr>
        <w:pStyle w:val="Bullet1"/>
      </w:pPr>
      <w:r w:rsidRPr="00FC2839">
        <w:t xml:space="preserve">Passwords cannot be reused </w:t>
      </w:r>
      <w:r w:rsidR="009B0760">
        <w:t>in ABC Network and applications</w:t>
      </w:r>
    </w:p>
    <w:p w:rsidR="0087449F" w:rsidRPr="00FC2839" w:rsidRDefault="0087449F" w:rsidP="00763FEF">
      <w:pPr>
        <w:pStyle w:val="Bullet1"/>
      </w:pPr>
      <w:r w:rsidRPr="00FC2839">
        <w:t>Passwords must not be predictable from knowledge of the use</w:t>
      </w:r>
      <w:r w:rsidR="009B0760">
        <w:t>r or from the previous password</w:t>
      </w:r>
    </w:p>
    <w:p w:rsidR="0087449F" w:rsidRPr="00FC2839" w:rsidRDefault="0087449F" w:rsidP="00763FEF">
      <w:pPr>
        <w:pStyle w:val="Bullet1"/>
      </w:pPr>
      <w:r w:rsidRPr="00FC2839">
        <w:t>The system will automatically require users to change their passwords every 45 days.</w:t>
      </w:r>
    </w:p>
    <w:p w:rsidR="00D44071" w:rsidRPr="00FC2839" w:rsidRDefault="00D44071" w:rsidP="009B0760">
      <w:pPr>
        <w:pStyle w:val="BodyCopy"/>
      </w:pPr>
      <w:r w:rsidRPr="00FC2839">
        <w:br w:type="page"/>
      </w:r>
    </w:p>
    <w:p w:rsidR="00840EE8" w:rsidRPr="00FC2839" w:rsidRDefault="00060808" w:rsidP="00763FEF">
      <w:pPr>
        <w:pStyle w:val="Heading3"/>
        <w:rPr>
          <w:szCs w:val="24"/>
        </w:rPr>
      </w:pPr>
      <w:r w:rsidRPr="00FC2839">
        <w:rPr>
          <w:szCs w:val="24"/>
        </w:rPr>
        <w:t>Prevent computer viruses</w:t>
      </w:r>
    </w:p>
    <w:p w:rsidR="00840EE8" w:rsidRPr="00FC2839" w:rsidRDefault="00840EE8" w:rsidP="002620BA">
      <w:pPr>
        <w:pStyle w:val="BodyCopy"/>
        <w:rPr>
          <w:noProof w:val="0"/>
        </w:rPr>
      </w:pPr>
      <w:r w:rsidRPr="00FC2839">
        <w:rPr>
          <w:noProof w:val="0"/>
        </w:rPr>
        <w:t>What is a computer virus?</w:t>
      </w:r>
    </w:p>
    <w:p w:rsidR="00840EE8" w:rsidRPr="00FC2839" w:rsidRDefault="00840EE8" w:rsidP="002620BA">
      <w:pPr>
        <w:pStyle w:val="BodyCopy"/>
        <w:rPr>
          <w:rFonts w:cs="Segoe UI"/>
          <w:noProof w:val="0"/>
          <w:color w:val="333333"/>
        </w:rPr>
      </w:pPr>
      <w:r w:rsidRPr="00FC2839">
        <w:rPr>
          <w:rFonts w:cs="Segoe UI"/>
          <w:noProof w:val="0"/>
          <w:color w:val="333333"/>
        </w:rPr>
        <w:t xml:space="preserve">Computer viruses are identified as small software programs that have been designed to spread from one computer to another and to negatively interfere with the operations of a computer. </w:t>
      </w:r>
    </w:p>
    <w:p w:rsidR="00840EE8" w:rsidRPr="00FC2839" w:rsidRDefault="00840EE8" w:rsidP="002620BA">
      <w:pPr>
        <w:pStyle w:val="BodyCopy"/>
        <w:rPr>
          <w:rFonts w:cs="Segoe UI"/>
          <w:noProof w:val="0"/>
          <w:color w:val="333333"/>
        </w:rPr>
      </w:pPr>
      <w:r w:rsidRPr="00FC2839">
        <w:rPr>
          <w:rFonts w:cs="Segoe UI"/>
          <w:noProof w:val="0"/>
          <w:color w:val="333333"/>
        </w:rPr>
        <w:t>There are endless computer viruses that exist, each with a detrimental purpose including:</w:t>
      </w:r>
    </w:p>
    <w:p w:rsidR="00840EE8" w:rsidRPr="00FC2839" w:rsidRDefault="00060808" w:rsidP="00763FEF">
      <w:pPr>
        <w:pStyle w:val="Bullet1"/>
      </w:pPr>
      <w:r w:rsidRPr="00FC2839">
        <w:t>C</w:t>
      </w:r>
      <w:r w:rsidR="00840EE8" w:rsidRPr="00FC2839">
        <w:t>orrupt or delete data on your computer</w:t>
      </w:r>
    </w:p>
    <w:p w:rsidR="00840EE8" w:rsidRPr="00FC2839" w:rsidRDefault="00840EE8" w:rsidP="00763FEF">
      <w:pPr>
        <w:pStyle w:val="Bullet1"/>
      </w:pPr>
      <w:r w:rsidRPr="00FC2839">
        <w:t>Use your email program to spread itself to other computers</w:t>
      </w:r>
    </w:p>
    <w:p w:rsidR="00840EE8" w:rsidRPr="00FC2839" w:rsidRDefault="00060808" w:rsidP="00763FEF">
      <w:pPr>
        <w:pStyle w:val="Bullet1"/>
      </w:pPr>
      <w:r w:rsidRPr="00FC2839">
        <w:t>E</w:t>
      </w:r>
      <w:r w:rsidR="00840EE8" w:rsidRPr="00FC2839">
        <w:t>rase all information on hard disks</w:t>
      </w:r>
      <w:r w:rsidR="009B0760">
        <w:t>.</w:t>
      </w:r>
    </w:p>
    <w:p w:rsidR="00840EE8" w:rsidRPr="00FC2839" w:rsidRDefault="00840EE8" w:rsidP="00D0445B">
      <w:pPr>
        <w:pStyle w:val="BodyCopyBold"/>
        <w:rPr>
          <w:noProof w:val="0"/>
        </w:rPr>
      </w:pPr>
      <w:r w:rsidRPr="00FC2839">
        <w:rPr>
          <w:noProof w:val="0"/>
        </w:rPr>
        <w:t>The spread of computer viruses</w:t>
      </w:r>
    </w:p>
    <w:p w:rsidR="00840EE8" w:rsidRPr="00FC2839" w:rsidRDefault="00840EE8" w:rsidP="002620BA">
      <w:pPr>
        <w:pStyle w:val="BodyCopy"/>
        <w:rPr>
          <w:noProof w:val="0"/>
        </w:rPr>
      </w:pPr>
      <w:r w:rsidRPr="00FC2839">
        <w:rPr>
          <w:noProof w:val="0"/>
        </w:rPr>
        <w:t>One way to control viruses is to ide</w:t>
      </w:r>
      <w:r w:rsidR="00060808" w:rsidRPr="00FC2839">
        <w:rPr>
          <w:noProof w:val="0"/>
        </w:rPr>
        <w:t>ntify how viruses can be spread</w:t>
      </w:r>
      <w:r w:rsidR="00D216C5" w:rsidRPr="00FC2839">
        <w:rPr>
          <w:noProof w:val="0"/>
        </w:rPr>
        <w:t>.</w:t>
      </w:r>
    </w:p>
    <w:p w:rsidR="00840EE8" w:rsidRPr="00FC2839" w:rsidRDefault="00840EE8" w:rsidP="002620BA">
      <w:pPr>
        <w:pStyle w:val="BodyCopy"/>
        <w:rPr>
          <w:noProof w:val="0"/>
        </w:rPr>
      </w:pPr>
      <w:r w:rsidRPr="00FC2839">
        <w:rPr>
          <w:noProof w:val="0"/>
        </w:rPr>
        <w:t>The way computer viruses can spread includes:</w:t>
      </w:r>
    </w:p>
    <w:p w:rsidR="00840EE8" w:rsidRPr="00FC2839" w:rsidRDefault="006E4600" w:rsidP="00763FEF">
      <w:pPr>
        <w:pStyle w:val="Bullet1"/>
      </w:pPr>
      <w:r w:rsidRPr="00FC2839">
        <w:rPr>
          <w:noProof/>
          <w:lang w:val="en-US"/>
        </w:rPr>
        <w:drawing>
          <wp:anchor distT="0" distB="0" distL="114300" distR="114300" simplePos="0" relativeHeight="252078080" behindDoc="0" locked="0" layoutInCell="1" allowOverlap="1" wp14:anchorId="31C0A25B" wp14:editId="462152C7">
            <wp:simplePos x="0" y="0"/>
            <wp:positionH relativeFrom="column">
              <wp:posOffset>3764915</wp:posOffset>
            </wp:positionH>
            <wp:positionV relativeFrom="paragraph">
              <wp:posOffset>140335</wp:posOffset>
            </wp:positionV>
            <wp:extent cx="1800860" cy="1348740"/>
            <wp:effectExtent l="0" t="0" r="8890" b="3810"/>
            <wp:wrapSquare wrapText="bothSides"/>
            <wp:docPr id="128" name="Picture 127" descr="comp 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30.jpg"/>
                    <pic:cNvPicPr/>
                  </pic:nvPicPr>
                  <pic:blipFill>
                    <a:blip r:embed="rId193" cstate="print"/>
                    <a:stretch>
                      <a:fillRect/>
                    </a:stretch>
                  </pic:blipFill>
                  <pic:spPr>
                    <a:xfrm>
                      <a:off x="0" y="0"/>
                      <a:ext cx="1800860" cy="1348740"/>
                    </a:xfrm>
                    <a:prstGeom prst="rect">
                      <a:avLst/>
                    </a:prstGeom>
                  </pic:spPr>
                </pic:pic>
              </a:graphicData>
            </a:graphic>
            <wp14:sizeRelH relativeFrom="margin">
              <wp14:pctWidth>0</wp14:pctWidth>
            </wp14:sizeRelH>
            <wp14:sizeRelV relativeFrom="margin">
              <wp14:pctHeight>0</wp14:pctHeight>
            </wp14:sizeRelV>
          </wp:anchor>
        </w:drawing>
      </w:r>
      <w:r w:rsidR="00840EE8" w:rsidRPr="00FC2839">
        <w:t>Through internet downloads</w:t>
      </w:r>
    </w:p>
    <w:p w:rsidR="00840EE8" w:rsidRPr="00FC2839" w:rsidRDefault="00840EE8" w:rsidP="00763FEF">
      <w:pPr>
        <w:pStyle w:val="Bullet1"/>
      </w:pPr>
      <w:r w:rsidRPr="00FC2839">
        <w:t>As attachments in email messages or instant messaging messages</w:t>
      </w:r>
    </w:p>
    <w:p w:rsidR="00840EE8" w:rsidRPr="00FC2839" w:rsidRDefault="00840EE8" w:rsidP="00763FEF">
      <w:pPr>
        <w:pStyle w:val="Bullet1"/>
      </w:pPr>
      <w:r w:rsidRPr="00FC2839">
        <w:t>Disguised as attachments of audio and video files and images</w:t>
      </w:r>
    </w:p>
    <w:p w:rsidR="00060808" w:rsidRPr="00FC2839" w:rsidRDefault="00060808" w:rsidP="002620BA">
      <w:pPr>
        <w:pStyle w:val="BodyCopy"/>
        <w:rPr>
          <w:noProof w:val="0"/>
        </w:rPr>
      </w:pPr>
      <w:r w:rsidRPr="00FC2839">
        <w:rPr>
          <w:noProof w:val="0"/>
        </w:rPr>
        <w:t>The main aim of controlling viruses is to:</w:t>
      </w:r>
    </w:p>
    <w:p w:rsidR="00060808" w:rsidRPr="00FC2839" w:rsidRDefault="00060808" w:rsidP="00763FEF">
      <w:pPr>
        <w:pStyle w:val="Bullet1"/>
      </w:pPr>
      <w:r w:rsidRPr="00FC2839">
        <w:t>Remove it</w:t>
      </w:r>
    </w:p>
    <w:p w:rsidR="00060808" w:rsidRPr="00FC2839" w:rsidRDefault="00060808" w:rsidP="00763FEF">
      <w:pPr>
        <w:pStyle w:val="Bullet1"/>
      </w:pPr>
      <w:r w:rsidRPr="00FC2839">
        <w:t>Prevent further infection</w:t>
      </w:r>
      <w:r w:rsidR="009B0760">
        <w:t>.</w:t>
      </w:r>
    </w:p>
    <w:p w:rsidR="001961B7" w:rsidRPr="00FC2839" w:rsidRDefault="00060808" w:rsidP="00D0445B">
      <w:pPr>
        <w:pStyle w:val="BodyCopyBold"/>
        <w:rPr>
          <w:noProof w:val="0"/>
        </w:rPr>
      </w:pPr>
      <w:r w:rsidRPr="00FC2839">
        <w:rPr>
          <w:noProof w:val="0"/>
        </w:rPr>
        <w:t>Types of virus preventative actions</w:t>
      </w:r>
    </w:p>
    <w:p w:rsidR="00A42302" w:rsidRPr="00FC2839" w:rsidRDefault="00A42302" w:rsidP="002620BA">
      <w:pPr>
        <w:pStyle w:val="BodyCopy"/>
        <w:rPr>
          <w:noProof w:val="0"/>
        </w:rPr>
      </w:pPr>
      <w:r w:rsidRPr="00FC2839">
        <w:rPr>
          <w:noProof w:val="0"/>
        </w:rPr>
        <w:t xml:space="preserve">Examples of </w:t>
      </w:r>
      <w:r w:rsidR="00060808" w:rsidRPr="00FC2839">
        <w:rPr>
          <w:noProof w:val="0"/>
        </w:rPr>
        <w:t xml:space="preserve">virus </w:t>
      </w:r>
      <w:r w:rsidRPr="00FC2839">
        <w:rPr>
          <w:noProof w:val="0"/>
        </w:rPr>
        <w:t>preventative actions include, but certainly not limited to:</w:t>
      </w:r>
    </w:p>
    <w:p w:rsidR="00060808" w:rsidRPr="00FC2839" w:rsidRDefault="00060808" w:rsidP="00763FEF">
      <w:pPr>
        <w:pStyle w:val="Bullet1"/>
      </w:pPr>
      <w:r w:rsidRPr="00FC2839">
        <w:t>Install antivirus tools</w:t>
      </w:r>
    </w:p>
    <w:p w:rsidR="00060808" w:rsidRPr="00FC2839" w:rsidRDefault="00060808" w:rsidP="00763FEF">
      <w:pPr>
        <w:pStyle w:val="Bullet1"/>
      </w:pPr>
      <w:r w:rsidRPr="00FC2839">
        <w:t>Keep computer current with latest updates</w:t>
      </w:r>
    </w:p>
    <w:p w:rsidR="00A42302" w:rsidRPr="00FC2839" w:rsidRDefault="00A42302" w:rsidP="00763FEF">
      <w:pPr>
        <w:pStyle w:val="Bullet1"/>
      </w:pPr>
      <w:r w:rsidRPr="00FC2839">
        <w:t>Run regular virus checks</w:t>
      </w:r>
    </w:p>
    <w:p w:rsidR="00D44071" w:rsidRPr="00FC2839" w:rsidRDefault="00A42302" w:rsidP="00763FEF">
      <w:pPr>
        <w:pStyle w:val="Bullet1"/>
      </w:pPr>
      <w:r w:rsidRPr="00FC2839">
        <w:t>Run regular scandisk facility</w:t>
      </w:r>
      <w:r w:rsidR="009B0760">
        <w:t>.</w:t>
      </w:r>
    </w:p>
    <w:p w:rsidR="00D44071" w:rsidRPr="00FC2839" w:rsidRDefault="00D44071">
      <w:pPr>
        <w:rPr>
          <w:rFonts w:ascii="Helvetica" w:eastAsia="Times New Roman" w:hAnsi="Helvetica" w:cs="Helvetica35Thin"/>
          <w:color w:val="000000"/>
        </w:rPr>
      </w:pPr>
      <w:r w:rsidRPr="00FC2839">
        <w:rPr>
          <w:rFonts w:ascii="Helvetica" w:eastAsia="Times New Roman" w:hAnsi="Helvetica" w:cs="Helvetica35Thin"/>
          <w:color w:val="000000"/>
        </w:rPr>
        <w:br w:type="page"/>
      </w:r>
    </w:p>
    <w:p w:rsidR="00D44071" w:rsidRPr="00FC2839" w:rsidRDefault="00D44071" w:rsidP="00D44071">
      <w:pPr>
        <w:autoSpaceDE w:val="0"/>
        <w:autoSpaceDN w:val="0"/>
        <w:adjustRightInd w:val="0"/>
        <w:snapToGrid w:val="0"/>
        <w:spacing w:after="0" w:line="240" w:lineRule="auto"/>
        <w:rPr>
          <w:rFonts w:ascii="Helvetica" w:eastAsia="Times New Roman" w:hAnsi="Helvetica" w:cs="Arial"/>
          <w:color w:val="000000"/>
          <w:szCs w:val="24"/>
        </w:rPr>
      </w:pPr>
    </w:p>
    <w:tbl>
      <w:tblPr>
        <w:tblW w:w="0" w:type="auto"/>
        <w:tblBorders>
          <w:top w:val="nil"/>
          <w:left w:val="nil"/>
          <w:bottom w:val="nil"/>
          <w:right w:val="nil"/>
        </w:tblBorders>
        <w:tblLayout w:type="fixed"/>
        <w:tblLook w:val="0000" w:firstRow="0" w:lastRow="0" w:firstColumn="0" w:lastColumn="0" w:noHBand="0" w:noVBand="0"/>
      </w:tblPr>
      <w:tblGrid>
        <w:gridCol w:w="8787"/>
      </w:tblGrid>
      <w:tr w:rsidR="00D44071" w:rsidRPr="00FC2839" w:rsidTr="00FA75E7">
        <w:trPr>
          <w:trHeight w:val="683"/>
        </w:trPr>
        <w:tc>
          <w:tcPr>
            <w:tcW w:w="8787" w:type="dxa"/>
          </w:tcPr>
          <w:p w:rsidR="00D44071" w:rsidRPr="00FC2839" w:rsidRDefault="00D44071" w:rsidP="00FA75E7">
            <w:pPr>
              <w:autoSpaceDE w:val="0"/>
              <w:autoSpaceDN w:val="0"/>
              <w:adjustRightInd w:val="0"/>
              <w:spacing w:before="80" w:after="120" w:line="240" w:lineRule="auto"/>
              <w:rPr>
                <w:rFonts w:ascii="Helvetica" w:hAnsi="Helvetica" w:cs="Chevin-DemiBold"/>
                <w:color w:val="221E1F"/>
                <w:sz w:val="32"/>
                <w:szCs w:val="32"/>
              </w:rPr>
            </w:pPr>
            <w:r w:rsidRPr="00FC2839">
              <w:rPr>
                <w:rFonts w:ascii="Helvetica" w:hAnsi="Helvetica" w:cs="Chevin-DemiBold"/>
                <w:b/>
                <w:bCs/>
                <w:noProof/>
                <w:color w:val="221E1F"/>
                <w:sz w:val="32"/>
                <w:szCs w:val="32"/>
                <w:lang w:val="en-US" w:eastAsia="en-US"/>
              </w:rPr>
              <w:drawing>
                <wp:anchor distT="0" distB="0" distL="114300" distR="114300" simplePos="0" relativeHeight="252073984" behindDoc="0" locked="0" layoutInCell="1" allowOverlap="1" wp14:anchorId="07716E58" wp14:editId="25A2D57A">
                  <wp:simplePos x="0" y="0"/>
                  <wp:positionH relativeFrom="column">
                    <wp:posOffset>-209550</wp:posOffset>
                  </wp:positionH>
                  <wp:positionV relativeFrom="paragraph">
                    <wp:posOffset>-1527810</wp:posOffset>
                  </wp:positionV>
                  <wp:extent cx="647700" cy="628650"/>
                  <wp:effectExtent l="19050" t="0" r="0" b="0"/>
                  <wp:wrapSquare wrapText="bothSides"/>
                  <wp:docPr id="91"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FC2839">
              <w:rPr>
                <w:rFonts w:ascii="Helvetica" w:hAnsi="Helvetica" w:cs="Chevin-DemiBold"/>
                <w:b/>
                <w:bCs/>
                <w:color w:val="221E1F"/>
                <w:sz w:val="32"/>
                <w:szCs w:val="32"/>
              </w:rPr>
              <w:t>Activity 28 - Identify antivirus and security software</w:t>
            </w:r>
          </w:p>
          <w:p w:rsidR="00D44071" w:rsidRPr="00FC2839" w:rsidRDefault="00D44071" w:rsidP="00FA75E7">
            <w:pPr>
              <w:autoSpaceDE w:val="0"/>
              <w:autoSpaceDN w:val="0"/>
              <w:adjustRightInd w:val="0"/>
              <w:spacing w:before="80" w:after="120" w:line="240" w:lineRule="auto"/>
              <w:rPr>
                <w:rFonts w:ascii="Helvetica" w:hAnsi="Helvetica" w:cs="HelveticaNeueLT Std Lt Cn"/>
                <w:color w:val="221E1F"/>
              </w:rPr>
            </w:pPr>
          </w:p>
          <w:p w:rsidR="00D44071" w:rsidRPr="00FC2839" w:rsidRDefault="00D44071" w:rsidP="002620BA">
            <w:pPr>
              <w:pStyle w:val="BodyCopy"/>
              <w:rPr>
                <w:noProof w:val="0"/>
              </w:rPr>
            </w:pPr>
            <w:r w:rsidRPr="00FC2839">
              <w:rPr>
                <w:rFonts w:cs="HelveticaNeueLT Std Lt Cn"/>
                <w:noProof w:val="0"/>
              </w:rPr>
              <w:t xml:space="preserve">Conduct research and identify two possible </w:t>
            </w:r>
            <w:r w:rsidRPr="00FC2839">
              <w:rPr>
                <w:noProof w:val="0"/>
              </w:rPr>
              <w:t>antivirus and security software options to protect your business computer system.</w:t>
            </w:r>
          </w:p>
          <w:p w:rsidR="00D44071" w:rsidRPr="00FC2839" w:rsidRDefault="006E4600" w:rsidP="00D0445B">
            <w:pPr>
              <w:pStyle w:val="BodyCopyBold"/>
              <w:rPr>
                <w:noProof w:val="0"/>
              </w:rPr>
            </w:pPr>
            <w:r w:rsidRPr="00FC2839">
              <w:rPr>
                <w:noProof w:val="0"/>
              </w:rPr>
              <w:t>OPTION 1</w:t>
            </w:r>
          </w:p>
          <w:tbl>
            <w:tblPr>
              <w:tblStyle w:val="TableGrid"/>
              <w:tblW w:w="0" w:type="auto"/>
              <w:tblLayout w:type="fixed"/>
              <w:tblLook w:val="04A0" w:firstRow="1" w:lastRow="0" w:firstColumn="1" w:lastColumn="0" w:noHBand="0" w:noVBand="1"/>
            </w:tblPr>
            <w:tblGrid>
              <w:gridCol w:w="3505"/>
              <w:gridCol w:w="5051"/>
            </w:tblGrid>
            <w:tr w:rsidR="00D44071" w:rsidRPr="00FC2839" w:rsidTr="00FA75E7">
              <w:tc>
                <w:tcPr>
                  <w:tcW w:w="3505" w:type="dxa"/>
                </w:tcPr>
                <w:p w:rsidR="00D44071" w:rsidRPr="00FC2839" w:rsidRDefault="006E4600" w:rsidP="00763FEF">
                  <w:pPr>
                    <w:pStyle w:val="TableTextBold"/>
                    <w:rPr>
                      <w:noProof w:val="0"/>
                    </w:rPr>
                  </w:pPr>
                  <w:r w:rsidRPr="00FC2839">
                    <w:rPr>
                      <w:noProof w:val="0"/>
                    </w:rPr>
                    <w:t>Name of software</w:t>
                  </w:r>
                </w:p>
              </w:tc>
              <w:tc>
                <w:tcPr>
                  <w:tcW w:w="5051" w:type="dxa"/>
                </w:tcPr>
                <w:p w:rsidR="00D44071" w:rsidRPr="00FC2839" w:rsidRDefault="00D44071" w:rsidP="00763FEF">
                  <w:pPr>
                    <w:pStyle w:val="TableText"/>
                    <w:rPr>
                      <w:noProof w:val="0"/>
                    </w:rPr>
                  </w:pPr>
                </w:p>
              </w:tc>
            </w:tr>
            <w:tr w:rsidR="006E4600" w:rsidRPr="00FC2839" w:rsidTr="00FA75E7">
              <w:tc>
                <w:tcPr>
                  <w:tcW w:w="3505" w:type="dxa"/>
                </w:tcPr>
                <w:p w:rsidR="006E4600" w:rsidRPr="00FC2839" w:rsidRDefault="006E4600" w:rsidP="00763FEF">
                  <w:pPr>
                    <w:pStyle w:val="TableTextBold"/>
                    <w:rPr>
                      <w:noProof w:val="0"/>
                    </w:rPr>
                  </w:pPr>
                  <w:r w:rsidRPr="00FC2839">
                    <w:rPr>
                      <w:noProof w:val="0"/>
                    </w:rPr>
                    <w:t>Advantages / key features of software</w:t>
                  </w:r>
                </w:p>
              </w:tc>
              <w:tc>
                <w:tcPr>
                  <w:tcW w:w="5051" w:type="dxa"/>
                </w:tcPr>
                <w:p w:rsidR="006E4600" w:rsidRPr="00FC2839" w:rsidRDefault="006E4600" w:rsidP="00763FEF">
                  <w:pPr>
                    <w:pStyle w:val="TableText"/>
                    <w:rPr>
                      <w:noProof w:val="0"/>
                    </w:rPr>
                  </w:pPr>
                </w:p>
                <w:p w:rsidR="006E4600" w:rsidRPr="00FC2839" w:rsidRDefault="006E4600" w:rsidP="00763FEF">
                  <w:pPr>
                    <w:pStyle w:val="TableText"/>
                    <w:rPr>
                      <w:noProof w:val="0"/>
                    </w:rPr>
                  </w:pPr>
                </w:p>
                <w:p w:rsidR="006E4600" w:rsidRPr="00FC2839" w:rsidRDefault="006E4600" w:rsidP="00763FEF">
                  <w:pPr>
                    <w:pStyle w:val="TableText"/>
                    <w:rPr>
                      <w:noProof w:val="0"/>
                    </w:rPr>
                  </w:pPr>
                </w:p>
              </w:tc>
            </w:tr>
            <w:tr w:rsidR="006E4600" w:rsidRPr="00FC2839" w:rsidTr="00FA75E7">
              <w:tc>
                <w:tcPr>
                  <w:tcW w:w="3505" w:type="dxa"/>
                </w:tcPr>
                <w:p w:rsidR="006E4600" w:rsidRPr="00FC2839" w:rsidRDefault="006E4600" w:rsidP="00763FEF">
                  <w:pPr>
                    <w:pStyle w:val="TableTextBold"/>
                    <w:rPr>
                      <w:noProof w:val="0"/>
                    </w:rPr>
                  </w:pPr>
                  <w:r w:rsidRPr="00FC2839">
                    <w:rPr>
                      <w:noProof w:val="0"/>
                    </w:rPr>
                    <w:t>Disadvantages of software</w:t>
                  </w:r>
                </w:p>
              </w:tc>
              <w:tc>
                <w:tcPr>
                  <w:tcW w:w="5051" w:type="dxa"/>
                </w:tcPr>
                <w:p w:rsidR="006E4600" w:rsidRPr="00FC2839" w:rsidRDefault="006E4600" w:rsidP="00763FEF">
                  <w:pPr>
                    <w:pStyle w:val="TableText"/>
                    <w:rPr>
                      <w:noProof w:val="0"/>
                    </w:rPr>
                  </w:pPr>
                </w:p>
                <w:p w:rsidR="006E4600" w:rsidRPr="00FC2839" w:rsidRDefault="006E4600" w:rsidP="00763FEF">
                  <w:pPr>
                    <w:pStyle w:val="TableText"/>
                    <w:rPr>
                      <w:noProof w:val="0"/>
                    </w:rPr>
                  </w:pPr>
                </w:p>
                <w:p w:rsidR="006E4600" w:rsidRPr="00FC2839" w:rsidRDefault="006E4600" w:rsidP="00763FEF">
                  <w:pPr>
                    <w:pStyle w:val="TableText"/>
                    <w:rPr>
                      <w:noProof w:val="0"/>
                    </w:rPr>
                  </w:pPr>
                </w:p>
              </w:tc>
            </w:tr>
            <w:tr w:rsidR="006E4600" w:rsidRPr="00FC2839" w:rsidTr="00FA75E7">
              <w:tc>
                <w:tcPr>
                  <w:tcW w:w="3505" w:type="dxa"/>
                </w:tcPr>
                <w:p w:rsidR="006E4600" w:rsidRPr="00FC2839" w:rsidRDefault="006E4600" w:rsidP="00763FEF">
                  <w:pPr>
                    <w:pStyle w:val="TableTextBold"/>
                    <w:rPr>
                      <w:noProof w:val="0"/>
                    </w:rPr>
                  </w:pPr>
                  <w:r w:rsidRPr="00FC2839">
                    <w:rPr>
                      <w:noProof w:val="0"/>
                    </w:rPr>
                    <w:t>Number of PC's / equipment protected by software</w:t>
                  </w:r>
                </w:p>
              </w:tc>
              <w:tc>
                <w:tcPr>
                  <w:tcW w:w="5051" w:type="dxa"/>
                </w:tcPr>
                <w:p w:rsidR="006E4600" w:rsidRPr="00FC2839" w:rsidRDefault="006E4600" w:rsidP="00763FEF">
                  <w:pPr>
                    <w:pStyle w:val="TableText"/>
                    <w:rPr>
                      <w:noProof w:val="0"/>
                    </w:rPr>
                  </w:pPr>
                </w:p>
              </w:tc>
            </w:tr>
            <w:tr w:rsidR="00D44071" w:rsidRPr="00FC2839" w:rsidTr="00FA75E7">
              <w:tc>
                <w:tcPr>
                  <w:tcW w:w="3505" w:type="dxa"/>
                </w:tcPr>
                <w:p w:rsidR="00D44071" w:rsidRPr="00FC2839" w:rsidRDefault="006E4600" w:rsidP="00763FEF">
                  <w:pPr>
                    <w:pStyle w:val="TableTextBold"/>
                    <w:rPr>
                      <w:noProof w:val="0"/>
                    </w:rPr>
                  </w:pPr>
                  <w:r w:rsidRPr="00FC2839">
                    <w:rPr>
                      <w:noProof w:val="0"/>
                    </w:rPr>
                    <w:t>Cost of software</w:t>
                  </w:r>
                </w:p>
              </w:tc>
              <w:tc>
                <w:tcPr>
                  <w:tcW w:w="5051" w:type="dxa"/>
                </w:tcPr>
                <w:p w:rsidR="00D44071" w:rsidRPr="00FC2839" w:rsidRDefault="00D44071" w:rsidP="00763FEF">
                  <w:pPr>
                    <w:pStyle w:val="TableText"/>
                    <w:rPr>
                      <w:noProof w:val="0"/>
                    </w:rPr>
                  </w:pPr>
                </w:p>
              </w:tc>
            </w:tr>
            <w:tr w:rsidR="00D44071" w:rsidRPr="00FC2839" w:rsidTr="00FA75E7">
              <w:tc>
                <w:tcPr>
                  <w:tcW w:w="3505" w:type="dxa"/>
                </w:tcPr>
                <w:p w:rsidR="00D44071" w:rsidRPr="00FC2839" w:rsidRDefault="006E4600" w:rsidP="00763FEF">
                  <w:pPr>
                    <w:pStyle w:val="TableTextBold"/>
                    <w:rPr>
                      <w:noProof w:val="0"/>
                    </w:rPr>
                  </w:pPr>
                  <w:r w:rsidRPr="00FC2839">
                    <w:rPr>
                      <w:noProof w:val="0"/>
                    </w:rPr>
                    <w:t>Method to download software</w:t>
                  </w:r>
                </w:p>
              </w:tc>
              <w:tc>
                <w:tcPr>
                  <w:tcW w:w="5051" w:type="dxa"/>
                </w:tcPr>
                <w:p w:rsidR="00D44071" w:rsidRPr="00FC2839" w:rsidRDefault="00D44071" w:rsidP="00763FEF">
                  <w:pPr>
                    <w:pStyle w:val="TableText"/>
                    <w:rPr>
                      <w:noProof w:val="0"/>
                    </w:rPr>
                  </w:pPr>
                </w:p>
                <w:p w:rsidR="00D44071" w:rsidRPr="00FC2839" w:rsidRDefault="00D44071" w:rsidP="00763FEF">
                  <w:pPr>
                    <w:pStyle w:val="TableText"/>
                    <w:rPr>
                      <w:noProof w:val="0"/>
                    </w:rPr>
                  </w:pPr>
                </w:p>
                <w:p w:rsidR="00D44071" w:rsidRPr="00FC2839" w:rsidRDefault="00D44071" w:rsidP="00763FEF">
                  <w:pPr>
                    <w:pStyle w:val="TableText"/>
                    <w:rPr>
                      <w:noProof w:val="0"/>
                    </w:rPr>
                  </w:pPr>
                </w:p>
              </w:tc>
            </w:tr>
          </w:tbl>
          <w:p w:rsidR="00D44071" w:rsidRPr="00FC2839" w:rsidRDefault="00D44071" w:rsidP="00FA75E7">
            <w:pPr>
              <w:autoSpaceDE w:val="0"/>
              <w:autoSpaceDN w:val="0"/>
              <w:adjustRightInd w:val="0"/>
              <w:spacing w:before="80" w:after="120" w:line="240" w:lineRule="auto"/>
              <w:rPr>
                <w:rFonts w:ascii="Helvetica" w:hAnsi="Helvetica" w:cs="HelveticaNeueLT Std Lt Cn"/>
                <w:color w:val="221E1F"/>
              </w:rPr>
            </w:pPr>
          </w:p>
        </w:tc>
      </w:tr>
    </w:tbl>
    <w:p w:rsidR="006E4600" w:rsidRPr="00FC2839" w:rsidRDefault="006E4600" w:rsidP="00D0445B">
      <w:pPr>
        <w:pStyle w:val="BodyCopyBold"/>
        <w:rPr>
          <w:noProof w:val="0"/>
        </w:rPr>
      </w:pPr>
      <w:r w:rsidRPr="00FC2839">
        <w:rPr>
          <w:noProof w:val="0"/>
        </w:rPr>
        <w:t>OPTION 2</w:t>
      </w:r>
    </w:p>
    <w:tbl>
      <w:tblPr>
        <w:tblStyle w:val="TableGrid"/>
        <w:tblW w:w="0" w:type="auto"/>
        <w:tblInd w:w="108" w:type="dxa"/>
        <w:tblLayout w:type="fixed"/>
        <w:tblLook w:val="04A0" w:firstRow="1" w:lastRow="0" w:firstColumn="1" w:lastColumn="0" w:noHBand="0" w:noVBand="1"/>
      </w:tblPr>
      <w:tblGrid>
        <w:gridCol w:w="3510"/>
        <w:gridCol w:w="5040"/>
      </w:tblGrid>
      <w:tr w:rsidR="006E4600" w:rsidRPr="00FC2839" w:rsidTr="006E4600">
        <w:tc>
          <w:tcPr>
            <w:tcW w:w="3510" w:type="dxa"/>
          </w:tcPr>
          <w:p w:rsidR="006E4600" w:rsidRPr="00FC2839" w:rsidRDefault="006E4600" w:rsidP="00763FEF">
            <w:pPr>
              <w:pStyle w:val="TableTextBold"/>
              <w:rPr>
                <w:noProof w:val="0"/>
              </w:rPr>
            </w:pPr>
            <w:r w:rsidRPr="00FC2839">
              <w:rPr>
                <w:noProof w:val="0"/>
              </w:rPr>
              <w:t>Name of software</w:t>
            </w:r>
          </w:p>
        </w:tc>
        <w:tc>
          <w:tcPr>
            <w:tcW w:w="5040" w:type="dxa"/>
          </w:tcPr>
          <w:p w:rsidR="006E4600" w:rsidRPr="00FC2839" w:rsidRDefault="006E4600" w:rsidP="00763FEF">
            <w:pPr>
              <w:pStyle w:val="TableText"/>
              <w:rPr>
                <w:noProof w:val="0"/>
              </w:rPr>
            </w:pPr>
          </w:p>
        </w:tc>
      </w:tr>
      <w:tr w:rsidR="006E4600" w:rsidRPr="00FC2839" w:rsidTr="006E4600">
        <w:tc>
          <w:tcPr>
            <w:tcW w:w="3510" w:type="dxa"/>
          </w:tcPr>
          <w:p w:rsidR="006E4600" w:rsidRPr="00FC2839" w:rsidRDefault="006E4600" w:rsidP="00763FEF">
            <w:pPr>
              <w:pStyle w:val="TableTextBold"/>
              <w:rPr>
                <w:noProof w:val="0"/>
              </w:rPr>
            </w:pPr>
            <w:r w:rsidRPr="00FC2839">
              <w:rPr>
                <w:noProof w:val="0"/>
              </w:rPr>
              <w:t>Advantages / key features of software</w:t>
            </w:r>
          </w:p>
        </w:tc>
        <w:tc>
          <w:tcPr>
            <w:tcW w:w="5040" w:type="dxa"/>
          </w:tcPr>
          <w:p w:rsidR="006E4600" w:rsidRPr="00FC2839" w:rsidRDefault="006E4600" w:rsidP="00763FEF">
            <w:pPr>
              <w:pStyle w:val="TableText"/>
              <w:rPr>
                <w:noProof w:val="0"/>
              </w:rPr>
            </w:pPr>
          </w:p>
          <w:p w:rsidR="006E4600" w:rsidRPr="00FC2839" w:rsidRDefault="006E4600" w:rsidP="00763FEF">
            <w:pPr>
              <w:pStyle w:val="TableText"/>
              <w:rPr>
                <w:noProof w:val="0"/>
              </w:rPr>
            </w:pPr>
          </w:p>
          <w:p w:rsidR="006E4600" w:rsidRPr="00FC2839" w:rsidRDefault="006E4600" w:rsidP="00763FEF">
            <w:pPr>
              <w:pStyle w:val="TableText"/>
              <w:rPr>
                <w:noProof w:val="0"/>
              </w:rPr>
            </w:pPr>
          </w:p>
        </w:tc>
      </w:tr>
      <w:tr w:rsidR="006E4600" w:rsidRPr="00FC2839" w:rsidTr="006E4600">
        <w:tc>
          <w:tcPr>
            <w:tcW w:w="3510" w:type="dxa"/>
          </w:tcPr>
          <w:p w:rsidR="006E4600" w:rsidRPr="00FC2839" w:rsidRDefault="006E4600" w:rsidP="00763FEF">
            <w:pPr>
              <w:pStyle w:val="TableTextBold"/>
              <w:rPr>
                <w:noProof w:val="0"/>
              </w:rPr>
            </w:pPr>
            <w:r w:rsidRPr="00FC2839">
              <w:rPr>
                <w:noProof w:val="0"/>
              </w:rPr>
              <w:t>Disadvantages of software</w:t>
            </w:r>
          </w:p>
        </w:tc>
        <w:tc>
          <w:tcPr>
            <w:tcW w:w="5040" w:type="dxa"/>
          </w:tcPr>
          <w:p w:rsidR="006E4600" w:rsidRPr="00FC2839" w:rsidRDefault="006E4600" w:rsidP="00763FEF">
            <w:pPr>
              <w:pStyle w:val="TableText"/>
              <w:rPr>
                <w:noProof w:val="0"/>
              </w:rPr>
            </w:pPr>
          </w:p>
          <w:p w:rsidR="006E4600" w:rsidRPr="00FC2839" w:rsidRDefault="006E4600" w:rsidP="00763FEF">
            <w:pPr>
              <w:pStyle w:val="TableText"/>
              <w:rPr>
                <w:noProof w:val="0"/>
              </w:rPr>
            </w:pPr>
          </w:p>
          <w:p w:rsidR="006E4600" w:rsidRPr="00FC2839" w:rsidRDefault="006E4600" w:rsidP="00763FEF">
            <w:pPr>
              <w:pStyle w:val="TableText"/>
              <w:rPr>
                <w:noProof w:val="0"/>
              </w:rPr>
            </w:pPr>
          </w:p>
        </w:tc>
      </w:tr>
      <w:tr w:rsidR="006E4600" w:rsidRPr="00FC2839" w:rsidTr="006E4600">
        <w:tc>
          <w:tcPr>
            <w:tcW w:w="3510" w:type="dxa"/>
          </w:tcPr>
          <w:p w:rsidR="006E4600" w:rsidRPr="00FC2839" w:rsidRDefault="006E4600" w:rsidP="00763FEF">
            <w:pPr>
              <w:pStyle w:val="TableTextBold"/>
              <w:rPr>
                <w:noProof w:val="0"/>
              </w:rPr>
            </w:pPr>
            <w:r w:rsidRPr="00FC2839">
              <w:rPr>
                <w:noProof w:val="0"/>
              </w:rPr>
              <w:t>Number of PC's / equipment protected by software</w:t>
            </w:r>
          </w:p>
        </w:tc>
        <w:tc>
          <w:tcPr>
            <w:tcW w:w="5040" w:type="dxa"/>
          </w:tcPr>
          <w:p w:rsidR="006E4600" w:rsidRPr="00FC2839" w:rsidRDefault="006E4600" w:rsidP="00763FEF">
            <w:pPr>
              <w:pStyle w:val="TableText"/>
              <w:rPr>
                <w:noProof w:val="0"/>
              </w:rPr>
            </w:pPr>
          </w:p>
        </w:tc>
      </w:tr>
      <w:tr w:rsidR="006E4600" w:rsidRPr="00FC2839" w:rsidTr="006E4600">
        <w:tc>
          <w:tcPr>
            <w:tcW w:w="3510" w:type="dxa"/>
          </w:tcPr>
          <w:p w:rsidR="006E4600" w:rsidRPr="00FC2839" w:rsidRDefault="006E4600" w:rsidP="00763FEF">
            <w:pPr>
              <w:pStyle w:val="TableTextBold"/>
              <w:rPr>
                <w:noProof w:val="0"/>
              </w:rPr>
            </w:pPr>
            <w:r w:rsidRPr="00FC2839">
              <w:rPr>
                <w:noProof w:val="0"/>
              </w:rPr>
              <w:t>Cost of software</w:t>
            </w:r>
          </w:p>
        </w:tc>
        <w:tc>
          <w:tcPr>
            <w:tcW w:w="5040" w:type="dxa"/>
          </w:tcPr>
          <w:p w:rsidR="006E4600" w:rsidRPr="00FC2839" w:rsidRDefault="006E4600" w:rsidP="00763FEF">
            <w:pPr>
              <w:pStyle w:val="TableText"/>
              <w:rPr>
                <w:noProof w:val="0"/>
              </w:rPr>
            </w:pPr>
          </w:p>
        </w:tc>
      </w:tr>
      <w:tr w:rsidR="006E4600" w:rsidRPr="00FC2839" w:rsidTr="006E4600">
        <w:tc>
          <w:tcPr>
            <w:tcW w:w="3510" w:type="dxa"/>
          </w:tcPr>
          <w:p w:rsidR="006E4600" w:rsidRPr="00FC2839" w:rsidRDefault="006E4600" w:rsidP="00763FEF">
            <w:pPr>
              <w:pStyle w:val="TableTextBold"/>
              <w:rPr>
                <w:noProof w:val="0"/>
              </w:rPr>
            </w:pPr>
            <w:r w:rsidRPr="00FC2839">
              <w:rPr>
                <w:noProof w:val="0"/>
              </w:rPr>
              <w:t>Method to download software</w:t>
            </w:r>
          </w:p>
        </w:tc>
        <w:tc>
          <w:tcPr>
            <w:tcW w:w="5040" w:type="dxa"/>
          </w:tcPr>
          <w:p w:rsidR="006E4600" w:rsidRPr="00FC2839" w:rsidRDefault="006E4600" w:rsidP="00763FEF">
            <w:pPr>
              <w:pStyle w:val="TableText"/>
              <w:rPr>
                <w:noProof w:val="0"/>
              </w:rPr>
            </w:pPr>
          </w:p>
          <w:p w:rsidR="006E4600" w:rsidRPr="00FC2839" w:rsidRDefault="006E4600" w:rsidP="00763FEF">
            <w:pPr>
              <w:pStyle w:val="TableText"/>
              <w:rPr>
                <w:noProof w:val="0"/>
              </w:rPr>
            </w:pPr>
          </w:p>
        </w:tc>
      </w:tr>
    </w:tbl>
    <w:p w:rsidR="00D0445B" w:rsidRPr="00FC2839" w:rsidRDefault="00D0445B">
      <w:pPr>
        <w:rPr>
          <w:rFonts w:ascii="Helvetica" w:eastAsia="Times New Roman" w:hAnsi="Helvetica" w:cs="Helvetica55Roman"/>
          <w:b/>
          <w:color w:val="45545F"/>
          <w:sz w:val="28"/>
          <w:szCs w:val="28"/>
        </w:rPr>
      </w:pPr>
      <w:r w:rsidRPr="00FC2839">
        <w:rPr>
          <w:rFonts w:ascii="Helvetica" w:eastAsia="Times New Roman" w:hAnsi="Helvetica" w:cs="Helvetica55Roman"/>
          <w:b/>
          <w:color w:val="45545F"/>
          <w:sz w:val="28"/>
          <w:szCs w:val="28"/>
        </w:rPr>
        <w:br w:type="page"/>
      </w:r>
    </w:p>
    <w:p w:rsidR="005F3374" w:rsidRPr="00FC2839" w:rsidRDefault="005F3374" w:rsidP="00DA5CE0">
      <w:pPr>
        <w:autoSpaceDE w:val="0"/>
        <w:autoSpaceDN w:val="0"/>
        <w:adjustRightInd w:val="0"/>
        <w:snapToGrid w:val="0"/>
        <w:spacing w:before="240" w:after="240" w:line="240" w:lineRule="auto"/>
        <w:rPr>
          <w:rFonts w:ascii="Helvetica" w:eastAsia="Times New Roman" w:hAnsi="Helvetica" w:cs="Helvetica55Roman"/>
          <w:b/>
          <w:color w:val="45545F"/>
          <w:sz w:val="28"/>
          <w:szCs w:val="28"/>
        </w:rPr>
      </w:pPr>
      <w:r w:rsidRPr="00FC2839">
        <w:rPr>
          <w:rFonts w:ascii="Helvetica" w:eastAsia="Times New Roman" w:hAnsi="Helvetica" w:cs="Helvetica55Roman"/>
          <w:b/>
          <w:color w:val="45545F"/>
          <w:sz w:val="28"/>
          <w:szCs w:val="28"/>
        </w:rPr>
        <w:t xml:space="preserve">Use </w:t>
      </w:r>
      <w:r w:rsidR="00015727" w:rsidRPr="00FC2839">
        <w:rPr>
          <w:rFonts w:ascii="Helvetica" w:eastAsia="Times New Roman" w:hAnsi="Helvetica" w:cs="Helvetica55Roman"/>
          <w:b/>
          <w:color w:val="45545F"/>
          <w:sz w:val="28"/>
          <w:szCs w:val="28"/>
        </w:rPr>
        <w:t>computer systems in a safe and secure manner</w:t>
      </w:r>
      <w:r w:rsidRPr="00FC2839">
        <w:rPr>
          <w:rFonts w:ascii="Helvetica" w:eastAsia="Times New Roman" w:hAnsi="Helvetica" w:cs="Helvetica55Roman"/>
          <w:b/>
          <w:color w:val="45545F"/>
          <w:sz w:val="28"/>
          <w:szCs w:val="28"/>
        </w:rPr>
        <w:t xml:space="preserve"> </w:t>
      </w:r>
    </w:p>
    <w:p w:rsidR="005F3374" w:rsidRPr="00FC2839" w:rsidRDefault="00015727" w:rsidP="002620BA">
      <w:pPr>
        <w:pStyle w:val="BodyCopy"/>
        <w:rPr>
          <w:noProof w:val="0"/>
        </w:rPr>
      </w:pPr>
      <w:r w:rsidRPr="00FC2839">
        <w:rPr>
          <w:noProof w:val="0"/>
        </w:rPr>
        <w:t>I</w:t>
      </w:r>
      <w:r w:rsidR="005F3374" w:rsidRPr="00FC2839">
        <w:rPr>
          <w:noProof w:val="0"/>
        </w:rPr>
        <w:t>t is important</w:t>
      </w:r>
      <w:r w:rsidRPr="00FC2839">
        <w:rPr>
          <w:noProof w:val="0"/>
        </w:rPr>
        <w:t xml:space="preserve"> that staff use business computer assets</w:t>
      </w:r>
      <w:r w:rsidR="005F3374" w:rsidRPr="00FC2839">
        <w:rPr>
          <w:noProof w:val="0"/>
        </w:rPr>
        <w:t xml:space="preserve"> not only according to</w:t>
      </w:r>
      <w:r w:rsidR="00712584" w:rsidRPr="00FC2839">
        <w:rPr>
          <w:noProof w:val="0"/>
        </w:rPr>
        <w:t xml:space="preserve"> </w:t>
      </w:r>
      <w:r w:rsidR="005F3374" w:rsidRPr="00FC2839">
        <w:rPr>
          <w:noProof w:val="0"/>
        </w:rPr>
        <w:t>organisational requirements, but also in such a way so as to promote a safe</w:t>
      </w:r>
      <w:r w:rsidRPr="00FC2839">
        <w:rPr>
          <w:noProof w:val="0"/>
        </w:rPr>
        <w:t xml:space="preserve"> and secure</w:t>
      </w:r>
      <w:r w:rsidR="00712584" w:rsidRPr="00FC2839">
        <w:rPr>
          <w:noProof w:val="0"/>
        </w:rPr>
        <w:t xml:space="preserve"> </w:t>
      </w:r>
      <w:r w:rsidR="005F3374" w:rsidRPr="00FC2839">
        <w:rPr>
          <w:noProof w:val="0"/>
        </w:rPr>
        <w:t>work environment.</w:t>
      </w:r>
    </w:p>
    <w:p w:rsidR="005F3374" w:rsidRPr="00FC2839" w:rsidRDefault="005F3374" w:rsidP="002620BA">
      <w:pPr>
        <w:pStyle w:val="BodyCopy"/>
        <w:rPr>
          <w:noProof w:val="0"/>
        </w:rPr>
      </w:pPr>
      <w:r w:rsidRPr="00FC2839">
        <w:rPr>
          <w:noProof w:val="0"/>
        </w:rPr>
        <w:t>The exact nature of the organisational requirements will vary between</w:t>
      </w:r>
      <w:r w:rsidR="007D40D3" w:rsidRPr="00FC2839">
        <w:rPr>
          <w:noProof w:val="0"/>
        </w:rPr>
        <w:t xml:space="preserve"> </w:t>
      </w:r>
      <w:r w:rsidR="00015727" w:rsidRPr="00FC2839">
        <w:rPr>
          <w:noProof w:val="0"/>
        </w:rPr>
        <w:t>organisations</w:t>
      </w:r>
      <w:r w:rsidRPr="00FC2839">
        <w:rPr>
          <w:noProof w:val="0"/>
        </w:rPr>
        <w:t>, and alter with the degree and nature of the work to be done.</w:t>
      </w:r>
    </w:p>
    <w:p w:rsidR="005F3374" w:rsidRPr="00FC2839" w:rsidRDefault="005F3374" w:rsidP="002620BA">
      <w:pPr>
        <w:pStyle w:val="BodyCopy"/>
        <w:rPr>
          <w:noProof w:val="0"/>
        </w:rPr>
      </w:pPr>
      <w:r w:rsidRPr="00FC2839">
        <w:rPr>
          <w:noProof w:val="0"/>
        </w:rPr>
        <w:t>Several general organisational requirements</w:t>
      </w:r>
      <w:r w:rsidR="00015727" w:rsidRPr="00FC2839">
        <w:rPr>
          <w:noProof w:val="0"/>
        </w:rPr>
        <w:t xml:space="preserve"> include:</w:t>
      </w:r>
    </w:p>
    <w:p w:rsidR="005F3374" w:rsidRPr="00FC2839" w:rsidRDefault="005F3374" w:rsidP="00763FEF">
      <w:pPr>
        <w:pStyle w:val="Bullet1"/>
      </w:pPr>
      <w:r w:rsidRPr="00FC2839">
        <w:t xml:space="preserve">Use the technology in the correct manner – this means </w:t>
      </w:r>
      <w:r w:rsidR="00015727" w:rsidRPr="00FC2839">
        <w:t>staff</w:t>
      </w:r>
      <w:r w:rsidRPr="00FC2839">
        <w:t xml:space="preserve"> are</w:t>
      </w:r>
      <w:r w:rsidR="00015727" w:rsidRPr="00FC2839">
        <w:t xml:space="preserve"> </w:t>
      </w:r>
      <w:r w:rsidRPr="00FC2839">
        <w:t>re</w:t>
      </w:r>
      <w:r w:rsidR="00015727" w:rsidRPr="00FC2839">
        <w:t xml:space="preserve">quired to use the equipment </w:t>
      </w:r>
      <w:r w:rsidRPr="00FC2839">
        <w:t>or software as it was designed to</w:t>
      </w:r>
      <w:r w:rsidR="00015727" w:rsidRPr="00FC2839">
        <w:t xml:space="preserve"> be used. T</w:t>
      </w:r>
      <w:r w:rsidRPr="00FC2839">
        <w:t>raining or an in-depth reading of the relevant manuals</w:t>
      </w:r>
      <w:r w:rsidR="00015727" w:rsidRPr="00FC2839">
        <w:t xml:space="preserve">, </w:t>
      </w:r>
      <w:r w:rsidRPr="00FC2839">
        <w:t>coupled with an</w:t>
      </w:r>
      <w:r w:rsidR="00015727" w:rsidRPr="00FC2839">
        <w:t xml:space="preserve"> appropriate amount of practice</w:t>
      </w:r>
      <w:r w:rsidRPr="00FC2839">
        <w:t xml:space="preserve"> </w:t>
      </w:r>
      <w:r w:rsidR="00015727" w:rsidRPr="00FC2839">
        <w:t>is essential</w:t>
      </w:r>
    </w:p>
    <w:p w:rsidR="000410FF" w:rsidRPr="00FC2839" w:rsidRDefault="005F3374" w:rsidP="00763FEF">
      <w:pPr>
        <w:pStyle w:val="Bullet1"/>
      </w:pPr>
      <w:r w:rsidRPr="00FC2839">
        <w:t>Use the technology effectively – you are required to utilise the</w:t>
      </w:r>
      <w:r w:rsidR="00015727" w:rsidRPr="00FC2839">
        <w:t xml:space="preserve"> </w:t>
      </w:r>
      <w:r w:rsidRPr="00FC2839">
        <w:t>technology to the best of your expertise and capabilities</w:t>
      </w:r>
    </w:p>
    <w:p w:rsidR="005F3374" w:rsidRPr="00FC2839" w:rsidRDefault="005F3374" w:rsidP="00763FEF">
      <w:pPr>
        <w:pStyle w:val="Bullet1"/>
      </w:pPr>
      <w:r w:rsidRPr="00FC2839">
        <w:t xml:space="preserve">Maintain security – </w:t>
      </w:r>
      <w:r w:rsidR="00015727" w:rsidRPr="00FC2839">
        <w:t>through passwords, secure storage of important information and hard drives</w:t>
      </w:r>
    </w:p>
    <w:p w:rsidR="005F3374" w:rsidRPr="00FC2839" w:rsidRDefault="006E4600" w:rsidP="00763FEF">
      <w:pPr>
        <w:pStyle w:val="Bullet1"/>
      </w:pPr>
      <w:r w:rsidRPr="00FC2839">
        <w:rPr>
          <w:noProof/>
          <w:lang w:val="en-US"/>
        </w:rPr>
        <w:drawing>
          <wp:anchor distT="0" distB="0" distL="114300" distR="114300" simplePos="0" relativeHeight="252079104" behindDoc="0" locked="0" layoutInCell="1" allowOverlap="1" wp14:anchorId="72E462F0" wp14:editId="3EB4852D">
            <wp:simplePos x="0" y="0"/>
            <wp:positionH relativeFrom="column">
              <wp:posOffset>3438525</wp:posOffset>
            </wp:positionH>
            <wp:positionV relativeFrom="paragraph">
              <wp:posOffset>44450</wp:posOffset>
            </wp:positionV>
            <wp:extent cx="2047875" cy="1362075"/>
            <wp:effectExtent l="19050" t="0" r="9525" b="0"/>
            <wp:wrapSquare wrapText="bothSides"/>
            <wp:docPr id="130" name="Picture 129" descr="shutterstock_2064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2064163.jpg"/>
                    <pic:cNvPicPr/>
                  </pic:nvPicPr>
                  <pic:blipFill>
                    <a:blip r:embed="rId194" cstate="print"/>
                    <a:stretch>
                      <a:fillRect/>
                    </a:stretch>
                  </pic:blipFill>
                  <pic:spPr>
                    <a:xfrm>
                      <a:off x="0" y="0"/>
                      <a:ext cx="2047875" cy="1362075"/>
                    </a:xfrm>
                    <a:prstGeom prst="rect">
                      <a:avLst/>
                    </a:prstGeom>
                  </pic:spPr>
                </pic:pic>
              </a:graphicData>
            </a:graphic>
          </wp:anchor>
        </w:drawing>
      </w:r>
      <w:r w:rsidR="00015727" w:rsidRPr="00FC2839">
        <w:t xml:space="preserve">Staff should not </w:t>
      </w:r>
      <w:r w:rsidR="005F3374" w:rsidRPr="00FC2839">
        <w:t xml:space="preserve">use </w:t>
      </w:r>
      <w:r w:rsidR="00015727" w:rsidRPr="00FC2839">
        <w:t>equipment for private use - t</w:t>
      </w:r>
      <w:r w:rsidR="005F3374" w:rsidRPr="00FC2839">
        <w:t>his extends to surfing the</w:t>
      </w:r>
      <w:r w:rsidR="00015727" w:rsidRPr="00FC2839">
        <w:t xml:space="preserve"> internet</w:t>
      </w:r>
      <w:r w:rsidR="005F3374" w:rsidRPr="00FC2839">
        <w:t>, sending private emails,</w:t>
      </w:r>
      <w:r w:rsidR="00DA5CE0" w:rsidRPr="00FC2839">
        <w:t xml:space="preserve"> </w:t>
      </w:r>
      <w:r w:rsidR="005F3374" w:rsidRPr="00FC2839">
        <w:t>performing private</w:t>
      </w:r>
      <w:r w:rsidR="00DA5CE0" w:rsidRPr="00FC2839">
        <w:t xml:space="preserve"> </w:t>
      </w:r>
      <w:r w:rsidR="005F3374" w:rsidRPr="00FC2839">
        <w:t>work during work</w:t>
      </w:r>
      <w:r w:rsidR="00DA5CE0" w:rsidRPr="00FC2839">
        <w:t xml:space="preserve"> </w:t>
      </w:r>
      <w:r w:rsidR="005F3374" w:rsidRPr="00FC2839">
        <w:t>hours or on workplace</w:t>
      </w:r>
      <w:r w:rsidR="003E032D" w:rsidRPr="00FC2839">
        <w:t xml:space="preserve"> </w:t>
      </w:r>
      <w:r w:rsidR="005F3374" w:rsidRPr="00FC2839">
        <w:t>equipment</w:t>
      </w:r>
    </w:p>
    <w:p w:rsidR="005F3374" w:rsidRPr="00FC2839" w:rsidRDefault="005F3374" w:rsidP="00763FEF">
      <w:pPr>
        <w:pStyle w:val="Bullet1"/>
      </w:pPr>
      <w:r w:rsidRPr="00FC2839">
        <w:t>Do not use private discs</w:t>
      </w:r>
      <w:r w:rsidR="00DA5CE0" w:rsidRPr="00FC2839">
        <w:t xml:space="preserve"> or flash</w:t>
      </w:r>
      <w:r w:rsidR="00861A6F" w:rsidRPr="00FC2839">
        <w:t xml:space="preserve"> </w:t>
      </w:r>
      <w:r w:rsidR="00DA5CE0" w:rsidRPr="00FC2839">
        <w:t xml:space="preserve">drives </w:t>
      </w:r>
      <w:r w:rsidRPr="00FC2839">
        <w:t xml:space="preserve"> in workplace computers – to help reduce the</w:t>
      </w:r>
      <w:r w:rsidR="003E032D" w:rsidRPr="00FC2839">
        <w:t xml:space="preserve"> </w:t>
      </w:r>
      <w:r w:rsidRPr="00FC2839">
        <w:t>chance of virus infection of the workplace system</w:t>
      </w:r>
    </w:p>
    <w:p w:rsidR="005F3374" w:rsidRPr="00FC2839" w:rsidRDefault="005F3374" w:rsidP="00763FEF">
      <w:pPr>
        <w:pStyle w:val="Bullet1"/>
      </w:pPr>
      <w:r w:rsidRPr="00FC2839">
        <w:t>Never allow customers or others to access or use establishment</w:t>
      </w:r>
      <w:r w:rsidR="00DA5CE0" w:rsidRPr="00FC2839">
        <w:t xml:space="preserve"> </w:t>
      </w:r>
      <w:r w:rsidRPr="00FC2839">
        <w:t>equipment, unless the equipment is specifically for</w:t>
      </w:r>
      <w:r w:rsidR="00861A6F" w:rsidRPr="00FC2839">
        <w:t xml:space="preserve"> </w:t>
      </w:r>
      <w:r w:rsidRPr="00FC2839">
        <w:t>customer use</w:t>
      </w:r>
    </w:p>
    <w:p w:rsidR="005F3374" w:rsidRPr="00FC2839" w:rsidRDefault="005F3374" w:rsidP="00763FEF">
      <w:pPr>
        <w:pStyle w:val="Bullet1"/>
      </w:pPr>
      <w:r w:rsidRPr="00FC2839">
        <w:t xml:space="preserve">Report any instances of breaches of protocols immediately to </w:t>
      </w:r>
      <w:r w:rsidR="00DA5CE0" w:rsidRPr="00FC2839">
        <w:t>management</w:t>
      </w:r>
      <w:r w:rsidR="009B0760">
        <w:t>.</w:t>
      </w:r>
    </w:p>
    <w:p w:rsidR="00FB361C" w:rsidRPr="00FC2839" w:rsidRDefault="00C50FED" w:rsidP="00763FEF">
      <w:pPr>
        <w:pStyle w:val="Heading3"/>
        <w:rPr>
          <w:szCs w:val="28"/>
        </w:rPr>
      </w:pPr>
      <w:r w:rsidRPr="00FC2839">
        <w:rPr>
          <w:szCs w:val="28"/>
        </w:rPr>
        <w:t>Perform r</w:t>
      </w:r>
      <w:r w:rsidR="00FB361C" w:rsidRPr="00FC2839">
        <w:rPr>
          <w:szCs w:val="28"/>
        </w:rPr>
        <w:t>egular backups of data</w:t>
      </w:r>
    </w:p>
    <w:p w:rsidR="00FB361C" w:rsidRPr="00FC2839" w:rsidRDefault="00FB361C" w:rsidP="002620BA">
      <w:pPr>
        <w:pStyle w:val="BodyCopy"/>
        <w:rPr>
          <w:noProof w:val="0"/>
        </w:rPr>
      </w:pPr>
      <w:r w:rsidRPr="00FC2839">
        <w:rPr>
          <w:noProof w:val="0"/>
        </w:rPr>
        <w:t>Despite our best efforts, despite all our preventative maintenance, and despite all</w:t>
      </w:r>
      <w:r w:rsidR="00C50FED" w:rsidRPr="00FC2839">
        <w:rPr>
          <w:noProof w:val="0"/>
        </w:rPr>
        <w:t xml:space="preserve"> </w:t>
      </w:r>
      <w:r w:rsidRPr="00FC2839">
        <w:rPr>
          <w:noProof w:val="0"/>
        </w:rPr>
        <w:t>the feedback in the world from staff, technology will still let us down</w:t>
      </w:r>
      <w:r w:rsidR="00C50FED" w:rsidRPr="00FC2839">
        <w:rPr>
          <w:noProof w:val="0"/>
        </w:rPr>
        <w:t>.</w:t>
      </w:r>
    </w:p>
    <w:p w:rsidR="00272494" w:rsidRPr="00FC2839" w:rsidRDefault="00FB361C" w:rsidP="002620BA">
      <w:pPr>
        <w:pStyle w:val="BodyCopy"/>
        <w:rPr>
          <w:noProof w:val="0"/>
        </w:rPr>
      </w:pPr>
      <w:r w:rsidRPr="00FC2839">
        <w:rPr>
          <w:noProof w:val="0"/>
        </w:rPr>
        <w:t>One good way of minimising the adverse impacts of the computer crashing is to do regular</w:t>
      </w:r>
      <w:r w:rsidR="00C50FED" w:rsidRPr="00FC2839">
        <w:rPr>
          <w:noProof w:val="0"/>
        </w:rPr>
        <w:t xml:space="preserve"> </w:t>
      </w:r>
      <w:r w:rsidRPr="00FC2839">
        <w:rPr>
          <w:noProof w:val="0"/>
        </w:rPr>
        <w:t xml:space="preserve">backups of data. </w:t>
      </w:r>
    </w:p>
    <w:p w:rsidR="00C50FED" w:rsidRPr="00FC2839" w:rsidRDefault="00272494" w:rsidP="002620BA">
      <w:pPr>
        <w:pStyle w:val="BodyCopy"/>
        <w:rPr>
          <w:rFonts w:cs="Helvetica35Thin"/>
          <w:noProof w:val="0"/>
        </w:rPr>
      </w:pPr>
      <w:r w:rsidRPr="00FC2839">
        <w:rPr>
          <w:rFonts w:cs="Helvetica35Thin"/>
          <w:noProof w:val="0"/>
        </w:rPr>
        <w:t>A back-up is a second copy</w:t>
      </w:r>
      <w:r w:rsidR="00C50FED" w:rsidRPr="00FC2839">
        <w:rPr>
          <w:rFonts w:cs="Helvetica35Thin"/>
          <w:noProof w:val="0"/>
        </w:rPr>
        <w:t xml:space="preserve"> </w:t>
      </w:r>
      <w:r w:rsidRPr="00FC2839">
        <w:rPr>
          <w:rFonts w:cs="Helvetica35Thin"/>
          <w:noProof w:val="0"/>
        </w:rPr>
        <w:t>made to protect your</w:t>
      </w:r>
      <w:r w:rsidR="00C50FED" w:rsidRPr="00FC2839">
        <w:rPr>
          <w:rFonts w:cs="Helvetica35Thin"/>
          <w:noProof w:val="0"/>
        </w:rPr>
        <w:t xml:space="preserve"> </w:t>
      </w:r>
      <w:r w:rsidRPr="00FC2839">
        <w:rPr>
          <w:rFonts w:cs="Helvetica35Thin"/>
          <w:noProof w:val="0"/>
        </w:rPr>
        <w:t>information against accidental</w:t>
      </w:r>
      <w:r w:rsidR="00C50FED" w:rsidRPr="00FC2839">
        <w:rPr>
          <w:rFonts w:cs="Helvetica35Thin"/>
          <w:noProof w:val="0"/>
        </w:rPr>
        <w:t xml:space="preserve"> loss or damage. M</w:t>
      </w:r>
      <w:r w:rsidRPr="00FC2839">
        <w:rPr>
          <w:rFonts w:cs="Helvetica35Thin"/>
          <w:noProof w:val="0"/>
        </w:rPr>
        <w:t>any</w:t>
      </w:r>
      <w:r w:rsidR="00C50FED" w:rsidRPr="00FC2839">
        <w:rPr>
          <w:rFonts w:cs="Helvetica35Thin"/>
          <w:noProof w:val="0"/>
        </w:rPr>
        <w:t xml:space="preserve"> </w:t>
      </w:r>
      <w:r w:rsidRPr="00FC2839">
        <w:rPr>
          <w:rFonts w:cs="Helvetica35Thin"/>
          <w:noProof w:val="0"/>
        </w:rPr>
        <w:t>establishments back-up their</w:t>
      </w:r>
      <w:r w:rsidR="00C50FED" w:rsidRPr="00FC2839">
        <w:rPr>
          <w:rFonts w:cs="Helvetica35Thin"/>
          <w:noProof w:val="0"/>
        </w:rPr>
        <w:t xml:space="preserve"> </w:t>
      </w:r>
      <w:r w:rsidRPr="00FC2839">
        <w:rPr>
          <w:rFonts w:cs="Helvetica35Thin"/>
          <w:noProof w:val="0"/>
        </w:rPr>
        <w:t>records and files on a daily</w:t>
      </w:r>
      <w:r w:rsidR="00C50FED" w:rsidRPr="00FC2839">
        <w:rPr>
          <w:rFonts w:cs="Helvetica35Thin"/>
          <w:noProof w:val="0"/>
        </w:rPr>
        <w:t xml:space="preserve"> </w:t>
      </w:r>
      <w:r w:rsidRPr="00FC2839">
        <w:rPr>
          <w:rFonts w:cs="Helvetica35Thin"/>
          <w:noProof w:val="0"/>
        </w:rPr>
        <w:t xml:space="preserve">basis. </w:t>
      </w:r>
    </w:p>
    <w:p w:rsidR="00272494" w:rsidRPr="00FC2839" w:rsidRDefault="00272494" w:rsidP="002620BA">
      <w:pPr>
        <w:pStyle w:val="BodyCopy"/>
        <w:rPr>
          <w:rFonts w:cs="Helvetica35Thin"/>
          <w:noProof w:val="0"/>
        </w:rPr>
      </w:pPr>
      <w:r w:rsidRPr="00FC2839">
        <w:rPr>
          <w:rFonts w:cs="Helvetica35Thin"/>
          <w:noProof w:val="0"/>
        </w:rPr>
        <w:t>Doing back-up means</w:t>
      </w:r>
      <w:r w:rsidR="00C50FED" w:rsidRPr="00FC2839">
        <w:rPr>
          <w:rFonts w:cs="Helvetica35Thin"/>
          <w:noProof w:val="0"/>
        </w:rPr>
        <w:t xml:space="preserve"> </w:t>
      </w:r>
      <w:r w:rsidRPr="00FC2839">
        <w:rPr>
          <w:rFonts w:cs="Helvetica35Thin"/>
          <w:noProof w:val="0"/>
        </w:rPr>
        <w:t>you can restore lost</w:t>
      </w:r>
      <w:r w:rsidR="00C50FED" w:rsidRPr="00FC2839">
        <w:rPr>
          <w:rFonts w:cs="Helvetica35Thin"/>
          <w:noProof w:val="0"/>
        </w:rPr>
        <w:t xml:space="preserve"> </w:t>
      </w:r>
      <w:r w:rsidRPr="00FC2839">
        <w:rPr>
          <w:rFonts w:cs="Helvetica35Thin"/>
          <w:noProof w:val="0"/>
        </w:rPr>
        <w:t>information quickly and with</w:t>
      </w:r>
      <w:r w:rsidR="00C50FED" w:rsidRPr="00FC2839">
        <w:rPr>
          <w:rFonts w:cs="Helvetica35Thin"/>
          <w:noProof w:val="0"/>
        </w:rPr>
        <w:t xml:space="preserve"> </w:t>
      </w:r>
      <w:r w:rsidRPr="00FC2839">
        <w:rPr>
          <w:rFonts w:cs="Helvetica35Thin"/>
          <w:noProof w:val="0"/>
        </w:rPr>
        <w:t>confidence so that you return</w:t>
      </w:r>
      <w:r w:rsidR="00C50FED" w:rsidRPr="00FC2839">
        <w:rPr>
          <w:rFonts w:cs="Helvetica35Thin"/>
          <w:noProof w:val="0"/>
        </w:rPr>
        <w:t xml:space="preserve"> </w:t>
      </w:r>
      <w:r w:rsidRPr="00FC2839">
        <w:rPr>
          <w:rFonts w:cs="Helvetica35Thin"/>
          <w:noProof w:val="0"/>
        </w:rPr>
        <w:t>to the point where you were</w:t>
      </w:r>
      <w:r w:rsidR="00C50FED" w:rsidRPr="00FC2839">
        <w:rPr>
          <w:rFonts w:cs="Helvetica35Thin"/>
          <w:noProof w:val="0"/>
        </w:rPr>
        <w:t xml:space="preserve"> </w:t>
      </w:r>
      <w:r w:rsidRPr="00FC2839">
        <w:rPr>
          <w:rFonts w:cs="Helvetica35Thin"/>
          <w:noProof w:val="0"/>
        </w:rPr>
        <w:t>before the loss occurred.</w:t>
      </w:r>
    </w:p>
    <w:p w:rsidR="00272494" w:rsidRPr="00FC2839" w:rsidRDefault="00272494" w:rsidP="002620BA">
      <w:pPr>
        <w:pStyle w:val="BodyCopy"/>
        <w:rPr>
          <w:rFonts w:cs="Helvetica35Thin"/>
          <w:noProof w:val="0"/>
        </w:rPr>
      </w:pPr>
      <w:r w:rsidRPr="00FC2839">
        <w:rPr>
          <w:rFonts w:cs="Helvetica35Thin"/>
          <w:noProof w:val="0"/>
        </w:rPr>
        <w:t>The loss of information may</w:t>
      </w:r>
      <w:r w:rsidR="00C50FED" w:rsidRPr="00FC2839">
        <w:rPr>
          <w:rFonts w:cs="Helvetica35Thin"/>
          <w:noProof w:val="0"/>
        </w:rPr>
        <w:t xml:space="preserve"> </w:t>
      </w:r>
      <w:r w:rsidRPr="00FC2839">
        <w:rPr>
          <w:rFonts w:cs="Helvetica35Thin"/>
          <w:noProof w:val="0"/>
        </w:rPr>
        <w:t>be caused by human error,</w:t>
      </w:r>
      <w:r w:rsidR="00C50FED" w:rsidRPr="00FC2839">
        <w:rPr>
          <w:rFonts w:cs="Helvetica35Thin"/>
          <w:noProof w:val="0"/>
        </w:rPr>
        <w:t xml:space="preserve"> </w:t>
      </w:r>
      <w:r w:rsidRPr="00FC2839">
        <w:rPr>
          <w:rFonts w:cs="Helvetica35Thin"/>
          <w:noProof w:val="0"/>
        </w:rPr>
        <w:t>sabotage, technical failure,</w:t>
      </w:r>
      <w:r w:rsidR="00C50FED" w:rsidRPr="00FC2839">
        <w:rPr>
          <w:rFonts w:cs="Helvetica35Thin"/>
          <w:noProof w:val="0"/>
        </w:rPr>
        <w:t xml:space="preserve"> </w:t>
      </w:r>
      <w:r w:rsidRPr="00FC2839">
        <w:rPr>
          <w:rFonts w:cs="Helvetica35Thin"/>
          <w:noProof w:val="0"/>
        </w:rPr>
        <w:t>theft or even a major incident such as a fire in the premises.</w:t>
      </w:r>
    </w:p>
    <w:p w:rsidR="00272494" w:rsidRPr="00FC2839" w:rsidRDefault="00272494" w:rsidP="002620BA">
      <w:pPr>
        <w:pStyle w:val="BodyCopy"/>
        <w:rPr>
          <w:rFonts w:cs="Helvetica35Thin"/>
          <w:noProof w:val="0"/>
        </w:rPr>
      </w:pPr>
      <w:r w:rsidRPr="00FC2839">
        <w:rPr>
          <w:rFonts w:cs="Helvetica35Thin"/>
          <w:noProof w:val="0"/>
        </w:rPr>
        <w:t>Back-up copies of all important programs and data should always be</w:t>
      </w:r>
      <w:r w:rsidR="00C50FED" w:rsidRPr="00FC2839">
        <w:rPr>
          <w:rFonts w:cs="Helvetica35Thin"/>
          <w:noProof w:val="0"/>
        </w:rPr>
        <w:t xml:space="preserve"> </w:t>
      </w:r>
      <w:r w:rsidRPr="00FC2839">
        <w:rPr>
          <w:rFonts w:cs="Helvetica35Thin"/>
          <w:noProof w:val="0"/>
        </w:rPr>
        <w:t>maintai</w:t>
      </w:r>
      <w:r w:rsidR="00C50FED" w:rsidRPr="00FC2839">
        <w:rPr>
          <w:rFonts w:cs="Helvetica35Thin"/>
          <w:noProof w:val="0"/>
        </w:rPr>
        <w:t>ned. I</w:t>
      </w:r>
      <w:r w:rsidRPr="00FC2839">
        <w:rPr>
          <w:rFonts w:cs="Helvetica35Thin"/>
          <w:noProof w:val="0"/>
        </w:rPr>
        <w:t>t must become standard operating procedure to back-up</w:t>
      </w:r>
      <w:r w:rsidR="00C50FED" w:rsidRPr="00FC2839">
        <w:rPr>
          <w:rFonts w:cs="Helvetica35Thin"/>
          <w:noProof w:val="0"/>
        </w:rPr>
        <w:t xml:space="preserve"> </w:t>
      </w:r>
      <w:r w:rsidRPr="00FC2839">
        <w:rPr>
          <w:rFonts w:cs="Helvetica35Thin"/>
          <w:noProof w:val="0"/>
        </w:rPr>
        <w:t>files, including the hard drive.</w:t>
      </w:r>
    </w:p>
    <w:p w:rsidR="00D4005D" w:rsidRPr="00FC2839" w:rsidRDefault="00272494" w:rsidP="002620BA">
      <w:pPr>
        <w:pStyle w:val="BodyCopy"/>
        <w:rPr>
          <w:rFonts w:cs="Helvetica35Thin"/>
          <w:noProof w:val="0"/>
        </w:rPr>
      </w:pPr>
      <w:r w:rsidRPr="00FC2839">
        <w:rPr>
          <w:rFonts w:cs="Helvetica35Thin"/>
          <w:noProof w:val="0"/>
        </w:rPr>
        <w:t>The higher the value of the data, the more important it is to the</w:t>
      </w:r>
      <w:r w:rsidR="00C50FED" w:rsidRPr="00FC2839">
        <w:rPr>
          <w:rFonts w:cs="Helvetica35Thin"/>
          <w:noProof w:val="0"/>
        </w:rPr>
        <w:t xml:space="preserve"> organisation, </w:t>
      </w:r>
      <w:r w:rsidRPr="00FC2839">
        <w:rPr>
          <w:rFonts w:cs="Helvetica35Thin"/>
          <w:noProof w:val="0"/>
        </w:rPr>
        <w:t>therefore the more comprehensive the back-up system</w:t>
      </w:r>
      <w:r w:rsidR="00C50FED" w:rsidRPr="00FC2839">
        <w:rPr>
          <w:rFonts w:cs="Helvetica35Thin"/>
          <w:noProof w:val="0"/>
        </w:rPr>
        <w:t xml:space="preserve"> </w:t>
      </w:r>
      <w:r w:rsidRPr="00FC2839">
        <w:rPr>
          <w:rFonts w:cs="Helvetica35Thin"/>
          <w:noProof w:val="0"/>
        </w:rPr>
        <w:t>should be</w:t>
      </w:r>
      <w:r w:rsidR="00BF7150" w:rsidRPr="00FC2839">
        <w:rPr>
          <w:rFonts w:cs="Helvetica35Thin"/>
          <w:noProof w:val="0"/>
        </w:rPr>
        <w:t>.</w:t>
      </w:r>
    </w:p>
    <w:p w:rsidR="006E4600" w:rsidRPr="00FC2839" w:rsidRDefault="006E4600">
      <w:pPr>
        <w:rPr>
          <w:rFonts w:ascii="Helvetica" w:eastAsia="Times New Roman" w:hAnsi="Helvetica" w:cs="Helvetica35Thin"/>
          <w:b/>
          <w:color w:val="000000"/>
        </w:rPr>
      </w:pPr>
      <w:r w:rsidRPr="00FC2839">
        <w:rPr>
          <w:rFonts w:ascii="Helvetica" w:eastAsia="Times New Roman" w:hAnsi="Helvetica" w:cs="Helvetica35Thin"/>
          <w:b/>
          <w:color w:val="000000"/>
        </w:rPr>
        <w:br w:type="page"/>
      </w:r>
    </w:p>
    <w:p w:rsidR="00BF7150" w:rsidRPr="00FC2839" w:rsidRDefault="00BF7150" w:rsidP="00D0445B">
      <w:pPr>
        <w:pStyle w:val="BodyCopyBold"/>
        <w:rPr>
          <w:noProof w:val="0"/>
        </w:rPr>
      </w:pPr>
      <w:r w:rsidRPr="00FC2839">
        <w:rPr>
          <w:noProof w:val="0"/>
        </w:rPr>
        <w:t>Golden rules to backing up data</w:t>
      </w:r>
    </w:p>
    <w:p w:rsidR="00BF7150" w:rsidRPr="00FC2839" w:rsidRDefault="00BF7150" w:rsidP="00BF7150">
      <w:pPr>
        <w:autoSpaceDE w:val="0"/>
        <w:autoSpaceDN w:val="0"/>
        <w:adjustRightInd w:val="0"/>
        <w:snapToGrid w:val="0"/>
        <w:spacing w:before="80" w:after="120" w:line="240" w:lineRule="auto"/>
        <w:rPr>
          <w:rFonts w:ascii="Helvetica" w:eastAsia="Times New Roman" w:hAnsi="Helvetica" w:cs="Helvetica35Thin"/>
          <w:color w:val="000000"/>
        </w:rPr>
      </w:pPr>
      <w:r w:rsidRPr="00FC2839">
        <w:rPr>
          <w:rStyle w:val="BodyCopyChar1"/>
          <w:noProof w:val="0"/>
        </w:rPr>
        <w:t>A simple way to minimise the loss of information is to have three versions</w:t>
      </w:r>
      <w:r w:rsidRPr="00FC2839">
        <w:rPr>
          <w:rFonts w:ascii="Helvetica" w:eastAsia="Times New Roman" w:hAnsi="Helvetica" w:cs="Helvetica35Thin"/>
          <w:color w:val="000000"/>
        </w:rPr>
        <w:t>:</w:t>
      </w:r>
    </w:p>
    <w:p w:rsidR="00BF7150" w:rsidRPr="00FC2839" w:rsidRDefault="00763FEF" w:rsidP="00763FEF">
      <w:pPr>
        <w:pStyle w:val="Bullet1"/>
      </w:pPr>
      <w:r w:rsidRPr="00FC2839">
        <w:rPr>
          <w:noProof/>
          <w:lang w:val="en-US"/>
        </w:rPr>
        <w:drawing>
          <wp:anchor distT="0" distB="0" distL="114300" distR="114300" simplePos="0" relativeHeight="252081152" behindDoc="0" locked="0" layoutInCell="1" allowOverlap="1" wp14:anchorId="2E65F015" wp14:editId="17B81C37">
            <wp:simplePos x="0" y="0"/>
            <wp:positionH relativeFrom="column">
              <wp:posOffset>3928110</wp:posOffset>
            </wp:positionH>
            <wp:positionV relativeFrom="paragraph">
              <wp:posOffset>77470</wp:posOffset>
            </wp:positionV>
            <wp:extent cx="1562735" cy="1175385"/>
            <wp:effectExtent l="19050" t="0" r="0" b="0"/>
            <wp:wrapSquare wrapText="bothSides"/>
            <wp:docPr id="151" name="Picture 150" descr="comp 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32.jpg"/>
                    <pic:cNvPicPr/>
                  </pic:nvPicPr>
                  <pic:blipFill>
                    <a:blip r:embed="rId195" cstate="print"/>
                    <a:stretch>
                      <a:fillRect/>
                    </a:stretch>
                  </pic:blipFill>
                  <pic:spPr>
                    <a:xfrm>
                      <a:off x="0" y="0"/>
                      <a:ext cx="1562735" cy="1175385"/>
                    </a:xfrm>
                    <a:prstGeom prst="rect">
                      <a:avLst/>
                    </a:prstGeom>
                  </pic:spPr>
                </pic:pic>
              </a:graphicData>
            </a:graphic>
          </wp:anchor>
        </w:drawing>
      </w:r>
      <w:r w:rsidR="00BF7150" w:rsidRPr="00FC2839">
        <w:t>Original</w:t>
      </w:r>
    </w:p>
    <w:p w:rsidR="00BF7150" w:rsidRPr="00FC2839" w:rsidRDefault="00BF7150" w:rsidP="00763FEF">
      <w:pPr>
        <w:pStyle w:val="Bullet1"/>
      </w:pPr>
      <w:r w:rsidRPr="00FC2839">
        <w:t>Back up of the original</w:t>
      </w:r>
    </w:p>
    <w:p w:rsidR="00BF7150" w:rsidRPr="00FC2839" w:rsidRDefault="00BF7150" w:rsidP="009B0760">
      <w:pPr>
        <w:pStyle w:val="Bullet1"/>
        <w:spacing w:after="240"/>
      </w:pPr>
      <w:r w:rsidRPr="00FC2839">
        <w:t xml:space="preserve">Back up of the </w:t>
      </w:r>
      <w:r w:rsidR="009B0760" w:rsidRPr="00FC2839">
        <w:t>back-up</w:t>
      </w:r>
      <w:r w:rsidR="009B0760">
        <w:t>.</w:t>
      </w:r>
    </w:p>
    <w:p w:rsidR="00BF7150" w:rsidRPr="00FC2839" w:rsidRDefault="00BF7150" w:rsidP="002620BA">
      <w:pPr>
        <w:pStyle w:val="BodyCopy"/>
        <w:rPr>
          <w:noProof w:val="0"/>
        </w:rPr>
      </w:pPr>
      <w:r w:rsidRPr="00FC2839">
        <w:rPr>
          <w:noProof w:val="0"/>
        </w:rPr>
        <w:t>In addition it is vital to have back up versions stored in different secure locations</w:t>
      </w:r>
      <w:r w:rsidR="002620BA" w:rsidRPr="00FC2839">
        <w:rPr>
          <w:noProof w:val="0"/>
        </w:rPr>
        <w:t>.</w:t>
      </w:r>
    </w:p>
    <w:p w:rsidR="00BF7150" w:rsidRPr="00FC2839" w:rsidRDefault="00BF7150" w:rsidP="00D0445B">
      <w:pPr>
        <w:pStyle w:val="BodyCopyBold"/>
        <w:rPr>
          <w:noProof w:val="0"/>
        </w:rPr>
      </w:pPr>
      <w:r w:rsidRPr="00FC2839">
        <w:rPr>
          <w:noProof w:val="0"/>
        </w:rPr>
        <w:t>Methods to back up data</w:t>
      </w:r>
    </w:p>
    <w:p w:rsidR="00BF7150" w:rsidRPr="00FC2839" w:rsidRDefault="00BF7150" w:rsidP="002620BA">
      <w:pPr>
        <w:pStyle w:val="BodyCopy"/>
        <w:rPr>
          <w:noProof w:val="0"/>
        </w:rPr>
      </w:pPr>
      <w:r w:rsidRPr="00FC2839">
        <w:rPr>
          <w:noProof w:val="0"/>
        </w:rPr>
        <w:t>Following are common methods used to back up valuable computer data</w:t>
      </w:r>
      <w:r w:rsidR="002620BA" w:rsidRPr="00FC2839">
        <w:rPr>
          <w:noProof w:val="0"/>
        </w:rPr>
        <w:t>:</w:t>
      </w:r>
    </w:p>
    <w:p w:rsidR="00BF7150" w:rsidRPr="00FC2839" w:rsidRDefault="00BF7150" w:rsidP="00763FEF">
      <w:pPr>
        <w:pStyle w:val="Bullet1"/>
      </w:pPr>
      <w:r w:rsidRPr="00FC2839">
        <w:t>Online storage services - such as iDrive, iCloud, Dropbox, Carbonite, Google Drive, Mozy or SkyDrive</w:t>
      </w:r>
    </w:p>
    <w:p w:rsidR="00BF7150" w:rsidRPr="00FC2839" w:rsidRDefault="00BF7150" w:rsidP="00763FEF">
      <w:pPr>
        <w:pStyle w:val="Bullet1"/>
      </w:pPr>
      <w:r w:rsidRPr="00FC2839">
        <w:t>Consolidate data on different PC's and phones to one centralised point</w:t>
      </w:r>
    </w:p>
    <w:p w:rsidR="00BF7150" w:rsidRPr="00FC2839" w:rsidRDefault="00BF7150" w:rsidP="00763FEF">
      <w:pPr>
        <w:pStyle w:val="Bullet1"/>
      </w:pPr>
      <w:r w:rsidRPr="00FC2839">
        <w:t>External hard drives</w:t>
      </w:r>
    </w:p>
    <w:p w:rsidR="00BF7150" w:rsidRPr="00FC2839" w:rsidRDefault="00BF7150" w:rsidP="00763FEF">
      <w:pPr>
        <w:pStyle w:val="Bullet1"/>
      </w:pPr>
      <w:r w:rsidRPr="00FC2839">
        <w:t>Using backup software - such as Windows Backup</w:t>
      </w:r>
      <w:r w:rsidR="009B0760">
        <w:t>.</w:t>
      </w:r>
    </w:p>
    <w:p w:rsidR="006E4600" w:rsidRPr="00FC2839" w:rsidRDefault="006E4600" w:rsidP="00BF7150">
      <w:pPr>
        <w:spacing w:before="80" w:after="120" w:line="240" w:lineRule="auto"/>
        <w:rPr>
          <w:rFonts w:ascii="Helvetica" w:hAnsi="Helvetica"/>
        </w:rPr>
      </w:pPr>
    </w:p>
    <w:tbl>
      <w:tblPr>
        <w:tblW w:w="0" w:type="auto"/>
        <w:tblBorders>
          <w:top w:val="nil"/>
          <w:left w:val="nil"/>
          <w:bottom w:val="nil"/>
          <w:right w:val="nil"/>
        </w:tblBorders>
        <w:tblLayout w:type="fixed"/>
        <w:tblLook w:val="0000" w:firstRow="0" w:lastRow="0" w:firstColumn="0" w:lastColumn="0" w:noHBand="0" w:noVBand="0"/>
      </w:tblPr>
      <w:tblGrid>
        <w:gridCol w:w="8787"/>
      </w:tblGrid>
      <w:tr w:rsidR="006E4600" w:rsidRPr="00FC2839" w:rsidTr="00FA75E7">
        <w:trPr>
          <w:trHeight w:val="683"/>
        </w:trPr>
        <w:tc>
          <w:tcPr>
            <w:tcW w:w="8787" w:type="dxa"/>
          </w:tcPr>
          <w:p w:rsidR="006E4600" w:rsidRPr="00FC2839" w:rsidRDefault="006E4600" w:rsidP="00FA75E7">
            <w:pPr>
              <w:autoSpaceDE w:val="0"/>
              <w:autoSpaceDN w:val="0"/>
              <w:adjustRightInd w:val="0"/>
              <w:spacing w:before="80" w:after="120" w:line="240" w:lineRule="auto"/>
              <w:rPr>
                <w:rFonts w:ascii="Helvetica" w:hAnsi="Helvetica" w:cs="Chevin-DemiBold"/>
                <w:color w:val="221E1F"/>
                <w:sz w:val="32"/>
                <w:szCs w:val="32"/>
              </w:rPr>
            </w:pPr>
            <w:r w:rsidRPr="00FC2839">
              <w:rPr>
                <w:rFonts w:ascii="Helvetica" w:hAnsi="Helvetica" w:cs="Chevin-DemiBold"/>
                <w:b/>
                <w:bCs/>
                <w:noProof/>
                <w:color w:val="221E1F"/>
                <w:sz w:val="32"/>
                <w:szCs w:val="32"/>
                <w:lang w:val="en-US" w:eastAsia="en-US"/>
              </w:rPr>
              <w:drawing>
                <wp:anchor distT="0" distB="0" distL="114300" distR="114300" simplePos="0" relativeHeight="252083200" behindDoc="0" locked="0" layoutInCell="1" allowOverlap="1" wp14:anchorId="7FE790AE" wp14:editId="71A65626">
                  <wp:simplePos x="0" y="0"/>
                  <wp:positionH relativeFrom="column">
                    <wp:posOffset>-209550</wp:posOffset>
                  </wp:positionH>
                  <wp:positionV relativeFrom="paragraph">
                    <wp:posOffset>-1527810</wp:posOffset>
                  </wp:positionV>
                  <wp:extent cx="647700" cy="628650"/>
                  <wp:effectExtent l="19050" t="0" r="0" b="0"/>
                  <wp:wrapSquare wrapText="bothSides"/>
                  <wp:docPr id="154"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FC2839">
              <w:rPr>
                <w:rFonts w:ascii="Helvetica" w:hAnsi="Helvetica" w:cs="Chevin-DemiBold"/>
                <w:b/>
                <w:bCs/>
                <w:color w:val="221E1F"/>
                <w:sz w:val="32"/>
                <w:szCs w:val="32"/>
              </w:rPr>
              <w:t>Activity 2</w:t>
            </w:r>
            <w:r w:rsidR="0096447E" w:rsidRPr="00FC2839">
              <w:rPr>
                <w:rFonts w:ascii="Helvetica" w:hAnsi="Helvetica" w:cs="Chevin-DemiBold"/>
                <w:b/>
                <w:bCs/>
                <w:color w:val="221E1F"/>
                <w:sz w:val="32"/>
                <w:szCs w:val="32"/>
              </w:rPr>
              <w:t>9</w:t>
            </w:r>
            <w:r w:rsidRPr="00FC2839">
              <w:rPr>
                <w:rFonts w:ascii="Helvetica" w:hAnsi="Helvetica" w:cs="Chevin-DemiBold"/>
                <w:b/>
                <w:bCs/>
                <w:color w:val="221E1F"/>
                <w:sz w:val="32"/>
                <w:szCs w:val="32"/>
              </w:rPr>
              <w:t xml:space="preserve"> - Identify </w:t>
            </w:r>
            <w:r w:rsidR="0096447E" w:rsidRPr="00FC2839">
              <w:rPr>
                <w:rFonts w:ascii="Helvetica" w:hAnsi="Helvetica" w:cs="Chevin-DemiBold"/>
                <w:b/>
                <w:bCs/>
                <w:color w:val="221E1F"/>
                <w:sz w:val="32"/>
                <w:szCs w:val="32"/>
              </w:rPr>
              <w:t>online storage services</w:t>
            </w:r>
          </w:p>
          <w:p w:rsidR="006E4600" w:rsidRPr="00FC2839" w:rsidRDefault="006E4600" w:rsidP="00FA75E7">
            <w:pPr>
              <w:autoSpaceDE w:val="0"/>
              <w:autoSpaceDN w:val="0"/>
              <w:adjustRightInd w:val="0"/>
              <w:spacing w:before="80" w:after="120" w:line="240" w:lineRule="auto"/>
              <w:rPr>
                <w:rFonts w:ascii="Helvetica" w:hAnsi="Helvetica" w:cs="HelveticaNeueLT Std Lt Cn"/>
                <w:color w:val="221E1F"/>
              </w:rPr>
            </w:pPr>
          </w:p>
          <w:p w:rsidR="006E4600" w:rsidRPr="00FC2839" w:rsidRDefault="009B0760" w:rsidP="002620BA">
            <w:pPr>
              <w:pStyle w:val="BodyCopy"/>
              <w:rPr>
                <w:rFonts w:cs="Chevin-DemiBold"/>
                <w:bCs/>
                <w:noProof w:val="0"/>
              </w:rPr>
            </w:pPr>
            <w:r>
              <w:rPr>
                <w:noProof w:val="0"/>
              </w:rPr>
              <w:br/>
            </w:r>
            <w:r w:rsidR="006E4600" w:rsidRPr="00FC2839">
              <w:rPr>
                <w:noProof w:val="0"/>
              </w:rPr>
              <w:t xml:space="preserve">Conduct research and identify </w:t>
            </w:r>
            <w:r w:rsidR="00BB177F" w:rsidRPr="00FC2839">
              <w:rPr>
                <w:noProof w:val="0"/>
              </w:rPr>
              <w:t xml:space="preserve">a suitable online storage </w:t>
            </w:r>
            <w:r w:rsidR="007D40D3" w:rsidRPr="00FC2839">
              <w:rPr>
                <w:noProof w:val="0"/>
              </w:rPr>
              <w:t xml:space="preserve">service </w:t>
            </w:r>
            <w:r w:rsidR="007D40D3" w:rsidRPr="00FC2839">
              <w:rPr>
                <w:rFonts w:cs="Chevin-DemiBold"/>
                <w:bCs/>
                <w:noProof w:val="0"/>
              </w:rPr>
              <w:t>to</w:t>
            </w:r>
            <w:r w:rsidR="006E4600" w:rsidRPr="00FC2839">
              <w:rPr>
                <w:rFonts w:cs="Chevin-DemiBold"/>
                <w:bCs/>
                <w:noProof w:val="0"/>
              </w:rPr>
              <w:t xml:space="preserve"> </w:t>
            </w:r>
            <w:r w:rsidR="00BB177F" w:rsidRPr="00FC2839">
              <w:rPr>
                <w:rFonts w:cs="Chevin-DemiBold"/>
                <w:bCs/>
                <w:noProof w:val="0"/>
              </w:rPr>
              <w:t>store</w:t>
            </w:r>
            <w:r w:rsidR="006E4600" w:rsidRPr="00FC2839">
              <w:rPr>
                <w:rFonts w:cs="Chevin-DemiBold"/>
                <w:bCs/>
                <w:noProof w:val="0"/>
              </w:rPr>
              <w:t xml:space="preserve"> your business computer system</w:t>
            </w:r>
            <w:r w:rsidR="00BB177F" w:rsidRPr="00FC2839">
              <w:rPr>
                <w:rFonts w:cs="Chevin-DemiBold"/>
                <w:bCs/>
                <w:noProof w:val="0"/>
              </w:rPr>
              <w:t xml:space="preserve"> data</w:t>
            </w:r>
            <w:r w:rsidR="006E4600" w:rsidRPr="00FC2839">
              <w:rPr>
                <w:rFonts w:cs="Chevin-DemiBold"/>
                <w:bCs/>
                <w:noProof w:val="0"/>
              </w:rPr>
              <w:t>.</w:t>
            </w:r>
          </w:p>
          <w:p w:rsidR="00BB177F" w:rsidRPr="00FC2839" w:rsidRDefault="009B0760" w:rsidP="002620BA">
            <w:pPr>
              <w:pStyle w:val="BodyCopy"/>
              <w:rPr>
                <w:rFonts w:cs="Chevin-DemiBold"/>
                <w:bCs/>
                <w:noProof w:val="0"/>
              </w:rPr>
            </w:pPr>
            <w:r w:rsidRPr="00FC2839">
              <w:rPr>
                <w:lang w:val="en-US" w:eastAsia="en-US"/>
              </w:rPr>
              <w:drawing>
                <wp:anchor distT="0" distB="0" distL="114300" distR="114300" simplePos="0" relativeHeight="252084224" behindDoc="0" locked="0" layoutInCell="1" allowOverlap="1" wp14:anchorId="356544AD" wp14:editId="09086A81">
                  <wp:simplePos x="0" y="0"/>
                  <wp:positionH relativeFrom="column">
                    <wp:posOffset>4437380</wp:posOffset>
                  </wp:positionH>
                  <wp:positionV relativeFrom="paragraph">
                    <wp:posOffset>-807085</wp:posOffset>
                  </wp:positionV>
                  <wp:extent cx="1054735" cy="1058545"/>
                  <wp:effectExtent l="0" t="0" r="0" b="8255"/>
                  <wp:wrapSquare wrapText="bothSides"/>
                  <wp:docPr id="156" name="Picture 155" descr="comp 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33.png"/>
                          <pic:cNvPicPr/>
                        </pic:nvPicPr>
                        <pic:blipFill>
                          <a:blip r:embed="rId196" cstate="print"/>
                          <a:stretch>
                            <a:fillRect/>
                          </a:stretch>
                        </pic:blipFill>
                        <pic:spPr>
                          <a:xfrm>
                            <a:off x="0" y="0"/>
                            <a:ext cx="1054735" cy="1058545"/>
                          </a:xfrm>
                          <a:prstGeom prst="rect">
                            <a:avLst/>
                          </a:prstGeom>
                        </pic:spPr>
                      </pic:pic>
                    </a:graphicData>
                  </a:graphic>
                  <wp14:sizeRelH relativeFrom="margin">
                    <wp14:pctWidth>0</wp14:pctWidth>
                  </wp14:sizeRelH>
                  <wp14:sizeRelV relativeFrom="margin">
                    <wp14:pctHeight>0</wp14:pctHeight>
                  </wp14:sizeRelV>
                </wp:anchor>
              </w:drawing>
            </w:r>
            <w:r w:rsidR="00BB177F" w:rsidRPr="00FC2839">
              <w:rPr>
                <w:rFonts w:cs="Chevin-DemiBold"/>
                <w:bCs/>
                <w:noProof w:val="0"/>
              </w:rPr>
              <w:t>Identify the advantages of using an</w:t>
            </w:r>
            <w:r w:rsidR="002620BA" w:rsidRPr="00FC2839">
              <w:rPr>
                <w:noProof w:val="0"/>
              </w:rPr>
              <w:t xml:space="preserve"> online storage service</w:t>
            </w:r>
            <w:r>
              <w:rPr>
                <w:noProof w:val="0"/>
              </w:rPr>
              <w:t>.</w:t>
            </w:r>
          </w:p>
          <w:p w:rsidR="00BB177F" w:rsidRPr="00FC2839" w:rsidRDefault="00BB177F" w:rsidP="00BB177F">
            <w:pPr>
              <w:autoSpaceDE w:val="0"/>
              <w:autoSpaceDN w:val="0"/>
              <w:adjustRightInd w:val="0"/>
              <w:spacing w:before="80" w:after="120" w:line="360" w:lineRule="auto"/>
              <w:rPr>
                <w:rFonts w:ascii="Helvetica" w:hAnsi="Helvetica" w:cs="Chevin-DemiBold"/>
                <w:bCs/>
              </w:rPr>
            </w:pPr>
            <w:r w:rsidRPr="00FC2839">
              <w:rPr>
                <w:rFonts w:ascii="Helvetica" w:hAnsi="Helvetica" w:cs="Chevin-DemiBold"/>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E4600" w:rsidRPr="00FC2839" w:rsidRDefault="00BB177F" w:rsidP="002620BA">
            <w:pPr>
              <w:pStyle w:val="BodyCopy"/>
              <w:rPr>
                <w:b/>
                <w:noProof w:val="0"/>
                <w:color w:val="221E1F"/>
              </w:rPr>
            </w:pPr>
            <w:r w:rsidRPr="00FC2839">
              <w:rPr>
                <w:rFonts w:cs="Chevin-DemiBold"/>
                <w:bCs/>
                <w:noProof w:val="0"/>
              </w:rPr>
              <w:t>Provide a summary of the</w:t>
            </w:r>
            <w:r w:rsidRPr="00FC2839">
              <w:rPr>
                <w:noProof w:val="0"/>
              </w:rPr>
              <w:t xml:space="preserve"> online storage service you feel is most appropriate for your organisation</w:t>
            </w:r>
            <w:r w:rsidR="009B0760">
              <w:rPr>
                <w:noProof w:val="0"/>
              </w:rPr>
              <w:t>:</w:t>
            </w:r>
          </w:p>
          <w:tbl>
            <w:tblPr>
              <w:tblStyle w:val="TableGrid"/>
              <w:tblW w:w="0" w:type="auto"/>
              <w:tblLayout w:type="fixed"/>
              <w:tblLook w:val="04A0" w:firstRow="1" w:lastRow="0" w:firstColumn="1" w:lastColumn="0" w:noHBand="0" w:noVBand="1"/>
            </w:tblPr>
            <w:tblGrid>
              <w:gridCol w:w="3505"/>
              <w:gridCol w:w="5051"/>
            </w:tblGrid>
            <w:tr w:rsidR="006E4600" w:rsidRPr="00FC2839" w:rsidTr="00FA75E7">
              <w:tc>
                <w:tcPr>
                  <w:tcW w:w="3505" w:type="dxa"/>
                </w:tcPr>
                <w:p w:rsidR="006E4600" w:rsidRPr="00FC2839" w:rsidRDefault="006E4600" w:rsidP="00763FEF">
                  <w:pPr>
                    <w:pStyle w:val="TableTextBold"/>
                    <w:rPr>
                      <w:noProof w:val="0"/>
                    </w:rPr>
                  </w:pPr>
                  <w:r w:rsidRPr="00FC2839">
                    <w:rPr>
                      <w:noProof w:val="0"/>
                    </w:rPr>
                    <w:t xml:space="preserve">Name of </w:t>
                  </w:r>
                  <w:r w:rsidR="00BB177F" w:rsidRPr="00FC2839">
                    <w:rPr>
                      <w:noProof w:val="0"/>
                    </w:rPr>
                    <w:t>online storage service</w:t>
                  </w:r>
                </w:p>
              </w:tc>
              <w:tc>
                <w:tcPr>
                  <w:tcW w:w="5051" w:type="dxa"/>
                </w:tcPr>
                <w:p w:rsidR="006E4600" w:rsidRPr="00FC2839" w:rsidRDefault="006E4600" w:rsidP="00763FEF">
                  <w:pPr>
                    <w:pStyle w:val="TableText"/>
                    <w:rPr>
                      <w:noProof w:val="0"/>
                    </w:rPr>
                  </w:pPr>
                </w:p>
              </w:tc>
            </w:tr>
            <w:tr w:rsidR="006E4600" w:rsidRPr="00FC2839" w:rsidTr="00FA75E7">
              <w:tc>
                <w:tcPr>
                  <w:tcW w:w="3505" w:type="dxa"/>
                </w:tcPr>
                <w:p w:rsidR="006E4600" w:rsidRPr="00FC2839" w:rsidRDefault="006E4600" w:rsidP="00763FEF">
                  <w:pPr>
                    <w:pStyle w:val="TableTextBold"/>
                    <w:rPr>
                      <w:noProof w:val="0"/>
                    </w:rPr>
                  </w:pPr>
                  <w:r w:rsidRPr="00FC2839">
                    <w:rPr>
                      <w:noProof w:val="0"/>
                    </w:rPr>
                    <w:t xml:space="preserve">Advantages / key features </w:t>
                  </w:r>
                </w:p>
              </w:tc>
              <w:tc>
                <w:tcPr>
                  <w:tcW w:w="5051" w:type="dxa"/>
                </w:tcPr>
                <w:p w:rsidR="006E4600" w:rsidRPr="00FC2839" w:rsidRDefault="006E4600" w:rsidP="00763FEF">
                  <w:pPr>
                    <w:pStyle w:val="TableText"/>
                    <w:rPr>
                      <w:noProof w:val="0"/>
                    </w:rPr>
                  </w:pPr>
                </w:p>
                <w:p w:rsidR="006E4600" w:rsidRPr="00FC2839" w:rsidRDefault="006E4600" w:rsidP="00763FEF">
                  <w:pPr>
                    <w:pStyle w:val="TableText"/>
                    <w:rPr>
                      <w:noProof w:val="0"/>
                    </w:rPr>
                  </w:pPr>
                </w:p>
              </w:tc>
            </w:tr>
            <w:tr w:rsidR="006E4600" w:rsidRPr="00FC2839" w:rsidTr="00FA75E7">
              <w:tc>
                <w:tcPr>
                  <w:tcW w:w="3505" w:type="dxa"/>
                </w:tcPr>
                <w:p w:rsidR="006E4600" w:rsidRPr="00FC2839" w:rsidRDefault="006E4600" w:rsidP="00763FEF">
                  <w:pPr>
                    <w:pStyle w:val="TableTextBold"/>
                    <w:rPr>
                      <w:noProof w:val="0"/>
                    </w:rPr>
                  </w:pPr>
                  <w:r w:rsidRPr="00FC2839">
                    <w:rPr>
                      <w:noProof w:val="0"/>
                    </w:rPr>
                    <w:t xml:space="preserve">Disadvantages </w:t>
                  </w:r>
                </w:p>
              </w:tc>
              <w:tc>
                <w:tcPr>
                  <w:tcW w:w="5051" w:type="dxa"/>
                </w:tcPr>
                <w:p w:rsidR="006E4600" w:rsidRPr="00FC2839" w:rsidRDefault="006E4600" w:rsidP="00763FEF">
                  <w:pPr>
                    <w:pStyle w:val="TableText"/>
                    <w:rPr>
                      <w:noProof w:val="0"/>
                    </w:rPr>
                  </w:pPr>
                </w:p>
                <w:p w:rsidR="006E4600" w:rsidRPr="00FC2839" w:rsidRDefault="006E4600" w:rsidP="00763FEF">
                  <w:pPr>
                    <w:pStyle w:val="TableText"/>
                    <w:rPr>
                      <w:noProof w:val="0"/>
                    </w:rPr>
                  </w:pPr>
                </w:p>
              </w:tc>
            </w:tr>
            <w:tr w:rsidR="006E4600" w:rsidRPr="00FC2839" w:rsidTr="00FA75E7">
              <w:tc>
                <w:tcPr>
                  <w:tcW w:w="3505" w:type="dxa"/>
                </w:tcPr>
                <w:p w:rsidR="006E4600" w:rsidRPr="00FC2839" w:rsidRDefault="006E4600" w:rsidP="00763FEF">
                  <w:pPr>
                    <w:pStyle w:val="TableTextBold"/>
                    <w:rPr>
                      <w:noProof w:val="0"/>
                    </w:rPr>
                  </w:pPr>
                  <w:r w:rsidRPr="00FC2839">
                    <w:rPr>
                      <w:noProof w:val="0"/>
                    </w:rPr>
                    <w:t>Cost</w:t>
                  </w:r>
                  <w:r w:rsidR="00BB177F" w:rsidRPr="00FC2839">
                    <w:rPr>
                      <w:noProof w:val="0"/>
                    </w:rPr>
                    <w:t>s</w:t>
                  </w:r>
                </w:p>
              </w:tc>
              <w:tc>
                <w:tcPr>
                  <w:tcW w:w="5051" w:type="dxa"/>
                </w:tcPr>
                <w:p w:rsidR="006E4600" w:rsidRPr="00FC2839" w:rsidRDefault="006E4600" w:rsidP="00763FEF">
                  <w:pPr>
                    <w:pStyle w:val="TableText"/>
                    <w:rPr>
                      <w:noProof w:val="0"/>
                    </w:rPr>
                  </w:pPr>
                </w:p>
              </w:tc>
            </w:tr>
          </w:tbl>
          <w:p w:rsidR="006E4600" w:rsidRPr="00FC2839" w:rsidRDefault="006E4600" w:rsidP="00FA75E7">
            <w:pPr>
              <w:autoSpaceDE w:val="0"/>
              <w:autoSpaceDN w:val="0"/>
              <w:adjustRightInd w:val="0"/>
              <w:spacing w:before="80" w:after="120" w:line="240" w:lineRule="auto"/>
              <w:rPr>
                <w:rFonts w:ascii="Helvetica" w:hAnsi="Helvetica" w:cs="HelveticaNeueLT Std Lt Cn"/>
                <w:color w:val="221E1F"/>
              </w:rPr>
            </w:pPr>
          </w:p>
        </w:tc>
      </w:tr>
    </w:tbl>
    <w:p w:rsidR="0012258E" w:rsidRPr="00FC2839" w:rsidRDefault="0012258E" w:rsidP="0012258E">
      <w:pPr>
        <w:pStyle w:val="Heading2"/>
      </w:pPr>
      <w:r w:rsidRPr="00FC2839">
        <w:t>3.4</w:t>
      </w:r>
      <w:r w:rsidRPr="00FC2839">
        <w:tab/>
      </w:r>
      <w:r w:rsidR="00E52520">
        <w:fldChar w:fldCharType="begin"/>
      </w:r>
      <w:r w:rsidR="00E52520">
        <w:instrText xml:space="preserve"> REF  Criteria34  \* MERGEFORMAT </w:instrText>
      </w:r>
      <w:r w:rsidR="00E52520">
        <w:fldChar w:fldCharType="separate"/>
      </w:r>
      <w:sdt>
        <w:sdtPr>
          <w:alias w:val="Criteria34"/>
          <w:tag w:val="Criteria34"/>
          <w:id w:val="26329449"/>
          <w:lock w:val="sdtLocked"/>
          <w:placeholder>
            <w:docPart w:val="1D80EDBA22DE48E6BDAA6E0BD2951BDC"/>
          </w:placeholder>
        </w:sdtPr>
        <w:sdtEndPr/>
        <w:sdtContent>
          <w:r w:rsidR="0093327F" w:rsidRPr="00FC2839">
            <w:rPr>
              <w:rStyle w:val="PlaceholderText"/>
              <w:color w:val="45545F"/>
            </w:rPr>
            <w:t xml:space="preserve">Create document filing systems and </w:t>
          </w:r>
          <w:r w:rsidR="0093327F" w:rsidRPr="00FC2839">
            <w:t>procedures to reflect the size, nature and complexity of the workplace</w:t>
          </w:r>
        </w:sdtContent>
      </w:sdt>
      <w:r w:rsidR="00E52520">
        <w:fldChar w:fldCharType="end"/>
      </w:r>
    </w:p>
    <w:p w:rsidR="00D4005D" w:rsidRPr="00FC2839" w:rsidRDefault="00D4005D" w:rsidP="00763FEF">
      <w:pPr>
        <w:pStyle w:val="Heading3"/>
      </w:pPr>
      <w:r w:rsidRPr="00FC2839">
        <w:t>Introduction</w:t>
      </w:r>
    </w:p>
    <w:p w:rsidR="00712584" w:rsidRPr="00FC2839" w:rsidRDefault="00712584" w:rsidP="002620BA">
      <w:pPr>
        <w:pStyle w:val="BodyCopy"/>
        <w:rPr>
          <w:noProof w:val="0"/>
        </w:rPr>
      </w:pPr>
      <w:r w:rsidRPr="00FC2839">
        <w:rPr>
          <w:noProof w:val="0"/>
        </w:rPr>
        <w:t>In the previous section we explored the different methods to ensure the security of computer data.</w:t>
      </w:r>
    </w:p>
    <w:p w:rsidR="00712584" w:rsidRPr="00FC2839" w:rsidRDefault="00712584" w:rsidP="002620BA">
      <w:pPr>
        <w:pStyle w:val="BodyCopy"/>
        <w:rPr>
          <w:noProof w:val="0"/>
        </w:rPr>
      </w:pPr>
      <w:r w:rsidRPr="00FC2839">
        <w:rPr>
          <w:noProof w:val="0"/>
        </w:rPr>
        <w:t>In this section we will identify the different policies and procedures that may be implemented in managing and storing data.</w:t>
      </w:r>
    </w:p>
    <w:p w:rsidR="00712584" w:rsidRPr="00FC2839" w:rsidRDefault="00712584" w:rsidP="00763FEF">
      <w:pPr>
        <w:pStyle w:val="Heading3"/>
      </w:pPr>
      <w:r w:rsidRPr="00FC2839">
        <w:t>Types of data management policies and procedures</w:t>
      </w:r>
    </w:p>
    <w:p w:rsidR="00FB361C" w:rsidRPr="00FC2839" w:rsidRDefault="00FB361C" w:rsidP="002620BA">
      <w:pPr>
        <w:pStyle w:val="BodyCopy"/>
        <w:rPr>
          <w:noProof w:val="0"/>
        </w:rPr>
      </w:pPr>
      <w:r w:rsidRPr="00FC2839">
        <w:rPr>
          <w:noProof w:val="0"/>
        </w:rPr>
        <w:t xml:space="preserve">All data entered into any </w:t>
      </w:r>
      <w:r w:rsidR="00712584" w:rsidRPr="00FC2839">
        <w:rPr>
          <w:noProof w:val="0"/>
        </w:rPr>
        <w:t>computer</w:t>
      </w:r>
      <w:r w:rsidRPr="00FC2839">
        <w:rPr>
          <w:noProof w:val="0"/>
        </w:rPr>
        <w:t xml:space="preserve"> equipment must be entered in accordance with </w:t>
      </w:r>
      <w:r w:rsidR="00712584" w:rsidRPr="00FC2839">
        <w:rPr>
          <w:noProof w:val="0"/>
        </w:rPr>
        <w:t xml:space="preserve">organisational </w:t>
      </w:r>
      <w:r w:rsidRPr="00FC2839">
        <w:rPr>
          <w:noProof w:val="0"/>
        </w:rPr>
        <w:t>policies and procedures.</w:t>
      </w:r>
    </w:p>
    <w:p w:rsidR="00FB361C" w:rsidRPr="00FC2839" w:rsidRDefault="00712584" w:rsidP="002620BA">
      <w:pPr>
        <w:pStyle w:val="BodyCopy"/>
        <w:rPr>
          <w:noProof w:val="0"/>
        </w:rPr>
      </w:pPr>
      <w:r w:rsidRPr="00FC2839">
        <w:rPr>
          <w:lang w:val="en-US" w:eastAsia="en-US"/>
        </w:rPr>
        <w:drawing>
          <wp:anchor distT="0" distB="0" distL="114300" distR="114300" simplePos="0" relativeHeight="252087296" behindDoc="0" locked="0" layoutInCell="1" allowOverlap="1" wp14:anchorId="22A5BC04" wp14:editId="4B2AAD29">
            <wp:simplePos x="0" y="0"/>
            <wp:positionH relativeFrom="column">
              <wp:posOffset>3381375</wp:posOffset>
            </wp:positionH>
            <wp:positionV relativeFrom="paragraph">
              <wp:posOffset>130810</wp:posOffset>
            </wp:positionV>
            <wp:extent cx="1920240" cy="1200150"/>
            <wp:effectExtent l="19050" t="0" r="3810" b="0"/>
            <wp:wrapSquare wrapText="bothSides"/>
            <wp:docPr id="160" name="Picture 159" descr="A16 shutterstock_173793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6 shutterstock_173793329.jpg"/>
                    <pic:cNvPicPr/>
                  </pic:nvPicPr>
                  <pic:blipFill>
                    <a:blip r:embed="rId197" cstate="print"/>
                    <a:stretch>
                      <a:fillRect/>
                    </a:stretch>
                  </pic:blipFill>
                  <pic:spPr>
                    <a:xfrm>
                      <a:off x="0" y="0"/>
                      <a:ext cx="1920240" cy="1200150"/>
                    </a:xfrm>
                    <a:prstGeom prst="rect">
                      <a:avLst/>
                    </a:prstGeom>
                  </pic:spPr>
                </pic:pic>
              </a:graphicData>
            </a:graphic>
          </wp:anchor>
        </w:drawing>
      </w:r>
      <w:r w:rsidR="00FB361C" w:rsidRPr="00FC2839">
        <w:rPr>
          <w:noProof w:val="0"/>
        </w:rPr>
        <w:t>These policies and procedures may relate to:</w:t>
      </w:r>
    </w:p>
    <w:p w:rsidR="00FB361C" w:rsidRPr="00FC2839" w:rsidRDefault="00712584" w:rsidP="00763FEF">
      <w:pPr>
        <w:pStyle w:val="Bullet1"/>
      </w:pPr>
      <w:r w:rsidRPr="00FC2839">
        <w:t>A</w:t>
      </w:r>
      <w:r w:rsidR="00FB361C" w:rsidRPr="00FC2839">
        <w:t>dministration requirements</w:t>
      </w:r>
    </w:p>
    <w:p w:rsidR="00FB361C" w:rsidRPr="00FC2839" w:rsidRDefault="00FB361C" w:rsidP="00763FEF">
      <w:pPr>
        <w:pStyle w:val="Bullet1"/>
      </w:pPr>
      <w:r w:rsidRPr="00FC2839">
        <w:t>Internal accounting systems</w:t>
      </w:r>
    </w:p>
    <w:p w:rsidR="00FB361C" w:rsidRPr="00FC2839" w:rsidRDefault="00FB361C" w:rsidP="00763FEF">
      <w:pPr>
        <w:pStyle w:val="Bullet1"/>
      </w:pPr>
      <w:r w:rsidRPr="00FC2839">
        <w:t>Authorised use of equipment</w:t>
      </w:r>
    </w:p>
    <w:p w:rsidR="00FB361C" w:rsidRPr="00FC2839" w:rsidRDefault="00FB361C" w:rsidP="00763FEF">
      <w:pPr>
        <w:pStyle w:val="Bullet1"/>
      </w:pPr>
      <w:r w:rsidRPr="00FC2839">
        <w:t>Security</w:t>
      </w:r>
    </w:p>
    <w:p w:rsidR="00FB361C" w:rsidRPr="00FC2839" w:rsidRDefault="00FB361C" w:rsidP="00763FEF">
      <w:pPr>
        <w:pStyle w:val="Bullet1"/>
      </w:pPr>
      <w:r w:rsidRPr="00FC2839">
        <w:t>Confidentiality</w:t>
      </w:r>
    </w:p>
    <w:p w:rsidR="00FB361C" w:rsidRPr="00FC2839" w:rsidRDefault="00FB361C" w:rsidP="00763FEF">
      <w:pPr>
        <w:pStyle w:val="Bullet1"/>
      </w:pPr>
      <w:r w:rsidRPr="00FC2839">
        <w:t>Timing and frequency requirements.</w:t>
      </w:r>
    </w:p>
    <w:p w:rsidR="00712584" w:rsidRPr="00FC2839" w:rsidRDefault="00712584" w:rsidP="00763FEF">
      <w:pPr>
        <w:pStyle w:val="Heading3"/>
        <w:rPr>
          <w:szCs w:val="28"/>
        </w:rPr>
      </w:pPr>
      <w:r w:rsidRPr="00FC2839">
        <w:rPr>
          <w:szCs w:val="28"/>
        </w:rPr>
        <w:t>Storing data</w:t>
      </w:r>
    </w:p>
    <w:p w:rsidR="00712584" w:rsidRPr="00FC2839" w:rsidRDefault="00712584" w:rsidP="002620BA">
      <w:pPr>
        <w:pStyle w:val="BodyCopy"/>
        <w:rPr>
          <w:noProof w:val="0"/>
        </w:rPr>
      </w:pPr>
      <w:r w:rsidRPr="00FC2839">
        <w:rPr>
          <w:noProof w:val="0"/>
        </w:rPr>
        <w:t>It takes lots of time, money and effort to enter data into computers, and that information must be safeguarded.</w:t>
      </w:r>
    </w:p>
    <w:p w:rsidR="00712584" w:rsidRPr="00FC2839" w:rsidRDefault="00712584" w:rsidP="002620BA">
      <w:pPr>
        <w:pStyle w:val="BodyCopy"/>
        <w:rPr>
          <w:noProof w:val="0"/>
        </w:rPr>
      </w:pPr>
      <w:r w:rsidRPr="00FC2839">
        <w:rPr>
          <w:noProof w:val="0"/>
        </w:rPr>
        <w:t xml:space="preserve">If the data is lost it is highly unlikely that it can all be remembered, or that it will all be able to be reproduced. </w:t>
      </w:r>
    </w:p>
    <w:p w:rsidR="00712584" w:rsidRPr="00FC2839" w:rsidRDefault="00712584" w:rsidP="002620BA">
      <w:pPr>
        <w:pStyle w:val="BodyCopy"/>
        <w:rPr>
          <w:noProof w:val="0"/>
        </w:rPr>
      </w:pPr>
      <w:r w:rsidRPr="00FC2839">
        <w:rPr>
          <w:noProof w:val="0"/>
        </w:rPr>
        <w:t>With this in mind, it is easy to understand that appropriate storage is critical.</w:t>
      </w:r>
    </w:p>
    <w:p w:rsidR="00712584" w:rsidRPr="00FC2839" w:rsidRDefault="00712584" w:rsidP="002620BA">
      <w:pPr>
        <w:pStyle w:val="BodyCopy"/>
        <w:rPr>
          <w:noProof w:val="0"/>
        </w:rPr>
      </w:pPr>
      <w:r w:rsidRPr="00FC2839">
        <w:rPr>
          <w:noProof w:val="0"/>
        </w:rPr>
        <w:t>While many operators are competent in opening, saving and closing files, it is alarming how few people are familiar with enterprise requirements for storing data.</w:t>
      </w:r>
    </w:p>
    <w:p w:rsidR="00712584" w:rsidRPr="00FC2839" w:rsidRDefault="00712584" w:rsidP="002620BA">
      <w:pPr>
        <w:pStyle w:val="BodyCopy"/>
        <w:rPr>
          <w:noProof w:val="0"/>
        </w:rPr>
      </w:pPr>
      <w:r w:rsidRPr="00FC2839">
        <w:rPr>
          <w:noProof w:val="0"/>
        </w:rPr>
        <w:t xml:space="preserve">They seem to believe that it is only other people’s computers that crash, only other people’s computers that get attacked by viruses, become corrupted or get stolen or even ‘perish’ </w:t>
      </w:r>
      <w:r w:rsidR="007D40D3" w:rsidRPr="00FC2839">
        <w:rPr>
          <w:noProof w:val="0"/>
        </w:rPr>
        <w:t>in a</w:t>
      </w:r>
      <w:r w:rsidRPr="00FC2839">
        <w:rPr>
          <w:noProof w:val="0"/>
        </w:rPr>
        <w:t xml:space="preserve"> fire.</w:t>
      </w:r>
    </w:p>
    <w:p w:rsidR="00712584" w:rsidRPr="00FC2839" w:rsidRDefault="00712584" w:rsidP="002620BA">
      <w:pPr>
        <w:pStyle w:val="BodyCopy"/>
        <w:rPr>
          <w:noProof w:val="0"/>
        </w:rPr>
      </w:pPr>
      <w:r w:rsidRPr="00FC2839">
        <w:rPr>
          <w:noProof w:val="0"/>
        </w:rPr>
        <w:t>The workplace reality is that storing data is as important as generating it in the first place.</w:t>
      </w:r>
    </w:p>
    <w:p w:rsidR="00712584" w:rsidRPr="00FC2839" w:rsidRDefault="00712584" w:rsidP="002620BA">
      <w:pPr>
        <w:pStyle w:val="BodyCopy"/>
        <w:rPr>
          <w:noProof w:val="0"/>
        </w:rPr>
      </w:pPr>
      <w:r w:rsidRPr="00FC2839">
        <w:rPr>
          <w:noProof w:val="0"/>
        </w:rPr>
        <w:t>After creating or amending files, documents and records it is important that you are able to store data appropriately, and then exit the applications without damage, and without loss of data.</w:t>
      </w:r>
    </w:p>
    <w:p w:rsidR="00D02C01" w:rsidRPr="00FC2839" w:rsidRDefault="00D02C01">
      <w:pPr>
        <w:rPr>
          <w:rFonts w:ascii="Helvetica" w:eastAsia="Times New Roman" w:hAnsi="Helvetica" w:cs="Helvetica35Thin"/>
          <w:color w:val="000000"/>
        </w:rPr>
      </w:pPr>
      <w:r w:rsidRPr="00FC2839">
        <w:rPr>
          <w:rFonts w:ascii="Helvetica" w:eastAsia="Times New Roman" w:hAnsi="Helvetica" w:cs="Helvetica35Thin"/>
          <w:color w:val="000000"/>
        </w:rPr>
        <w:br w:type="page"/>
      </w:r>
    </w:p>
    <w:p w:rsidR="00712584" w:rsidRPr="00FC2839" w:rsidRDefault="00712584" w:rsidP="002620BA">
      <w:pPr>
        <w:pStyle w:val="BodyCopy"/>
        <w:rPr>
          <w:noProof w:val="0"/>
        </w:rPr>
      </w:pPr>
      <w:r w:rsidRPr="00FC2839">
        <w:rPr>
          <w:noProof w:val="0"/>
        </w:rPr>
        <w:t>This storage of data may include:</w:t>
      </w:r>
    </w:p>
    <w:p w:rsidR="00712584" w:rsidRPr="00FC2839" w:rsidRDefault="00712584" w:rsidP="00D0445B">
      <w:pPr>
        <w:pStyle w:val="BodyCopyBold"/>
        <w:rPr>
          <w:noProof w:val="0"/>
        </w:rPr>
      </w:pPr>
      <w:r w:rsidRPr="00FC2839">
        <w:rPr>
          <w:noProof w:val="0"/>
        </w:rPr>
        <w:t>Storage in directories and sub-directories</w:t>
      </w:r>
    </w:p>
    <w:p w:rsidR="00712584" w:rsidRPr="00FC2839" w:rsidRDefault="00712584" w:rsidP="002620BA">
      <w:pPr>
        <w:pStyle w:val="BodyCopy"/>
        <w:rPr>
          <w:noProof w:val="0"/>
        </w:rPr>
      </w:pPr>
      <w:r w:rsidRPr="00FC2839">
        <w:rPr>
          <w:noProof w:val="0"/>
        </w:rPr>
        <w:t>These may be allocated random names but most large establishments have specified policies and procedures regarding this.</w:t>
      </w:r>
    </w:p>
    <w:p w:rsidR="00712584" w:rsidRPr="00FC2839" w:rsidRDefault="00712584" w:rsidP="00D0445B">
      <w:pPr>
        <w:pStyle w:val="BodyCopyBold"/>
        <w:rPr>
          <w:noProof w:val="0"/>
        </w:rPr>
      </w:pPr>
      <w:r w:rsidRPr="00FC2839">
        <w:rPr>
          <w:noProof w:val="0"/>
        </w:rPr>
        <w:t xml:space="preserve">Storage on hard drives </w:t>
      </w:r>
    </w:p>
    <w:p w:rsidR="00712584" w:rsidRPr="00FC2839" w:rsidRDefault="00D02C01" w:rsidP="002620BA">
      <w:pPr>
        <w:pStyle w:val="BodyCopy"/>
        <w:rPr>
          <w:noProof w:val="0"/>
        </w:rPr>
      </w:pPr>
      <w:r w:rsidRPr="00FC2839">
        <w:rPr>
          <w:lang w:val="en-US" w:eastAsia="en-US"/>
        </w:rPr>
        <w:drawing>
          <wp:anchor distT="0" distB="0" distL="114300" distR="114300" simplePos="0" relativeHeight="252086272" behindDoc="0" locked="0" layoutInCell="1" allowOverlap="1" wp14:anchorId="3F41D137" wp14:editId="5B040438">
            <wp:simplePos x="0" y="0"/>
            <wp:positionH relativeFrom="column">
              <wp:posOffset>3909060</wp:posOffset>
            </wp:positionH>
            <wp:positionV relativeFrom="paragraph">
              <wp:posOffset>749935</wp:posOffset>
            </wp:positionV>
            <wp:extent cx="1487170" cy="1114425"/>
            <wp:effectExtent l="19050" t="0" r="0" b="0"/>
            <wp:wrapSquare wrapText="bothSides"/>
            <wp:docPr id="158" name="Picture 132" descr="comp 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31.png"/>
                    <pic:cNvPicPr/>
                  </pic:nvPicPr>
                  <pic:blipFill>
                    <a:blip r:embed="rId198" cstate="print"/>
                    <a:stretch>
                      <a:fillRect/>
                    </a:stretch>
                  </pic:blipFill>
                  <pic:spPr>
                    <a:xfrm>
                      <a:off x="0" y="0"/>
                      <a:ext cx="1487170" cy="1114425"/>
                    </a:xfrm>
                    <a:prstGeom prst="rect">
                      <a:avLst/>
                    </a:prstGeom>
                  </pic:spPr>
                </pic:pic>
              </a:graphicData>
            </a:graphic>
          </wp:anchor>
        </w:drawing>
      </w:r>
      <w:r w:rsidR="00712584" w:rsidRPr="00FC2839">
        <w:rPr>
          <w:noProof w:val="0"/>
        </w:rPr>
        <w:t>This is the most common form of saving and storing data on the computer’s hard drive.</w:t>
      </w:r>
      <w:r w:rsidRPr="00FC2839">
        <w:rPr>
          <w:noProof w:val="0"/>
        </w:rPr>
        <w:t xml:space="preserve"> </w:t>
      </w:r>
      <w:r w:rsidR="00712584" w:rsidRPr="00FC2839">
        <w:rPr>
          <w:noProof w:val="0"/>
        </w:rPr>
        <w:t>Most premises do this, and many small operations don’t bother backing-up this option. If there is a fire, theft, industrial espionage or a simple hard drive crash or corruption the results can be catastrophic.</w:t>
      </w:r>
    </w:p>
    <w:p w:rsidR="00712584" w:rsidRPr="00FC2839" w:rsidRDefault="00712584" w:rsidP="00D0445B">
      <w:pPr>
        <w:pStyle w:val="BodyCopyBold"/>
        <w:rPr>
          <w:noProof w:val="0"/>
        </w:rPr>
      </w:pPr>
      <w:r w:rsidRPr="00FC2839">
        <w:rPr>
          <w:noProof w:val="0"/>
        </w:rPr>
        <w:t xml:space="preserve">Storage on networked computers </w:t>
      </w:r>
    </w:p>
    <w:p w:rsidR="00712584" w:rsidRPr="00FC2839" w:rsidRDefault="00712584" w:rsidP="002620BA">
      <w:pPr>
        <w:pStyle w:val="BodyCopy"/>
        <w:rPr>
          <w:noProof w:val="0"/>
        </w:rPr>
      </w:pPr>
      <w:r w:rsidRPr="00FC2839">
        <w:rPr>
          <w:noProof w:val="0"/>
        </w:rPr>
        <w:t>Some properties back-up data on other hard drives within the network. This means individual PC's or terminals will send their data to a centralised point, via a networked application, for storage there.</w:t>
      </w:r>
    </w:p>
    <w:p w:rsidR="00712584" w:rsidRPr="00FC2839" w:rsidRDefault="00712584" w:rsidP="00D0445B">
      <w:pPr>
        <w:pStyle w:val="BodyCopyBold"/>
        <w:rPr>
          <w:noProof w:val="0"/>
        </w:rPr>
      </w:pPr>
      <w:r w:rsidRPr="00FC2839">
        <w:rPr>
          <w:noProof w:val="0"/>
        </w:rPr>
        <w:t>Appropriate filing and storage of hard copies of computer-generated documents</w:t>
      </w:r>
    </w:p>
    <w:p w:rsidR="00712584" w:rsidRPr="00FC2839" w:rsidRDefault="00712584" w:rsidP="002620BA">
      <w:pPr>
        <w:pStyle w:val="BodyCopy"/>
        <w:rPr>
          <w:noProof w:val="0"/>
        </w:rPr>
      </w:pPr>
      <w:r w:rsidRPr="00FC2839">
        <w:rPr>
          <w:noProof w:val="0"/>
        </w:rPr>
        <w:t>In some cases a hard copy of data may be taken and filed or archived for future use.</w:t>
      </w:r>
    </w:p>
    <w:p w:rsidR="00712584" w:rsidRPr="00FC2839" w:rsidRDefault="00712584" w:rsidP="002620BA">
      <w:pPr>
        <w:pStyle w:val="BodyCopy"/>
        <w:rPr>
          <w:noProof w:val="0"/>
        </w:rPr>
      </w:pPr>
      <w:r w:rsidRPr="00FC2839">
        <w:rPr>
          <w:noProof w:val="0"/>
        </w:rPr>
        <w:t>While hard copies cannot be readily amended they at least provide a source document for future reference and use.</w:t>
      </w:r>
    </w:p>
    <w:p w:rsidR="00712584" w:rsidRPr="00FC2839" w:rsidRDefault="00712584" w:rsidP="002620BA">
      <w:pPr>
        <w:pStyle w:val="BodyCopy"/>
        <w:rPr>
          <w:noProof w:val="0"/>
        </w:rPr>
      </w:pPr>
      <w:r w:rsidRPr="00FC2839">
        <w:rPr>
          <w:noProof w:val="0"/>
        </w:rPr>
        <w:t>Hard copies may not be very ‘high tech’ but it is amazing how valuable they become when the hard drive crashes, or there is a power failure and the data from the hard drive is unavailable.</w:t>
      </w:r>
    </w:p>
    <w:p w:rsidR="00272494" w:rsidRPr="00FC2839" w:rsidRDefault="00712584" w:rsidP="00763FEF">
      <w:pPr>
        <w:pStyle w:val="Heading3"/>
        <w:rPr>
          <w:szCs w:val="28"/>
        </w:rPr>
      </w:pPr>
      <w:r w:rsidRPr="00FC2839">
        <w:rPr>
          <w:szCs w:val="28"/>
        </w:rPr>
        <w:t>Establishing data</w:t>
      </w:r>
      <w:r w:rsidR="00272494" w:rsidRPr="00FC2839">
        <w:rPr>
          <w:szCs w:val="28"/>
        </w:rPr>
        <w:t xml:space="preserve"> management</w:t>
      </w:r>
    </w:p>
    <w:p w:rsidR="00272494" w:rsidRPr="00FC2839" w:rsidRDefault="00712584" w:rsidP="002620BA">
      <w:pPr>
        <w:pStyle w:val="BodyCopy"/>
        <w:rPr>
          <w:noProof w:val="0"/>
        </w:rPr>
      </w:pPr>
      <w:r w:rsidRPr="00FC2839">
        <w:rPr>
          <w:noProof w:val="0"/>
        </w:rPr>
        <w:t>Data</w:t>
      </w:r>
      <w:r w:rsidR="00272494" w:rsidRPr="00FC2839">
        <w:rPr>
          <w:noProof w:val="0"/>
        </w:rPr>
        <w:t xml:space="preserve"> Management is the professional discipline and organisational</w:t>
      </w:r>
      <w:r w:rsidRPr="00FC2839">
        <w:rPr>
          <w:noProof w:val="0"/>
        </w:rPr>
        <w:t xml:space="preserve"> </w:t>
      </w:r>
      <w:r w:rsidR="00272494" w:rsidRPr="00FC2839">
        <w:rPr>
          <w:noProof w:val="0"/>
        </w:rPr>
        <w:t xml:space="preserve">function of managing and maintaining full and accurate </w:t>
      </w:r>
      <w:r w:rsidRPr="00FC2839">
        <w:rPr>
          <w:noProof w:val="0"/>
        </w:rPr>
        <w:t xml:space="preserve">data </w:t>
      </w:r>
      <w:r w:rsidR="00272494" w:rsidRPr="00FC2839">
        <w:rPr>
          <w:noProof w:val="0"/>
        </w:rPr>
        <w:t>records to meet</w:t>
      </w:r>
      <w:r w:rsidRPr="00FC2839">
        <w:rPr>
          <w:noProof w:val="0"/>
        </w:rPr>
        <w:t xml:space="preserve"> </w:t>
      </w:r>
      <w:r w:rsidR="00272494" w:rsidRPr="00FC2839">
        <w:rPr>
          <w:noProof w:val="0"/>
        </w:rPr>
        <w:t>operational business nee</w:t>
      </w:r>
      <w:r w:rsidRPr="00FC2839">
        <w:rPr>
          <w:noProof w:val="0"/>
        </w:rPr>
        <w:t>ds and accountability requirements.</w:t>
      </w:r>
    </w:p>
    <w:p w:rsidR="00272494" w:rsidRPr="00FC2839" w:rsidRDefault="00272494" w:rsidP="002620BA">
      <w:pPr>
        <w:pStyle w:val="BodyCopy"/>
        <w:rPr>
          <w:noProof w:val="0"/>
        </w:rPr>
      </w:pPr>
      <w:r w:rsidRPr="00FC2839">
        <w:rPr>
          <w:noProof w:val="0"/>
        </w:rPr>
        <w:t>These guidelines aim to ensure correspondence is appropriately listed in the</w:t>
      </w:r>
      <w:r w:rsidR="000B7AF7" w:rsidRPr="00FC2839">
        <w:rPr>
          <w:noProof w:val="0"/>
        </w:rPr>
        <w:t xml:space="preserve"> </w:t>
      </w:r>
      <w:r w:rsidRPr="00FC2839">
        <w:rPr>
          <w:noProof w:val="0"/>
        </w:rPr>
        <w:t>electronic filing system according to the organisational classification system.</w:t>
      </w:r>
      <w:r w:rsidR="000B7AF7" w:rsidRPr="00FC2839">
        <w:rPr>
          <w:noProof w:val="0"/>
        </w:rPr>
        <w:t xml:space="preserve"> </w:t>
      </w:r>
      <w:r w:rsidRPr="00FC2839">
        <w:rPr>
          <w:noProof w:val="0"/>
        </w:rPr>
        <w:t>The official title given to all files should be classified using the organisational</w:t>
      </w:r>
      <w:r w:rsidR="000B7AF7" w:rsidRPr="00FC2839">
        <w:rPr>
          <w:noProof w:val="0"/>
        </w:rPr>
        <w:t xml:space="preserve"> </w:t>
      </w:r>
      <w:r w:rsidRPr="00FC2839">
        <w:rPr>
          <w:noProof w:val="0"/>
        </w:rPr>
        <w:t>classification system and should enable a summary or concise statement of</w:t>
      </w:r>
      <w:r w:rsidR="000B7AF7" w:rsidRPr="00FC2839">
        <w:rPr>
          <w:noProof w:val="0"/>
        </w:rPr>
        <w:t xml:space="preserve"> </w:t>
      </w:r>
      <w:r w:rsidRPr="00FC2839">
        <w:rPr>
          <w:noProof w:val="0"/>
        </w:rPr>
        <w:t>the contents of the file to be made.</w:t>
      </w:r>
    </w:p>
    <w:p w:rsidR="00272494" w:rsidRPr="00FC2839" w:rsidRDefault="00272494" w:rsidP="002620BA">
      <w:pPr>
        <w:pStyle w:val="BodyCopy"/>
        <w:rPr>
          <w:noProof w:val="0"/>
        </w:rPr>
      </w:pPr>
      <w:r w:rsidRPr="00FC2839">
        <w:rPr>
          <w:noProof w:val="0"/>
        </w:rPr>
        <w:t>Using the classification system and limiting the use of acronyms,</w:t>
      </w:r>
      <w:r w:rsidR="00712584" w:rsidRPr="00FC2839">
        <w:rPr>
          <w:noProof w:val="0"/>
        </w:rPr>
        <w:t xml:space="preserve"> </w:t>
      </w:r>
      <w:r w:rsidRPr="00FC2839">
        <w:rPr>
          <w:noProof w:val="0"/>
        </w:rPr>
        <w:t>abbreviations and punctuation will subsequently aid in the successful</w:t>
      </w:r>
      <w:r w:rsidR="00712584" w:rsidRPr="00FC2839">
        <w:rPr>
          <w:noProof w:val="0"/>
        </w:rPr>
        <w:t xml:space="preserve"> </w:t>
      </w:r>
      <w:r w:rsidRPr="00FC2839">
        <w:rPr>
          <w:noProof w:val="0"/>
        </w:rPr>
        <w:t>retrieval of all files when requested</w:t>
      </w:r>
    </w:p>
    <w:p w:rsidR="00272494" w:rsidRPr="00FC2839" w:rsidRDefault="00712584" w:rsidP="002620BA">
      <w:pPr>
        <w:pStyle w:val="BodyCopy"/>
        <w:rPr>
          <w:noProof w:val="0"/>
        </w:rPr>
      </w:pPr>
      <w:r w:rsidRPr="00FC2839">
        <w:rPr>
          <w:noProof w:val="0"/>
        </w:rPr>
        <w:t>These are policies to</w:t>
      </w:r>
      <w:r w:rsidR="00272494" w:rsidRPr="00FC2839">
        <w:rPr>
          <w:noProof w:val="0"/>
        </w:rPr>
        <w:t xml:space="preserve"> ensure that XYZ creates and maintains full and accurate</w:t>
      </w:r>
      <w:r w:rsidRPr="00FC2839">
        <w:rPr>
          <w:noProof w:val="0"/>
        </w:rPr>
        <w:t xml:space="preserve"> </w:t>
      </w:r>
      <w:r w:rsidR="00272494" w:rsidRPr="00FC2839">
        <w:rPr>
          <w:noProof w:val="0"/>
        </w:rPr>
        <w:t>records as evidence of its business activities and transactions.</w:t>
      </w:r>
    </w:p>
    <w:p w:rsidR="00272494" w:rsidRPr="00FC2839" w:rsidRDefault="00712584" w:rsidP="00D0445B">
      <w:pPr>
        <w:pStyle w:val="BodyCopyBold"/>
        <w:rPr>
          <w:noProof w:val="0"/>
        </w:rPr>
      </w:pPr>
      <w:r w:rsidRPr="00FC2839">
        <w:rPr>
          <w:noProof w:val="0"/>
        </w:rPr>
        <w:t>Key outcomes of a data management system</w:t>
      </w:r>
    </w:p>
    <w:p w:rsidR="00272494" w:rsidRPr="00FC2839" w:rsidRDefault="00272494" w:rsidP="00763FEF">
      <w:pPr>
        <w:pStyle w:val="Bullet1"/>
      </w:pPr>
      <w:r w:rsidRPr="00FC2839">
        <w:t xml:space="preserve">All </w:t>
      </w:r>
      <w:r w:rsidR="000B0B44" w:rsidRPr="00FC2839">
        <w:t>data</w:t>
      </w:r>
      <w:r w:rsidRPr="00FC2839">
        <w:t xml:space="preserve"> will be managed in accordance with set organisational</w:t>
      </w:r>
      <w:r w:rsidR="000B7AF7" w:rsidRPr="00FC2839">
        <w:t xml:space="preserve"> procedures</w:t>
      </w:r>
    </w:p>
    <w:p w:rsidR="00272494" w:rsidRPr="00FC2839" w:rsidRDefault="00272494" w:rsidP="00763FEF">
      <w:pPr>
        <w:pStyle w:val="Bullet1"/>
      </w:pPr>
      <w:r w:rsidRPr="00FC2839">
        <w:t>All staff understand what</w:t>
      </w:r>
      <w:r w:rsidR="000B7AF7" w:rsidRPr="00FC2839">
        <w:t xml:space="preserve"> constitutes official </w:t>
      </w:r>
      <w:r w:rsidR="000B0B44" w:rsidRPr="00FC2839">
        <w:t>data</w:t>
      </w:r>
    </w:p>
    <w:p w:rsidR="00712584" w:rsidRPr="00FC2839" w:rsidRDefault="00272494" w:rsidP="00763FEF">
      <w:pPr>
        <w:pStyle w:val="Bullet1"/>
      </w:pPr>
      <w:r w:rsidRPr="00FC2839">
        <w:t>Business activities are to be do</w:t>
      </w:r>
      <w:r w:rsidR="000B7AF7" w:rsidRPr="00FC2839">
        <w:t>cumented in the form of records</w:t>
      </w:r>
    </w:p>
    <w:p w:rsidR="00272494" w:rsidRPr="00FC2839" w:rsidRDefault="00272494" w:rsidP="00763FEF">
      <w:pPr>
        <w:pStyle w:val="Bullet1"/>
      </w:pPr>
      <w:r w:rsidRPr="00FC2839">
        <w:t xml:space="preserve">Any </w:t>
      </w:r>
      <w:r w:rsidR="000B0B44" w:rsidRPr="00FC2839">
        <w:t xml:space="preserve">data or </w:t>
      </w:r>
      <w:r w:rsidRPr="00FC2839">
        <w:t xml:space="preserve">record can be </w:t>
      </w:r>
      <w:r w:rsidR="000B7AF7" w:rsidRPr="00FC2839">
        <w:t>retrieved easily when requested</w:t>
      </w:r>
    </w:p>
    <w:p w:rsidR="00272494" w:rsidRPr="00FC2839" w:rsidRDefault="00272494" w:rsidP="00763FEF">
      <w:pPr>
        <w:pStyle w:val="Bullet1"/>
      </w:pPr>
      <w:r w:rsidRPr="00FC2839">
        <w:t xml:space="preserve">All </w:t>
      </w:r>
      <w:r w:rsidR="000B0B44" w:rsidRPr="00FC2839">
        <w:t xml:space="preserve">data </w:t>
      </w:r>
      <w:r w:rsidRPr="00FC2839">
        <w:t>mus</w:t>
      </w:r>
      <w:r w:rsidR="000B7AF7" w:rsidRPr="00FC2839">
        <w:t>t be stored safely and securely</w:t>
      </w:r>
    </w:p>
    <w:p w:rsidR="00272494" w:rsidRPr="00434C51" w:rsidRDefault="00272494" w:rsidP="00434C51">
      <w:pPr>
        <w:pStyle w:val="Bullet1"/>
      </w:pPr>
      <w:r w:rsidRPr="00FC2839">
        <w:t xml:space="preserve">Archived </w:t>
      </w:r>
      <w:r w:rsidR="000B0B44" w:rsidRPr="00FC2839">
        <w:t xml:space="preserve">data </w:t>
      </w:r>
      <w:r w:rsidRPr="00434C51">
        <w:t>will be managed in accordance with legislative</w:t>
      </w:r>
      <w:r w:rsidR="000B7AF7" w:rsidRPr="00434C51">
        <w:t xml:space="preserve"> requirements</w:t>
      </w:r>
    </w:p>
    <w:p w:rsidR="00272494" w:rsidRPr="00434C51" w:rsidRDefault="00272494" w:rsidP="00434C51">
      <w:pPr>
        <w:pStyle w:val="Bullet1"/>
        <w:spacing w:after="240"/>
      </w:pPr>
      <w:r w:rsidRPr="00434C51">
        <w:t>Intellectual Property is captured, maintained and protected</w:t>
      </w:r>
      <w:r w:rsidR="00434C51" w:rsidRPr="00434C51">
        <w:t>.</w:t>
      </w:r>
    </w:p>
    <w:tbl>
      <w:tblPr>
        <w:tblW w:w="0" w:type="auto"/>
        <w:tblBorders>
          <w:top w:val="nil"/>
          <w:left w:val="nil"/>
          <w:bottom w:val="nil"/>
          <w:right w:val="nil"/>
        </w:tblBorders>
        <w:tblLayout w:type="fixed"/>
        <w:tblLook w:val="0000" w:firstRow="0" w:lastRow="0" w:firstColumn="0" w:lastColumn="0" w:noHBand="0" w:noVBand="0"/>
      </w:tblPr>
      <w:tblGrid>
        <w:gridCol w:w="8787"/>
      </w:tblGrid>
      <w:tr w:rsidR="000B7AF7" w:rsidRPr="00FC2839" w:rsidTr="00FA75E7">
        <w:trPr>
          <w:trHeight w:val="683"/>
        </w:trPr>
        <w:tc>
          <w:tcPr>
            <w:tcW w:w="8787" w:type="dxa"/>
          </w:tcPr>
          <w:p w:rsidR="000B7AF7" w:rsidRPr="00FC2839" w:rsidRDefault="000B7AF7" w:rsidP="00FA75E7">
            <w:pPr>
              <w:autoSpaceDE w:val="0"/>
              <w:autoSpaceDN w:val="0"/>
              <w:adjustRightInd w:val="0"/>
              <w:spacing w:before="80" w:after="120" w:line="240" w:lineRule="auto"/>
              <w:rPr>
                <w:rFonts w:ascii="Helvetica" w:hAnsi="Helvetica" w:cs="Chevin-DemiBold"/>
                <w:color w:val="221E1F"/>
                <w:sz w:val="32"/>
                <w:szCs w:val="32"/>
              </w:rPr>
            </w:pPr>
            <w:r w:rsidRPr="00FC2839">
              <w:rPr>
                <w:rFonts w:ascii="Helvetica" w:hAnsi="Helvetica" w:cs="Chevin-DemiBold"/>
                <w:b/>
                <w:bCs/>
                <w:noProof/>
                <w:color w:val="221E1F"/>
                <w:sz w:val="32"/>
                <w:szCs w:val="32"/>
                <w:lang w:val="en-US" w:eastAsia="en-US"/>
              </w:rPr>
              <w:drawing>
                <wp:anchor distT="0" distB="0" distL="114300" distR="114300" simplePos="0" relativeHeight="252089344" behindDoc="0" locked="0" layoutInCell="1" allowOverlap="1" wp14:anchorId="539F44A1" wp14:editId="2018A557">
                  <wp:simplePos x="0" y="0"/>
                  <wp:positionH relativeFrom="column">
                    <wp:posOffset>-209550</wp:posOffset>
                  </wp:positionH>
                  <wp:positionV relativeFrom="paragraph">
                    <wp:posOffset>-1527810</wp:posOffset>
                  </wp:positionV>
                  <wp:extent cx="647700" cy="628650"/>
                  <wp:effectExtent l="19050" t="0" r="0" b="0"/>
                  <wp:wrapSquare wrapText="bothSides"/>
                  <wp:docPr id="161"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55"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Pr="00FC2839">
              <w:rPr>
                <w:rFonts w:ascii="Helvetica" w:hAnsi="Helvetica" w:cs="Chevin-DemiBold"/>
                <w:b/>
                <w:bCs/>
                <w:color w:val="221E1F"/>
                <w:sz w:val="32"/>
                <w:szCs w:val="32"/>
              </w:rPr>
              <w:t xml:space="preserve">Activity 30 - Identify </w:t>
            </w:r>
            <w:r w:rsidR="000B0B44" w:rsidRPr="00FC2839">
              <w:rPr>
                <w:rFonts w:ascii="Helvetica" w:hAnsi="Helvetica" w:cs="Chevin-DemiBold"/>
                <w:b/>
                <w:bCs/>
                <w:color w:val="221E1F"/>
                <w:sz w:val="32"/>
                <w:szCs w:val="32"/>
              </w:rPr>
              <w:t>importance of data management systems</w:t>
            </w:r>
          </w:p>
          <w:p w:rsidR="000B7AF7" w:rsidRPr="00FC2839" w:rsidRDefault="000B7AF7" w:rsidP="00FA75E7">
            <w:pPr>
              <w:autoSpaceDE w:val="0"/>
              <w:autoSpaceDN w:val="0"/>
              <w:adjustRightInd w:val="0"/>
              <w:spacing w:before="80" w:after="120" w:line="240" w:lineRule="auto"/>
              <w:rPr>
                <w:rFonts w:ascii="Helvetica" w:hAnsi="Helvetica" w:cs="HelveticaNeueLT Std Lt Cn"/>
              </w:rPr>
            </w:pPr>
          </w:p>
          <w:p w:rsidR="000B7AF7" w:rsidRPr="00FC2839" w:rsidRDefault="000B0B44" w:rsidP="002620BA">
            <w:pPr>
              <w:pStyle w:val="BodyCopy"/>
              <w:rPr>
                <w:rFonts w:cs="Chevin-DemiBold"/>
                <w:bCs/>
                <w:noProof w:val="0"/>
              </w:rPr>
            </w:pPr>
            <w:r w:rsidRPr="00FC2839">
              <w:rPr>
                <w:noProof w:val="0"/>
              </w:rPr>
              <w:t>Explain the importance of having a data management system in place.</w:t>
            </w:r>
          </w:p>
          <w:p w:rsidR="000B7AF7" w:rsidRPr="00FC2839" w:rsidRDefault="000B7AF7" w:rsidP="00FA75E7">
            <w:pPr>
              <w:autoSpaceDE w:val="0"/>
              <w:autoSpaceDN w:val="0"/>
              <w:adjustRightInd w:val="0"/>
              <w:spacing w:before="80" w:after="120" w:line="360" w:lineRule="auto"/>
              <w:rPr>
                <w:rFonts w:ascii="Helvetica" w:hAnsi="Helvetica" w:cs="Chevin-DemiBold"/>
                <w:bCs/>
              </w:rPr>
            </w:pPr>
            <w:r w:rsidRPr="00FC2839">
              <w:rPr>
                <w:rFonts w:ascii="Helvetica" w:hAnsi="Helvetica" w:cs="Chevin-DemiBold"/>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B0B44" w:rsidRPr="00FC2839" w:rsidRDefault="000B0B44" w:rsidP="000B0B44">
            <w:pPr>
              <w:autoSpaceDE w:val="0"/>
              <w:autoSpaceDN w:val="0"/>
              <w:adjustRightInd w:val="0"/>
              <w:spacing w:before="80" w:after="120" w:line="240" w:lineRule="auto"/>
              <w:rPr>
                <w:rFonts w:ascii="Helvetica" w:hAnsi="Helvetica" w:cs="HelveticaNeueLT Std Lt Cn"/>
              </w:rPr>
            </w:pPr>
          </w:p>
          <w:p w:rsidR="000B0B44" w:rsidRPr="00FC2839" w:rsidRDefault="000B0B44" w:rsidP="002620BA">
            <w:pPr>
              <w:pStyle w:val="BodyCopy"/>
              <w:rPr>
                <w:noProof w:val="0"/>
              </w:rPr>
            </w:pPr>
            <w:r w:rsidRPr="00FC2839">
              <w:rPr>
                <w:noProof w:val="0"/>
              </w:rPr>
              <w:t xml:space="preserve">What are examples of policies and procedures you would have in place to ensure staff store data </w:t>
            </w:r>
            <w:r w:rsidR="007D40D3" w:rsidRPr="00FC2839">
              <w:rPr>
                <w:noProof w:val="0"/>
              </w:rPr>
              <w:t>correctly?</w:t>
            </w:r>
          </w:p>
          <w:p w:rsidR="000B0B44" w:rsidRPr="00FC2839" w:rsidRDefault="000B0B44" w:rsidP="000B0B44">
            <w:pPr>
              <w:autoSpaceDE w:val="0"/>
              <w:autoSpaceDN w:val="0"/>
              <w:adjustRightInd w:val="0"/>
              <w:spacing w:before="80" w:after="120" w:line="240" w:lineRule="auto"/>
              <w:rPr>
                <w:rFonts w:ascii="Helvetica" w:hAnsi="Helvetica" w:cs="Chevin-DemiBold"/>
                <w:bCs/>
              </w:rPr>
            </w:pPr>
          </w:p>
          <w:tbl>
            <w:tblPr>
              <w:tblStyle w:val="TableGrid"/>
              <w:tblW w:w="0" w:type="auto"/>
              <w:tblLayout w:type="fixed"/>
              <w:tblLook w:val="04A0" w:firstRow="1" w:lastRow="0" w:firstColumn="1" w:lastColumn="0" w:noHBand="0" w:noVBand="1"/>
            </w:tblPr>
            <w:tblGrid>
              <w:gridCol w:w="1975"/>
              <w:gridCol w:w="6581"/>
            </w:tblGrid>
            <w:tr w:rsidR="000B0B44" w:rsidRPr="00FC2839" w:rsidTr="000B0B44">
              <w:tc>
                <w:tcPr>
                  <w:tcW w:w="1975" w:type="dxa"/>
                </w:tcPr>
                <w:p w:rsidR="000B0B44" w:rsidRPr="00FC2839" w:rsidRDefault="000B0B44" w:rsidP="00763FEF">
                  <w:pPr>
                    <w:pStyle w:val="TableTextBold"/>
                    <w:rPr>
                      <w:noProof w:val="0"/>
                    </w:rPr>
                  </w:pPr>
                  <w:r w:rsidRPr="00FC2839">
                    <w:rPr>
                      <w:noProof w:val="0"/>
                    </w:rPr>
                    <w:t>Policies</w:t>
                  </w:r>
                </w:p>
              </w:tc>
              <w:tc>
                <w:tcPr>
                  <w:tcW w:w="6581" w:type="dxa"/>
                </w:tcPr>
                <w:p w:rsidR="000B0B44" w:rsidRPr="00FC2839" w:rsidRDefault="000B0B44" w:rsidP="00763FEF">
                  <w:pPr>
                    <w:pStyle w:val="TableText"/>
                    <w:rPr>
                      <w:noProof w:val="0"/>
                    </w:rPr>
                  </w:pPr>
                </w:p>
                <w:p w:rsidR="000B0B44" w:rsidRPr="00FC2839" w:rsidRDefault="000B0B44" w:rsidP="00763FEF">
                  <w:pPr>
                    <w:pStyle w:val="TableText"/>
                    <w:rPr>
                      <w:noProof w:val="0"/>
                    </w:rPr>
                  </w:pPr>
                </w:p>
                <w:p w:rsidR="000B0B44" w:rsidRPr="00FC2839" w:rsidRDefault="000B0B44" w:rsidP="00763FEF">
                  <w:pPr>
                    <w:pStyle w:val="TableText"/>
                    <w:rPr>
                      <w:noProof w:val="0"/>
                    </w:rPr>
                  </w:pPr>
                </w:p>
                <w:p w:rsidR="000B0B44" w:rsidRPr="00FC2839" w:rsidRDefault="000B0B44" w:rsidP="00763FEF">
                  <w:pPr>
                    <w:pStyle w:val="TableText"/>
                    <w:rPr>
                      <w:noProof w:val="0"/>
                    </w:rPr>
                  </w:pPr>
                </w:p>
                <w:p w:rsidR="000B0B44" w:rsidRPr="00FC2839" w:rsidRDefault="000B0B44" w:rsidP="00763FEF">
                  <w:pPr>
                    <w:pStyle w:val="TableText"/>
                    <w:rPr>
                      <w:noProof w:val="0"/>
                    </w:rPr>
                  </w:pPr>
                </w:p>
              </w:tc>
            </w:tr>
            <w:tr w:rsidR="000B0B44" w:rsidRPr="00FC2839" w:rsidTr="000B0B44">
              <w:tc>
                <w:tcPr>
                  <w:tcW w:w="1975" w:type="dxa"/>
                </w:tcPr>
                <w:p w:rsidR="000B0B44" w:rsidRPr="00FC2839" w:rsidRDefault="000B0B44" w:rsidP="00763FEF">
                  <w:pPr>
                    <w:pStyle w:val="TableTextBold"/>
                    <w:rPr>
                      <w:noProof w:val="0"/>
                    </w:rPr>
                  </w:pPr>
                  <w:r w:rsidRPr="00FC2839">
                    <w:rPr>
                      <w:noProof w:val="0"/>
                    </w:rPr>
                    <w:t>Procedures</w:t>
                  </w:r>
                </w:p>
              </w:tc>
              <w:tc>
                <w:tcPr>
                  <w:tcW w:w="6581" w:type="dxa"/>
                </w:tcPr>
                <w:p w:rsidR="000B0B44" w:rsidRPr="00FC2839" w:rsidRDefault="000B0B44" w:rsidP="00763FEF">
                  <w:pPr>
                    <w:pStyle w:val="TableText"/>
                    <w:rPr>
                      <w:noProof w:val="0"/>
                    </w:rPr>
                  </w:pPr>
                </w:p>
                <w:p w:rsidR="000B0B44" w:rsidRPr="00FC2839" w:rsidRDefault="000B0B44" w:rsidP="00763FEF">
                  <w:pPr>
                    <w:pStyle w:val="TableText"/>
                    <w:rPr>
                      <w:noProof w:val="0"/>
                    </w:rPr>
                  </w:pPr>
                </w:p>
                <w:p w:rsidR="000B0B44" w:rsidRPr="00FC2839" w:rsidRDefault="000B0B44" w:rsidP="00763FEF">
                  <w:pPr>
                    <w:pStyle w:val="TableText"/>
                    <w:rPr>
                      <w:noProof w:val="0"/>
                    </w:rPr>
                  </w:pPr>
                </w:p>
                <w:p w:rsidR="000B0B44" w:rsidRPr="00FC2839" w:rsidRDefault="000B0B44" w:rsidP="00763FEF">
                  <w:pPr>
                    <w:pStyle w:val="TableText"/>
                    <w:rPr>
                      <w:noProof w:val="0"/>
                    </w:rPr>
                  </w:pPr>
                </w:p>
                <w:p w:rsidR="000B0B44" w:rsidRPr="00FC2839" w:rsidRDefault="000B0B44" w:rsidP="00763FEF">
                  <w:pPr>
                    <w:pStyle w:val="TableText"/>
                    <w:rPr>
                      <w:noProof w:val="0"/>
                    </w:rPr>
                  </w:pPr>
                </w:p>
                <w:p w:rsidR="000B0B44" w:rsidRPr="00FC2839" w:rsidRDefault="000B0B44" w:rsidP="00763FEF">
                  <w:pPr>
                    <w:pStyle w:val="TableText"/>
                    <w:rPr>
                      <w:noProof w:val="0"/>
                    </w:rPr>
                  </w:pPr>
                </w:p>
              </w:tc>
            </w:tr>
          </w:tbl>
          <w:p w:rsidR="000B7AF7" w:rsidRPr="00FC2839" w:rsidRDefault="000B7AF7" w:rsidP="000B0B44">
            <w:pPr>
              <w:autoSpaceDE w:val="0"/>
              <w:autoSpaceDN w:val="0"/>
              <w:adjustRightInd w:val="0"/>
              <w:spacing w:before="80" w:after="120" w:line="360" w:lineRule="auto"/>
              <w:rPr>
                <w:rFonts w:ascii="Helvetica" w:hAnsi="Helvetica" w:cs="HelveticaNeueLT Std Lt Cn"/>
                <w:color w:val="221E1F"/>
              </w:rPr>
            </w:pPr>
          </w:p>
        </w:tc>
      </w:tr>
    </w:tbl>
    <w:p w:rsidR="00B245BD" w:rsidRPr="00FC2839" w:rsidRDefault="00B245BD">
      <w:pPr>
        <w:rPr>
          <w:rFonts w:ascii="Helvetica" w:eastAsia="Calibri" w:hAnsi="Helvetica" w:cs="Calibri"/>
          <w:b/>
          <w:color w:val="FFFFFF" w:themeColor="background1"/>
          <w:sz w:val="32"/>
          <w:szCs w:val="28"/>
          <w:lang w:eastAsia="ar-SA"/>
        </w:rPr>
      </w:pPr>
      <w:r w:rsidRPr="00FC2839">
        <w:rPr>
          <w:rFonts w:ascii="Helvetica" w:hAnsi="Helvetica"/>
          <w:color w:val="FFFFFF" w:themeColor="background1"/>
        </w:rPr>
        <w:br w:type="page"/>
      </w:r>
    </w:p>
    <w:p w:rsidR="00CF4A54" w:rsidRPr="00FC2839" w:rsidRDefault="00CF4A54" w:rsidP="00CF4A54">
      <w:pPr>
        <w:pStyle w:val="ActivityHead"/>
        <w:shd w:val="clear" w:color="auto" w:fill="E36C0A" w:themeFill="accent6" w:themeFillShade="BF"/>
        <w:rPr>
          <w:noProof w:val="0"/>
          <w:color w:val="FFFFFF" w:themeColor="background1"/>
        </w:rPr>
      </w:pPr>
      <w:r w:rsidRPr="00FC2839">
        <w:rPr>
          <w:noProof w:val="0"/>
          <w:color w:val="FFFFFF" w:themeColor="background1"/>
        </w:rPr>
        <w:t>Work Projects</w:t>
      </w:r>
    </w:p>
    <w:p w:rsidR="00CF4A54" w:rsidRPr="00FC2839" w:rsidRDefault="00CF4A54" w:rsidP="00CF4A54">
      <w:pPr>
        <w:pStyle w:val="BodyCopy"/>
        <w:rPr>
          <w:noProof w:val="0"/>
        </w:rPr>
      </w:pPr>
      <w:r w:rsidRPr="00FC2839">
        <w:rPr>
          <w:noProof w:val="0"/>
        </w:rPr>
        <w:t>It is a requirement of this Unit you complete Work Projects as advised by your Trainer. You must submit documentation, suitable evidence or other relevant proof of completion of the project to your Trainer by the agreed date.</w:t>
      </w:r>
    </w:p>
    <w:p w:rsidR="00CA1005" w:rsidRPr="00FC2839" w:rsidRDefault="00CA1005" w:rsidP="00CA1005">
      <w:pPr>
        <w:pStyle w:val="ActivityNumbered"/>
        <w:rPr>
          <w:szCs w:val="22"/>
        </w:rPr>
      </w:pPr>
      <w:r w:rsidRPr="00FC2839">
        <w:rPr>
          <w:szCs w:val="22"/>
        </w:rPr>
        <w:t>3.1</w:t>
      </w:r>
      <w:r w:rsidRPr="00FC2839">
        <w:rPr>
          <w:szCs w:val="22"/>
        </w:rPr>
        <w:tab/>
        <w:t>Please complete the following activities relating to this Performance Criteria:</w:t>
      </w:r>
    </w:p>
    <w:p w:rsidR="00CA1005" w:rsidRPr="00FC2839" w:rsidRDefault="0043405F" w:rsidP="00CA1005">
      <w:pPr>
        <w:pStyle w:val="ActivityBullet1"/>
      </w:pPr>
      <w:r w:rsidRPr="00FC2839">
        <w:t>Activities 23,24,25</w:t>
      </w:r>
    </w:p>
    <w:p w:rsidR="00CA1005" w:rsidRPr="00FC2839" w:rsidRDefault="00CA1005" w:rsidP="00CA1005">
      <w:pPr>
        <w:pStyle w:val="ActivityNumbered"/>
        <w:rPr>
          <w:szCs w:val="22"/>
        </w:rPr>
      </w:pPr>
      <w:r w:rsidRPr="00FC2839">
        <w:rPr>
          <w:szCs w:val="22"/>
        </w:rPr>
        <w:t>3.2</w:t>
      </w:r>
      <w:r w:rsidRPr="00FC2839">
        <w:rPr>
          <w:szCs w:val="22"/>
        </w:rPr>
        <w:tab/>
        <w:t>Please complete the following activities relating to this Performance Criteria:</w:t>
      </w:r>
    </w:p>
    <w:p w:rsidR="00CA1005" w:rsidRPr="00FC2839" w:rsidRDefault="00CA1005" w:rsidP="00CA1005">
      <w:pPr>
        <w:pStyle w:val="ActivityBullet1"/>
      </w:pPr>
      <w:r w:rsidRPr="00FC2839">
        <w:t>Activities</w:t>
      </w:r>
      <w:r w:rsidR="0043405F" w:rsidRPr="00FC2839">
        <w:t xml:space="preserve"> 26,27</w:t>
      </w:r>
    </w:p>
    <w:p w:rsidR="00CA1005" w:rsidRPr="00FC2839" w:rsidRDefault="00CA1005" w:rsidP="00CA1005">
      <w:pPr>
        <w:pStyle w:val="ActivityNumbered"/>
        <w:rPr>
          <w:szCs w:val="22"/>
        </w:rPr>
      </w:pPr>
      <w:r w:rsidRPr="00FC2839">
        <w:rPr>
          <w:szCs w:val="22"/>
        </w:rPr>
        <w:t>3.3</w:t>
      </w:r>
      <w:r w:rsidRPr="00FC2839">
        <w:rPr>
          <w:szCs w:val="22"/>
        </w:rPr>
        <w:tab/>
        <w:t>Please complete the following activities relating to this Performance Criteria:</w:t>
      </w:r>
    </w:p>
    <w:p w:rsidR="00CA1005" w:rsidRPr="00FC2839" w:rsidRDefault="0043405F" w:rsidP="00CA1005">
      <w:pPr>
        <w:pStyle w:val="ActivityBullet1"/>
      </w:pPr>
      <w:r w:rsidRPr="00FC2839">
        <w:t>Activities 28,29</w:t>
      </w:r>
    </w:p>
    <w:p w:rsidR="00CA1005" w:rsidRPr="00FC2839" w:rsidRDefault="00CA1005" w:rsidP="00CA1005">
      <w:pPr>
        <w:pStyle w:val="ActivityNumbered"/>
        <w:rPr>
          <w:szCs w:val="22"/>
        </w:rPr>
      </w:pPr>
      <w:r w:rsidRPr="00FC2839">
        <w:rPr>
          <w:szCs w:val="22"/>
        </w:rPr>
        <w:t>3.4</w:t>
      </w:r>
      <w:r w:rsidRPr="00FC2839">
        <w:rPr>
          <w:szCs w:val="22"/>
        </w:rPr>
        <w:tab/>
        <w:t>Please complete the following activities relating to this Performance Criteria:</w:t>
      </w:r>
    </w:p>
    <w:p w:rsidR="00CA1005" w:rsidRPr="00FC2839" w:rsidRDefault="00CA1005" w:rsidP="00CA1005">
      <w:pPr>
        <w:pStyle w:val="ActivityBullet1"/>
      </w:pPr>
      <w:r w:rsidRPr="00FC2839">
        <w:t>Activity</w:t>
      </w:r>
      <w:r w:rsidR="0043405F" w:rsidRPr="00FC2839">
        <w:t xml:space="preserve"> 30</w:t>
      </w:r>
    </w:p>
    <w:p w:rsidR="00CA1005" w:rsidRPr="00FC2839" w:rsidRDefault="00CA1005" w:rsidP="00CA1005">
      <w:pPr>
        <w:pStyle w:val="ActivityNumbered"/>
        <w:rPr>
          <w:szCs w:val="22"/>
        </w:rPr>
      </w:pPr>
      <w:r w:rsidRPr="00FC2839">
        <w:rPr>
          <w:szCs w:val="22"/>
        </w:rPr>
        <w:t>3.5</w:t>
      </w:r>
      <w:r w:rsidRPr="00FC2839">
        <w:rPr>
          <w:szCs w:val="22"/>
        </w:rPr>
        <w:tab/>
        <w:t>Please complete the following activities relating to this Performance Criteria:</w:t>
      </w:r>
    </w:p>
    <w:p w:rsidR="00CF4A54" w:rsidRPr="00FC2839" w:rsidRDefault="0043405F" w:rsidP="00CA1005">
      <w:pPr>
        <w:pStyle w:val="ActivityBullet1"/>
      </w:pPr>
      <w:r w:rsidRPr="00FC2839">
        <w:t>Activities 19,20</w:t>
      </w:r>
    </w:p>
    <w:p w:rsidR="00CF4A54" w:rsidRPr="00FC2839" w:rsidRDefault="00CF4A54" w:rsidP="00CF4A54">
      <w:pPr>
        <w:pStyle w:val="ActivityBottom"/>
        <w:rPr>
          <w:noProof w:val="0"/>
        </w:rPr>
      </w:pPr>
    </w:p>
    <w:p w:rsidR="00CF4A54" w:rsidRPr="00FC2839" w:rsidRDefault="00CF4A54" w:rsidP="00CF4A54">
      <w:pPr>
        <w:rPr>
          <w:rFonts w:ascii="Helvetica" w:eastAsia="Calibri" w:hAnsi="Helvetica" w:cs="Calibri"/>
          <w:szCs w:val="16"/>
          <w:lang w:eastAsia="ar-SA"/>
        </w:rPr>
      </w:pPr>
      <w:r w:rsidRPr="00FC2839">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CF4A54" w:rsidRPr="00FC2839" w:rsidTr="000A0C46">
        <w:trPr>
          <w:trHeight w:val="6044"/>
        </w:trPr>
        <w:tc>
          <w:tcPr>
            <w:tcW w:w="9242" w:type="dxa"/>
            <w:shd w:val="clear" w:color="auto" w:fill="F2F2F2" w:themeFill="background1" w:themeFillShade="F2"/>
          </w:tcPr>
          <w:p w:rsidR="00CF4A54" w:rsidRPr="00FC2839" w:rsidRDefault="00CF4A54" w:rsidP="000A0C46">
            <w:pPr>
              <w:pStyle w:val="Heading2"/>
              <w:outlineLvl w:val="1"/>
            </w:pPr>
            <w:r w:rsidRPr="00FC2839">
              <w:t>Summary</w:t>
            </w:r>
          </w:p>
          <w:p w:rsidR="00CF4A54" w:rsidRPr="00FC2839" w:rsidRDefault="00E52520" w:rsidP="00CF4A54">
            <w:pPr>
              <w:pStyle w:val="SumaryHeading3"/>
              <w:rPr>
                <w:highlight w:val="yellow"/>
              </w:rPr>
            </w:pPr>
            <w:r>
              <w:fldChar w:fldCharType="begin"/>
            </w:r>
            <w:r>
              <w:instrText xml:space="preserve"> REF  Element3  \* MERGEFO</w:instrText>
            </w:r>
            <w:r>
              <w:instrText xml:space="preserve">RMAT </w:instrText>
            </w:r>
            <w:r>
              <w:fldChar w:fldCharType="separate"/>
            </w:r>
            <w:sdt>
              <w:sdtPr>
                <w:rPr>
                  <w:highlight w:val="yellow"/>
                </w:rPr>
                <w:alias w:val="Element3"/>
                <w:tag w:val="Element3"/>
                <w:id w:val="26329451"/>
                <w:lock w:val="sdtLocked"/>
                <w:placeholder>
                  <w:docPart w:val="248D91021B334B79AB0343DF536390D7"/>
                </w:placeholder>
              </w:sdtPr>
              <w:sdtEndPr/>
              <w:sdtContent>
                <w:r w:rsidR="0093327F" w:rsidRPr="00FC2839">
                  <w:t>Maintain computer equipment and systems</w:t>
                </w:r>
              </w:sdtContent>
            </w:sdt>
            <w:r>
              <w:rPr>
                <w:highlight w:val="yellow"/>
              </w:rPr>
              <w:fldChar w:fldCharType="end"/>
            </w:r>
          </w:p>
          <w:p w:rsidR="00861A6F" w:rsidRPr="00FC2839" w:rsidRDefault="00861A6F" w:rsidP="0049237D">
            <w:pPr>
              <w:pStyle w:val="TableTextBold"/>
              <w:rPr>
                <w:noProof w:val="0"/>
              </w:rPr>
            </w:pPr>
            <w:r w:rsidRPr="00FC2839">
              <w:rPr>
                <w:noProof w:val="0"/>
              </w:rPr>
              <w:t>Establish and monitor systems for cleaning, minor maintenance and replacement of consumables in accordance with manufacturer’s instructions</w:t>
            </w:r>
          </w:p>
          <w:p w:rsidR="00861A6F" w:rsidRPr="00FC2839" w:rsidRDefault="00861A6F" w:rsidP="0049237D">
            <w:pPr>
              <w:pStyle w:val="TableBullet1"/>
              <w:spacing w:before="120" w:after="120"/>
              <w:rPr>
                <w:b/>
                <w:noProof w:val="0"/>
              </w:rPr>
            </w:pPr>
            <w:r w:rsidRPr="00FC2839">
              <w:rPr>
                <w:noProof w:val="0"/>
              </w:rPr>
              <w:t>Role of management in maintaining computer system assets</w:t>
            </w:r>
          </w:p>
          <w:p w:rsidR="00861A6F" w:rsidRPr="00FC2839" w:rsidRDefault="00861A6F" w:rsidP="0049237D">
            <w:pPr>
              <w:pStyle w:val="TableBullet1"/>
              <w:spacing w:before="120" w:after="120"/>
              <w:rPr>
                <w:rFonts w:cs="Helvetica55Roman"/>
                <w:noProof w:val="0"/>
              </w:rPr>
            </w:pPr>
            <w:r w:rsidRPr="00FC2839">
              <w:rPr>
                <w:rFonts w:cs="Helvetica55Roman"/>
                <w:noProof w:val="0"/>
              </w:rPr>
              <w:t>Importance of conducting routine maintenance</w:t>
            </w:r>
          </w:p>
          <w:p w:rsidR="00861A6F" w:rsidRPr="00FC2839" w:rsidRDefault="00861A6F" w:rsidP="0049237D">
            <w:pPr>
              <w:pStyle w:val="TableBullet1"/>
              <w:spacing w:before="120" w:after="120"/>
              <w:rPr>
                <w:rFonts w:cs="HelveticaNeueLTStd-MdCn"/>
                <w:noProof w:val="0"/>
              </w:rPr>
            </w:pPr>
            <w:r w:rsidRPr="00FC2839">
              <w:rPr>
                <w:rFonts w:cs="HelveticaNeueLTStd-MdCn"/>
                <w:noProof w:val="0"/>
              </w:rPr>
              <w:t>Preventive maintenance</w:t>
            </w:r>
            <w:r w:rsidRPr="00FC2839">
              <w:rPr>
                <w:noProof w:val="0"/>
              </w:rPr>
              <w:t xml:space="preserve"> </w:t>
            </w:r>
          </w:p>
          <w:p w:rsidR="00861A6F" w:rsidRPr="00FC2839" w:rsidRDefault="00861A6F" w:rsidP="0049237D">
            <w:pPr>
              <w:pStyle w:val="TableBullet1"/>
              <w:spacing w:before="120" w:after="120"/>
              <w:rPr>
                <w:rFonts w:cs="HelveticaNeueLTStd-MdCn"/>
                <w:noProof w:val="0"/>
              </w:rPr>
            </w:pPr>
            <w:r w:rsidRPr="00FC2839">
              <w:rPr>
                <w:rFonts w:cs="HelveticaNeueLTStd-MdCn"/>
                <w:noProof w:val="0"/>
              </w:rPr>
              <w:t>Scheduling of maintenance</w:t>
            </w:r>
          </w:p>
          <w:p w:rsidR="00861A6F" w:rsidRPr="00FC2839" w:rsidRDefault="00861A6F" w:rsidP="0049237D">
            <w:pPr>
              <w:pStyle w:val="TableBullet1"/>
              <w:spacing w:before="120" w:after="120"/>
              <w:rPr>
                <w:rFonts w:cs="Arial"/>
                <w:noProof w:val="0"/>
              </w:rPr>
            </w:pPr>
            <w:r w:rsidRPr="00FC2839">
              <w:rPr>
                <w:rFonts w:cs="Arial"/>
                <w:noProof w:val="0"/>
              </w:rPr>
              <w:t>Repairs</w:t>
            </w:r>
          </w:p>
          <w:p w:rsidR="00861A6F" w:rsidRPr="00FC2839" w:rsidRDefault="00861A6F" w:rsidP="0049237D">
            <w:pPr>
              <w:pStyle w:val="TableBullet1"/>
              <w:spacing w:before="120" w:after="120"/>
              <w:rPr>
                <w:rFonts w:cs="Arial"/>
                <w:noProof w:val="0"/>
              </w:rPr>
            </w:pPr>
            <w:r w:rsidRPr="00FC2839">
              <w:rPr>
                <w:rFonts w:cs="Arial"/>
                <w:noProof w:val="0"/>
              </w:rPr>
              <w:t>Physical cleaning of computer assets</w:t>
            </w:r>
          </w:p>
          <w:p w:rsidR="00861A6F" w:rsidRPr="00FC2839" w:rsidRDefault="00861A6F" w:rsidP="0049237D">
            <w:pPr>
              <w:pStyle w:val="TableBullet1"/>
              <w:spacing w:before="120" w:after="120"/>
              <w:rPr>
                <w:rFonts w:cs="Helvetica55Roman"/>
                <w:noProof w:val="0"/>
              </w:rPr>
            </w:pPr>
            <w:r w:rsidRPr="00FC2839">
              <w:rPr>
                <w:rFonts w:cs="Helvetica55Roman"/>
                <w:noProof w:val="0"/>
              </w:rPr>
              <w:t>Cleaning of systems and internal memory</w:t>
            </w:r>
          </w:p>
          <w:p w:rsidR="00861A6F" w:rsidRPr="00FC2839" w:rsidRDefault="00861A6F" w:rsidP="0049237D">
            <w:pPr>
              <w:pStyle w:val="TableBullet1"/>
              <w:spacing w:before="120" w:after="120"/>
              <w:rPr>
                <w:rFonts w:cs="Arial"/>
                <w:noProof w:val="0"/>
              </w:rPr>
            </w:pPr>
            <w:r w:rsidRPr="00FC2839">
              <w:rPr>
                <w:rFonts w:cs="Arial"/>
                <w:noProof w:val="0"/>
              </w:rPr>
              <w:t>Replacing consumables</w:t>
            </w:r>
          </w:p>
          <w:p w:rsidR="00861A6F" w:rsidRPr="00FC2839" w:rsidRDefault="00861A6F" w:rsidP="0049237D">
            <w:pPr>
              <w:pStyle w:val="TableTextBold"/>
              <w:rPr>
                <w:noProof w:val="0"/>
              </w:rPr>
            </w:pPr>
            <w:r w:rsidRPr="00FC2839">
              <w:rPr>
                <w:noProof w:val="0"/>
              </w:rPr>
              <w:t>Establish and implement procedures for identifying and resolving performance problems including use of specialised assistance</w:t>
            </w:r>
          </w:p>
          <w:p w:rsidR="00861A6F" w:rsidRPr="00FC2839" w:rsidRDefault="00861A6F" w:rsidP="0049237D">
            <w:pPr>
              <w:pStyle w:val="TableTextBold"/>
              <w:rPr>
                <w:noProof w:val="0"/>
              </w:rPr>
            </w:pPr>
            <w:r w:rsidRPr="00FC2839">
              <w:rPr>
                <w:noProof w:val="0"/>
              </w:rPr>
              <w:t>Report faults to the nominated person or supplier for rectification</w:t>
            </w:r>
          </w:p>
          <w:p w:rsidR="00861A6F" w:rsidRPr="00FC2839" w:rsidRDefault="00861A6F" w:rsidP="0049237D">
            <w:pPr>
              <w:pStyle w:val="TableBullet1"/>
              <w:spacing w:before="120" w:after="120"/>
              <w:rPr>
                <w:b/>
                <w:noProof w:val="0"/>
              </w:rPr>
            </w:pPr>
            <w:r w:rsidRPr="00FC2839">
              <w:rPr>
                <w:noProof w:val="0"/>
              </w:rPr>
              <w:t>Examples of faults</w:t>
            </w:r>
          </w:p>
          <w:p w:rsidR="00861A6F" w:rsidRPr="00FC2839" w:rsidRDefault="00861A6F" w:rsidP="0049237D">
            <w:pPr>
              <w:pStyle w:val="TableBullet1"/>
              <w:spacing w:before="120" w:after="120"/>
              <w:rPr>
                <w:rFonts w:cs="HelveticaNeueLTStd-MdCn"/>
                <w:noProof w:val="0"/>
              </w:rPr>
            </w:pPr>
            <w:r w:rsidRPr="00FC2839">
              <w:rPr>
                <w:rFonts w:cs="HelveticaNeueLTStd-MdCn"/>
                <w:noProof w:val="0"/>
              </w:rPr>
              <w:t>Identifying or anticipating faults</w:t>
            </w:r>
          </w:p>
          <w:p w:rsidR="00861A6F" w:rsidRPr="00FC2839" w:rsidRDefault="00861A6F" w:rsidP="0049237D">
            <w:pPr>
              <w:pStyle w:val="TableBullet1"/>
              <w:spacing w:before="120" w:after="120"/>
              <w:rPr>
                <w:rFonts w:cs="Helvetica55Roman"/>
                <w:noProof w:val="0"/>
              </w:rPr>
            </w:pPr>
            <w:r w:rsidRPr="00FC2839">
              <w:rPr>
                <w:rFonts w:cs="Helvetica55Roman"/>
                <w:noProof w:val="0"/>
              </w:rPr>
              <w:t>Actions to take when computer faults are identified</w:t>
            </w:r>
          </w:p>
          <w:p w:rsidR="00861A6F" w:rsidRPr="00FC2839" w:rsidRDefault="00861A6F" w:rsidP="0049237D">
            <w:pPr>
              <w:pStyle w:val="TableBullet1"/>
              <w:spacing w:before="120" w:after="120"/>
              <w:rPr>
                <w:rFonts w:cs="Arial"/>
                <w:noProof w:val="0"/>
              </w:rPr>
            </w:pPr>
            <w:r w:rsidRPr="00FC2839">
              <w:rPr>
                <w:rFonts w:cs="Arial"/>
                <w:noProof w:val="0"/>
              </w:rPr>
              <w:t>Note details of a fault</w:t>
            </w:r>
          </w:p>
          <w:p w:rsidR="00861A6F" w:rsidRPr="00FC2839" w:rsidRDefault="00861A6F" w:rsidP="0049237D">
            <w:pPr>
              <w:pStyle w:val="TableBullet1"/>
              <w:spacing w:before="120" w:after="120"/>
              <w:rPr>
                <w:rFonts w:cs="Helvetica35Thin"/>
                <w:noProof w:val="0"/>
              </w:rPr>
            </w:pPr>
            <w:r w:rsidRPr="00FC2839">
              <w:rPr>
                <w:rFonts w:cs="Helvetica35Thin"/>
                <w:noProof w:val="0"/>
              </w:rPr>
              <w:t>Using external specialist to conduct maintenance and servicing</w:t>
            </w:r>
          </w:p>
          <w:p w:rsidR="00861A6F" w:rsidRPr="00FC2839" w:rsidRDefault="00861A6F" w:rsidP="0049237D">
            <w:pPr>
              <w:pStyle w:val="TableTextBold"/>
              <w:rPr>
                <w:noProof w:val="0"/>
              </w:rPr>
            </w:pPr>
            <w:r w:rsidRPr="00FC2839">
              <w:rPr>
                <w:noProof w:val="0"/>
              </w:rPr>
              <w:t>Establish and monitor procedures for ensuring security of data, including regular back-ups and virus checks</w:t>
            </w:r>
          </w:p>
          <w:p w:rsidR="00861A6F" w:rsidRPr="00FC2839" w:rsidRDefault="00861A6F" w:rsidP="0049237D">
            <w:pPr>
              <w:pStyle w:val="TableBullet1"/>
              <w:spacing w:before="120" w:after="120"/>
              <w:rPr>
                <w:noProof w:val="0"/>
              </w:rPr>
            </w:pPr>
            <w:r w:rsidRPr="00FC2839">
              <w:rPr>
                <w:noProof w:val="0"/>
              </w:rPr>
              <w:t>Establishing passwords</w:t>
            </w:r>
          </w:p>
          <w:p w:rsidR="00861A6F" w:rsidRPr="00FC2839" w:rsidRDefault="00861A6F" w:rsidP="0049237D">
            <w:pPr>
              <w:pStyle w:val="TableBullet1"/>
              <w:spacing w:before="120" w:after="120"/>
              <w:rPr>
                <w:noProof w:val="0"/>
              </w:rPr>
            </w:pPr>
            <w:r w:rsidRPr="00FC2839">
              <w:rPr>
                <w:noProof w:val="0"/>
              </w:rPr>
              <w:t>Prevent computer viruses</w:t>
            </w:r>
          </w:p>
          <w:p w:rsidR="00861A6F" w:rsidRPr="00FC2839" w:rsidRDefault="00861A6F" w:rsidP="0049237D">
            <w:pPr>
              <w:pStyle w:val="TableBullet1"/>
              <w:spacing w:before="120" w:after="120"/>
              <w:rPr>
                <w:rFonts w:cs="Helvetica55Roman"/>
                <w:noProof w:val="0"/>
              </w:rPr>
            </w:pPr>
            <w:r w:rsidRPr="00FC2839">
              <w:rPr>
                <w:rFonts w:cs="Helvetica55Roman"/>
                <w:noProof w:val="0"/>
              </w:rPr>
              <w:t xml:space="preserve">Use computer systems in a safe and secure manner </w:t>
            </w:r>
          </w:p>
          <w:p w:rsidR="00861A6F" w:rsidRPr="00FC2839" w:rsidRDefault="00861A6F" w:rsidP="0049237D">
            <w:pPr>
              <w:pStyle w:val="TableBullet1"/>
              <w:spacing w:before="120" w:after="120"/>
              <w:rPr>
                <w:rFonts w:cs="HelveticaNeueLTStd-MdCn"/>
                <w:noProof w:val="0"/>
              </w:rPr>
            </w:pPr>
            <w:r w:rsidRPr="00FC2839">
              <w:rPr>
                <w:rFonts w:cs="HelveticaNeueLTStd-MdCn"/>
                <w:noProof w:val="0"/>
              </w:rPr>
              <w:t>Perform regular backups of data</w:t>
            </w:r>
          </w:p>
          <w:p w:rsidR="00861A6F" w:rsidRPr="00FC2839" w:rsidRDefault="00861A6F" w:rsidP="0049237D">
            <w:pPr>
              <w:pStyle w:val="TableTextBold"/>
              <w:rPr>
                <w:noProof w:val="0"/>
              </w:rPr>
            </w:pPr>
            <w:r w:rsidRPr="00FC2839">
              <w:rPr>
                <w:noProof w:val="0"/>
              </w:rPr>
              <w:t>Create document filing systems and procedures to reflect the size, nature and complexity of the workplace</w:t>
            </w:r>
          </w:p>
          <w:p w:rsidR="00861A6F" w:rsidRPr="00FC2839" w:rsidRDefault="00861A6F" w:rsidP="0049237D">
            <w:pPr>
              <w:pStyle w:val="TableBullet1"/>
              <w:spacing w:before="120" w:after="120"/>
              <w:rPr>
                <w:b/>
                <w:noProof w:val="0"/>
              </w:rPr>
            </w:pPr>
            <w:r w:rsidRPr="00FC2839">
              <w:rPr>
                <w:noProof w:val="0"/>
              </w:rPr>
              <w:t>Types of data management policies and procedures</w:t>
            </w:r>
          </w:p>
          <w:p w:rsidR="00861A6F" w:rsidRPr="00FC2839" w:rsidRDefault="00861A6F" w:rsidP="0049237D">
            <w:pPr>
              <w:pStyle w:val="TableBullet1"/>
              <w:spacing w:before="120" w:after="120"/>
              <w:rPr>
                <w:rFonts w:cs="HelveticaNeueLTStd-Cn"/>
                <w:noProof w:val="0"/>
              </w:rPr>
            </w:pPr>
            <w:r w:rsidRPr="00FC2839">
              <w:rPr>
                <w:rFonts w:cs="HelveticaNeueLTStd-Cn"/>
                <w:noProof w:val="0"/>
              </w:rPr>
              <w:t>Storing data</w:t>
            </w:r>
          </w:p>
          <w:p w:rsidR="00861A6F" w:rsidRPr="00FC2839" w:rsidRDefault="00861A6F" w:rsidP="0049237D">
            <w:pPr>
              <w:pStyle w:val="TableBullet1"/>
              <w:spacing w:before="120" w:after="120"/>
              <w:rPr>
                <w:rFonts w:cs="Helvetica35Thin"/>
                <w:noProof w:val="0"/>
              </w:rPr>
            </w:pPr>
            <w:r w:rsidRPr="00FC2839">
              <w:rPr>
                <w:rFonts w:cs="Helvetica35Thin"/>
                <w:noProof w:val="0"/>
              </w:rPr>
              <w:t>Establishing data management</w:t>
            </w:r>
          </w:p>
          <w:p w:rsidR="00CF4A54" w:rsidRPr="00FC2839" w:rsidRDefault="00CF4A54" w:rsidP="00861A6F">
            <w:pPr>
              <w:pStyle w:val="TableBullet2"/>
              <w:numPr>
                <w:ilvl w:val="0"/>
                <w:numId w:val="0"/>
              </w:numPr>
              <w:ind w:left="714"/>
              <w:rPr>
                <w:lang w:val="en-AU"/>
              </w:rPr>
            </w:pPr>
          </w:p>
        </w:tc>
      </w:tr>
    </w:tbl>
    <w:p w:rsidR="006F080E" w:rsidRPr="00FC2839" w:rsidRDefault="006F080E" w:rsidP="002D0810">
      <w:pPr>
        <w:pStyle w:val="BodyCopy"/>
        <w:rPr>
          <w:noProof w:val="0"/>
        </w:rPr>
      </w:pPr>
    </w:p>
    <w:p w:rsidR="006F080E" w:rsidRPr="00FC2839" w:rsidRDefault="006F080E">
      <w:pPr>
        <w:rPr>
          <w:rFonts w:ascii="Helvetica" w:eastAsia="Calibri" w:hAnsi="Helvetica" w:cs="Calibri"/>
          <w:szCs w:val="16"/>
          <w:lang w:eastAsia="ar-SA"/>
        </w:rPr>
      </w:pPr>
      <w:r w:rsidRPr="00FC2839">
        <w:rPr>
          <w:rFonts w:ascii="Helvetica" w:hAnsi="Helvetica"/>
        </w:rPr>
        <w:br w:type="page"/>
      </w:r>
    </w:p>
    <w:p w:rsidR="006F080E" w:rsidRPr="00FC2839" w:rsidRDefault="006F080E" w:rsidP="002D0810">
      <w:pPr>
        <w:pStyle w:val="BodyCopy"/>
        <w:rPr>
          <w:noProof w:val="0"/>
        </w:rPr>
      </w:pPr>
    </w:p>
    <w:p w:rsidR="006F080E" w:rsidRPr="00FC2839" w:rsidRDefault="006F080E" w:rsidP="002D0810">
      <w:pPr>
        <w:pStyle w:val="BodyCopy"/>
        <w:rPr>
          <w:noProof w:val="0"/>
        </w:rPr>
        <w:sectPr w:rsidR="006F080E" w:rsidRPr="00FC2839" w:rsidSect="001A29DB">
          <w:headerReference w:type="even" r:id="rId199"/>
          <w:headerReference w:type="default" r:id="rId200"/>
          <w:pgSz w:w="11906" w:h="16838"/>
          <w:pgMar w:top="1440" w:right="1440" w:bottom="1440" w:left="1440" w:header="708" w:footer="324" w:gutter="0"/>
          <w:cols w:space="708"/>
          <w:docGrid w:linePitch="360"/>
        </w:sectPr>
      </w:pPr>
    </w:p>
    <w:p w:rsidR="009C6C06" w:rsidRPr="00FC2839" w:rsidRDefault="009C6C06" w:rsidP="009C6C06">
      <w:pPr>
        <w:pStyle w:val="Heading1"/>
      </w:pPr>
      <w:bookmarkStart w:id="49" w:name="_Toc294862968"/>
      <w:bookmarkStart w:id="50" w:name="_Toc337029861"/>
      <w:bookmarkStart w:id="51" w:name="_Toc370805498"/>
      <w:bookmarkStart w:id="52" w:name="_Toc433386775"/>
      <w:r w:rsidRPr="00FC2839">
        <w:t>Presentation of written work</w:t>
      </w:r>
      <w:bookmarkEnd w:id="49"/>
      <w:bookmarkEnd w:id="50"/>
      <w:bookmarkEnd w:id="51"/>
      <w:bookmarkEnd w:id="52"/>
    </w:p>
    <w:p w:rsidR="009C6C06" w:rsidRPr="00FC2839" w:rsidRDefault="009C6C06" w:rsidP="00720453">
      <w:pPr>
        <w:pStyle w:val="Heading2"/>
        <w:numPr>
          <w:ilvl w:val="0"/>
          <w:numId w:val="6"/>
        </w:numPr>
        <w:ind w:left="482" w:hanging="482"/>
      </w:pPr>
      <w:r w:rsidRPr="00FC2839">
        <w:t>Introduction</w:t>
      </w:r>
    </w:p>
    <w:p w:rsidR="009C6C06" w:rsidRPr="00FC2839" w:rsidRDefault="009C6C06" w:rsidP="009C6C06">
      <w:pPr>
        <w:pStyle w:val="BodyCopy"/>
        <w:rPr>
          <w:noProof w:val="0"/>
        </w:rPr>
      </w:pPr>
      <w:r w:rsidRPr="00FC2839">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9C6C06" w:rsidRPr="00FC2839" w:rsidRDefault="009C6C06" w:rsidP="00720453">
      <w:pPr>
        <w:pStyle w:val="Heading2"/>
        <w:numPr>
          <w:ilvl w:val="0"/>
          <w:numId w:val="6"/>
        </w:numPr>
        <w:ind w:left="482" w:hanging="482"/>
      </w:pPr>
      <w:r w:rsidRPr="00FC2839">
        <w:t>Style</w:t>
      </w:r>
    </w:p>
    <w:p w:rsidR="009C6C06" w:rsidRPr="00FC2839" w:rsidRDefault="009C6C06" w:rsidP="009C6C06">
      <w:pPr>
        <w:pStyle w:val="BodyCopy"/>
        <w:rPr>
          <w:noProof w:val="0"/>
        </w:rPr>
      </w:pPr>
      <w:r w:rsidRPr="00FC2839">
        <w:rPr>
          <w:lang w:val="en-US" w:eastAsia="en-US"/>
        </w:rPr>
        <w:drawing>
          <wp:anchor distT="0" distB="0" distL="114300" distR="114300" simplePos="0" relativeHeight="251685888" behindDoc="0" locked="0" layoutInCell="1" allowOverlap="1" wp14:anchorId="69288C3D" wp14:editId="5398FF63">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201"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FC2839">
        <w:rPr>
          <w:lang w:val="en-US" w:eastAsia="en-US"/>
        </w:rPr>
        <w:drawing>
          <wp:anchor distT="0" distB="0" distL="114300" distR="114300" simplePos="0" relativeHeight="251684864" behindDoc="1" locked="0" layoutInCell="1" allowOverlap="1" wp14:anchorId="2F8A6324" wp14:editId="6B0A1E50">
            <wp:simplePos x="0" y="0"/>
            <wp:positionH relativeFrom="page">
              <wp:posOffset>4191000</wp:posOffset>
            </wp:positionH>
            <wp:positionV relativeFrom="page">
              <wp:posOffset>6534150</wp:posOffset>
            </wp:positionV>
            <wp:extent cx="2114550" cy="1000125"/>
            <wp:effectExtent l="19050" t="0" r="0" b="0"/>
            <wp:wrapSquare wrapText="bothSides"/>
            <wp:docPr id="3"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202"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Pr="00FC2839">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EC72EE" w:rsidRPr="00FC2839">
        <w:rPr>
          <w:noProof w:val="0"/>
        </w:rPr>
        <w:t>s</w:t>
      </w:r>
      <w:r w:rsidRPr="00FC2839">
        <w:rPr>
          <w:noProof w:val="0"/>
        </w:rPr>
        <w:t>ed. The points presented will then follow a logical sequence and be relevant. Students should frequently refer to the question asked, to keep ‘on track’. Teachers recogni</w:t>
      </w:r>
      <w:r w:rsidR="00EC72EE" w:rsidRPr="00FC2839">
        <w:rPr>
          <w:noProof w:val="0"/>
        </w:rPr>
        <w:t>s</w:t>
      </w:r>
      <w:r w:rsidRPr="00FC2839">
        <w:rPr>
          <w:noProof w:val="0"/>
        </w:rPr>
        <w:t>e and are critical of work that does not answer the question, or is ‘padded’ with irrelevant material. In summary, remember to:</w:t>
      </w:r>
    </w:p>
    <w:p w:rsidR="009C6C06" w:rsidRPr="00FC2839" w:rsidRDefault="009C6C06" w:rsidP="009C6C06">
      <w:pPr>
        <w:pStyle w:val="Bullet1"/>
      </w:pPr>
      <w:r w:rsidRPr="00FC2839">
        <w:t>Plan ahead</w:t>
      </w:r>
    </w:p>
    <w:p w:rsidR="009C6C06" w:rsidRPr="00FC2839" w:rsidRDefault="009C6C06" w:rsidP="009C6C06">
      <w:pPr>
        <w:pStyle w:val="Bullet1"/>
      </w:pPr>
      <w:r w:rsidRPr="00FC2839">
        <w:t>Be clear and concise</w:t>
      </w:r>
    </w:p>
    <w:p w:rsidR="009C6C06" w:rsidRPr="00FC2839" w:rsidRDefault="009C6C06" w:rsidP="009C6C06">
      <w:pPr>
        <w:pStyle w:val="Bullet1"/>
      </w:pPr>
      <w:r w:rsidRPr="00FC2839">
        <w:t>Answer the question</w:t>
      </w:r>
    </w:p>
    <w:p w:rsidR="009C6C06" w:rsidRPr="00FC2839" w:rsidRDefault="009C6C06" w:rsidP="009C6C06">
      <w:pPr>
        <w:pStyle w:val="Bullet1"/>
      </w:pPr>
      <w:r w:rsidRPr="00FC2839">
        <w:t>Proofread the final draft.</w:t>
      </w:r>
    </w:p>
    <w:p w:rsidR="009C6C06" w:rsidRPr="00FC2839" w:rsidRDefault="009C6C06" w:rsidP="00720453">
      <w:pPr>
        <w:pStyle w:val="Heading2"/>
        <w:numPr>
          <w:ilvl w:val="0"/>
          <w:numId w:val="6"/>
        </w:numPr>
        <w:ind w:left="482" w:hanging="482"/>
      </w:pPr>
      <w:r w:rsidRPr="00FC2839">
        <w:t>Presenting Written Work</w:t>
      </w:r>
    </w:p>
    <w:p w:rsidR="009C6C06" w:rsidRPr="00FC2839" w:rsidRDefault="009C6C06" w:rsidP="009C6C06">
      <w:pPr>
        <w:pStyle w:val="BodyCopy"/>
        <w:rPr>
          <w:b/>
          <w:i/>
          <w:noProof w:val="0"/>
        </w:rPr>
      </w:pPr>
      <w:r w:rsidRPr="00FC2839">
        <w:rPr>
          <w:b/>
          <w:i/>
          <w:noProof w:val="0"/>
        </w:rPr>
        <w:t>Types of written work</w:t>
      </w:r>
    </w:p>
    <w:p w:rsidR="009C6C06" w:rsidRPr="00FC2839" w:rsidRDefault="009C6C06" w:rsidP="009C6C06">
      <w:pPr>
        <w:pStyle w:val="BodyCopy"/>
        <w:rPr>
          <w:noProof w:val="0"/>
        </w:rPr>
      </w:pPr>
      <w:r w:rsidRPr="00FC2839">
        <w:rPr>
          <w:noProof w:val="0"/>
        </w:rPr>
        <w:t>Students may be asked to write:</w:t>
      </w:r>
    </w:p>
    <w:p w:rsidR="009C6C06" w:rsidRPr="00FC2839" w:rsidRDefault="009C6C06" w:rsidP="009C6C06">
      <w:pPr>
        <w:pStyle w:val="Bullet1"/>
      </w:pPr>
      <w:r w:rsidRPr="00FC2839">
        <w:t>Short and long reports</w:t>
      </w:r>
    </w:p>
    <w:p w:rsidR="009C6C06" w:rsidRPr="00FC2839" w:rsidRDefault="009C6C06" w:rsidP="009C6C06">
      <w:pPr>
        <w:pStyle w:val="Bullet1"/>
      </w:pPr>
      <w:r w:rsidRPr="00FC2839">
        <w:t>Essays</w:t>
      </w:r>
    </w:p>
    <w:p w:rsidR="009C6C06" w:rsidRPr="00FC2839" w:rsidRDefault="009C6C06" w:rsidP="009C6C06">
      <w:pPr>
        <w:pStyle w:val="Bullet1"/>
      </w:pPr>
      <w:r w:rsidRPr="00FC2839">
        <w:t>Records of interviews</w:t>
      </w:r>
    </w:p>
    <w:p w:rsidR="009C6C06" w:rsidRPr="00FC2839" w:rsidRDefault="009C6C06" w:rsidP="009C6C06">
      <w:pPr>
        <w:pStyle w:val="Bullet1"/>
      </w:pPr>
      <w:r w:rsidRPr="00FC2839">
        <w:t>Questionnaires</w:t>
      </w:r>
    </w:p>
    <w:p w:rsidR="009C6C06" w:rsidRPr="00FC2839" w:rsidRDefault="009C6C06" w:rsidP="009C6C06">
      <w:pPr>
        <w:pStyle w:val="Bullet1"/>
      </w:pPr>
      <w:r w:rsidRPr="00FC2839">
        <w:t>Business letters</w:t>
      </w:r>
    </w:p>
    <w:p w:rsidR="009C6C06" w:rsidRPr="00FC2839" w:rsidRDefault="009C6C06" w:rsidP="009C6C06">
      <w:pPr>
        <w:pStyle w:val="Bullet1"/>
      </w:pPr>
      <w:r w:rsidRPr="00FC2839">
        <w:t xml:space="preserve">Resumes. </w:t>
      </w:r>
    </w:p>
    <w:p w:rsidR="009C6C06" w:rsidRPr="00FC2839" w:rsidRDefault="009C6C06" w:rsidP="009C6C06">
      <w:pPr>
        <w:pStyle w:val="BodyCopy"/>
        <w:spacing w:before="240"/>
        <w:rPr>
          <w:b/>
          <w:i/>
          <w:noProof w:val="0"/>
        </w:rPr>
      </w:pPr>
      <w:r w:rsidRPr="00FC2839">
        <w:rPr>
          <w:b/>
          <w:i/>
          <w:noProof w:val="0"/>
        </w:rPr>
        <w:t>Format</w:t>
      </w:r>
    </w:p>
    <w:p w:rsidR="009C6C06" w:rsidRPr="00FC2839" w:rsidRDefault="009C6C06" w:rsidP="009C6C06">
      <w:pPr>
        <w:pStyle w:val="BodyCopy"/>
        <w:rPr>
          <w:noProof w:val="0"/>
        </w:rPr>
      </w:pPr>
      <w:r w:rsidRPr="00FC2839">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Pr="00FC2839">
        <w:rPr>
          <w:noProof w:val="0"/>
        </w:rPr>
        <w:br w:type="page"/>
      </w:r>
    </w:p>
    <w:p w:rsidR="009C6C06" w:rsidRPr="00FC2839" w:rsidRDefault="009C6C06" w:rsidP="009C6C06">
      <w:pPr>
        <w:pStyle w:val="BodyCopyBold"/>
        <w:rPr>
          <w:i/>
          <w:noProof w:val="0"/>
        </w:rPr>
      </w:pPr>
      <w:r w:rsidRPr="00FC2839">
        <w:rPr>
          <w:i/>
          <w:noProof w:val="0"/>
        </w:rPr>
        <w:t>Cover Sheet</w:t>
      </w:r>
    </w:p>
    <w:p w:rsidR="009C6C06" w:rsidRPr="00FC2839" w:rsidRDefault="009C6C06" w:rsidP="009C6C06">
      <w:pPr>
        <w:pStyle w:val="BodyCopy"/>
        <w:rPr>
          <w:noProof w:val="0"/>
        </w:rPr>
      </w:pPr>
      <w:r w:rsidRPr="00FC2839">
        <w:rPr>
          <w:noProof w:val="0"/>
        </w:rPr>
        <w:t>All written work should be submitted with a cover sheet stapled to the front that contains:</w:t>
      </w:r>
    </w:p>
    <w:p w:rsidR="009C6C06" w:rsidRPr="00FC2839" w:rsidRDefault="009C6C06" w:rsidP="009C6C06">
      <w:pPr>
        <w:pStyle w:val="Bullet1"/>
      </w:pPr>
      <w:r w:rsidRPr="00FC2839">
        <w:t>The student’s name and student number</w:t>
      </w:r>
    </w:p>
    <w:p w:rsidR="009C6C06" w:rsidRPr="00FC2839" w:rsidRDefault="009C6C06" w:rsidP="009C6C06">
      <w:pPr>
        <w:pStyle w:val="Bullet1"/>
      </w:pPr>
      <w:r w:rsidRPr="00FC2839">
        <w:t>The name of the class/unit</w:t>
      </w:r>
    </w:p>
    <w:p w:rsidR="009C6C06" w:rsidRPr="00FC2839" w:rsidRDefault="009C6C06" w:rsidP="009C6C06">
      <w:pPr>
        <w:pStyle w:val="Bullet1"/>
      </w:pPr>
      <w:r w:rsidRPr="00FC2839">
        <w:t>The due date of the work</w:t>
      </w:r>
    </w:p>
    <w:p w:rsidR="009C6C06" w:rsidRPr="00FC2839" w:rsidRDefault="009C6C06" w:rsidP="009C6C06">
      <w:pPr>
        <w:pStyle w:val="Bullet1"/>
      </w:pPr>
      <w:r w:rsidRPr="00FC2839">
        <w:t>The title of the work</w:t>
      </w:r>
    </w:p>
    <w:p w:rsidR="009C6C06" w:rsidRPr="00FC2839" w:rsidRDefault="009C6C06" w:rsidP="009C6C06">
      <w:pPr>
        <w:pStyle w:val="Bullet1"/>
      </w:pPr>
      <w:r w:rsidRPr="00FC2839">
        <w:t>The teacher’s name</w:t>
      </w:r>
    </w:p>
    <w:p w:rsidR="009C6C06" w:rsidRPr="00FC2839" w:rsidRDefault="009C6C06" w:rsidP="009C6C06">
      <w:pPr>
        <w:pStyle w:val="Bullet1"/>
      </w:pPr>
      <w:r w:rsidRPr="00FC2839">
        <w:t>A signed declaration that the work does not involve plagiarism.</w:t>
      </w:r>
    </w:p>
    <w:p w:rsidR="009C6C06" w:rsidRPr="00FC2839" w:rsidRDefault="009C6C06" w:rsidP="009C6C06">
      <w:pPr>
        <w:pStyle w:val="BodyCopy"/>
        <w:spacing w:before="240"/>
        <w:rPr>
          <w:b/>
          <w:i/>
          <w:noProof w:val="0"/>
        </w:rPr>
      </w:pPr>
      <w:r w:rsidRPr="00FC2839">
        <w:rPr>
          <w:b/>
          <w:i/>
          <w:noProof w:val="0"/>
        </w:rPr>
        <w:t>Keeping a Copy</w:t>
      </w:r>
    </w:p>
    <w:p w:rsidR="009C6C06" w:rsidRPr="00FC2839" w:rsidRDefault="009C6C06" w:rsidP="009C6C06">
      <w:pPr>
        <w:pStyle w:val="BodyCopy"/>
        <w:rPr>
          <w:noProof w:val="0"/>
        </w:rPr>
      </w:pPr>
      <w:r w:rsidRPr="00FC2839">
        <w:rPr>
          <w:noProof w:val="0"/>
        </w:rPr>
        <w:t>Students must keep a copy of the written work in case it is lost. This rarely happens but it can be disastrous if a copy has not been kept.</w:t>
      </w:r>
    </w:p>
    <w:p w:rsidR="009C6C06" w:rsidRPr="00FC2839" w:rsidRDefault="009C6C06" w:rsidP="009C6C06">
      <w:pPr>
        <w:pStyle w:val="BodyCopy"/>
        <w:spacing w:before="240"/>
        <w:rPr>
          <w:b/>
          <w:i/>
          <w:noProof w:val="0"/>
        </w:rPr>
      </w:pPr>
      <w:r w:rsidRPr="00FC2839">
        <w:rPr>
          <w:b/>
          <w:i/>
          <w:noProof w:val="0"/>
        </w:rPr>
        <w:t>Inclusive language</w:t>
      </w:r>
    </w:p>
    <w:p w:rsidR="009C6C06" w:rsidRPr="00FC2839" w:rsidRDefault="009C6C06" w:rsidP="009C6C06">
      <w:pPr>
        <w:pStyle w:val="BodyCopy"/>
        <w:rPr>
          <w:noProof w:val="0"/>
        </w:rPr>
      </w:pPr>
      <w:r w:rsidRPr="00FC2839">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9C6C06" w:rsidRPr="00FC2839" w:rsidRDefault="009C6C06" w:rsidP="009C6C06">
      <w:pPr>
        <w:pStyle w:val="BodyCopy"/>
        <w:rPr>
          <w:noProof w:val="0"/>
        </w:rPr>
      </w:pPr>
      <w:r w:rsidRPr="00FC2839">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9C6C06" w:rsidRPr="00FC2839" w:rsidTr="00F814A5">
        <w:tc>
          <w:tcPr>
            <w:tcW w:w="3969" w:type="dxa"/>
            <w:shd w:val="clear" w:color="auto" w:fill="F2F2F2" w:themeFill="background1" w:themeFillShade="F2"/>
          </w:tcPr>
          <w:p w:rsidR="009C6C06" w:rsidRPr="00FC2839" w:rsidRDefault="009C6C06" w:rsidP="00F814A5">
            <w:pPr>
              <w:pStyle w:val="BodyCopy"/>
              <w:spacing w:before="120" w:after="120"/>
              <w:jc w:val="both"/>
              <w:rPr>
                <w:noProof w:val="0"/>
              </w:rPr>
            </w:pPr>
            <w:r w:rsidRPr="00FC2839">
              <w:rPr>
                <w:noProof w:val="0"/>
              </w:rPr>
              <w:t>Mankind</w:t>
            </w:r>
          </w:p>
        </w:tc>
        <w:tc>
          <w:tcPr>
            <w:tcW w:w="3452" w:type="dxa"/>
            <w:shd w:val="clear" w:color="auto" w:fill="F2F2F2" w:themeFill="background1" w:themeFillShade="F2"/>
          </w:tcPr>
          <w:p w:rsidR="009C6C06" w:rsidRPr="00FC2839" w:rsidRDefault="009C6C06" w:rsidP="00F814A5">
            <w:pPr>
              <w:pStyle w:val="BodyCopy"/>
              <w:spacing w:before="120" w:after="120"/>
              <w:rPr>
                <w:i/>
                <w:noProof w:val="0"/>
              </w:rPr>
            </w:pPr>
            <w:r w:rsidRPr="00FC2839">
              <w:rPr>
                <w:i/>
                <w:noProof w:val="0"/>
              </w:rPr>
              <w:t>Humankind</w:t>
            </w:r>
          </w:p>
        </w:tc>
      </w:tr>
      <w:tr w:rsidR="009C6C06" w:rsidRPr="00FC2839" w:rsidTr="00F814A5">
        <w:tc>
          <w:tcPr>
            <w:tcW w:w="3969" w:type="dxa"/>
            <w:shd w:val="clear" w:color="auto" w:fill="F2F2F2" w:themeFill="background1" w:themeFillShade="F2"/>
          </w:tcPr>
          <w:p w:rsidR="009C6C06" w:rsidRPr="00FC2839" w:rsidRDefault="009C6C06" w:rsidP="00F814A5">
            <w:pPr>
              <w:pStyle w:val="BodyCopy"/>
              <w:spacing w:before="120" w:after="120"/>
              <w:jc w:val="both"/>
              <w:rPr>
                <w:noProof w:val="0"/>
              </w:rPr>
            </w:pPr>
            <w:r w:rsidRPr="00FC2839">
              <w:rPr>
                <w:noProof w:val="0"/>
              </w:rPr>
              <w:t>Barman/maid</w:t>
            </w:r>
          </w:p>
        </w:tc>
        <w:tc>
          <w:tcPr>
            <w:tcW w:w="3452" w:type="dxa"/>
            <w:shd w:val="clear" w:color="auto" w:fill="F2F2F2" w:themeFill="background1" w:themeFillShade="F2"/>
          </w:tcPr>
          <w:p w:rsidR="009C6C06" w:rsidRPr="00FC2839" w:rsidRDefault="009C6C06" w:rsidP="00F814A5">
            <w:pPr>
              <w:pStyle w:val="BodyCopy"/>
              <w:spacing w:before="120" w:after="120"/>
              <w:rPr>
                <w:i/>
                <w:noProof w:val="0"/>
              </w:rPr>
            </w:pPr>
            <w:r w:rsidRPr="00FC2839">
              <w:rPr>
                <w:i/>
                <w:noProof w:val="0"/>
              </w:rPr>
              <w:t>Bar attendant</w:t>
            </w:r>
          </w:p>
        </w:tc>
      </w:tr>
      <w:tr w:rsidR="009C6C06" w:rsidRPr="00FC2839" w:rsidTr="00F814A5">
        <w:tc>
          <w:tcPr>
            <w:tcW w:w="3969" w:type="dxa"/>
            <w:shd w:val="clear" w:color="auto" w:fill="F2F2F2" w:themeFill="background1" w:themeFillShade="F2"/>
          </w:tcPr>
          <w:p w:rsidR="009C6C06" w:rsidRPr="00FC2839" w:rsidRDefault="009C6C06" w:rsidP="00F814A5">
            <w:pPr>
              <w:pStyle w:val="BodyCopy"/>
              <w:spacing w:before="120" w:after="120"/>
              <w:jc w:val="both"/>
              <w:rPr>
                <w:noProof w:val="0"/>
              </w:rPr>
            </w:pPr>
            <w:r w:rsidRPr="00FC2839">
              <w:rPr>
                <w:noProof w:val="0"/>
              </w:rPr>
              <w:t>Host/hostess</w:t>
            </w:r>
          </w:p>
        </w:tc>
        <w:tc>
          <w:tcPr>
            <w:tcW w:w="3452" w:type="dxa"/>
            <w:shd w:val="clear" w:color="auto" w:fill="F2F2F2" w:themeFill="background1" w:themeFillShade="F2"/>
          </w:tcPr>
          <w:p w:rsidR="009C6C06" w:rsidRPr="00FC2839" w:rsidRDefault="009C6C06" w:rsidP="00F814A5">
            <w:pPr>
              <w:pStyle w:val="BodyCopy"/>
              <w:spacing w:before="120" w:after="120"/>
              <w:rPr>
                <w:i/>
                <w:noProof w:val="0"/>
              </w:rPr>
            </w:pPr>
            <w:r w:rsidRPr="00FC2839">
              <w:rPr>
                <w:i/>
                <w:noProof w:val="0"/>
              </w:rPr>
              <w:t>Host</w:t>
            </w:r>
          </w:p>
        </w:tc>
      </w:tr>
      <w:tr w:rsidR="009C6C06" w:rsidRPr="00FC2839" w:rsidTr="00F814A5">
        <w:tc>
          <w:tcPr>
            <w:tcW w:w="3969" w:type="dxa"/>
            <w:shd w:val="clear" w:color="auto" w:fill="F2F2F2" w:themeFill="background1" w:themeFillShade="F2"/>
          </w:tcPr>
          <w:p w:rsidR="009C6C06" w:rsidRPr="00FC2839" w:rsidRDefault="009C6C06" w:rsidP="00F814A5">
            <w:pPr>
              <w:pStyle w:val="BodyCopy"/>
              <w:spacing w:before="120" w:after="120"/>
              <w:jc w:val="both"/>
              <w:rPr>
                <w:noProof w:val="0"/>
              </w:rPr>
            </w:pPr>
            <w:r w:rsidRPr="00FC2839">
              <w:rPr>
                <w:noProof w:val="0"/>
              </w:rPr>
              <w:t>Waiter/waitress</w:t>
            </w:r>
          </w:p>
        </w:tc>
        <w:tc>
          <w:tcPr>
            <w:tcW w:w="3452" w:type="dxa"/>
            <w:shd w:val="clear" w:color="auto" w:fill="F2F2F2" w:themeFill="background1" w:themeFillShade="F2"/>
          </w:tcPr>
          <w:p w:rsidR="009C6C06" w:rsidRPr="00FC2839" w:rsidRDefault="009C6C06" w:rsidP="00F814A5">
            <w:pPr>
              <w:pStyle w:val="BodyCopy"/>
              <w:spacing w:before="120" w:after="120"/>
              <w:rPr>
                <w:i/>
                <w:noProof w:val="0"/>
              </w:rPr>
            </w:pPr>
            <w:r w:rsidRPr="00FC2839">
              <w:rPr>
                <w:i/>
                <w:noProof w:val="0"/>
              </w:rPr>
              <w:t>Waiter or waiting staff</w:t>
            </w:r>
          </w:p>
        </w:tc>
      </w:tr>
    </w:tbl>
    <w:p w:rsidR="009C6C06" w:rsidRPr="00FC2839" w:rsidRDefault="009C6C06" w:rsidP="009C6C06">
      <w:pPr>
        <w:pStyle w:val="BodyCopy"/>
        <w:rPr>
          <w:noProof w:val="0"/>
        </w:rPr>
        <w:sectPr w:rsidR="009C6C06" w:rsidRPr="00FC2839" w:rsidSect="001A29DB">
          <w:headerReference w:type="even" r:id="rId203"/>
          <w:headerReference w:type="default" r:id="rId204"/>
          <w:pgSz w:w="11906" w:h="16838" w:code="9"/>
          <w:pgMar w:top="1440" w:right="1440" w:bottom="1440" w:left="1701" w:header="709" w:footer="335" w:gutter="0"/>
          <w:cols w:space="708"/>
          <w:docGrid w:linePitch="360"/>
        </w:sectPr>
      </w:pPr>
    </w:p>
    <w:p w:rsidR="00917F38" w:rsidRPr="00FC2839" w:rsidRDefault="009C6C06" w:rsidP="006C2A97">
      <w:pPr>
        <w:pStyle w:val="Heading1"/>
      </w:pPr>
      <w:bookmarkStart w:id="53" w:name="_Toc337029862"/>
      <w:bookmarkStart w:id="54" w:name="_Toc370805499"/>
      <w:bookmarkStart w:id="55" w:name="_Toc433386776"/>
      <w:r w:rsidRPr="00FC2839">
        <w:t>Recommended reading</w:t>
      </w:r>
      <w:bookmarkEnd w:id="53"/>
      <w:bookmarkEnd w:id="54"/>
      <w:bookmarkEnd w:id="55"/>
    </w:p>
    <w:p w:rsidR="00D90B23" w:rsidRPr="00FC2839" w:rsidRDefault="00D90B23" w:rsidP="00B1544F">
      <w:pPr>
        <w:pStyle w:val="BodyCopy"/>
        <w:spacing w:before="240" w:after="240"/>
        <w:rPr>
          <w:noProof w:val="0"/>
          <w:szCs w:val="22"/>
        </w:rPr>
      </w:pPr>
      <w:r w:rsidRPr="00FC2839">
        <w:rPr>
          <w:noProof w:val="0"/>
          <w:szCs w:val="22"/>
        </w:rPr>
        <w:t xml:space="preserve">Chambers, Mark; 2013 (6th edition); </w:t>
      </w:r>
      <w:r w:rsidRPr="00FC2839">
        <w:rPr>
          <w:rStyle w:val="a-size-extra-large3"/>
          <w:rFonts w:ascii="Helvetica" w:hAnsi="Helvetica"/>
          <w:i/>
          <w:noProof w:val="0"/>
          <w:szCs w:val="22"/>
        </w:rPr>
        <w:t xml:space="preserve">PCs All-in-One </w:t>
      </w:r>
      <w:r w:rsidR="007D40D3" w:rsidRPr="00FC2839">
        <w:rPr>
          <w:rStyle w:val="a-size-extra-large3"/>
          <w:rFonts w:ascii="Helvetica" w:hAnsi="Helvetica"/>
          <w:i/>
          <w:noProof w:val="0"/>
          <w:szCs w:val="22"/>
        </w:rPr>
        <w:t>for</w:t>
      </w:r>
      <w:r w:rsidRPr="00FC2839">
        <w:rPr>
          <w:rStyle w:val="a-size-extra-large3"/>
          <w:rFonts w:ascii="Helvetica" w:hAnsi="Helvetica"/>
          <w:i/>
          <w:noProof w:val="0"/>
          <w:szCs w:val="22"/>
        </w:rPr>
        <w:t xml:space="preserve"> Dummies</w:t>
      </w:r>
      <w:r w:rsidRPr="00FC2839">
        <w:rPr>
          <w:rStyle w:val="a-size-extra-large3"/>
          <w:rFonts w:ascii="Helvetica" w:hAnsi="Helvetica"/>
          <w:noProof w:val="0"/>
          <w:szCs w:val="22"/>
        </w:rPr>
        <w:t>;</w:t>
      </w:r>
      <w:r w:rsidRPr="00FC2839">
        <w:rPr>
          <w:rFonts w:cs="Arial"/>
          <w:noProof w:val="0"/>
          <w:szCs w:val="22"/>
        </w:rPr>
        <w:t xml:space="preserve"> For Dummies</w:t>
      </w:r>
    </w:p>
    <w:p w:rsidR="004F060A" w:rsidRPr="00FC2839" w:rsidRDefault="004F060A" w:rsidP="00B1544F">
      <w:pPr>
        <w:pStyle w:val="BodyCopy"/>
        <w:spacing w:before="240" w:after="240"/>
        <w:rPr>
          <w:noProof w:val="0"/>
          <w:szCs w:val="22"/>
        </w:rPr>
      </w:pPr>
      <w:r w:rsidRPr="00FC2839">
        <w:rPr>
          <w:noProof w:val="0"/>
          <w:szCs w:val="22"/>
        </w:rPr>
        <w:t xml:space="preserve">Clements, Alan; 2006 (4th edition); </w:t>
      </w:r>
      <w:r w:rsidRPr="00FC2839">
        <w:rPr>
          <w:rStyle w:val="a-size-extra-large3"/>
          <w:rFonts w:ascii="Helvetica" w:hAnsi="Helvetica"/>
          <w:i/>
          <w:noProof w:val="0"/>
          <w:szCs w:val="22"/>
        </w:rPr>
        <w:t>Principles of Computer Hardware</w:t>
      </w:r>
      <w:r w:rsidRPr="00FC2839">
        <w:rPr>
          <w:rStyle w:val="a-size-extra-large3"/>
          <w:rFonts w:ascii="Helvetica" w:hAnsi="Helvetica"/>
          <w:noProof w:val="0"/>
          <w:szCs w:val="22"/>
        </w:rPr>
        <w:t xml:space="preserve">; </w:t>
      </w:r>
      <w:r w:rsidRPr="00FC2839">
        <w:rPr>
          <w:rFonts w:cs="Arial"/>
          <w:noProof w:val="0"/>
          <w:szCs w:val="22"/>
        </w:rPr>
        <w:t>Oxford University Press</w:t>
      </w:r>
    </w:p>
    <w:p w:rsidR="007E5BB6" w:rsidRPr="00FC2839" w:rsidRDefault="007E5BB6" w:rsidP="00B1544F">
      <w:pPr>
        <w:pStyle w:val="BodyCopy"/>
        <w:spacing w:before="240" w:after="240"/>
        <w:rPr>
          <w:noProof w:val="0"/>
          <w:szCs w:val="22"/>
        </w:rPr>
      </w:pPr>
      <w:r w:rsidRPr="00FC2839">
        <w:rPr>
          <w:noProof w:val="0"/>
          <w:szCs w:val="22"/>
        </w:rPr>
        <w:t xml:space="preserve">Englander, Irv; 2014 (5th edition); </w:t>
      </w:r>
      <w:r w:rsidRPr="00FC2839">
        <w:rPr>
          <w:rStyle w:val="a-size-extra-large3"/>
          <w:rFonts w:ascii="Helvetica" w:hAnsi="Helvetica"/>
          <w:i/>
          <w:noProof w:val="0"/>
          <w:color w:val="111111"/>
          <w:szCs w:val="22"/>
        </w:rPr>
        <w:t>The Architecture of Computer Hardware, Systems Software, and Networking: An Information Technology Approach</w:t>
      </w:r>
      <w:r w:rsidRPr="00FC2839">
        <w:rPr>
          <w:rStyle w:val="a-size-extra-large3"/>
          <w:rFonts w:ascii="Helvetica" w:hAnsi="Helvetica"/>
          <w:noProof w:val="0"/>
          <w:color w:val="111111"/>
          <w:szCs w:val="22"/>
        </w:rPr>
        <w:t xml:space="preserve">; </w:t>
      </w:r>
      <w:r w:rsidRPr="00FC2839">
        <w:rPr>
          <w:rFonts w:cs="Arial"/>
          <w:noProof w:val="0"/>
          <w:color w:val="333333"/>
          <w:szCs w:val="22"/>
        </w:rPr>
        <w:t>Wiley</w:t>
      </w:r>
    </w:p>
    <w:p w:rsidR="00D90B23" w:rsidRPr="00FC2839" w:rsidRDefault="00D90B23" w:rsidP="00B1544F">
      <w:pPr>
        <w:pStyle w:val="BodyCopy"/>
        <w:spacing w:before="240" w:after="240"/>
        <w:rPr>
          <w:rFonts w:cs="Arial"/>
          <w:noProof w:val="0"/>
          <w:szCs w:val="22"/>
        </w:rPr>
      </w:pPr>
      <w:r w:rsidRPr="00FC2839">
        <w:rPr>
          <w:noProof w:val="0"/>
          <w:szCs w:val="22"/>
        </w:rPr>
        <w:t xml:space="preserve">Gookin, Dan; 2011 (2nd edition); </w:t>
      </w:r>
      <w:r w:rsidRPr="00FC2839">
        <w:rPr>
          <w:rStyle w:val="a-size-extra-large3"/>
          <w:rFonts w:ascii="Helvetica" w:hAnsi="Helvetica"/>
          <w:i/>
          <w:noProof w:val="0"/>
          <w:szCs w:val="22"/>
        </w:rPr>
        <w:t xml:space="preserve">Troubleshooting and Maintaining Your PC All-in-One </w:t>
      </w:r>
      <w:r w:rsidR="007D40D3" w:rsidRPr="00FC2839">
        <w:rPr>
          <w:rStyle w:val="a-size-extra-large3"/>
          <w:rFonts w:ascii="Helvetica" w:hAnsi="Helvetica"/>
          <w:i/>
          <w:noProof w:val="0"/>
          <w:szCs w:val="22"/>
        </w:rPr>
        <w:t>for</w:t>
      </w:r>
      <w:r w:rsidRPr="00FC2839">
        <w:rPr>
          <w:rStyle w:val="a-size-extra-large3"/>
          <w:rFonts w:ascii="Helvetica" w:hAnsi="Helvetica"/>
          <w:i/>
          <w:noProof w:val="0"/>
          <w:szCs w:val="22"/>
        </w:rPr>
        <w:t xml:space="preserve"> Dummies</w:t>
      </w:r>
      <w:r w:rsidRPr="00FC2839">
        <w:rPr>
          <w:rStyle w:val="a-size-extra-large3"/>
          <w:rFonts w:ascii="Helvetica" w:hAnsi="Helvetica"/>
          <w:noProof w:val="0"/>
          <w:szCs w:val="22"/>
        </w:rPr>
        <w:t xml:space="preserve">; </w:t>
      </w:r>
      <w:r w:rsidRPr="00FC2839">
        <w:rPr>
          <w:rFonts w:cs="Arial"/>
          <w:noProof w:val="0"/>
          <w:szCs w:val="22"/>
        </w:rPr>
        <w:t>For Dummies</w:t>
      </w:r>
    </w:p>
    <w:p w:rsidR="007E5BB6" w:rsidRPr="00FC2839" w:rsidRDefault="007E5BB6" w:rsidP="00B1544F">
      <w:pPr>
        <w:pStyle w:val="BodyCopy"/>
        <w:spacing w:before="240" w:after="240"/>
        <w:rPr>
          <w:rFonts w:cs="Arial"/>
          <w:noProof w:val="0"/>
          <w:szCs w:val="22"/>
        </w:rPr>
      </w:pPr>
      <w:r w:rsidRPr="00FC2839">
        <w:rPr>
          <w:rFonts w:cs="Arial"/>
          <w:noProof w:val="0"/>
          <w:szCs w:val="22"/>
        </w:rPr>
        <w:t xml:space="preserve">Kurose, James; </w:t>
      </w:r>
      <w:r w:rsidRPr="00FC2839">
        <w:rPr>
          <w:noProof w:val="0"/>
          <w:szCs w:val="22"/>
        </w:rPr>
        <w:t xml:space="preserve">2012 (6th edition); </w:t>
      </w:r>
      <w:r w:rsidRPr="00FC2839">
        <w:rPr>
          <w:rStyle w:val="a-size-extra-large3"/>
          <w:rFonts w:ascii="Helvetica" w:hAnsi="Helvetica"/>
          <w:i/>
          <w:noProof w:val="0"/>
          <w:color w:val="111111"/>
          <w:szCs w:val="22"/>
        </w:rPr>
        <w:t>Computer Networking: A Top-Down Approach</w:t>
      </w:r>
      <w:r w:rsidRPr="00FC2839">
        <w:rPr>
          <w:rStyle w:val="a-size-extra-large3"/>
          <w:rFonts w:ascii="Helvetica" w:hAnsi="Helvetica"/>
          <w:noProof w:val="0"/>
          <w:color w:val="111111"/>
          <w:szCs w:val="22"/>
        </w:rPr>
        <w:t xml:space="preserve">; </w:t>
      </w:r>
      <w:r w:rsidRPr="00FC2839">
        <w:rPr>
          <w:rFonts w:cs="Arial"/>
          <w:noProof w:val="0"/>
          <w:color w:val="333333"/>
          <w:szCs w:val="22"/>
        </w:rPr>
        <w:t>Pearson</w:t>
      </w:r>
    </w:p>
    <w:p w:rsidR="00B1544F" w:rsidRPr="00FC2839" w:rsidRDefault="00B1544F" w:rsidP="00B1544F">
      <w:pPr>
        <w:pStyle w:val="BodyCopy"/>
        <w:spacing w:before="240" w:after="240"/>
        <w:rPr>
          <w:noProof w:val="0"/>
          <w:szCs w:val="22"/>
        </w:rPr>
      </w:pPr>
      <w:r w:rsidRPr="00FC2839">
        <w:rPr>
          <w:rFonts w:cs="Arial"/>
          <w:noProof w:val="0"/>
          <w:szCs w:val="22"/>
        </w:rPr>
        <w:t xml:space="preserve">Levine, John: </w:t>
      </w:r>
      <w:r w:rsidRPr="00FC2839">
        <w:rPr>
          <w:noProof w:val="0"/>
          <w:szCs w:val="22"/>
        </w:rPr>
        <w:t xml:space="preserve">2011 (11th edition); </w:t>
      </w:r>
      <w:r w:rsidRPr="00FC2839">
        <w:rPr>
          <w:rStyle w:val="a-size-extra-large3"/>
          <w:rFonts w:ascii="Helvetica" w:hAnsi="Helvetica"/>
          <w:i/>
          <w:noProof w:val="0"/>
          <w:szCs w:val="22"/>
        </w:rPr>
        <w:t xml:space="preserve">The Internet </w:t>
      </w:r>
      <w:r w:rsidR="007D40D3" w:rsidRPr="00FC2839">
        <w:rPr>
          <w:rStyle w:val="a-size-extra-large3"/>
          <w:rFonts w:ascii="Helvetica" w:hAnsi="Helvetica"/>
          <w:i/>
          <w:noProof w:val="0"/>
          <w:szCs w:val="22"/>
        </w:rPr>
        <w:t>for</w:t>
      </w:r>
      <w:r w:rsidRPr="00FC2839">
        <w:rPr>
          <w:rStyle w:val="a-size-extra-large3"/>
          <w:rFonts w:ascii="Helvetica" w:hAnsi="Helvetica"/>
          <w:i/>
          <w:noProof w:val="0"/>
          <w:szCs w:val="22"/>
        </w:rPr>
        <w:t xml:space="preserve"> Dummies</w:t>
      </w:r>
      <w:r w:rsidRPr="00FC2839">
        <w:rPr>
          <w:rStyle w:val="a-size-extra-large3"/>
          <w:rFonts w:ascii="Helvetica" w:hAnsi="Helvetica"/>
          <w:noProof w:val="0"/>
          <w:szCs w:val="22"/>
        </w:rPr>
        <w:t xml:space="preserve">; </w:t>
      </w:r>
      <w:r w:rsidRPr="00FC2839">
        <w:rPr>
          <w:rFonts w:cs="Arial"/>
          <w:noProof w:val="0"/>
          <w:szCs w:val="22"/>
        </w:rPr>
        <w:t>For Dummies</w:t>
      </w:r>
    </w:p>
    <w:p w:rsidR="00917F38" w:rsidRPr="00FC2839" w:rsidRDefault="00D90B23" w:rsidP="00B1544F">
      <w:pPr>
        <w:pStyle w:val="BodyCopy"/>
        <w:spacing w:before="240" w:after="240"/>
        <w:rPr>
          <w:rFonts w:cs="Arial"/>
          <w:noProof w:val="0"/>
          <w:szCs w:val="22"/>
        </w:rPr>
      </w:pPr>
      <w:r w:rsidRPr="00FC2839">
        <w:rPr>
          <w:noProof w:val="0"/>
          <w:szCs w:val="22"/>
        </w:rPr>
        <w:t xml:space="preserve">Lowe, Doug; 2009 (9th edition); </w:t>
      </w:r>
      <w:r w:rsidRPr="00FC2839">
        <w:rPr>
          <w:rStyle w:val="a-size-extra-large3"/>
          <w:rFonts w:ascii="Helvetica" w:hAnsi="Helvetica"/>
          <w:i/>
          <w:noProof w:val="0"/>
          <w:szCs w:val="22"/>
        </w:rPr>
        <w:t xml:space="preserve">Networking </w:t>
      </w:r>
      <w:r w:rsidR="007D40D3" w:rsidRPr="00FC2839">
        <w:rPr>
          <w:rStyle w:val="a-size-extra-large3"/>
          <w:rFonts w:ascii="Helvetica" w:hAnsi="Helvetica"/>
          <w:i/>
          <w:noProof w:val="0"/>
          <w:szCs w:val="22"/>
        </w:rPr>
        <w:t>for</w:t>
      </w:r>
      <w:r w:rsidRPr="00FC2839">
        <w:rPr>
          <w:rStyle w:val="a-size-extra-large3"/>
          <w:rFonts w:ascii="Helvetica" w:hAnsi="Helvetica"/>
          <w:i/>
          <w:noProof w:val="0"/>
          <w:szCs w:val="22"/>
        </w:rPr>
        <w:t xml:space="preserve"> Dummies</w:t>
      </w:r>
      <w:r w:rsidRPr="00FC2839">
        <w:rPr>
          <w:rStyle w:val="a-size-extra-large3"/>
          <w:rFonts w:ascii="Helvetica" w:hAnsi="Helvetica"/>
          <w:noProof w:val="0"/>
          <w:szCs w:val="22"/>
        </w:rPr>
        <w:t xml:space="preserve">; </w:t>
      </w:r>
      <w:r w:rsidRPr="00FC2839">
        <w:rPr>
          <w:rFonts w:cs="Arial"/>
          <w:noProof w:val="0"/>
          <w:szCs w:val="22"/>
        </w:rPr>
        <w:t>For Dummies</w:t>
      </w:r>
    </w:p>
    <w:p w:rsidR="004F060A" w:rsidRPr="00FC2839" w:rsidRDefault="004F060A" w:rsidP="00B1544F">
      <w:pPr>
        <w:pStyle w:val="BodyCopy"/>
        <w:spacing w:before="240" w:after="240"/>
        <w:rPr>
          <w:rFonts w:cs="Arial"/>
          <w:noProof w:val="0"/>
          <w:szCs w:val="22"/>
        </w:rPr>
      </w:pPr>
      <w:r w:rsidRPr="00FC2839">
        <w:rPr>
          <w:rStyle w:val="a-size-extra-large3"/>
          <w:rFonts w:ascii="Helvetica" w:hAnsi="Helvetica"/>
          <w:noProof w:val="0"/>
          <w:szCs w:val="22"/>
        </w:rPr>
        <w:t xml:space="preserve">Miller, Michael; </w:t>
      </w:r>
      <w:r w:rsidRPr="00FC2839">
        <w:rPr>
          <w:noProof w:val="0"/>
          <w:szCs w:val="22"/>
        </w:rPr>
        <w:t xml:space="preserve">2014 (7th edition); </w:t>
      </w:r>
      <w:r w:rsidRPr="00FC2839">
        <w:rPr>
          <w:rStyle w:val="a-size-extra-large3"/>
          <w:rFonts w:ascii="Helvetica" w:hAnsi="Helvetica"/>
          <w:i/>
          <w:noProof w:val="0"/>
          <w:szCs w:val="22"/>
        </w:rPr>
        <w:t>Computer Basics Absolute Beginner's Guide</w:t>
      </w:r>
      <w:r w:rsidRPr="00FC2839">
        <w:rPr>
          <w:rStyle w:val="a-size-extra-large3"/>
          <w:rFonts w:ascii="Helvetica" w:hAnsi="Helvetica"/>
          <w:noProof w:val="0"/>
          <w:szCs w:val="22"/>
        </w:rPr>
        <w:t xml:space="preserve">; </w:t>
      </w:r>
      <w:r w:rsidRPr="00FC2839">
        <w:rPr>
          <w:rFonts w:cs="Arial"/>
          <w:noProof w:val="0"/>
          <w:szCs w:val="22"/>
        </w:rPr>
        <w:t>Que Publishing</w:t>
      </w:r>
    </w:p>
    <w:p w:rsidR="00D90B23" w:rsidRPr="00FC2839" w:rsidRDefault="00D90B23" w:rsidP="00B1544F">
      <w:pPr>
        <w:pStyle w:val="BodyCopy"/>
        <w:spacing w:before="240" w:after="240"/>
        <w:rPr>
          <w:rFonts w:cs="Arial"/>
          <w:noProof w:val="0"/>
          <w:szCs w:val="22"/>
        </w:rPr>
      </w:pPr>
      <w:r w:rsidRPr="00FC2839">
        <w:rPr>
          <w:rFonts w:cs="Arial"/>
          <w:noProof w:val="0"/>
          <w:szCs w:val="22"/>
        </w:rPr>
        <w:t xml:space="preserve">Patt, Yale; </w:t>
      </w:r>
      <w:r w:rsidRPr="00FC2839">
        <w:rPr>
          <w:noProof w:val="0"/>
          <w:szCs w:val="22"/>
        </w:rPr>
        <w:t xml:space="preserve">2003 (2nd edition); </w:t>
      </w:r>
      <w:r w:rsidRPr="00FC2839">
        <w:rPr>
          <w:rStyle w:val="a-size-extra-large3"/>
          <w:rFonts w:ascii="Helvetica" w:hAnsi="Helvetica"/>
          <w:i/>
          <w:noProof w:val="0"/>
          <w:szCs w:val="22"/>
        </w:rPr>
        <w:t>Introduction to Computing Systems</w:t>
      </w:r>
      <w:r w:rsidRPr="00FC2839">
        <w:rPr>
          <w:rStyle w:val="a-size-extra-large3"/>
          <w:rFonts w:ascii="Helvetica" w:hAnsi="Helvetica"/>
          <w:noProof w:val="0"/>
          <w:szCs w:val="22"/>
        </w:rPr>
        <w:t xml:space="preserve">; </w:t>
      </w:r>
      <w:r w:rsidRPr="00FC2839">
        <w:rPr>
          <w:rFonts w:cs="Arial"/>
          <w:noProof w:val="0"/>
          <w:szCs w:val="22"/>
        </w:rPr>
        <w:t>McGraw-Hill Education</w:t>
      </w:r>
    </w:p>
    <w:p w:rsidR="00B1544F" w:rsidRPr="00FC2839" w:rsidRDefault="00B1544F" w:rsidP="00B1544F">
      <w:pPr>
        <w:pStyle w:val="BodyCopy"/>
        <w:spacing w:before="240" w:after="240"/>
        <w:rPr>
          <w:noProof w:val="0"/>
          <w:szCs w:val="22"/>
        </w:rPr>
      </w:pPr>
      <w:r w:rsidRPr="00FC2839">
        <w:rPr>
          <w:rFonts w:cs="Arial"/>
          <w:noProof w:val="0"/>
          <w:szCs w:val="22"/>
        </w:rPr>
        <w:t xml:space="preserve">Stokes, Abby; 2012 (Revised edition); </w:t>
      </w:r>
      <w:r w:rsidRPr="00FC2839">
        <w:rPr>
          <w:rStyle w:val="a-size-extra-large3"/>
          <w:rFonts w:ascii="Helvetica" w:hAnsi="Helvetica"/>
          <w:i/>
          <w:noProof w:val="0"/>
          <w:szCs w:val="22"/>
        </w:rPr>
        <w:t>Is This Thing On?, revised edition: A Computer Handbook for Late Bloomers, Technophobes, and the Kicking &amp; Screaming</w:t>
      </w:r>
      <w:r w:rsidRPr="00FC2839">
        <w:rPr>
          <w:rStyle w:val="a-size-extra-large3"/>
          <w:rFonts w:ascii="Helvetica" w:hAnsi="Helvetica"/>
          <w:noProof w:val="0"/>
          <w:szCs w:val="22"/>
        </w:rPr>
        <w:t xml:space="preserve">; </w:t>
      </w:r>
      <w:r w:rsidRPr="00FC2839">
        <w:rPr>
          <w:rFonts w:cs="Arial"/>
          <w:noProof w:val="0"/>
          <w:szCs w:val="22"/>
        </w:rPr>
        <w:t>Workman Publishing Company; Revised edition</w:t>
      </w:r>
    </w:p>
    <w:p w:rsidR="000A249F" w:rsidRPr="00FC2839" w:rsidRDefault="000A249F" w:rsidP="000A249F">
      <w:pPr>
        <w:pStyle w:val="BodyCopy"/>
        <w:rPr>
          <w:noProof w:val="0"/>
        </w:rPr>
      </w:pPr>
      <w:r w:rsidRPr="00FC2839">
        <w:rPr>
          <w:noProof w:val="0"/>
        </w:rPr>
        <w:br w:type="page"/>
      </w:r>
    </w:p>
    <w:p w:rsidR="00CF2941" w:rsidRPr="00FC2839" w:rsidRDefault="00CF2941" w:rsidP="002D0810">
      <w:pPr>
        <w:pStyle w:val="BodyCopy"/>
        <w:rPr>
          <w:rFonts w:cs="Times New Roman"/>
          <w:noProof w:val="0"/>
          <w:szCs w:val="22"/>
          <w:lang w:eastAsia="en-US"/>
        </w:rPr>
      </w:pPr>
    </w:p>
    <w:p w:rsidR="00CF2941" w:rsidRPr="00FC2839" w:rsidRDefault="00CF2941" w:rsidP="002D0810">
      <w:pPr>
        <w:pStyle w:val="BodyCopy"/>
        <w:rPr>
          <w:noProof w:val="0"/>
        </w:rPr>
        <w:sectPr w:rsidR="00CF2941" w:rsidRPr="00FC2839" w:rsidSect="006F4D9B">
          <w:headerReference w:type="even" r:id="rId205"/>
          <w:headerReference w:type="default" r:id="rId206"/>
          <w:pgSz w:w="11906" w:h="16838"/>
          <w:pgMar w:top="1440" w:right="1440" w:bottom="1440" w:left="1440" w:header="708" w:footer="324" w:gutter="0"/>
          <w:cols w:space="708"/>
          <w:docGrid w:linePitch="360"/>
        </w:sectPr>
      </w:pPr>
    </w:p>
    <w:p w:rsidR="009C6C06" w:rsidRPr="00FC2839" w:rsidRDefault="009C6C06" w:rsidP="009C6C06">
      <w:pPr>
        <w:pStyle w:val="Heading1"/>
      </w:pPr>
      <w:bookmarkStart w:id="56" w:name="_Toc294862969"/>
      <w:bookmarkStart w:id="57" w:name="_Toc337029863"/>
      <w:bookmarkStart w:id="58" w:name="_Toc370805500"/>
      <w:bookmarkStart w:id="59" w:name="_Toc433386777"/>
      <w:r w:rsidRPr="00FC2839">
        <w:t>Trainee evaluation sheet</w:t>
      </w:r>
      <w:bookmarkEnd w:id="56"/>
      <w:bookmarkEnd w:id="57"/>
      <w:bookmarkEnd w:id="58"/>
      <w:bookmarkEnd w:id="59"/>
    </w:p>
    <w:p w:rsidR="009C6C06" w:rsidRPr="00FC2839" w:rsidRDefault="00E52520" w:rsidP="009C6C06">
      <w:pPr>
        <w:pStyle w:val="Heading3"/>
      </w:pPr>
      <w:r>
        <w:fldChar w:fldCharType="begin"/>
      </w:r>
      <w:r>
        <w:instrText xml:space="preserve"> REF  UnitName  \* MERGEFORMAT </w:instrText>
      </w:r>
      <w:r>
        <w:fldChar w:fldCharType="separate"/>
      </w:r>
      <w:sdt>
        <w:sdtPr>
          <w:alias w:val="Unit name "/>
          <w:tag w:val="Unit name "/>
          <w:id w:val="55519594"/>
          <w:placeholder>
            <w:docPart w:val="910635CC22414270B6E3781E70A9E7DC"/>
          </w:placeholder>
        </w:sdtPr>
        <w:sdtEndPr>
          <w:rPr>
            <w:highlight w:val="yellow"/>
          </w:rPr>
        </w:sdtEndPr>
        <w:sdtContent>
          <w:r w:rsidR="00776156" w:rsidRPr="00FC2839">
            <w:t>Monitor and maintain a business computer system</w:t>
          </w:r>
        </w:sdtContent>
      </w:sdt>
      <w:r>
        <w:rPr>
          <w:highlight w:val="yellow"/>
        </w:rPr>
        <w:fldChar w:fldCharType="end"/>
      </w:r>
    </w:p>
    <w:p w:rsidR="009C6C06" w:rsidRPr="00FC2839" w:rsidRDefault="009C6C06" w:rsidP="009C6C06">
      <w:pPr>
        <w:pStyle w:val="BodyCopy"/>
        <w:rPr>
          <w:noProof w:val="0"/>
        </w:rPr>
      </w:pPr>
      <w:r w:rsidRPr="00FC2839">
        <w:rPr>
          <w:noProof w:val="0"/>
        </w:rPr>
        <w:t xml:space="preserve">The following statements are about the competency you have just completed. </w:t>
      </w:r>
    </w:p>
    <w:tbl>
      <w:tblPr>
        <w:tblW w:w="8931" w:type="dxa"/>
        <w:tblInd w:w="57" w:type="dxa"/>
        <w:tblLayout w:type="fixed"/>
        <w:tblCellMar>
          <w:left w:w="0" w:type="dxa"/>
          <w:right w:w="0" w:type="dxa"/>
        </w:tblCellMar>
        <w:tblLook w:val="0000" w:firstRow="0" w:lastRow="0" w:firstColumn="0" w:lastColumn="0" w:noHBand="0" w:noVBand="0"/>
      </w:tblPr>
      <w:tblGrid>
        <w:gridCol w:w="4820"/>
        <w:gridCol w:w="1027"/>
        <w:gridCol w:w="1028"/>
        <w:gridCol w:w="1028"/>
        <w:gridCol w:w="1028"/>
      </w:tblGrid>
      <w:tr w:rsidR="009C6C06" w:rsidRPr="00FC2839" w:rsidTr="00434C51">
        <w:trPr>
          <w:trHeight w:val="60"/>
        </w:trPr>
        <w:tc>
          <w:tcPr>
            <w:tcW w:w="482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FC2839" w:rsidRDefault="009C6C06" w:rsidP="0089512D">
            <w:pPr>
              <w:pStyle w:val="TableHeading"/>
              <w:rPr>
                <w:noProof w:val="0"/>
              </w:rPr>
            </w:pPr>
            <w:r w:rsidRPr="00FC2839">
              <w:rPr>
                <w:rStyle w:val="BodyCopyBold0"/>
                <w:rFonts w:ascii="Helvetica" w:hAnsi="Helvetica" w:cs="Calibri"/>
                <w:b/>
                <w:bCs w:val="0"/>
                <w:noProof w:val="0"/>
              </w:rPr>
              <w:t>Please tick the appropriate box</w:t>
            </w:r>
          </w:p>
        </w:tc>
        <w:tc>
          <w:tcPr>
            <w:tcW w:w="102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FC2839" w:rsidRDefault="009C6C06" w:rsidP="00434C51">
            <w:pPr>
              <w:pStyle w:val="TableHeadingCentreText"/>
              <w:rPr>
                <w:noProof w:val="0"/>
              </w:rPr>
            </w:pPr>
            <w:r w:rsidRPr="00FC2839">
              <w:rPr>
                <w:noProof w:val="0"/>
              </w:rPr>
              <w:t>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FC2839" w:rsidRDefault="009C6C06" w:rsidP="00434C51">
            <w:pPr>
              <w:pStyle w:val="TableHeadingCentreText"/>
              <w:rPr>
                <w:noProof w:val="0"/>
              </w:rPr>
            </w:pPr>
            <w:r w:rsidRPr="00FC2839">
              <w:rPr>
                <w:noProof w:val="0"/>
              </w:rPr>
              <w:t>Don’t Know</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FC2839" w:rsidRDefault="009C6C06" w:rsidP="00434C51">
            <w:pPr>
              <w:pStyle w:val="TableHeadingCentreText"/>
              <w:rPr>
                <w:noProof w:val="0"/>
              </w:rPr>
            </w:pPr>
            <w:r w:rsidRPr="00FC2839">
              <w:rPr>
                <w:noProof w:val="0"/>
              </w:rPr>
              <w:t>Do Not 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FC2839" w:rsidRDefault="009C6C06" w:rsidP="0089512D">
            <w:pPr>
              <w:pStyle w:val="TableHeadingCentreText"/>
              <w:rPr>
                <w:noProof w:val="0"/>
              </w:rPr>
            </w:pPr>
            <w:r w:rsidRPr="00FC2839">
              <w:rPr>
                <w:noProof w:val="0"/>
              </w:rPr>
              <w:t>Does Not Apply</w:t>
            </w:r>
          </w:p>
        </w:tc>
      </w:tr>
      <w:tr w:rsidR="009C6C06" w:rsidRPr="00FC2839" w:rsidTr="0039142C">
        <w:trPr>
          <w:trHeight w:val="227"/>
        </w:trPr>
        <w:tc>
          <w:tcPr>
            <w:tcW w:w="482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C2839" w:rsidRDefault="009C6C06" w:rsidP="0089512D">
            <w:pPr>
              <w:pStyle w:val="TableText"/>
              <w:rPr>
                <w:noProof w:val="0"/>
              </w:rPr>
            </w:pPr>
            <w:r w:rsidRPr="00FC2839">
              <w:rPr>
                <w:noProof w:val="0"/>
              </w:rPr>
              <w:t>There was too much in this competency to cover without rushing.</w:t>
            </w:r>
          </w:p>
        </w:tc>
        <w:tc>
          <w:tcPr>
            <w:tcW w:w="102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pStyle w:val="TrainingEval-Table"/>
              <w:spacing w:before="60" w:after="60"/>
              <w:rPr>
                <w:rFonts w:ascii="Helvetica" w:hAnsi="Helvetica"/>
                <w:sz w:val="22"/>
                <w:szCs w:val="22"/>
                <w:lang w:val="en-AU"/>
              </w:rPr>
            </w:pPr>
            <w:r w:rsidRPr="00FC2839">
              <w:rPr>
                <w:rFonts w:ascii="Helvetica" w:hAnsi="Helvetica"/>
                <w:sz w:val="22"/>
                <w:szCs w:val="22"/>
                <w:lang w:val="en-AU"/>
              </w:rPr>
              <w:fldChar w:fldCharType="begin">
                <w:ffData>
                  <w:name w:val="Check1"/>
                  <w:enabled/>
                  <w:calcOnExit w:val="0"/>
                  <w:checkBox>
                    <w:sizeAuto/>
                    <w:default w:val="0"/>
                  </w:checkBox>
                </w:ffData>
              </w:fldChar>
            </w:r>
            <w:r w:rsidR="009C6C06" w:rsidRPr="00FC2839">
              <w:rPr>
                <w:rFonts w:ascii="Helvetica" w:hAnsi="Helvetica"/>
                <w:sz w:val="22"/>
                <w:szCs w:val="22"/>
                <w:lang w:val="en-AU"/>
              </w:rPr>
              <w:instrText xml:space="preserve"> FORMCHECKBOX </w:instrText>
            </w:r>
            <w:r w:rsidR="00E52520">
              <w:rPr>
                <w:rFonts w:ascii="Helvetica" w:hAnsi="Helvetica"/>
                <w:sz w:val="22"/>
                <w:szCs w:val="22"/>
                <w:lang w:val="en-AU"/>
              </w:rPr>
            </w:r>
            <w:r w:rsidR="00E52520">
              <w:rPr>
                <w:rFonts w:ascii="Helvetica" w:hAnsi="Helvetica"/>
                <w:sz w:val="22"/>
                <w:szCs w:val="22"/>
                <w:lang w:val="en-AU"/>
              </w:rPr>
              <w:fldChar w:fldCharType="separate"/>
            </w:r>
            <w:r w:rsidRPr="00FC2839">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pStyle w:val="TrainingEval-Table"/>
              <w:spacing w:before="60" w:after="60"/>
              <w:rPr>
                <w:rFonts w:ascii="Helvetica" w:hAnsi="Helvetica"/>
                <w:sz w:val="22"/>
                <w:szCs w:val="22"/>
                <w:lang w:val="en-AU"/>
              </w:rPr>
            </w:pPr>
            <w:r w:rsidRPr="00FC2839">
              <w:rPr>
                <w:rFonts w:ascii="Helvetica" w:hAnsi="Helvetica"/>
                <w:sz w:val="22"/>
                <w:szCs w:val="22"/>
                <w:lang w:val="en-AU"/>
              </w:rPr>
              <w:fldChar w:fldCharType="begin">
                <w:ffData>
                  <w:name w:val="Check1"/>
                  <w:enabled/>
                  <w:calcOnExit w:val="0"/>
                  <w:checkBox>
                    <w:sizeAuto/>
                    <w:default w:val="0"/>
                  </w:checkBox>
                </w:ffData>
              </w:fldChar>
            </w:r>
            <w:r w:rsidR="009C6C06" w:rsidRPr="00FC2839">
              <w:rPr>
                <w:rFonts w:ascii="Helvetica" w:hAnsi="Helvetica"/>
                <w:sz w:val="22"/>
                <w:szCs w:val="22"/>
                <w:lang w:val="en-AU"/>
              </w:rPr>
              <w:instrText xml:space="preserve"> FORMCHECKBOX </w:instrText>
            </w:r>
            <w:r w:rsidR="00E52520">
              <w:rPr>
                <w:rFonts w:ascii="Helvetica" w:hAnsi="Helvetica"/>
                <w:sz w:val="22"/>
                <w:szCs w:val="22"/>
                <w:lang w:val="en-AU"/>
              </w:rPr>
            </w:r>
            <w:r w:rsidR="00E52520">
              <w:rPr>
                <w:rFonts w:ascii="Helvetica" w:hAnsi="Helvetica"/>
                <w:sz w:val="22"/>
                <w:szCs w:val="22"/>
                <w:lang w:val="en-AU"/>
              </w:rPr>
              <w:fldChar w:fldCharType="separate"/>
            </w:r>
            <w:r w:rsidRPr="00FC2839">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pStyle w:val="TrainingEval-Table"/>
              <w:spacing w:before="60" w:after="60"/>
              <w:rPr>
                <w:rFonts w:ascii="Helvetica" w:hAnsi="Helvetica"/>
                <w:sz w:val="22"/>
                <w:szCs w:val="22"/>
                <w:lang w:val="en-AU"/>
              </w:rPr>
            </w:pPr>
            <w:r w:rsidRPr="00FC2839">
              <w:rPr>
                <w:rFonts w:ascii="Helvetica" w:hAnsi="Helvetica"/>
                <w:sz w:val="22"/>
                <w:szCs w:val="22"/>
                <w:lang w:val="en-AU"/>
              </w:rPr>
              <w:fldChar w:fldCharType="begin">
                <w:ffData>
                  <w:name w:val="Check1"/>
                  <w:enabled/>
                  <w:calcOnExit w:val="0"/>
                  <w:checkBox>
                    <w:sizeAuto/>
                    <w:default w:val="0"/>
                  </w:checkBox>
                </w:ffData>
              </w:fldChar>
            </w:r>
            <w:r w:rsidR="009C6C06" w:rsidRPr="00FC2839">
              <w:rPr>
                <w:rFonts w:ascii="Helvetica" w:hAnsi="Helvetica"/>
                <w:sz w:val="22"/>
                <w:szCs w:val="22"/>
                <w:lang w:val="en-AU"/>
              </w:rPr>
              <w:instrText xml:space="preserve"> FORMCHECKBOX </w:instrText>
            </w:r>
            <w:r w:rsidR="00E52520">
              <w:rPr>
                <w:rFonts w:ascii="Helvetica" w:hAnsi="Helvetica"/>
                <w:sz w:val="22"/>
                <w:szCs w:val="22"/>
                <w:lang w:val="en-AU"/>
              </w:rPr>
            </w:r>
            <w:r w:rsidR="00E52520">
              <w:rPr>
                <w:rFonts w:ascii="Helvetica" w:hAnsi="Helvetica"/>
                <w:sz w:val="22"/>
                <w:szCs w:val="22"/>
                <w:lang w:val="en-AU"/>
              </w:rPr>
              <w:fldChar w:fldCharType="separate"/>
            </w:r>
            <w:r w:rsidRPr="00FC2839">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pStyle w:val="TrainingEval-Table"/>
              <w:spacing w:before="60" w:after="60"/>
              <w:rPr>
                <w:rFonts w:ascii="Helvetica" w:hAnsi="Helvetica"/>
                <w:sz w:val="22"/>
                <w:szCs w:val="22"/>
                <w:lang w:val="en-AU"/>
              </w:rPr>
            </w:pPr>
            <w:r w:rsidRPr="00FC2839">
              <w:rPr>
                <w:rFonts w:ascii="Helvetica" w:hAnsi="Helvetica"/>
                <w:sz w:val="22"/>
                <w:szCs w:val="22"/>
                <w:lang w:val="en-AU"/>
              </w:rPr>
              <w:fldChar w:fldCharType="begin">
                <w:ffData>
                  <w:name w:val="Check1"/>
                  <w:enabled/>
                  <w:calcOnExit w:val="0"/>
                  <w:checkBox>
                    <w:sizeAuto/>
                    <w:default w:val="0"/>
                  </w:checkBox>
                </w:ffData>
              </w:fldChar>
            </w:r>
            <w:r w:rsidR="009C6C06" w:rsidRPr="00FC2839">
              <w:rPr>
                <w:rFonts w:ascii="Helvetica" w:hAnsi="Helvetica"/>
                <w:sz w:val="22"/>
                <w:szCs w:val="22"/>
                <w:lang w:val="en-AU"/>
              </w:rPr>
              <w:instrText xml:space="preserve"> FORMCHECKBOX </w:instrText>
            </w:r>
            <w:r w:rsidR="00E52520">
              <w:rPr>
                <w:rFonts w:ascii="Helvetica" w:hAnsi="Helvetica"/>
                <w:sz w:val="22"/>
                <w:szCs w:val="22"/>
                <w:lang w:val="en-AU"/>
              </w:rPr>
            </w:r>
            <w:r w:rsidR="00E52520">
              <w:rPr>
                <w:rFonts w:ascii="Helvetica" w:hAnsi="Helvetica"/>
                <w:sz w:val="22"/>
                <w:szCs w:val="22"/>
                <w:lang w:val="en-AU"/>
              </w:rPr>
              <w:fldChar w:fldCharType="separate"/>
            </w:r>
            <w:r w:rsidRPr="00FC2839">
              <w:rPr>
                <w:rFonts w:ascii="Helvetica" w:hAnsi="Helvetica"/>
                <w:sz w:val="22"/>
                <w:szCs w:val="22"/>
                <w:lang w:val="en-AU"/>
              </w:rPr>
              <w:fldChar w:fldCharType="end"/>
            </w:r>
          </w:p>
        </w:tc>
      </w:tr>
      <w:tr w:rsidR="009C6C06" w:rsidRPr="00FC2839" w:rsidTr="0039142C">
        <w:trPr>
          <w:trHeight w:val="227"/>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C2839" w:rsidRDefault="009C6C06" w:rsidP="0089512D">
            <w:pPr>
              <w:pStyle w:val="TableText"/>
              <w:rPr>
                <w:noProof w:val="0"/>
              </w:rPr>
            </w:pPr>
            <w:r w:rsidRPr="00FC2839">
              <w:rPr>
                <w:noProof w:val="0"/>
              </w:rPr>
              <w:t>Most of the competency seemed relevant to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r>
      <w:tr w:rsidR="009C6C06" w:rsidRPr="00FC2839" w:rsidTr="0039142C">
        <w:trPr>
          <w:trHeight w:val="227"/>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C2839" w:rsidRDefault="009C6C06" w:rsidP="0089512D">
            <w:pPr>
              <w:pStyle w:val="TableText"/>
              <w:rPr>
                <w:noProof w:val="0"/>
              </w:rPr>
            </w:pPr>
            <w:r w:rsidRPr="00FC2839">
              <w:rPr>
                <w:noProof w:val="0"/>
              </w:rPr>
              <w:t>The competency was at the right level for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r>
      <w:tr w:rsidR="009C6C06" w:rsidRPr="00FC2839" w:rsidTr="0039142C">
        <w:trPr>
          <w:trHeight w:val="227"/>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C2839" w:rsidRDefault="009C6C06" w:rsidP="0089512D">
            <w:pPr>
              <w:pStyle w:val="TableText"/>
              <w:rPr>
                <w:noProof w:val="0"/>
              </w:rPr>
            </w:pPr>
            <w:r w:rsidRPr="00FC2839">
              <w:rPr>
                <w:noProof w:val="0"/>
              </w:rPr>
              <w:t>I got enough help from my trainer.</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r>
      <w:tr w:rsidR="009C6C06" w:rsidRPr="00FC2839" w:rsidTr="0039142C">
        <w:trPr>
          <w:trHeight w:val="227"/>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C2839" w:rsidRDefault="009C6C06" w:rsidP="0089512D">
            <w:pPr>
              <w:pStyle w:val="TableText"/>
              <w:rPr>
                <w:noProof w:val="0"/>
              </w:rPr>
            </w:pPr>
            <w:r w:rsidRPr="00FC2839">
              <w:rPr>
                <w:noProof w:val="0"/>
              </w:rPr>
              <w:t>The amount of activities was sufficient.</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r>
      <w:tr w:rsidR="009C6C06" w:rsidRPr="00FC2839" w:rsidTr="0039142C">
        <w:trPr>
          <w:trHeight w:val="227"/>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C2839" w:rsidRDefault="009C6C06" w:rsidP="0089512D">
            <w:pPr>
              <w:pStyle w:val="TableText"/>
              <w:rPr>
                <w:noProof w:val="0"/>
              </w:rPr>
            </w:pPr>
            <w:r w:rsidRPr="00FC2839">
              <w:rPr>
                <w:noProof w:val="0"/>
              </w:rPr>
              <w:t>The competency allowed me to use my own initiative.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r>
      <w:tr w:rsidR="009C6C06" w:rsidRPr="00FC2839" w:rsidTr="0039142C">
        <w:trPr>
          <w:trHeight w:val="227"/>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C2839" w:rsidRDefault="009C6C06" w:rsidP="0089512D">
            <w:pPr>
              <w:pStyle w:val="TableText"/>
              <w:rPr>
                <w:noProof w:val="0"/>
              </w:rPr>
            </w:pPr>
            <w:r w:rsidRPr="00FC2839">
              <w:rPr>
                <w:noProof w:val="0"/>
              </w:rPr>
              <w:t>My training was well-organi</w:t>
            </w:r>
            <w:r w:rsidR="00EC72EE" w:rsidRPr="00FC2839">
              <w:rPr>
                <w:noProof w:val="0"/>
              </w:rPr>
              <w:t>s</w:t>
            </w:r>
            <w:r w:rsidRPr="00FC2839">
              <w:rPr>
                <w:noProof w:val="0"/>
              </w:rPr>
              <w:t>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r>
      <w:tr w:rsidR="009C6C06" w:rsidRPr="00FC2839" w:rsidTr="0039142C">
        <w:trPr>
          <w:trHeight w:val="227"/>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C2839" w:rsidRDefault="009C6C06" w:rsidP="0089512D">
            <w:pPr>
              <w:pStyle w:val="TableText"/>
              <w:rPr>
                <w:noProof w:val="0"/>
              </w:rPr>
            </w:pPr>
            <w:r w:rsidRPr="00FC2839">
              <w:rPr>
                <w:noProof w:val="0"/>
              </w:rPr>
              <w:t>My trainer had time to answer my questions.</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r>
      <w:tr w:rsidR="009C6C06" w:rsidRPr="00FC2839" w:rsidTr="0039142C">
        <w:trPr>
          <w:trHeight w:val="227"/>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C2839" w:rsidRDefault="009C6C06" w:rsidP="0089512D">
            <w:pPr>
              <w:pStyle w:val="TableText"/>
              <w:rPr>
                <w:noProof w:val="0"/>
              </w:rPr>
            </w:pPr>
            <w:r w:rsidRPr="00FC2839">
              <w:rPr>
                <w:noProof w:val="0"/>
              </w:rPr>
              <w:t>I understood how I was going to be assessed.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r>
      <w:tr w:rsidR="009C6C06" w:rsidRPr="00FC2839" w:rsidTr="0039142C">
        <w:trPr>
          <w:trHeight w:val="227"/>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C2839" w:rsidRDefault="009C6C06" w:rsidP="0089512D">
            <w:pPr>
              <w:pStyle w:val="TableText"/>
              <w:rPr>
                <w:noProof w:val="0"/>
              </w:rPr>
            </w:pPr>
            <w:r w:rsidRPr="00FC2839">
              <w:rPr>
                <w:noProof w:val="0"/>
              </w:rPr>
              <w:t>I was given enough time to practice.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r>
      <w:tr w:rsidR="009C6C06" w:rsidRPr="00FC2839" w:rsidTr="0039142C">
        <w:trPr>
          <w:trHeight w:val="227"/>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C2839" w:rsidRDefault="009C6C06" w:rsidP="0089512D">
            <w:pPr>
              <w:pStyle w:val="TableText"/>
              <w:rPr>
                <w:noProof w:val="0"/>
              </w:rPr>
            </w:pPr>
            <w:r w:rsidRPr="00FC2839">
              <w:rPr>
                <w:noProof w:val="0"/>
              </w:rPr>
              <w:t>My trainer feedback was useful.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r>
      <w:tr w:rsidR="009C6C06" w:rsidRPr="00FC2839" w:rsidTr="0039142C">
        <w:trPr>
          <w:trHeight w:val="227"/>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C2839" w:rsidRDefault="009C6C06" w:rsidP="0089512D">
            <w:pPr>
              <w:pStyle w:val="TableText"/>
              <w:rPr>
                <w:noProof w:val="0"/>
              </w:rPr>
            </w:pPr>
            <w:r w:rsidRPr="00FC2839">
              <w:rPr>
                <w:noProof w:val="0"/>
              </w:rPr>
              <w:t>Enough equipment was available and it worked well.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r>
      <w:tr w:rsidR="009C6C06" w:rsidRPr="00FC2839" w:rsidTr="0039142C">
        <w:trPr>
          <w:trHeight w:val="227"/>
        </w:trPr>
        <w:tc>
          <w:tcPr>
            <w:tcW w:w="482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FC2839" w:rsidRDefault="009C6C06" w:rsidP="0089512D">
            <w:pPr>
              <w:pStyle w:val="TableText"/>
              <w:rPr>
                <w:noProof w:val="0"/>
              </w:rPr>
            </w:pPr>
            <w:r w:rsidRPr="00FC2839">
              <w:rPr>
                <w:noProof w:val="0"/>
              </w:rPr>
              <w:t>The activities were too hard for me.</w:t>
            </w:r>
          </w:p>
        </w:tc>
        <w:tc>
          <w:tcPr>
            <w:tcW w:w="102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FC2839" w:rsidRDefault="00063B61" w:rsidP="0039142C">
            <w:pPr>
              <w:jc w:val="center"/>
              <w:rPr>
                <w:rFonts w:ascii="Helvetica" w:hAnsi="Helvetica"/>
              </w:rPr>
            </w:pPr>
            <w:r w:rsidRPr="00FC2839">
              <w:rPr>
                <w:rFonts w:ascii="Helvetica" w:hAnsi="Helvetica"/>
              </w:rPr>
              <w:fldChar w:fldCharType="begin">
                <w:ffData>
                  <w:name w:val="Check1"/>
                  <w:enabled/>
                  <w:calcOnExit w:val="0"/>
                  <w:checkBox>
                    <w:sizeAuto/>
                    <w:default w:val="0"/>
                  </w:checkBox>
                </w:ffData>
              </w:fldChar>
            </w:r>
            <w:r w:rsidR="009C6C06" w:rsidRPr="00FC2839">
              <w:rPr>
                <w:rFonts w:ascii="Helvetica" w:hAnsi="Helvetica"/>
              </w:rPr>
              <w:instrText xml:space="preserve"> FORMCHECKBOX </w:instrText>
            </w:r>
            <w:r w:rsidR="00E52520">
              <w:rPr>
                <w:rFonts w:ascii="Helvetica" w:hAnsi="Helvetica"/>
              </w:rPr>
            </w:r>
            <w:r w:rsidR="00E52520">
              <w:rPr>
                <w:rFonts w:ascii="Helvetica" w:hAnsi="Helvetica"/>
              </w:rPr>
              <w:fldChar w:fldCharType="separate"/>
            </w:r>
            <w:r w:rsidRPr="00FC2839">
              <w:rPr>
                <w:rFonts w:ascii="Helvetica" w:hAnsi="Helvetica"/>
              </w:rPr>
              <w:fldChar w:fldCharType="end"/>
            </w:r>
          </w:p>
        </w:tc>
      </w:tr>
    </w:tbl>
    <w:p w:rsidR="009C6C06" w:rsidRPr="00FC2839" w:rsidRDefault="009C6C06" w:rsidP="009C6C06">
      <w:pPr>
        <w:rPr>
          <w:rFonts w:ascii="Helvetica" w:eastAsia="Calibri" w:hAnsi="Helvetica" w:cs="Calibri"/>
          <w:szCs w:val="16"/>
          <w:lang w:eastAsia="ar-SA"/>
        </w:rPr>
      </w:pPr>
      <w:r w:rsidRPr="00FC2839">
        <w:rPr>
          <w:rFonts w:ascii="Helvetica" w:hAnsi="Helvetica"/>
        </w:rPr>
        <w:br w:type="page"/>
      </w:r>
    </w:p>
    <w:p w:rsidR="009C6C06" w:rsidRPr="00FC2839" w:rsidRDefault="009C6C06" w:rsidP="009C6C06">
      <w:pPr>
        <w:pStyle w:val="ActivityNumbered"/>
      </w:pPr>
      <w:r w:rsidRPr="00FC2839">
        <w:t>The best things about this unit were:</w:t>
      </w:r>
    </w:p>
    <w:p w:rsidR="009C6C06" w:rsidRPr="00FC2839" w:rsidRDefault="009C6C06" w:rsidP="009C6C06">
      <w:pPr>
        <w:pStyle w:val="ActivityRulesInsertTab"/>
        <w:ind w:left="0"/>
      </w:pPr>
      <w:r w:rsidRPr="00FC2839">
        <w:tab/>
      </w:r>
    </w:p>
    <w:p w:rsidR="009C6C06" w:rsidRPr="00FC2839" w:rsidRDefault="009C6C06" w:rsidP="009C6C06">
      <w:pPr>
        <w:pStyle w:val="ActivityRulesInsertTab"/>
        <w:ind w:left="0"/>
      </w:pPr>
      <w:r w:rsidRPr="00FC2839">
        <w:tab/>
      </w:r>
    </w:p>
    <w:p w:rsidR="009C6C06" w:rsidRPr="00FC2839" w:rsidRDefault="009C6C06" w:rsidP="009C6C06">
      <w:pPr>
        <w:pStyle w:val="ActivityRulesInsertTab"/>
        <w:ind w:left="0"/>
      </w:pPr>
      <w:r w:rsidRPr="00FC2839">
        <w:tab/>
      </w:r>
    </w:p>
    <w:p w:rsidR="009C6C06" w:rsidRPr="00FC2839" w:rsidRDefault="009C6C06" w:rsidP="009C6C06">
      <w:pPr>
        <w:pStyle w:val="ActivityRulesInsertTab"/>
        <w:ind w:left="0"/>
      </w:pPr>
      <w:r w:rsidRPr="00FC2839">
        <w:tab/>
      </w:r>
    </w:p>
    <w:p w:rsidR="009C6C06" w:rsidRPr="00FC2839" w:rsidRDefault="009C6C06" w:rsidP="009C6C06">
      <w:pPr>
        <w:pStyle w:val="ActivityNumbered"/>
      </w:pPr>
      <w:r w:rsidRPr="00FC2839">
        <w:t>The worst things about this unit were:</w:t>
      </w:r>
    </w:p>
    <w:p w:rsidR="009C6C06" w:rsidRPr="00FC2839" w:rsidRDefault="009C6C06" w:rsidP="009C6C06">
      <w:pPr>
        <w:pStyle w:val="ActivityRulesInsertTab"/>
        <w:ind w:left="0"/>
      </w:pPr>
      <w:r w:rsidRPr="00FC2839">
        <w:tab/>
      </w:r>
    </w:p>
    <w:p w:rsidR="009C6C06" w:rsidRPr="00FC2839" w:rsidRDefault="009C6C06" w:rsidP="009C6C06">
      <w:pPr>
        <w:pStyle w:val="ActivityRulesInsertTab"/>
        <w:ind w:left="0"/>
      </w:pPr>
      <w:r w:rsidRPr="00FC2839">
        <w:tab/>
      </w:r>
    </w:p>
    <w:p w:rsidR="009C6C06" w:rsidRPr="00FC2839" w:rsidRDefault="009C6C06" w:rsidP="009C6C06">
      <w:pPr>
        <w:pStyle w:val="ActivityRulesInsertTab"/>
        <w:ind w:left="0"/>
      </w:pPr>
      <w:r w:rsidRPr="00FC2839">
        <w:tab/>
      </w:r>
    </w:p>
    <w:p w:rsidR="009C6C06" w:rsidRPr="00FC2839" w:rsidRDefault="009C6C06" w:rsidP="009C6C06">
      <w:pPr>
        <w:pStyle w:val="ActivityRulesInsertTab"/>
        <w:ind w:left="0"/>
      </w:pPr>
      <w:r w:rsidRPr="00FC2839">
        <w:tab/>
      </w:r>
    </w:p>
    <w:p w:rsidR="009C6C06" w:rsidRPr="00FC2839" w:rsidRDefault="009C6C06" w:rsidP="009C6C06">
      <w:pPr>
        <w:pStyle w:val="ActivityNumbered"/>
      </w:pPr>
      <w:r w:rsidRPr="00FC2839">
        <w:t>The things you should change in this unit are:</w:t>
      </w:r>
    </w:p>
    <w:p w:rsidR="009C6C06" w:rsidRPr="00FC2839" w:rsidRDefault="009C6C06" w:rsidP="009C6C06">
      <w:pPr>
        <w:pStyle w:val="ActivityRulesInsertTab"/>
        <w:ind w:left="0"/>
      </w:pPr>
      <w:r w:rsidRPr="00FC2839">
        <w:tab/>
      </w:r>
    </w:p>
    <w:p w:rsidR="009C6C06" w:rsidRPr="00FC2839" w:rsidRDefault="009C6C06" w:rsidP="009C6C06">
      <w:pPr>
        <w:pStyle w:val="ActivityRulesInsertTab"/>
        <w:ind w:left="0"/>
      </w:pPr>
      <w:r w:rsidRPr="00FC2839">
        <w:tab/>
      </w:r>
    </w:p>
    <w:p w:rsidR="009C6C06" w:rsidRPr="00FC2839" w:rsidRDefault="009C6C06" w:rsidP="009C6C06">
      <w:pPr>
        <w:pStyle w:val="ActivityRulesInsertTab"/>
        <w:ind w:left="0"/>
      </w:pPr>
      <w:r w:rsidRPr="00FC2839">
        <w:tab/>
      </w:r>
    </w:p>
    <w:p w:rsidR="009C6C06" w:rsidRPr="00FC2839" w:rsidRDefault="009C6C06" w:rsidP="009C6C06">
      <w:pPr>
        <w:pStyle w:val="ActivityRulesInsertTab"/>
        <w:ind w:left="0"/>
      </w:pPr>
      <w:r w:rsidRPr="00FC2839">
        <w:tab/>
      </w:r>
    </w:p>
    <w:p w:rsidR="009C6C06" w:rsidRPr="00FC2839" w:rsidRDefault="009C6C06" w:rsidP="009C6C06">
      <w:pPr>
        <w:pStyle w:val="ActivityBottom"/>
        <w:rPr>
          <w:noProof w:val="0"/>
        </w:rPr>
      </w:pPr>
    </w:p>
    <w:p w:rsidR="009C6C06" w:rsidRPr="00FC2839" w:rsidRDefault="009C6C06" w:rsidP="009C6C06">
      <w:pPr>
        <w:pStyle w:val="BodyCopy"/>
        <w:rPr>
          <w:noProof w:val="0"/>
        </w:rPr>
      </w:pPr>
    </w:p>
    <w:p w:rsidR="00AD7B23" w:rsidRPr="00FC2839" w:rsidRDefault="00AD7B23" w:rsidP="009C6C06">
      <w:pPr>
        <w:pStyle w:val="BodyCopy"/>
        <w:rPr>
          <w:noProof w:val="0"/>
        </w:rPr>
        <w:sectPr w:rsidR="00AD7B23" w:rsidRPr="00FC2839" w:rsidSect="001A29DB">
          <w:headerReference w:type="even" r:id="rId207"/>
          <w:headerReference w:type="default" r:id="rId208"/>
          <w:pgSz w:w="11906" w:h="16838" w:code="9"/>
          <w:pgMar w:top="1440" w:right="1440" w:bottom="1440" w:left="1701" w:header="709" w:footer="326" w:gutter="0"/>
          <w:cols w:space="708"/>
          <w:docGrid w:linePitch="360"/>
        </w:sectPr>
      </w:pPr>
    </w:p>
    <w:p w:rsidR="00AD7B23" w:rsidRPr="00FC2839" w:rsidRDefault="00AD7B23" w:rsidP="00AD7B23">
      <w:pPr>
        <w:pStyle w:val="Heading1"/>
        <w:spacing w:before="240" w:after="240"/>
      </w:pPr>
      <w:bookmarkStart w:id="60" w:name="_Toc374547319"/>
      <w:bookmarkStart w:id="61" w:name="_Toc378619279"/>
      <w:bookmarkStart w:id="62" w:name="_Toc433386778"/>
      <w:r w:rsidRPr="00FC2839">
        <w:t>Trainee self-assessment checklist</w:t>
      </w:r>
      <w:bookmarkEnd w:id="60"/>
      <w:bookmarkEnd w:id="61"/>
      <w:bookmarkEnd w:id="62"/>
    </w:p>
    <w:p w:rsidR="00AD7B23" w:rsidRPr="00FC2839" w:rsidRDefault="00AD7B23" w:rsidP="00AD7B23">
      <w:pPr>
        <w:pStyle w:val="BodyCopy"/>
        <w:spacing w:after="240"/>
        <w:rPr>
          <w:noProof w:val="0"/>
        </w:rPr>
      </w:pPr>
      <w:r w:rsidRPr="00FC2839">
        <w:rPr>
          <w:noProof w:val="0"/>
        </w:rPr>
        <w:t>As an indicator to your Trainer/Assessor of your readiness for assessment in this unit please complete the following and hand to your Trainer/Assessor.</w:t>
      </w:r>
    </w:p>
    <w:p w:rsidR="00AD7B23" w:rsidRPr="00FC2839" w:rsidRDefault="00E52520" w:rsidP="00A838E0">
      <w:pPr>
        <w:pStyle w:val="Heading3"/>
      </w:pPr>
      <w:r>
        <w:fldChar w:fldCharType="begin"/>
      </w:r>
      <w:r>
        <w:instrText xml:space="preserve"> REF  UnitName  \* MERGEFORMAT </w:instrText>
      </w:r>
      <w:r>
        <w:fldChar w:fldCharType="separate"/>
      </w:r>
      <w:sdt>
        <w:sdtPr>
          <w:alias w:val="Unit name "/>
          <w:tag w:val="Unit name "/>
          <w:id w:val="88970315"/>
          <w:placeholder>
            <w:docPart w:val="192609AEDDB149DA883FB7AF21FFD22F"/>
          </w:placeholder>
        </w:sdtPr>
        <w:sdtEndPr>
          <w:rPr>
            <w:highlight w:val="yellow"/>
          </w:rPr>
        </w:sdtEndPr>
        <w:sdtContent>
          <w:r w:rsidR="00776156" w:rsidRPr="00FC2839">
            <w:t>Monitor and maintain a business computer system</w:t>
          </w:r>
        </w:sdtContent>
      </w:sdt>
      <w:r>
        <w:rPr>
          <w:highlight w:val="yellow"/>
        </w:rPr>
        <w:fldChar w:fldCharType="end"/>
      </w:r>
    </w:p>
    <w:tbl>
      <w:tblPr>
        <w:tblStyle w:val="TableGrid"/>
        <w:tblW w:w="0" w:type="auto"/>
        <w:tblLook w:val="04A0" w:firstRow="1" w:lastRow="0" w:firstColumn="1" w:lastColumn="0" w:noHBand="0" w:noVBand="1"/>
      </w:tblPr>
      <w:tblGrid>
        <w:gridCol w:w="606"/>
        <w:gridCol w:w="6642"/>
        <w:gridCol w:w="837"/>
        <w:gridCol w:w="896"/>
      </w:tblGrid>
      <w:tr w:rsidR="00AD7B23" w:rsidRPr="00FC2839" w:rsidTr="00AD7B23">
        <w:trPr>
          <w:tblHeader/>
        </w:trPr>
        <w:tc>
          <w:tcPr>
            <w:tcW w:w="7248" w:type="dxa"/>
            <w:gridSpan w:val="2"/>
            <w:tcBorders>
              <w:top w:val="nil"/>
              <w:left w:val="nil"/>
              <w:right w:val="single" w:sz="4" w:space="0" w:color="auto"/>
            </w:tcBorders>
            <w:shd w:val="clear" w:color="auto" w:fill="auto"/>
          </w:tcPr>
          <w:p w:rsidR="00AD7B23" w:rsidRPr="00FC2839" w:rsidRDefault="00AD7B23" w:rsidP="0089512D">
            <w:pPr>
              <w:pStyle w:val="TableTextBold"/>
              <w:rPr>
                <w:noProof w:val="0"/>
              </w:rPr>
            </w:pPr>
          </w:p>
        </w:tc>
        <w:tc>
          <w:tcPr>
            <w:tcW w:w="837" w:type="dxa"/>
            <w:tcBorders>
              <w:left w:val="single" w:sz="4" w:space="0" w:color="auto"/>
            </w:tcBorders>
            <w:shd w:val="clear" w:color="auto" w:fill="E36C0A" w:themeFill="accent6" w:themeFillShade="BF"/>
            <w:vAlign w:val="center"/>
          </w:tcPr>
          <w:p w:rsidR="00AD7B23" w:rsidRPr="00FC2839" w:rsidRDefault="00AD7B23" w:rsidP="0089512D">
            <w:pPr>
              <w:pStyle w:val="TableHeadingCentreText"/>
              <w:rPr>
                <w:noProof w:val="0"/>
              </w:rPr>
            </w:pPr>
            <w:r w:rsidRPr="00FC2839">
              <w:rPr>
                <w:noProof w:val="0"/>
              </w:rPr>
              <w:t>Yes</w:t>
            </w:r>
          </w:p>
        </w:tc>
        <w:tc>
          <w:tcPr>
            <w:tcW w:w="896" w:type="dxa"/>
            <w:shd w:val="clear" w:color="auto" w:fill="E36C0A" w:themeFill="accent6" w:themeFillShade="BF"/>
            <w:vAlign w:val="center"/>
          </w:tcPr>
          <w:p w:rsidR="00AD7B23" w:rsidRPr="00FC2839" w:rsidRDefault="00AD7B23" w:rsidP="0089512D">
            <w:pPr>
              <w:pStyle w:val="TableHeadingCentreText"/>
              <w:rPr>
                <w:noProof w:val="0"/>
              </w:rPr>
            </w:pPr>
            <w:r w:rsidRPr="00FC2839">
              <w:rPr>
                <w:noProof w:val="0"/>
              </w:rPr>
              <w:t>No</w:t>
            </w:r>
            <w:r w:rsidRPr="00FC2839">
              <w:rPr>
                <w:noProof w:val="0"/>
                <w:sz w:val="24"/>
                <w:szCs w:val="24"/>
              </w:rPr>
              <w:t>*</w:t>
            </w:r>
          </w:p>
        </w:tc>
      </w:tr>
      <w:tr w:rsidR="00AD7B23" w:rsidRPr="00FC2839" w:rsidTr="00AD7B23">
        <w:tc>
          <w:tcPr>
            <w:tcW w:w="8981" w:type="dxa"/>
            <w:gridSpan w:val="4"/>
            <w:shd w:val="clear" w:color="auto" w:fill="E36C0A" w:themeFill="accent6" w:themeFillShade="BF"/>
            <w:vAlign w:val="center"/>
          </w:tcPr>
          <w:p w:rsidR="00AD7B23" w:rsidRPr="00FC2839" w:rsidRDefault="00AD7B23" w:rsidP="0089512D">
            <w:pPr>
              <w:pStyle w:val="TableHeading"/>
              <w:rPr>
                <w:noProof w:val="0"/>
              </w:rPr>
            </w:pPr>
            <w:r w:rsidRPr="00FC2839">
              <w:rPr>
                <w:noProof w:val="0"/>
              </w:rPr>
              <w:t xml:space="preserve">Element 1: </w:t>
            </w:r>
            <w:r w:rsidR="00A56064" w:rsidRPr="00FC2839">
              <w:rPr>
                <w:noProof w:val="0"/>
              </w:rPr>
              <w:fldChar w:fldCharType="begin"/>
            </w:r>
            <w:r w:rsidR="00A56064" w:rsidRPr="00FC2839">
              <w:rPr>
                <w:noProof w:val="0"/>
              </w:rPr>
              <w:instrText xml:space="preserve"> REF  Element1  \* MERGEFORMAT </w:instrText>
            </w:r>
            <w:r w:rsidR="00A56064" w:rsidRPr="00FC2839">
              <w:rPr>
                <w:noProof w:val="0"/>
              </w:rPr>
              <w:fldChar w:fldCharType="separate"/>
            </w:r>
            <w:sdt>
              <w:sdtPr>
                <w:rPr>
                  <w:noProof w:val="0"/>
                  <w:highlight w:val="yellow"/>
                </w:rPr>
                <w:alias w:val="Element1"/>
                <w:tag w:val="Element1"/>
                <w:id w:val="26329456"/>
                <w:lock w:val="sdtLocked"/>
                <w:placeholder>
                  <w:docPart w:val="29139DBCA95646899259EBBF4DDBE921"/>
                </w:placeholder>
              </w:sdtPr>
              <w:sdtEndPr/>
              <w:sdtContent>
                <w:r w:rsidR="0093327F" w:rsidRPr="00FC2839">
                  <w:rPr>
                    <w:noProof w:val="0"/>
                  </w:rPr>
                  <w:t>Monitor effectiveness of computer equipment</w:t>
                </w:r>
              </w:sdtContent>
            </w:sdt>
            <w:r w:rsidR="00A56064" w:rsidRPr="00FC2839">
              <w:rPr>
                <w:noProof w:val="0"/>
                <w:highlight w:val="yellow"/>
              </w:rPr>
              <w:fldChar w:fldCharType="end"/>
            </w:r>
          </w:p>
        </w:tc>
      </w:tr>
      <w:tr w:rsidR="00AD7B23" w:rsidRPr="00FC2839" w:rsidTr="00AD7B23">
        <w:tc>
          <w:tcPr>
            <w:tcW w:w="606" w:type="dxa"/>
            <w:vAlign w:val="center"/>
          </w:tcPr>
          <w:p w:rsidR="00AD7B23" w:rsidRPr="00FC2839" w:rsidRDefault="00AD7B23" w:rsidP="0089512D">
            <w:pPr>
              <w:pStyle w:val="TableText"/>
              <w:rPr>
                <w:noProof w:val="0"/>
              </w:rPr>
            </w:pPr>
            <w:r w:rsidRPr="00FC2839">
              <w:rPr>
                <w:noProof w:val="0"/>
              </w:rPr>
              <w:t>1.1</w:t>
            </w:r>
          </w:p>
        </w:tc>
        <w:tc>
          <w:tcPr>
            <w:tcW w:w="6642" w:type="dxa"/>
          </w:tcPr>
          <w:p w:rsidR="00AD7B23" w:rsidRPr="00FC2839" w:rsidRDefault="00A56064" w:rsidP="0089512D">
            <w:pPr>
              <w:pStyle w:val="TableText"/>
              <w:rPr>
                <w:noProof w:val="0"/>
              </w:rPr>
            </w:pPr>
            <w:r w:rsidRPr="00FC2839">
              <w:rPr>
                <w:noProof w:val="0"/>
              </w:rPr>
              <w:fldChar w:fldCharType="begin"/>
            </w:r>
            <w:r w:rsidRPr="00FC2839">
              <w:rPr>
                <w:noProof w:val="0"/>
              </w:rPr>
              <w:instrText xml:space="preserve"> REF  Criteria11  \* MERGEFORMAT </w:instrText>
            </w:r>
            <w:r w:rsidRPr="00FC2839">
              <w:rPr>
                <w:noProof w:val="0"/>
              </w:rPr>
              <w:fldChar w:fldCharType="separate"/>
            </w:r>
            <w:sdt>
              <w:sdtPr>
                <w:rPr>
                  <w:noProof w:val="0"/>
                </w:rPr>
                <w:alias w:val="Criteria11"/>
                <w:tag w:val="Criteria11"/>
                <w:id w:val="26329458"/>
                <w:lock w:val="sdtLocked"/>
                <w:placeholder>
                  <w:docPart w:val="369EC92A830442E3A41A18A87BED5D68"/>
                </w:placeholder>
              </w:sdtPr>
              <w:sdtEndPr/>
              <w:sdtContent>
                <w:r w:rsidR="0093327F" w:rsidRPr="00FC2839">
                  <w:rPr>
                    <w:noProof w:val="0"/>
                  </w:rPr>
                  <w:t>Monitor and evaluate the effectiveness of computer equipment to ensure it meets enterprise needs through ongoing consultation with users</w:t>
                </w:r>
              </w:sdtContent>
            </w:sdt>
            <w:r w:rsidRPr="00FC2839">
              <w:rPr>
                <w:noProof w:val="0"/>
              </w:rPr>
              <w:fldChar w:fldCharType="end"/>
            </w:r>
          </w:p>
        </w:tc>
        <w:tc>
          <w:tcPr>
            <w:tcW w:w="837" w:type="dxa"/>
            <w:vAlign w:val="center"/>
          </w:tcPr>
          <w:p w:rsidR="00AD7B23" w:rsidRPr="00FC2839" w:rsidRDefault="00063B61" w:rsidP="00EE3792">
            <w:pPr>
              <w:pStyle w:val="TrainingEval-Table"/>
              <w:spacing w:before="120" w:after="120" w:line="240" w:lineRule="auto"/>
              <w:rPr>
                <w:rStyle w:val="TrainingEval-Tickbox"/>
                <w:rFonts w:ascii="Helvetica" w:hAnsi="Helvetica"/>
                <w:lang w:val="en-AU"/>
              </w:rPr>
            </w:pPr>
            <w:r w:rsidRPr="00FC2839">
              <w:rPr>
                <w:rStyle w:val="TrainingEval-Tickbox"/>
                <w:rFonts w:ascii="Helvetica" w:hAnsi="Helvetica"/>
                <w:lang w:val="en-AU"/>
              </w:rPr>
              <w:fldChar w:fldCharType="begin">
                <w:ffData>
                  <w:name w:val="Check1"/>
                  <w:enabled/>
                  <w:calcOnExit w:val="0"/>
                  <w:checkBox>
                    <w:sizeAuto/>
                    <w:default w:val="0"/>
                  </w:checkBox>
                </w:ffData>
              </w:fldChar>
            </w:r>
            <w:r w:rsidR="00AD7B23" w:rsidRPr="00FC2839">
              <w:rPr>
                <w:rStyle w:val="TrainingEval-Tickbox"/>
                <w:rFonts w:ascii="Helvetica" w:hAnsi="Helvetica"/>
                <w:lang w:val="en-AU"/>
              </w:rPr>
              <w:instrText xml:space="preserve"> FORMCHECKBOX </w:instrText>
            </w:r>
            <w:r w:rsidR="00E52520">
              <w:rPr>
                <w:rStyle w:val="TrainingEval-Tickbox"/>
                <w:rFonts w:ascii="Helvetica" w:hAnsi="Helvetica"/>
                <w:lang w:val="en-AU"/>
              </w:rPr>
            </w:r>
            <w:r w:rsidR="00E52520">
              <w:rPr>
                <w:rStyle w:val="TrainingEval-Tickbox"/>
                <w:rFonts w:ascii="Helvetica" w:hAnsi="Helvetica"/>
                <w:lang w:val="en-AU"/>
              </w:rPr>
              <w:fldChar w:fldCharType="separate"/>
            </w:r>
            <w:r w:rsidRPr="00FC2839">
              <w:rPr>
                <w:rStyle w:val="TrainingEval-Tickbox"/>
                <w:rFonts w:ascii="Helvetica" w:hAnsi="Helvetica"/>
                <w:lang w:val="en-AU"/>
              </w:rPr>
              <w:fldChar w:fldCharType="end"/>
            </w:r>
          </w:p>
        </w:tc>
        <w:tc>
          <w:tcPr>
            <w:tcW w:w="896" w:type="dxa"/>
            <w:vAlign w:val="center"/>
          </w:tcPr>
          <w:p w:rsidR="00AD7B23" w:rsidRPr="00FC2839" w:rsidRDefault="00063B61" w:rsidP="00EE3792">
            <w:pPr>
              <w:pStyle w:val="TrainingEval-Table"/>
              <w:spacing w:before="120" w:after="120" w:line="240" w:lineRule="auto"/>
              <w:rPr>
                <w:rStyle w:val="TrainingEval-Tickbox"/>
                <w:rFonts w:ascii="Helvetica" w:hAnsi="Helvetica"/>
                <w:lang w:val="en-AU"/>
              </w:rPr>
            </w:pPr>
            <w:r w:rsidRPr="00FC2839">
              <w:rPr>
                <w:rStyle w:val="TrainingEval-Tickbox"/>
                <w:rFonts w:ascii="Helvetica" w:hAnsi="Helvetica"/>
                <w:lang w:val="en-AU"/>
              </w:rPr>
              <w:fldChar w:fldCharType="begin">
                <w:ffData>
                  <w:name w:val="Check1"/>
                  <w:enabled/>
                  <w:calcOnExit w:val="0"/>
                  <w:checkBox>
                    <w:sizeAuto/>
                    <w:default w:val="0"/>
                  </w:checkBox>
                </w:ffData>
              </w:fldChar>
            </w:r>
            <w:r w:rsidR="00AD7B23" w:rsidRPr="00FC2839">
              <w:rPr>
                <w:rStyle w:val="TrainingEval-Tickbox"/>
                <w:rFonts w:ascii="Helvetica" w:hAnsi="Helvetica"/>
                <w:lang w:val="en-AU"/>
              </w:rPr>
              <w:instrText xml:space="preserve"> FORMCHECKBOX </w:instrText>
            </w:r>
            <w:r w:rsidR="00E52520">
              <w:rPr>
                <w:rStyle w:val="TrainingEval-Tickbox"/>
                <w:rFonts w:ascii="Helvetica" w:hAnsi="Helvetica"/>
                <w:lang w:val="en-AU"/>
              </w:rPr>
            </w:r>
            <w:r w:rsidR="00E52520">
              <w:rPr>
                <w:rStyle w:val="TrainingEval-Tickbox"/>
                <w:rFonts w:ascii="Helvetica" w:hAnsi="Helvetica"/>
                <w:lang w:val="en-AU"/>
              </w:rPr>
              <w:fldChar w:fldCharType="separate"/>
            </w:r>
            <w:r w:rsidRPr="00FC2839">
              <w:rPr>
                <w:rStyle w:val="TrainingEval-Tickbox"/>
                <w:rFonts w:ascii="Helvetica" w:hAnsi="Helvetica"/>
                <w:lang w:val="en-AU"/>
              </w:rPr>
              <w:fldChar w:fldCharType="end"/>
            </w:r>
          </w:p>
        </w:tc>
      </w:tr>
      <w:tr w:rsidR="00AD7B23" w:rsidRPr="00FC2839" w:rsidTr="00AD7B23">
        <w:tc>
          <w:tcPr>
            <w:tcW w:w="606" w:type="dxa"/>
            <w:vAlign w:val="center"/>
          </w:tcPr>
          <w:p w:rsidR="00AD7B23" w:rsidRPr="00FC2839" w:rsidRDefault="00AD7B23" w:rsidP="0089512D">
            <w:pPr>
              <w:pStyle w:val="TableText"/>
              <w:rPr>
                <w:noProof w:val="0"/>
              </w:rPr>
            </w:pPr>
            <w:r w:rsidRPr="00FC2839">
              <w:rPr>
                <w:noProof w:val="0"/>
              </w:rPr>
              <w:t>1.2</w:t>
            </w:r>
          </w:p>
        </w:tc>
        <w:tc>
          <w:tcPr>
            <w:tcW w:w="6642" w:type="dxa"/>
          </w:tcPr>
          <w:p w:rsidR="00AD7B23" w:rsidRPr="00FC2839" w:rsidRDefault="00A56064" w:rsidP="0089512D">
            <w:pPr>
              <w:pStyle w:val="TableText"/>
              <w:rPr>
                <w:noProof w:val="0"/>
              </w:rPr>
            </w:pPr>
            <w:r w:rsidRPr="00FC2839">
              <w:rPr>
                <w:noProof w:val="0"/>
              </w:rPr>
              <w:fldChar w:fldCharType="begin"/>
            </w:r>
            <w:r w:rsidRPr="00FC2839">
              <w:rPr>
                <w:noProof w:val="0"/>
              </w:rPr>
              <w:instrText xml:space="preserve"> REF  Criteria12  \* MERGEFORMAT </w:instrText>
            </w:r>
            <w:r w:rsidRPr="00FC2839">
              <w:rPr>
                <w:noProof w:val="0"/>
              </w:rPr>
              <w:fldChar w:fldCharType="separate"/>
            </w:r>
            <w:sdt>
              <w:sdtPr>
                <w:rPr>
                  <w:noProof w:val="0"/>
                </w:rPr>
                <w:alias w:val="Criteria12"/>
                <w:tag w:val="Criteria12"/>
                <w:id w:val="26329460"/>
                <w:lock w:val="sdtLocked"/>
                <w:placeholder>
                  <w:docPart w:val="87EF2BDB74C34039A5A9190C1DD4C164"/>
                </w:placeholder>
              </w:sdtPr>
              <w:sdtEndPr/>
              <w:sdtContent>
                <w:r w:rsidR="0093327F" w:rsidRPr="00FC2839">
                  <w:rPr>
                    <w:noProof w:val="0"/>
                  </w:rPr>
                  <w:t>Monitor effectiveness through assessment of productivity and efficiency</w:t>
                </w:r>
              </w:sdtContent>
            </w:sdt>
            <w:r w:rsidRPr="00FC2839">
              <w:rPr>
                <w:noProof w:val="0"/>
              </w:rPr>
              <w:fldChar w:fldCharType="end"/>
            </w:r>
          </w:p>
        </w:tc>
        <w:tc>
          <w:tcPr>
            <w:tcW w:w="837" w:type="dxa"/>
            <w:vAlign w:val="center"/>
          </w:tcPr>
          <w:p w:rsidR="00AD7B23" w:rsidRPr="00FC2839" w:rsidRDefault="00063B61" w:rsidP="00EE3792">
            <w:pPr>
              <w:pStyle w:val="TrainingEval-Table"/>
              <w:spacing w:before="120" w:after="120" w:line="240" w:lineRule="auto"/>
              <w:rPr>
                <w:rStyle w:val="TrainingEval-Tickbox"/>
                <w:rFonts w:ascii="Helvetica" w:hAnsi="Helvetica"/>
                <w:lang w:val="en-AU"/>
              </w:rPr>
            </w:pPr>
            <w:r w:rsidRPr="00FC2839">
              <w:rPr>
                <w:rStyle w:val="TrainingEval-Tickbox"/>
                <w:rFonts w:ascii="Helvetica" w:hAnsi="Helvetica"/>
                <w:lang w:val="en-AU"/>
              </w:rPr>
              <w:fldChar w:fldCharType="begin">
                <w:ffData>
                  <w:name w:val="Check1"/>
                  <w:enabled/>
                  <w:calcOnExit w:val="0"/>
                  <w:checkBox>
                    <w:sizeAuto/>
                    <w:default w:val="0"/>
                  </w:checkBox>
                </w:ffData>
              </w:fldChar>
            </w:r>
            <w:r w:rsidR="00AD7B23" w:rsidRPr="00FC2839">
              <w:rPr>
                <w:rStyle w:val="TrainingEval-Tickbox"/>
                <w:rFonts w:ascii="Helvetica" w:hAnsi="Helvetica"/>
                <w:lang w:val="en-AU"/>
              </w:rPr>
              <w:instrText xml:space="preserve"> FORMCHECKBOX </w:instrText>
            </w:r>
            <w:r w:rsidR="00E52520">
              <w:rPr>
                <w:rStyle w:val="TrainingEval-Tickbox"/>
                <w:rFonts w:ascii="Helvetica" w:hAnsi="Helvetica"/>
                <w:lang w:val="en-AU"/>
              </w:rPr>
            </w:r>
            <w:r w:rsidR="00E52520">
              <w:rPr>
                <w:rStyle w:val="TrainingEval-Tickbox"/>
                <w:rFonts w:ascii="Helvetica" w:hAnsi="Helvetica"/>
                <w:lang w:val="en-AU"/>
              </w:rPr>
              <w:fldChar w:fldCharType="separate"/>
            </w:r>
            <w:r w:rsidRPr="00FC2839">
              <w:rPr>
                <w:rStyle w:val="TrainingEval-Tickbox"/>
                <w:rFonts w:ascii="Helvetica" w:hAnsi="Helvetica"/>
                <w:lang w:val="en-AU"/>
              </w:rPr>
              <w:fldChar w:fldCharType="end"/>
            </w:r>
          </w:p>
        </w:tc>
        <w:tc>
          <w:tcPr>
            <w:tcW w:w="896" w:type="dxa"/>
            <w:vAlign w:val="center"/>
          </w:tcPr>
          <w:p w:rsidR="00AD7B23" w:rsidRPr="00FC2839" w:rsidRDefault="00063B61" w:rsidP="00EE3792">
            <w:pPr>
              <w:pStyle w:val="TrainingEval-Table"/>
              <w:spacing w:before="120" w:after="120" w:line="240" w:lineRule="auto"/>
              <w:rPr>
                <w:rStyle w:val="TrainingEval-Tickbox"/>
                <w:rFonts w:ascii="Helvetica" w:hAnsi="Helvetica"/>
                <w:lang w:val="en-AU"/>
              </w:rPr>
            </w:pPr>
            <w:r w:rsidRPr="00FC2839">
              <w:rPr>
                <w:rStyle w:val="TrainingEval-Tickbox"/>
                <w:rFonts w:ascii="Helvetica" w:hAnsi="Helvetica"/>
                <w:lang w:val="en-AU"/>
              </w:rPr>
              <w:fldChar w:fldCharType="begin">
                <w:ffData>
                  <w:name w:val="Check1"/>
                  <w:enabled/>
                  <w:calcOnExit w:val="0"/>
                  <w:checkBox>
                    <w:sizeAuto/>
                    <w:default w:val="0"/>
                  </w:checkBox>
                </w:ffData>
              </w:fldChar>
            </w:r>
            <w:r w:rsidR="00AD7B23" w:rsidRPr="00FC2839">
              <w:rPr>
                <w:rStyle w:val="TrainingEval-Tickbox"/>
                <w:rFonts w:ascii="Helvetica" w:hAnsi="Helvetica"/>
                <w:lang w:val="en-AU"/>
              </w:rPr>
              <w:instrText xml:space="preserve"> FORMCHECKBOX </w:instrText>
            </w:r>
            <w:r w:rsidR="00E52520">
              <w:rPr>
                <w:rStyle w:val="TrainingEval-Tickbox"/>
                <w:rFonts w:ascii="Helvetica" w:hAnsi="Helvetica"/>
                <w:lang w:val="en-AU"/>
              </w:rPr>
            </w:r>
            <w:r w:rsidR="00E52520">
              <w:rPr>
                <w:rStyle w:val="TrainingEval-Tickbox"/>
                <w:rFonts w:ascii="Helvetica" w:hAnsi="Helvetica"/>
                <w:lang w:val="en-AU"/>
              </w:rPr>
              <w:fldChar w:fldCharType="separate"/>
            </w:r>
            <w:r w:rsidRPr="00FC2839">
              <w:rPr>
                <w:rStyle w:val="TrainingEval-Tickbox"/>
                <w:rFonts w:ascii="Helvetica" w:hAnsi="Helvetica"/>
                <w:lang w:val="en-AU"/>
              </w:rPr>
              <w:fldChar w:fldCharType="end"/>
            </w:r>
          </w:p>
        </w:tc>
      </w:tr>
      <w:tr w:rsidR="00AD7B23" w:rsidRPr="00FC2839" w:rsidTr="00AD7B23">
        <w:tc>
          <w:tcPr>
            <w:tcW w:w="606" w:type="dxa"/>
            <w:vAlign w:val="center"/>
          </w:tcPr>
          <w:p w:rsidR="00AD7B23" w:rsidRPr="00FC2839" w:rsidRDefault="00AD7B23" w:rsidP="0089512D">
            <w:pPr>
              <w:pStyle w:val="TableText"/>
              <w:rPr>
                <w:noProof w:val="0"/>
              </w:rPr>
            </w:pPr>
            <w:r w:rsidRPr="00FC2839">
              <w:rPr>
                <w:noProof w:val="0"/>
              </w:rPr>
              <w:t>1.3</w:t>
            </w:r>
          </w:p>
        </w:tc>
        <w:tc>
          <w:tcPr>
            <w:tcW w:w="6642" w:type="dxa"/>
          </w:tcPr>
          <w:p w:rsidR="00AD7B23" w:rsidRPr="00FC2839" w:rsidRDefault="00A56064" w:rsidP="0089512D">
            <w:pPr>
              <w:pStyle w:val="TableText"/>
              <w:rPr>
                <w:noProof w:val="0"/>
              </w:rPr>
            </w:pPr>
            <w:r w:rsidRPr="00FC2839">
              <w:rPr>
                <w:noProof w:val="0"/>
              </w:rPr>
              <w:fldChar w:fldCharType="begin"/>
            </w:r>
            <w:r w:rsidRPr="00FC2839">
              <w:rPr>
                <w:noProof w:val="0"/>
              </w:rPr>
              <w:instrText xml:space="preserve"> REF  Criteria13  \* MERGEFORMAT </w:instrText>
            </w:r>
            <w:r w:rsidRPr="00FC2839">
              <w:rPr>
                <w:noProof w:val="0"/>
              </w:rPr>
              <w:fldChar w:fldCharType="separate"/>
            </w:r>
            <w:sdt>
              <w:sdtPr>
                <w:rPr>
                  <w:noProof w:val="0"/>
                </w:rPr>
                <w:alias w:val="Criteria13"/>
                <w:tag w:val="Criteria13"/>
                <w:id w:val="26329462"/>
                <w:lock w:val="sdtLocked"/>
                <w:placeholder>
                  <w:docPart w:val="64820985CACF41A3B7D01016E4C97E4B"/>
                </w:placeholder>
              </w:sdtPr>
              <w:sdtEndPr/>
              <w:sdtContent>
                <w:r w:rsidR="0093327F" w:rsidRPr="00FC2839">
                  <w:rPr>
                    <w:noProof w:val="0"/>
                  </w:rPr>
                  <w:t>Establish and implement procedures for identifying and resolving performance problems including use of specialised assistance</w:t>
                </w:r>
              </w:sdtContent>
            </w:sdt>
            <w:r w:rsidRPr="00FC2839">
              <w:rPr>
                <w:noProof w:val="0"/>
              </w:rPr>
              <w:fldChar w:fldCharType="end"/>
            </w:r>
          </w:p>
        </w:tc>
        <w:tc>
          <w:tcPr>
            <w:tcW w:w="837" w:type="dxa"/>
            <w:vAlign w:val="center"/>
          </w:tcPr>
          <w:p w:rsidR="00AD7B23" w:rsidRPr="00FC2839" w:rsidRDefault="00063B61" w:rsidP="00EE3792">
            <w:pPr>
              <w:pStyle w:val="TrainingEval-Table"/>
              <w:spacing w:before="120" w:after="120" w:line="240" w:lineRule="auto"/>
              <w:rPr>
                <w:rStyle w:val="TrainingEval-Tickbox"/>
                <w:rFonts w:ascii="Helvetica" w:hAnsi="Helvetica"/>
                <w:lang w:val="en-AU"/>
              </w:rPr>
            </w:pPr>
            <w:r w:rsidRPr="00FC2839">
              <w:rPr>
                <w:rStyle w:val="TrainingEval-Tickbox"/>
                <w:rFonts w:ascii="Helvetica" w:hAnsi="Helvetica"/>
                <w:lang w:val="en-AU"/>
              </w:rPr>
              <w:fldChar w:fldCharType="begin">
                <w:ffData>
                  <w:name w:val="Check1"/>
                  <w:enabled/>
                  <w:calcOnExit w:val="0"/>
                  <w:checkBox>
                    <w:sizeAuto/>
                    <w:default w:val="0"/>
                  </w:checkBox>
                </w:ffData>
              </w:fldChar>
            </w:r>
            <w:r w:rsidR="00AD7B23" w:rsidRPr="00FC2839">
              <w:rPr>
                <w:rStyle w:val="TrainingEval-Tickbox"/>
                <w:rFonts w:ascii="Helvetica" w:hAnsi="Helvetica"/>
                <w:lang w:val="en-AU"/>
              </w:rPr>
              <w:instrText xml:space="preserve"> FORMCHECKBOX </w:instrText>
            </w:r>
            <w:r w:rsidR="00E52520">
              <w:rPr>
                <w:rStyle w:val="TrainingEval-Tickbox"/>
                <w:rFonts w:ascii="Helvetica" w:hAnsi="Helvetica"/>
                <w:lang w:val="en-AU"/>
              </w:rPr>
            </w:r>
            <w:r w:rsidR="00E52520">
              <w:rPr>
                <w:rStyle w:val="TrainingEval-Tickbox"/>
                <w:rFonts w:ascii="Helvetica" w:hAnsi="Helvetica"/>
                <w:lang w:val="en-AU"/>
              </w:rPr>
              <w:fldChar w:fldCharType="separate"/>
            </w:r>
            <w:r w:rsidRPr="00FC2839">
              <w:rPr>
                <w:rStyle w:val="TrainingEval-Tickbox"/>
                <w:rFonts w:ascii="Helvetica" w:hAnsi="Helvetica"/>
                <w:lang w:val="en-AU"/>
              </w:rPr>
              <w:fldChar w:fldCharType="end"/>
            </w:r>
          </w:p>
        </w:tc>
        <w:tc>
          <w:tcPr>
            <w:tcW w:w="896" w:type="dxa"/>
            <w:vAlign w:val="center"/>
          </w:tcPr>
          <w:p w:rsidR="00AD7B23" w:rsidRPr="00FC2839" w:rsidRDefault="00063B61" w:rsidP="00EE3792">
            <w:pPr>
              <w:pStyle w:val="TrainingEval-Table"/>
              <w:spacing w:before="120" w:after="120" w:line="240" w:lineRule="auto"/>
              <w:rPr>
                <w:rStyle w:val="TrainingEval-Tickbox"/>
                <w:rFonts w:ascii="Helvetica" w:hAnsi="Helvetica"/>
                <w:lang w:val="en-AU"/>
              </w:rPr>
            </w:pPr>
            <w:r w:rsidRPr="00FC2839">
              <w:rPr>
                <w:rStyle w:val="TrainingEval-Tickbox"/>
                <w:rFonts w:ascii="Helvetica" w:hAnsi="Helvetica"/>
                <w:lang w:val="en-AU"/>
              </w:rPr>
              <w:fldChar w:fldCharType="begin">
                <w:ffData>
                  <w:name w:val="Check1"/>
                  <w:enabled/>
                  <w:calcOnExit w:val="0"/>
                  <w:checkBox>
                    <w:sizeAuto/>
                    <w:default w:val="0"/>
                  </w:checkBox>
                </w:ffData>
              </w:fldChar>
            </w:r>
            <w:r w:rsidR="00AD7B23" w:rsidRPr="00FC2839">
              <w:rPr>
                <w:rStyle w:val="TrainingEval-Tickbox"/>
                <w:rFonts w:ascii="Helvetica" w:hAnsi="Helvetica"/>
                <w:lang w:val="en-AU"/>
              </w:rPr>
              <w:instrText xml:space="preserve"> FORMCHECKBOX </w:instrText>
            </w:r>
            <w:r w:rsidR="00E52520">
              <w:rPr>
                <w:rStyle w:val="TrainingEval-Tickbox"/>
                <w:rFonts w:ascii="Helvetica" w:hAnsi="Helvetica"/>
                <w:lang w:val="en-AU"/>
              </w:rPr>
            </w:r>
            <w:r w:rsidR="00E52520">
              <w:rPr>
                <w:rStyle w:val="TrainingEval-Tickbox"/>
                <w:rFonts w:ascii="Helvetica" w:hAnsi="Helvetica"/>
                <w:lang w:val="en-AU"/>
              </w:rPr>
              <w:fldChar w:fldCharType="separate"/>
            </w:r>
            <w:r w:rsidRPr="00FC2839">
              <w:rPr>
                <w:rStyle w:val="TrainingEval-Tickbox"/>
                <w:rFonts w:ascii="Helvetica" w:hAnsi="Helvetica"/>
                <w:lang w:val="en-AU"/>
              </w:rPr>
              <w:fldChar w:fldCharType="end"/>
            </w:r>
          </w:p>
        </w:tc>
      </w:tr>
      <w:tr w:rsidR="00AD7B23" w:rsidRPr="00FC2839" w:rsidTr="00AD7B23">
        <w:tc>
          <w:tcPr>
            <w:tcW w:w="606" w:type="dxa"/>
            <w:vAlign w:val="center"/>
          </w:tcPr>
          <w:p w:rsidR="00AD7B23" w:rsidRPr="00FC2839" w:rsidRDefault="00AD7B23" w:rsidP="0089512D">
            <w:pPr>
              <w:pStyle w:val="TableText"/>
              <w:rPr>
                <w:noProof w:val="0"/>
              </w:rPr>
            </w:pPr>
            <w:r w:rsidRPr="00FC2839">
              <w:rPr>
                <w:noProof w:val="0"/>
              </w:rPr>
              <w:t>1.4</w:t>
            </w:r>
          </w:p>
        </w:tc>
        <w:tc>
          <w:tcPr>
            <w:tcW w:w="6642" w:type="dxa"/>
          </w:tcPr>
          <w:p w:rsidR="00AD7B23" w:rsidRPr="00FC2839" w:rsidRDefault="00A56064" w:rsidP="0089512D">
            <w:pPr>
              <w:pStyle w:val="TableText"/>
              <w:rPr>
                <w:noProof w:val="0"/>
              </w:rPr>
            </w:pPr>
            <w:r w:rsidRPr="00FC2839">
              <w:rPr>
                <w:noProof w:val="0"/>
              </w:rPr>
              <w:fldChar w:fldCharType="begin"/>
            </w:r>
            <w:r w:rsidRPr="00FC2839">
              <w:rPr>
                <w:noProof w:val="0"/>
              </w:rPr>
              <w:instrText xml:space="preserve"> REF  Criteria14  \* MERGEFORMAT </w:instrText>
            </w:r>
            <w:r w:rsidRPr="00FC2839">
              <w:rPr>
                <w:noProof w:val="0"/>
              </w:rPr>
              <w:fldChar w:fldCharType="separate"/>
            </w:r>
            <w:sdt>
              <w:sdtPr>
                <w:rPr>
                  <w:noProof w:val="0"/>
                </w:rPr>
                <w:alias w:val="Criteria14"/>
                <w:tag w:val="Criteria14"/>
                <w:id w:val="26329464"/>
                <w:lock w:val="sdtLocked"/>
                <w:placeholder>
                  <w:docPart w:val="D29E91D3860E44B8ABEC49433062D422"/>
                </w:placeholder>
              </w:sdtPr>
              <w:sdtEndPr/>
              <w:sdtContent>
                <w:r w:rsidR="0093327F" w:rsidRPr="00FC2839">
                  <w:rPr>
                    <w:noProof w:val="0"/>
                  </w:rPr>
                  <w:t>Identify computer training needs and provide training opportunities</w:t>
                </w:r>
              </w:sdtContent>
            </w:sdt>
            <w:r w:rsidRPr="00FC2839">
              <w:rPr>
                <w:noProof w:val="0"/>
              </w:rPr>
              <w:fldChar w:fldCharType="end"/>
            </w:r>
          </w:p>
        </w:tc>
        <w:tc>
          <w:tcPr>
            <w:tcW w:w="837" w:type="dxa"/>
            <w:vAlign w:val="center"/>
          </w:tcPr>
          <w:p w:rsidR="00AD7B23" w:rsidRPr="00FC2839" w:rsidRDefault="00063B61" w:rsidP="00EE3792">
            <w:pPr>
              <w:pStyle w:val="TrainingEval-Table"/>
              <w:spacing w:before="120" w:after="120" w:line="240" w:lineRule="auto"/>
              <w:rPr>
                <w:rStyle w:val="TrainingEval-Tickbox"/>
                <w:rFonts w:ascii="Helvetica" w:hAnsi="Helvetica"/>
                <w:lang w:val="en-AU"/>
              </w:rPr>
            </w:pPr>
            <w:r w:rsidRPr="00FC2839">
              <w:rPr>
                <w:rStyle w:val="TrainingEval-Tickbox"/>
                <w:rFonts w:ascii="Helvetica" w:hAnsi="Helvetica"/>
                <w:lang w:val="en-AU"/>
              </w:rPr>
              <w:fldChar w:fldCharType="begin">
                <w:ffData>
                  <w:name w:val="Check1"/>
                  <w:enabled/>
                  <w:calcOnExit w:val="0"/>
                  <w:checkBox>
                    <w:sizeAuto/>
                    <w:default w:val="0"/>
                  </w:checkBox>
                </w:ffData>
              </w:fldChar>
            </w:r>
            <w:r w:rsidR="00AD7B23" w:rsidRPr="00FC2839">
              <w:rPr>
                <w:rStyle w:val="TrainingEval-Tickbox"/>
                <w:rFonts w:ascii="Helvetica" w:hAnsi="Helvetica"/>
                <w:lang w:val="en-AU"/>
              </w:rPr>
              <w:instrText xml:space="preserve"> FORMCHECKBOX </w:instrText>
            </w:r>
            <w:r w:rsidR="00E52520">
              <w:rPr>
                <w:rStyle w:val="TrainingEval-Tickbox"/>
                <w:rFonts w:ascii="Helvetica" w:hAnsi="Helvetica"/>
                <w:lang w:val="en-AU"/>
              </w:rPr>
            </w:r>
            <w:r w:rsidR="00E52520">
              <w:rPr>
                <w:rStyle w:val="TrainingEval-Tickbox"/>
                <w:rFonts w:ascii="Helvetica" w:hAnsi="Helvetica"/>
                <w:lang w:val="en-AU"/>
              </w:rPr>
              <w:fldChar w:fldCharType="separate"/>
            </w:r>
            <w:r w:rsidRPr="00FC2839">
              <w:rPr>
                <w:rStyle w:val="TrainingEval-Tickbox"/>
                <w:rFonts w:ascii="Helvetica" w:hAnsi="Helvetica"/>
                <w:lang w:val="en-AU"/>
              </w:rPr>
              <w:fldChar w:fldCharType="end"/>
            </w:r>
          </w:p>
        </w:tc>
        <w:tc>
          <w:tcPr>
            <w:tcW w:w="896" w:type="dxa"/>
            <w:vAlign w:val="center"/>
          </w:tcPr>
          <w:p w:rsidR="00AD7B23" w:rsidRPr="00FC2839" w:rsidRDefault="00063B61" w:rsidP="00EE3792">
            <w:pPr>
              <w:pStyle w:val="TrainingEval-Table"/>
              <w:spacing w:before="120" w:after="120" w:line="240" w:lineRule="auto"/>
              <w:rPr>
                <w:rStyle w:val="TrainingEval-Tickbox"/>
                <w:rFonts w:ascii="Helvetica" w:hAnsi="Helvetica"/>
                <w:lang w:val="en-AU"/>
              </w:rPr>
            </w:pPr>
            <w:r w:rsidRPr="00FC2839">
              <w:rPr>
                <w:rStyle w:val="TrainingEval-Tickbox"/>
                <w:rFonts w:ascii="Helvetica" w:hAnsi="Helvetica"/>
                <w:lang w:val="en-AU"/>
              </w:rPr>
              <w:fldChar w:fldCharType="begin">
                <w:ffData>
                  <w:name w:val="Check1"/>
                  <w:enabled/>
                  <w:calcOnExit w:val="0"/>
                  <w:checkBox>
                    <w:sizeAuto/>
                    <w:default w:val="0"/>
                  </w:checkBox>
                </w:ffData>
              </w:fldChar>
            </w:r>
            <w:r w:rsidR="00AD7B23" w:rsidRPr="00FC2839">
              <w:rPr>
                <w:rStyle w:val="TrainingEval-Tickbox"/>
                <w:rFonts w:ascii="Helvetica" w:hAnsi="Helvetica"/>
                <w:lang w:val="en-AU"/>
              </w:rPr>
              <w:instrText xml:space="preserve"> FORMCHECKBOX </w:instrText>
            </w:r>
            <w:r w:rsidR="00E52520">
              <w:rPr>
                <w:rStyle w:val="TrainingEval-Tickbox"/>
                <w:rFonts w:ascii="Helvetica" w:hAnsi="Helvetica"/>
                <w:lang w:val="en-AU"/>
              </w:rPr>
            </w:r>
            <w:r w:rsidR="00E52520">
              <w:rPr>
                <w:rStyle w:val="TrainingEval-Tickbox"/>
                <w:rFonts w:ascii="Helvetica" w:hAnsi="Helvetica"/>
                <w:lang w:val="en-AU"/>
              </w:rPr>
              <w:fldChar w:fldCharType="separate"/>
            </w:r>
            <w:r w:rsidRPr="00FC2839">
              <w:rPr>
                <w:rStyle w:val="TrainingEval-Tickbox"/>
                <w:rFonts w:ascii="Helvetica" w:hAnsi="Helvetica"/>
                <w:lang w:val="en-AU"/>
              </w:rPr>
              <w:fldChar w:fldCharType="end"/>
            </w:r>
          </w:p>
        </w:tc>
      </w:tr>
      <w:tr w:rsidR="00AD7B23" w:rsidRPr="00FC2839" w:rsidTr="00AD7B23">
        <w:tc>
          <w:tcPr>
            <w:tcW w:w="8981" w:type="dxa"/>
            <w:gridSpan w:val="4"/>
            <w:shd w:val="clear" w:color="auto" w:fill="E36C0A" w:themeFill="accent6" w:themeFillShade="BF"/>
            <w:vAlign w:val="center"/>
          </w:tcPr>
          <w:p w:rsidR="00AD7B23" w:rsidRPr="00FC2839" w:rsidRDefault="00AD7B23" w:rsidP="0089512D">
            <w:pPr>
              <w:pStyle w:val="TableHeading"/>
              <w:rPr>
                <w:noProof w:val="0"/>
              </w:rPr>
            </w:pPr>
            <w:r w:rsidRPr="00FC2839">
              <w:rPr>
                <w:noProof w:val="0"/>
              </w:rPr>
              <w:t xml:space="preserve">Element 2: </w:t>
            </w:r>
            <w:r w:rsidR="00A56064" w:rsidRPr="00FC2839">
              <w:rPr>
                <w:noProof w:val="0"/>
              </w:rPr>
              <w:fldChar w:fldCharType="begin"/>
            </w:r>
            <w:r w:rsidR="00A56064" w:rsidRPr="00FC2839">
              <w:rPr>
                <w:noProof w:val="0"/>
              </w:rPr>
              <w:instrText xml:space="preserve"> REF  Element2  \* MERGEFORMAT </w:instrText>
            </w:r>
            <w:r w:rsidR="00A56064" w:rsidRPr="00FC2839">
              <w:rPr>
                <w:noProof w:val="0"/>
              </w:rPr>
              <w:fldChar w:fldCharType="separate"/>
            </w:r>
            <w:sdt>
              <w:sdtPr>
                <w:rPr>
                  <w:noProof w:val="0"/>
                  <w:highlight w:val="yellow"/>
                </w:rPr>
                <w:alias w:val="Element2"/>
                <w:tag w:val="Element2"/>
                <w:id w:val="26329466"/>
                <w:lock w:val="sdtLocked"/>
                <w:placeholder>
                  <w:docPart w:val="8D12A310CDF34AA79FCAA659FF509F09"/>
                </w:placeholder>
              </w:sdtPr>
              <w:sdtEndPr/>
              <w:sdtContent>
                <w:r w:rsidR="0093327F" w:rsidRPr="00FC2839">
                  <w:rPr>
                    <w:noProof w:val="0"/>
                  </w:rPr>
                  <w:t>Purchase hardware and software</w:t>
                </w:r>
              </w:sdtContent>
            </w:sdt>
            <w:r w:rsidR="00A56064" w:rsidRPr="00FC2839">
              <w:rPr>
                <w:noProof w:val="0"/>
                <w:highlight w:val="yellow"/>
              </w:rPr>
              <w:fldChar w:fldCharType="end"/>
            </w:r>
          </w:p>
        </w:tc>
      </w:tr>
      <w:tr w:rsidR="00AD7B23" w:rsidRPr="00FC2839" w:rsidTr="0039142C">
        <w:tc>
          <w:tcPr>
            <w:tcW w:w="606" w:type="dxa"/>
            <w:vAlign w:val="center"/>
          </w:tcPr>
          <w:p w:rsidR="00AD7B23" w:rsidRPr="00FC2839" w:rsidRDefault="00AD7B23" w:rsidP="0089512D">
            <w:pPr>
              <w:pStyle w:val="TableText"/>
              <w:rPr>
                <w:noProof w:val="0"/>
              </w:rPr>
            </w:pPr>
            <w:r w:rsidRPr="00FC2839">
              <w:rPr>
                <w:noProof w:val="0"/>
              </w:rPr>
              <w:t>2.1</w:t>
            </w:r>
          </w:p>
        </w:tc>
        <w:tc>
          <w:tcPr>
            <w:tcW w:w="6642" w:type="dxa"/>
          </w:tcPr>
          <w:p w:rsidR="00AD7B23" w:rsidRPr="00FC2839" w:rsidRDefault="00A56064" w:rsidP="0089512D">
            <w:pPr>
              <w:pStyle w:val="TableText"/>
              <w:rPr>
                <w:noProof w:val="0"/>
              </w:rPr>
            </w:pPr>
            <w:r w:rsidRPr="00FC2839">
              <w:rPr>
                <w:noProof w:val="0"/>
              </w:rPr>
              <w:fldChar w:fldCharType="begin"/>
            </w:r>
            <w:r w:rsidRPr="00FC2839">
              <w:rPr>
                <w:noProof w:val="0"/>
              </w:rPr>
              <w:instrText xml:space="preserve"> REF  Criteria21  \* MERGEFORMAT </w:instrText>
            </w:r>
            <w:r w:rsidRPr="00FC2839">
              <w:rPr>
                <w:noProof w:val="0"/>
              </w:rPr>
              <w:fldChar w:fldCharType="separate"/>
            </w:r>
            <w:sdt>
              <w:sdtPr>
                <w:rPr>
                  <w:noProof w:val="0"/>
                </w:rPr>
                <w:alias w:val="Criteria21"/>
                <w:tag w:val="Criteria21"/>
                <w:id w:val="26329468"/>
                <w:lock w:val="sdtLocked"/>
                <w:placeholder>
                  <w:docPart w:val="E7AFBD23092A43E6B709DFFDA1D1F190"/>
                </w:placeholder>
              </w:sdtPr>
              <w:sdtEndPr/>
              <w:sdtContent>
                <w:r w:rsidR="0093327F" w:rsidRPr="00FC2839">
                  <w:rPr>
                    <w:noProof w:val="0"/>
                  </w:rPr>
                  <w:t>Identify broad computer equipment hardware and software requirements accurately and research possible new approaches using appropriate information sources</w:t>
                </w:r>
              </w:sdtContent>
            </w:sdt>
            <w:r w:rsidRPr="00FC2839">
              <w:rPr>
                <w:noProof w:val="0"/>
              </w:rPr>
              <w:fldChar w:fldCharType="end"/>
            </w:r>
          </w:p>
        </w:tc>
        <w:tc>
          <w:tcPr>
            <w:tcW w:w="837" w:type="dxa"/>
            <w:vAlign w:val="center"/>
          </w:tcPr>
          <w:p w:rsidR="00AD7B23" w:rsidRPr="00FC2839" w:rsidRDefault="00063B61" w:rsidP="0039142C">
            <w:pPr>
              <w:pStyle w:val="TableText"/>
              <w:jc w:val="center"/>
              <w:rPr>
                <w:rStyle w:val="TrainingEval-Tickbox"/>
                <w:rFonts w:ascii="Helvetica" w:hAnsi="Helvetica"/>
                <w:noProof w:val="0"/>
              </w:rPr>
            </w:pPr>
            <w:r w:rsidRPr="00FC2839">
              <w:rPr>
                <w:rStyle w:val="TrainingEval-Tickbox"/>
                <w:rFonts w:ascii="Helvetica" w:hAnsi="Helvetica"/>
                <w:noProof w:val="0"/>
              </w:rPr>
              <w:fldChar w:fldCharType="begin">
                <w:ffData>
                  <w:name w:val="Check1"/>
                  <w:enabled/>
                  <w:calcOnExit w:val="0"/>
                  <w:checkBox>
                    <w:sizeAuto/>
                    <w:default w:val="0"/>
                  </w:checkBox>
                </w:ffData>
              </w:fldChar>
            </w:r>
            <w:r w:rsidR="00AD7B23" w:rsidRPr="00FC2839">
              <w:rPr>
                <w:rStyle w:val="TrainingEval-Tickbox"/>
                <w:rFonts w:ascii="Helvetica" w:hAnsi="Helvetica"/>
                <w:noProof w:val="0"/>
              </w:rPr>
              <w:instrText xml:space="preserve"> FORMCHECKBOX </w:instrText>
            </w:r>
            <w:r w:rsidR="00E52520">
              <w:rPr>
                <w:rStyle w:val="TrainingEval-Tickbox"/>
                <w:rFonts w:ascii="Helvetica" w:hAnsi="Helvetica"/>
                <w:noProof w:val="0"/>
              </w:rPr>
            </w:r>
            <w:r w:rsidR="00E52520">
              <w:rPr>
                <w:rStyle w:val="TrainingEval-Tickbox"/>
                <w:rFonts w:ascii="Helvetica" w:hAnsi="Helvetica"/>
                <w:noProof w:val="0"/>
              </w:rPr>
              <w:fldChar w:fldCharType="separate"/>
            </w:r>
            <w:r w:rsidRPr="00FC2839">
              <w:rPr>
                <w:rStyle w:val="TrainingEval-Tickbox"/>
                <w:rFonts w:ascii="Helvetica" w:hAnsi="Helvetica"/>
                <w:noProof w:val="0"/>
              </w:rPr>
              <w:fldChar w:fldCharType="end"/>
            </w:r>
          </w:p>
        </w:tc>
        <w:tc>
          <w:tcPr>
            <w:tcW w:w="896" w:type="dxa"/>
            <w:vAlign w:val="center"/>
          </w:tcPr>
          <w:p w:rsidR="00AD7B23" w:rsidRPr="00FC2839" w:rsidRDefault="00063B61" w:rsidP="0039142C">
            <w:pPr>
              <w:pStyle w:val="TableText"/>
              <w:jc w:val="center"/>
              <w:rPr>
                <w:rStyle w:val="TrainingEval-Tickbox"/>
                <w:rFonts w:ascii="Helvetica" w:hAnsi="Helvetica"/>
                <w:noProof w:val="0"/>
              </w:rPr>
            </w:pPr>
            <w:r w:rsidRPr="00FC2839">
              <w:rPr>
                <w:rStyle w:val="TrainingEval-Tickbox"/>
                <w:rFonts w:ascii="Helvetica" w:hAnsi="Helvetica"/>
                <w:noProof w:val="0"/>
              </w:rPr>
              <w:fldChar w:fldCharType="begin">
                <w:ffData>
                  <w:name w:val="Check1"/>
                  <w:enabled/>
                  <w:calcOnExit w:val="0"/>
                  <w:checkBox>
                    <w:sizeAuto/>
                    <w:default w:val="0"/>
                  </w:checkBox>
                </w:ffData>
              </w:fldChar>
            </w:r>
            <w:r w:rsidR="00AD7B23" w:rsidRPr="00FC2839">
              <w:rPr>
                <w:rStyle w:val="TrainingEval-Tickbox"/>
                <w:rFonts w:ascii="Helvetica" w:hAnsi="Helvetica"/>
                <w:noProof w:val="0"/>
              </w:rPr>
              <w:instrText xml:space="preserve"> FORMCHECKBOX </w:instrText>
            </w:r>
            <w:r w:rsidR="00E52520">
              <w:rPr>
                <w:rStyle w:val="TrainingEval-Tickbox"/>
                <w:rFonts w:ascii="Helvetica" w:hAnsi="Helvetica"/>
                <w:noProof w:val="0"/>
              </w:rPr>
            </w:r>
            <w:r w:rsidR="00E52520">
              <w:rPr>
                <w:rStyle w:val="TrainingEval-Tickbox"/>
                <w:rFonts w:ascii="Helvetica" w:hAnsi="Helvetica"/>
                <w:noProof w:val="0"/>
              </w:rPr>
              <w:fldChar w:fldCharType="separate"/>
            </w:r>
            <w:r w:rsidRPr="00FC2839">
              <w:rPr>
                <w:rStyle w:val="TrainingEval-Tickbox"/>
                <w:rFonts w:ascii="Helvetica" w:hAnsi="Helvetica"/>
                <w:noProof w:val="0"/>
              </w:rPr>
              <w:fldChar w:fldCharType="end"/>
            </w:r>
          </w:p>
        </w:tc>
      </w:tr>
      <w:tr w:rsidR="00AD7B23" w:rsidRPr="00FC2839" w:rsidTr="0039142C">
        <w:tc>
          <w:tcPr>
            <w:tcW w:w="606" w:type="dxa"/>
            <w:vAlign w:val="center"/>
          </w:tcPr>
          <w:p w:rsidR="00AD7B23" w:rsidRPr="00FC2839" w:rsidRDefault="00AD7B23" w:rsidP="0089512D">
            <w:pPr>
              <w:pStyle w:val="TableText"/>
              <w:rPr>
                <w:noProof w:val="0"/>
              </w:rPr>
            </w:pPr>
            <w:r w:rsidRPr="00FC2839">
              <w:rPr>
                <w:noProof w:val="0"/>
              </w:rPr>
              <w:t>2.2</w:t>
            </w:r>
          </w:p>
        </w:tc>
        <w:tc>
          <w:tcPr>
            <w:tcW w:w="6642" w:type="dxa"/>
          </w:tcPr>
          <w:p w:rsidR="00AD7B23" w:rsidRPr="00FC2839" w:rsidRDefault="00A56064" w:rsidP="0089512D">
            <w:pPr>
              <w:pStyle w:val="TableText"/>
              <w:rPr>
                <w:noProof w:val="0"/>
              </w:rPr>
            </w:pPr>
            <w:r w:rsidRPr="00FC2839">
              <w:rPr>
                <w:noProof w:val="0"/>
              </w:rPr>
              <w:fldChar w:fldCharType="begin"/>
            </w:r>
            <w:r w:rsidRPr="00FC2839">
              <w:rPr>
                <w:noProof w:val="0"/>
              </w:rPr>
              <w:instrText xml:space="preserve"> REF  Criteria22  \* MERGEFORMAT </w:instrText>
            </w:r>
            <w:r w:rsidRPr="00FC2839">
              <w:rPr>
                <w:noProof w:val="0"/>
              </w:rPr>
              <w:fldChar w:fldCharType="separate"/>
            </w:r>
            <w:sdt>
              <w:sdtPr>
                <w:rPr>
                  <w:noProof w:val="0"/>
                </w:rPr>
                <w:alias w:val="Criteria2.2"/>
                <w:tag w:val="Criteria2.2"/>
                <w:id w:val="26329470"/>
                <w:lock w:val="sdtLocked"/>
                <w:placeholder>
                  <w:docPart w:val="F458463D794C4EDAB33BFDAAB8E6A8DC"/>
                </w:placeholder>
              </w:sdtPr>
              <w:sdtEndPr/>
              <w:sdtContent>
                <w:r w:rsidR="0093327F" w:rsidRPr="00FC2839">
                  <w:rPr>
                    <w:noProof w:val="0"/>
                  </w:rPr>
                  <w:t>Assess the feasibility of acquiring or upgrading hardware and software based on available information</w:t>
                </w:r>
              </w:sdtContent>
            </w:sdt>
            <w:r w:rsidRPr="00FC2839">
              <w:rPr>
                <w:noProof w:val="0"/>
              </w:rPr>
              <w:fldChar w:fldCharType="end"/>
            </w:r>
          </w:p>
        </w:tc>
        <w:tc>
          <w:tcPr>
            <w:tcW w:w="837" w:type="dxa"/>
            <w:vAlign w:val="center"/>
          </w:tcPr>
          <w:p w:rsidR="00AD7B23" w:rsidRPr="00FC2839" w:rsidRDefault="00063B61" w:rsidP="0039142C">
            <w:pPr>
              <w:pStyle w:val="TableText"/>
              <w:jc w:val="center"/>
              <w:rPr>
                <w:rStyle w:val="TrainingEval-Tickbox"/>
                <w:rFonts w:ascii="Helvetica" w:hAnsi="Helvetica"/>
                <w:noProof w:val="0"/>
              </w:rPr>
            </w:pPr>
            <w:r w:rsidRPr="00FC2839">
              <w:rPr>
                <w:rStyle w:val="TrainingEval-Tickbox"/>
                <w:rFonts w:ascii="Helvetica" w:hAnsi="Helvetica"/>
                <w:noProof w:val="0"/>
              </w:rPr>
              <w:fldChar w:fldCharType="begin">
                <w:ffData>
                  <w:name w:val="Check1"/>
                  <w:enabled/>
                  <w:calcOnExit w:val="0"/>
                  <w:checkBox>
                    <w:sizeAuto/>
                    <w:default w:val="0"/>
                  </w:checkBox>
                </w:ffData>
              </w:fldChar>
            </w:r>
            <w:r w:rsidR="00AD7B23" w:rsidRPr="00FC2839">
              <w:rPr>
                <w:rStyle w:val="TrainingEval-Tickbox"/>
                <w:rFonts w:ascii="Helvetica" w:hAnsi="Helvetica"/>
                <w:noProof w:val="0"/>
              </w:rPr>
              <w:instrText xml:space="preserve"> FORMCHECKBOX </w:instrText>
            </w:r>
            <w:r w:rsidR="00E52520">
              <w:rPr>
                <w:rStyle w:val="TrainingEval-Tickbox"/>
                <w:rFonts w:ascii="Helvetica" w:hAnsi="Helvetica"/>
                <w:noProof w:val="0"/>
              </w:rPr>
            </w:r>
            <w:r w:rsidR="00E52520">
              <w:rPr>
                <w:rStyle w:val="TrainingEval-Tickbox"/>
                <w:rFonts w:ascii="Helvetica" w:hAnsi="Helvetica"/>
                <w:noProof w:val="0"/>
              </w:rPr>
              <w:fldChar w:fldCharType="separate"/>
            </w:r>
            <w:r w:rsidRPr="00FC2839">
              <w:rPr>
                <w:rStyle w:val="TrainingEval-Tickbox"/>
                <w:rFonts w:ascii="Helvetica" w:hAnsi="Helvetica"/>
                <w:noProof w:val="0"/>
              </w:rPr>
              <w:fldChar w:fldCharType="end"/>
            </w:r>
          </w:p>
        </w:tc>
        <w:tc>
          <w:tcPr>
            <w:tcW w:w="896" w:type="dxa"/>
            <w:vAlign w:val="center"/>
          </w:tcPr>
          <w:p w:rsidR="00AD7B23" w:rsidRPr="00FC2839" w:rsidRDefault="00063B61" w:rsidP="0039142C">
            <w:pPr>
              <w:pStyle w:val="TableText"/>
              <w:jc w:val="center"/>
              <w:rPr>
                <w:rStyle w:val="TrainingEval-Tickbox"/>
                <w:rFonts w:ascii="Helvetica" w:hAnsi="Helvetica"/>
                <w:noProof w:val="0"/>
              </w:rPr>
            </w:pPr>
            <w:r w:rsidRPr="00FC2839">
              <w:rPr>
                <w:rStyle w:val="TrainingEval-Tickbox"/>
                <w:rFonts w:ascii="Helvetica" w:hAnsi="Helvetica"/>
                <w:noProof w:val="0"/>
              </w:rPr>
              <w:fldChar w:fldCharType="begin">
                <w:ffData>
                  <w:name w:val="Check1"/>
                  <w:enabled/>
                  <w:calcOnExit w:val="0"/>
                  <w:checkBox>
                    <w:sizeAuto/>
                    <w:default w:val="0"/>
                  </w:checkBox>
                </w:ffData>
              </w:fldChar>
            </w:r>
            <w:r w:rsidR="00AD7B23" w:rsidRPr="00FC2839">
              <w:rPr>
                <w:rStyle w:val="TrainingEval-Tickbox"/>
                <w:rFonts w:ascii="Helvetica" w:hAnsi="Helvetica"/>
                <w:noProof w:val="0"/>
              </w:rPr>
              <w:instrText xml:space="preserve"> FORMCHECKBOX </w:instrText>
            </w:r>
            <w:r w:rsidR="00E52520">
              <w:rPr>
                <w:rStyle w:val="TrainingEval-Tickbox"/>
                <w:rFonts w:ascii="Helvetica" w:hAnsi="Helvetica"/>
                <w:noProof w:val="0"/>
              </w:rPr>
            </w:r>
            <w:r w:rsidR="00E52520">
              <w:rPr>
                <w:rStyle w:val="TrainingEval-Tickbox"/>
                <w:rFonts w:ascii="Helvetica" w:hAnsi="Helvetica"/>
                <w:noProof w:val="0"/>
              </w:rPr>
              <w:fldChar w:fldCharType="separate"/>
            </w:r>
            <w:r w:rsidRPr="00FC2839">
              <w:rPr>
                <w:rStyle w:val="TrainingEval-Tickbox"/>
                <w:rFonts w:ascii="Helvetica" w:hAnsi="Helvetica"/>
                <w:noProof w:val="0"/>
              </w:rPr>
              <w:fldChar w:fldCharType="end"/>
            </w:r>
          </w:p>
        </w:tc>
      </w:tr>
      <w:tr w:rsidR="00AD7B23" w:rsidRPr="00FC2839" w:rsidTr="0039142C">
        <w:tc>
          <w:tcPr>
            <w:tcW w:w="606" w:type="dxa"/>
            <w:vAlign w:val="center"/>
          </w:tcPr>
          <w:p w:rsidR="00AD7B23" w:rsidRPr="00FC2839" w:rsidRDefault="00AD7B23" w:rsidP="0089512D">
            <w:pPr>
              <w:pStyle w:val="TableText"/>
              <w:rPr>
                <w:noProof w:val="0"/>
              </w:rPr>
            </w:pPr>
            <w:r w:rsidRPr="00FC2839">
              <w:rPr>
                <w:noProof w:val="0"/>
              </w:rPr>
              <w:t>2.3</w:t>
            </w:r>
          </w:p>
        </w:tc>
        <w:tc>
          <w:tcPr>
            <w:tcW w:w="6642" w:type="dxa"/>
          </w:tcPr>
          <w:p w:rsidR="00AD7B23" w:rsidRPr="00FC2839" w:rsidRDefault="00A56064" w:rsidP="0089512D">
            <w:pPr>
              <w:pStyle w:val="TableText"/>
              <w:rPr>
                <w:noProof w:val="0"/>
              </w:rPr>
            </w:pPr>
            <w:r w:rsidRPr="00FC2839">
              <w:rPr>
                <w:noProof w:val="0"/>
              </w:rPr>
              <w:fldChar w:fldCharType="begin"/>
            </w:r>
            <w:r w:rsidRPr="00FC2839">
              <w:rPr>
                <w:noProof w:val="0"/>
              </w:rPr>
              <w:instrText xml:space="preserve"> REF  Criteria23  \* MERGEFORMAT </w:instrText>
            </w:r>
            <w:r w:rsidRPr="00FC2839">
              <w:rPr>
                <w:noProof w:val="0"/>
              </w:rPr>
              <w:fldChar w:fldCharType="separate"/>
            </w:r>
            <w:sdt>
              <w:sdtPr>
                <w:rPr>
                  <w:noProof w:val="0"/>
                </w:rPr>
                <w:alias w:val="Criteria23"/>
                <w:tag w:val="Criteria23"/>
                <w:id w:val="26329472"/>
                <w:lock w:val="sdtLocked"/>
                <w:placeholder>
                  <w:docPart w:val="866578243A6C4F57B6FCD660D9EBEE84"/>
                </w:placeholder>
              </w:sdtPr>
              <w:sdtEndPr/>
              <w:sdtContent>
                <w:r w:rsidR="0093327F" w:rsidRPr="00FC2839">
                  <w:rPr>
                    <w:noProof w:val="0"/>
                  </w:rPr>
                  <w:t>Evaluate options against the needs of the enterprise, including advantages and limitations</w:t>
                </w:r>
              </w:sdtContent>
            </w:sdt>
            <w:r w:rsidRPr="00FC2839">
              <w:rPr>
                <w:noProof w:val="0"/>
              </w:rPr>
              <w:fldChar w:fldCharType="end"/>
            </w:r>
          </w:p>
        </w:tc>
        <w:tc>
          <w:tcPr>
            <w:tcW w:w="837" w:type="dxa"/>
            <w:vAlign w:val="center"/>
          </w:tcPr>
          <w:p w:rsidR="00AD7B23" w:rsidRPr="00FC2839" w:rsidRDefault="00063B61" w:rsidP="0039142C">
            <w:pPr>
              <w:pStyle w:val="TableText"/>
              <w:jc w:val="center"/>
              <w:rPr>
                <w:rStyle w:val="TrainingEval-Tickbox"/>
                <w:rFonts w:ascii="Helvetica" w:hAnsi="Helvetica"/>
                <w:noProof w:val="0"/>
              </w:rPr>
            </w:pPr>
            <w:r w:rsidRPr="00FC2839">
              <w:rPr>
                <w:rStyle w:val="TrainingEval-Tickbox"/>
                <w:rFonts w:ascii="Helvetica" w:hAnsi="Helvetica"/>
                <w:noProof w:val="0"/>
              </w:rPr>
              <w:fldChar w:fldCharType="begin">
                <w:ffData>
                  <w:name w:val="Check1"/>
                  <w:enabled/>
                  <w:calcOnExit w:val="0"/>
                  <w:checkBox>
                    <w:sizeAuto/>
                    <w:default w:val="0"/>
                  </w:checkBox>
                </w:ffData>
              </w:fldChar>
            </w:r>
            <w:r w:rsidR="00AD7B23" w:rsidRPr="00FC2839">
              <w:rPr>
                <w:rStyle w:val="TrainingEval-Tickbox"/>
                <w:rFonts w:ascii="Helvetica" w:hAnsi="Helvetica"/>
                <w:noProof w:val="0"/>
              </w:rPr>
              <w:instrText xml:space="preserve"> FORMCHECKBOX </w:instrText>
            </w:r>
            <w:r w:rsidR="00E52520">
              <w:rPr>
                <w:rStyle w:val="TrainingEval-Tickbox"/>
                <w:rFonts w:ascii="Helvetica" w:hAnsi="Helvetica"/>
                <w:noProof w:val="0"/>
              </w:rPr>
            </w:r>
            <w:r w:rsidR="00E52520">
              <w:rPr>
                <w:rStyle w:val="TrainingEval-Tickbox"/>
                <w:rFonts w:ascii="Helvetica" w:hAnsi="Helvetica"/>
                <w:noProof w:val="0"/>
              </w:rPr>
              <w:fldChar w:fldCharType="separate"/>
            </w:r>
            <w:r w:rsidRPr="00FC2839">
              <w:rPr>
                <w:rStyle w:val="TrainingEval-Tickbox"/>
                <w:rFonts w:ascii="Helvetica" w:hAnsi="Helvetica"/>
                <w:noProof w:val="0"/>
              </w:rPr>
              <w:fldChar w:fldCharType="end"/>
            </w:r>
          </w:p>
        </w:tc>
        <w:tc>
          <w:tcPr>
            <w:tcW w:w="896" w:type="dxa"/>
            <w:vAlign w:val="center"/>
          </w:tcPr>
          <w:p w:rsidR="00AD7B23" w:rsidRPr="00FC2839" w:rsidRDefault="00063B61" w:rsidP="0039142C">
            <w:pPr>
              <w:pStyle w:val="TableText"/>
              <w:jc w:val="center"/>
              <w:rPr>
                <w:rStyle w:val="TrainingEval-Tickbox"/>
                <w:rFonts w:ascii="Helvetica" w:hAnsi="Helvetica"/>
                <w:noProof w:val="0"/>
              </w:rPr>
            </w:pPr>
            <w:r w:rsidRPr="00FC2839">
              <w:rPr>
                <w:rStyle w:val="TrainingEval-Tickbox"/>
                <w:rFonts w:ascii="Helvetica" w:hAnsi="Helvetica"/>
                <w:noProof w:val="0"/>
              </w:rPr>
              <w:fldChar w:fldCharType="begin">
                <w:ffData>
                  <w:name w:val="Check1"/>
                  <w:enabled/>
                  <w:calcOnExit w:val="0"/>
                  <w:checkBox>
                    <w:sizeAuto/>
                    <w:default w:val="0"/>
                  </w:checkBox>
                </w:ffData>
              </w:fldChar>
            </w:r>
            <w:r w:rsidR="00AD7B23" w:rsidRPr="00FC2839">
              <w:rPr>
                <w:rStyle w:val="TrainingEval-Tickbox"/>
                <w:rFonts w:ascii="Helvetica" w:hAnsi="Helvetica"/>
                <w:noProof w:val="0"/>
              </w:rPr>
              <w:instrText xml:space="preserve"> FORMCHECKBOX </w:instrText>
            </w:r>
            <w:r w:rsidR="00E52520">
              <w:rPr>
                <w:rStyle w:val="TrainingEval-Tickbox"/>
                <w:rFonts w:ascii="Helvetica" w:hAnsi="Helvetica"/>
                <w:noProof w:val="0"/>
              </w:rPr>
            </w:r>
            <w:r w:rsidR="00E52520">
              <w:rPr>
                <w:rStyle w:val="TrainingEval-Tickbox"/>
                <w:rFonts w:ascii="Helvetica" w:hAnsi="Helvetica"/>
                <w:noProof w:val="0"/>
              </w:rPr>
              <w:fldChar w:fldCharType="separate"/>
            </w:r>
            <w:r w:rsidRPr="00FC2839">
              <w:rPr>
                <w:rStyle w:val="TrainingEval-Tickbox"/>
                <w:rFonts w:ascii="Helvetica" w:hAnsi="Helvetica"/>
                <w:noProof w:val="0"/>
              </w:rPr>
              <w:fldChar w:fldCharType="end"/>
            </w:r>
          </w:p>
        </w:tc>
      </w:tr>
      <w:tr w:rsidR="00AD7B23" w:rsidRPr="00FC2839" w:rsidTr="0039142C">
        <w:tc>
          <w:tcPr>
            <w:tcW w:w="606" w:type="dxa"/>
            <w:vAlign w:val="center"/>
          </w:tcPr>
          <w:p w:rsidR="00AD7B23" w:rsidRPr="00FC2839" w:rsidRDefault="00AD7B23" w:rsidP="0089512D">
            <w:pPr>
              <w:pStyle w:val="TableText"/>
              <w:rPr>
                <w:noProof w:val="0"/>
              </w:rPr>
            </w:pPr>
            <w:r w:rsidRPr="00FC2839">
              <w:rPr>
                <w:noProof w:val="0"/>
              </w:rPr>
              <w:t>2.4</w:t>
            </w:r>
          </w:p>
        </w:tc>
        <w:tc>
          <w:tcPr>
            <w:tcW w:w="6642" w:type="dxa"/>
          </w:tcPr>
          <w:p w:rsidR="00AD7B23" w:rsidRPr="00FC2839" w:rsidRDefault="00A56064" w:rsidP="0089512D">
            <w:pPr>
              <w:pStyle w:val="TableText"/>
              <w:rPr>
                <w:noProof w:val="0"/>
              </w:rPr>
            </w:pPr>
            <w:r w:rsidRPr="00FC2839">
              <w:rPr>
                <w:noProof w:val="0"/>
              </w:rPr>
              <w:fldChar w:fldCharType="begin"/>
            </w:r>
            <w:r w:rsidRPr="00FC2839">
              <w:rPr>
                <w:noProof w:val="0"/>
              </w:rPr>
              <w:instrText xml:space="preserve"> REF  Criteria24  \* MERGEFORMAT </w:instrText>
            </w:r>
            <w:r w:rsidRPr="00FC2839">
              <w:rPr>
                <w:noProof w:val="0"/>
              </w:rPr>
              <w:fldChar w:fldCharType="separate"/>
            </w:r>
            <w:sdt>
              <w:sdtPr>
                <w:rPr>
                  <w:noProof w:val="0"/>
                </w:rPr>
                <w:alias w:val="Criteria24"/>
                <w:tag w:val="Criteria24"/>
                <w:id w:val="26329474"/>
                <w:lock w:val="sdtLocked"/>
                <w:placeholder>
                  <w:docPart w:val="A9DC7DFAB9964B12AF086360FD6235E0"/>
                </w:placeholder>
              </w:sdtPr>
              <w:sdtEndPr/>
              <w:sdtContent>
                <w:r w:rsidR="0093327F" w:rsidRPr="00FC2839">
                  <w:rPr>
                    <w:noProof w:val="0"/>
                  </w:rPr>
                  <w:t>Investigate user-friendliness, system support and training issues</w:t>
                </w:r>
              </w:sdtContent>
            </w:sdt>
            <w:r w:rsidRPr="00FC2839">
              <w:rPr>
                <w:noProof w:val="0"/>
              </w:rPr>
              <w:fldChar w:fldCharType="end"/>
            </w:r>
          </w:p>
        </w:tc>
        <w:tc>
          <w:tcPr>
            <w:tcW w:w="837" w:type="dxa"/>
            <w:vAlign w:val="center"/>
          </w:tcPr>
          <w:p w:rsidR="00AD7B23" w:rsidRPr="00FC2839" w:rsidRDefault="00063B61" w:rsidP="0039142C">
            <w:pPr>
              <w:pStyle w:val="TableText"/>
              <w:jc w:val="center"/>
              <w:rPr>
                <w:rStyle w:val="TrainingEval-Tickbox"/>
                <w:rFonts w:ascii="Helvetica" w:hAnsi="Helvetica"/>
                <w:noProof w:val="0"/>
              </w:rPr>
            </w:pPr>
            <w:r w:rsidRPr="00FC2839">
              <w:rPr>
                <w:rStyle w:val="TrainingEval-Tickbox"/>
                <w:rFonts w:ascii="Helvetica" w:hAnsi="Helvetica"/>
                <w:noProof w:val="0"/>
              </w:rPr>
              <w:fldChar w:fldCharType="begin">
                <w:ffData>
                  <w:name w:val="Check1"/>
                  <w:enabled/>
                  <w:calcOnExit w:val="0"/>
                  <w:checkBox>
                    <w:sizeAuto/>
                    <w:default w:val="0"/>
                  </w:checkBox>
                </w:ffData>
              </w:fldChar>
            </w:r>
            <w:r w:rsidR="00AD7B23" w:rsidRPr="00FC2839">
              <w:rPr>
                <w:rStyle w:val="TrainingEval-Tickbox"/>
                <w:rFonts w:ascii="Helvetica" w:hAnsi="Helvetica"/>
                <w:noProof w:val="0"/>
              </w:rPr>
              <w:instrText xml:space="preserve"> FORMCHECKBOX </w:instrText>
            </w:r>
            <w:r w:rsidR="00E52520">
              <w:rPr>
                <w:rStyle w:val="TrainingEval-Tickbox"/>
                <w:rFonts w:ascii="Helvetica" w:hAnsi="Helvetica"/>
                <w:noProof w:val="0"/>
              </w:rPr>
            </w:r>
            <w:r w:rsidR="00E52520">
              <w:rPr>
                <w:rStyle w:val="TrainingEval-Tickbox"/>
                <w:rFonts w:ascii="Helvetica" w:hAnsi="Helvetica"/>
                <w:noProof w:val="0"/>
              </w:rPr>
              <w:fldChar w:fldCharType="separate"/>
            </w:r>
            <w:r w:rsidRPr="00FC2839">
              <w:rPr>
                <w:rStyle w:val="TrainingEval-Tickbox"/>
                <w:rFonts w:ascii="Helvetica" w:hAnsi="Helvetica"/>
                <w:noProof w:val="0"/>
              </w:rPr>
              <w:fldChar w:fldCharType="end"/>
            </w:r>
          </w:p>
        </w:tc>
        <w:tc>
          <w:tcPr>
            <w:tcW w:w="896" w:type="dxa"/>
            <w:vAlign w:val="center"/>
          </w:tcPr>
          <w:p w:rsidR="00AD7B23" w:rsidRPr="00FC2839" w:rsidRDefault="00063B61" w:rsidP="0039142C">
            <w:pPr>
              <w:pStyle w:val="TableText"/>
              <w:jc w:val="center"/>
              <w:rPr>
                <w:rStyle w:val="TrainingEval-Tickbox"/>
                <w:rFonts w:ascii="Helvetica" w:hAnsi="Helvetica"/>
                <w:noProof w:val="0"/>
              </w:rPr>
            </w:pPr>
            <w:r w:rsidRPr="00FC2839">
              <w:rPr>
                <w:rStyle w:val="TrainingEval-Tickbox"/>
                <w:rFonts w:ascii="Helvetica" w:hAnsi="Helvetica"/>
                <w:noProof w:val="0"/>
              </w:rPr>
              <w:fldChar w:fldCharType="begin">
                <w:ffData>
                  <w:name w:val="Check1"/>
                  <w:enabled/>
                  <w:calcOnExit w:val="0"/>
                  <w:checkBox>
                    <w:sizeAuto/>
                    <w:default w:val="0"/>
                  </w:checkBox>
                </w:ffData>
              </w:fldChar>
            </w:r>
            <w:r w:rsidR="00AD7B23" w:rsidRPr="00FC2839">
              <w:rPr>
                <w:rStyle w:val="TrainingEval-Tickbox"/>
                <w:rFonts w:ascii="Helvetica" w:hAnsi="Helvetica"/>
                <w:noProof w:val="0"/>
              </w:rPr>
              <w:instrText xml:space="preserve"> FORMCHECKBOX </w:instrText>
            </w:r>
            <w:r w:rsidR="00E52520">
              <w:rPr>
                <w:rStyle w:val="TrainingEval-Tickbox"/>
                <w:rFonts w:ascii="Helvetica" w:hAnsi="Helvetica"/>
                <w:noProof w:val="0"/>
              </w:rPr>
            </w:r>
            <w:r w:rsidR="00E52520">
              <w:rPr>
                <w:rStyle w:val="TrainingEval-Tickbox"/>
                <w:rFonts w:ascii="Helvetica" w:hAnsi="Helvetica"/>
                <w:noProof w:val="0"/>
              </w:rPr>
              <w:fldChar w:fldCharType="separate"/>
            </w:r>
            <w:r w:rsidRPr="00FC2839">
              <w:rPr>
                <w:rStyle w:val="TrainingEval-Tickbox"/>
                <w:rFonts w:ascii="Helvetica" w:hAnsi="Helvetica"/>
                <w:noProof w:val="0"/>
              </w:rPr>
              <w:fldChar w:fldCharType="end"/>
            </w:r>
          </w:p>
        </w:tc>
      </w:tr>
      <w:tr w:rsidR="00656CD3" w:rsidRPr="00FC2839" w:rsidTr="0039142C">
        <w:tc>
          <w:tcPr>
            <w:tcW w:w="606" w:type="dxa"/>
            <w:vAlign w:val="center"/>
          </w:tcPr>
          <w:p w:rsidR="00656CD3" w:rsidRPr="00FC2839" w:rsidRDefault="00656CD3" w:rsidP="0089512D">
            <w:pPr>
              <w:pStyle w:val="TableText"/>
              <w:rPr>
                <w:noProof w:val="0"/>
              </w:rPr>
            </w:pPr>
            <w:r w:rsidRPr="00FC2839">
              <w:rPr>
                <w:noProof w:val="0"/>
              </w:rPr>
              <w:t>2.5</w:t>
            </w:r>
          </w:p>
        </w:tc>
        <w:tc>
          <w:tcPr>
            <w:tcW w:w="6642" w:type="dxa"/>
          </w:tcPr>
          <w:p w:rsidR="00656CD3" w:rsidRPr="00FC2839" w:rsidRDefault="00A56064" w:rsidP="0089512D">
            <w:pPr>
              <w:pStyle w:val="TableText"/>
              <w:rPr>
                <w:noProof w:val="0"/>
              </w:rPr>
            </w:pPr>
            <w:r w:rsidRPr="00FC2839">
              <w:rPr>
                <w:noProof w:val="0"/>
              </w:rPr>
              <w:fldChar w:fldCharType="begin"/>
            </w:r>
            <w:r w:rsidRPr="00FC2839">
              <w:rPr>
                <w:noProof w:val="0"/>
              </w:rPr>
              <w:instrText xml:space="preserve"> REF  Criteria25  \* MERGEFORMAT </w:instrText>
            </w:r>
            <w:r w:rsidRPr="00FC2839">
              <w:rPr>
                <w:noProof w:val="0"/>
              </w:rPr>
              <w:fldChar w:fldCharType="separate"/>
            </w:r>
            <w:sdt>
              <w:sdtPr>
                <w:rPr>
                  <w:noProof w:val="0"/>
                </w:rPr>
                <w:alias w:val="Criteria25"/>
                <w:tag w:val="Criteria25"/>
                <w:id w:val="26329476"/>
                <w:lock w:val="sdtLocked"/>
                <w:placeholder>
                  <w:docPart w:val="0BD37242278C4E3C8F19AFD524F9066D"/>
                </w:placeholder>
              </w:sdtPr>
              <w:sdtEndPr/>
              <w:sdtContent>
                <w:r w:rsidR="0093327F" w:rsidRPr="00FC2839">
                  <w:rPr>
                    <w:noProof w:val="0"/>
                  </w:rPr>
                  <w:t>Seek external specialist assistance as required</w:t>
                </w:r>
              </w:sdtContent>
            </w:sdt>
            <w:r w:rsidRPr="00FC2839">
              <w:rPr>
                <w:noProof w:val="0"/>
              </w:rPr>
              <w:fldChar w:fldCharType="end"/>
            </w:r>
          </w:p>
        </w:tc>
        <w:tc>
          <w:tcPr>
            <w:tcW w:w="837" w:type="dxa"/>
            <w:vAlign w:val="center"/>
          </w:tcPr>
          <w:p w:rsidR="00656CD3" w:rsidRPr="00FC2839" w:rsidRDefault="00063B61" w:rsidP="0039142C">
            <w:pPr>
              <w:pStyle w:val="TableText"/>
              <w:jc w:val="center"/>
              <w:rPr>
                <w:rStyle w:val="TrainingEval-Tickbox"/>
                <w:rFonts w:ascii="Helvetica" w:hAnsi="Helvetica"/>
                <w:noProof w:val="0"/>
              </w:rPr>
            </w:pPr>
            <w:r w:rsidRPr="00FC2839">
              <w:rPr>
                <w:rStyle w:val="TrainingEval-Tickbox"/>
                <w:rFonts w:ascii="Helvetica" w:hAnsi="Helvetica"/>
                <w:noProof w:val="0"/>
              </w:rPr>
              <w:fldChar w:fldCharType="begin">
                <w:ffData>
                  <w:name w:val="Check1"/>
                  <w:enabled/>
                  <w:calcOnExit w:val="0"/>
                  <w:checkBox>
                    <w:sizeAuto/>
                    <w:default w:val="0"/>
                  </w:checkBox>
                </w:ffData>
              </w:fldChar>
            </w:r>
            <w:r w:rsidR="00656CD3" w:rsidRPr="00FC2839">
              <w:rPr>
                <w:rStyle w:val="TrainingEval-Tickbox"/>
                <w:rFonts w:ascii="Helvetica" w:hAnsi="Helvetica"/>
                <w:noProof w:val="0"/>
              </w:rPr>
              <w:instrText xml:space="preserve"> FORMCHECKBOX </w:instrText>
            </w:r>
            <w:r w:rsidR="00E52520">
              <w:rPr>
                <w:rStyle w:val="TrainingEval-Tickbox"/>
                <w:rFonts w:ascii="Helvetica" w:hAnsi="Helvetica"/>
                <w:noProof w:val="0"/>
              </w:rPr>
            </w:r>
            <w:r w:rsidR="00E52520">
              <w:rPr>
                <w:rStyle w:val="TrainingEval-Tickbox"/>
                <w:rFonts w:ascii="Helvetica" w:hAnsi="Helvetica"/>
                <w:noProof w:val="0"/>
              </w:rPr>
              <w:fldChar w:fldCharType="separate"/>
            </w:r>
            <w:r w:rsidRPr="00FC2839">
              <w:rPr>
                <w:rStyle w:val="TrainingEval-Tickbox"/>
                <w:rFonts w:ascii="Helvetica" w:hAnsi="Helvetica"/>
                <w:noProof w:val="0"/>
              </w:rPr>
              <w:fldChar w:fldCharType="end"/>
            </w:r>
          </w:p>
        </w:tc>
        <w:tc>
          <w:tcPr>
            <w:tcW w:w="896" w:type="dxa"/>
            <w:vAlign w:val="center"/>
          </w:tcPr>
          <w:p w:rsidR="00656CD3" w:rsidRPr="00FC2839" w:rsidRDefault="00063B61" w:rsidP="0039142C">
            <w:pPr>
              <w:pStyle w:val="TableText"/>
              <w:jc w:val="center"/>
              <w:rPr>
                <w:rStyle w:val="TrainingEval-Tickbox"/>
                <w:rFonts w:ascii="Helvetica" w:hAnsi="Helvetica"/>
                <w:noProof w:val="0"/>
              </w:rPr>
            </w:pPr>
            <w:r w:rsidRPr="00FC2839">
              <w:rPr>
                <w:rStyle w:val="TrainingEval-Tickbox"/>
                <w:rFonts w:ascii="Helvetica" w:hAnsi="Helvetica"/>
                <w:noProof w:val="0"/>
              </w:rPr>
              <w:fldChar w:fldCharType="begin">
                <w:ffData>
                  <w:name w:val="Check1"/>
                  <w:enabled/>
                  <w:calcOnExit w:val="0"/>
                  <w:checkBox>
                    <w:sizeAuto/>
                    <w:default w:val="0"/>
                  </w:checkBox>
                </w:ffData>
              </w:fldChar>
            </w:r>
            <w:r w:rsidR="00656CD3" w:rsidRPr="00FC2839">
              <w:rPr>
                <w:rStyle w:val="TrainingEval-Tickbox"/>
                <w:rFonts w:ascii="Helvetica" w:hAnsi="Helvetica"/>
                <w:noProof w:val="0"/>
              </w:rPr>
              <w:instrText xml:space="preserve"> FORMCHECKBOX </w:instrText>
            </w:r>
            <w:r w:rsidR="00E52520">
              <w:rPr>
                <w:rStyle w:val="TrainingEval-Tickbox"/>
                <w:rFonts w:ascii="Helvetica" w:hAnsi="Helvetica"/>
                <w:noProof w:val="0"/>
              </w:rPr>
            </w:r>
            <w:r w:rsidR="00E52520">
              <w:rPr>
                <w:rStyle w:val="TrainingEval-Tickbox"/>
                <w:rFonts w:ascii="Helvetica" w:hAnsi="Helvetica"/>
                <w:noProof w:val="0"/>
              </w:rPr>
              <w:fldChar w:fldCharType="separate"/>
            </w:r>
            <w:r w:rsidRPr="00FC2839">
              <w:rPr>
                <w:rStyle w:val="TrainingEval-Tickbox"/>
                <w:rFonts w:ascii="Helvetica" w:hAnsi="Helvetica"/>
                <w:noProof w:val="0"/>
              </w:rPr>
              <w:fldChar w:fldCharType="end"/>
            </w:r>
          </w:p>
        </w:tc>
      </w:tr>
      <w:tr w:rsidR="00656CD3" w:rsidRPr="00FC2839" w:rsidTr="0039142C">
        <w:tc>
          <w:tcPr>
            <w:tcW w:w="606" w:type="dxa"/>
            <w:vAlign w:val="center"/>
          </w:tcPr>
          <w:p w:rsidR="00656CD3" w:rsidRPr="00FC2839" w:rsidRDefault="00656CD3" w:rsidP="0089512D">
            <w:pPr>
              <w:pStyle w:val="TableText"/>
              <w:rPr>
                <w:noProof w:val="0"/>
              </w:rPr>
            </w:pPr>
            <w:r w:rsidRPr="00FC2839">
              <w:rPr>
                <w:noProof w:val="0"/>
              </w:rPr>
              <w:t>2.6</w:t>
            </w:r>
          </w:p>
        </w:tc>
        <w:tc>
          <w:tcPr>
            <w:tcW w:w="6642" w:type="dxa"/>
          </w:tcPr>
          <w:p w:rsidR="00656CD3" w:rsidRPr="00FC2839" w:rsidRDefault="00A56064" w:rsidP="0089512D">
            <w:pPr>
              <w:pStyle w:val="TableText"/>
              <w:rPr>
                <w:noProof w:val="0"/>
              </w:rPr>
            </w:pPr>
            <w:r w:rsidRPr="00FC2839">
              <w:rPr>
                <w:noProof w:val="0"/>
              </w:rPr>
              <w:fldChar w:fldCharType="begin"/>
            </w:r>
            <w:r w:rsidRPr="00FC2839">
              <w:rPr>
                <w:noProof w:val="0"/>
              </w:rPr>
              <w:instrText xml:space="preserve"> REF  Criteria26  \* MERGEFORMAT </w:instrText>
            </w:r>
            <w:r w:rsidRPr="00FC2839">
              <w:rPr>
                <w:noProof w:val="0"/>
              </w:rPr>
              <w:fldChar w:fldCharType="separate"/>
            </w:r>
            <w:sdt>
              <w:sdtPr>
                <w:rPr>
                  <w:noProof w:val="0"/>
                </w:rPr>
                <w:alias w:val="Criteria26"/>
                <w:tag w:val="Criteria26"/>
                <w:id w:val="26329478"/>
                <w:lock w:val="sdtLocked"/>
                <w:placeholder>
                  <w:docPart w:val="F55D555BAFD047288BA41F826A508AA0"/>
                </w:placeholder>
              </w:sdtPr>
              <w:sdtEndPr/>
              <w:sdtContent>
                <w:r w:rsidR="0093327F" w:rsidRPr="00FC2839">
                  <w:rPr>
                    <w:noProof w:val="0"/>
                  </w:rPr>
                  <w:t>Make decisions on computer acquisitions in consultation with appropriate colleagues</w:t>
                </w:r>
              </w:sdtContent>
            </w:sdt>
            <w:r w:rsidRPr="00FC2839">
              <w:rPr>
                <w:noProof w:val="0"/>
              </w:rPr>
              <w:fldChar w:fldCharType="end"/>
            </w:r>
          </w:p>
        </w:tc>
        <w:tc>
          <w:tcPr>
            <w:tcW w:w="837" w:type="dxa"/>
            <w:vAlign w:val="center"/>
          </w:tcPr>
          <w:p w:rsidR="00656CD3" w:rsidRPr="00FC2839" w:rsidRDefault="00063B61" w:rsidP="0039142C">
            <w:pPr>
              <w:pStyle w:val="TableText"/>
              <w:jc w:val="center"/>
              <w:rPr>
                <w:rStyle w:val="TrainingEval-Tickbox"/>
                <w:rFonts w:ascii="Helvetica" w:hAnsi="Helvetica"/>
                <w:noProof w:val="0"/>
              </w:rPr>
            </w:pPr>
            <w:r w:rsidRPr="00FC2839">
              <w:rPr>
                <w:rStyle w:val="TrainingEval-Tickbox"/>
                <w:rFonts w:ascii="Helvetica" w:hAnsi="Helvetica"/>
                <w:noProof w:val="0"/>
              </w:rPr>
              <w:fldChar w:fldCharType="begin">
                <w:ffData>
                  <w:name w:val="Check1"/>
                  <w:enabled/>
                  <w:calcOnExit w:val="0"/>
                  <w:checkBox>
                    <w:sizeAuto/>
                    <w:default w:val="0"/>
                  </w:checkBox>
                </w:ffData>
              </w:fldChar>
            </w:r>
            <w:r w:rsidR="00656CD3" w:rsidRPr="00FC2839">
              <w:rPr>
                <w:rStyle w:val="TrainingEval-Tickbox"/>
                <w:rFonts w:ascii="Helvetica" w:hAnsi="Helvetica"/>
                <w:noProof w:val="0"/>
              </w:rPr>
              <w:instrText xml:space="preserve"> FORMCHECKBOX </w:instrText>
            </w:r>
            <w:r w:rsidR="00E52520">
              <w:rPr>
                <w:rStyle w:val="TrainingEval-Tickbox"/>
                <w:rFonts w:ascii="Helvetica" w:hAnsi="Helvetica"/>
                <w:noProof w:val="0"/>
              </w:rPr>
            </w:r>
            <w:r w:rsidR="00E52520">
              <w:rPr>
                <w:rStyle w:val="TrainingEval-Tickbox"/>
                <w:rFonts w:ascii="Helvetica" w:hAnsi="Helvetica"/>
                <w:noProof w:val="0"/>
              </w:rPr>
              <w:fldChar w:fldCharType="separate"/>
            </w:r>
            <w:r w:rsidRPr="00FC2839">
              <w:rPr>
                <w:rStyle w:val="TrainingEval-Tickbox"/>
                <w:rFonts w:ascii="Helvetica" w:hAnsi="Helvetica"/>
                <w:noProof w:val="0"/>
              </w:rPr>
              <w:fldChar w:fldCharType="end"/>
            </w:r>
          </w:p>
        </w:tc>
        <w:tc>
          <w:tcPr>
            <w:tcW w:w="896" w:type="dxa"/>
            <w:vAlign w:val="center"/>
          </w:tcPr>
          <w:p w:rsidR="00656CD3" w:rsidRPr="00FC2839" w:rsidRDefault="00063B61" w:rsidP="0039142C">
            <w:pPr>
              <w:pStyle w:val="TableText"/>
              <w:jc w:val="center"/>
              <w:rPr>
                <w:rStyle w:val="TrainingEval-Tickbox"/>
                <w:rFonts w:ascii="Helvetica" w:hAnsi="Helvetica"/>
                <w:noProof w:val="0"/>
              </w:rPr>
            </w:pPr>
            <w:r w:rsidRPr="00FC2839">
              <w:rPr>
                <w:rStyle w:val="TrainingEval-Tickbox"/>
                <w:rFonts w:ascii="Helvetica" w:hAnsi="Helvetica"/>
                <w:noProof w:val="0"/>
              </w:rPr>
              <w:fldChar w:fldCharType="begin">
                <w:ffData>
                  <w:name w:val="Check1"/>
                  <w:enabled/>
                  <w:calcOnExit w:val="0"/>
                  <w:checkBox>
                    <w:sizeAuto/>
                    <w:default w:val="0"/>
                  </w:checkBox>
                </w:ffData>
              </w:fldChar>
            </w:r>
            <w:r w:rsidR="00656CD3" w:rsidRPr="00FC2839">
              <w:rPr>
                <w:rStyle w:val="TrainingEval-Tickbox"/>
                <w:rFonts w:ascii="Helvetica" w:hAnsi="Helvetica"/>
                <w:noProof w:val="0"/>
              </w:rPr>
              <w:instrText xml:space="preserve"> FORMCHECKBOX </w:instrText>
            </w:r>
            <w:r w:rsidR="00E52520">
              <w:rPr>
                <w:rStyle w:val="TrainingEval-Tickbox"/>
                <w:rFonts w:ascii="Helvetica" w:hAnsi="Helvetica"/>
                <w:noProof w:val="0"/>
              </w:rPr>
            </w:r>
            <w:r w:rsidR="00E52520">
              <w:rPr>
                <w:rStyle w:val="TrainingEval-Tickbox"/>
                <w:rFonts w:ascii="Helvetica" w:hAnsi="Helvetica"/>
                <w:noProof w:val="0"/>
              </w:rPr>
              <w:fldChar w:fldCharType="separate"/>
            </w:r>
            <w:r w:rsidRPr="00FC2839">
              <w:rPr>
                <w:rStyle w:val="TrainingEval-Tickbox"/>
                <w:rFonts w:ascii="Helvetica" w:hAnsi="Helvetica"/>
                <w:noProof w:val="0"/>
              </w:rPr>
              <w:fldChar w:fldCharType="end"/>
            </w:r>
          </w:p>
        </w:tc>
      </w:tr>
      <w:tr w:rsidR="00656CD3" w:rsidRPr="00FC2839" w:rsidTr="0039142C">
        <w:tc>
          <w:tcPr>
            <w:tcW w:w="606" w:type="dxa"/>
            <w:vAlign w:val="center"/>
          </w:tcPr>
          <w:p w:rsidR="00656CD3" w:rsidRPr="00FC2839" w:rsidRDefault="00656CD3" w:rsidP="0089512D">
            <w:pPr>
              <w:pStyle w:val="TableText"/>
              <w:rPr>
                <w:noProof w:val="0"/>
              </w:rPr>
            </w:pPr>
            <w:r w:rsidRPr="00FC2839">
              <w:rPr>
                <w:noProof w:val="0"/>
              </w:rPr>
              <w:t>2.7</w:t>
            </w:r>
          </w:p>
        </w:tc>
        <w:tc>
          <w:tcPr>
            <w:tcW w:w="6642" w:type="dxa"/>
          </w:tcPr>
          <w:p w:rsidR="00656CD3" w:rsidRPr="00FC2839" w:rsidRDefault="00A56064" w:rsidP="0089512D">
            <w:pPr>
              <w:pStyle w:val="TableText"/>
              <w:rPr>
                <w:noProof w:val="0"/>
              </w:rPr>
            </w:pPr>
            <w:r w:rsidRPr="00FC2839">
              <w:rPr>
                <w:noProof w:val="0"/>
              </w:rPr>
              <w:fldChar w:fldCharType="begin"/>
            </w:r>
            <w:r w:rsidRPr="00FC2839">
              <w:rPr>
                <w:noProof w:val="0"/>
              </w:rPr>
              <w:instrText xml:space="preserve"> REF  Criteria27  \* MERGEFORMAT </w:instrText>
            </w:r>
            <w:r w:rsidRPr="00FC2839">
              <w:rPr>
                <w:noProof w:val="0"/>
              </w:rPr>
              <w:fldChar w:fldCharType="separate"/>
            </w:r>
            <w:sdt>
              <w:sdtPr>
                <w:rPr>
                  <w:noProof w:val="0"/>
                </w:rPr>
                <w:alias w:val="Criteria27"/>
                <w:tag w:val="Criteria27"/>
                <w:id w:val="26329480"/>
                <w:lock w:val="sdtLocked"/>
                <w:placeholder>
                  <w:docPart w:val="ACCA20FFCBD441BE9EA4B8C17C9EA2E1"/>
                </w:placeholder>
              </w:sdtPr>
              <w:sdtEndPr/>
              <w:sdtContent>
                <w:r w:rsidR="0093327F" w:rsidRPr="00FC2839">
                  <w:rPr>
                    <w:noProof w:val="0"/>
                  </w:rPr>
                  <w:t>Plan introduction of new computer systems to take account of impacts on colleagues and customers</w:t>
                </w:r>
              </w:sdtContent>
            </w:sdt>
            <w:r w:rsidRPr="00FC2839">
              <w:rPr>
                <w:noProof w:val="0"/>
              </w:rPr>
              <w:fldChar w:fldCharType="end"/>
            </w:r>
          </w:p>
        </w:tc>
        <w:tc>
          <w:tcPr>
            <w:tcW w:w="837" w:type="dxa"/>
            <w:vAlign w:val="center"/>
          </w:tcPr>
          <w:p w:rsidR="00656CD3" w:rsidRPr="00FC2839" w:rsidRDefault="00063B61" w:rsidP="0039142C">
            <w:pPr>
              <w:pStyle w:val="TableText"/>
              <w:jc w:val="center"/>
              <w:rPr>
                <w:rStyle w:val="TrainingEval-Tickbox"/>
                <w:rFonts w:ascii="Helvetica" w:hAnsi="Helvetica"/>
                <w:noProof w:val="0"/>
              </w:rPr>
            </w:pPr>
            <w:r w:rsidRPr="00FC2839">
              <w:rPr>
                <w:rStyle w:val="TrainingEval-Tickbox"/>
                <w:rFonts w:ascii="Helvetica" w:hAnsi="Helvetica"/>
                <w:noProof w:val="0"/>
              </w:rPr>
              <w:fldChar w:fldCharType="begin">
                <w:ffData>
                  <w:name w:val="Check1"/>
                  <w:enabled/>
                  <w:calcOnExit w:val="0"/>
                  <w:checkBox>
                    <w:sizeAuto/>
                    <w:default w:val="0"/>
                  </w:checkBox>
                </w:ffData>
              </w:fldChar>
            </w:r>
            <w:r w:rsidR="00656CD3" w:rsidRPr="00FC2839">
              <w:rPr>
                <w:rStyle w:val="TrainingEval-Tickbox"/>
                <w:rFonts w:ascii="Helvetica" w:hAnsi="Helvetica"/>
                <w:noProof w:val="0"/>
              </w:rPr>
              <w:instrText xml:space="preserve"> FORMCHECKBOX </w:instrText>
            </w:r>
            <w:r w:rsidR="00E52520">
              <w:rPr>
                <w:rStyle w:val="TrainingEval-Tickbox"/>
                <w:rFonts w:ascii="Helvetica" w:hAnsi="Helvetica"/>
                <w:noProof w:val="0"/>
              </w:rPr>
            </w:r>
            <w:r w:rsidR="00E52520">
              <w:rPr>
                <w:rStyle w:val="TrainingEval-Tickbox"/>
                <w:rFonts w:ascii="Helvetica" w:hAnsi="Helvetica"/>
                <w:noProof w:val="0"/>
              </w:rPr>
              <w:fldChar w:fldCharType="separate"/>
            </w:r>
            <w:r w:rsidRPr="00FC2839">
              <w:rPr>
                <w:rStyle w:val="TrainingEval-Tickbox"/>
                <w:rFonts w:ascii="Helvetica" w:hAnsi="Helvetica"/>
                <w:noProof w:val="0"/>
              </w:rPr>
              <w:fldChar w:fldCharType="end"/>
            </w:r>
          </w:p>
        </w:tc>
        <w:tc>
          <w:tcPr>
            <w:tcW w:w="896" w:type="dxa"/>
            <w:vAlign w:val="center"/>
          </w:tcPr>
          <w:p w:rsidR="00656CD3" w:rsidRPr="00FC2839" w:rsidRDefault="00063B61" w:rsidP="0039142C">
            <w:pPr>
              <w:pStyle w:val="TableText"/>
              <w:jc w:val="center"/>
              <w:rPr>
                <w:rStyle w:val="TrainingEval-Tickbox"/>
                <w:rFonts w:ascii="Helvetica" w:hAnsi="Helvetica"/>
                <w:noProof w:val="0"/>
              </w:rPr>
            </w:pPr>
            <w:r w:rsidRPr="00FC2839">
              <w:rPr>
                <w:rStyle w:val="TrainingEval-Tickbox"/>
                <w:rFonts w:ascii="Helvetica" w:hAnsi="Helvetica"/>
                <w:noProof w:val="0"/>
              </w:rPr>
              <w:fldChar w:fldCharType="begin">
                <w:ffData>
                  <w:name w:val="Check1"/>
                  <w:enabled/>
                  <w:calcOnExit w:val="0"/>
                  <w:checkBox>
                    <w:sizeAuto/>
                    <w:default w:val="0"/>
                  </w:checkBox>
                </w:ffData>
              </w:fldChar>
            </w:r>
            <w:r w:rsidR="00656CD3" w:rsidRPr="00FC2839">
              <w:rPr>
                <w:rStyle w:val="TrainingEval-Tickbox"/>
                <w:rFonts w:ascii="Helvetica" w:hAnsi="Helvetica"/>
                <w:noProof w:val="0"/>
              </w:rPr>
              <w:instrText xml:space="preserve"> FORMCHECKBOX </w:instrText>
            </w:r>
            <w:r w:rsidR="00E52520">
              <w:rPr>
                <w:rStyle w:val="TrainingEval-Tickbox"/>
                <w:rFonts w:ascii="Helvetica" w:hAnsi="Helvetica"/>
                <w:noProof w:val="0"/>
              </w:rPr>
            </w:r>
            <w:r w:rsidR="00E52520">
              <w:rPr>
                <w:rStyle w:val="TrainingEval-Tickbox"/>
                <w:rFonts w:ascii="Helvetica" w:hAnsi="Helvetica"/>
                <w:noProof w:val="0"/>
              </w:rPr>
              <w:fldChar w:fldCharType="separate"/>
            </w:r>
            <w:r w:rsidRPr="00FC2839">
              <w:rPr>
                <w:rStyle w:val="TrainingEval-Tickbox"/>
                <w:rFonts w:ascii="Helvetica" w:hAnsi="Helvetica"/>
                <w:noProof w:val="0"/>
              </w:rPr>
              <w:fldChar w:fldCharType="end"/>
            </w:r>
          </w:p>
        </w:tc>
      </w:tr>
      <w:tr w:rsidR="00656CD3" w:rsidRPr="00FC2839" w:rsidTr="0039142C">
        <w:tc>
          <w:tcPr>
            <w:tcW w:w="606" w:type="dxa"/>
            <w:vAlign w:val="center"/>
          </w:tcPr>
          <w:p w:rsidR="00656CD3" w:rsidRPr="00FC2839" w:rsidRDefault="00656CD3" w:rsidP="0089512D">
            <w:pPr>
              <w:pStyle w:val="TableText"/>
              <w:rPr>
                <w:noProof w:val="0"/>
              </w:rPr>
            </w:pPr>
            <w:r w:rsidRPr="00FC2839">
              <w:rPr>
                <w:noProof w:val="0"/>
              </w:rPr>
              <w:t>2.8</w:t>
            </w:r>
          </w:p>
        </w:tc>
        <w:tc>
          <w:tcPr>
            <w:tcW w:w="6642" w:type="dxa"/>
          </w:tcPr>
          <w:p w:rsidR="00656CD3" w:rsidRPr="00FC2839" w:rsidRDefault="00A56064" w:rsidP="0089512D">
            <w:pPr>
              <w:pStyle w:val="TableText"/>
              <w:rPr>
                <w:noProof w:val="0"/>
              </w:rPr>
            </w:pPr>
            <w:r w:rsidRPr="00FC2839">
              <w:rPr>
                <w:noProof w:val="0"/>
              </w:rPr>
              <w:fldChar w:fldCharType="begin"/>
            </w:r>
            <w:r w:rsidRPr="00FC2839">
              <w:rPr>
                <w:noProof w:val="0"/>
              </w:rPr>
              <w:instrText xml:space="preserve"> REF  Criteria28  \* MERGEFORMAT </w:instrText>
            </w:r>
            <w:r w:rsidRPr="00FC2839">
              <w:rPr>
                <w:noProof w:val="0"/>
              </w:rPr>
              <w:fldChar w:fldCharType="separate"/>
            </w:r>
            <w:sdt>
              <w:sdtPr>
                <w:rPr>
                  <w:noProof w:val="0"/>
                </w:rPr>
                <w:alias w:val="Criteria28"/>
                <w:tag w:val="Criteria28"/>
                <w:id w:val="26329482"/>
                <w:lock w:val="sdtLocked"/>
                <w:placeholder>
                  <w:docPart w:val="5DBFF1F941214DE2AF3EE33028FDA337"/>
                </w:placeholder>
              </w:sdtPr>
              <w:sdtEndPr/>
              <w:sdtContent>
                <w:r w:rsidR="0093327F" w:rsidRPr="00FC2839">
                  <w:rPr>
                    <w:noProof w:val="0"/>
                  </w:rPr>
                  <w:t>Ensure staff are adequately trained in using new systems</w:t>
                </w:r>
              </w:sdtContent>
            </w:sdt>
            <w:r w:rsidRPr="00FC2839">
              <w:rPr>
                <w:noProof w:val="0"/>
              </w:rPr>
              <w:fldChar w:fldCharType="end"/>
            </w:r>
          </w:p>
        </w:tc>
        <w:tc>
          <w:tcPr>
            <w:tcW w:w="837" w:type="dxa"/>
            <w:vAlign w:val="center"/>
          </w:tcPr>
          <w:p w:rsidR="00656CD3" w:rsidRPr="00FC2839" w:rsidRDefault="00063B61" w:rsidP="0039142C">
            <w:pPr>
              <w:pStyle w:val="TableText"/>
              <w:jc w:val="center"/>
              <w:rPr>
                <w:rStyle w:val="TrainingEval-Tickbox"/>
                <w:rFonts w:ascii="Helvetica" w:hAnsi="Helvetica"/>
                <w:noProof w:val="0"/>
              </w:rPr>
            </w:pPr>
            <w:r w:rsidRPr="00FC2839">
              <w:rPr>
                <w:rStyle w:val="TrainingEval-Tickbox"/>
                <w:rFonts w:ascii="Helvetica" w:hAnsi="Helvetica"/>
                <w:noProof w:val="0"/>
              </w:rPr>
              <w:fldChar w:fldCharType="begin">
                <w:ffData>
                  <w:name w:val="Check1"/>
                  <w:enabled/>
                  <w:calcOnExit w:val="0"/>
                  <w:checkBox>
                    <w:sizeAuto/>
                    <w:default w:val="0"/>
                  </w:checkBox>
                </w:ffData>
              </w:fldChar>
            </w:r>
            <w:r w:rsidR="00656CD3" w:rsidRPr="00FC2839">
              <w:rPr>
                <w:rStyle w:val="TrainingEval-Tickbox"/>
                <w:rFonts w:ascii="Helvetica" w:hAnsi="Helvetica"/>
                <w:noProof w:val="0"/>
              </w:rPr>
              <w:instrText xml:space="preserve"> FORMCHECKBOX </w:instrText>
            </w:r>
            <w:r w:rsidR="00E52520">
              <w:rPr>
                <w:rStyle w:val="TrainingEval-Tickbox"/>
                <w:rFonts w:ascii="Helvetica" w:hAnsi="Helvetica"/>
                <w:noProof w:val="0"/>
              </w:rPr>
            </w:r>
            <w:r w:rsidR="00E52520">
              <w:rPr>
                <w:rStyle w:val="TrainingEval-Tickbox"/>
                <w:rFonts w:ascii="Helvetica" w:hAnsi="Helvetica"/>
                <w:noProof w:val="0"/>
              </w:rPr>
              <w:fldChar w:fldCharType="separate"/>
            </w:r>
            <w:r w:rsidRPr="00FC2839">
              <w:rPr>
                <w:rStyle w:val="TrainingEval-Tickbox"/>
                <w:rFonts w:ascii="Helvetica" w:hAnsi="Helvetica"/>
                <w:noProof w:val="0"/>
              </w:rPr>
              <w:fldChar w:fldCharType="end"/>
            </w:r>
          </w:p>
        </w:tc>
        <w:tc>
          <w:tcPr>
            <w:tcW w:w="896" w:type="dxa"/>
            <w:vAlign w:val="center"/>
          </w:tcPr>
          <w:p w:rsidR="00656CD3" w:rsidRPr="00FC2839" w:rsidRDefault="00063B61" w:rsidP="0039142C">
            <w:pPr>
              <w:pStyle w:val="TableText"/>
              <w:jc w:val="center"/>
              <w:rPr>
                <w:rStyle w:val="TrainingEval-Tickbox"/>
                <w:rFonts w:ascii="Helvetica" w:hAnsi="Helvetica"/>
                <w:noProof w:val="0"/>
              </w:rPr>
            </w:pPr>
            <w:r w:rsidRPr="00FC2839">
              <w:rPr>
                <w:rStyle w:val="TrainingEval-Tickbox"/>
                <w:rFonts w:ascii="Helvetica" w:hAnsi="Helvetica"/>
                <w:noProof w:val="0"/>
              </w:rPr>
              <w:fldChar w:fldCharType="begin">
                <w:ffData>
                  <w:name w:val="Check1"/>
                  <w:enabled/>
                  <w:calcOnExit w:val="0"/>
                  <w:checkBox>
                    <w:sizeAuto/>
                    <w:default w:val="0"/>
                  </w:checkBox>
                </w:ffData>
              </w:fldChar>
            </w:r>
            <w:r w:rsidR="00656CD3" w:rsidRPr="00FC2839">
              <w:rPr>
                <w:rStyle w:val="TrainingEval-Tickbox"/>
                <w:rFonts w:ascii="Helvetica" w:hAnsi="Helvetica"/>
                <w:noProof w:val="0"/>
              </w:rPr>
              <w:instrText xml:space="preserve"> FORMCHECKBOX </w:instrText>
            </w:r>
            <w:r w:rsidR="00E52520">
              <w:rPr>
                <w:rStyle w:val="TrainingEval-Tickbox"/>
                <w:rFonts w:ascii="Helvetica" w:hAnsi="Helvetica"/>
                <w:noProof w:val="0"/>
              </w:rPr>
            </w:r>
            <w:r w:rsidR="00E52520">
              <w:rPr>
                <w:rStyle w:val="TrainingEval-Tickbox"/>
                <w:rFonts w:ascii="Helvetica" w:hAnsi="Helvetica"/>
                <w:noProof w:val="0"/>
              </w:rPr>
              <w:fldChar w:fldCharType="separate"/>
            </w:r>
            <w:r w:rsidRPr="00FC2839">
              <w:rPr>
                <w:rStyle w:val="TrainingEval-Tickbox"/>
                <w:rFonts w:ascii="Helvetica" w:hAnsi="Helvetica"/>
                <w:noProof w:val="0"/>
              </w:rPr>
              <w:fldChar w:fldCharType="end"/>
            </w:r>
          </w:p>
        </w:tc>
      </w:tr>
      <w:tr w:rsidR="00656CD3" w:rsidRPr="00FC2839" w:rsidTr="0039142C">
        <w:tc>
          <w:tcPr>
            <w:tcW w:w="606" w:type="dxa"/>
            <w:vAlign w:val="center"/>
          </w:tcPr>
          <w:p w:rsidR="00656CD3" w:rsidRPr="00FC2839" w:rsidRDefault="00656CD3" w:rsidP="0089512D">
            <w:pPr>
              <w:pStyle w:val="TableText"/>
              <w:rPr>
                <w:noProof w:val="0"/>
              </w:rPr>
            </w:pPr>
            <w:r w:rsidRPr="00FC2839">
              <w:rPr>
                <w:noProof w:val="0"/>
              </w:rPr>
              <w:t>2.9</w:t>
            </w:r>
          </w:p>
        </w:tc>
        <w:tc>
          <w:tcPr>
            <w:tcW w:w="6642" w:type="dxa"/>
          </w:tcPr>
          <w:p w:rsidR="00656CD3" w:rsidRPr="00FC2839" w:rsidRDefault="00A56064" w:rsidP="0089512D">
            <w:pPr>
              <w:pStyle w:val="TableText"/>
              <w:rPr>
                <w:noProof w:val="0"/>
              </w:rPr>
            </w:pPr>
            <w:r w:rsidRPr="00FC2839">
              <w:rPr>
                <w:noProof w:val="0"/>
              </w:rPr>
              <w:fldChar w:fldCharType="begin"/>
            </w:r>
            <w:r w:rsidRPr="00FC2839">
              <w:rPr>
                <w:noProof w:val="0"/>
              </w:rPr>
              <w:instrText xml:space="preserve"> REF  Criteria29  \* MERGEFORMAT </w:instrText>
            </w:r>
            <w:r w:rsidRPr="00FC2839">
              <w:rPr>
                <w:noProof w:val="0"/>
              </w:rPr>
              <w:fldChar w:fldCharType="separate"/>
            </w:r>
            <w:sdt>
              <w:sdtPr>
                <w:rPr>
                  <w:noProof w:val="0"/>
                </w:rPr>
                <w:alias w:val="Criteria29"/>
                <w:tag w:val="Criteria29"/>
                <w:id w:val="26329484"/>
                <w:lock w:val="sdtLocked"/>
                <w:placeholder>
                  <w:docPart w:val="22F61C466F594E60936E72BF41B426E8"/>
                </w:placeholder>
              </w:sdtPr>
              <w:sdtEndPr/>
              <w:sdtContent>
                <w:r w:rsidR="0093327F" w:rsidRPr="00FC2839">
                  <w:rPr>
                    <w:noProof w:val="0"/>
                  </w:rPr>
                  <w:t>Monitor new systems for efficiency and take action accordingly</w:t>
                </w:r>
              </w:sdtContent>
            </w:sdt>
            <w:r w:rsidRPr="00FC2839">
              <w:rPr>
                <w:noProof w:val="0"/>
              </w:rPr>
              <w:fldChar w:fldCharType="end"/>
            </w:r>
          </w:p>
        </w:tc>
        <w:tc>
          <w:tcPr>
            <w:tcW w:w="837" w:type="dxa"/>
            <w:vAlign w:val="center"/>
          </w:tcPr>
          <w:p w:rsidR="00656CD3" w:rsidRPr="00FC2839" w:rsidRDefault="00063B61" w:rsidP="0039142C">
            <w:pPr>
              <w:pStyle w:val="TableText"/>
              <w:jc w:val="center"/>
              <w:rPr>
                <w:rStyle w:val="TrainingEval-Tickbox"/>
                <w:rFonts w:ascii="Helvetica" w:hAnsi="Helvetica"/>
                <w:noProof w:val="0"/>
              </w:rPr>
            </w:pPr>
            <w:r w:rsidRPr="00FC2839">
              <w:rPr>
                <w:rStyle w:val="TrainingEval-Tickbox"/>
                <w:rFonts w:ascii="Helvetica" w:hAnsi="Helvetica"/>
                <w:noProof w:val="0"/>
              </w:rPr>
              <w:fldChar w:fldCharType="begin">
                <w:ffData>
                  <w:name w:val="Check1"/>
                  <w:enabled/>
                  <w:calcOnExit w:val="0"/>
                  <w:checkBox>
                    <w:sizeAuto/>
                    <w:default w:val="0"/>
                  </w:checkBox>
                </w:ffData>
              </w:fldChar>
            </w:r>
            <w:r w:rsidR="00656CD3" w:rsidRPr="00FC2839">
              <w:rPr>
                <w:rStyle w:val="TrainingEval-Tickbox"/>
                <w:rFonts w:ascii="Helvetica" w:hAnsi="Helvetica"/>
                <w:noProof w:val="0"/>
              </w:rPr>
              <w:instrText xml:space="preserve"> FORMCHECKBOX </w:instrText>
            </w:r>
            <w:r w:rsidR="00E52520">
              <w:rPr>
                <w:rStyle w:val="TrainingEval-Tickbox"/>
                <w:rFonts w:ascii="Helvetica" w:hAnsi="Helvetica"/>
                <w:noProof w:val="0"/>
              </w:rPr>
            </w:r>
            <w:r w:rsidR="00E52520">
              <w:rPr>
                <w:rStyle w:val="TrainingEval-Tickbox"/>
                <w:rFonts w:ascii="Helvetica" w:hAnsi="Helvetica"/>
                <w:noProof w:val="0"/>
              </w:rPr>
              <w:fldChar w:fldCharType="separate"/>
            </w:r>
            <w:r w:rsidRPr="00FC2839">
              <w:rPr>
                <w:rStyle w:val="TrainingEval-Tickbox"/>
                <w:rFonts w:ascii="Helvetica" w:hAnsi="Helvetica"/>
                <w:noProof w:val="0"/>
              </w:rPr>
              <w:fldChar w:fldCharType="end"/>
            </w:r>
          </w:p>
        </w:tc>
        <w:tc>
          <w:tcPr>
            <w:tcW w:w="896" w:type="dxa"/>
            <w:vAlign w:val="center"/>
          </w:tcPr>
          <w:p w:rsidR="00656CD3" w:rsidRPr="00FC2839" w:rsidRDefault="00063B61" w:rsidP="0039142C">
            <w:pPr>
              <w:pStyle w:val="TableText"/>
              <w:jc w:val="center"/>
              <w:rPr>
                <w:rStyle w:val="TrainingEval-Tickbox"/>
                <w:rFonts w:ascii="Helvetica" w:hAnsi="Helvetica"/>
                <w:noProof w:val="0"/>
              </w:rPr>
            </w:pPr>
            <w:r w:rsidRPr="00FC2839">
              <w:rPr>
                <w:rStyle w:val="TrainingEval-Tickbox"/>
                <w:rFonts w:ascii="Helvetica" w:hAnsi="Helvetica"/>
                <w:noProof w:val="0"/>
              </w:rPr>
              <w:fldChar w:fldCharType="begin">
                <w:ffData>
                  <w:name w:val="Check1"/>
                  <w:enabled/>
                  <w:calcOnExit w:val="0"/>
                  <w:checkBox>
                    <w:sizeAuto/>
                    <w:default w:val="0"/>
                  </w:checkBox>
                </w:ffData>
              </w:fldChar>
            </w:r>
            <w:r w:rsidR="00656CD3" w:rsidRPr="00FC2839">
              <w:rPr>
                <w:rStyle w:val="TrainingEval-Tickbox"/>
                <w:rFonts w:ascii="Helvetica" w:hAnsi="Helvetica"/>
                <w:noProof w:val="0"/>
              </w:rPr>
              <w:instrText xml:space="preserve"> FORMCHECKBOX </w:instrText>
            </w:r>
            <w:r w:rsidR="00E52520">
              <w:rPr>
                <w:rStyle w:val="TrainingEval-Tickbox"/>
                <w:rFonts w:ascii="Helvetica" w:hAnsi="Helvetica"/>
                <w:noProof w:val="0"/>
              </w:rPr>
            </w:r>
            <w:r w:rsidR="00E52520">
              <w:rPr>
                <w:rStyle w:val="TrainingEval-Tickbox"/>
                <w:rFonts w:ascii="Helvetica" w:hAnsi="Helvetica"/>
                <w:noProof w:val="0"/>
              </w:rPr>
              <w:fldChar w:fldCharType="separate"/>
            </w:r>
            <w:r w:rsidRPr="00FC2839">
              <w:rPr>
                <w:rStyle w:val="TrainingEval-Tickbox"/>
                <w:rFonts w:ascii="Helvetica" w:hAnsi="Helvetica"/>
                <w:noProof w:val="0"/>
              </w:rPr>
              <w:fldChar w:fldCharType="end"/>
            </w:r>
          </w:p>
        </w:tc>
      </w:tr>
    </w:tbl>
    <w:p w:rsidR="001C082C" w:rsidRPr="00FC2839" w:rsidRDefault="001C082C">
      <w:pPr>
        <w:rPr>
          <w:rFonts w:ascii="Helvetica" w:hAnsi="Helvetica"/>
        </w:rPr>
      </w:pPr>
      <w:r w:rsidRPr="00FC2839">
        <w:rPr>
          <w:rFonts w:ascii="Helvetica" w:hAnsi="Helvetica"/>
          <w:b/>
        </w:rPr>
        <w:br w:type="page"/>
      </w:r>
    </w:p>
    <w:tbl>
      <w:tblPr>
        <w:tblStyle w:val="TableGrid"/>
        <w:tblW w:w="0" w:type="auto"/>
        <w:tblLook w:val="04A0" w:firstRow="1" w:lastRow="0" w:firstColumn="1" w:lastColumn="0" w:noHBand="0" w:noVBand="1"/>
      </w:tblPr>
      <w:tblGrid>
        <w:gridCol w:w="606"/>
        <w:gridCol w:w="6642"/>
        <w:gridCol w:w="837"/>
        <w:gridCol w:w="896"/>
      </w:tblGrid>
      <w:tr w:rsidR="001C082C" w:rsidRPr="00FC2839" w:rsidTr="00FA75E7">
        <w:trPr>
          <w:tblHeader/>
        </w:trPr>
        <w:tc>
          <w:tcPr>
            <w:tcW w:w="7248" w:type="dxa"/>
            <w:gridSpan w:val="2"/>
            <w:tcBorders>
              <w:top w:val="nil"/>
              <w:left w:val="nil"/>
              <w:right w:val="single" w:sz="4" w:space="0" w:color="auto"/>
            </w:tcBorders>
            <w:shd w:val="clear" w:color="auto" w:fill="auto"/>
          </w:tcPr>
          <w:p w:rsidR="001C082C" w:rsidRPr="00FC2839" w:rsidRDefault="001C082C" w:rsidP="0089512D">
            <w:pPr>
              <w:pStyle w:val="TableTextBold"/>
              <w:rPr>
                <w:noProof w:val="0"/>
              </w:rPr>
            </w:pPr>
          </w:p>
        </w:tc>
        <w:tc>
          <w:tcPr>
            <w:tcW w:w="837" w:type="dxa"/>
            <w:tcBorders>
              <w:left w:val="single" w:sz="4" w:space="0" w:color="auto"/>
            </w:tcBorders>
            <w:shd w:val="clear" w:color="auto" w:fill="E36C0A" w:themeFill="accent6" w:themeFillShade="BF"/>
            <w:vAlign w:val="center"/>
          </w:tcPr>
          <w:p w:rsidR="001C082C" w:rsidRPr="00FC2839" w:rsidRDefault="001C082C" w:rsidP="0089512D">
            <w:pPr>
              <w:pStyle w:val="TableHeadingCentreText"/>
              <w:rPr>
                <w:noProof w:val="0"/>
              </w:rPr>
            </w:pPr>
            <w:r w:rsidRPr="00FC2839">
              <w:rPr>
                <w:noProof w:val="0"/>
              </w:rPr>
              <w:t>Yes</w:t>
            </w:r>
          </w:p>
        </w:tc>
        <w:tc>
          <w:tcPr>
            <w:tcW w:w="896" w:type="dxa"/>
            <w:shd w:val="clear" w:color="auto" w:fill="E36C0A" w:themeFill="accent6" w:themeFillShade="BF"/>
            <w:vAlign w:val="center"/>
          </w:tcPr>
          <w:p w:rsidR="001C082C" w:rsidRPr="00FC2839" w:rsidRDefault="001C082C" w:rsidP="0089512D">
            <w:pPr>
              <w:pStyle w:val="TableHeadingCentreText"/>
              <w:rPr>
                <w:noProof w:val="0"/>
              </w:rPr>
            </w:pPr>
            <w:r w:rsidRPr="00FC2839">
              <w:rPr>
                <w:noProof w:val="0"/>
              </w:rPr>
              <w:t>No</w:t>
            </w:r>
            <w:r w:rsidRPr="00FC2839">
              <w:rPr>
                <w:noProof w:val="0"/>
                <w:sz w:val="24"/>
                <w:szCs w:val="24"/>
              </w:rPr>
              <w:t>*</w:t>
            </w:r>
          </w:p>
        </w:tc>
      </w:tr>
      <w:tr w:rsidR="00AD7B23" w:rsidRPr="00FC2839" w:rsidTr="00AD7B23">
        <w:tc>
          <w:tcPr>
            <w:tcW w:w="8981" w:type="dxa"/>
            <w:gridSpan w:val="4"/>
            <w:shd w:val="clear" w:color="auto" w:fill="E36C0A" w:themeFill="accent6" w:themeFillShade="BF"/>
            <w:vAlign w:val="center"/>
          </w:tcPr>
          <w:p w:rsidR="00AD7B23" w:rsidRPr="00FC2839" w:rsidRDefault="00AD7B23" w:rsidP="0089512D">
            <w:pPr>
              <w:pStyle w:val="TableHeading"/>
              <w:rPr>
                <w:noProof w:val="0"/>
              </w:rPr>
            </w:pPr>
            <w:r w:rsidRPr="00FC2839">
              <w:rPr>
                <w:rFonts w:cs="Helvetica"/>
                <w:noProof w:val="0"/>
              </w:rPr>
              <w:t xml:space="preserve">Element 3: </w:t>
            </w:r>
            <w:r w:rsidR="00A56064" w:rsidRPr="00FC2839">
              <w:rPr>
                <w:noProof w:val="0"/>
              </w:rPr>
              <w:fldChar w:fldCharType="begin"/>
            </w:r>
            <w:r w:rsidR="00A56064" w:rsidRPr="00FC2839">
              <w:rPr>
                <w:noProof w:val="0"/>
              </w:rPr>
              <w:instrText xml:space="preserve"> REF  Element3  \* MERGEFORMAT </w:instrText>
            </w:r>
            <w:r w:rsidR="00A56064" w:rsidRPr="00FC2839">
              <w:rPr>
                <w:noProof w:val="0"/>
              </w:rPr>
              <w:fldChar w:fldCharType="separate"/>
            </w:r>
            <w:sdt>
              <w:sdtPr>
                <w:rPr>
                  <w:noProof w:val="0"/>
                  <w:highlight w:val="yellow"/>
                </w:rPr>
                <w:alias w:val="Element3"/>
                <w:tag w:val="Element3"/>
                <w:id w:val="26329486"/>
                <w:lock w:val="sdtLocked"/>
                <w:placeholder>
                  <w:docPart w:val="B4C70CCCF27F4F9D9A9B74709AF45391"/>
                </w:placeholder>
              </w:sdtPr>
              <w:sdtEndPr/>
              <w:sdtContent>
                <w:r w:rsidR="0093327F" w:rsidRPr="00FC2839">
                  <w:rPr>
                    <w:noProof w:val="0"/>
                  </w:rPr>
                  <w:t>Maintain computer equipment and systems</w:t>
                </w:r>
              </w:sdtContent>
            </w:sdt>
            <w:r w:rsidR="00A56064" w:rsidRPr="00FC2839">
              <w:rPr>
                <w:noProof w:val="0"/>
                <w:highlight w:val="yellow"/>
              </w:rPr>
              <w:fldChar w:fldCharType="end"/>
            </w:r>
          </w:p>
        </w:tc>
      </w:tr>
      <w:tr w:rsidR="00AD7B23" w:rsidRPr="00FC2839" w:rsidTr="0039142C">
        <w:tc>
          <w:tcPr>
            <w:tcW w:w="606" w:type="dxa"/>
            <w:vAlign w:val="center"/>
          </w:tcPr>
          <w:p w:rsidR="00AD7B23" w:rsidRPr="00FC2839" w:rsidRDefault="00AD7B23" w:rsidP="0089512D">
            <w:pPr>
              <w:pStyle w:val="TableText"/>
              <w:rPr>
                <w:noProof w:val="0"/>
              </w:rPr>
            </w:pPr>
            <w:r w:rsidRPr="00FC2839">
              <w:rPr>
                <w:noProof w:val="0"/>
              </w:rPr>
              <w:t>3.1</w:t>
            </w:r>
          </w:p>
        </w:tc>
        <w:tc>
          <w:tcPr>
            <w:tcW w:w="6642" w:type="dxa"/>
          </w:tcPr>
          <w:p w:rsidR="00AD7B23" w:rsidRPr="00FC2839" w:rsidRDefault="00A56064" w:rsidP="0089512D">
            <w:pPr>
              <w:pStyle w:val="TableText"/>
              <w:rPr>
                <w:noProof w:val="0"/>
              </w:rPr>
            </w:pPr>
            <w:r w:rsidRPr="00FC2839">
              <w:rPr>
                <w:noProof w:val="0"/>
              </w:rPr>
              <w:fldChar w:fldCharType="begin"/>
            </w:r>
            <w:r w:rsidRPr="00FC2839">
              <w:rPr>
                <w:noProof w:val="0"/>
              </w:rPr>
              <w:instrText xml:space="preserve"> REF  Criteria31  \* MERGEFORMAT </w:instrText>
            </w:r>
            <w:r w:rsidRPr="00FC2839">
              <w:rPr>
                <w:noProof w:val="0"/>
              </w:rPr>
              <w:fldChar w:fldCharType="separate"/>
            </w:r>
            <w:sdt>
              <w:sdtPr>
                <w:rPr>
                  <w:noProof w:val="0"/>
                </w:rPr>
                <w:alias w:val="Criteria31"/>
                <w:tag w:val="Criteria31"/>
                <w:id w:val="26329488"/>
                <w:lock w:val="sdtLocked"/>
                <w:placeholder>
                  <w:docPart w:val="BD267A9F02BD45F5A5830BD071B88D7B"/>
                </w:placeholder>
              </w:sdtPr>
              <w:sdtEndPr/>
              <w:sdtContent>
                <w:r w:rsidR="0093327F" w:rsidRPr="00FC2839">
                  <w:rPr>
                    <w:noProof w:val="0"/>
                  </w:rPr>
                  <w:t>Establish and monitor systems for cleaning, minor maintenance and replacement of consumables in accordance with manufacturer’s instructions</w:t>
                </w:r>
              </w:sdtContent>
            </w:sdt>
            <w:r w:rsidRPr="00FC2839">
              <w:rPr>
                <w:noProof w:val="0"/>
              </w:rPr>
              <w:fldChar w:fldCharType="end"/>
            </w:r>
          </w:p>
        </w:tc>
        <w:tc>
          <w:tcPr>
            <w:tcW w:w="837" w:type="dxa"/>
            <w:vAlign w:val="center"/>
          </w:tcPr>
          <w:p w:rsidR="00AD7B23" w:rsidRPr="00FC2839" w:rsidRDefault="00063B61" w:rsidP="0039142C">
            <w:pPr>
              <w:pStyle w:val="TableText"/>
              <w:jc w:val="center"/>
              <w:rPr>
                <w:rStyle w:val="TrainingEval-Tickbox"/>
                <w:rFonts w:ascii="Helvetica" w:hAnsi="Helvetica"/>
                <w:noProof w:val="0"/>
              </w:rPr>
            </w:pPr>
            <w:r w:rsidRPr="00FC2839">
              <w:rPr>
                <w:rStyle w:val="TrainingEval-Tickbox"/>
                <w:rFonts w:ascii="Helvetica" w:hAnsi="Helvetica"/>
                <w:noProof w:val="0"/>
              </w:rPr>
              <w:fldChar w:fldCharType="begin">
                <w:ffData>
                  <w:name w:val="Check1"/>
                  <w:enabled/>
                  <w:calcOnExit w:val="0"/>
                  <w:checkBox>
                    <w:sizeAuto/>
                    <w:default w:val="0"/>
                  </w:checkBox>
                </w:ffData>
              </w:fldChar>
            </w:r>
            <w:r w:rsidR="00AD7B23" w:rsidRPr="00FC2839">
              <w:rPr>
                <w:rStyle w:val="TrainingEval-Tickbox"/>
                <w:rFonts w:ascii="Helvetica" w:hAnsi="Helvetica"/>
                <w:noProof w:val="0"/>
              </w:rPr>
              <w:instrText xml:space="preserve"> FORMCHECKBOX </w:instrText>
            </w:r>
            <w:r w:rsidR="00E52520">
              <w:rPr>
                <w:rStyle w:val="TrainingEval-Tickbox"/>
                <w:rFonts w:ascii="Helvetica" w:hAnsi="Helvetica"/>
                <w:noProof w:val="0"/>
              </w:rPr>
            </w:r>
            <w:r w:rsidR="00E52520">
              <w:rPr>
                <w:rStyle w:val="TrainingEval-Tickbox"/>
                <w:rFonts w:ascii="Helvetica" w:hAnsi="Helvetica"/>
                <w:noProof w:val="0"/>
              </w:rPr>
              <w:fldChar w:fldCharType="separate"/>
            </w:r>
            <w:r w:rsidRPr="00FC2839">
              <w:rPr>
                <w:rStyle w:val="TrainingEval-Tickbox"/>
                <w:rFonts w:ascii="Helvetica" w:hAnsi="Helvetica"/>
                <w:noProof w:val="0"/>
              </w:rPr>
              <w:fldChar w:fldCharType="end"/>
            </w:r>
          </w:p>
        </w:tc>
        <w:tc>
          <w:tcPr>
            <w:tcW w:w="896" w:type="dxa"/>
            <w:vAlign w:val="center"/>
          </w:tcPr>
          <w:p w:rsidR="00AD7B23" w:rsidRPr="00FC2839" w:rsidRDefault="00063B61" w:rsidP="0039142C">
            <w:pPr>
              <w:pStyle w:val="TableText"/>
              <w:jc w:val="center"/>
              <w:rPr>
                <w:rStyle w:val="TrainingEval-Tickbox"/>
                <w:rFonts w:ascii="Helvetica" w:hAnsi="Helvetica"/>
                <w:noProof w:val="0"/>
              </w:rPr>
            </w:pPr>
            <w:r w:rsidRPr="00FC2839">
              <w:rPr>
                <w:rStyle w:val="TrainingEval-Tickbox"/>
                <w:rFonts w:ascii="Helvetica" w:hAnsi="Helvetica"/>
                <w:noProof w:val="0"/>
              </w:rPr>
              <w:fldChar w:fldCharType="begin">
                <w:ffData>
                  <w:name w:val="Check1"/>
                  <w:enabled/>
                  <w:calcOnExit w:val="0"/>
                  <w:checkBox>
                    <w:sizeAuto/>
                    <w:default w:val="0"/>
                  </w:checkBox>
                </w:ffData>
              </w:fldChar>
            </w:r>
            <w:r w:rsidR="00AD7B23" w:rsidRPr="00FC2839">
              <w:rPr>
                <w:rStyle w:val="TrainingEval-Tickbox"/>
                <w:rFonts w:ascii="Helvetica" w:hAnsi="Helvetica"/>
                <w:noProof w:val="0"/>
              </w:rPr>
              <w:instrText xml:space="preserve"> FORMCHECKBOX </w:instrText>
            </w:r>
            <w:r w:rsidR="00E52520">
              <w:rPr>
                <w:rStyle w:val="TrainingEval-Tickbox"/>
                <w:rFonts w:ascii="Helvetica" w:hAnsi="Helvetica"/>
                <w:noProof w:val="0"/>
              </w:rPr>
            </w:r>
            <w:r w:rsidR="00E52520">
              <w:rPr>
                <w:rStyle w:val="TrainingEval-Tickbox"/>
                <w:rFonts w:ascii="Helvetica" w:hAnsi="Helvetica"/>
                <w:noProof w:val="0"/>
              </w:rPr>
              <w:fldChar w:fldCharType="separate"/>
            </w:r>
            <w:r w:rsidRPr="00FC2839">
              <w:rPr>
                <w:rStyle w:val="TrainingEval-Tickbox"/>
                <w:rFonts w:ascii="Helvetica" w:hAnsi="Helvetica"/>
                <w:noProof w:val="0"/>
              </w:rPr>
              <w:fldChar w:fldCharType="end"/>
            </w:r>
          </w:p>
        </w:tc>
      </w:tr>
      <w:tr w:rsidR="00AD7B23" w:rsidRPr="00FC2839" w:rsidTr="0039142C">
        <w:tc>
          <w:tcPr>
            <w:tcW w:w="606" w:type="dxa"/>
            <w:vAlign w:val="center"/>
          </w:tcPr>
          <w:p w:rsidR="00AD7B23" w:rsidRPr="00FC2839" w:rsidRDefault="00AD7B23" w:rsidP="0089512D">
            <w:pPr>
              <w:pStyle w:val="TableText"/>
              <w:rPr>
                <w:noProof w:val="0"/>
              </w:rPr>
            </w:pPr>
            <w:r w:rsidRPr="00FC2839">
              <w:rPr>
                <w:noProof w:val="0"/>
              </w:rPr>
              <w:t>3.2</w:t>
            </w:r>
          </w:p>
        </w:tc>
        <w:tc>
          <w:tcPr>
            <w:tcW w:w="6642" w:type="dxa"/>
          </w:tcPr>
          <w:p w:rsidR="00AD7B23" w:rsidRPr="00FC2839" w:rsidRDefault="00A56064" w:rsidP="0089512D">
            <w:pPr>
              <w:pStyle w:val="TableText"/>
              <w:rPr>
                <w:noProof w:val="0"/>
              </w:rPr>
            </w:pPr>
            <w:r w:rsidRPr="00FC2839">
              <w:rPr>
                <w:noProof w:val="0"/>
              </w:rPr>
              <w:fldChar w:fldCharType="begin"/>
            </w:r>
            <w:r w:rsidRPr="00FC2839">
              <w:rPr>
                <w:noProof w:val="0"/>
              </w:rPr>
              <w:instrText xml:space="preserve"> REF  Criteria32  \* MERGEFORMAT </w:instrText>
            </w:r>
            <w:r w:rsidRPr="00FC2839">
              <w:rPr>
                <w:noProof w:val="0"/>
              </w:rPr>
              <w:fldChar w:fldCharType="separate"/>
            </w:r>
            <w:sdt>
              <w:sdtPr>
                <w:rPr>
                  <w:noProof w:val="0"/>
                </w:rPr>
                <w:alias w:val="Criteria32"/>
                <w:tag w:val="Criteria32"/>
                <w:id w:val="26329490"/>
                <w:lock w:val="sdtLocked"/>
                <w:placeholder>
                  <w:docPart w:val="923C1F2CB70444E0AB71BC695B52A153"/>
                </w:placeholder>
              </w:sdtPr>
              <w:sdtEndPr/>
              <w:sdtContent>
                <w:r w:rsidR="0093327F" w:rsidRPr="00FC2839">
                  <w:rPr>
                    <w:noProof w:val="0"/>
                  </w:rPr>
                  <w:t>Report faults to the nominated person or supplier for rectification</w:t>
                </w:r>
              </w:sdtContent>
            </w:sdt>
            <w:r w:rsidRPr="00FC2839">
              <w:rPr>
                <w:noProof w:val="0"/>
              </w:rPr>
              <w:fldChar w:fldCharType="end"/>
            </w:r>
          </w:p>
        </w:tc>
        <w:tc>
          <w:tcPr>
            <w:tcW w:w="837" w:type="dxa"/>
            <w:vAlign w:val="center"/>
          </w:tcPr>
          <w:p w:rsidR="00AD7B23" w:rsidRPr="00FC2839" w:rsidRDefault="00063B61" w:rsidP="0039142C">
            <w:pPr>
              <w:pStyle w:val="TableText"/>
              <w:jc w:val="center"/>
              <w:rPr>
                <w:rStyle w:val="TrainingEval-Tickbox"/>
                <w:rFonts w:ascii="Helvetica" w:hAnsi="Helvetica"/>
                <w:noProof w:val="0"/>
              </w:rPr>
            </w:pPr>
            <w:r w:rsidRPr="00FC2839">
              <w:rPr>
                <w:rStyle w:val="TrainingEval-Tickbox"/>
                <w:rFonts w:ascii="Helvetica" w:hAnsi="Helvetica"/>
                <w:noProof w:val="0"/>
              </w:rPr>
              <w:fldChar w:fldCharType="begin">
                <w:ffData>
                  <w:name w:val="Check1"/>
                  <w:enabled/>
                  <w:calcOnExit w:val="0"/>
                  <w:checkBox>
                    <w:sizeAuto/>
                    <w:default w:val="0"/>
                  </w:checkBox>
                </w:ffData>
              </w:fldChar>
            </w:r>
            <w:r w:rsidR="00AD7B23" w:rsidRPr="00FC2839">
              <w:rPr>
                <w:rStyle w:val="TrainingEval-Tickbox"/>
                <w:rFonts w:ascii="Helvetica" w:hAnsi="Helvetica"/>
                <w:noProof w:val="0"/>
              </w:rPr>
              <w:instrText xml:space="preserve"> FORMCHECKBOX </w:instrText>
            </w:r>
            <w:r w:rsidR="00E52520">
              <w:rPr>
                <w:rStyle w:val="TrainingEval-Tickbox"/>
                <w:rFonts w:ascii="Helvetica" w:hAnsi="Helvetica"/>
                <w:noProof w:val="0"/>
              </w:rPr>
            </w:r>
            <w:r w:rsidR="00E52520">
              <w:rPr>
                <w:rStyle w:val="TrainingEval-Tickbox"/>
                <w:rFonts w:ascii="Helvetica" w:hAnsi="Helvetica"/>
                <w:noProof w:val="0"/>
              </w:rPr>
              <w:fldChar w:fldCharType="separate"/>
            </w:r>
            <w:r w:rsidRPr="00FC2839">
              <w:rPr>
                <w:rStyle w:val="TrainingEval-Tickbox"/>
                <w:rFonts w:ascii="Helvetica" w:hAnsi="Helvetica"/>
                <w:noProof w:val="0"/>
              </w:rPr>
              <w:fldChar w:fldCharType="end"/>
            </w:r>
          </w:p>
        </w:tc>
        <w:tc>
          <w:tcPr>
            <w:tcW w:w="896" w:type="dxa"/>
            <w:vAlign w:val="center"/>
          </w:tcPr>
          <w:p w:rsidR="00AD7B23" w:rsidRPr="00FC2839" w:rsidRDefault="00063B61" w:rsidP="0039142C">
            <w:pPr>
              <w:pStyle w:val="TableText"/>
              <w:jc w:val="center"/>
              <w:rPr>
                <w:rStyle w:val="TrainingEval-Tickbox"/>
                <w:rFonts w:ascii="Helvetica" w:hAnsi="Helvetica"/>
                <w:noProof w:val="0"/>
              </w:rPr>
            </w:pPr>
            <w:r w:rsidRPr="00FC2839">
              <w:rPr>
                <w:rStyle w:val="TrainingEval-Tickbox"/>
                <w:rFonts w:ascii="Helvetica" w:hAnsi="Helvetica"/>
                <w:noProof w:val="0"/>
              </w:rPr>
              <w:fldChar w:fldCharType="begin">
                <w:ffData>
                  <w:name w:val="Check1"/>
                  <w:enabled/>
                  <w:calcOnExit w:val="0"/>
                  <w:checkBox>
                    <w:sizeAuto/>
                    <w:default w:val="0"/>
                  </w:checkBox>
                </w:ffData>
              </w:fldChar>
            </w:r>
            <w:r w:rsidR="00AD7B23" w:rsidRPr="00FC2839">
              <w:rPr>
                <w:rStyle w:val="TrainingEval-Tickbox"/>
                <w:rFonts w:ascii="Helvetica" w:hAnsi="Helvetica"/>
                <w:noProof w:val="0"/>
              </w:rPr>
              <w:instrText xml:space="preserve"> FORMCHECKBOX </w:instrText>
            </w:r>
            <w:r w:rsidR="00E52520">
              <w:rPr>
                <w:rStyle w:val="TrainingEval-Tickbox"/>
                <w:rFonts w:ascii="Helvetica" w:hAnsi="Helvetica"/>
                <w:noProof w:val="0"/>
              </w:rPr>
            </w:r>
            <w:r w:rsidR="00E52520">
              <w:rPr>
                <w:rStyle w:val="TrainingEval-Tickbox"/>
                <w:rFonts w:ascii="Helvetica" w:hAnsi="Helvetica"/>
                <w:noProof w:val="0"/>
              </w:rPr>
              <w:fldChar w:fldCharType="separate"/>
            </w:r>
            <w:r w:rsidRPr="00FC2839">
              <w:rPr>
                <w:rStyle w:val="TrainingEval-Tickbox"/>
                <w:rFonts w:ascii="Helvetica" w:hAnsi="Helvetica"/>
                <w:noProof w:val="0"/>
              </w:rPr>
              <w:fldChar w:fldCharType="end"/>
            </w:r>
          </w:p>
        </w:tc>
      </w:tr>
      <w:tr w:rsidR="00AD7B23" w:rsidRPr="00FC2839" w:rsidTr="0039142C">
        <w:tc>
          <w:tcPr>
            <w:tcW w:w="606" w:type="dxa"/>
            <w:vAlign w:val="center"/>
          </w:tcPr>
          <w:p w:rsidR="00AD7B23" w:rsidRPr="00FC2839" w:rsidRDefault="00AD7B23" w:rsidP="0089512D">
            <w:pPr>
              <w:pStyle w:val="TableText"/>
              <w:rPr>
                <w:noProof w:val="0"/>
              </w:rPr>
            </w:pPr>
            <w:r w:rsidRPr="00FC2839">
              <w:rPr>
                <w:noProof w:val="0"/>
              </w:rPr>
              <w:t>3.3</w:t>
            </w:r>
          </w:p>
        </w:tc>
        <w:tc>
          <w:tcPr>
            <w:tcW w:w="6642" w:type="dxa"/>
          </w:tcPr>
          <w:p w:rsidR="00AD7B23" w:rsidRPr="00FC2839" w:rsidRDefault="00A56064" w:rsidP="0089512D">
            <w:pPr>
              <w:pStyle w:val="TableText"/>
              <w:rPr>
                <w:noProof w:val="0"/>
              </w:rPr>
            </w:pPr>
            <w:r w:rsidRPr="00FC2839">
              <w:rPr>
                <w:noProof w:val="0"/>
              </w:rPr>
              <w:fldChar w:fldCharType="begin"/>
            </w:r>
            <w:r w:rsidRPr="00FC2839">
              <w:rPr>
                <w:noProof w:val="0"/>
              </w:rPr>
              <w:instrText xml:space="preserve"> REF  Criteria33  \* MERGEFORMAT </w:instrText>
            </w:r>
            <w:r w:rsidRPr="00FC2839">
              <w:rPr>
                <w:noProof w:val="0"/>
              </w:rPr>
              <w:fldChar w:fldCharType="separate"/>
            </w:r>
            <w:sdt>
              <w:sdtPr>
                <w:rPr>
                  <w:noProof w:val="0"/>
                </w:rPr>
                <w:alias w:val="Criteria33"/>
                <w:tag w:val="Criteria33"/>
                <w:id w:val="26329492"/>
                <w:lock w:val="sdtLocked"/>
                <w:placeholder>
                  <w:docPart w:val="F47243825AEB460F89E1BE4B3450A12C"/>
                </w:placeholder>
              </w:sdtPr>
              <w:sdtEndPr/>
              <w:sdtContent>
                <w:r w:rsidR="0093327F" w:rsidRPr="00FC2839">
                  <w:rPr>
                    <w:noProof w:val="0"/>
                  </w:rPr>
                  <w:t>Establish and monitor procedures for ensuring security of data, including regular back-ups and virus checks</w:t>
                </w:r>
              </w:sdtContent>
            </w:sdt>
            <w:r w:rsidRPr="00FC2839">
              <w:rPr>
                <w:noProof w:val="0"/>
              </w:rPr>
              <w:fldChar w:fldCharType="end"/>
            </w:r>
          </w:p>
        </w:tc>
        <w:tc>
          <w:tcPr>
            <w:tcW w:w="837" w:type="dxa"/>
            <w:vAlign w:val="center"/>
          </w:tcPr>
          <w:p w:rsidR="00AD7B23" w:rsidRPr="00FC2839" w:rsidRDefault="00063B61" w:rsidP="0039142C">
            <w:pPr>
              <w:pStyle w:val="TableText"/>
              <w:jc w:val="center"/>
              <w:rPr>
                <w:rStyle w:val="TrainingEval-Tickbox"/>
                <w:rFonts w:ascii="Helvetica" w:hAnsi="Helvetica"/>
                <w:noProof w:val="0"/>
              </w:rPr>
            </w:pPr>
            <w:r w:rsidRPr="00FC2839">
              <w:rPr>
                <w:rStyle w:val="TrainingEval-Tickbox"/>
                <w:rFonts w:ascii="Helvetica" w:hAnsi="Helvetica"/>
                <w:noProof w:val="0"/>
              </w:rPr>
              <w:fldChar w:fldCharType="begin">
                <w:ffData>
                  <w:name w:val="Check1"/>
                  <w:enabled/>
                  <w:calcOnExit w:val="0"/>
                  <w:checkBox>
                    <w:sizeAuto/>
                    <w:default w:val="0"/>
                  </w:checkBox>
                </w:ffData>
              </w:fldChar>
            </w:r>
            <w:r w:rsidR="00AD7B23" w:rsidRPr="00FC2839">
              <w:rPr>
                <w:rStyle w:val="TrainingEval-Tickbox"/>
                <w:rFonts w:ascii="Helvetica" w:hAnsi="Helvetica"/>
                <w:noProof w:val="0"/>
              </w:rPr>
              <w:instrText xml:space="preserve"> FORMCHECKBOX </w:instrText>
            </w:r>
            <w:r w:rsidR="00E52520">
              <w:rPr>
                <w:rStyle w:val="TrainingEval-Tickbox"/>
                <w:rFonts w:ascii="Helvetica" w:hAnsi="Helvetica"/>
                <w:noProof w:val="0"/>
              </w:rPr>
            </w:r>
            <w:r w:rsidR="00E52520">
              <w:rPr>
                <w:rStyle w:val="TrainingEval-Tickbox"/>
                <w:rFonts w:ascii="Helvetica" w:hAnsi="Helvetica"/>
                <w:noProof w:val="0"/>
              </w:rPr>
              <w:fldChar w:fldCharType="separate"/>
            </w:r>
            <w:r w:rsidRPr="00FC2839">
              <w:rPr>
                <w:rStyle w:val="TrainingEval-Tickbox"/>
                <w:rFonts w:ascii="Helvetica" w:hAnsi="Helvetica"/>
                <w:noProof w:val="0"/>
              </w:rPr>
              <w:fldChar w:fldCharType="end"/>
            </w:r>
          </w:p>
        </w:tc>
        <w:tc>
          <w:tcPr>
            <w:tcW w:w="896" w:type="dxa"/>
            <w:vAlign w:val="center"/>
          </w:tcPr>
          <w:p w:rsidR="00AD7B23" w:rsidRPr="00FC2839" w:rsidRDefault="00063B61" w:rsidP="0039142C">
            <w:pPr>
              <w:pStyle w:val="TableText"/>
              <w:jc w:val="center"/>
              <w:rPr>
                <w:rStyle w:val="TrainingEval-Tickbox"/>
                <w:rFonts w:ascii="Helvetica" w:hAnsi="Helvetica"/>
                <w:noProof w:val="0"/>
              </w:rPr>
            </w:pPr>
            <w:r w:rsidRPr="00FC2839">
              <w:rPr>
                <w:rStyle w:val="TrainingEval-Tickbox"/>
                <w:rFonts w:ascii="Helvetica" w:hAnsi="Helvetica"/>
                <w:noProof w:val="0"/>
              </w:rPr>
              <w:fldChar w:fldCharType="begin">
                <w:ffData>
                  <w:name w:val="Check1"/>
                  <w:enabled/>
                  <w:calcOnExit w:val="0"/>
                  <w:checkBox>
                    <w:sizeAuto/>
                    <w:default w:val="0"/>
                  </w:checkBox>
                </w:ffData>
              </w:fldChar>
            </w:r>
            <w:r w:rsidR="00AD7B23" w:rsidRPr="00FC2839">
              <w:rPr>
                <w:rStyle w:val="TrainingEval-Tickbox"/>
                <w:rFonts w:ascii="Helvetica" w:hAnsi="Helvetica"/>
                <w:noProof w:val="0"/>
              </w:rPr>
              <w:instrText xml:space="preserve"> FORMCHECKBOX </w:instrText>
            </w:r>
            <w:r w:rsidR="00E52520">
              <w:rPr>
                <w:rStyle w:val="TrainingEval-Tickbox"/>
                <w:rFonts w:ascii="Helvetica" w:hAnsi="Helvetica"/>
                <w:noProof w:val="0"/>
              </w:rPr>
            </w:r>
            <w:r w:rsidR="00E52520">
              <w:rPr>
                <w:rStyle w:val="TrainingEval-Tickbox"/>
                <w:rFonts w:ascii="Helvetica" w:hAnsi="Helvetica"/>
                <w:noProof w:val="0"/>
              </w:rPr>
              <w:fldChar w:fldCharType="separate"/>
            </w:r>
            <w:r w:rsidRPr="00FC2839">
              <w:rPr>
                <w:rStyle w:val="TrainingEval-Tickbox"/>
                <w:rFonts w:ascii="Helvetica" w:hAnsi="Helvetica"/>
                <w:noProof w:val="0"/>
              </w:rPr>
              <w:fldChar w:fldCharType="end"/>
            </w:r>
          </w:p>
        </w:tc>
      </w:tr>
      <w:tr w:rsidR="00AD7B23" w:rsidRPr="00FC2839" w:rsidTr="0039142C">
        <w:tc>
          <w:tcPr>
            <w:tcW w:w="606" w:type="dxa"/>
            <w:vAlign w:val="center"/>
          </w:tcPr>
          <w:p w:rsidR="00AD7B23" w:rsidRPr="00FC2839" w:rsidRDefault="00AD7B23" w:rsidP="0089512D">
            <w:pPr>
              <w:pStyle w:val="TableText"/>
              <w:rPr>
                <w:noProof w:val="0"/>
              </w:rPr>
            </w:pPr>
            <w:r w:rsidRPr="00FC2839">
              <w:rPr>
                <w:noProof w:val="0"/>
              </w:rPr>
              <w:t>3.4</w:t>
            </w:r>
          </w:p>
        </w:tc>
        <w:tc>
          <w:tcPr>
            <w:tcW w:w="6642" w:type="dxa"/>
          </w:tcPr>
          <w:p w:rsidR="00AD7B23" w:rsidRPr="00FC2839" w:rsidRDefault="00A56064" w:rsidP="0089512D">
            <w:pPr>
              <w:pStyle w:val="TableText"/>
              <w:rPr>
                <w:noProof w:val="0"/>
              </w:rPr>
            </w:pPr>
            <w:r w:rsidRPr="00FC2839">
              <w:rPr>
                <w:noProof w:val="0"/>
              </w:rPr>
              <w:fldChar w:fldCharType="begin"/>
            </w:r>
            <w:r w:rsidRPr="00FC2839">
              <w:rPr>
                <w:noProof w:val="0"/>
              </w:rPr>
              <w:instrText xml:space="preserve"> REF  Criteria34  \* MERGEFORMAT </w:instrText>
            </w:r>
            <w:r w:rsidRPr="00FC2839">
              <w:rPr>
                <w:noProof w:val="0"/>
              </w:rPr>
              <w:fldChar w:fldCharType="separate"/>
            </w:r>
            <w:sdt>
              <w:sdtPr>
                <w:rPr>
                  <w:noProof w:val="0"/>
                </w:rPr>
                <w:alias w:val="Criteria34"/>
                <w:tag w:val="Criteria34"/>
                <w:id w:val="26329494"/>
                <w:lock w:val="sdtLocked"/>
                <w:placeholder>
                  <w:docPart w:val="D98BF5FF2A354C05BA4104E26416EA29"/>
                </w:placeholder>
              </w:sdtPr>
              <w:sdtEndPr/>
              <w:sdtContent>
                <w:r w:rsidR="0093327F" w:rsidRPr="00FC2839">
                  <w:rPr>
                    <w:noProof w:val="0"/>
                  </w:rPr>
                  <w:t>Create document filing systems and procedures to reflect the size, nature and complexity of the workplace</w:t>
                </w:r>
              </w:sdtContent>
            </w:sdt>
            <w:r w:rsidRPr="00FC2839">
              <w:rPr>
                <w:noProof w:val="0"/>
              </w:rPr>
              <w:fldChar w:fldCharType="end"/>
            </w:r>
          </w:p>
        </w:tc>
        <w:tc>
          <w:tcPr>
            <w:tcW w:w="837" w:type="dxa"/>
            <w:vAlign w:val="center"/>
          </w:tcPr>
          <w:p w:rsidR="00AD7B23" w:rsidRPr="00FC2839" w:rsidRDefault="00063B61" w:rsidP="0039142C">
            <w:pPr>
              <w:pStyle w:val="TableText"/>
              <w:jc w:val="center"/>
              <w:rPr>
                <w:rStyle w:val="TrainingEval-Tickbox"/>
                <w:rFonts w:ascii="Helvetica" w:hAnsi="Helvetica"/>
                <w:noProof w:val="0"/>
              </w:rPr>
            </w:pPr>
            <w:r w:rsidRPr="00FC2839">
              <w:rPr>
                <w:rStyle w:val="TrainingEval-Tickbox"/>
                <w:rFonts w:ascii="Helvetica" w:hAnsi="Helvetica"/>
                <w:noProof w:val="0"/>
              </w:rPr>
              <w:fldChar w:fldCharType="begin">
                <w:ffData>
                  <w:name w:val="Check1"/>
                  <w:enabled/>
                  <w:calcOnExit w:val="0"/>
                  <w:checkBox>
                    <w:sizeAuto/>
                    <w:default w:val="0"/>
                  </w:checkBox>
                </w:ffData>
              </w:fldChar>
            </w:r>
            <w:r w:rsidR="00AD7B23" w:rsidRPr="00FC2839">
              <w:rPr>
                <w:rStyle w:val="TrainingEval-Tickbox"/>
                <w:rFonts w:ascii="Helvetica" w:hAnsi="Helvetica"/>
                <w:noProof w:val="0"/>
              </w:rPr>
              <w:instrText xml:space="preserve"> FORMCHECKBOX </w:instrText>
            </w:r>
            <w:r w:rsidR="00E52520">
              <w:rPr>
                <w:rStyle w:val="TrainingEval-Tickbox"/>
                <w:rFonts w:ascii="Helvetica" w:hAnsi="Helvetica"/>
                <w:noProof w:val="0"/>
              </w:rPr>
            </w:r>
            <w:r w:rsidR="00E52520">
              <w:rPr>
                <w:rStyle w:val="TrainingEval-Tickbox"/>
                <w:rFonts w:ascii="Helvetica" w:hAnsi="Helvetica"/>
                <w:noProof w:val="0"/>
              </w:rPr>
              <w:fldChar w:fldCharType="separate"/>
            </w:r>
            <w:r w:rsidRPr="00FC2839">
              <w:rPr>
                <w:rStyle w:val="TrainingEval-Tickbox"/>
                <w:rFonts w:ascii="Helvetica" w:hAnsi="Helvetica"/>
                <w:noProof w:val="0"/>
              </w:rPr>
              <w:fldChar w:fldCharType="end"/>
            </w:r>
          </w:p>
        </w:tc>
        <w:tc>
          <w:tcPr>
            <w:tcW w:w="896" w:type="dxa"/>
            <w:vAlign w:val="center"/>
          </w:tcPr>
          <w:p w:rsidR="00AD7B23" w:rsidRPr="00FC2839" w:rsidRDefault="00063B61" w:rsidP="0039142C">
            <w:pPr>
              <w:pStyle w:val="TableText"/>
              <w:jc w:val="center"/>
              <w:rPr>
                <w:rStyle w:val="TrainingEval-Tickbox"/>
                <w:rFonts w:ascii="Helvetica" w:hAnsi="Helvetica"/>
                <w:noProof w:val="0"/>
              </w:rPr>
            </w:pPr>
            <w:r w:rsidRPr="00FC2839">
              <w:rPr>
                <w:rStyle w:val="TrainingEval-Tickbox"/>
                <w:rFonts w:ascii="Helvetica" w:hAnsi="Helvetica"/>
                <w:noProof w:val="0"/>
              </w:rPr>
              <w:fldChar w:fldCharType="begin">
                <w:ffData>
                  <w:name w:val="Check1"/>
                  <w:enabled/>
                  <w:calcOnExit w:val="0"/>
                  <w:checkBox>
                    <w:sizeAuto/>
                    <w:default w:val="0"/>
                  </w:checkBox>
                </w:ffData>
              </w:fldChar>
            </w:r>
            <w:r w:rsidR="00AD7B23" w:rsidRPr="00FC2839">
              <w:rPr>
                <w:rStyle w:val="TrainingEval-Tickbox"/>
                <w:rFonts w:ascii="Helvetica" w:hAnsi="Helvetica"/>
                <w:noProof w:val="0"/>
              </w:rPr>
              <w:instrText xml:space="preserve"> FORMCHECKBOX </w:instrText>
            </w:r>
            <w:r w:rsidR="00E52520">
              <w:rPr>
                <w:rStyle w:val="TrainingEval-Tickbox"/>
                <w:rFonts w:ascii="Helvetica" w:hAnsi="Helvetica"/>
                <w:noProof w:val="0"/>
              </w:rPr>
            </w:r>
            <w:r w:rsidR="00E52520">
              <w:rPr>
                <w:rStyle w:val="TrainingEval-Tickbox"/>
                <w:rFonts w:ascii="Helvetica" w:hAnsi="Helvetica"/>
                <w:noProof w:val="0"/>
              </w:rPr>
              <w:fldChar w:fldCharType="separate"/>
            </w:r>
            <w:r w:rsidRPr="00FC2839">
              <w:rPr>
                <w:rStyle w:val="TrainingEval-Tickbox"/>
                <w:rFonts w:ascii="Helvetica" w:hAnsi="Helvetica"/>
                <w:noProof w:val="0"/>
              </w:rPr>
              <w:fldChar w:fldCharType="end"/>
            </w:r>
          </w:p>
        </w:tc>
      </w:tr>
      <w:tr w:rsidR="00AD7B23" w:rsidRPr="00FC2839" w:rsidTr="0039142C">
        <w:tc>
          <w:tcPr>
            <w:tcW w:w="606" w:type="dxa"/>
            <w:vAlign w:val="center"/>
          </w:tcPr>
          <w:p w:rsidR="00AD7B23" w:rsidRPr="00FC2839" w:rsidRDefault="00AD7B23" w:rsidP="0089512D">
            <w:pPr>
              <w:pStyle w:val="TableText"/>
              <w:rPr>
                <w:noProof w:val="0"/>
              </w:rPr>
            </w:pPr>
            <w:r w:rsidRPr="00FC2839">
              <w:rPr>
                <w:noProof w:val="0"/>
              </w:rPr>
              <w:t>3.5</w:t>
            </w:r>
          </w:p>
        </w:tc>
        <w:tc>
          <w:tcPr>
            <w:tcW w:w="6642" w:type="dxa"/>
          </w:tcPr>
          <w:p w:rsidR="00AD7B23" w:rsidRPr="00FC2839" w:rsidRDefault="00A56064" w:rsidP="0089512D">
            <w:pPr>
              <w:pStyle w:val="TableText"/>
              <w:rPr>
                <w:noProof w:val="0"/>
              </w:rPr>
            </w:pPr>
            <w:r w:rsidRPr="00FC2839">
              <w:rPr>
                <w:noProof w:val="0"/>
              </w:rPr>
              <w:fldChar w:fldCharType="begin"/>
            </w:r>
            <w:r w:rsidRPr="00FC2839">
              <w:rPr>
                <w:noProof w:val="0"/>
              </w:rPr>
              <w:instrText xml:space="preserve"> REF  Criteria35  \* MERGEFORMAT </w:instrText>
            </w:r>
            <w:r w:rsidRPr="00FC2839">
              <w:rPr>
                <w:noProof w:val="0"/>
              </w:rPr>
              <w:fldChar w:fldCharType="separate"/>
            </w:r>
            <w:sdt>
              <w:sdtPr>
                <w:rPr>
                  <w:noProof w:val="0"/>
                </w:rPr>
                <w:alias w:val="Criteria35"/>
                <w:tag w:val="Criteria35"/>
                <w:id w:val="26329496"/>
                <w:lock w:val="sdtLocked"/>
                <w:placeholder>
                  <w:docPart w:val="CA5A7F01B8334A2095299AE45524BBBA"/>
                </w:placeholder>
              </w:sdtPr>
              <w:sdtEndPr/>
              <w:sdtContent>
                <w:r w:rsidR="0093327F" w:rsidRPr="00FC2839">
                  <w:rPr>
                    <w:noProof w:val="0"/>
                  </w:rPr>
                  <w:t>Set up equipment to accept the software and functions being used</w:t>
                </w:r>
              </w:sdtContent>
            </w:sdt>
            <w:r w:rsidRPr="00FC2839">
              <w:rPr>
                <w:noProof w:val="0"/>
              </w:rPr>
              <w:fldChar w:fldCharType="end"/>
            </w:r>
          </w:p>
        </w:tc>
        <w:tc>
          <w:tcPr>
            <w:tcW w:w="837" w:type="dxa"/>
            <w:vAlign w:val="center"/>
          </w:tcPr>
          <w:p w:rsidR="00AD7B23" w:rsidRPr="00FC2839" w:rsidRDefault="00063B61" w:rsidP="0039142C">
            <w:pPr>
              <w:pStyle w:val="TableText"/>
              <w:jc w:val="center"/>
              <w:rPr>
                <w:rStyle w:val="TrainingEval-Tickbox"/>
                <w:rFonts w:ascii="Helvetica" w:hAnsi="Helvetica"/>
                <w:noProof w:val="0"/>
              </w:rPr>
            </w:pPr>
            <w:r w:rsidRPr="00FC2839">
              <w:rPr>
                <w:rStyle w:val="TrainingEval-Tickbox"/>
                <w:rFonts w:ascii="Helvetica" w:hAnsi="Helvetica"/>
                <w:noProof w:val="0"/>
              </w:rPr>
              <w:fldChar w:fldCharType="begin">
                <w:ffData>
                  <w:name w:val="Check1"/>
                  <w:enabled/>
                  <w:calcOnExit w:val="0"/>
                  <w:checkBox>
                    <w:sizeAuto/>
                    <w:default w:val="0"/>
                  </w:checkBox>
                </w:ffData>
              </w:fldChar>
            </w:r>
            <w:r w:rsidR="00AD7B23" w:rsidRPr="00FC2839">
              <w:rPr>
                <w:rStyle w:val="TrainingEval-Tickbox"/>
                <w:rFonts w:ascii="Helvetica" w:hAnsi="Helvetica"/>
                <w:noProof w:val="0"/>
              </w:rPr>
              <w:instrText xml:space="preserve"> FORMCHECKBOX </w:instrText>
            </w:r>
            <w:r w:rsidR="00E52520">
              <w:rPr>
                <w:rStyle w:val="TrainingEval-Tickbox"/>
                <w:rFonts w:ascii="Helvetica" w:hAnsi="Helvetica"/>
                <w:noProof w:val="0"/>
              </w:rPr>
            </w:r>
            <w:r w:rsidR="00E52520">
              <w:rPr>
                <w:rStyle w:val="TrainingEval-Tickbox"/>
                <w:rFonts w:ascii="Helvetica" w:hAnsi="Helvetica"/>
                <w:noProof w:val="0"/>
              </w:rPr>
              <w:fldChar w:fldCharType="separate"/>
            </w:r>
            <w:r w:rsidRPr="00FC2839">
              <w:rPr>
                <w:rStyle w:val="TrainingEval-Tickbox"/>
                <w:rFonts w:ascii="Helvetica" w:hAnsi="Helvetica"/>
                <w:noProof w:val="0"/>
              </w:rPr>
              <w:fldChar w:fldCharType="end"/>
            </w:r>
          </w:p>
        </w:tc>
        <w:tc>
          <w:tcPr>
            <w:tcW w:w="896" w:type="dxa"/>
            <w:vAlign w:val="center"/>
          </w:tcPr>
          <w:p w:rsidR="00AD7B23" w:rsidRPr="00FC2839" w:rsidRDefault="00063B61" w:rsidP="0039142C">
            <w:pPr>
              <w:pStyle w:val="TableText"/>
              <w:jc w:val="center"/>
              <w:rPr>
                <w:rStyle w:val="TrainingEval-Tickbox"/>
                <w:rFonts w:ascii="Helvetica" w:hAnsi="Helvetica"/>
                <w:noProof w:val="0"/>
              </w:rPr>
            </w:pPr>
            <w:r w:rsidRPr="00FC2839">
              <w:rPr>
                <w:rStyle w:val="TrainingEval-Tickbox"/>
                <w:rFonts w:ascii="Helvetica" w:hAnsi="Helvetica"/>
                <w:noProof w:val="0"/>
              </w:rPr>
              <w:fldChar w:fldCharType="begin">
                <w:ffData>
                  <w:name w:val="Check1"/>
                  <w:enabled/>
                  <w:calcOnExit w:val="0"/>
                  <w:checkBox>
                    <w:sizeAuto/>
                    <w:default w:val="0"/>
                  </w:checkBox>
                </w:ffData>
              </w:fldChar>
            </w:r>
            <w:r w:rsidR="00AD7B23" w:rsidRPr="00FC2839">
              <w:rPr>
                <w:rStyle w:val="TrainingEval-Tickbox"/>
                <w:rFonts w:ascii="Helvetica" w:hAnsi="Helvetica"/>
                <w:noProof w:val="0"/>
              </w:rPr>
              <w:instrText xml:space="preserve"> FORMCHECKBOX </w:instrText>
            </w:r>
            <w:r w:rsidR="00E52520">
              <w:rPr>
                <w:rStyle w:val="TrainingEval-Tickbox"/>
                <w:rFonts w:ascii="Helvetica" w:hAnsi="Helvetica"/>
                <w:noProof w:val="0"/>
              </w:rPr>
            </w:r>
            <w:r w:rsidR="00E52520">
              <w:rPr>
                <w:rStyle w:val="TrainingEval-Tickbox"/>
                <w:rFonts w:ascii="Helvetica" w:hAnsi="Helvetica"/>
                <w:noProof w:val="0"/>
              </w:rPr>
              <w:fldChar w:fldCharType="separate"/>
            </w:r>
            <w:r w:rsidRPr="00FC2839">
              <w:rPr>
                <w:rStyle w:val="TrainingEval-Tickbox"/>
                <w:rFonts w:ascii="Helvetica" w:hAnsi="Helvetica"/>
                <w:noProof w:val="0"/>
              </w:rPr>
              <w:fldChar w:fldCharType="end"/>
            </w:r>
          </w:p>
        </w:tc>
      </w:tr>
    </w:tbl>
    <w:p w:rsidR="00F06B58" w:rsidRPr="00FC2839" w:rsidRDefault="00F06B58">
      <w:pPr>
        <w:rPr>
          <w:rFonts w:ascii="Helvetica" w:eastAsia="Calibri" w:hAnsi="Helvetica" w:cs="Calibri"/>
          <w:b/>
          <w:lang w:eastAsia="ar-SA"/>
        </w:rPr>
      </w:pPr>
    </w:p>
    <w:p w:rsidR="00AD7B23" w:rsidRPr="00FC2839" w:rsidRDefault="00AD7B23" w:rsidP="00AD7B23">
      <w:pPr>
        <w:pStyle w:val="BodyCopyBold"/>
        <w:rPr>
          <w:b w:val="0"/>
          <w:noProof w:val="0"/>
          <w:szCs w:val="22"/>
        </w:rPr>
      </w:pPr>
      <w:r w:rsidRPr="00FC2839">
        <w:rPr>
          <w:noProof w:val="0"/>
          <w:szCs w:val="22"/>
        </w:rPr>
        <w:t>Statement by Trainee:</w:t>
      </w:r>
    </w:p>
    <w:p w:rsidR="00AD7B23" w:rsidRPr="00FC2839" w:rsidRDefault="00AD7B23" w:rsidP="00AD7B23">
      <w:pPr>
        <w:pStyle w:val="BodyCopy"/>
        <w:rPr>
          <w:noProof w:val="0"/>
          <w:szCs w:val="22"/>
        </w:rPr>
      </w:pPr>
      <w:r w:rsidRPr="00FC2839">
        <w:rPr>
          <w:noProof w:val="0"/>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AD7B23" w:rsidRPr="00FC2839" w:rsidTr="00AD7B23">
        <w:tc>
          <w:tcPr>
            <w:tcW w:w="6629" w:type="dxa"/>
          </w:tcPr>
          <w:p w:rsidR="00AD7B23" w:rsidRPr="00FC2839" w:rsidRDefault="00AD7B23" w:rsidP="00AD7B23">
            <w:pPr>
              <w:pStyle w:val="BodyCopy"/>
              <w:rPr>
                <w:noProof w:val="0"/>
                <w:sz w:val="22"/>
                <w:szCs w:val="22"/>
              </w:rPr>
            </w:pPr>
          </w:p>
          <w:p w:rsidR="00AD7B23" w:rsidRPr="00FC2839" w:rsidRDefault="00AD7B23" w:rsidP="00AD7B23">
            <w:pPr>
              <w:pStyle w:val="BodyCopy"/>
              <w:rPr>
                <w:noProof w:val="0"/>
                <w:sz w:val="22"/>
                <w:szCs w:val="22"/>
                <w:lang w:eastAsia="en-US"/>
              </w:rPr>
            </w:pPr>
            <w:r w:rsidRPr="00FC2839">
              <w:rPr>
                <w:b/>
                <w:noProof w:val="0"/>
                <w:sz w:val="22"/>
                <w:szCs w:val="22"/>
                <w:lang w:eastAsia="en-US"/>
              </w:rPr>
              <w:t>Signed:</w:t>
            </w:r>
            <w:r w:rsidRPr="00FC2839">
              <w:rPr>
                <w:noProof w:val="0"/>
                <w:sz w:val="22"/>
                <w:szCs w:val="22"/>
                <w:lang w:eastAsia="en-US"/>
              </w:rPr>
              <w:t xml:space="preserve">   _____________________________</w:t>
            </w:r>
          </w:p>
        </w:tc>
        <w:tc>
          <w:tcPr>
            <w:tcW w:w="2613" w:type="dxa"/>
          </w:tcPr>
          <w:p w:rsidR="00AD7B23" w:rsidRPr="00FC2839" w:rsidRDefault="00AD7B23" w:rsidP="00AD7B23">
            <w:pPr>
              <w:pStyle w:val="BodyCopy"/>
              <w:rPr>
                <w:noProof w:val="0"/>
                <w:sz w:val="22"/>
                <w:szCs w:val="22"/>
                <w:lang w:eastAsia="en-US"/>
              </w:rPr>
            </w:pPr>
          </w:p>
          <w:p w:rsidR="00AD7B23" w:rsidRPr="00FC2839" w:rsidRDefault="00AD7B23" w:rsidP="00AD7B23">
            <w:pPr>
              <w:pStyle w:val="BodyCopy"/>
              <w:rPr>
                <w:noProof w:val="0"/>
                <w:sz w:val="22"/>
                <w:szCs w:val="22"/>
                <w:lang w:eastAsia="en-US"/>
              </w:rPr>
            </w:pPr>
            <w:r w:rsidRPr="00FC2839">
              <w:rPr>
                <w:b/>
                <w:noProof w:val="0"/>
                <w:sz w:val="22"/>
                <w:szCs w:val="22"/>
                <w:lang w:eastAsia="en-US"/>
              </w:rPr>
              <w:t>Date:</w:t>
            </w:r>
            <w:r w:rsidRPr="00FC2839">
              <w:rPr>
                <w:noProof w:val="0"/>
                <w:sz w:val="22"/>
                <w:szCs w:val="22"/>
                <w:lang w:eastAsia="en-US"/>
              </w:rPr>
              <w:t xml:space="preserve">   ____________</w:t>
            </w:r>
          </w:p>
        </w:tc>
      </w:tr>
    </w:tbl>
    <w:p w:rsidR="00AD7B23" w:rsidRPr="00FC2839" w:rsidRDefault="00AD7B23" w:rsidP="00AD7B23">
      <w:pPr>
        <w:pStyle w:val="BodyCopy"/>
        <w:rPr>
          <w:noProof w:val="0"/>
          <w:szCs w:val="22"/>
        </w:rPr>
      </w:pPr>
    </w:p>
    <w:p w:rsidR="00AD7B23" w:rsidRPr="00FC2839" w:rsidRDefault="00AD7B23" w:rsidP="00AD7B23">
      <w:pPr>
        <w:pStyle w:val="BodyCopy"/>
        <w:rPr>
          <w:rFonts w:cs="Helvetica"/>
          <w:b/>
          <w:noProof w:val="0"/>
          <w:szCs w:val="22"/>
        </w:rPr>
      </w:pPr>
      <w:r w:rsidRPr="00FC2839">
        <w:rPr>
          <w:rFonts w:cs="Helvetica"/>
          <w:b/>
          <w:noProof w:val="0"/>
          <w:szCs w:val="22"/>
        </w:rPr>
        <w:t>Note:</w:t>
      </w:r>
    </w:p>
    <w:p w:rsidR="00AD7B23" w:rsidRPr="00FC2839" w:rsidRDefault="00AD7B23" w:rsidP="00AD7B23">
      <w:pPr>
        <w:rPr>
          <w:rFonts w:ascii="Helvetica" w:eastAsia="Calibri" w:hAnsi="Helvetica" w:cs="Calibri"/>
          <w:lang w:eastAsia="ar-SA"/>
        </w:rPr>
      </w:pPr>
      <w:r w:rsidRPr="00FC2839">
        <w:rPr>
          <w:rFonts w:ascii="Helvetica" w:hAnsi="Helvetica" w:cs="Helvetica"/>
        </w:rPr>
        <w:t xml:space="preserve">For all boxes where a </w:t>
      </w:r>
      <w:r w:rsidRPr="00FC2839">
        <w:rPr>
          <w:rFonts w:ascii="Helvetica" w:hAnsi="Helvetica" w:cs="Helvetica"/>
          <w:b/>
        </w:rPr>
        <w:t xml:space="preserve">No* </w:t>
      </w:r>
      <w:r w:rsidRPr="00FC2839">
        <w:rPr>
          <w:rFonts w:ascii="Helvetica" w:hAnsi="Helvetica" w:cs="Helvetica"/>
        </w:rPr>
        <w:t>is ticked, please</w:t>
      </w:r>
      <w:r w:rsidRPr="00FC2839">
        <w:rPr>
          <w:rFonts w:ascii="Helvetica" w:hAnsi="Helvetica" w:cs="Helvetica"/>
          <w:b/>
        </w:rPr>
        <w:t xml:space="preserve"> </w:t>
      </w:r>
      <w:r w:rsidRPr="00FC2839">
        <w:rPr>
          <w:rFonts w:ascii="Helvetica" w:hAnsi="Helvetica" w:cs="Helvetica"/>
        </w:rPr>
        <w:t>provide details of the extra steps or work you need to do to become ready for assessment.</w:t>
      </w:r>
    </w:p>
    <w:p w:rsidR="00AD7B23" w:rsidRPr="00FC2839" w:rsidRDefault="00AD7B23" w:rsidP="009C6C06">
      <w:pPr>
        <w:pStyle w:val="BodyCopy"/>
        <w:rPr>
          <w:noProof w:val="0"/>
        </w:rPr>
      </w:pPr>
    </w:p>
    <w:p w:rsidR="009C6C06" w:rsidRPr="00FC2839" w:rsidRDefault="009C6C06" w:rsidP="009C6C06">
      <w:pPr>
        <w:rPr>
          <w:rFonts w:ascii="Helvetica" w:hAnsi="Helvetica"/>
        </w:rPr>
        <w:sectPr w:rsidR="009C6C06" w:rsidRPr="00FC2839" w:rsidSect="001A29DB">
          <w:headerReference w:type="even" r:id="rId209"/>
          <w:headerReference w:type="default" r:id="rId210"/>
          <w:pgSz w:w="11906" w:h="16838" w:code="9"/>
          <w:pgMar w:top="1440" w:right="1440" w:bottom="1440" w:left="1701" w:header="709" w:footer="326" w:gutter="0"/>
          <w:cols w:space="708"/>
          <w:docGrid w:linePitch="360"/>
        </w:sectPr>
      </w:pPr>
    </w:p>
    <w:p w:rsidR="009C6C06" w:rsidRPr="00FC2839" w:rsidRDefault="009C6C06">
      <w:pPr>
        <w:rPr>
          <w:rFonts w:ascii="Helvetica" w:eastAsia="Calibri" w:hAnsi="Helvetica" w:cs="Calibri"/>
          <w:szCs w:val="16"/>
          <w:lang w:eastAsia="ar-SA"/>
        </w:rPr>
      </w:pPr>
      <w:r w:rsidRPr="00FC2839">
        <w:rPr>
          <w:rFonts w:ascii="Helvetica" w:hAnsi="Helvetica"/>
        </w:rPr>
        <w:br w:type="page"/>
      </w:r>
    </w:p>
    <w:p w:rsidR="009C6C06" w:rsidRPr="00FC2839" w:rsidRDefault="00BA0A9E" w:rsidP="009C6C06">
      <w:pPr>
        <w:pStyle w:val="BodyCopy"/>
        <w:rPr>
          <w:noProof w:val="0"/>
        </w:rPr>
      </w:pPr>
      <w:r w:rsidRPr="00FC2839">
        <w:rPr>
          <w:lang w:val="en-US" w:eastAsia="en-US"/>
        </w:rPr>
        <mc:AlternateContent>
          <mc:Choice Requires="wps">
            <w:drawing>
              <wp:anchor distT="0" distB="0" distL="114300" distR="114300" simplePos="0" relativeHeight="251686912" behindDoc="0" locked="0" layoutInCell="1" allowOverlap="1" wp14:anchorId="7E39D2C7" wp14:editId="0B5815E8">
                <wp:simplePos x="0" y="0"/>
                <wp:positionH relativeFrom="column">
                  <wp:posOffset>-923925</wp:posOffset>
                </wp:positionH>
                <wp:positionV relativeFrom="paragraph">
                  <wp:posOffset>-953770</wp:posOffset>
                </wp:positionV>
                <wp:extent cx="7576185" cy="10758805"/>
                <wp:effectExtent l="0" t="0" r="24765" b="23495"/>
                <wp:wrapNone/>
                <wp:docPr id="4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64FA29" id="Rectangle 17" o:spid="_x0000_s1026" style="position:absolute;margin-left:-72.75pt;margin-top:-75.1pt;width:596.55pt;height:847.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bkXQQIAAHo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" fillcolor="#5a5a5a [2109]"/>
            </w:pict>
          </mc:Fallback>
        </mc:AlternateContent>
      </w:r>
    </w:p>
    <w:p w:rsidR="009C6C06" w:rsidRPr="00FC2839" w:rsidRDefault="009C6C06" w:rsidP="009C6C06">
      <w:pPr>
        <w:pStyle w:val="BodyCopy"/>
        <w:rPr>
          <w:noProof w:val="0"/>
        </w:rPr>
      </w:pPr>
    </w:p>
    <w:p w:rsidR="00EB6BAC" w:rsidRPr="00FC2839" w:rsidRDefault="00EB6BAC" w:rsidP="009C6C06">
      <w:pPr>
        <w:pStyle w:val="BodyCopy"/>
        <w:rPr>
          <w:noProof w:val="0"/>
        </w:rPr>
      </w:pPr>
    </w:p>
    <w:p w:rsidR="00BD2681" w:rsidRPr="00FC2839" w:rsidRDefault="00AD7B23" w:rsidP="009C6C06">
      <w:pPr>
        <w:pStyle w:val="BodyCopy"/>
        <w:rPr>
          <w:noProof w:val="0"/>
        </w:rPr>
      </w:pPr>
      <w:r w:rsidRPr="00FC2839">
        <w:rPr>
          <w:lang w:val="en-US" w:eastAsia="en-US"/>
        </w:rPr>
        <w:drawing>
          <wp:anchor distT="0" distB="0" distL="114300" distR="114300" simplePos="0" relativeHeight="251689984" behindDoc="0" locked="0" layoutInCell="1" allowOverlap="1" wp14:anchorId="4D4D1144" wp14:editId="209C2915">
            <wp:simplePos x="0" y="0"/>
            <wp:positionH relativeFrom="column">
              <wp:posOffset>3688080</wp:posOffset>
            </wp:positionH>
            <wp:positionV relativeFrom="paragraph">
              <wp:posOffset>8021320</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008D5AFC" w:rsidRPr="00FC2839">
        <w:rPr>
          <w:lang w:val="en-US" w:eastAsia="en-US"/>
        </w:rPr>
        <w:drawing>
          <wp:anchor distT="0" distB="0" distL="114300" distR="114300" simplePos="0" relativeHeight="251691008" behindDoc="0" locked="0" layoutInCell="1" allowOverlap="1" wp14:anchorId="21E0DA21" wp14:editId="4A1CF31D">
            <wp:simplePos x="0" y="0"/>
            <wp:positionH relativeFrom="column">
              <wp:posOffset>758190</wp:posOffset>
            </wp:positionH>
            <wp:positionV relativeFrom="paragraph">
              <wp:posOffset>7909560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12" cstate="print"/>
                    <a:stretch>
                      <a:fillRect/>
                    </a:stretch>
                  </pic:blipFill>
                  <pic:spPr>
                    <a:xfrm>
                      <a:off x="0" y="0"/>
                      <a:ext cx="2320290" cy="758825"/>
                    </a:xfrm>
                    <a:prstGeom prst="rect">
                      <a:avLst/>
                    </a:prstGeom>
                  </pic:spPr>
                </pic:pic>
              </a:graphicData>
            </a:graphic>
          </wp:anchor>
        </w:drawing>
      </w:r>
      <w:r w:rsidR="008D5AFC" w:rsidRPr="00FC2839">
        <w:rPr>
          <w:lang w:val="en-US" w:eastAsia="en-US"/>
        </w:rPr>
        <w:drawing>
          <wp:anchor distT="0" distB="0" distL="114300" distR="114300" simplePos="0" relativeHeight="251688960" behindDoc="0" locked="0" layoutInCell="1" allowOverlap="1" wp14:anchorId="53A7722E" wp14:editId="59D435F6">
            <wp:simplePos x="0" y="0"/>
            <wp:positionH relativeFrom="column">
              <wp:posOffset>2967990</wp:posOffset>
            </wp:positionH>
            <wp:positionV relativeFrom="paragraph">
              <wp:posOffset>7943850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626745" cy="646430"/>
                    </a:xfrm>
                    <a:prstGeom prst="rect">
                      <a:avLst/>
                    </a:prstGeom>
                  </pic:spPr>
                </pic:pic>
              </a:graphicData>
            </a:graphic>
          </wp:anchor>
        </w:drawing>
      </w:r>
    </w:p>
    <w:sectPr w:rsidR="00BD2681" w:rsidRPr="00FC2839" w:rsidSect="00A77F3F">
      <w:headerReference w:type="even" r:id="rId213"/>
      <w:headerReference w:type="default" r:id="rId214"/>
      <w:footerReference w:type="even" r:id="rId215"/>
      <w:footerReference w:type="default" r:id="rId2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2520" w:rsidRDefault="00E52520" w:rsidP="00BD2681">
      <w:pPr>
        <w:spacing w:after="0" w:line="240" w:lineRule="auto"/>
      </w:pPr>
      <w:r>
        <w:separator/>
      </w:r>
    </w:p>
  </w:endnote>
  <w:endnote w:type="continuationSeparator" w:id="0">
    <w:p w:rsidR="00E52520" w:rsidRDefault="00E52520" w:rsidP="00BD2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Std-Lt">
    <w:panose1 w:val="00000000000000000000"/>
    <w:charset w:val="00"/>
    <w:family w:val="auto"/>
    <w:notTrueType/>
    <w:pitch w:val="default"/>
    <w:sig w:usb0="00000003" w:usb1="00000000" w:usb2="00000000" w:usb3="00000000" w:csb0="00000001" w:csb1="00000000"/>
  </w:font>
  <w:font w:name="HelveticaNeueLTStd-LtCn">
    <w:panose1 w:val="00000000000000000000"/>
    <w:charset w:val="00"/>
    <w:family w:val="auto"/>
    <w:notTrueType/>
    <w:pitch w:val="default"/>
    <w:sig w:usb0="00000003" w:usb1="00000000" w:usb2="00000000" w:usb3="00000000" w:csb0="00000001" w:csb1="00000000"/>
  </w:font>
  <w:font w:name="Chevin-DemiBold">
    <w:charset w:val="00"/>
    <w:family w:val="auto"/>
    <w:pitch w:val="variable"/>
    <w:sig w:usb0="80000027" w:usb1="00000040" w:usb2="00000000" w:usb3="00000000" w:csb0="00000001" w:csb1="00000000"/>
  </w:font>
  <w:font w:name="HelveticaNeueLT Std Lt Cn">
    <w:altName w:val="HelveticaNeueLT Std Lt Cn"/>
    <w:panose1 w:val="00000000000000000000"/>
    <w:charset w:val="00"/>
    <w:family w:val="swiss"/>
    <w:notTrueType/>
    <w:pitch w:val="default"/>
    <w:sig w:usb0="00000003" w:usb1="00000000" w:usb2="00000000" w:usb3="00000000" w:csb0="00000001" w:csb1="00000000"/>
  </w:font>
  <w:font w:name="HelveticaNeueLTStd-MdCn">
    <w:panose1 w:val="00000000000000000000"/>
    <w:charset w:val="00"/>
    <w:family w:val="auto"/>
    <w:notTrueType/>
    <w:pitch w:val="default"/>
    <w:sig w:usb0="00000003" w:usb1="00000000" w:usb2="00000000" w:usb3="00000000" w:csb0="00000001" w:csb1="00000000"/>
  </w:font>
  <w:font w:name="Helvetica55Roman">
    <w:panose1 w:val="00000000000000000000"/>
    <w:charset w:val="00"/>
    <w:family w:val="auto"/>
    <w:notTrueType/>
    <w:pitch w:val="default"/>
    <w:sig w:usb0="00000003" w:usb1="00000000" w:usb2="00000000" w:usb3="00000000" w:csb0="00000001" w:csb1="00000000"/>
  </w:font>
  <w:font w:name="Helvetica35Thin">
    <w:panose1 w:val="00000000000000000000"/>
    <w:charset w:val="00"/>
    <w:family w:val="auto"/>
    <w:notTrueType/>
    <w:pitch w:val="default"/>
    <w:sig w:usb0="00000003" w:usb1="00000000" w:usb2="00000000" w:usb3="00000000" w:csb0="00000001" w:csb1="00000000"/>
  </w:font>
  <w:font w:name="HelveticaNeueLTStd-Cn">
    <w:panose1 w:val="00000000000000000000"/>
    <w:charset w:val="00"/>
    <w:family w:val="auto"/>
    <w:notTrueType/>
    <w:pitch w:val="default"/>
    <w:sig w:usb0="00000003" w:usb1="00000000" w:usb2="00000000" w:usb3="00000000" w:csb0="00000001" w:csb1="00000000"/>
  </w:font>
  <w:font w:name="HelveticaNeueLTStd-HvCn">
    <w:panose1 w:val="00000000000000000000"/>
    <w:charset w:val="00"/>
    <w:family w:val="auto"/>
    <w:notTrueType/>
    <w:pitch w:val="default"/>
    <w:sig w:usb0="00000003" w:usb1="00000000" w:usb2="00000000" w:usb3="00000000" w:csb0="00000001" w:csb1="00000000"/>
  </w:font>
  <w:font w:name="HelveticaNeueLTStd-BdCn">
    <w:panose1 w:val="00000000000000000000"/>
    <w:charset w:val="00"/>
    <w:family w:val="auto"/>
    <w:notTrueType/>
    <w:pitch w:val="default"/>
    <w:sig w:usb0="00000003" w:usb1="00000000" w:usb2="00000000" w:usb3="00000000" w:csb0="00000001" w:csb1="00000000"/>
  </w:font>
  <w:font w:name="HelveticaNeueLTStd-Bd">
    <w:panose1 w:val="00000000000000000000"/>
    <w:charset w:val="00"/>
    <w:family w:val="auto"/>
    <w:notTrueType/>
    <w:pitch w:val="default"/>
    <w:sig w:usb0="00000003" w:usb1="00000000" w:usb2="00000000" w:usb3="00000000" w:csb0="00000001" w:csb1="00000000"/>
  </w:font>
  <w:font w:name="Chevin-Light">
    <w:altName w:val="Chevin-Light"/>
    <w:charset w:val="00"/>
    <w:family w:val="auto"/>
    <w:pitch w:val="variable"/>
    <w:sig w:usb0="80000027" w:usb1="00000040" w:usb2="00000000" w:usb3="00000000" w:csb0="00000001" w:csb1="00000000"/>
  </w:font>
  <w:font w:name="Chevin-Medium">
    <w:charset w:val="00"/>
    <w:family w:val="auto"/>
    <w:pitch w:val="variable"/>
    <w:sig w:usb0="80000027" w:usb1="00000040" w:usb2="00000000" w:usb3="00000000" w:csb0="00000001" w:csb1="00000000"/>
  </w:font>
  <w:font w:name="TimesNewRomanPSMT">
    <w:panose1 w:val="00000000000000000000"/>
    <w:charset w:val="00"/>
    <w:family w:val="auto"/>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6156" w:rsidRDefault="0077615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6156" w:rsidRDefault="00776156">
    <w:pPr>
      <w:pStyle w:val="Footer"/>
    </w:pPr>
    <w:r>
      <w:rPr>
        <w:noProof/>
        <w:lang w:val="en-US" w:eastAsia="en-US"/>
      </w:rPr>
      <mc:AlternateContent>
        <mc:Choice Requires="wpg">
          <w:drawing>
            <wp:anchor distT="0" distB="0" distL="114300" distR="114300" simplePos="0" relativeHeight="251659264" behindDoc="0" locked="0" layoutInCell="1" allowOverlap="1" wp14:anchorId="09BD2768" wp14:editId="389D6486">
              <wp:simplePos x="0" y="0"/>
              <wp:positionH relativeFrom="column">
                <wp:posOffset>1054735</wp:posOffset>
              </wp:positionH>
              <wp:positionV relativeFrom="paragraph">
                <wp:posOffset>-494665</wp:posOffset>
              </wp:positionV>
              <wp:extent cx="4090670" cy="713105"/>
              <wp:effectExtent l="0" t="635" r="0" b="635"/>
              <wp:wrapSquare wrapText="bothSides"/>
              <wp:docPr id="7"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0670" cy="713105"/>
                        <a:chOff x="0" y="0"/>
                        <a:chExt cx="40904" cy="7132"/>
                      </a:xfrm>
                    </wpg:grpSpPr>
                    <pic:pic xmlns:pic="http://schemas.openxmlformats.org/drawingml/2006/picture">
                      <pic:nvPicPr>
                        <pic:cNvPr id="22" name="Picture 15" descr="420px-Seal_of_ASEAN.svg.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13228" y="731"/>
                          <a:ext cx="6157" cy="640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25" name="Picture 7" descr="Colour_Logo-lockup.png"/>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18714" y="0"/>
                          <a:ext cx="22190" cy="71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50" name="Picture 115"/>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0" y="1402"/>
                          <a:ext cx="12679" cy="573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B1FBC58" id="Group 26" o:spid="_x0000_s1026" style="position:absolute;margin-left:83.05pt;margin-top:-38.95pt;width:322.1pt;height:56.15pt;z-index:251659264" coordsize="40904,71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L1zNnDAAAA2wAAAA8AAABkcnMvZG93bnJldi54bWxEj0FrAjEUhO8F/0N4grea7B6krEYppYqe&#10;tOoPeGyeu2s3L0sSdfXXN4LQ4zAz3zCzRW9bcSUfGscasrECQVw603Cl4XhYvn+ACBHZYOuYNNwp&#10;wGI+eJthYdyNf+i6j5VIEA4Faqhj7AopQ1mTxTB2HXHyTs5bjEn6ShqPtwS3rcyVmkiLDaeFGjv6&#10;qqn83V+sht15VX53jcqy3dZf1F0eNu3jrPVo2H9OQUTq43/41V4bDXkOzy/pB8j5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vXM2cMAAADbAAAADwAAAAAAAAAAAAAAAACf&#10;AgAAZHJzL2Rvd25yZXYueG1sUEsFBgAAAAAEAAQA9wAAAI8DA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qAI+fFAAAA3AAAAA8AAABkcnMvZG93bnJldi54bWxEj09rwkAUxO+FfoflFXqrG0MVSV0lCEL0&#10;ZP0HvT2zzySYfRuya4zf3i0IHoeZ+Q0znfemFh21rrKsYDiIQBDnVldcKNjvll8TEM4ja6wtk4I7&#10;OZjP3t+mmGh741/qtr4QAcIuQQWl900ipctLMugGtiEO3tm2Bn2QbSF1i7cAN7WMo2gsDVYcFkps&#10;aFFSftlejYJsc1hn+TCNT/vdvfueHP/OabVS6vOjT39AeOr9K/xsZ1pBHI/g/0w4AnL2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6gCPnxQAAANwAAAAPAAAAAAAAAAAAAAAA&#10;AJ8CAABkcnMvZG93bnJldi54bWxQSwUGAAAAAAQABAD3AAAAkQM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5KtMHCAAAA3AAAAA8AAABkcnMvZG93bnJldi54bWxET8tqAjEU3Qv9h3AL3WmmQ5UyNcoglPpY&#10;qV10eZncToZOboYkNePfm4Xg8nDey/Voe3EhHzrHCl5nBQjixumOWwXf58/pO4gQkTX2jknBlQKs&#10;V0+TJVbaJT7S5RRbkUM4VKjAxDhUUobGkMUwcwNx5n6dtxgz9K3UHlMOt70si2IhLXacGwwOtDHU&#10;/J3+rYJ9nQ6lScPbV1pcD5tdve38/kepl+ex/gARaYwP8d291QrKeZ6fz+QjIFc3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SrTBwgAAANwAAAAPAAAAAAAAAAAAAAAAAJ8C&#10;AABkcnMvZG93bnJldi54bWxQSwUGAAAAAAQABAD3AAAAjgM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776156" w:rsidTr="00F5113C">
      <w:tc>
        <w:tcPr>
          <w:tcW w:w="9242" w:type="dxa"/>
        </w:tcPr>
        <w:p w:rsidR="00776156" w:rsidRDefault="00776156" w:rsidP="00EB656D">
          <w:pPr>
            <w:pStyle w:val="Footer-Left"/>
          </w:pPr>
          <w:r w:rsidRPr="00D724DB">
            <w:rPr>
              <w:rFonts w:eastAsiaTheme="majorEastAsia"/>
            </w:rPr>
            <w:t>© ASEAN 201</w:t>
          </w:r>
          <w:r>
            <w:rPr>
              <w:rFonts w:eastAsiaTheme="majorEastAsia"/>
            </w:rPr>
            <w:t>5</w:t>
          </w:r>
          <w:r>
            <w:rPr>
              <w:rFonts w:eastAsiaTheme="majorEastAsia"/>
            </w:rPr>
            <w:br/>
          </w:r>
          <w:r>
            <w:t>Trainee Manual</w:t>
          </w:r>
          <w:r>
            <w:br/>
          </w:r>
          <w:r w:rsidR="00E52520">
            <w:fldChar w:fldCharType="begin"/>
          </w:r>
          <w:r w:rsidR="00E52520">
            <w:instrText xml:space="preserve"> REF  UnitName </w:instrText>
          </w:r>
          <w:r w:rsidR="00E52520">
            <w:fldChar w:fldCharType="separate"/>
          </w:r>
          <w:sdt>
            <w:sdtPr>
              <w:alias w:val="Unit name "/>
              <w:tag w:val="Unit name "/>
              <w:id w:val="-1371982654"/>
              <w:placeholder>
                <w:docPart w:val="068CC13A38B44B85AC6181926F3D3BAB"/>
              </w:placeholder>
            </w:sdtPr>
            <w:sdtEndPr>
              <w:rPr>
                <w:highlight w:val="yellow"/>
              </w:rPr>
            </w:sdtEndPr>
            <w:sdtContent>
              <w:r w:rsidRPr="00FC2839">
                <w:t>Monitor and maintain a business computer system</w:t>
              </w:r>
            </w:sdtContent>
          </w:sdt>
          <w:r w:rsidR="00E52520">
            <w:rPr>
              <w:highlight w:val="yellow"/>
            </w:rPr>
            <w:fldChar w:fldCharType="end"/>
          </w:r>
        </w:p>
      </w:tc>
    </w:tr>
  </w:tbl>
  <w:p w:rsidR="00776156" w:rsidRDefault="00776156" w:rsidP="00C13A31">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776156" w:rsidTr="00F5113C">
      <w:tc>
        <w:tcPr>
          <w:tcW w:w="9242" w:type="dxa"/>
        </w:tcPr>
        <w:p w:rsidR="00776156" w:rsidRDefault="00776156" w:rsidP="00EB656D">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E52520">
            <w:fldChar w:fldCharType="begin"/>
          </w:r>
          <w:r w:rsidR="00E52520">
            <w:instrText xml:space="preserve"> REF  UnitName </w:instrText>
          </w:r>
          <w:r w:rsidR="00E52520">
            <w:fldChar w:fldCharType="separate"/>
          </w:r>
          <w:sdt>
            <w:sdtPr>
              <w:alias w:val="Unit name "/>
              <w:tag w:val="Unit name "/>
              <w:id w:val="300821656"/>
            </w:sdtPr>
            <w:sdtEndPr>
              <w:rPr>
                <w:highlight w:val="yellow"/>
              </w:rPr>
            </w:sdtEndPr>
            <w:sdtContent>
              <w:r w:rsidRPr="00FC2839">
                <w:t>Monitor and maintain a business computer system</w:t>
              </w:r>
            </w:sdtContent>
          </w:sdt>
          <w:r w:rsidR="00E52520">
            <w:rPr>
              <w:highlight w:val="yellow"/>
            </w:rPr>
            <w:fldChar w:fldCharType="end"/>
          </w:r>
        </w:p>
      </w:tc>
    </w:tr>
  </w:tbl>
  <w:p w:rsidR="00776156" w:rsidRDefault="00776156" w:rsidP="00EB6BAC">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283"/>
    </w:tblGrid>
    <w:tr w:rsidR="00776156" w:rsidTr="00EA3720">
      <w:trPr>
        <w:trHeight w:hRule="exact" w:val="709"/>
      </w:trPr>
      <w:tc>
        <w:tcPr>
          <w:tcW w:w="959" w:type="dxa"/>
          <w:shd w:val="clear" w:color="auto" w:fill="45545F"/>
          <w:vAlign w:val="center"/>
        </w:tcPr>
        <w:p w:rsidR="00776156" w:rsidRPr="00F66B06" w:rsidRDefault="00776156" w:rsidP="00F66B06">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0A574E">
            <w:rPr>
              <w:b/>
              <w:noProof/>
              <w:color w:val="FFFFFF" w:themeColor="background1"/>
            </w:rPr>
            <w:t>8</w:t>
          </w:r>
          <w:r w:rsidRPr="00F66B06">
            <w:rPr>
              <w:b/>
              <w:color w:val="FFFFFF" w:themeColor="background1"/>
            </w:rPr>
            <w:fldChar w:fldCharType="end"/>
          </w:r>
        </w:p>
      </w:tc>
      <w:tc>
        <w:tcPr>
          <w:tcW w:w="8283" w:type="dxa"/>
        </w:tcPr>
        <w:p w:rsidR="00776156" w:rsidRDefault="00776156" w:rsidP="00EB656D">
          <w:pPr>
            <w:pStyle w:val="Footer-Lef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E52520">
            <w:fldChar w:fldCharType="begin"/>
          </w:r>
          <w:r w:rsidR="00E52520">
            <w:instrText xml:space="preserve"> REF  UnitName </w:instrText>
          </w:r>
          <w:r w:rsidR="00E52520">
            <w:fldChar w:fldCharType="separate"/>
          </w:r>
          <w:sdt>
            <w:sdtPr>
              <w:alias w:val="Unit name "/>
              <w:tag w:val="Unit name "/>
              <w:id w:val="-696392703"/>
            </w:sdtPr>
            <w:sdtEndPr>
              <w:rPr>
                <w:highlight w:val="yellow"/>
              </w:rPr>
            </w:sdtEndPr>
            <w:sdtContent>
              <w:r w:rsidRPr="00FC2839">
                <w:t>Monitor and maintain a business computer system</w:t>
              </w:r>
            </w:sdtContent>
          </w:sdt>
          <w:r w:rsidR="00E52520">
            <w:rPr>
              <w:highlight w:val="yellow"/>
            </w:rPr>
            <w:fldChar w:fldCharType="end"/>
          </w:r>
        </w:p>
      </w:tc>
    </w:tr>
  </w:tbl>
  <w:p w:rsidR="00776156" w:rsidRDefault="00776156" w:rsidP="00C13A31">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74"/>
      <w:gridCol w:w="968"/>
    </w:tblGrid>
    <w:tr w:rsidR="00776156" w:rsidTr="00EA3720">
      <w:trPr>
        <w:trHeight w:hRule="exact" w:val="709"/>
      </w:trPr>
      <w:tc>
        <w:tcPr>
          <w:tcW w:w="8188" w:type="dxa"/>
        </w:tcPr>
        <w:p w:rsidR="00776156" w:rsidRDefault="00776156" w:rsidP="00EB656D">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E52520">
            <w:fldChar w:fldCharType="begin"/>
          </w:r>
          <w:r w:rsidR="00E52520">
            <w:instrText xml:space="preserve"> REF  UnitName </w:instrText>
          </w:r>
          <w:r w:rsidR="00E52520">
            <w:fldChar w:fldCharType="separate"/>
          </w:r>
          <w:sdt>
            <w:sdtPr>
              <w:alias w:val="Unit name "/>
              <w:tag w:val="Unit name "/>
              <w:id w:val="1057360597"/>
            </w:sdtPr>
            <w:sdtEndPr>
              <w:rPr>
                <w:highlight w:val="yellow"/>
              </w:rPr>
            </w:sdtEndPr>
            <w:sdtContent>
              <w:r w:rsidRPr="00FC2839">
                <w:t>Monitor and maintain a business computer system</w:t>
              </w:r>
            </w:sdtContent>
          </w:sdt>
          <w:r w:rsidR="00E52520">
            <w:rPr>
              <w:highlight w:val="yellow"/>
            </w:rPr>
            <w:fldChar w:fldCharType="end"/>
          </w:r>
        </w:p>
      </w:tc>
      <w:tc>
        <w:tcPr>
          <w:tcW w:w="958" w:type="dxa"/>
          <w:shd w:val="clear" w:color="auto" w:fill="45545F"/>
          <w:vAlign w:val="center"/>
        </w:tcPr>
        <w:p w:rsidR="00776156" w:rsidRPr="00F66B06" w:rsidRDefault="00776156" w:rsidP="00F66B06">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0A574E">
            <w:rPr>
              <w:b/>
              <w:noProof/>
              <w:color w:val="FFFFFF" w:themeColor="background1"/>
            </w:rPr>
            <w:t>7</w:t>
          </w:r>
          <w:r w:rsidRPr="00F66B06">
            <w:rPr>
              <w:b/>
              <w:color w:val="FFFFFF" w:themeColor="background1"/>
            </w:rPr>
            <w:fldChar w:fldCharType="end"/>
          </w:r>
        </w:p>
      </w:tc>
    </w:tr>
  </w:tbl>
  <w:p w:rsidR="00776156" w:rsidRPr="00F77AA8" w:rsidRDefault="00776156" w:rsidP="00F77AA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13215"/>
    </w:tblGrid>
    <w:tr w:rsidR="00776156" w:rsidTr="00EA3720">
      <w:trPr>
        <w:trHeight w:hRule="exact" w:val="709"/>
      </w:trPr>
      <w:tc>
        <w:tcPr>
          <w:tcW w:w="959" w:type="dxa"/>
          <w:shd w:val="clear" w:color="auto" w:fill="45545F"/>
          <w:vAlign w:val="center"/>
        </w:tcPr>
        <w:p w:rsidR="00776156" w:rsidRPr="00F66B06" w:rsidRDefault="00776156" w:rsidP="00F66B06">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0A574E">
            <w:rPr>
              <w:b/>
              <w:noProof/>
              <w:color w:val="FFFFFF" w:themeColor="background1"/>
            </w:rPr>
            <w:t>40</w:t>
          </w:r>
          <w:r w:rsidRPr="00F66B06">
            <w:rPr>
              <w:b/>
              <w:color w:val="FFFFFF" w:themeColor="background1"/>
            </w:rPr>
            <w:fldChar w:fldCharType="end"/>
          </w:r>
        </w:p>
      </w:tc>
      <w:tc>
        <w:tcPr>
          <w:tcW w:w="13215" w:type="dxa"/>
        </w:tcPr>
        <w:p w:rsidR="00776156" w:rsidRDefault="00776156" w:rsidP="00EB656D">
          <w:pPr>
            <w:pStyle w:val="Footer-Lef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E52520">
            <w:fldChar w:fldCharType="begin"/>
          </w:r>
          <w:r w:rsidR="00E52520">
            <w:instrText xml:space="preserve"> REF  UnitName </w:instrText>
          </w:r>
          <w:r w:rsidR="00E52520">
            <w:fldChar w:fldCharType="separate"/>
          </w:r>
          <w:sdt>
            <w:sdtPr>
              <w:alias w:val="Unit name "/>
              <w:tag w:val="Unit name "/>
              <w:id w:val="1402414174"/>
            </w:sdtPr>
            <w:sdtEndPr>
              <w:rPr>
                <w:highlight w:val="yellow"/>
              </w:rPr>
            </w:sdtEndPr>
            <w:sdtContent>
              <w:r w:rsidRPr="00FC2839">
                <w:t>Monitor and maintain a business computer system</w:t>
              </w:r>
            </w:sdtContent>
          </w:sdt>
          <w:r w:rsidR="00E52520">
            <w:rPr>
              <w:highlight w:val="yellow"/>
            </w:rPr>
            <w:fldChar w:fldCharType="end"/>
          </w:r>
        </w:p>
      </w:tc>
    </w:tr>
  </w:tbl>
  <w:p w:rsidR="00776156" w:rsidRDefault="00776156" w:rsidP="00C13A31">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3"/>
    </w:tblGrid>
    <w:tr w:rsidR="00776156" w:rsidTr="00EA3720">
      <w:trPr>
        <w:trHeight w:hRule="exact" w:val="709"/>
      </w:trPr>
      <w:tc>
        <w:tcPr>
          <w:tcW w:w="13149" w:type="dxa"/>
        </w:tcPr>
        <w:p w:rsidR="00776156" w:rsidRDefault="00776156" w:rsidP="00EB656D">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E52520">
            <w:fldChar w:fldCharType="begin"/>
          </w:r>
          <w:r w:rsidR="00E52520">
            <w:instrText xml:space="preserve"> REF  UnitName  \* MERGEFORMAT </w:instrText>
          </w:r>
          <w:r w:rsidR="00E52520">
            <w:fldChar w:fldCharType="separate"/>
          </w:r>
          <w:sdt>
            <w:sdtPr>
              <w:alias w:val="Unit name "/>
              <w:tag w:val="Unit name "/>
              <w:id w:val="-1635714971"/>
            </w:sdtPr>
            <w:sdtEndPr>
              <w:rPr>
                <w:highlight w:val="yellow"/>
              </w:rPr>
            </w:sdtEndPr>
            <w:sdtContent>
              <w:r w:rsidRPr="00FC2839">
                <w:t>Monitor and maintain a business computer system</w:t>
              </w:r>
            </w:sdtContent>
          </w:sdt>
          <w:r w:rsidR="00E52520">
            <w:rPr>
              <w:highlight w:val="yellow"/>
            </w:rPr>
            <w:fldChar w:fldCharType="end"/>
          </w:r>
        </w:p>
      </w:tc>
      <w:tc>
        <w:tcPr>
          <w:tcW w:w="958" w:type="dxa"/>
          <w:shd w:val="clear" w:color="auto" w:fill="45545F"/>
          <w:vAlign w:val="center"/>
        </w:tcPr>
        <w:p w:rsidR="00776156" w:rsidRPr="00F66B06" w:rsidRDefault="00776156" w:rsidP="00F66B06">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0A574E">
            <w:rPr>
              <w:b/>
              <w:noProof/>
              <w:color w:val="FFFFFF" w:themeColor="background1"/>
            </w:rPr>
            <w:t>37</w:t>
          </w:r>
          <w:r w:rsidRPr="00F66B06">
            <w:rPr>
              <w:b/>
              <w:color w:val="FFFFFF" w:themeColor="background1"/>
            </w:rPr>
            <w:fldChar w:fldCharType="end"/>
          </w:r>
        </w:p>
      </w:tc>
    </w:tr>
  </w:tbl>
  <w:p w:rsidR="00776156" w:rsidRPr="00F77AA8" w:rsidRDefault="00776156" w:rsidP="00F77AA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283"/>
    </w:tblGrid>
    <w:tr w:rsidR="00776156" w:rsidTr="00EA3720">
      <w:trPr>
        <w:trHeight w:hRule="exact" w:val="709"/>
      </w:trPr>
      <w:tc>
        <w:tcPr>
          <w:tcW w:w="959" w:type="dxa"/>
          <w:shd w:val="clear" w:color="auto" w:fill="45545F"/>
          <w:vAlign w:val="center"/>
        </w:tcPr>
        <w:p w:rsidR="00776156" w:rsidRPr="00F66B06" w:rsidRDefault="00776156" w:rsidP="00F66B06">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0A574E">
            <w:rPr>
              <w:b/>
              <w:noProof/>
              <w:color w:val="FFFFFF" w:themeColor="background1"/>
            </w:rPr>
            <w:t>104</w:t>
          </w:r>
          <w:r w:rsidRPr="00F66B06">
            <w:rPr>
              <w:b/>
              <w:color w:val="FFFFFF" w:themeColor="background1"/>
            </w:rPr>
            <w:fldChar w:fldCharType="end"/>
          </w:r>
        </w:p>
      </w:tc>
      <w:tc>
        <w:tcPr>
          <w:tcW w:w="8283" w:type="dxa"/>
        </w:tcPr>
        <w:p w:rsidR="00776156" w:rsidRDefault="00776156" w:rsidP="00EB656D">
          <w:pPr>
            <w:pStyle w:val="Footer-Lef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E52520">
            <w:fldChar w:fldCharType="begin"/>
          </w:r>
          <w:r w:rsidR="00E52520">
            <w:instrText xml:space="preserve"> REF  UnitName </w:instrText>
          </w:r>
          <w:r w:rsidR="00E52520">
            <w:fldChar w:fldCharType="separate"/>
          </w:r>
          <w:sdt>
            <w:sdtPr>
              <w:alias w:val="Unit name "/>
              <w:tag w:val="Unit name "/>
              <w:id w:val="-642116898"/>
            </w:sdtPr>
            <w:sdtEndPr>
              <w:rPr>
                <w:highlight w:val="yellow"/>
              </w:rPr>
            </w:sdtEndPr>
            <w:sdtContent>
              <w:r w:rsidRPr="00FC2839">
                <w:t>Monitor and maintain a business computer system</w:t>
              </w:r>
            </w:sdtContent>
          </w:sdt>
          <w:r w:rsidR="00E52520">
            <w:rPr>
              <w:highlight w:val="yellow"/>
            </w:rPr>
            <w:fldChar w:fldCharType="end"/>
          </w:r>
        </w:p>
      </w:tc>
    </w:tr>
  </w:tbl>
  <w:p w:rsidR="00776156" w:rsidRDefault="00776156" w:rsidP="00C13A31">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74"/>
      <w:gridCol w:w="968"/>
    </w:tblGrid>
    <w:tr w:rsidR="00776156" w:rsidTr="00EA3720">
      <w:trPr>
        <w:trHeight w:hRule="exact" w:val="709"/>
      </w:trPr>
      <w:tc>
        <w:tcPr>
          <w:tcW w:w="8188" w:type="dxa"/>
        </w:tcPr>
        <w:p w:rsidR="00776156" w:rsidRDefault="00776156" w:rsidP="00EB656D">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E52520">
            <w:fldChar w:fldCharType="begin"/>
          </w:r>
          <w:r w:rsidR="00E52520">
            <w:instrText xml:space="preserve"> REF  UnitName </w:instrText>
          </w:r>
          <w:r w:rsidR="00E52520">
            <w:fldChar w:fldCharType="separate"/>
          </w:r>
          <w:sdt>
            <w:sdtPr>
              <w:alias w:val="Unit name "/>
              <w:tag w:val="Unit name "/>
              <w:id w:val="1008871852"/>
            </w:sdtPr>
            <w:sdtEndPr>
              <w:rPr>
                <w:highlight w:val="yellow"/>
              </w:rPr>
            </w:sdtEndPr>
            <w:sdtContent>
              <w:r w:rsidRPr="00FC2839">
                <w:t>Monitor and maintain a business computer system</w:t>
              </w:r>
            </w:sdtContent>
          </w:sdt>
          <w:r w:rsidR="00E52520">
            <w:rPr>
              <w:highlight w:val="yellow"/>
            </w:rPr>
            <w:fldChar w:fldCharType="end"/>
          </w:r>
        </w:p>
      </w:tc>
      <w:tc>
        <w:tcPr>
          <w:tcW w:w="958" w:type="dxa"/>
          <w:shd w:val="clear" w:color="auto" w:fill="45545F"/>
          <w:vAlign w:val="center"/>
        </w:tcPr>
        <w:p w:rsidR="00776156" w:rsidRPr="00F66B06" w:rsidRDefault="00776156" w:rsidP="00F66B06">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0A574E">
            <w:rPr>
              <w:b/>
              <w:noProof/>
              <w:color w:val="FFFFFF" w:themeColor="background1"/>
            </w:rPr>
            <w:t>101</w:t>
          </w:r>
          <w:r w:rsidRPr="00F66B06">
            <w:rPr>
              <w:b/>
              <w:color w:val="FFFFFF" w:themeColor="background1"/>
            </w:rPr>
            <w:fldChar w:fldCharType="end"/>
          </w:r>
        </w:p>
      </w:tc>
    </w:tr>
  </w:tbl>
  <w:p w:rsidR="00776156" w:rsidRPr="00F77AA8" w:rsidRDefault="00776156" w:rsidP="00F77AA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6156" w:rsidRDefault="00776156" w:rsidP="00C13A31">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6156" w:rsidRPr="00F77AA8" w:rsidRDefault="00776156" w:rsidP="00F77AA8">
    <w:pPr>
      <w:pStyle w:val="Footer-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2520" w:rsidRDefault="00E52520" w:rsidP="00BD2681">
      <w:pPr>
        <w:spacing w:after="0" w:line="240" w:lineRule="auto"/>
      </w:pPr>
      <w:r>
        <w:separator/>
      </w:r>
    </w:p>
  </w:footnote>
  <w:footnote w:type="continuationSeparator" w:id="0">
    <w:p w:rsidR="00E52520" w:rsidRDefault="00E52520" w:rsidP="00BD26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6156" w:rsidRDefault="0077615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6156" w:rsidRDefault="0077615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6156" w:rsidRDefault="0077615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6156" w:rsidRDefault="0077615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776156" w:rsidTr="00E83E16">
      <w:trPr>
        <w:trHeight w:val="550"/>
      </w:trPr>
      <w:tc>
        <w:tcPr>
          <w:tcW w:w="2835" w:type="dxa"/>
          <w:shd w:val="clear" w:color="auto" w:fill="45545F"/>
          <w:vAlign w:val="center"/>
        </w:tcPr>
        <w:p w:rsidR="00776156" w:rsidRDefault="00776156" w:rsidP="00E83E16">
          <w:pPr>
            <w:pStyle w:val="HeaderLeft"/>
          </w:pPr>
          <w:r w:rsidRPr="004F633F">
            <w:t>Introduction</w:t>
          </w:r>
          <w:r>
            <w:t xml:space="preserve"> to trainee manual</w:t>
          </w:r>
        </w:p>
      </w:tc>
      <w:tc>
        <w:tcPr>
          <w:tcW w:w="5987" w:type="dxa"/>
        </w:tcPr>
        <w:p w:rsidR="00776156" w:rsidRDefault="00776156">
          <w:pPr>
            <w:pStyle w:val="Header"/>
          </w:pPr>
        </w:p>
      </w:tc>
    </w:tr>
  </w:tbl>
  <w:p w:rsidR="00776156" w:rsidRDefault="00776156" w:rsidP="00C13A31">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81"/>
      <w:gridCol w:w="2891"/>
    </w:tblGrid>
    <w:tr w:rsidR="00776156" w:rsidTr="00E83E16">
      <w:trPr>
        <w:trHeight w:val="550"/>
      </w:trPr>
      <w:tc>
        <w:tcPr>
          <w:tcW w:w="6062" w:type="dxa"/>
        </w:tcPr>
        <w:p w:rsidR="00776156" w:rsidRDefault="00776156">
          <w:pPr>
            <w:pStyle w:val="Header"/>
          </w:pPr>
        </w:p>
      </w:tc>
      <w:tc>
        <w:tcPr>
          <w:tcW w:w="2835" w:type="dxa"/>
          <w:shd w:val="clear" w:color="auto" w:fill="45545F"/>
          <w:vAlign w:val="center"/>
        </w:tcPr>
        <w:p w:rsidR="00776156" w:rsidRDefault="00776156" w:rsidP="00E83E16">
          <w:pPr>
            <w:pStyle w:val="HeaderRight"/>
          </w:pPr>
          <w:r w:rsidRPr="004F633F">
            <w:t>Introduction</w:t>
          </w:r>
          <w:r>
            <w:t xml:space="preserve"> to trainee manual</w:t>
          </w:r>
        </w:p>
      </w:tc>
    </w:tr>
  </w:tbl>
  <w:p w:rsidR="00776156" w:rsidRDefault="00776156" w:rsidP="00C13A31">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49"/>
      <w:gridCol w:w="7323"/>
    </w:tblGrid>
    <w:tr w:rsidR="00776156" w:rsidTr="00152557">
      <w:trPr>
        <w:trHeight w:val="550"/>
      </w:trPr>
      <w:tc>
        <w:tcPr>
          <w:tcW w:w="1701" w:type="dxa"/>
          <w:shd w:val="clear" w:color="auto" w:fill="45545F"/>
          <w:vAlign w:val="center"/>
        </w:tcPr>
        <w:p w:rsidR="00776156" w:rsidRDefault="00776156" w:rsidP="00E83E16">
          <w:pPr>
            <w:pStyle w:val="HeaderLeft"/>
          </w:pPr>
          <w:r>
            <w:t>Unit descriptor</w:t>
          </w:r>
        </w:p>
      </w:tc>
      <w:tc>
        <w:tcPr>
          <w:tcW w:w="7121" w:type="dxa"/>
        </w:tcPr>
        <w:p w:rsidR="00776156" w:rsidRDefault="00776156">
          <w:pPr>
            <w:pStyle w:val="Header"/>
          </w:pPr>
        </w:p>
      </w:tc>
    </w:tr>
  </w:tbl>
  <w:p w:rsidR="00776156" w:rsidRDefault="00776156" w:rsidP="00C13A31">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38"/>
      <w:gridCol w:w="1734"/>
    </w:tblGrid>
    <w:tr w:rsidR="00776156" w:rsidTr="00152557">
      <w:trPr>
        <w:trHeight w:val="550"/>
      </w:trPr>
      <w:tc>
        <w:tcPr>
          <w:tcW w:w="7196" w:type="dxa"/>
        </w:tcPr>
        <w:p w:rsidR="00776156" w:rsidRDefault="00776156">
          <w:pPr>
            <w:pStyle w:val="Header"/>
          </w:pPr>
        </w:p>
      </w:tc>
      <w:tc>
        <w:tcPr>
          <w:tcW w:w="1701" w:type="dxa"/>
          <w:shd w:val="clear" w:color="auto" w:fill="45545F"/>
          <w:vAlign w:val="center"/>
        </w:tcPr>
        <w:p w:rsidR="00776156" w:rsidRDefault="00776156" w:rsidP="00E83E16">
          <w:pPr>
            <w:pStyle w:val="HeaderRight"/>
          </w:pPr>
          <w:r>
            <w:t>Unit descriptor</w:t>
          </w:r>
        </w:p>
      </w:tc>
    </w:tr>
  </w:tbl>
  <w:p w:rsidR="00776156" w:rsidRDefault="00776156" w:rsidP="00C13A31">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401"/>
      <w:gridCol w:w="6671"/>
    </w:tblGrid>
    <w:tr w:rsidR="00776156" w:rsidTr="006F4D9B">
      <w:trPr>
        <w:trHeight w:val="550"/>
      </w:trPr>
      <w:tc>
        <w:tcPr>
          <w:tcW w:w="2552" w:type="dxa"/>
          <w:shd w:val="clear" w:color="auto" w:fill="45545F"/>
          <w:vAlign w:val="center"/>
        </w:tcPr>
        <w:p w:rsidR="00776156" w:rsidRDefault="00776156" w:rsidP="00E83E16">
          <w:pPr>
            <w:pStyle w:val="HeaderLeft"/>
          </w:pPr>
          <w:r>
            <w:t>Assessment matrix</w:t>
          </w:r>
        </w:p>
      </w:tc>
      <w:tc>
        <w:tcPr>
          <w:tcW w:w="7121" w:type="dxa"/>
        </w:tcPr>
        <w:p w:rsidR="00776156" w:rsidRDefault="00776156">
          <w:pPr>
            <w:pStyle w:val="Header"/>
          </w:pPr>
        </w:p>
      </w:tc>
    </w:tr>
  </w:tbl>
  <w:p w:rsidR="00776156" w:rsidRDefault="00776156" w:rsidP="00C13A31">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776156" w:rsidTr="006F4D9B">
      <w:trPr>
        <w:trHeight w:val="550"/>
      </w:trPr>
      <w:tc>
        <w:tcPr>
          <w:tcW w:w="6771" w:type="dxa"/>
        </w:tcPr>
        <w:p w:rsidR="00776156" w:rsidRDefault="00776156">
          <w:pPr>
            <w:pStyle w:val="Header"/>
          </w:pPr>
        </w:p>
      </w:tc>
      <w:tc>
        <w:tcPr>
          <w:tcW w:w="2268" w:type="dxa"/>
          <w:shd w:val="clear" w:color="auto" w:fill="45545F"/>
          <w:vAlign w:val="center"/>
        </w:tcPr>
        <w:p w:rsidR="00776156" w:rsidRDefault="00776156" w:rsidP="00E83E16">
          <w:pPr>
            <w:pStyle w:val="HeaderRight"/>
          </w:pPr>
          <w:r>
            <w:t>Assessment matrix</w:t>
          </w:r>
        </w:p>
      </w:tc>
    </w:tr>
  </w:tbl>
  <w:p w:rsidR="00776156" w:rsidRDefault="00776156" w:rsidP="00C13A31">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507"/>
      <w:gridCol w:w="7565"/>
    </w:tblGrid>
    <w:tr w:rsidR="00776156" w:rsidTr="006F4D9B">
      <w:trPr>
        <w:trHeight w:val="550"/>
      </w:trPr>
      <w:tc>
        <w:tcPr>
          <w:tcW w:w="1418" w:type="dxa"/>
          <w:shd w:val="clear" w:color="auto" w:fill="45545F"/>
          <w:vAlign w:val="center"/>
        </w:tcPr>
        <w:p w:rsidR="00776156" w:rsidRDefault="00776156" w:rsidP="00E83E16">
          <w:pPr>
            <w:pStyle w:val="HeaderLeft"/>
          </w:pPr>
          <w:r>
            <w:t>Glossary</w:t>
          </w:r>
        </w:p>
      </w:tc>
      <w:tc>
        <w:tcPr>
          <w:tcW w:w="7121" w:type="dxa"/>
        </w:tcPr>
        <w:p w:rsidR="00776156" w:rsidRDefault="00776156">
          <w:pPr>
            <w:pStyle w:val="Header"/>
          </w:pPr>
        </w:p>
      </w:tc>
    </w:tr>
  </w:tbl>
  <w:p w:rsidR="00776156" w:rsidRDefault="00776156" w:rsidP="00C13A31">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776156" w:rsidTr="006F4D9B">
      <w:trPr>
        <w:trHeight w:val="550"/>
      </w:trPr>
      <w:tc>
        <w:tcPr>
          <w:tcW w:w="6771" w:type="dxa"/>
        </w:tcPr>
        <w:p w:rsidR="00776156" w:rsidRDefault="00776156">
          <w:pPr>
            <w:pStyle w:val="Header"/>
          </w:pPr>
        </w:p>
      </w:tc>
      <w:tc>
        <w:tcPr>
          <w:tcW w:w="1418" w:type="dxa"/>
          <w:shd w:val="clear" w:color="auto" w:fill="45545F"/>
          <w:vAlign w:val="center"/>
        </w:tcPr>
        <w:p w:rsidR="00776156" w:rsidRDefault="00776156" w:rsidP="00E83E16">
          <w:pPr>
            <w:pStyle w:val="HeaderRight"/>
          </w:pPr>
          <w:r>
            <w:t>Glossary</w:t>
          </w:r>
        </w:p>
      </w:tc>
    </w:tr>
  </w:tbl>
  <w:p w:rsidR="00776156" w:rsidRDefault="00776156" w:rsidP="00C13A31">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936"/>
      <w:gridCol w:w="5136"/>
    </w:tblGrid>
    <w:tr w:rsidR="00776156" w:rsidTr="00415DE8">
      <w:trPr>
        <w:trHeight w:val="550"/>
      </w:trPr>
      <w:tc>
        <w:tcPr>
          <w:tcW w:w="3936" w:type="dxa"/>
          <w:shd w:val="clear" w:color="auto" w:fill="45545F"/>
          <w:vAlign w:val="center"/>
        </w:tcPr>
        <w:p w:rsidR="00776156" w:rsidRDefault="00E52520" w:rsidP="00E83E16">
          <w:pPr>
            <w:pStyle w:val="HeaderLeft"/>
          </w:pPr>
          <w:r>
            <w:fldChar w:fldCharType="begin"/>
          </w:r>
          <w:r>
            <w:instrText xml:space="preserve"> REF  Element1  \* MERGEFORMAT </w:instrText>
          </w:r>
          <w:r>
            <w:fldChar w:fldCharType="separate"/>
          </w:r>
          <w:sdt>
            <w:sdtPr>
              <w:rPr>
                <w:highlight w:val="yellow"/>
              </w:rPr>
              <w:alias w:val="Element1"/>
              <w:tag w:val="Element1"/>
              <w:id w:val="1123964222"/>
              <w:lock w:val="sdtLocked"/>
            </w:sdtPr>
            <w:sdtEndPr/>
            <w:sdtContent>
              <w:r w:rsidR="00776156" w:rsidRPr="00415DE8">
                <w:t>Monitor effectiveness of computer equipment</w:t>
              </w:r>
            </w:sdtContent>
          </w:sdt>
          <w:r>
            <w:rPr>
              <w:highlight w:val="yellow"/>
            </w:rPr>
            <w:fldChar w:fldCharType="end"/>
          </w:r>
        </w:p>
      </w:tc>
      <w:tc>
        <w:tcPr>
          <w:tcW w:w="5136" w:type="dxa"/>
        </w:tcPr>
        <w:p w:rsidR="00776156" w:rsidRDefault="00776156">
          <w:pPr>
            <w:pStyle w:val="Header"/>
          </w:pPr>
        </w:p>
      </w:tc>
    </w:tr>
  </w:tbl>
  <w:p w:rsidR="00776156" w:rsidRDefault="00776156" w:rsidP="00C13A31">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070"/>
      <w:gridCol w:w="4002"/>
    </w:tblGrid>
    <w:tr w:rsidR="00776156" w:rsidTr="00415DE8">
      <w:trPr>
        <w:trHeight w:val="550"/>
      </w:trPr>
      <w:tc>
        <w:tcPr>
          <w:tcW w:w="5070" w:type="dxa"/>
        </w:tcPr>
        <w:p w:rsidR="00776156" w:rsidRDefault="00776156">
          <w:pPr>
            <w:pStyle w:val="Header"/>
          </w:pPr>
        </w:p>
      </w:tc>
      <w:tc>
        <w:tcPr>
          <w:tcW w:w="4002" w:type="dxa"/>
          <w:shd w:val="clear" w:color="auto" w:fill="45545F"/>
          <w:vAlign w:val="center"/>
        </w:tcPr>
        <w:p w:rsidR="00776156" w:rsidRDefault="00E52520" w:rsidP="00E83E16">
          <w:pPr>
            <w:pStyle w:val="HeaderRight"/>
          </w:pPr>
          <w:r>
            <w:fldChar w:fldCharType="begin"/>
          </w:r>
          <w:r>
            <w:instrText xml:space="preserve"> REF  Element1 </w:instrText>
          </w:r>
          <w:r>
            <w:fldChar w:fldCharType="separate"/>
          </w:r>
          <w:sdt>
            <w:sdtPr>
              <w:rPr>
                <w:highlight w:val="yellow"/>
              </w:rPr>
              <w:alias w:val="Element1"/>
              <w:tag w:val="Element1"/>
              <w:id w:val="2021429355"/>
              <w:lock w:val="sdtLocked"/>
            </w:sdtPr>
            <w:sdtEndPr/>
            <w:sdtContent>
              <w:r w:rsidR="00776156" w:rsidRPr="00415DE8">
                <w:t>Monitor effectiveness of computer equipment</w:t>
              </w:r>
            </w:sdtContent>
          </w:sdt>
          <w:r>
            <w:rPr>
              <w:highlight w:val="yellow"/>
            </w:rPr>
            <w:fldChar w:fldCharType="end"/>
          </w:r>
        </w:p>
      </w:tc>
    </w:tr>
  </w:tbl>
  <w:p w:rsidR="00776156" w:rsidRDefault="00776156" w:rsidP="00C13A31">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776156" w:rsidTr="00415DE8">
      <w:trPr>
        <w:trHeight w:val="550"/>
      </w:trPr>
      <w:tc>
        <w:tcPr>
          <w:tcW w:w="3085" w:type="dxa"/>
          <w:shd w:val="clear" w:color="auto" w:fill="45545F"/>
          <w:vAlign w:val="center"/>
        </w:tcPr>
        <w:p w:rsidR="00776156" w:rsidRDefault="00E52520" w:rsidP="00E83E16">
          <w:pPr>
            <w:pStyle w:val="HeaderLeft"/>
          </w:pPr>
          <w:r>
            <w:fldChar w:fldCharType="begin"/>
          </w:r>
          <w:r>
            <w:instrText xml:space="preserve"> REF  Element2  \* MERGEFORMAT </w:instrText>
          </w:r>
          <w:r>
            <w:fldChar w:fldCharType="separate"/>
          </w:r>
          <w:sdt>
            <w:sdtPr>
              <w:rPr>
                <w:highlight w:val="yellow"/>
              </w:rPr>
              <w:alias w:val="Element2"/>
              <w:tag w:val="Element2"/>
              <w:id w:val="-1146969624"/>
              <w:lock w:val="sdtLocked"/>
            </w:sdtPr>
            <w:sdtEndPr/>
            <w:sdtContent>
              <w:r w:rsidR="00776156" w:rsidRPr="00415DE8">
                <w:t>Purchase hardware and software</w:t>
              </w:r>
            </w:sdtContent>
          </w:sdt>
          <w:r>
            <w:rPr>
              <w:highlight w:val="yellow"/>
            </w:rPr>
            <w:fldChar w:fldCharType="end"/>
          </w:r>
        </w:p>
      </w:tc>
      <w:tc>
        <w:tcPr>
          <w:tcW w:w="5987" w:type="dxa"/>
        </w:tcPr>
        <w:p w:rsidR="00776156" w:rsidRDefault="00776156">
          <w:pPr>
            <w:pStyle w:val="Header"/>
          </w:pPr>
        </w:p>
      </w:tc>
    </w:tr>
  </w:tbl>
  <w:p w:rsidR="00776156" w:rsidRDefault="00776156" w:rsidP="00C13A31">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776156" w:rsidTr="00415DE8">
      <w:trPr>
        <w:trHeight w:val="550"/>
      </w:trPr>
      <w:tc>
        <w:tcPr>
          <w:tcW w:w="6062" w:type="dxa"/>
        </w:tcPr>
        <w:p w:rsidR="00776156" w:rsidRDefault="00776156">
          <w:pPr>
            <w:pStyle w:val="Header"/>
          </w:pPr>
        </w:p>
      </w:tc>
      <w:tc>
        <w:tcPr>
          <w:tcW w:w="3010" w:type="dxa"/>
          <w:shd w:val="clear" w:color="auto" w:fill="45545F"/>
          <w:vAlign w:val="center"/>
        </w:tcPr>
        <w:p w:rsidR="00776156" w:rsidRDefault="00E52520" w:rsidP="00E83E16">
          <w:pPr>
            <w:pStyle w:val="HeaderRight"/>
          </w:pPr>
          <w:r>
            <w:fldChar w:fldCharType="begin"/>
          </w:r>
          <w:r>
            <w:instrText xml:space="preserve"> REF  Element2  \* MERGEFORMAT </w:instrText>
          </w:r>
          <w:r>
            <w:fldChar w:fldCharType="separate"/>
          </w:r>
          <w:sdt>
            <w:sdtPr>
              <w:rPr>
                <w:highlight w:val="yellow"/>
              </w:rPr>
              <w:alias w:val="Element2"/>
              <w:tag w:val="Element2"/>
              <w:id w:val="-1330745101"/>
              <w:lock w:val="sdtLocked"/>
            </w:sdtPr>
            <w:sdtEndPr/>
            <w:sdtContent>
              <w:r w:rsidR="00776156" w:rsidRPr="00415DE8">
                <w:t>Purchase hardware and software</w:t>
              </w:r>
            </w:sdtContent>
          </w:sdt>
          <w:r>
            <w:rPr>
              <w:highlight w:val="yellow"/>
            </w:rPr>
            <w:fldChar w:fldCharType="end"/>
          </w:r>
        </w:p>
      </w:tc>
    </w:tr>
  </w:tbl>
  <w:p w:rsidR="00776156" w:rsidRDefault="00776156" w:rsidP="00C13A31">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776156" w:rsidTr="00415DE8">
      <w:trPr>
        <w:trHeight w:val="550"/>
      </w:trPr>
      <w:tc>
        <w:tcPr>
          <w:tcW w:w="3085" w:type="dxa"/>
          <w:shd w:val="clear" w:color="auto" w:fill="45545F"/>
          <w:vAlign w:val="center"/>
        </w:tcPr>
        <w:p w:rsidR="00776156" w:rsidRDefault="00E52520" w:rsidP="00E83E16">
          <w:pPr>
            <w:pStyle w:val="HeaderLeft"/>
          </w:pPr>
          <w:r>
            <w:fldChar w:fldCharType="begin"/>
          </w:r>
          <w:r>
            <w:instrText xml:space="preserve"> REF  Elemen</w:instrText>
          </w:r>
          <w:r>
            <w:instrText xml:space="preserve">t2  \* MERGEFORMAT </w:instrText>
          </w:r>
          <w:r>
            <w:fldChar w:fldCharType="separate"/>
          </w:r>
          <w:sdt>
            <w:sdtPr>
              <w:rPr>
                <w:highlight w:val="yellow"/>
              </w:rPr>
              <w:alias w:val="Element2"/>
              <w:tag w:val="Element2"/>
              <w:id w:val="1248930656"/>
              <w:lock w:val="sdtLocked"/>
            </w:sdtPr>
            <w:sdtEndPr/>
            <w:sdtContent>
              <w:r w:rsidR="00776156" w:rsidRPr="00415DE8">
                <w:t>Purchase hardware and software</w:t>
              </w:r>
            </w:sdtContent>
          </w:sdt>
          <w:r>
            <w:rPr>
              <w:highlight w:val="yellow"/>
            </w:rPr>
            <w:fldChar w:fldCharType="end"/>
          </w:r>
        </w:p>
      </w:tc>
      <w:tc>
        <w:tcPr>
          <w:tcW w:w="5987" w:type="dxa"/>
        </w:tcPr>
        <w:p w:rsidR="00776156" w:rsidRDefault="00776156">
          <w:pPr>
            <w:pStyle w:val="Header"/>
          </w:pPr>
        </w:p>
      </w:tc>
    </w:tr>
  </w:tbl>
  <w:p w:rsidR="00776156" w:rsidRDefault="00776156" w:rsidP="00C13A31">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776156" w:rsidTr="00415DE8">
      <w:trPr>
        <w:trHeight w:val="550"/>
      </w:trPr>
      <w:tc>
        <w:tcPr>
          <w:tcW w:w="6062" w:type="dxa"/>
        </w:tcPr>
        <w:p w:rsidR="00776156" w:rsidRDefault="00776156">
          <w:pPr>
            <w:pStyle w:val="Header"/>
          </w:pPr>
        </w:p>
      </w:tc>
      <w:tc>
        <w:tcPr>
          <w:tcW w:w="3010" w:type="dxa"/>
          <w:shd w:val="clear" w:color="auto" w:fill="45545F"/>
          <w:vAlign w:val="center"/>
        </w:tcPr>
        <w:p w:rsidR="00776156" w:rsidRDefault="00E52520" w:rsidP="00E83E16">
          <w:pPr>
            <w:pStyle w:val="HeaderRight"/>
          </w:pPr>
          <w:r>
            <w:fldChar w:fldCharType="begin"/>
          </w:r>
          <w:r>
            <w:instrText xml:space="preserve"> REF  Element2  \* MERGEFORMAT </w:instrText>
          </w:r>
          <w:r>
            <w:fldChar w:fldCharType="separate"/>
          </w:r>
          <w:sdt>
            <w:sdtPr>
              <w:rPr>
                <w:highlight w:val="yellow"/>
              </w:rPr>
              <w:alias w:val="Element2"/>
              <w:tag w:val="Element2"/>
              <w:id w:val="-2094917405"/>
              <w:lock w:val="sdtLocked"/>
            </w:sdtPr>
            <w:sdtEndPr/>
            <w:sdtContent>
              <w:r w:rsidR="00776156" w:rsidRPr="00415DE8">
                <w:t>Purchase hardware and software</w:t>
              </w:r>
            </w:sdtContent>
          </w:sdt>
          <w:r>
            <w:rPr>
              <w:highlight w:val="yellow"/>
            </w:rPr>
            <w:fldChar w:fldCharType="end"/>
          </w:r>
        </w:p>
      </w:tc>
    </w:tr>
  </w:tbl>
  <w:p w:rsidR="00776156" w:rsidRDefault="00776156" w:rsidP="00C13A31">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11089"/>
    </w:tblGrid>
    <w:tr w:rsidR="00776156" w:rsidTr="00EA3720">
      <w:trPr>
        <w:trHeight w:val="550"/>
      </w:trPr>
      <w:tc>
        <w:tcPr>
          <w:tcW w:w="3085" w:type="dxa"/>
          <w:shd w:val="clear" w:color="auto" w:fill="45545F"/>
          <w:vAlign w:val="center"/>
        </w:tcPr>
        <w:p w:rsidR="00776156" w:rsidRDefault="00E52520" w:rsidP="00E83E16">
          <w:pPr>
            <w:pStyle w:val="HeaderLeft"/>
          </w:pPr>
          <w:r>
            <w:fldChar w:fldCharType="begin"/>
          </w:r>
          <w:r>
            <w:instrText xml:space="preserve"> REF  Element2  \* MERGEFORMAT </w:instrText>
          </w:r>
          <w:r>
            <w:fldChar w:fldCharType="separate"/>
          </w:r>
          <w:sdt>
            <w:sdtPr>
              <w:rPr>
                <w:highlight w:val="yellow"/>
              </w:rPr>
              <w:alias w:val="Element2"/>
              <w:tag w:val="Element2"/>
              <w:id w:val="-1424884361"/>
              <w:lock w:val="sdtLocked"/>
            </w:sdtPr>
            <w:sdtEndPr/>
            <w:sdtContent>
              <w:r w:rsidR="00776156" w:rsidRPr="00415DE8">
                <w:t>Purchase hardware and software</w:t>
              </w:r>
            </w:sdtContent>
          </w:sdt>
          <w:r>
            <w:rPr>
              <w:highlight w:val="yellow"/>
            </w:rPr>
            <w:fldChar w:fldCharType="end"/>
          </w:r>
        </w:p>
      </w:tc>
      <w:tc>
        <w:tcPr>
          <w:tcW w:w="11089" w:type="dxa"/>
        </w:tcPr>
        <w:p w:rsidR="00776156" w:rsidRDefault="00776156">
          <w:pPr>
            <w:pStyle w:val="Header"/>
          </w:pPr>
        </w:p>
      </w:tc>
    </w:tr>
  </w:tbl>
  <w:p w:rsidR="00776156" w:rsidRDefault="00776156" w:rsidP="00C13A31">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165"/>
      <w:gridCol w:w="3009"/>
    </w:tblGrid>
    <w:tr w:rsidR="00776156" w:rsidTr="00EA3720">
      <w:trPr>
        <w:trHeight w:val="550"/>
      </w:trPr>
      <w:tc>
        <w:tcPr>
          <w:tcW w:w="11165" w:type="dxa"/>
        </w:tcPr>
        <w:p w:rsidR="00776156" w:rsidRDefault="00776156">
          <w:pPr>
            <w:pStyle w:val="Header"/>
          </w:pPr>
        </w:p>
      </w:tc>
      <w:tc>
        <w:tcPr>
          <w:tcW w:w="3009" w:type="dxa"/>
          <w:shd w:val="clear" w:color="auto" w:fill="45545F"/>
          <w:vAlign w:val="center"/>
        </w:tcPr>
        <w:p w:rsidR="00776156" w:rsidRDefault="00E52520" w:rsidP="00E83E16">
          <w:pPr>
            <w:pStyle w:val="HeaderRight"/>
          </w:pPr>
          <w:r>
            <w:fldChar w:fldCharType="begin"/>
          </w:r>
          <w:r>
            <w:instrText xml:space="preserve"> REF  Element2 </w:instrText>
          </w:r>
          <w:r>
            <w:fldChar w:fldCharType="separate"/>
          </w:r>
          <w:sdt>
            <w:sdtPr>
              <w:rPr>
                <w:highlight w:val="yellow"/>
              </w:rPr>
              <w:alias w:val="Element2"/>
              <w:tag w:val="Element2"/>
              <w:id w:val="565151162"/>
              <w:lock w:val="sdtLocked"/>
            </w:sdtPr>
            <w:sdtEndPr/>
            <w:sdtContent>
              <w:r w:rsidR="00776156" w:rsidRPr="00415DE8">
                <w:t>Purchase hardware and software</w:t>
              </w:r>
            </w:sdtContent>
          </w:sdt>
          <w:r>
            <w:rPr>
              <w:highlight w:val="yellow"/>
            </w:rPr>
            <w:fldChar w:fldCharType="end"/>
          </w:r>
        </w:p>
      </w:tc>
    </w:tr>
  </w:tbl>
  <w:p w:rsidR="00776156" w:rsidRDefault="00776156" w:rsidP="00C13A31">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776156" w:rsidTr="00415DE8">
      <w:trPr>
        <w:trHeight w:val="550"/>
      </w:trPr>
      <w:tc>
        <w:tcPr>
          <w:tcW w:w="3085" w:type="dxa"/>
          <w:shd w:val="clear" w:color="auto" w:fill="45545F"/>
          <w:vAlign w:val="center"/>
        </w:tcPr>
        <w:p w:rsidR="00776156" w:rsidRDefault="00E52520" w:rsidP="00E83E16">
          <w:pPr>
            <w:pStyle w:val="HeaderLeft"/>
          </w:pPr>
          <w:r>
            <w:fldChar w:fldCharType="begin"/>
          </w:r>
          <w:r>
            <w:instrText xml:space="preserve"> REF  Element2  \* MERGEFORMAT </w:instrText>
          </w:r>
          <w:r>
            <w:fldChar w:fldCharType="separate"/>
          </w:r>
          <w:sdt>
            <w:sdtPr>
              <w:rPr>
                <w:highlight w:val="yellow"/>
              </w:rPr>
              <w:alias w:val="Element2"/>
              <w:tag w:val="Element2"/>
              <w:id w:val="1466082534"/>
              <w:lock w:val="sdtLocked"/>
            </w:sdtPr>
            <w:sdtEndPr/>
            <w:sdtContent>
              <w:r w:rsidR="00776156" w:rsidRPr="00FC2839">
                <w:t>Purchase hardware and software</w:t>
              </w:r>
            </w:sdtContent>
          </w:sdt>
          <w:r>
            <w:rPr>
              <w:highlight w:val="yellow"/>
            </w:rPr>
            <w:fldChar w:fldCharType="end"/>
          </w:r>
        </w:p>
      </w:tc>
      <w:tc>
        <w:tcPr>
          <w:tcW w:w="5987" w:type="dxa"/>
        </w:tcPr>
        <w:p w:rsidR="00776156" w:rsidRDefault="00776156">
          <w:pPr>
            <w:pStyle w:val="Header"/>
          </w:pPr>
        </w:p>
      </w:tc>
    </w:tr>
  </w:tbl>
  <w:p w:rsidR="00776156" w:rsidRDefault="00776156" w:rsidP="00C13A31">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776156" w:rsidTr="00415DE8">
      <w:trPr>
        <w:trHeight w:val="550"/>
      </w:trPr>
      <w:tc>
        <w:tcPr>
          <w:tcW w:w="6062" w:type="dxa"/>
        </w:tcPr>
        <w:p w:rsidR="00776156" w:rsidRDefault="00776156">
          <w:pPr>
            <w:pStyle w:val="Header"/>
          </w:pPr>
        </w:p>
      </w:tc>
      <w:tc>
        <w:tcPr>
          <w:tcW w:w="3010" w:type="dxa"/>
          <w:shd w:val="clear" w:color="auto" w:fill="45545F"/>
          <w:vAlign w:val="center"/>
        </w:tcPr>
        <w:p w:rsidR="00776156" w:rsidRDefault="00E52520" w:rsidP="00E83E16">
          <w:pPr>
            <w:pStyle w:val="HeaderRight"/>
          </w:pPr>
          <w:r>
            <w:fldChar w:fldCharType="begin"/>
          </w:r>
          <w:r>
            <w:instrText xml:space="preserve"> REF  Element2 </w:instrText>
          </w:r>
          <w:r>
            <w:fldChar w:fldCharType="separate"/>
          </w:r>
          <w:sdt>
            <w:sdtPr>
              <w:rPr>
                <w:highlight w:val="yellow"/>
              </w:rPr>
              <w:alias w:val="Element2"/>
              <w:tag w:val="Element2"/>
              <w:id w:val="474337542"/>
              <w:lock w:val="sdtLocked"/>
            </w:sdtPr>
            <w:sdtEndPr/>
            <w:sdtContent>
              <w:r w:rsidR="00776156" w:rsidRPr="00FC2839">
                <w:t>Purchase hardware and software</w:t>
              </w:r>
            </w:sdtContent>
          </w:sdt>
          <w:r>
            <w:rPr>
              <w:highlight w:val="yellow"/>
            </w:rPr>
            <w:fldChar w:fldCharType="end"/>
          </w:r>
        </w:p>
      </w:tc>
    </w:tr>
  </w:tbl>
  <w:p w:rsidR="00776156" w:rsidRDefault="00776156" w:rsidP="00C13A31">
    <w:pPr>
      <w:pStyle w:val="HeaderRigh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936"/>
      <w:gridCol w:w="5136"/>
    </w:tblGrid>
    <w:tr w:rsidR="00776156" w:rsidTr="00415DE8">
      <w:trPr>
        <w:trHeight w:val="550"/>
      </w:trPr>
      <w:tc>
        <w:tcPr>
          <w:tcW w:w="3936" w:type="dxa"/>
          <w:shd w:val="clear" w:color="auto" w:fill="45545F"/>
          <w:vAlign w:val="center"/>
        </w:tcPr>
        <w:p w:rsidR="00776156" w:rsidRDefault="00E52520" w:rsidP="00E83E16">
          <w:pPr>
            <w:pStyle w:val="HeaderLeft"/>
          </w:pPr>
          <w:r>
            <w:fldChar w:fldCharType="begin"/>
          </w:r>
          <w:r>
            <w:instrText xml:space="preserve"> REF  Element3  \* MERGEFORMAT </w:instrText>
          </w:r>
          <w:r>
            <w:fldChar w:fldCharType="separate"/>
          </w:r>
          <w:sdt>
            <w:sdtPr>
              <w:rPr>
                <w:highlight w:val="yellow"/>
              </w:rPr>
              <w:alias w:val="Element3"/>
              <w:tag w:val="Element3"/>
              <w:id w:val="2004242487"/>
              <w:lock w:val="sdtLocked"/>
            </w:sdtPr>
            <w:sdtEndPr/>
            <w:sdtContent>
              <w:r w:rsidR="00776156" w:rsidRPr="00415DE8">
                <w:t>Maintain computer equipment and systems</w:t>
              </w:r>
            </w:sdtContent>
          </w:sdt>
          <w:r>
            <w:rPr>
              <w:highlight w:val="yellow"/>
            </w:rPr>
            <w:fldChar w:fldCharType="end"/>
          </w:r>
        </w:p>
      </w:tc>
      <w:tc>
        <w:tcPr>
          <w:tcW w:w="5136" w:type="dxa"/>
        </w:tcPr>
        <w:p w:rsidR="00776156" w:rsidRDefault="00776156">
          <w:pPr>
            <w:pStyle w:val="Header"/>
          </w:pPr>
        </w:p>
      </w:tc>
    </w:tr>
  </w:tbl>
  <w:p w:rsidR="00776156" w:rsidRDefault="00776156" w:rsidP="00C13A31">
    <w:pPr>
      <w:pStyle w:val="Header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353"/>
      <w:gridCol w:w="3719"/>
    </w:tblGrid>
    <w:tr w:rsidR="00776156" w:rsidTr="00415DE8">
      <w:trPr>
        <w:trHeight w:val="550"/>
      </w:trPr>
      <w:tc>
        <w:tcPr>
          <w:tcW w:w="5353" w:type="dxa"/>
        </w:tcPr>
        <w:p w:rsidR="00776156" w:rsidRDefault="00776156">
          <w:pPr>
            <w:pStyle w:val="Header"/>
          </w:pPr>
        </w:p>
      </w:tc>
      <w:tc>
        <w:tcPr>
          <w:tcW w:w="3719" w:type="dxa"/>
          <w:shd w:val="clear" w:color="auto" w:fill="45545F"/>
          <w:vAlign w:val="center"/>
        </w:tcPr>
        <w:p w:rsidR="00776156" w:rsidRDefault="00E52520" w:rsidP="00E83E16">
          <w:pPr>
            <w:pStyle w:val="HeaderRight"/>
          </w:pPr>
          <w:r>
            <w:fldChar w:fldCharType="begin"/>
          </w:r>
          <w:r>
            <w:instrText xml:space="preserve"> REF  Element3 </w:instrText>
          </w:r>
          <w:r>
            <w:fldChar w:fldCharType="separate"/>
          </w:r>
          <w:sdt>
            <w:sdtPr>
              <w:rPr>
                <w:highlight w:val="yellow"/>
              </w:rPr>
              <w:alias w:val="Element3"/>
              <w:tag w:val="Element3"/>
              <w:id w:val="-1509286449"/>
              <w:lock w:val="sdtLocked"/>
            </w:sdtPr>
            <w:sdtEndPr/>
            <w:sdtContent>
              <w:r w:rsidR="00776156" w:rsidRPr="00415DE8">
                <w:t>Maintain computer equipment and systems</w:t>
              </w:r>
            </w:sdtContent>
          </w:sdt>
          <w:r>
            <w:rPr>
              <w:highlight w:val="yellow"/>
            </w:rPr>
            <w:fldChar w:fldCharType="end"/>
          </w:r>
        </w:p>
      </w:tc>
    </w:tr>
  </w:tbl>
  <w:p w:rsidR="00776156" w:rsidRDefault="00776156" w:rsidP="00C13A31">
    <w:pPr>
      <w:pStyle w:val="HeaderRigh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2"/>
      <w:gridCol w:w="6210"/>
    </w:tblGrid>
    <w:tr w:rsidR="00776156" w:rsidTr="00785EE9">
      <w:trPr>
        <w:trHeight w:val="550"/>
      </w:trPr>
      <w:tc>
        <w:tcPr>
          <w:tcW w:w="2835" w:type="dxa"/>
          <w:shd w:val="clear" w:color="auto" w:fill="45545F"/>
          <w:vAlign w:val="center"/>
        </w:tcPr>
        <w:p w:rsidR="00776156" w:rsidRPr="005B7C2F" w:rsidRDefault="00776156" w:rsidP="005B7C2F">
          <w:pPr>
            <w:pStyle w:val="HeaderLeft"/>
          </w:pPr>
          <w:r>
            <w:t>Presentation of written work</w:t>
          </w:r>
        </w:p>
      </w:tc>
      <w:tc>
        <w:tcPr>
          <w:tcW w:w="6151" w:type="dxa"/>
        </w:tcPr>
        <w:p w:rsidR="00776156" w:rsidRDefault="00776156">
          <w:pPr>
            <w:pStyle w:val="Header"/>
          </w:pPr>
        </w:p>
      </w:tc>
    </w:tr>
  </w:tbl>
  <w:p w:rsidR="00776156" w:rsidRDefault="00776156" w:rsidP="00C13A31">
    <w:pPr>
      <w:pStyle w:val="HeaderLeft"/>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776156" w:rsidTr="00785EE9">
      <w:trPr>
        <w:trHeight w:val="550"/>
      </w:trPr>
      <w:tc>
        <w:tcPr>
          <w:tcW w:w="6345" w:type="dxa"/>
        </w:tcPr>
        <w:p w:rsidR="00776156" w:rsidRDefault="00776156">
          <w:pPr>
            <w:pStyle w:val="Header"/>
          </w:pPr>
        </w:p>
      </w:tc>
      <w:tc>
        <w:tcPr>
          <w:tcW w:w="2835" w:type="dxa"/>
          <w:shd w:val="clear" w:color="auto" w:fill="45545F"/>
          <w:vAlign w:val="center"/>
        </w:tcPr>
        <w:p w:rsidR="00776156" w:rsidRPr="00785EE9" w:rsidRDefault="00776156" w:rsidP="00785EE9">
          <w:pPr>
            <w:pStyle w:val="HeaderRight"/>
          </w:pPr>
          <w:r>
            <w:t>Presentation of written work</w:t>
          </w:r>
        </w:p>
      </w:tc>
    </w:tr>
  </w:tbl>
  <w:p w:rsidR="00776156" w:rsidRDefault="00776156" w:rsidP="00C13A31">
    <w:pPr>
      <w:pStyle w:val="HeaderRight"/>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332"/>
      <w:gridCol w:w="6740"/>
    </w:tblGrid>
    <w:tr w:rsidR="00776156" w:rsidTr="00785EE9">
      <w:trPr>
        <w:trHeight w:val="550"/>
      </w:trPr>
      <w:tc>
        <w:tcPr>
          <w:tcW w:w="2268" w:type="dxa"/>
          <w:shd w:val="clear" w:color="auto" w:fill="45545F"/>
          <w:vAlign w:val="center"/>
        </w:tcPr>
        <w:p w:rsidR="00776156" w:rsidRPr="005B7C2F" w:rsidRDefault="00776156" w:rsidP="005B7C2F">
          <w:pPr>
            <w:pStyle w:val="HeaderLeft"/>
          </w:pPr>
          <w:r>
            <w:t>Recommended reading</w:t>
          </w:r>
        </w:p>
      </w:tc>
      <w:tc>
        <w:tcPr>
          <w:tcW w:w="6554" w:type="dxa"/>
        </w:tcPr>
        <w:p w:rsidR="00776156" w:rsidRDefault="00776156">
          <w:pPr>
            <w:pStyle w:val="Header"/>
          </w:pPr>
        </w:p>
      </w:tc>
    </w:tr>
  </w:tbl>
  <w:p w:rsidR="00776156" w:rsidRDefault="00776156" w:rsidP="00C13A31">
    <w:pPr>
      <w:pStyle w:val="HeaderLeft"/>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683"/>
      <w:gridCol w:w="2389"/>
    </w:tblGrid>
    <w:tr w:rsidR="00776156" w:rsidTr="00785EE9">
      <w:trPr>
        <w:trHeight w:val="550"/>
      </w:trPr>
      <w:tc>
        <w:tcPr>
          <w:tcW w:w="6345" w:type="dxa"/>
        </w:tcPr>
        <w:p w:rsidR="00776156" w:rsidRDefault="00776156">
          <w:pPr>
            <w:pStyle w:val="Header"/>
          </w:pPr>
        </w:p>
      </w:tc>
      <w:tc>
        <w:tcPr>
          <w:tcW w:w="2268" w:type="dxa"/>
          <w:shd w:val="clear" w:color="auto" w:fill="45545F"/>
          <w:vAlign w:val="center"/>
        </w:tcPr>
        <w:p w:rsidR="00776156" w:rsidRPr="00785EE9" w:rsidRDefault="00776156" w:rsidP="00785EE9">
          <w:pPr>
            <w:pStyle w:val="HeaderRight"/>
          </w:pPr>
          <w:r>
            <w:t>Recommended reading</w:t>
          </w:r>
        </w:p>
      </w:tc>
    </w:tr>
  </w:tbl>
  <w:p w:rsidR="00776156" w:rsidRDefault="00776156" w:rsidP="00C13A31">
    <w:pPr>
      <w:pStyle w:val="HeaderRight"/>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543"/>
      <w:gridCol w:w="6529"/>
    </w:tblGrid>
    <w:tr w:rsidR="00776156" w:rsidTr="00785EE9">
      <w:trPr>
        <w:trHeight w:val="550"/>
      </w:trPr>
      <w:tc>
        <w:tcPr>
          <w:tcW w:w="2552" w:type="dxa"/>
          <w:shd w:val="clear" w:color="auto" w:fill="45545F"/>
          <w:vAlign w:val="center"/>
        </w:tcPr>
        <w:p w:rsidR="00776156" w:rsidRPr="005B7C2F" w:rsidRDefault="00776156" w:rsidP="005B7C2F">
          <w:pPr>
            <w:pStyle w:val="HeaderLeft"/>
          </w:pPr>
          <w:r>
            <w:t>Trainee evaluation sheet</w:t>
          </w:r>
        </w:p>
      </w:tc>
      <w:tc>
        <w:tcPr>
          <w:tcW w:w="6554" w:type="dxa"/>
        </w:tcPr>
        <w:p w:rsidR="00776156" w:rsidRDefault="00776156">
          <w:pPr>
            <w:pStyle w:val="Header"/>
          </w:pPr>
        </w:p>
      </w:tc>
    </w:tr>
  </w:tbl>
  <w:p w:rsidR="00776156" w:rsidRDefault="00776156" w:rsidP="00C13A31">
    <w:pPr>
      <w:pStyle w:val="HeaderLeft"/>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470"/>
      <w:gridCol w:w="2602"/>
    </w:tblGrid>
    <w:tr w:rsidR="00776156" w:rsidTr="00785EE9">
      <w:trPr>
        <w:trHeight w:val="550"/>
      </w:trPr>
      <w:tc>
        <w:tcPr>
          <w:tcW w:w="6345" w:type="dxa"/>
        </w:tcPr>
        <w:p w:rsidR="00776156" w:rsidRDefault="00776156">
          <w:pPr>
            <w:pStyle w:val="Header"/>
          </w:pPr>
        </w:p>
      </w:tc>
      <w:tc>
        <w:tcPr>
          <w:tcW w:w="2552" w:type="dxa"/>
          <w:shd w:val="clear" w:color="auto" w:fill="45545F"/>
          <w:vAlign w:val="center"/>
        </w:tcPr>
        <w:p w:rsidR="00776156" w:rsidRPr="00785EE9" w:rsidRDefault="00776156" w:rsidP="00785EE9">
          <w:pPr>
            <w:pStyle w:val="HeaderRight"/>
          </w:pPr>
          <w:r>
            <w:t>Trainee evaluation sheet</w:t>
          </w:r>
        </w:p>
      </w:tc>
    </w:tr>
  </w:tbl>
  <w:p w:rsidR="00776156" w:rsidRDefault="00776156" w:rsidP="00C13A31">
    <w:pPr>
      <w:pStyle w:val="HeaderRight"/>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107"/>
      <w:gridCol w:w="5965"/>
    </w:tblGrid>
    <w:tr w:rsidR="00776156" w:rsidTr="00AD7B23">
      <w:trPr>
        <w:trHeight w:val="550"/>
      </w:trPr>
      <w:tc>
        <w:tcPr>
          <w:tcW w:w="3402" w:type="dxa"/>
          <w:shd w:val="clear" w:color="auto" w:fill="45545F"/>
          <w:vAlign w:val="center"/>
        </w:tcPr>
        <w:p w:rsidR="00776156" w:rsidRPr="005B7C2F" w:rsidRDefault="00776156" w:rsidP="005B7C2F">
          <w:pPr>
            <w:pStyle w:val="HeaderLeft"/>
          </w:pPr>
          <w:r w:rsidRPr="00EB092C">
            <w:t>Trainee self-assessment checklist</w:t>
          </w:r>
        </w:p>
      </w:tc>
      <w:tc>
        <w:tcPr>
          <w:tcW w:w="6554" w:type="dxa"/>
        </w:tcPr>
        <w:p w:rsidR="00776156" w:rsidRDefault="00776156">
          <w:pPr>
            <w:pStyle w:val="Header"/>
          </w:pPr>
        </w:p>
      </w:tc>
    </w:tr>
  </w:tbl>
  <w:p w:rsidR="00776156" w:rsidRDefault="00776156" w:rsidP="00C13A31">
    <w:pPr>
      <w:pStyle w:val="HeaderLeft"/>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900"/>
      <w:gridCol w:w="3172"/>
    </w:tblGrid>
    <w:tr w:rsidR="00776156" w:rsidTr="00AD7B23">
      <w:trPr>
        <w:trHeight w:val="550"/>
      </w:trPr>
      <w:tc>
        <w:tcPr>
          <w:tcW w:w="6345" w:type="dxa"/>
        </w:tcPr>
        <w:p w:rsidR="00776156" w:rsidRDefault="00776156">
          <w:pPr>
            <w:pStyle w:val="Header"/>
          </w:pPr>
        </w:p>
      </w:tc>
      <w:tc>
        <w:tcPr>
          <w:tcW w:w="3402" w:type="dxa"/>
          <w:shd w:val="clear" w:color="auto" w:fill="45545F"/>
          <w:vAlign w:val="center"/>
        </w:tcPr>
        <w:p w:rsidR="00776156" w:rsidRPr="00785EE9" w:rsidRDefault="00776156" w:rsidP="00785EE9">
          <w:pPr>
            <w:pStyle w:val="HeaderRight"/>
          </w:pPr>
          <w:r w:rsidRPr="00EB092C">
            <w:t>Trainee self-assessment checklist</w:t>
          </w:r>
        </w:p>
      </w:tc>
    </w:tr>
  </w:tbl>
  <w:p w:rsidR="00776156" w:rsidRDefault="00776156" w:rsidP="00C13A31">
    <w:pPr>
      <w:pStyle w:val="HeaderRight"/>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6156" w:rsidRDefault="00776156">
    <w:pPr>
      <w:pStyle w:val="Heade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6156" w:rsidRDefault="0077615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 w15:restartNumberingAfterBreak="0">
    <w:nsid w:val="08C344DF"/>
    <w:multiLevelType w:val="hybridMultilevel"/>
    <w:tmpl w:val="DD385B8A"/>
    <w:lvl w:ilvl="0" w:tplc="0C090001">
      <w:start w:val="1"/>
      <w:numFmt w:val="bullet"/>
      <w:pStyle w:val="BulletL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 w15:restartNumberingAfterBreak="0">
    <w:nsid w:val="3E046627"/>
    <w:multiLevelType w:val="hybridMultilevel"/>
    <w:tmpl w:val="896EAB2E"/>
    <w:lvl w:ilvl="0" w:tplc="4FD2ACF8">
      <w:start w:val="1"/>
      <w:numFmt w:val="bullet"/>
      <w:pStyle w:val="Table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8933FCB"/>
    <w:multiLevelType w:val="hybridMultilevel"/>
    <w:tmpl w:val="D30C0E56"/>
    <w:lvl w:ilvl="0" w:tplc="4FD2ACF8">
      <w:start w:val="1"/>
      <w:numFmt w:val="decimal"/>
      <w:lvlText w:val="%1."/>
      <w:lvlJc w:val="left"/>
      <w:pPr>
        <w:ind w:left="720" w:hanging="360"/>
      </w:pPr>
      <w:rPr>
        <w:rFonts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5" w15:restartNumberingAfterBreak="0">
    <w:nsid w:val="71CE3CDF"/>
    <w:multiLevelType w:val="hybridMultilevel"/>
    <w:tmpl w:val="30A46F1E"/>
    <w:lvl w:ilvl="0" w:tplc="4FD2ACF8">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7A6425D2"/>
    <w:multiLevelType w:val="hybridMultilevel"/>
    <w:tmpl w:val="6BCA8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7A4CC0"/>
    <w:multiLevelType w:val="hybridMultilevel"/>
    <w:tmpl w:val="38D6FA98"/>
    <w:lvl w:ilvl="0" w:tplc="4FD2ACF8">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5"/>
  </w:num>
  <w:num w:numId="2">
    <w:abstractNumId w:val="2"/>
  </w:num>
  <w:num w:numId="3">
    <w:abstractNumId w:val="0"/>
  </w:num>
  <w:num w:numId="4">
    <w:abstractNumId w:val="7"/>
  </w:num>
  <w:num w:numId="5">
    <w:abstractNumId w:val="3"/>
  </w:num>
  <w:num w:numId="6">
    <w:abstractNumId w:val="4"/>
  </w:num>
  <w:num w:numId="7">
    <w:abstractNumId w:val="1"/>
  </w:num>
  <w:num w:numId="8">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DE8"/>
    <w:rsid w:val="00003A0F"/>
    <w:rsid w:val="00015727"/>
    <w:rsid w:val="000228C1"/>
    <w:rsid w:val="00026229"/>
    <w:rsid w:val="0003062A"/>
    <w:rsid w:val="00036292"/>
    <w:rsid w:val="000410FF"/>
    <w:rsid w:val="00041C79"/>
    <w:rsid w:val="00043BFD"/>
    <w:rsid w:val="00055652"/>
    <w:rsid w:val="00057387"/>
    <w:rsid w:val="00060808"/>
    <w:rsid w:val="0006272E"/>
    <w:rsid w:val="00062F1B"/>
    <w:rsid w:val="00063B61"/>
    <w:rsid w:val="000665F2"/>
    <w:rsid w:val="00074C41"/>
    <w:rsid w:val="00081961"/>
    <w:rsid w:val="00091F74"/>
    <w:rsid w:val="00092351"/>
    <w:rsid w:val="00093E25"/>
    <w:rsid w:val="000A0C46"/>
    <w:rsid w:val="000A249F"/>
    <w:rsid w:val="000A574E"/>
    <w:rsid w:val="000B0B44"/>
    <w:rsid w:val="000B7AF7"/>
    <w:rsid w:val="000C0537"/>
    <w:rsid w:val="000C39B7"/>
    <w:rsid w:val="000D0984"/>
    <w:rsid w:val="000D10F6"/>
    <w:rsid w:val="000D1FB1"/>
    <w:rsid w:val="000D4ACF"/>
    <w:rsid w:val="000D6A2F"/>
    <w:rsid w:val="000E11F4"/>
    <w:rsid w:val="000F6903"/>
    <w:rsid w:val="0010257D"/>
    <w:rsid w:val="00111C26"/>
    <w:rsid w:val="0012258E"/>
    <w:rsid w:val="00124FA8"/>
    <w:rsid w:val="00134610"/>
    <w:rsid w:val="00136878"/>
    <w:rsid w:val="00140DD8"/>
    <w:rsid w:val="001467BF"/>
    <w:rsid w:val="001513B1"/>
    <w:rsid w:val="00151A41"/>
    <w:rsid w:val="00152557"/>
    <w:rsid w:val="001818E3"/>
    <w:rsid w:val="0018192B"/>
    <w:rsid w:val="001877ED"/>
    <w:rsid w:val="00193CCD"/>
    <w:rsid w:val="001961B7"/>
    <w:rsid w:val="001A29DB"/>
    <w:rsid w:val="001B7979"/>
    <w:rsid w:val="001C03E5"/>
    <w:rsid w:val="001C082C"/>
    <w:rsid w:val="001C46F1"/>
    <w:rsid w:val="001D1F1A"/>
    <w:rsid w:val="001D652C"/>
    <w:rsid w:val="001F6980"/>
    <w:rsid w:val="00214EC6"/>
    <w:rsid w:val="002248D8"/>
    <w:rsid w:val="00227916"/>
    <w:rsid w:val="00242EB2"/>
    <w:rsid w:val="002453A6"/>
    <w:rsid w:val="002458DA"/>
    <w:rsid w:val="00252D28"/>
    <w:rsid w:val="002546FA"/>
    <w:rsid w:val="0025591F"/>
    <w:rsid w:val="002578F4"/>
    <w:rsid w:val="00260F4B"/>
    <w:rsid w:val="00261910"/>
    <w:rsid w:val="002620BA"/>
    <w:rsid w:val="00265D3F"/>
    <w:rsid w:val="00272494"/>
    <w:rsid w:val="0027586A"/>
    <w:rsid w:val="002768D8"/>
    <w:rsid w:val="00291A52"/>
    <w:rsid w:val="002B1718"/>
    <w:rsid w:val="002B326E"/>
    <w:rsid w:val="002B48C2"/>
    <w:rsid w:val="002C4EF7"/>
    <w:rsid w:val="002D0810"/>
    <w:rsid w:val="002D13CA"/>
    <w:rsid w:val="002D1E26"/>
    <w:rsid w:val="002E135D"/>
    <w:rsid w:val="002E3940"/>
    <w:rsid w:val="002E6F4B"/>
    <w:rsid w:val="002F1379"/>
    <w:rsid w:val="003115C3"/>
    <w:rsid w:val="003166B6"/>
    <w:rsid w:val="00336A36"/>
    <w:rsid w:val="0034262E"/>
    <w:rsid w:val="003440FF"/>
    <w:rsid w:val="00356FEF"/>
    <w:rsid w:val="00362975"/>
    <w:rsid w:val="0038319C"/>
    <w:rsid w:val="003874AA"/>
    <w:rsid w:val="0039142C"/>
    <w:rsid w:val="00391AC4"/>
    <w:rsid w:val="003974CD"/>
    <w:rsid w:val="00397986"/>
    <w:rsid w:val="003A2967"/>
    <w:rsid w:val="003A2B54"/>
    <w:rsid w:val="003B1C1D"/>
    <w:rsid w:val="003B3556"/>
    <w:rsid w:val="003C7CC6"/>
    <w:rsid w:val="003D1169"/>
    <w:rsid w:val="003D13A4"/>
    <w:rsid w:val="003D1E24"/>
    <w:rsid w:val="003E032D"/>
    <w:rsid w:val="003F142F"/>
    <w:rsid w:val="003F18CD"/>
    <w:rsid w:val="00403A4E"/>
    <w:rsid w:val="00413A31"/>
    <w:rsid w:val="00415DE8"/>
    <w:rsid w:val="00432145"/>
    <w:rsid w:val="0043405F"/>
    <w:rsid w:val="00434C51"/>
    <w:rsid w:val="0044053A"/>
    <w:rsid w:val="004421BD"/>
    <w:rsid w:val="00442B8E"/>
    <w:rsid w:val="00442D39"/>
    <w:rsid w:val="0044626D"/>
    <w:rsid w:val="00472563"/>
    <w:rsid w:val="0048554B"/>
    <w:rsid w:val="00485CAD"/>
    <w:rsid w:val="0049237D"/>
    <w:rsid w:val="00492F70"/>
    <w:rsid w:val="004A0FCC"/>
    <w:rsid w:val="004A689E"/>
    <w:rsid w:val="004B7552"/>
    <w:rsid w:val="004C54F6"/>
    <w:rsid w:val="004D587A"/>
    <w:rsid w:val="004E1504"/>
    <w:rsid w:val="004E7C11"/>
    <w:rsid w:val="004F060A"/>
    <w:rsid w:val="005023C8"/>
    <w:rsid w:val="00504F7C"/>
    <w:rsid w:val="00511784"/>
    <w:rsid w:val="00512926"/>
    <w:rsid w:val="005144B1"/>
    <w:rsid w:val="00517182"/>
    <w:rsid w:val="005324F2"/>
    <w:rsid w:val="00533690"/>
    <w:rsid w:val="005402B7"/>
    <w:rsid w:val="005445F0"/>
    <w:rsid w:val="00552018"/>
    <w:rsid w:val="00557D48"/>
    <w:rsid w:val="00564402"/>
    <w:rsid w:val="00564722"/>
    <w:rsid w:val="00564EFA"/>
    <w:rsid w:val="00572A2D"/>
    <w:rsid w:val="00573DFC"/>
    <w:rsid w:val="005751C0"/>
    <w:rsid w:val="005914E1"/>
    <w:rsid w:val="00594750"/>
    <w:rsid w:val="00595CA9"/>
    <w:rsid w:val="005A0CC1"/>
    <w:rsid w:val="005A2C14"/>
    <w:rsid w:val="005A411D"/>
    <w:rsid w:val="005B608A"/>
    <w:rsid w:val="005B7C2F"/>
    <w:rsid w:val="005C23B4"/>
    <w:rsid w:val="005C4B8C"/>
    <w:rsid w:val="005D5084"/>
    <w:rsid w:val="005D6C45"/>
    <w:rsid w:val="005D6F50"/>
    <w:rsid w:val="005D7887"/>
    <w:rsid w:val="005E6DAD"/>
    <w:rsid w:val="005F16D0"/>
    <w:rsid w:val="005F3374"/>
    <w:rsid w:val="005F53BB"/>
    <w:rsid w:val="0060492B"/>
    <w:rsid w:val="00604FA9"/>
    <w:rsid w:val="00612E01"/>
    <w:rsid w:val="00615459"/>
    <w:rsid w:val="00616ABC"/>
    <w:rsid w:val="0062372B"/>
    <w:rsid w:val="0062701E"/>
    <w:rsid w:val="00631286"/>
    <w:rsid w:val="00645C79"/>
    <w:rsid w:val="00653167"/>
    <w:rsid w:val="00656CD3"/>
    <w:rsid w:val="00662216"/>
    <w:rsid w:val="00662D55"/>
    <w:rsid w:val="00666469"/>
    <w:rsid w:val="00671F9F"/>
    <w:rsid w:val="00676E09"/>
    <w:rsid w:val="0069056C"/>
    <w:rsid w:val="00692A94"/>
    <w:rsid w:val="006B06AF"/>
    <w:rsid w:val="006C2A97"/>
    <w:rsid w:val="006D1FA9"/>
    <w:rsid w:val="006E1D43"/>
    <w:rsid w:val="006E41AB"/>
    <w:rsid w:val="006E4600"/>
    <w:rsid w:val="006E4FF9"/>
    <w:rsid w:val="006F080E"/>
    <w:rsid w:val="006F4D9B"/>
    <w:rsid w:val="006F51AF"/>
    <w:rsid w:val="006F522A"/>
    <w:rsid w:val="007031D0"/>
    <w:rsid w:val="00705A5F"/>
    <w:rsid w:val="00707A82"/>
    <w:rsid w:val="0071073C"/>
    <w:rsid w:val="00712584"/>
    <w:rsid w:val="00716863"/>
    <w:rsid w:val="007168B4"/>
    <w:rsid w:val="00720453"/>
    <w:rsid w:val="007225B2"/>
    <w:rsid w:val="0073091A"/>
    <w:rsid w:val="00736FF2"/>
    <w:rsid w:val="00752A99"/>
    <w:rsid w:val="00756D29"/>
    <w:rsid w:val="00760B48"/>
    <w:rsid w:val="00763FEF"/>
    <w:rsid w:val="00764875"/>
    <w:rsid w:val="007733BB"/>
    <w:rsid w:val="00773767"/>
    <w:rsid w:val="0077518F"/>
    <w:rsid w:val="00776156"/>
    <w:rsid w:val="007766C0"/>
    <w:rsid w:val="00780585"/>
    <w:rsid w:val="007828CF"/>
    <w:rsid w:val="00785EE9"/>
    <w:rsid w:val="007942D4"/>
    <w:rsid w:val="007A16D6"/>
    <w:rsid w:val="007A7079"/>
    <w:rsid w:val="007B215A"/>
    <w:rsid w:val="007C1CAA"/>
    <w:rsid w:val="007D40D3"/>
    <w:rsid w:val="007D7A21"/>
    <w:rsid w:val="007E0A20"/>
    <w:rsid w:val="007E2911"/>
    <w:rsid w:val="007E3F13"/>
    <w:rsid w:val="007E5BB6"/>
    <w:rsid w:val="007E74A3"/>
    <w:rsid w:val="007F2A0A"/>
    <w:rsid w:val="0080028D"/>
    <w:rsid w:val="00803071"/>
    <w:rsid w:val="00811807"/>
    <w:rsid w:val="00827AE3"/>
    <w:rsid w:val="00840EE8"/>
    <w:rsid w:val="008451DA"/>
    <w:rsid w:val="00846447"/>
    <w:rsid w:val="008573D4"/>
    <w:rsid w:val="00861A6F"/>
    <w:rsid w:val="008630B7"/>
    <w:rsid w:val="00864C98"/>
    <w:rsid w:val="0087449F"/>
    <w:rsid w:val="00882210"/>
    <w:rsid w:val="00883622"/>
    <w:rsid w:val="008865EB"/>
    <w:rsid w:val="008928EE"/>
    <w:rsid w:val="0089512D"/>
    <w:rsid w:val="008A650C"/>
    <w:rsid w:val="008A6CBC"/>
    <w:rsid w:val="008B41C4"/>
    <w:rsid w:val="008D0418"/>
    <w:rsid w:val="008D1E4B"/>
    <w:rsid w:val="008D5AFC"/>
    <w:rsid w:val="008D63F0"/>
    <w:rsid w:val="008E449A"/>
    <w:rsid w:val="008F03F5"/>
    <w:rsid w:val="008F4A3F"/>
    <w:rsid w:val="008F7E3F"/>
    <w:rsid w:val="00914DC7"/>
    <w:rsid w:val="00917F38"/>
    <w:rsid w:val="00930134"/>
    <w:rsid w:val="00930906"/>
    <w:rsid w:val="00932CB6"/>
    <w:rsid w:val="0093327F"/>
    <w:rsid w:val="0093342D"/>
    <w:rsid w:val="009343EE"/>
    <w:rsid w:val="009420A8"/>
    <w:rsid w:val="009456E0"/>
    <w:rsid w:val="00951006"/>
    <w:rsid w:val="00955874"/>
    <w:rsid w:val="00956453"/>
    <w:rsid w:val="00957E14"/>
    <w:rsid w:val="0096447E"/>
    <w:rsid w:val="00976293"/>
    <w:rsid w:val="009765C6"/>
    <w:rsid w:val="00986D12"/>
    <w:rsid w:val="009910F8"/>
    <w:rsid w:val="00997151"/>
    <w:rsid w:val="00997A5D"/>
    <w:rsid w:val="009A13B9"/>
    <w:rsid w:val="009A3E39"/>
    <w:rsid w:val="009A4901"/>
    <w:rsid w:val="009B0760"/>
    <w:rsid w:val="009B2DA4"/>
    <w:rsid w:val="009B4FBF"/>
    <w:rsid w:val="009B661E"/>
    <w:rsid w:val="009C1D0F"/>
    <w:rsid w:val="009C5F2F"/>
    <w:rsid w:val="009C6C06"/>
    <w:rsid w:val="009D101F"/>
    <w:rsid w:val="009E4C07"/>
    <w:rsid w:val="009E52DC"/>
    <w:rsid w:val="00A02F14"/>
    <w:rsid w:val="00A13208"/>
    <w:rsid w:val="00A13CB2"/>
    <w:rsid w:val="00A152E9"/>
    <w:rsid w:val="00A312A6"/>
    <w:rsid w:val="00A329DC"/>
    <w:rsid w:val="00A3436D"/>
    <w:rsid w:val="00A36169"/>
    <w:rsid w:val="00A42302"/>
    <w:rsid w:val="00A458CD"/>
    <w:rsid w:val="00A46037"/>
    <w:rsid w:val="00A514D7"/>
    <w:rsid w:val="00A56064"/>
    <w:rsid w:val="00A612BC"/>
    <w:rsid w:val="00A63749"/>
    <w:rsid w:val="00A6658A"/>
    <w:rsid w:val="00A66794"/>
    <w:rsid w:val="00A72DE9"/>
    <w:rsid w:val="00A77F3F"/>
    <w:rsid w:val="00A838E0"/>
    <w:rsid w:val="00A85840"/>
    <w:rsid w:val="00A87828"/>
    <w:rsid w:val="00A91748"/>
    <w:rsid w:val="00AB05CE"/>
    <w:rsid w:val="00AB6ABD"/>
    <w:rsid w:val="00AB7592"/>
    <w:rsid w:val="00AC0DA1"/>
    <w:rsid w:val="00AC4308"/>
    <w:rsid w:val="00AC5E37"/>
    <w:rsid w:val="00AC68C1"/>
    <w:rsid w:val="00AD1A89"/>
    <w:rsid w:val="00AD2AFF"/>
    <w:rsid w:val="00AD3F3D"/>
    <w:rsid w:val="00AD4682"/>
    <w:rsid w:val="00AD60C9"/>
    <w:rsid w:val="00AD7B23"/>
    <w:rsid w:val="00AE1098"/>
    <w:rsid w:val="00AE66E1"/>
    <w:rsid w:val="00AF199E"/>
    <w:rsid w:val="00B02460"/>
    <w:rsid w:val="00B036E4"/>
    <w:rsid w:val="00B048BD"/>
    <w:rsid w:val="00B05604"/>
    <w:rsid w:val="00B153A6"/>
    <w:rsid w:val="00B1544F"/>
    <w:rsid w:val="00B16A88"/>
    <w:rsid w:val="00B2101F"/>
    <w:rsid w:val="00B223F5"/>
    <w:rsid w:val="00B245BD"/>
    <w:rsid w:val="00B249EB"/>
    <w:rsid w:val="00B51C4B"/>
    <w:rsid w:val="00B521B3"/>
    <w:rsid w:val="00B56EFB"/>
    <w:rsid w:val="00B65A45"/>
    <w:rsid w:val="00B6707B"/>
    <w:rsid w:val="00B677FC"/>
    <w:rsid w:val="00B73487"/>
    <w:rsid w:val="00B73720"/>
    <w:rsid w:val="00B8495D"/>
    <w:rsid w:val="00B862CC"/>
    <w:rsid w:val="00BA0A9E"/>
    <w:rsid w:val="00BA4E1B"/>
    <w:rsid w:val="00BB177F"/>
    <w:rsid w:val="00BB6412"/>
    <w:rsid w:val="00BB72BA"/>
    <w:rsid w:val="00BC44CC"/>
    <w:rsid w:val="00BC5848"/>
    <w:rsid w:val="00BD0790"/>
    <w:rsid w:val="00BD1AC5"/>
    <w:rsid w:val="00BD2681"/>
    <w:rsid w:val="00BE15B1"/>
    <w:rsid w:val="00BE40D7"/>
    <w:rsid w:val="00BE7193"/>
    <w:rsid w:val="00BF330D"/>
    <w:rsid w:val="00BF5047"/>
    <w:rsid w:val="00BF5529"/>
    <w:rsid w:val="00BF7150"/>
    <w:rsid w:val="00C112AE"/>
    <w:rsid w:val="00C13A31"/>
    <w:rsid w:val="00C20FAA"/>
    <w:rsid w:val="00C27F9E"/>
    <w:rsid w:val="00C41A3D"/>
    <w:rsid w:val="00C50FED"/>
    <w:rsid w:val="00C57C70"/>
    <w:rsid w:val="00C61250"/>
    <w:rsid w:val="00C75405"/>
    <w:rsid w:val="00C86D3D"/>
    <w:rsid w:val="00CA1005"/>
    <w:rsid w:val="00CA14EC"/>
    <w:rsid w:val="00CA1724"/>
    <w:rsid w:val="00CA2B5B"/>
    <w:rsid w:val="00CB0A6D"/>
    <w:rsid w:val="00CB1E2A"/>
    <w:rsid w:val="00CB546F"/>
    <w:rsid w:val="00CB6BAF"/>
    <w:rsid w:val="00CC09CA"/>
    <w:rsid w:val="00CC1FA3"/>
    <w:rsid w:val="00CC51F3"/>
    <w:rsid w:val="00CD0302"/>
    <w:rsid w:val="00CD0B2B"/>
    <w:rsid w:val="00CD4176"/>
    <w:rsid w:val="00CE6040"/>
    <w:rsid w:val="00CF2941"/>
    <w:rsid w:val="00CF3DA6"/>
    <w:rsid w:val="00CF4A54"/>
    <w:rsid w:val="00D007CA"/>
    <w:rsid w:val="00D02C01"/>
    <w:rsid w:val="00D0445B"/>
    <w:rsid w:val="00D048A7"/>
    <w:rsid w:val="00D14692"/>
    <w:rsid w:val="00D14856"/>
    <w:rsid w:val="00D216C5"/>
    <w:rsid w:val="00D2728A"/>
    <w:rsid w:val="00D33919"/>
    <w:rsid w:val="00D4005D"/>
    <w:rsid w:val="00D41826"/>
    <w:rsid w:val="00D44071"/>
    <w:rsid w:val="00D44795"/>
    <w:rsid w:val="00D53B3B"/>
    <w:rsid w:val="00D5589C"/>
    <w:rsid w:val="00D659A7"/>
    <w:rsid w:val="00D81951"/>
    <w:rsid w:val="00D90B23"/>
    <w:rsid w:val="00D92A90"/>
    <w:rsid w:val="00D93E9D"/>
    <w:rsid w:val="00D94823"/>
    <w:rsid w:val="00D97DF5"/>
    <w:rsid w:val="00DA14FB"/>
    <w:rsid w:val="00DA3908"/>
    <w:rsid w:val="00DA5CE0"/>
    <w:rsid w:val="00DB392E"/>
    <w:rsid w:val="00DC0732"/>
    <w:rsid w:val="00DC3179"/>
    <w:rsid w:val="00DD340D"/>
    <w:rsid w:val="00DD6705"/>
    <w:rsid w:val="00DE0FC6"/>
    <w:rsid w:val="00DE4964"/>
    <w:rsid w:val="00DF060F"/>
    <w:rsid w:val="00DF256B"/>
    <w:rsid w:val="00DF715F"/>
    <w:rsid w:val="00DF7590"/>
    <w:rsid w:val="00E005A5"/>
    <w:rsid w:val="00E034A2"/>
    <w:rsid w:val="00E148A3"/>
    <w:rsid w:val="00E15CBD"/>
    <w:rsid w:val="00E307AE"/>
    <w:rsid w:val="00E349FF"/>
    <w:rsid w:val="00E35EDD"/>
    <w:rsid w:val="00E51760"/>
    <w:rsid w:val="00E52520"/>
    <w:rsid w:val="00E61C5D"/>
    <w:rsid w:val="00E75096"/>
    <w:rsid w:val="00E82670"/>
    <w:rsid w:val="00E83E16"/>
    <w:rsid w:val="00E861BA"/>
    <w:rsid w:val="00E87898"/>
    <w:rsid w:val="00E9163F"/>
    <w:rsid w:val="00E91FC0"/>
    <w:rsid w:val="00E930BB"/>
    <w:rsid w:val="00E941A1"/>
    <w:rsid w:val="00E97FEB"/>
    <w:rsid w:val="00EA3720"/>
    <w:rsid w:val="00EA6F45"/>
    <w:rsid w:val="00EA6F98"/>
    <w:rsid w:val="00EB656D"/>
    <w:rsid w:val="00EB68D6"/>
    <w:rsid w:val="00EB6BAC"/>
    <w:rsid w:val="00EC392D"/>
    <w:rsid w:val="00EC72EE"/>
    <w:rsid w:val="00ED45A6"/>
    <w:rsid w:val="00ED71CB"/>
    <w:rsid w:val="00EE3792"/>
    <w:rsid w:val="00EE574B"/>
    <w:rsid w:val="00F02F95"/>
    <w:rsid w:val="00F06B58"/>
    <w:rsid w:val="00F122C8"/>
    <w:rsid w:val="00F15051"/>
    <w:rsid w:val="00F2614C"/>
    <w:rsid w:val="00F26291"/>
    <w:rsid w:val="00F3127F"/>
    <w:rsid w:val="00F37288"/>
    <w:rsid w:val="00F5113C"/>
    <w:rsid w:val="00F61BA5"/>
    <w:rsid w:val="00F62438"/>
    <w:rsid w:val="00F66B06"/>
    <w:rsid w:val="00F77AA8"/>
    <w:rsid w:val="00F77C30"/>
    <w:rsid w:val="00F814A5"/>
    <w:rsid w:val="00F84543"/>
    <w:rsid w:val="00F90973"/>
    <w:rsid w:val="00FA75E7"/>
    <w:rsid w:val="00FB361C"/>
    <w:rsid w:val="00FC1F30"/>
    <w:rsid w:val="00FC2839"/>
    <w:rsid w:val="00FC407A"/>
    <w:rsid w:val="00FD4D78"/>
    <w:rsid w:val="00FD57DF"/>
    <w:rsid w:val="00FE1747"/>
    <w:rsid w:val="00FF2AB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45A0367-168F-452B-8CF1-A1BBCE3DF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1D0F"/>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653167"/>
    <w:pPr>
      <w:spacing w:before="240" w:after="240" w:line="240" w:lineRule="auto"/>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unhideWhenUsed/>
    <w:qFormat/>
    <w:rsid w:val="0034262E"/>
    <w:pPr>
      <w:keepNext/>
      <w:keepLines/>
      <w:spacing w:before="80" w:after="16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6F080E"/>
    <w:pPr>
      <w:spacing w:before="800" w:after="0"/>
    </w:pPr>
    <w:rPr>
      <w:sz w:val="56"/>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653167"/>
    <w:rPr>
      <w:rFonts w:ascii="Helvetica" w:eastAsiaTheme="majorEastAsia" w:hAnsi="Helvetica" w:cstheme="majorBidi"/>
      <w:b/>
      <w:bCs/>
      <w:color w:val="45545F"/>
      <w:sz w:val="28"/>
    </w:rPr>
  </w:style>
  <w:style w:type="paragraph" w:styleId="Header">
    <w:name w:val="header"/>
    <w:basedOn w:val="Normal"/>
    <w:link w:val="HeaderChar"/>
    <w:uiPriority w:val="99"/>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E83E16"/>
    <w:pPr>
      <w:numPr>
        <w:numId w:val="1"/>
      </w:numPr>
      <w:spacing w:before="60" w:after="120" w:line="240" w:lineRule="auto"/>
      <w:ind w:left="357" w:hanging="357"/>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qFormat/>
    <w:rsid w:val="0089512D"/>
    <w:pPr>
      <w:spacing w:before="120" w:after="120"/>
    </w:pPr>
    <w:rPr>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F84543"/>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9B2DA4"/>
    <w:pPr>
      <w:numPr>
        <w:numId w:val="5"/>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3"/>
      </w:numPr>
      <w:ind w:left="1071" w:hanging="357"/>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rsid w:val="00F84543"/>
    <w:pPr>
      <w:spacing w:before="240" w:after="240"/>
      <w:ind w:left="510" w:hanging="510"/>
    </w:pPr>
    <w:rPr>
      <w:noProof w:val="0"/>
    </w:rPr>
  </w:style>
  <w:style w:type="paragraph" w:customStyle="1" w:styleId="ActivityBullet1">
    <w:name w:val="Activity Bullet 1"/>
    <w:basedOn w:val="Bullet1"/>
    <w:qFormat/>
    <w:rsid w:val="00F84543"/>
    <w:pPr>
      <w:numPr>
        <w:numId w:val="4"/>
      </w:numPr>
      <w:ind w:left="867"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9C6C06"/>
    <w:pPr>
      <w:tabs>
        <w:tab w:val="right" w:leader="underscore" w:pos="8280"/>
      </w:tabs>
      <w:suppressAutoHyphens w:val="0"/>
      <w:ind w:left="1134"/>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rsid w:val="0034262E"/>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89512D"/>
    <w:rPr>
      <w:rFonts w:ascii="Helvetica" w:eastAsia="Calibri" w:hAnsi="Helvetica" w:cs="Calibri"/>
      <w:noProof/>
      <w:lang w:eastAsia="ar-SA"/>
    </w:rPr>
  </w:style>
  <w:style w:type="paragraph" w:customStyle="1" w:styleId="Default">
    <w:name w:val="Default"/>
    <w:rsid w:val="00A612BC"/>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Pa2">
    <w:name w:val="Pa2"/>
    <w:basedOn w:val="Default"/>
    <w:next w:val="Default"/>
    <w:uiPriority w:val="99"/>
    <w:rsid w:val="00A612BC"/>
    <w:pPr>
      <w:spacing w:line="221" w:lineRule="atLeast"/>
    </w:pPr>
    <w:rPr>
      <w:rFonts w:cstheme="minorBidi"/>
      <w:color w:val="auto"/>
    </w:rPr>
  </w:style>
  <w:style w:type="paragraph" w:styleId="ListParagraph">
    <w:name w:val="List Paragraph"/>
    <w:basedOn w:val="Normal"/>
    <w:uiPriority w:val="34"/>
    <w:qFormat/>
    <w:rsid w:val="00A612BC"/>
    <w:pPr>
      <w:ind w:left="720"/>
      <w:contextualSpacing/>
    </w:pPr>
  </w:style>
  <w:style w:type="paragraph" w:styleId="NormalWeb">
    <w:name w:val="Normal (Web)"/>
    <w:basedOn w:val="Normal"/>
    <w:uiPriority w:val="99"/>
    <w:unhideWhenUsed/>
    <w:rsid w:val="00A612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18">
    <w:name w:val="Pa18"/>
    <w:basedOn w:val="Default"/>
    <w:next w:val="Default"/>
    <w:uiPriority w:val="99"/>
    <w:rsid w:val="00A612BC"/>
    <w:pPr>
      <w:spacing w:line="221" w:lineRule="atLeast"/>
    </w:pPr>
    <w:rPr>
      <w:rFonts w:cstheme="minorBidi"/>
      <w:color w:val="auto"/>
    </w:rPr>
  </w:style>
  <w:style w:type="character" w:customStyle="1" w:styleId="A12">
    <w:name w:val="A12"/>
    <w:uiPriority w:val="99"/>
    <w:rsid w:val="00A612BC"/>
    <w:rPr>
      <w:rFonts w:cs="HelveticaNeueLT Std Lt"/>
      <w:color w:val="000000"/>
      <w:sz w:val="22"/>
      <w:szCs w:val="22"/>
    </w:rPr>
  </w:style>
  <w:style w:type="paragraph" w:customStyle="1" w:styleId="Pa1">
    <w:name w:val="Pa1"/>
    <w:basedOn w:val="Default"/>
    <w:next w:val="Default"/>
    <w:uiPriority w:val="99"/>
    <w:rsid w:val="00A612BC"/>
    <w:pPr>
      <w:spacing w:line="361" w:lineRule="atLeast"/>
    </w:pPr>
    <w:rPr>
      <w:rFonts w:ascii="HelveticaNeueLT Std Med Cn" w:hAnsi="HelveticaNeueLT Std Med Cn" w:cstheme="minorBidi"/>
      <w:color w:val="auto"/>
    </w:rPr>
  </w:style>
  <w:style w:type="paragraph" w:customStyle="1" w:styleId="Pa23">
    <w:name w:val="Pa23"/>
    <w:basedOn w:val="Default"/>
    <w:next w:val="Default"/>
    <w:uiPriority w:val="99"/>
    <w:rsid w:val="00A612BC"/>
    <w:pPr>
      <w:spacing w:line="221" w:lineRule="atLeast"/>
    </w:pPr>
    <w:rPr>
      <w:rFonts w:ascii="HelveticaNeueLT Std Med Cn" w:hAnsi="HelveticaNeueLT Std Med Cn" w:cstheme="minorBidi"/>
      <w:color w:val="auto"/>
    </w:rPr>
  </w:style>
  <w:style w:type="character" w:styleId="Strong">
    <w:name w:val="Strong"/>
    <w:basedOn w:val="DefaultParagraphFont"/>
    <w:uiPriority w:val="22"/>
    <w:qFormat/>
    <w:rsid w:val="008A6CBC"/>
    <w:rPr>
      <w:b/>
      <w:bCs/>
    </w:rPr>
  </w:style>
  <w:style w:type="character" w:customStyle="1" w:styleId="meta-prep">
    <w:name w:val="meta-prep"/>
    <w:basedOn w:val="DefaultParagraphFont"/>
    <w:rsid w:val="007828CF"/>
  </w:style>
  <w:style w:type="character" w:customStyle="1" w:styleId="author">
    <w:name w:val="author"/>
    <w:basedOn w:val="DefaultParagraphFont"/>
    <w:rsid w:val="007828CF"/>
  </w:style>
  <w:style w:type="character" w:customStyle="1" w:styleId="meta-sep">
    <w:name w:val="meta-sep"/>
    <w:basedOn w:val="DefaultParagraphFont"/>
    <w:rsid w:val="007828CF"/>
  </w:style>
  <w:style w:type="character" w:customStyle="1" w:styleId="entry-date">
    <w:name w:val="entry-date"/>
    <w:basedOn w:val="DefaultParagraphFont"/>
    <w:rsid w:val="007828CF"/>
  </w:style>
  <w:style w:type="paragraph" w:customStyle="1" w:styleId="tab">
    <w:name w:val="tab"/>
    <w:basedOn w:val="Normal"/>
    <w:rsid w:val="008F03F5"/>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tgc">
    <w:name w:val="_tgc"/>
    <w:basedOn w:val="DefaultParagraphFont"/>
    <w:rsid w:val="007F2A0A"/>
  </w:style>
  <w:style w:type="character" w:customStyle="1" w:styleId="imagecaption2">
    <w:name w:val="imagecaption2"/>
    <w:basedOn w:val="DefaultParagraphFont"/>
    <w:rsid w:val="00BA4E1B"/>
    <w:rPr>
      <w:vanish/>
      <w:webHidden w:val="0"/>
      <w:specVanish w:val="0"/>
    </w:rPr>
  </w:style>
  <w:style w:type="paragraph" w:customStyle="1" w:styleId="moreinfo1">
    <w:name w:val="moreinfo1"/>
    <w:basedOn w:val="Normal"/>
    <w:rsid w:val="00BA4E1B"/>
    <w:pPr>
      <w:spacing w:before="300" w:after="375" w:line="240" w:lineRule="auto"/>
      <w:ind w:left="225" w:right="795"/>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sid w:val="00E87898"/>
    <w:rPr>
      <w:b/>
      <w:bCs/>
      <w:i w:val="0"/>
      <w:iCs w:val="0"/>
    </w:rPr>
  </w:style>
  <w:style w:type="character" w:customStyle="1" w:styleId="st1">
    <w:name w:val="st1"/>
    <w:basedOn w:val="DefaultParagraphFont"/>
    <w:rsid w:val="00E87898"/>
  </w:style>
  <w:style w:type="paragraph" w:customStyle="1" w:styleId="BulletL1">
    <w:name w:val="Bullet L1"/>
    <w:basedOn w:val="Normal"/>
    <w:qFormat/>
    <w:rsid w:val="009A3E39"/>
    <w:pPr>
      <w:numPr>
        <w:numId w:val="7"/>
      </w:numPr>
      <w:spacing w:before="60" w:after="120" w:line="240" w:lineRule="auto"/>
    </w:pPr>
    <w:rPr>
      <w:rFonts w:ascii="Helvetica" w:eastAsiaTheme="minorHAnsi" w:hAnsi="Helvetica"/>
      <w:lang w:val="en-SG" w:eastAsia="en-US"/>
    </w:rPr>
  </w:style>
  <w:style w:type="character" w:customStyle="1" w:styleId="a-size-extra-large3">
    <w:name w:val="a-size-extra-large3"/>
    <w:basedOn w:val="DefaultParagraphFont"/>
    <w:rsid w:val="00D90B23"/>
    <w:rPr>
      <w:rFonts w:ascii="Arial" w:hAnsi="Arial" w:cs="Arial"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3727">
      <w:bodyDiv w:val="1"/>
      <w:marLeft w:val="0"/>
      <w:marRight w:val="0"/>
      <w:marTop w:val="0"/>
      <w:marBottom w:val="0"/>
      <w:divBdr>
        <w:top w:val="none" w:sz="0" w:space="0" w:color="auto"/>
        <w:left w:val="none" w:sz="0" w:space="0" w:color="auto"/>
        <w:bottom w:val="none" w:sz="0" w:space="0" w:color="auto"/>
        <w:right w:val="none" w:sz="0" w:space="0" w:color="auto"/>
      </w:divBdr>
      <w:divsChild>
        <w:div w:id="1262031022">
          <w:marLeft w:val="0"/>
          <w:marRight w:val="0"/>
          <w:marTop w:val="0"/>
          <w:marBottom w:val="0"/>
          <w:divBdr>
            <w:top w:val="none" w:sz="0" w:space="0" w:color="auto"/>
            <w:left w:val="none" w:sz="0" w:space="0" w:color="auto"/>
            <w:bottom w:val="none" w:sz="0" w:space="0" w:color="auto"/>
            <w:right w:val="none" w:sz="0" w:space="0" w:color="auto"/>
          </w:divBdr>
          <w:divsChild>
            <w:div w:id="578321218">
              <w:marLeft w:val="0"/>
              <w:marRight w:val="0"/>
              <w:marTop w:val="0"/>
              <w:marBottom w:val="0"/>
              <w:divBdr>
                <w:top w:val="none" w:sz="0" w:space="0" w:color="auto"/>
                <w:left w:val="none" w:sz="0" w:space="0" w:color="auto"/>
                <w:bottom w:val="none" w:sz="0" w:space="0" w:color="auto"/>
                <w:right w:val="none" w:sz="0" w:space="0" w:color="auto"/>
              </w:divBdr>
              <w:divsChild>
                <w:div w:id="1685210641">
                  <w:marLeft w:val="0"/>
                  <w:marRight w:val="0"/>
                  <w:marTop w:val="0"/>
                  <w:marBottom w:val="0"/>
                  <w:divBdr>
                    <w:top w:val="none" w:sz="0" w:space="0" w:color="auto"/>
                    <w:left w:val="none" w:sz="0" w:space="0" w:color="auto"/>
                    <w:bottom w:val="none" w:sz="0" w:space="0" w:color="auto"/>
                    <w:right w:val="none" w:sz="0" w:space="0" w:color="auto"/>
                  </w:divBdr>
                  <w:divsChild>
                    <w:div w:id="1005786553">
                      <w:marLeft w:val="0"/>
                      <w:marRight w:val="0"/>
                      <w:marTop w:val="0"/>
                      <w:marBottom w:val="0"/>
                      <w:divBdr>
                        <w:top w:val="none" w:sz="0" w:space="0" w:color="auto"/>
                        <w:left w:val="none" w:sz="0" w:space="0" w:color="auto"/>
                        <w:bottom w:val="none" w:sz="0" w:space="0" w:color="auto"/>
                        <w:right w:val="none" w:sz="0" w:space="0" w:color="auto"/>
                      </w:divBdr>
                      <w:divsChild>
                        <w:div w:id="425807262">
                          <w:marLeft w:val="0"/>
                          <w:marRight w:val="0"/>
                          <w:marTop w:val="0"/>
                          <w:marBottom w:val="240"/>
                          <w:divBdr>
                            <w:top w:val="none" w:sz="0" w:space="0" w:color="auto"/>
                            <w:left w:val="none" w:sz="0" w:space="0" w:color="auto"/>
                            <w:bottom w:val="none" w:sz="0" w:space="0" w:color="auto"/>
                            <w:right w:val="none" w:sz="0" w:space="0" w:color="auto"/>
                          </w:divBdr>
                          <w:divsChild>
                            <w:div w:id="104529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10785">
      <w:bodyDiv w:val="1"/>
      <w:marLeft w:val="0"/>
      <w:marRight w:val="0"/>
      <w:marTop w:val="0"/>
      <w:marBottom w:val="0"/>
      <w:divBdr>
        <w:top w:val="none" w:sz="0" w:space="0" w:color="auto"/>
        <w:left w:val="none" w:sz="0" w:space="0" w:color="auto"/>
        <w:bottom w:val="none" w:sz="0" w:space="0" w:color="auto"/>
        <w:right w:val="none" w:sz="0" w:space="0" w:color="auto"/>
      </w:divBdr>
    </w:div>
    <w:div w:id="45298320">
      <w:bodyDiv w:val="1"/>
      <w:marLeft w:val="0"/>
      <w:marRight w:val="0"/>
      <w:marTop w:val="0"/>
      <w:marBottom w:val="0"/>
      <w:divBdr>
        <w:top w:val="none" w:sz="0" w:space="0" w:color="auto"/>
        <w:left w:val="none" w:sz="0" w:space="0" w:color="auto"/>
        <w:bottom w:val="none" w:sz="0" w:space="0" w:color="auto"/>
        <w:right w:val="none" w:sz="0" w:space="0" w:color="auto"/>
      </w:divBdr>
      <w:divsChild>
        <w:div w:id="1300113080">
          <w:marLeft w:val="0"/>
          <w:marRight w:val="0"/>
          <w:marTop w:val="0"/>
          <w:marBottom w:val="0"/>
          <w:divBdr>
            <w:top w:val="none" w:sz="0" w:space="0" w:color="auto"/>
            <w:left w:val="none" w:sz="0" w:space="0" w:color="auto"/>
            <w:bottom w:val="none" w:sz="0" w:space="0" w:color="auto"/>
            <w:right w:val="none" w:sz="0" w:space="0" w:color="auto"/>
          </w:divBdr>
          <w:divsChild>
            <w:div w:id="1103577154">
              <w:marLeft w:val="0"/>
              <w:marRight w:val="0"/>
              <w:marTop w:val="0"/>
              <w:marBottom w:val="0"/>
              <w:divBdr>
                <w:top w:val="none" w:sz="0" w:space="0" w:color="auto"/>
                <w:left w:val="none" w:sz="0" w:space="0" w:color="auto"/>
                <w:bottom w:val="none" w:sz="0" w:space="0" w:color="auto"/>
                <w:right w:val="none" w:sz="0" w:space="0" w:color="auto"/>
              </w:divBdr>
              <w:divsChild>
                <w:div w:id="42104085">
                  <w:marLeft w:val="0"/>
                  <w:marRight w:val="0"/>
                  <w:marTop w:val="0"/>
                  <w:marBottom w:val="0"/>
                  <w:divBdr>
                    <w:top w:val="none" w:sz="0" w:space="0" w:color="auto"/>
                    <w:left w:val="none" w:sz="0" w:space="0" w:color="auto"/>
                    <w:bottom w:val="none" w:sz="0" w:space="0" w:color="auto"/>
                    <w:right w:val="none" w:sz="0" w:space="0" w:color="auto"/>
                  </w:divBdr>
                  <w:divsChild>
                    <w:div w:id="689333862">
                      <w:marLeft w:val="0"/>
                      <w:marRight w:val="0"/>
                      <w:marTop w:val="0"/>
                      <w:marBottom w:val="0"/>
                      <w:divBdr>
                        <w:top w:val="none" w:sz="0" w:space="0" w:color="auto"/>
                        <w:left w:val="none" w:sz="0" w:space="0" w:color="auto"/>
                        <w:bottom w:val="none" w:sz="0" w:space="0" w:color="auto"/>
                        <w:right w:val="none" w:sz="0" w:space="0" w:color="auto"/>
                      </w:divBdr>
                      <w:divsChild>
                        <w:div w:id="206552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1537777">
      <w:bodyDiv w:val="1"/>
      <w:marLeft w:val="0"/>
      <w:marRight w:val="0"/>
      <w:marTop w:val="0"/>
      <w:marBottom w:val="0"/>
      <w:divBdr>
        <w:top w:val="none" w:sz="0" w:space="0" w:color="auto"/>
        <w:left w:val="none" w:sz="0" w:space="0" w:color="auto"/>
        <w:bottom w:val="none" w:sz="0" w:space="0" w:color="auto"/>
        <w:right w:val="none" w:sz="0" w:space="0" w:color="auto"/>
      </w:divBdr>
      <w:divsChild>
        <w:div w:id="1193613971">
          <w:marLeft w:val="0"/>
          <w:marRight w:val="0"/>
          <w:marTop w:val="0"/>
          <w:marBottom w:val="0"/>
          <w:divBdr>
            <w:top w:val="none" w:sz="0" w:space="0" w:color="auto"/>
            <w:left w:val="none" w:sz="0" w:space="0" w:color="auto"/>
            <w:bottom w:val="none" w:sz="0" w:space="0" w:color="auto"/>
            <w:right w:val="none" w:sz="0" w:space="0" w:color="auto"/>
          </w:divBdr>
          <w:divsChild>
            <w:div w:id="800617795">
              <w:marLeft w:val="0"/>
              <w:marRight w:val="0"/>
              <w:marTop w:val="0"/>
              <w:marBottom w:val="0"/>
              <w:divBdr>
                <w:top w:val="none" w:sz="0" w:space="0" w:color="auto"/>
                <w:left w:val="none" w:sz="0" w:space="0" w:color="auto"/>
                <w:bottom w:val="none" w:sz="0" w:space="0" w:color="auto"/>
                <w:right w:val="none" w:sz="0" w:space="0" w:color="auto"/>
              </w:divBdr>
              <w:divsChild>
                <w:div w:id="158228391">
                  <w:marLeft w:val="0"/>
                  <w:marRight w:val="0"/>
                  <w:marTop w:val="0"/>
                  <w:marBottom w:val="0"/>
                  <w:divBdr>
                    <w:top w:val="none" w:sz="0" w:space="0" w:color="auto"/>
                    <w:left w:val="none" w:sz="0" w:space="0" w:color="auto"/>
                    <w:bottom w:val="none" w:sz="0" w:space="0" w:color="auto"/>
                    <w:right w:val="none" w:sz="0" w:space="0" w:color="auto"/>
                  </w:divBdr>
                  <w:divsChild>
                    <w:div w:id="491216212">
                      <w:marLeft w:val="0"/>
                      <w:marRight w:val="0"/>
                      <w:marTop w:val="0"/>
                      <w:marBottom w:val="0"/>
                      <w:divBdr>
                        <w:top w:val="none" w:sz="0" w:space="0" w:color="auto"/>
                        <w:left w:val="none" w:sz="0" w:space="0" w:color="auto"/>
                        <w:bottom w:val="none" w:sz="0" w:space="0" w:color="auto"/>
                        <w:right w:val="none" w:sz="0" w:space="0" w:color="auto"/>
                      </w:divBdr>
                      <w:divsChild>
                        <w:div w:id="2110005177">
                          <w:marLeft w:val="0"/>
                          <w:marRight w:val="0"/>
                          <w:marTop w:val="0"/>
                          <w:marBottom w:val="0"/>
                          <w:divBdr>
                            <w:top w:val="none" w:sz="0" w:space="0" w:color="auto"/>
                            <w:left w:val="none" w:sz="0" w:space="0" w:color="auto"/>
                            <w:bottom w:val="none" w:sz="0" w:space="0" w:color="auto"/>
                            <w:right w:val="none" w:sz="0" w:space="0" w:color="auto"/>
                          </w:divBdr>
                          <w:divsChild>
                            <w:div w:id="1793671586">
                              <w:marLeft w:val="0"/>
                              <w:marRight w:val="0"/>
                              <w:marTop w:val="0"/>
                              <w:marBottom w:val="1020"/>
                              <w:divBdr>
                                <w:top w:val="none" w:sz="0" w:space="0" w:color="auto"/>
                                <w:left w:val="none" w:sz="0" w:space="0" w:color="auto"/>
                                <w:bottom w:val="none" w:sz="0" w:space="0" w:color="auto"/>
                                <w:right w:val="none" w:sz="0" w:space="0" w:color="auto"/>
                              </w:divBdr>
                              <w:divsChild>
                                <w:div w:id="1477990999">
                                  <w:marLeft w:val="0"/>
                                  <w:marRight w:val="0"/>
                                  <w:marTop w:val="0"/>
                                  <w:marBottom w:val="0"/>
                                  <w:divBdr>
                                    <w:top w:val="none" w:sz="0" w:space="0" w:color="auto"/>
                                    <w:left w:val="none" w:sz="0" w:space="0" w:color="auto"/>
                                    <w:bottom w:val="none" w:sz="0" w:space="0" w:color="auto"/>
                                    <w:right w:val="none" w:sz="0" w:space="0" w:color="auto"/>
                                  </w:divBdr>
                                  <w:divsChild>
                                    <w:div w:id="44885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6172511">
      <w:bodyDiv w:val="1"/>
      <w:marLeft w:val="0"/>
      <w:marRight w:val="0"/>
      <w:marTop w:val="0"/>
      <w:marBottom w:val="0"/>
      <w:divBdr>
        <w:top w:val="none" w:sz="0" w:space="0" w:color="auto"/>
        <w:left w:val="none" w:sz="0" w:space="0" w:color="auto"/>
        <w:bottom w:val="none" w:sz="0" w:space="0" w:color="auto"/>
        <w:right w:val="none" w:sz="0" w:space="0" w:color="auto"/>
      </w:divBdr>
      <w:divsChild>
        <w:div w:id="2023628643">
          <w:marLeft w:val="0"/>
          <w:marRight w:val="0"/>
          <w:marTop w:val="0"/>
          <w:marBottom w:val="0"/>
          <w:divBdr>
            <w:top w:val="none" w:sz="0" w:space="0" w:color="auto"/>
            <w:left w:val="none" w:sz="0" w:space="0" w:color="auto"/>
            <w:bottom w:val="none" w:sz="0" w:space="0" w:color="auto"/>
            <w:right w:val="none" w:sz="0" w:space="0" w:color="auto"/>
          </w:divBdr>
          <w:divsChild>
            <w:div w:id="1102452510">
              <w:marLeft w:val="0"/>
              <w:marRight w:val="0"/>
              <w:marTop w:val="0"/>
              <w:marBottom w:val="0"/>
              <w:divBdr>
                <w:top w:val="none" w:sz="0" w:space="0" w:color="auto"/>
                <w:left w:val="none" w:sz="0" w:space="0" w:color="auto"/>
                <w:bottom w:val="none" w:sz="0" w:space="0" w:color="auto"/>
                <w:right w:val="none" w:sz="0" w:space="0" w:color="auto"/>
              </w:divBdr>
              <w:divsChild>
                <w:div w:id="1879468138">
                  <w:marLeft w:val="0"/>
                  <w:marRight w:val="0"/>
                  <w:marTop w:val="0"/>
                  <w:marBottom w:val="0"/>
                  <w:divBdr>
                    <w:top w:val="none" w:sz="0" w:space="0" w:color="auto"/>
                    <w:left w:val="none" w:sz="0" w:space="0" w:color="auto"/>
                    <w:bottom w:val="none" w:sz="0" w:space="0" w:color="auto"/>
                    <w:right w:val="none" w:sz="0" w:space="0" w:color="auto"/>
                  </w:divBdr>
                  <w:divsChild>
                    <w:div w:id="382676317">
                      <w:marLeft w:val="0"/>
                      <w:marRight w:val="0"/>
                      <w:marTop w:val="0"/>
                      <w:marBottom w:val="0"/>
                      <w:divBdr>
                        <w:top w:val="none" w:sz="0" w:space="0" w:color="auto"/>
                        <w:left w:val="none" w:sz="0" w:space="0" w:color="auto"/>
                        <w:bottom w:val="none" w:sz="0" w:space="0" w:color="auto"/>
                        <w:right w:val="none" w:sz="0" w:space="0" w:color="auto"/>
                      </w:divBdr>
                      <w:divsChild>
                        <w:div w:id="1736079522">
                          <w:marLeft w:val="0"/>
                          <w:marRight w:val="0"/>
                          <w:marTop w:val="0"/>
                          <w:marBottom w:val="240"/>
                          <w:divBdr>
                            <w:top w:val="none" w:sz="0" w:space="0" w:color="auto"/>
                            <w:left w:val="none" w:sz="0" w:space="0" w:color="auto"/>
                            <w:bottom w:val="none" w:sz="0" w:space="0" w:color="auto"/>
                            <w:right w:val="none" w:sz="0" w:space="0" w:color="auto"/>
                          </w:divBdr>
                          <w:divsChild>
                            <w:div w:id="86510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032598">
      <w:bodyDiv w:val="1"/>
      <w:marLeft w:val="0"/>
      <w:marRight w:val="0"/>
      <w:marTop w:val="0"/>
      <w:marBottom w:val="0"/>
      <w:divBdr>
        <w:top w:val="none" w:sz="0" w:space="0" w:color="auto"/>
        <w:left w:val="none" w:sz="0" w:space="0" w:color="auto"/>
        <w:bottom w:val="none" w:sz="0" w:space="0" w:color="auto"/>
        <w:right w:val="none" w:sz="0" w:space="0" w:color="auto"/>
      </w:divBdr>
      <w:divsChild>
        <w:div w:id="739791792">
          <w:marLeft w:val="0"/>
          <w:marRight w:val="0"/>
          <w:marTop w:val="0"/>
          <w:marBottom w:val="0"/>
          <w:divBdr>
            <w:top w:val="none" w:sz="0" w:space="0" w:color="auto"/>
            <w:left w:val="none" w:sz="0" w:space="0" w:color="auto"/>
            <w:bottom w:val="none" w:sz="0" w:space="0" w:color="auto"/>
            <w:right w:val="none" w:sz="0" w:space="0" w:color="auto"/>
          </w:divBdr>
          <w:divsChild>
            <w:div w:id="645671770">
              <w:marLeft w:val="0"/>
              <w:marRight w:val="0"/>
              <w:marTop w:val="0"/>
              <w:marBottom w:val="0"/>
              <w:divBdr>
                <w:top w:val="none" w:sz="0" w:space="0" w:color="auto"/>
                <w:left w:val="none" w:sz="0" w:space="0" w:color="auto"/>
                <w:bottom w:val="none" w:sz="0" w:space="0" w:color="auto"/>
                <w:right w:val="none" w:sz="0" w:space="0" w:color="auto"/>
              </w:divBdr>
              <w:divsChild>
                <w:div w:id="1517696301">
                  <w:marLeft w:val="0"/>
                  <w:marRight w:val="0"/>
                  <w:marTop w:val="0"/>
                  <w:marBottom w:val="0"/>
                  <w:divBdr>
                    <w:top w:val="none" w:sz="0" w:space="0" w:color="auto"/>
                    <w:left w:val="none" w:sz="0" w:space="0" w:color="auto"/>
                    <w:bottom w:val="none" w:sz="0" w:space="0" w:color="auto"/>
                    <w:right w:val="none" w:sz="0" w:space="0" w:color="auto"/>
                  </w:divBdr>
                  <w:divsChild>
                    <w:div w:id="1620141209">
                      <w:marLeft w:val="0"/>
                      <w:marRight w:val="0"/>
                      <w:marTop w:val="0"/>
                      <w:marBottom w:val="0"/>
                      <w:divBdr>
                        <w:top w:val="none" w:sz="0" w:space="0" w:color="auto"/>
                        <w:left w:val="none" w:sz="0" w:space="0" w:color="auto"/>
                        <w:bottom w:val="none" w:sz="0" w:space="0" w:color="auto"/>
                        <w:right w:val="none" w:sz="0" w:space="0" w:color="auto"/>
                      </w:divBdr>
                      <w:divsChild>
                        <w:div w:id="409621699">
                          <w:marLeft w:val="0"/>
                          <w:marRight w:val="0"/>
                          <w:marTop w:val="0"/>
                          <w:marBottom w:val="0"/>
                          <w:divBdr>
                            <w:top w:val="none" w:sz="0" w:space="0" w:color="auto"/>
                            <w:left w:val="none" w:sz="0" w:space="0" w:color="auto"/>
                            <w:bottom w:val="none" w:sz="0" w:space="0" w:color="auto"/>
                            <w:right w:val="none" w:sz="0" w:space="0" w:color="auto"/>
                          </w:divBdr>
                          <w:divsChild>
                            <w:div w:id="1763799592">
                              <w:marLeft w:val="0"/>
                              <w:marRight w:val="0"/>
                              <w:marTop w:val="0"/>
                              <w:marBottom w:val="1020"/>
                              <w:divBdr>
                                <w:top w:val="none" w:sz="0" w:space="0" w:color="auto"/>
                                <w:left w:val="none" w:sz="0" w:space="0" w:color="auto"/>
                                <w:bottom w:val="none" w:sz="0" w:space="0" w:color="auto"/>
                                <w:right w:val="none" w:sz="0" w:space="0" w:color="auto"/>
                              </w:divBdr>
                              <w:divsChild>
                                <w:div w:id="2011369926">
                                  <w:marLeft w:val="0"/>
                                  <w:marRight w:val="0"/>
                                  <w:marTop w:val="0"/>
                                  <w:marBottom w:val="0"/>
                                  <w:divBdr>
                                    <w:top w:val="none" w:sz="0" w:space="0" w:color="auto"/>
                                    <w:left w:val="none" w:sz="0" w:space="0" w:color="auto"/>
                                    <w:bottom w:val="none" w:sz="0" w:space="0" w:color="auto"/>
                                    <w:right w:val="none" w:sz="0" w:space="0" w:color="auto"/>
                                  </w:divBdr>
                                  <w:divsChild>
                                    <w:div w:id="207319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137602">
      <w:bodyDiv w:val="1"/>
      <w:marLeft w:val="0"/>
      <w:marRight w:val="0"/>
      <w:marTop w:val="0"/>
      <w:marBottom w:val="0"/>
      <w:divBdr>
        <w:top w:val="none" w:sz="0" w:space="0" w:color="auto"/>
        <w:left w:val="none" w:sz="0" w:space="0" w:color="auto"/>
        <w:bottom w:val="none" w:sz="0" w:space="0" w:color="auto"/>
        <w:right w:val="none" w:sz="0" w:space="0" w:color="auto"/>
      </w:divBdr>
      <w:divsChild>
        <w:div w:id="447705197">
          <w:marLeft w:val="0"/>
          <w:marRight w:val="0"/>
          <w:marTop w:val="0"/>
          <w:marBottom w:val="0"/>
          <w:divBdr>
            <w:top w:val="none" w:sz="0" w:space="0" w:color="auto"/>
            <w:left w:val="none" w:sz="0" w:space="0" w:color="auto"/>
            <w:bottom w:val="none" w:sz="0" w:space="0" w:color="auto"/>
            <w:right w:val="none" w:sz="0" w:space="0" w:color="auto"/>
          </w:divBdr>
          <w:divsChild>
            <w:div w:id="168374509">
              <w:marLeft w:val="300"/>
              <w:marRight w:val="300"/>
              <w:marTop w:val="300"/>
              <w:marBottom w:val="0"/>
              <w:divBdr>
                <w:top w:val="none" w:sz="0" w:space="0" w:color="auto"/>
                <w:left w:val="none" w:sz="0" w:space="0" w:color="auto"/>
                <w:bottom w:val="none" w:sz="0" w:space="0" w:color="auto"/>
                <w:right w:val="none" w:sz="0" w:space="0" w:color="auto"/>
              </w:divBdr>
              <w:divsChild>
                <w:div w:id="1426881962">
                  <w:marLeft w:val="300"/>
                  <w:marRight w:val="300"/>
                  <w:marTop w:val="0"/>
                  <w:marBottom w:val="600"/>
                  <w:divBdr>
                    <w:top w:val="none" w:sz="0" w:space="0" w:color="auto"/>
                    <w:left w:val="none" w:sz="0" w:space="0" w:color="auto"/>
                    <w:bottom w:val="none" w:sz="0" w:space="0" w:color="auto"/>
                    <w:right w:val="none" w:sz="0" w:space="0" w:color="auto"/>
                  </w:divBdr>
                  <w:divsChild>
                    <w:div w:id="403377378">
                      <w:marLeft w:val="0"/>
                      <w:marRight w:val="0"/>
                      <w:marTop w:val="0"/>
                      <w:marBottom w:val="0"/>
                      <w:divBdr>
                        <w:top w:val="none" w:sz="0" w:space="0" w:color="auto"/>
                        <w:left w:val="none" w:sz="0" w:space="0" w:color="auto"/>
                        <w:bottom w:val="none" w:sz="0" w:space="0" w:color="auto"/>
                        <w:right w:val="none" w:sz="0" w:space="0" w:color="auto"/>
                      </w:divBdr>
                      <w:divsChild>
                        <w:div w:id="38838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3908483">
      <w:bodyDiv w:val="1"/>
      <w:marLeft w:val="0"/>
      <w:marRight w:val="0"/>
      <w:marTop w:val="0"/>
      <w:marBottom w:val="0"/>
      <w:divBdr>
        <w:top w:val="none" w:sz="0" w:space="0" w:color="auto"/>
        <w:left w:val="none" w:sz="0" w:space="0" w:color="auto"/>
        <w:bottom w:val="none" w:sz="0" w:space="0" w:color="auto"/>
        <w:right w:val="none" w:sz="0" w:space="0" w:color="auto"/>
      </w:divBdr>
    </w:div>
    <w:div w:id="1046220277">
      <w:bodyDiv w:val="1"/>
      <w:marLeft w:val="0"/>
      <w:marRight w:val="0"/>
      <w:marTop w:val="0"/>
      <w:marBottom w:val="0"/>
      <w:divBdr>
        <w:top w:val="none" w:sz="0" w:space="0" w:color="auto"/>
        <w:left w:val="none" w:sz="0" w:space="0" w:color="auto"/>
        <w:bottom w:val="none" w:sz="0" w:space="0" w:color="auto"/>
        <w:right w:val="none" w:sz="0" w:space="0" w:color="auto"/>
      </w:divBdr>
      <w:divsChild>
        <w:div w:id="1580754382">
          <w:marLeft w:val="0"/>
          <w:marRight w:val="0"/>
          <w:marTop w:val="0"/>
          <w:marBottom w:val="0"/>
          <w:divBdr>
            <w:top w:val="none" w:sz="0" w:space="0" w:color="auto"/>
            <w:left w:val="none" w:sz="0" w:space="0" w:color="auto"/>
            <w:bottom w:val="none" w:sz="0" w:space="0" w:color="auto"/>
            <w:right w:val="none" w:sz="0" w:space="0" w:color="auto"/>
          </w:divBdr>
          <w:divsChild>
            <w:div w:id="1471895871">
              <w:marLeft w:val="0"/>
              <w:marRight w:val="0"/>
              <w:marTop w:val="0"/>
              <w:marBottom w:val="0"/>
              <w:divBdr>
                <w:top w:val="none" w:sz="0" w:space="0" w:color="auto"/>
                <w:left w:val="none" w:sz="0" w:space="0" w:color="auto"/>
                <w:bottom w:val="none" w:sz="0" w:space="0" w:color="auto"/>
                <w:right w:val="none" w:sz="0" w:space="0" w:color="auto"/>
              </w:divBdr>
              <w:divsChild>
                <w:div w:id="125863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804067">
      <w:bodyDiv w:val="1"/>
      <w:marLeft w:val="0"/>
      <w:marRight w:val="0"/>
      <w:marTop w:val="0"/>
      <w:marBottom w:val="0"/>
      <w:divBdr>
        <w:top w:val="none" w:sz="0" w:space="0" w:color="auto"/>
        <w:left w:val="none" w:sz="0" w:space="0" w:color="auto"/>
        <w:bottom w:val="none" w:sz="0" w:space="0" w:color="auto"/>
        <w:right w:val="none" w:sz="0" w:space="0" w:color="auto"/>
      </w:divBdr>
      <w:divsChild>
        <w:div w:id="1523472338">
          <w:marLeft w:val="0"/>
          <w:marRight w:val="0"/>
          <w:marTop w:val="0"/>
          <w:marBottom w:val="0"/>
          <w:divBdr>
            <w:top w:val="none" w:sz="0" w:space="0" w:color="auto"/>
            <w:left w:val="none" w:sz="0" w:space="0" w:color="auto"/>
            <w:bottom w:val="none" w:sz="0" w:space="0" w:color="auto"/>
            <w:right w:val="none" w:sz="0" w:space="0" w:color="auto"/>
          </w:divBdr>
          <w:divsChild>
            <w:div w:id="633486055">
              <w:marLeft w:val="0"/>
              <w:marRight w:val="0"/>
              <w:marTop w:val="0"/>
              <w:marBottom w:val="0"/>
              <w:divBdr>
                <w:top w:val="none" w:sz="0" w:space="0" w:color="auto"/>
                <w:left w:val="none" w:sz="0" w:space="0" w:color="auto"/>
                <w:bottom w:val="none" w:sz="0" w:space="0" w:color="auto"/>
                <w:right w:val="none" w:sz="0" w:space="0" w:color="auto"/>
              </w:divBdr>
              <w:divsChild>
                <w:div w:id="77459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476485">
      <w:bodyDiv w:val="1"/>
      <w:marLeft w:val="0"/>
      <w:marRight w:val="0"/>
      <w:marTop w:val="0"/>
      <w:marBottom w:val="0"/>
      <w:divBdr>
        <w:top w:val="none" w:sz="0" w:space="0" w:color="auto"/>
        <w:left w:val="none" w:sz="0" w:space="0" w:color="auto"/>
        <w:bottom w:val="none" w:sz="0" w:space="0" w:color="auto"/>
        <w:right w:val="none" w:sz="0" w:space="0" w:color="auto"/>
      </w:divBdr>
      <w:divsChild>
        <w:div w:id="591087436">
          <w:marLeft w:val="0"/>
          <w:marRight w:val="0"/>
          <w:marTop w:val="0"/>
          <w:marBottom w:val="0"/>
          <w:divBdr>
            <w:top w:val="none" w:sz="0" w:space="0" w:color="auto"/>
            <w:left w:val="none" w:sz="0" w:space="0" w:color="auto"/>
            <w:bottom w:val="none" w:sz="0" w:space="0" w:color="auto"/>
            <w:right w:val="none" w:sz="0" w:space="0" w:color="auto"/>
          </w:divBdr>
          <w:divsChild>
            <w:div w:id="503201827">
              <w:marLeft w:val="0"/>
              <w:marRight w:val="0"/>
              <w:marTop w:val="0"/>
              <w:marBottom w:val="0"/>
              <w:divBdr>
                <w:top w:val="none" w:sz="0" w:space="0" w:color="auto"/>
                <w:left w:val="none" w:sz="0" w:space="0" w:color="auto"/>
                <w:bottom w:val="none" w:sz="0" w:space="0" w:color="auto"/>
                <w:right w:val="none" w:sz="0" w:space="0" w:color="auto"/>
              </w:divBdr>
              <w:divsChild>
                <w:div w:id="1062950865">
                  <w:marLeft w:val="0"/>
                  <w:marRight w:val="0"/>
                  <w:marTop w:val="0"/>
                  <w:marBottom w:val="0"/>
                  <w:divBdr>
                    <w:top w:val="none" w:sz="0" w:space="0" w:color="auto"/>
                    <w:left w:val="none" w:sz="0" w:space="0" w:color="auto"/>
                    <w:bottom w:val="none" w:sz="0" w:space="0" w:color="auto"/>
                    <w:right w:val="none" w:sz="0" w:space="0" w:color="auto"/>
                  </w:divBdr>
                  <w:divsChild>
                    <w:div w:id="1405764734">
                      <w:marLeft w:val="0"/>
                      <w:marRight w:val="0"/>
                      <w:marTop w:val="0"/>
                      <w:marBottom w:val="0"/>
                      <w:divBdr>
                        <w:top w:val="none" w:sz="0" w:space="0" w:color="auto"/>
                        <w:left w:val="none" w:sz="0" w:space="0" w:color="auto"/>
                        <w:bottom w:val="none" w:sz="0" w:space="0" w:color="auto"/>
                        <w:right w:val="none" w:sz="0" w:space="0" w:color="auto"/>
                      </w:divBdr>
                      <w:divsChild>
                        <w:div w:id="44049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391497">
      <w:bodyDiv w:val="1"/>
      <w:marLeft w:val="0"/>
      <w:marRight w:val="0"/>
      <w:marTop w:val="0"/>
      <w:marBottom w:val="0"/>
      <w:divBdr>
        <w:top w:val="none" w:sz="0" w:space="0" w:color="auto"/>
        <w:left w:val="none" w:sz="0" w:space="0" w:color="auto"/>
        <w:bottom w:val="none" w:sz="0" w:space="0" w:color="auto"/>
        <w:right w:val="none" w:sz="0" w:space="0" w:color="auto"/>
      </w:divBdr>
      <w:divsChild>
        <w:div w:id="1818916280">
          <w:marLeft w:val="0"/>
          <w:marRight w:val="0"/>
          <w:marTop w:val="0"/>
          <w:marBottom w:val="0"/>
          <w:divBdr>
            <w:top w:val="none" w:sz="0" w:space="0" w:color="auto"/>
            <w:left w:val="none" w:sz="0" w:space="0" w:color="auto"/>
            <w:bottom w:val="none" w:sz="0" w:space="0" w:color="auto"/>
            <w:right w:val="none" w:sz="0" w:space="0" w:color="auto"/>
          </w:divBdr>
          <w:divsChild>
            <w:div w:id="1455712363">
              <w:marLeft w:val="0"/>
              <w:marRight w:val="0"/>
              <w:marTop w:val="0"/>
              <w:marBottom w:val="0"/>
              <w:divBdr>
                <w:top w:val="none" w:sz="0" w:space="0" w:color="auto"/>
                <w:left w:val="none" w:sz="0" w:space="0" w:color="auto"/>
                <w:bottom w:val="none" w:sz="0" w:space="0" w:color="auto"/>
                <w:right w:val="none" w:sz="0" w:space="0" w:color="auto"/>
              </w:divBdr>
              <w:divsChild>
                <w:div w:id="1511019231">
                  <w:marLeft w:val="0"/>
                  <w:marRight w:val="0"/>
                  <w:marTop w:val="0"/>
                  <w:marBottom w:val="0"/>
                  <w:divBdr>
                    <w:top w:val="none" w:sz="0" w:space="0" w:color="auto"/>
                    <w:left w:val="none" w:sz="0" w:space="0" w:color="auto"/>
                    <w:bottom w:val="none" w:sz="0" w:space="0" w:color="auto"/>
                    <w:right w:val="none" w:sz="0" w:space="0" w:color="auto"/>
                  </w:divBdr>
                  <w:divsChild>
                    <w:div w:id="271014660">
                      <w:marLeft w:val="0"/>
                      <w:marRight w:val="0"/>
                      <w:marTop w:val="45"/>
                      <w:marBottom w:val="0"/>
                      <w:divBdr>
                        <w:top w:val="none" w:sz="0" w:space="0" w:color="auto"/>
                        <w:left w:val="none" w:sz="0" w:space="0" w:color="auto"/>
                        <w:bottom w:val="none" w:sz="0" w:space="0" w:color="auto"/>
                        <w:right w:val="none" w:sz="0" w:space="0" w:color="auto"/>
                      </w:divBdr>
                      <w:divsChild>
                        <w:div w:id="745611196">
                          <w:marLeft w:val="0"/>
                          <w:marRight w:val="0"/>
                          <w:marTop w:val="0"/>
                          <w:marBottom w:val="0"/>
                          <w:divBdr>
                            <w:top w:val="none" w:sz="0" w:space="0" w:color="auto"/>
                            <w:left w:val="none" w:sz="0" w:space="0" w:color="auto"/>
                            <w:bottom w:val="none" w:sz="0" w:space="0" w:color="auto"/>
                            <w:right w:val="none" w:sz="0" w:space="0" w:color="auto"/>
                          </w:divBdr>
                          <w:divsChild>
                            <w:div w:id="1529023703">
                              <w:marLeft w:val="2070"/>
                              <w:marRight w:val="3810"/>
                              <w:marTop w:val="0"/>
                              <w:marBottom w:val="0"/>
                              <w:divBdr>
                                <w:top w:val="none" w:sz="0" w:space="0" w:color="auto"/>
                                <w:left w:val="none" w:sz="0" w:space="0" w:color="auto"/>
                                <w:bottom w:val="none" w:sz="0" w:space="0" w:color="auto"/>
                                <w:right w:val="none" w:sz="0" w:space="0" w:color="auto"/>
                              </w:divBdr>
                              <w:divsChild>
                                <w:div w:id="395013050">
                                  <w:marLeft w:val="0"/>
                                  <w:marRight w:val="0"/>
                                  <w:marTop w:val="0"/>
                                  <w:marBottom w:val="0"/>
                                  <w:divBdr>
                                    <w:top w:val="none" w:sz="0" w:space="0" w:color="auto"/>
                                    <w:left w:val="none" w:sz="0" w:space="0" w:color="auto"/>
                                    <w:bottom w:val="none" w:sz="0" w:space="0" w:color="auto"/>
                                    <w:right w:val="none" w:sz="0" w:space="0" w:color="auto"/>
                                  </w:divBdr>
                                  <w:divsChild>
                                    <w:div w:id="1594973231">
                                      <w:marLeft w:val="0"/>
                                      <w:marRight w:val="0"/>
                                      <w:marTop w:val="0"/>
                                      <w:marBottom w:val="0"/>
                                      <w:divBdr>
                                        <w:top w:val="none" w:sz="0" w:space="0" w:color="auto"/>
                                        <w:left w:val="none" w:sz="0" w:space="0" w:color="auto"/>
                                        <w:bottom w:val="none" w:sz="0" w:space="0" w:color="auto"/>
                                        <w:right w:val="none" w:sz="0" w:space="0" w:color="auto"/>
                                      </w:divBdr>
                                      <w:divsChild>
                                        <w:div w:id="965309881">
                                          <w:marLeft w:val="0"/>
                                          <w:marRight w:val="0"/>
                                          <w:marTop w:val="0"/>
                                          <w:marBottom w:val="0"/>
                                          <w:divBdr>
                                            <w:top w:val="none" w:sz="0" w:space="0" w:color="auto"/>
                                            <w:left w:val="none" w:sz="0" w:space="0" w:color="auto"/>
                                            <w:bottom w:val="none" w:sz="0" w:space="0" w:color="auto"/>
                                            <w:right w:val="none" w:sz="0" w:space="0" w:color="auto"/>
                                          </w:divBdr>
                                          <w:divsChild>
                                            <w:div w:id="1821576601">
                                              <w:marLeft w:val="0"/>
                                              <w:marRight w:val="0"/>
                                              <w:marTop w:val="0"/>
                                              <w:marBottom w:val="0"/>
                                              <w:divBdr>
                                                <w:top w:val="none" w:sz="0" w:space="0" w:color="auto"/>
                                                <w:left w:val="none" w:sz="0" w:space="0" w:color="auto"/>
                                                <w:bottom w:val="none" w:sz="0" w:space="0" w:color="auto"/>
                                                <w:right w:val="none" w:sz="0" w:space="0" w:color="auto"/>
                                              </w:divBdr>
                                              <w:divsChild>
                                                <w:div w:id="213123765">
                                                  <w:marLeft w:val="0"/>
                                                  <w:marRight w:val="0"/>
                                                  <w:marTop w:val="0"/>
                                                  <w:marBottom w:val="345"/>
                                                  <w:divBdr>
                                                    <w:top w:val="none" w:sz="0" w:space="0" w:color="auto"/>
                                                    <w:left w:val="none" w:sz="0" w:space="0" w:color="auto"/>
                                                    <w:bottom w:val="none" w:sz="0" w:space="0" w:color="auto"/>
                                                    <w:right w:val="none" w:sz="0" w:space="0" w:color="auto"/>
                                                  </w:divBdr>
                                                  <w:divsChild>
                                                    <w:div w:id="25644965">
                                                      <w:marLeft w:val="0"/>
                                                      <w:marRight w:val="0"/>
                                                      <w:marTop w:val="0"/>
                                                      <w:marBottom w:val="0"/>
                                                      <w:divBdr>
                                                        <w:top w:val="none" w:sz="0" w:space="0" w:color="auto"/>
                                                        <w:left w:val="none" w:sz="0" w:space="0" w:color="auto"/>
                                                        <w:bottom w:val="none" w:sz="0" w:space="0" w:color="auto"/>
                                                        <w:right w:val="none" w:sz="0" w:space="0" w:color="auto"/>
                                                      </w:divBdr>
                                                      <w:divsChild>
                                                        <w:div w:id="1231885203">
                                                          <w:marLeft w:val="0"/>
                                                          <w:marRight w:val="0"/>
                                                          <w:marTop w:val="0"/>
                                                          <w:marBottom w:val="0"/>
                                                          <w:divBdr>
                                                            <w:top w:val="none" w:sz="0" w:space="0" w:color="auto"/>
                                                            <w:left w:val="none" w:sz="0" w:space="0" w:color="auto"/>
                                                            <w:bottom w:val="none" w:sz="0" w:space="0" w:color="auto"/>
                                                            <w:right w:val="none" w:sz="0" w:space="0" w:color="auto"/>
                                                          </w:divBdr>
                                                          <w:divsChild>
                                                            <w:div w:id="1211263619">
                                                              <w:marLeft w:val="0"/>
                                                              <w:marRight w:val="0"/>
                                                              <w:marTop w:val="0"/>
                                                              <w:marBottom w:val="0"/>
                                                              <w:divBdr>
                                                                <w:top w:val="none" w:sz="0" w:space="0" w:color="auto"/>
                                                                <w:left w:val="none" w:sz="0" w:space="0" w:color="auto"/>
                                                                <w:bottom w:val="none" w:sz="0" w:space="0" w:color="auto"/>
                                                                <w:right w:val="none" w:sz="0" w:space="0" w:color="auto"/>
                                                              </w:divBdr>
                                                              <w:divsChild>
                                                                <w:div w:id="962073306">
                                                                  <w:marLeft w:val="0"/>
                                                                  <w:marRight w:val="0"/>
                                                                  <w:marTop w:val="0"/>
                                                                  <w:marBottom w:val="0"/>
                                                                  <w:divBdr>
                                                                    <w:top w:val="none" w:sz="0" w:space="0" w:color="auto"/>
                                                                    <w:left w:val="none" w:sz="0" w:space="0" w:color="auto"/>
                                                                    <w:bottom w:val="none" w:sz="0" w:space="0" w:color="auto"/>
                                                                    <w:right w:val="none" w:sz="0" w:space="0" w:color="auto"/>
                                                                  </w:divBdr>
                                                                  <w:divsChild>
                                                                    <w:div w:id="1498106907">
                                                                      <w:marLeft w:val="0"/>
                                                                      <w:marRight w:val="0"/>
                                                                      <w:marTop w:val="0"/>
                                                                      <w:marBottom w:val="0"/>
                                                                      <w:divBdr>
                                                                        <w:top w:val="none" w:sz="0" w:space="0" w:color="auto"/>
                                                                        <w:left w:val="none" w:sz="0" w:space="0" w:color="auto"/>
                                                                        <w:bottom w:val="none" w:sz="0" w:space="0" w:color="auto"/>
                                                                        <w:right w:val="none" w:sz="0" w:space="0" w:color="auto"/>
                                                                      </w:divBdr>
                                                                      <w:divsChild>
                                                                        <w:div w:id="424152674">
                                                                          <w:marLeft w:val="0"/>
                                                                          <w:marRight w:val="0"/>
                                                                          <w:marTop w:val="0"/>
                                                                          <w:marBottom w:val="0"/>
                                                                          <w:divBdr>
                                                                            <w:top w:val="none" w:sz="0" w:space="0" w:color="auto"/>
                                                                            <w:left w:val="none" w:sz="0" w:space="0" w:color="auto"/>
                                                                            <w:bottom w:val="none" w:sz="0" w:space="0" w:color="auto"/>
                                                                            <w:right w:val="none" w:sz="0" w:space="0" w:color="auto"/>
                                                                          </w:divBdr>
                                                                          <w:divsChild>
                                                                            <w:div w:id="87385356">
                                                                              <w:marLeft w:val="0"/>
                                                                              <w:marRight w:val="0"/>
                                                                              <w:marTop w:val="0"/>
                                                                              <w:marBottom w:val="0"/>
                                                                              <w:divBdr>
                                                                                <w:top w:val="none" w:sz="0" w:space="0" w:color="auto"/>
                                                                                <w:left w:val="none" w:sz="0" w:space="0" w:color="auto"/>
                                                                                <w:bottom w:val="none" w:sz="0" w:space="0" w:color="auto"/>
                                                                                <w:right w:val="none" w:sz="0" w:space="0" w:color="auto"/>
                                                                              </w:divBdr>
                                                                              <w:divsChild>
                                                                                <w:div w:id="832373760">
                                                                                  <w:marLeft w:val="0"/>
                                                                                  <w:marRight w:val="0"/>
                                                                                  <w:marTop w:val="0"/>
                                                                                  <w:marBottom w:val="0"/>
                                                                                  <w:divBdr>
                                                                                    <w:top w:val="none" w:sz="0" w:space="0" w:color="auto"/>
                                                                                    <w:left w:val="none" w:sz="0" w:space="0" w:color="auto"/>
                                                                                    <w:bottom w:val="none" w:sz="0" w:space="0" w:color="auto"/>
                                                                                    <w:right w:val="none" w:sz="0" w:space="0" w:color="auto"/>
                                                                                  </w:divBdr>
                                                                                  <w:divsChild>
                                                                                    <w:div w:id="1891258358">
                                                                                      <w:marLeft w:val="0"/>
                                                                                      <w:marRight w:val="0"/>
                                                                                      <w:marTop w:val="0"/>
                                                                                      <w:marBottom w:val="0"/>
                                                                                      <w:divBdr>
                                                                                        <w:top w:val="none" w:sz="0" w:space="0" w:color="auto"/>
                                                                                        <w:left w:val="none" w:sz="0" w:space="0" w:color="auto"/>
                                                                                        <w:bottom w:val="none" w:sz="0" w:space="0" w:color="auto"/>
                                                                                        <w:right w:val="none" w:sz="0" w:space="0" w:color="auto"/>
                                                                                      </w:divBdr>
                                                                                      <w:divsChild>
                                                                                        <w:div w:id="336616380">
                                                                                          <w:marLeft w:val="0"/>
                                                                                          <w:marRight w:val="0"/>
                                                                                          <w:marTop w:val="0"/>
                                                                                          <w:marBottom w:val="0"/>
                                                                                          <w:divBdr>
                                                                                            <w:top w:val="none" w:sz="0" w:space="0" w:color="auto"/>
                                                                                            <w:left w:val="none" w:sz="0" w:space="0" w:color="auto"/>
                                                                                            <w:bottom w:val="none" w:sz="0" w:space="0" w:color="auto"/>
                                                                                            <w:right w:val="none" w:sz="0" w:space="0" w:color="auto"/>
                                                                                          </w:divBdr>
                                                                                          <w:divsChild>
                                                                                            <w:div w:id="513879961">
                                                                                              <w:marLeft w:val="300"/>
                                                                                              <w:marRight w:val="0"/>
                                                                                              <w:marTop w:val="0"/>
                                                                                              <w:marBottom w:val="0"/>
                                                                                              <w:divBdr>
                                                                                                <w:top w:val="none" w:sz="0" w:space="0" w:color="auto"/>
                                                                                                <w:left w:val="none" w:sz="0" w:space="0" w:color="auto"/>
                                                                                                <w:bottom w:val="none" w:sz="0" w:space="0" w:color="auto"/>
                                                                                                <w:right w:val="none" w:sz="0" w:space="0" w:color="auto"/>
                                                                                              </w:divBdr>
                                                                                              <w:divsChild>
                                                                                                <w:div w:id="560410318">
                                                                                                  <w:marLeft w:val="-300"/>
                                                                                                  <w:marRight w:val="0"/>
                                                                                                  <w:marTop w:val="0"/>
                                                                                                  <w:marBottom w:val="0"/>
                                                                                                  <w:divBdr>
                                                                                                    <w:top w:val="none" w:sz="0" w:space="0" w:color="auto"/>
                                                                                                    <w:left w:val="none" w:sz="0" w:space="0" w:color="auto"/>
                                                                                                    <w:bottom w:val="none" w:sz="0" w:space="0" w:color="auto"/>
                                                                                                    <w:right w:val="none" w:sz="0" w:space="0" w:color="auto"/>
                                                                                                  </w:divBdr>
                                                                                                  <w:divsChild>
                                                                                                    <w:div w:id="73335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0723792">
      <w:bodyDiv w:val="1"/>
      <w:marLeft w:val="0"/>
      <w:marRight w:val="0"/>
      <w:marTop w:val="0"/>
      <w:marBottom w:val="0"/>
      <w:divBdr>
        <w:top w:val="none" w:sz="0" w:space="0" w:color="auto"/>
        <w:left w:val="none" w:sz="0" w:space="0" w:color="auto"/>
        <w:bottom w:val="none" w:sz="0" w:space="0" w:color="auto"/>
        <w:right w:val="none" w:sz="0" w:space="0" w:color="auto"/>
      </w:divBdr>
      <w:divsChild>
        <w:div w:id="1641379650">
          <w:marLeft w:val="0"/>
          <w:marRight w:val="0"/>
          <w:marTop w:val="0"/>
          <w:marBottom w:val="0"/>
          <w:divBdr>
            <w:top w:val="none" w:sz="0" w:space="0" w:color="auto"/>
            <w:left w:val="none" w:sz="0" w:space="0" w:color="auto"/>
            <w:bottom w:val="none" w:sz="0" w:space="0" w:color="auto"/>
            <w:right w:val="none" w:sz="0" w:space="0" w:color="auto"/>
          </w:divBdr>
          <w:divsChild>
            <w:div w:id="1728260815">
              <w:marLeft w:val="0"/>
              <w:marRight w:val="0"/>
              <w:marTop w:val="0"/>
              <w:marBottom w:val="0"/>
              <w:divBdr>
                <w:top w:val="none" w:sz="0" w:space="0" w:color="auto"/>
                <w:left w:val="none" w:sz="0" w:space="0" w:color="auto"/>
                <w:bottom w:val="none" w:sz="0" w:space="0" w:color="auto"/>
                <w:right w:val="none" w:sz="0" w:space="0" w:color="auto"/>
              </w:divBdr>
              <w:divsChild>
                <w:div w:id="1503816617">
                  <w:marLeft w:val="0"/>
                  <w:marRight w:val="0"/>
                  <w:marTop w:val="0"/>
                  <w:marBottom w:val="0"/>
                  <w:divBdr>
                    <w:top w:val="none" w:sz="0" w:space="0" w:color="auto"/>
                    <w:left w:val="none" w:sz="0" w:space="0" w:color="auto"/>
                    <w:bottom w:val="none" w:sz="0" w:space="0" w:color="auto"/>
                    <w:right w:val="none" w:sz="0" w:space="0" w:color="auto"/>
                  </w:divBdr>
                  <w:divsChild>
                    <w:div w:id="1906381003">
                      <w:marLeft w:val="0"/>
                      <w:marRight w:val="0"/>
                      <w:marTop w:val="0"/>
                      <w:marBottom w:val="0"/>
                      <w:divBdr>
                        <w:top w:val="none" w:sz="0" w:space="0" w:color="auto"/>
                        <w:left w:val="none" w:sz="0" w:space="0" w:color="auto"/>
                        <w:bottom w:val="none" w:sz="0" w:space="0" w:color="auto"/>
                        <w:right w:val="none" w:sz="0" w:space="0" w:color="auto"/>
                      </w:divBdr>
                      <w:divsChild>
                        <w:div w:id="1804545557">
                          <w:marLeft w:val="0"/>
                          <w:marRight w:val="0"/>
                          <w:marTop w:val="0"/>
                          <w:marBottom w:val="0"/>
                          <w:divBdr>
                            <w:top w:val="none" w:sz="0" w:space="0" w:color="auto"/>
                            <w:left w:val="none" w:sz="0" w:space="0" w:color="auto"/>
                            <w:bottom w:val="none" w:sz="0" w:space="0" w:color="auto"/>
                            <w:right w:val="none" w:sz="0" w:space="0" w:color="auto"/>
                          </w:divBdr>
                          <w:divsChild>
                            <w:div w:id="1956131124">
                              <w:marLeft w:val="300"/>
                              <w:marRight w:val="450"/>
                              <w:marTop w:val="0"/>
                              <w:marBottom w:val="180"/>
                              <w:divBdr>
                                <w:top w:val="none" w:sz="0" w:space="0" w:color="auto"/>
                                <w:left w:val="none" w:sz="0" w:space="0" w:color="auto"/>
                                <w:bottom w:val="none" w:sz="0" w:space="0" w:color="auto"/>
                                <w:right w:val="none" w:sz="0" w:space="0" w:color="auto"/>
                              </w:divBdr>
                            </w:div>
                            <w:div w:id="841630831">
                              <w:marLeft w:val="480"/>
                              <w:marRight w:val="225"/>
                              <w:marTop w:val="0"/>
                              <w:marBottom w:val="312"/>
                              <w:divBdr>
                                <w:top w:val="none" w:sz="0" w:space="0" w:color="auto"/>
                                <w:left w:val="none" w:sz="0" w:space="0" w:color="auto"/>
                                <w:bottom w:val="none" w:sz="0" w:space="0" w:color="auto"/>
                                <w:right w:val="none" w:sz="0" w:space="0" w:color="auto"/>
                              </w:divBdr>
                            </w:div>
                            <w:div w:id="1735272580">
                              <w:marLeft w:val="300"/>
                              <w:marRight w:val="45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076429">
      <w:bodyDiv w:val="1"/>
      <w:marLeft w:val="0"/>
      <w:marRight w:val="0"/>
      <w:marTop w:val="0"/>
      <w:marBottom w:val="0"/>
      <w:divBdr>
        <w:top w:val="none" w:sz="0" w:space="0" w:color="auto"/>
        <w:left w:val="none" w:sz="0" w:space="0" w:color="auto"/>
        <w:bottom w:val="none" w:sz="0" w:space="0" w:color="auto"/>
        <w:right w:val="none" w:sz="0" w:space="0" w:color="auto"/>
      </w:divBdr>
      <w:divsChild>
        <w:div w:id="880172778">
          <w:marLeft w:val="0"/>
          <w:marRight w:val="0"/>
          <w:marTop w:val="0"/>
          <w:marBottom w:val="0"/>
          <w:divBdr>
            <w:top w:val="none" w:sz="0" w:space="0" w:color="auto"/>
            <w:left w:val="none" w:sz="0" w:space="0" w:color="auto"/>
            <w:bottom w:val="none" w:sz="0" w:space="0" w:color="auto"/>
            <w:right w:val="none" w:sz="0" w:space="0" w:color="auto"/>
          </w:divBdr>
          <w:divsChild>
            <w:div w:id="1236549214">
              <w:marLeft w:val="300"/>
              <w:marRight w:val="300"/>
              <w:marTop w:val="300"/>
              <w:marBottom w:val="0"/>
              <w:divBdr>
                <w:top w:val="none" w:sz="0" w:space="0" w:color="auto"/>
                <w:left w:val="none" w:sz="0" w:space="0" w:color="auto"/>
                <w:bottom w:val="none" w:sz="0" w:space="0" w:color="auto"/>
                <w:right w:val="none" w:sz="0" w:space="0" w:color="auto"/>
              </w:divBdr>
              <w:divsChild>
                <w:div w:id="960842786">
                  <w:marLeft w:val="300"/>
                  <w:marRight w:val="300"/>
                  <w:marTop w:val="0"/>
                  <w:marBottom w:val="600"/>
                  <w:divBdr>
                    <w:top w:val="none" w:sz="0" w:space="0" w:color="auto"/>
                    <w:left w:val="none" w:sz="0" w:space="0" w:color="auto"/>
                    <w:bottom w:val="none" w:sz="0" w:space="0" w:color="auto"/>
                    <w:right w:val="none" w:sz="0" w:space="0" w:color="auto"/>
                  </w:divBdr>
                  <w:divsChild>
                    <w:div w:id="1759864817">
                      <w:marLeft w:val="0"/>
                      <w:marRight w:val="0"/>
                      <w:marTop w:val="0"/>
                      <w:marBottom w:val="0"/>
                      <w:divBdr>
                        <w:top w:val="none" w:sz="0" w:space="0" w:color="auto"/>
                        <w:left w:val="none" w:sz="0" w:space="0" w:color="auto"/>
                        <w:bottom w:val="none" w:sz="0" w:space="0" w:color="auto"/>
                        <w:right w:val="none" w:sz="0" w:space="0" w:color="auto"/>
                      </w:divBdr>
                      <w:divsChild>
                        <w:div w:id="207080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6936724">
      <w:bodyDiv w:val="1"/>
      <w:marLeft w:val="0"/>
      <w:marRight w:val="0"/>
      <w:marTop w:val="0"/>
      <w:marBottom w:val="0"/>
      <w:divBdr>
        <w:top w:val="none" w:sz="0" w:space="0" w:color="auto"/>
        <w:left w:val="none" w:sz="0" w:space="0" w:color="auto"/>
        <w:bottom w:val="none" w:sz="0" w:space="0" w:color="auto"/>
        <w:right w:val="none" w:sz="0" w:space="0" w:color="auto"/>
      </w:divBdr>
      <w:divsChild>
        <w:div w:id="801121388">
          <w:marLeft w:val="0"/>
          <w:marRight w:val="0"/>
          <w:marTop w:val="0"/>
          <w:marBottom w:val="0"/>
          <w:divBdr>
            <w:top w:val="none" w:sz="0" w:space="0" w:color="auto"/>
            <w:left w:val="none" w:sz="0" w:space="0" w:color="auto"/>
            <w:bottom w:val="none" w:sz="0" w:space="0" w:color="auto"/>
            <w:right w:val="none" w:sz="0" w:space="0" w:color="auto"/>
          </w:divBdr>
          <w:divsChild>
            <w:div w:id="323363220">
              <w:marLeft w:val="0"/>
              <w:marRight w:val="0"/>
              <w:marTop w:val="0"/>
              <w:marBottom w:val="0"/>
              <w:divBdr>
                <w:top w:val="none" w:sz="0" w:space="0" w:color="auto"/>
                <w:left w:val="none" w:sz="0" w:space="0" w:color="auto"/>
                <w:bottom w:val="none" w:sz="0" w:space="0" w:color="auto"/>
                <w:right w:val="none" w:sz="0" w:space="0" w:color="auto"/>
              </w:divBdr>
              <w:divsChild>
                <w:div w:id="1271281014">
                  <w:marLeft w:val="0"/>
                  <w:marRight w:val="0"/>
                  <w:marTop w:val="0"/>
                  <w:marBottom w:val="0"/>
                  <w:divBdr>
                    <w:top w:val="none" w:sz="0" w:space="0" w:color="auto"/>
                    <w:left w:val="none" w:sz="0" w:space="0" w:color="auto"/>
                    <w:bottom w:val="none" w:sz="0" w:space="0" w:color="auto"/>
                    <w:right w:val="none" w:sz="0" w:space="0" w:color="auto"/>
                  </w:divBdr>
                  <w:divsChild>
                    <w:div w:id="1485584163">
                      <w:marLeft w:val="0"/>
                      <w:marRight w:val="0"/>
                      <w:marTop w:val="0"/>
                      <w:marBottom w:val="0"/>
                      <w:divBdr>
                        <w:top w:val="none" w:sz="0" w:space="0" w:color="auto"/>
                        <w:left w:val="none" w:sz="0" w:space="0" w:color="auto"/>
                        <w:bottom w:val="none" w:sz="0" w:space="0" w:color="auto"/>
                        <w:right w:val="none" w:sz="0" w:space="0" w:color="auto"/>
                      </w:divBdr>
                      <w:divsChild>
                        <w:div w:id="864099055">
                          <w:marLeft w:val="0"/>
                          <w:marRight w:val="0"/>
                          <w:marTop w:val="0"/>
                          <w:marBottom w:val="240"/>
                          <w:divBdr>
                            <w:top w:val="none" w:sz="0" w:space="0" w:color="auto"/>
                            <w:left w:val="none" w:sz="0" w:space="0" w:color="auto"/>
                            <w:bottom w:val="none" w:sz="0" w:space="0" w:color="auto"/>
                            <w:right w:val="none" w:sz="0" w:space="0" w:color="auto"/>
                          </w:divBdr>
                          <w:divsChild>
                            <w:div w:id="42554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693407">
      <w:bodyDiv w:val="1"/>
      <w:marLeft w:val="0"/>
      <w:marRight w:val="0"/>
      <w:marTop w:val="0"/>
      <w:marBottom w:val="0"/>
      <w:divBdr>
        <w:top w:val="none" w:sz="0" w:space="0" w:color="auto"/>
        <w:left w:val="none" w:sz="0" w:space="0" w:color="auto"/>
        <w:bottom w:val="none" w:sz="0" w:space="0" w:color="auto"/>
        <w:right w:val="none" w:sz="0" w:space="0" w:color="auto"/>
      </w:divBdr>
      <w:divsChild>
        <w:div w:id="1586835938">
          <w:marLeft w:val="0"/>
          <w:marRight w:val="0"/>
          <w:marTop w:val="0"/>
          <w:marBottom w:val="0"/>
          <w:divBdr>
            <w:top w:val="none" w:sz="0" w:space="0" w:color="auto"/>
            <w:left w:val="none" w:sz="0" w:space="0" w:color="auto"/>
            <w:bottom w:val="none" w:sz="0" w:space="0" w:color="auto"/>
            <w:right w:val="none" w:sz="0" w:space="0" w:color="auto"/>
          </w:divBdr>
          <w:divsChild>
            <w:div w:id="724138078">
              <w:marLeft w:val="0"/>
              <w:marRight w:val="0"/>
              <w:marTop w:val="0"/>
              <w:marBottom w:val="0"/>
              <w:divBdr>
                <w:top w:val="none" w:sz="0" w:space="0" w:color="auto"/>
                <w:left w:val="none" w:sz="0" w:space="0" w:color="auto"/>
                <w:bottom w:val="none" w:sz="0" w:space="0" w:color="auto"/>
                <w:right w:val="none" w:sz="0" w:space="0" w:color="auto"/>
              </w:divBdr>
              <w:divsChild>
                <w:div w:id="1093471414">
                  <w:marLeft w:val="0"/>
                  <w:marRight w:val="0"/>
                  <w:marTop w:val="0"/>
                  <w:marBottom w:val="0"/>
                  <w:divBdr>
                    <w:top w:val="none" w:sz="0" w:space="0" w:color="auto"/>
                    <w:left w:val="none" w:sz="0" w:space="0" w:color="auto"/>
                    <w:bottom w:val="none" w:sz="0" w:space="0" w:color="auto"/>
                    <w:right w:val="none" w:sz="0" w:space="0" w:color="auto"/>
                  </w:divBdr>
                  <w:divsChild>
                    <w:div w:id="1973093471">
                      <w:marLeft w:val="0"/>
                      <w:marRight w:val="0"/>
                      <w:marTop w:val="0"/>
                      <w:marBottom w:val="0"/>
                      <w:divBdr>
                        <w:top w:val="none" w:sz="0" w:space="0" w:color="auto"/>
                        <w:left w:val="none" w:sz="0" w:space="0" w:color="auto"/>
                        <w:bottom w:val="none" w:sz="0" w:space="0" w:color="auto"/>
                        <w:right w:val="none" w:sz="0" w:space="0" w:color="auto"/>
                      </w:divBdr>
                      <w:divsChild>
                        <w:div w:id="1494685774">
                          <w:marLeft w:val="0"/>
                          <w:marRight w:val="0"/>
                          <w:marTop w:val="0"/>
                          <w:marBottom w:val="240"/>
                          <w:divBdr>
                            <w:top w:val="none" w:sz="0" w:space="0" w:color="auto"/>
                            <w:left w:val="none" w:sz="0" w:space="0" w:color="auto"/>
                            <w:bottom w:val="none" w:sz="0" w:space="0" w:color="auto"/>
                            <w:right w:val="none" w:sz="0" w:space="0" w:color="auto"/>
                          </w:divBdr>
                          <w:divsChild>
                            <w:div w:id="164234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168352">
      <w:bodyDiv w:val="1"/>
      <w:marLeft w:val="0"/>
      <w:marRight w:val="0"/>
      <w:marTop w:val="0"/>
      <w:marBottom w:val="0"/>
      <w:divBdr>
        <w:top w:val="none" w:sz="0" w:space="0" w:color="auto"/>
        <w:left w:val="none" w:sz="0" w:space="0" w:color="auto"/>
        <w:bottom w:val="none" w:sz="0" w:space="0" w:color="auto"/>
        <w:right w:val="none" w:sz="0" w:space="0" w:color="auto"/>
      </w:divBdr>
      <w:divsChild>
        <w:div w:id="762264796">
          <w:marLeft w:val="0"/>
          <w:marRight w:val="0"/>
          <w:marTop w:val="0"/>
          <w:marBottom w:val="0"/>
          <w:divBdr>
            <w:top w:val="none" w:sz="0" w:space="0" w:color="auto"/>
            <w:left w:val="none" w:sz="0" w:space="0" w:color="auto"/>
            <w:bottom w:val="none" w:sz="0" w:space="0" w:color="auto"/>
            <w:right w:val="none" w:sz="0" w:space="0" w:color="auto"/>
          </w:divBdr>
          <w:divsChild>
            <w:div w:id="1840265324">
              <w:marLeft w:val="0"/>
              <w:marRight w:val="0"/>
              <w:marTop w:val="0"/>
              <w:marBottom w:val="0"/>
              <w:divBdr>
                <w:top w:val="none" w:sz="0" w:space="0" w:color="auto"/>
                <w:left w:val="none" w:sz="0" w:space="0" w:color="auto"/>
                <w:bottom w:val="none" w:sz="0" w:space="0" w:color="auto"/>
                <w:right w:val="none" w:sz="0" w:space="0" w:color="auto"/>
              </w:divBdr>
              <w:divsChild>
                <w:div w:id="1406950743">
                  <w:marLeft w:val="0"/>
                  <w:marRight w:val="0"/>
                  <w:marTop w:val="0"/>
                  <w:marBottom w:val="0"/>
                  <w:divBdr>
                    <w:top w:val="none" w:sz="0" w:space="0" w:color="auto"/>
                    <w:left w:val="none" w:sz="0" w:space="0" w:color="auto"/>
                    <w:bottom w:val="none" w:sz="0" w:space="0" w:color="auto"/>
                    <w:right w:val="none" w:sz="0" w:space="0" w:color="auto"/>
                  </w:divBdr>
                  <w:divsChild>
                    <w:div w:id="781876995">
                      <w:marLeft w:val="0"/>
                      <w:marRight w:val="0"/>
                      <w:marTop w:val="0"/>
                      <w:marBottom w:val="0"/>
                      <w:divBdr>
                        <w:top w:val="none" w:sz="0" w:space="0" w:color="auto"/>
                        <w:left w:val="none" w:sz="0" w:space="0" w:color="auto"/>
                        <w:bottom w:val="none" w:sz="0" w:space="0" w:color="auto"/>
                        <w:right w:val="none" w:sz="0" w:space="0" w:color="auto"/>
                      </w:divBdr>
                      <w:divsChild>
                        <w:div w:id="34158654">
                          <w:marLeft w:val="0"/>
                          <w:marRight w:val="0"/>
                          <w:marTop w:val="0"/>
                          <w:marBottom w:val="0"/>
                          <w:divBdr>
                            <w:top w:val="none" w:sz="0" w:space="0" w:color="auto"/>
                            <w:left w:val="none" w:sz="0" w:space="0" w:color="auto"/>
                            <w:bottom w:val="none" w:sz="0" w:space="0" w:color="auto"/>
                            <w:right w:val="none" w:sz="0" w:space="0" w:color="auto"/>
                          </w:divBdr>
                          <w:divsChild>
                            <w:div w:id="558170245">
                              <w:marLeft w:val="0"/>
                              <w:marRight w:val="0"/>
                              <w:marTop w:val="0"/>
                              <w:marBottom w:val="0"/>
                              <w:divBdr>
                                <w:top w:val="none" w:sz="0" w:space="0" w:color="auto"/>
                                <w:left w:val="none" w:sz="0" w:space="0" w:color="auto"/>
                                <w:bottom w:val="none" w:sz="0" w:space="0" w:color="auto"/>
                                <w:right w:val="none" w:sz="0" w:space="0" w:color="auto"/>
                              </w:divBdr>
                              <w:divsChild>
                                <w:div w:id="166909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4299607">
      <w:bodyDiv w:val="1"/>
      <w:marLeft w:val="0"/>
      <w:marRight w:val="0"/>
      <w:marTop w:val="0"/>
      <w:marBottom w:val="0"/>
      <w:divBdr>
        <w:top w:val="none" w:sz="0" w:space="0" w:color="auto"/>
        <w:left w:val="none" w:sz="0" w:space="0" w:color="auto"/>
        <w:bottom w:val="none" w:sz="0" w:space="0" w:color="auto"/>
        <w:right w:val="none" w:sz="0" w:space="0" w:color="auto"/>
      </w:divBdr>
      <w:divsChild>
        <w:div w:id="1211264156">
          <w:marLeft w:val="0"/>
          <w:marRight w:val="0"/>
          <w:marTop w:val="0"/>
          <w:marBottom w:val="0"/>
          <w:divBdr>
            <w:top w:val="none" w:sz="0" w:space="0" w:color="auto"/>
            <w:left w:val="none" w:sz="0" w:space="0" w:color="auto"/>
            <w:bottom w:val="none" w:sz="0" w:space="0" w:color="auto"/>
            <w:right w:val="none" w:sz="0" w:space="0" w:color="auto"/>
          </w:divBdr>
          <w:divsChild>
            <w:div w:id="1445271692">
              <w:marLeft w:val="0"/>
              <w:marRight w:val="0"/>
              <w:marTop w:val="0"/>
              <w:marBottom w:val="0"/>
              <w:divBdr>
                <w:top w:val="none" w:sz="0" w:space="0" w:color="auto"/>
                <w:left w:val="none" w:sz="0" w:space="0" w:color="auto"/>
                <w:bottom w:val="none" w:sz="0" w:space="0" w:color="auto"/>
                <w:right w:val="none" w:sz="0" w:space="0" w:color="auto"/>
              </w:divBdr>
              <w:divsChild>
                <w:div w:id="1953508260">
                  <w:marLeft w:val="0"/>
                  <w:marRight w:val="0"/>
                  <w:marTop w:val="0"/>
                  <w:marBottom w:val="0"/>
                  <w:divBdr>
                    <w:top w:val="none" w:sz="0" w:space="0" w:color="auto"/>
                    <w:left w:val="none" w:sz="0" w:space="0" w:color="auto"/>
                    <w:bottom w:val="none" w:sz="0" w:space="0" w:color="auto"/>
                    <w:right w:val="none" w:sz="0" w:space="0" w:color="auto"/>
                  </w:divBdr>
                  <w:divsChild>
                    <w:div w:id="1998419829">
                      <w:marLeft w:val="0"/>
                      <w:marRight w:val="0"/>
                      <w:marTop w:val="0"/>
                      <w:marBottom w:val="0"/>
                      <w:divBdr>
                        <w:top w:val="none" w:sz="0" w:space="0" w:color="auto"/>
                        <w:left w:val="none" w:sz="0" w:space="0" w:color="auto"/>
                        <w:bottom w:val="none" w:sz="0" w:space="0" w:color="auto"/>
                        <w:right w:val="none" w:sz="0" w:space="0" w:color="auto"/>
                      </w:divBdr>
                      <w:divsChild>
                        <w:div w:id="435180856">
                          <w:marLeft w:val="0"/>
                          <w:marRight w:val="0"/>
                          <w:marTop w:val="0"/>
                          <w:marBottom w:val="0"/>
                          <w:divBdr>
                            <w:top w:val="none" w:sz="0" w:space="0" w:color="auto"/>
                            <w:left w:val="none" w:sz="0" w:space="0" w:color="auto"/>
                            <w:bottom w:val="none" w:sz="0" w:space="0" w:color="auto"/>
                            <w:right w:val="none" w:sz="0" w:space="0" w:color="auto"/>
                          </w:divBdr>
                          <w:divsChild>
                            <w:div w:id="1389454273">
                              <w:marLeft w:val="300"/>
                              <w:marRight w:val="45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951411">
      <w:bodyDiv w:val="1"/>
      <w:marLeft w:val="0"/>
      <w:marRight w:val="0"/>
      <w:marTop w:val="0"/>
      <w:marBottom w:val="0"/>
      <w:divBdr>
        <w:top w:val="none" w:sz="0" w:space="0" w:color="auto"/>
        <w:left w:val="none" w:sz="0" w:space="0" w:color="auto"/>
        <w:bottom w:val="none" w:sz="0" w:space="0" w:color="auto"/>
        <w:right w:val="none" w:sz="0" w:space="0" w:color="auto"/>
      </w:divBdr>
      <w:divsChild>
        <w:div w:id="1117214448">
          <w:marLeft w:val="0"/>
          <w:marRight w:val="0"/>
          <w:marTop w:val="0"/>
          <w:marBottom w:val="0"/>
          <w:divBdr>
            <w:top w:val="none" w:sz="0" w:space="0" w:color="auto"/>
            <w:left w:val="none" w:sz="0" w:space="0" w:color="auto"/>
            <w:bottom w:val="none" w:sz="0" w:space="0" w:color="auto"/>
            <w:right w:val="none" w:sz="0" w:space="0" w:color="auto"/>
          </w:divBdr>
          <w:divsChild>
            <w:div w:id="1733887692">
              <w:marLeft w:val="0"/>
              <w:marRight w:val="0"/>
              <w:marTop w:val="0"/>
              <w:marBottom w:val="0"/>
              <w:divBdr>
                <w:top w:val="none" w:sz="0" w:space="0" w:color="auto"/>
                <w:left w:val="none" w:sz="0" w:space="0" w:color="auto"/>
                <w:bottom w:val="none" w:sz="0" w:space="0" w:color="auto"/>
                <w:right w:val="none" w:sz="0" w:space="0" w:color="auto"/>
              </w:divBdr>
              <w:divsChild>
                <w:div w:id="1558007799">
                  <w:marLeft w:val="0"/>
                  <w:marRight w:val="0"/>
                  <w:marTop w:val="0"/>
                  <w:marBottom w:val="0"/>
                  <w:divBdr>
                    <w:top w:val="none" w:sz="0" w:space="0" w:color="auto"/>
                    <w:left w:val="none" w:sz="0" w:space="0" w:color="auto"/>
                    <w:bottom w:val="none" w:sz="0" w:space="0" w:color="auto"/>
                    <w:right w:val="none" w:sz="0" w:space="0" w:color="auto"/>
                  </w:divBdr>
                  <w:divsChild>
                    <w:div w:id="770973891">
                      <w:marLeft w:val="150"/>
                      <w:marRight w:val="0"/>
                      <w:marTop w:val="0"/>
                      <w:marBottom w:val="0"/>
                      <w:divBdr>
                        <w:top w:val="none" w:sz="0" w:space="0" w:color="auto"/>
                        <w:left w:val="none" w:sz="0" w:space="0" w:color="auto"/>
                        <w:bottom w:val="none" w:sz="0" w:space="0" w:color="auto"/>
                        <w:right w:val="none" w:sz="0" w:space="0" w:color="auto"/>
                      </w:divBdr>
                      <w:divsChild>
                        <w:div w:id="1708720866">
                          <w:marLeft w:val="0"/>
                          <w:marRight w:val="0"/>
                          <w:marTop w:val="0"/>
                          <w:marBottom w:val="0"/>
                          <w:divBdr>
                            <w:top w:val="none" w:sz="0" w:space="0" w:color="auto"/>
                            <w:left w:val="none" w:sz="0" w:space="0" w:color="auto"/>
                            <w:bottom w:val="none" w:sz="0" w:space="0" w:color="auto"/>
                            <w:right w:val="none" w:sz="0" w:space="0" w:color="auto"/>
                          </w:divBdr>
                          <w:divsChild>
                            <w:div w:id="801583424">
                              <w:marLeft w:val="0"/>
                              <w:marRight w:val="0"/>
                              <w:marTop w:val="0"/>
                              <w:marBottom w:val="0"/>
                              <w:divBdr>
                                <w:top w:val="none" w:sz="0" w:space="0" w:color="auto"/>
                                <w:left w:val="none" w:sz="0" w:space="0" w:color="auto"/>
                                <w:bottom w:val="none" w:sz="0" w:space="0" w:color="auto"/>
                                <w:right w:val="none" w:sz="0" w:space="0" w:color="auto"/>
                              </w:divBdr>
                            </w:div>
                            <w:div w:id="213779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440354">
      <w:bodyDiv w:val="1"/>
      <w:marLeft w:val="0"/>
      <w:marRight w:val="0"/>
      <w:marTop w:val="0"/>
      <w:marBottom w:val="0"/>
      <w:divBdr>
        <w:top w:val="none" w:sz="0" w:space="0" w:color="auto"/>
        <w:left w:val="none" w:sz="0" w:space="0" w:color="auto"/>
        <w:bottom w:val="none" w:sz="0" w:space="0" w:color="auto"/>
        <w:right w:val="none" w:sz="0" w:space="0" w:color="auto"/>
      </w:divBdr>
    </w:div>
    <w:div w:id="1699039054">
      <w:bodyDiv w:val="1"/>
      <w:marLeft w:val="0"/>
      <w:marRight w:val="0"/>
      <w:marTop w:val="0"/>
      <w:marBottom w:val="0"/>
      <w:divBdr>
        <w:top w:val="none" w:sz="0" w:space="0" w:color="auto"/>
        <w:left w:val="none" w:sz="0" w:space="0" w:color="auto"/>
        <w:bottom w:val="none" w:sz="0" w:space="0" w:color="auto"/>
        <w:right w:val="none" w:sz="0" w:space="0" w:color="auto"/>
      </w:divBdr>
    </w:div>
    <w:div w:id="1806506334">
      <w:bodyDiv w:val="1"/>
      <w:marLeft w:val="0"/>
      <w:marRight w:val="0"/>
      <w:marTop w:val="0"/>
      <w:marBottom w:val="0"/>
      <w:divBdr>
        <w:top w:val="none" w:sz="0" w:space="0" w:color="auto"/>
        <w:left w:val="none" w:sz="0" w:space="0" w:color="auto"/>
        <w:bottom w:val="none" w:sz="0" w:space="0" w:color="auto"/>
        <w:right w:val="none" w:sz="0" w:space="0" w:color="auto"/>
      </w:divBdr>
      <w:divsChild>
        <w:div w:id="398020079">
          <w:marLeft w:val="0"/>
          <w:marRight w:val="0"/>
          <w:marTop w:val="0"/>
          <w:marBottom w:val="0"/>
          <w:divBdr>
            <w:top w:val="none" w:sz="0" w:space="0" w:color="auto"/>
            <w:left w:val="none" w:sz="0" w:space="0" w:color="auto"/>
            <w:bottom w:val="none" w:sz="0" w:space="0" w:color="auto"/>
            <w:right w:val="none" w:sz="0" w:space="0" w:color="auto"/>
          </w:divBdr>
          <w:divsChild>
            <w:div w:id="449131841">
              <w:marLeft w:val="0"/>
              <w:marRight w:val="180"/>
              <w:marTop w:val="0"/>
              <w:marBottom w:val="0"/>
              <w:divBdr>
                <w:top w:val="none" w:sz="0" w:space="0" w:color="auto"/>
                <w:left w:val="none" w:sz="0" w:space="0" w:color="auto"/>
                <w:bottom w:val="none" w:sz="0" w:space="0" w:color="auto"/>
                <w:right w:val="none" w:sz="0" w:space="0" w:color="auto"/>
              </w:divBdr>
              <w:divsChild>
                <w:div w:id="600838449">
                  <w:marLeft w:val="0"/>
                  <w:marRight w:val="0"/>
                  <w:marTop w:val="0"/>
                  <w:marBottom w:val="0"/>
                  <w:divBdr>
                    <w:top w:val="none" w:sz="0" w:space="0" w:color="auto"/>
                    <w:left w:val="none" w:sz="0" w:space="0" w:color="auto"/>
                    <w:bottom w:val="none" w:sz="0" w:space="0" w:color="auto"/>
                    <w:right w:val="none" w:sz="0" w:space="0" w:color="auto"/>
                  </w:divBdr>
                  <w:divsChild>
                    <w:div w:id="1444032453">
                      <w:marLeft w:val="150"/>
                      <w:marRight w:val="0"/>
                      <w:marTop w:val="150"/>
                      <w:marBottom w:val="150"/>
                      <w:divBdr>
                        <w:top w:val="none" w:sz="0" w:space="0" w:color="auto"/>
                        <w:left w:val="none" w:sz="0" w:space="0" w:color="auto"/>
                        <w:bottom w:val="none" w:sz="0" w:space="0" w:color="auto"/>
                        <w:right w:val="none" w:sz="0" w:space="0" w:color="auto"/>
                      </w:divBdr>
                    </w:div>
                    <w:div w:id="1073234083">
                      <w:marLeft w:val="150"/>
                      <w:marRight w:val="0"/>
                      <w:marTop w:val="150"/>
                      <w:marBottom w:val="150"/>
                      <w:divBdr>
                        <w:top w:val="none" w:sz="0" w:space="0" w:color="auto"/>
                        <w:left w:val="none" w:sz="0" w:space="0" w:color="auto"/>
                        <w:bottom w:val="none" w:sz="0" w:space="0" w:color="auto"/>
                        <w:right w:val="none" w:sz="0" w:space="0" w:color="auto"/>
                      </w:divBdr>
                    </w:div>
                    <w:div w:id="1398170519">
                      <w:marLeft w:val="150"/>
                      <w:marRight w:val="0"/>
                      <w:marTop w:val="150"/>
                      <w:marBottom w:val="150"/>
                      <w:divBdr>
                        <w:top w:val="none" w:sz="0" w:space="0" w:color="auto"/>
                        <w:left w:val="none" w:sz="0" w:space="0" w:color="auto"/>
                        <w:bottom w:val="none" w:sz="0" w:space="0" w:color="auto"/>
                        <w:right w:val="none" w:sz="0" w:space="0" w:color="auto"/>
                      </w:divBdr>
                    </w:div>
                    <w:div w:id="1152867739">
                      <w:marLeft w:val="15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902908509">
      <w:bodyDiv w:val="1"/>
      <w:marLeft w:val="0"/>
      <w:marRight w:val="0"/>
      <w:marTop w:val="0"/>
      <w:marBottom w:val="0"/>
      <w:divBdr>
        <w:top w:val="none" w:sz="0" w:space="0" w:color="auto"/>
        <w:left w:val="none" w:sz="0" w:space="0" w:color="auto"/>
        <w:bottom w:val="none" w:sz="0" w:space="0" w:color="auto"/>
        <w:right w:val="none" w:sz="0" w:space="0" w:color="auto"/>
      </w:divBdr>
      <w:divsChild>
        <w:div w:id="1194735259">
          <w:marLeft w:val="0"/>
          <w:marRight w:val="0"/>
          <w:marTop w:val="0"/>
          <w:marBottom w:val="0"/>
          <w:divBdr>
            <w:top w:val="none" w:sz="0" w:space="0" w:color="auto"/>
            <w:left w:val="none" w:sz="0" w:space="0" w:color="auto"/>
            <w:bottom w:val="none" w:sz="0" w:space="0" w:color="auto"/>
            <w:right w:val="none" w:sz="0" w:space="0" w:color="auto"/>
          </w:divBdr>
        </w:div>
      </w:divsChild>
    </w:div>
    <w:div w:id="1935745033">
      <w:bodyDiv w:val="1"/>
      <w:marLeft w:val="0"/>
      <w:marRight w:val="0"/>
      <w:marTop w:val="0"/>
      <w:marBottom w:val="0"/>
      <w:divBdr>
        <w:top w:val="none" w:sz="0" w:space="0" w:color="auto"/>
        <w:left w:val="none" w:sz="0" w:space="0" w:color="auto"/>
        <w:bottom w:val="none" w:sz="0" w:space="0" w:color="auto"/>
        <w:right w:val="none" w:sz="0" w:space="0" w:color="auto"/>
      </w:divBdr>
      <w:divsChild>
        <w:div w:id="776752537">
          <w:marLeft w:val="0"/>
          <w:marRight w:val="0"/>
          <w:marTop w:val="0"/>
          <w:marBottom w:val="0"/>
          <w:divBdr>
            <w:top w:val="none" w:sz="0" w:space="0" w:color="auto"/>
            <w:left w:val="none" w:sz="0" w:space="0" w:color="auto"/>
            <w:bottom w:val="none" w:sz="0" w:space="0" w:color="auto"/>
            <w:right w:val="none" w:sz="0" w:space="0" w:color="auto"/>
          </w:divBdr>
          <w:divsChild>
            <w:div w:id="527641397">
              <w:marLeft w:val="0"/>
              <w:marRight w:val="0"/>
              <w:marTop w:val="0"/>
              <w:marBottom w:val="0"/>
              <w:divBdr>
                <w:top w:val="none" w:sz="0" w:space="0" w:color="auto"/>
                <w:left w:val="none" w:sz="0" w:space="0" w:color="auto"/>
                <w:bottom w:val="none" w:sz="0" w:space="0" w:color="auto"/>
                <w:right w:val="none" w:sz="0" w:space="0" w:color="auto"/>
              </w:divBdr>
              <w:divsChild>
                <w:div w:id="285432025">
                  <w:marLeft w:val="0"/>
                  <w:marRight w:val="0"/>
                  <w:marTop w:val="0"/>
                  <w:marBottom w:val="0"/>
                  <w:divBdr>
                    <w:top w:val="none" w:sz="0" w:space="0" w:color="auto"/>
                    <w:left w:val="none" w:sz="0" w:space="0" w:color="auto"/>
                    <w:bottom w:val="none" w:sz="0" w:space="0" w:color="auto"/>
                    <w:right w:val="none" w:sz="0" w:space="0" w:color="auto"/>
                  </w:divBdr>
                  <w:divsChild>
                    <w:div w:id="182133009">
                      <w:marLeft w:val="0"/>
                      <w:marRight w:val="0"/>
                      <w:marTop w:val="0"/>
                      <w:marBottom w:val="0"/>
                      <w:divBdr>
                        <w:top w:val="none" w:sz="0" w:space="0" w:color="auto"/>
                        <w:left w:val="none" w:sz="0" w:space="0" w:color="auto"/>
                        <w:bottom w:val="none" w:sz="0" w:space="0" w:color="auto"/>
                        <w:right w:val="none" w:sz="0" w:space="0" w:color="auto"/>
                      </w:divBdr>
                      <w:divsChild>
                        <w:div w:id="2112554628">
                          <w:marLeft w:val="0"/>
                          <w:marRight w:val="0"/>
                          <w:marTop w:val="0"/>
                          <w:marBottom w:val="0"/>
                          <w:divBdr>
                            <w:top w:val="none" w:sz="0" w:space="0" w:color="auto"/>
                            <w:left w:val="none" w:sz="0" w:space="0" w:color="auto"/>
                            <w:bottom w:val="none" w:sz="0" w:space="0" w:color="auto"/>
                            <w:right w:val="none" w:sz="0" w:space="0" w:color="auto"/>
                          </w:divBdr>
                          <w:divsChild>
                            <w:div w:id="2068340325">
                              <w:marLeft w:val="0"/>
                              <w:marRight w:val="0"/>
                              <w:marTop w:val="0"/>
                              <w:marBottom w:val="1020"/>
                              <w:divBdr>
                                <w:top w:val="none" w:sz="0" w:space="0" w:color="auto"/>
                                <w:left w:val="none" w:sz="0" w:space="0" w:color="auto"/>
                                <w:bottom w:val="none" w:sz="0" w:space="0" w:color="auto"/>
                                <w:right w:val="none" w:sz="0" w:space="0" w:color="auto"/>
                              </w:divBdr>
                              <w:divsChild>
                                <w:div w:id="1781337856">
                                  <w:marLeft w:val="0"/>
                                  <w:marRight w:val="0"/>
                                  <w:marTop w:val="0"/>
                                  <w:marBottom w:val="0"/>
                                  <w:divBdr>
                                    <w:top w:val="none" w:sz="0" w:space="0" w:color="auto"/>
                                    <w:left w:val="none" w:sz="0" w:space="0" w:color="auto"/>
                                    <w:bottom w:val="none" w:sz="0" w:space="0" w:color="auto"/>
                                    <w:right w:val="none" w:sz="0" w:space="0" w:color="auto"/>
                                  </w:divBdr>
                                  <w:divsChild>
                                    <w:div w:id="55917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0722669">
      <w:bodyDiv w:val="1"/>
      <w:marLeft w:val="0"/>
      <w:marRight w:val="0"/>
      <w:marTop w:val="0"/>
      <w:marBottom w:val="0"/>
      <w:divBdr>
        <w:top w:val="none" w:sz="0" w:space="0" w:color="auto"/>
        <w:left w:val="none" w:sz="0" w:space="0" w:color="auto"/>
        <w:bottom w:val="none" w:sz="0" w:space="0" w:color="auto"/>
        <w:right w:val="none" w:sz="0" w:space="0" w:color="auto"/>
      </w:divBdr>
    </w:div>
    <w:div w:id="2058896357">
      <w:bodyDiv w:val="1"/>
      <w:marLeft w:val="0"/>
      <w:marRight w:val="0"/>
      <w:marTop w:val="0"/>
      <w:marBottom w:val="0"/>
      <w:divBdr>
        <w:top w:val="none" w:sz="0" w:space="0" w:color="auto"/>
        <w:left w:val="none" w:sz="0" w:space="0" w:color="auto"/>
        <w:bottom w:val="none" w:sz="0" w:space="0" w:color="auto"/>
        <w:right w:val="none" w:sz="0" w:space="0" w:color="auto"/>
      </w:divBdr>
      <w:divsChild>
        <w:div w:id="1274947173">
          <w:marLeft w:val="0"/>
          <w:marRight w:val="0"/>
          <w:marTop w:val="0"/>
          <w:marBottom w:val="0"/>
          <w:divBdr>
            <w:top w:val="none" w:sz="0" w:space="0" w:color="auto"/>
            <w:left w:val="none" w:sz="0" w:space="0" w:color="auto"/>
            <w:bottom w:val="none" w:sz="0" w:space="0" w:color="auto"/>
            <w:right w:val="none" w:sz="0" w:space="0" w:color="auto"/>
          </w:divBdr>
          <w:divsChild>
            <w:div w:id="1163282289">
              <w:marLeft w:val="0"/>
              <w:marRight w:val="0"/>
              <w:marTop w:val="0"/>
              <w:marBottom w:val="0"/>
              <w:divBdr>
                <w:top w:val="none" w:sz="0" w:space="0" w:color="auto"/>
                <w:left w:val="none" w:sz="0" w:space="0" w:color="auto"/>
                <w:bottom w:val="none" w:sz="0" w:space="0" w:color="auto"/>
                <w:right w:val="none" w:sz="0" w:space="0" w:color="auto"/>
              </w:divBdr>
              <w:divsChild>
                <w:div w:id="556474519">
                  <w:marLeft w:val="0"/>
                  <w:marRight w:val="0"/>
                  <w:marTop w:val="0"/>
                  <w:marBottom w:val="0"/>
                  <w:divBdr>
                    <w:top w:val="none" w:sz="0" w:space="0" w:color="auto"/>
                    <w:left w:val="none" w:sz="0" w:space="0" w:color="auto"/>
                    <w:bottom w:val="none" w:sz="0" w:space="0" w:color="auto"/>
                    <w:right w:val="none" w:sz="0" w:space="0" w:color="auto"/>
                  </w:divBdr>
                  <w:divsChild>
                    <w:div w:id="1557814339">
                      <w:marLeft w:val="0"/>
                      <w:marRight w:val="0"/>
                      <w:marTop w:val="0"/>
                      <w:marBottom w:val="0"/>
                      <w:divBdr>
                        <w:top w:val="none" w:sz="0" w:space="0" w:color="auto"/>
                        <w:left w:val="none" w:sz="0" w:space="0" w:color="auto"/>
                        <w:bottom w:val="none" w:sz="0" w:space="0" w:color="auto"/>
                        <w:right w:val="none" w:sz="0" w:space="0" w:color="auto"/>
                      </w:divBdr>
                      <w:divsChild>
                        <w:div w:id="11849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374987">
      <w:bodyDiv w:val="1"/>
      <w:marLeft w:val="0"/>
      <w:marRight w:val="0"/>
      <w:marTop w:val="0"/>
      <w:marBottom w:val="0"/>
      <w:divBdr>
        <w:top w:val="none" w:sz="0" w:space="0" w:color="auto"/>
        <w:left w:val="none" w:sz="0" w:space="0" w:color="auto"/>
        <w:bottom w:val="none" w:sz="0" w:space="0" w:color="auto"/>
        <w:right w:val="none" w:sz="0" w:space="0" w:color="auto"/>
      </w:divBdr>
      <w:divsChild>
        <w:div w:id="582573229">
          <w:marLeft w:val="0"/>
          <w:marRight w:val="0"/>
          <w:marTop w:val="0"/>
          <w:marBottom w:val="0"/>
          <w:divBdr>
            <w:top w:val="none" w:sz="0" w:space="0" w:color="auto"/>
            <w:left w:val="none" w:sz="0" w:space="0" w:color="auto"/>
            <w:bottom w:val="none" w:sz="0" w:space="0" w:color="auto"/>
            <w:right w:val="none" w:sz="0" w:space="0" w:color="auto"/>
          </w:divBdr>
          <w:divsChild>
            <w:div w:id="294877393">
              <w:marLeft w:val="300"/>
              <w:marRight w:val="300"/>
              <w:marTop w:val="300"/>
              <w:marBottom w:val="0"/>
              <w:divBdr>
                <w:top w:val="none" w:sz="0" w:space="0" w:color="auto"/>
                <w:left w:val="none" w:sz="0" w:space="0" w:color="auto"/>
                <w:bottom w:val="none" w:sz="0" w:space="0" w:color="auto"/>
                <w:right w:val="none" w:sz="0" w:space="0" w:color="auto"/>
              </w:divBdr>
              <w:divsChild>
                <w:div w:id="258177013">
                  <w:marLeft w:val="300"/>
                  <w:marRight w:val="300"/>
                  <w:marTop w:val="0"/>
                  <w:marBottom w:val="600"/>
                  <w:divBdr>
                    <w:top w:val="none" w:sz="0" w:space="0" w:color="auto"/>
                    <w:left w:val="none" w:sz="0" w:space="0" w:color="auto"/>
                    <w:bottom w:val="none" w:sz="0" w:space="0" w:color="auto"/>
                    <w:right w:val="none" w:sz="0" w:space="0" w:color="auto"/>
                  </w:divBdr>
                  <w:divsChild>
                    <w:div w:id="1092358706">
                      <w:marLeft w:val="0"/>
                      <w:marRight w:val="0"/>
                      <w:marTop w:val="0"/>
                      <w:marBottom w:val="0"/>
                      <w:divBdr>
                        <w:top w:val="none" w:sz="0" w:space="0" w:color="auto"/>
                        <w:left w:val="none" w:sz="0" w:space="0" w:color="auto"/>
                        <w:bottom w:val="none" w:sz="0" w:space="0" w:color="auto"/>
                        <w:right w:val="none" w:sz="0" w:space="0" w:color="auto"/>
                      </w:divBdr>
                      <w:divsChild>
                        <w:div w:id="45810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591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4.jpeg"/><Relationship Id="rId21" Type="http://schemas.openxmlformats.org/officeDocument/2006/relationships/image" Target="media/image14.png"/><Relationship Id="rId42" Type="http://schemas.openxmlformats.org/officeDocument/2006/relationships/footer" Target="footer6.xml"/><Relationship Id="rId63" Type="http://schemas.openxmlformats.org/officeDocument/2006/relationships/image" Target="media/image40.jpeg"/><Relationship Id="rId84" Type="http://schemas.openxmlformats.org/officeDocument/2006/relationships/image" Target="media/image57.jpeg"/><Relationship Id="rId138" Type="http://schemas.openxmlformats.org/officeDocument/2006/relationships/image" Target="media/image105.jpeg"/><Relationship Id="rId159" Type="http://schemas.openxmlformats.org/officeDocument/2006/relationships/image" Target="media/image126.jpeg"/><Relationship Id="rId170" Type="http://schemas.openxmlformats.org/officeDocument/2006/relationships/image" Target="media/image137.jpeg"/><Relationship Id="rId191" Type="http://schemas.openxmlformats.org/officeDocument/2006/relationships/image" Target="media/image154.png"/><Relationship Id="rId205" Type="http://schemas.openxmlformats.org/officeDocument/2006/relationships/header" Target="header27.xml"/><Relationship Id="rId107" Type="http://schemas.openxmlformats.org/officeDocument/2006/relationships/image" Target="media/image74.jpeg"/><Relationship Id="rId11" Type="http://schemas.openxmlformats.org/officeDocument/2006/relationships/image" Target="media/image4.jpeg"/><Relationship Id="rId32" Type="http://schemas.openxmlformats.org/officeDocument/2006/relationships/header" Target="header2.xml"/><Relationship Id="rId53" Type="http://schemas.openxmlformats.org/officeDocument/2006/relationships/image" Target="media/image30.jpeg"/><Relationship Id="rId74" Type="http://schemas.openxmlformats.org/officeDocument/2006/relationships/header" Target="header16.xml"/><Relationship Id="rId128" Type="http://schemas.openxmlformats.org/officeDocument/2006/relationships/image" Target="media/image95.jpeg"/><Relationship Id="rId149" Type="http://schemas.openxmlformats.org/officeDocument/2006/relationships/image" Target="media/image116.jpeg"/><Relationship Id="rId5" Type="http://schemas.openxmlformats.org/officeDocument/2006/relationships/webSettings" Target="webSettings.xml"/><Relationship Id="rId90" Type="http://schemas.openxmlformats.org/officeDocument/2006/relationships/image" Target="media/image63.jpeg"/><Relationship Id="rId95" Type="http://schemas.openxmlformats.org/officeDocument/2006/relationships/header" Target="header20.xml"/><Relationship Id="rId160" Type="http://schemas.openxmlformats.org/officeDocument/2006/relationships/image" Target="media/image127.tiff"/><Relationship Id="rId165" Type="http://schemas.openxmlformats.org/officeDocument/2006/relationships/image" Target="media/image132.jpeg"/><Relationship Id="rId181" Type="http://schemas.openxmlformats.org/officeDocument/2006/relationships/image" Target="media/image144.jpeg"/><Relationship Id="rId186" Type="http://schemas.openxmlformats.org/officeDocument/2006/relationships/image" Target="media/image149.jpeg"/><Relationship Id="rId216" Type="http://schemas.openxmlformats.org/officeDocument/2006/relationships/footer" Target="footer12.xml"/><Relationship Id="rId211" Type="http://schemas.openxmlformats.org/officeDocument/2006/relationships/image" Target="media/image164.png"/><Relationship Id="rId22" Type="http://schemas.openxmlformats.org/officeDocument/2006/relationships/image" Target="media/image15.emf"/><Relationship Id="rId27" Type="http://schemas.openxmlformats.org/officeDocument/2006/relationships/image" Target="media/image20.png"/><Relationship Id="rId43" Type="http://schemas.openxmlformats.org/officeDocument/2006/relationships/header" Target="header7.xml"/><Relationship Id="rId48" Type="http://schemas.openxmlformats.org/officeDocument/2006/relationships/header" Target="header12.xml"/><Relationship Id="rId64" Type="http://schemas.openxmlformats.org/officeDocument/2006/relationships/image" Target="media/image41.jpeg"/><Relationship Id="rId69" Type="http://schemas.openxmlformats.org/officeDocument/2006/relationships/image" Target="media/image46.jpeg"/><Relationship Id="rId113" Type="http://schemas.openxmlformats.org/officeDocument/2006/relationships/image" Target="media/image80.jpeg"/><Relationship Id="rId118" Type="http://schemas.openxmlformats.org/officeDocument/2006/relationships/image" Target="media/image85.jpeg"/><Relationship Id="rId134" Type="http://schemas.openxmlformats.org/officeDocument/2006/relationships/image" Target="media/image101.jpeg"/><Relationship Id="rId139" Type="http://schemas.openxmlformats.org/officeDocument/2006/relationships/image" Target="media/image106.jpeg"/><Relationship Id="rId80" Type="http://schemas.openxmlformats.org/officeDocument/2006/relationships/image" Target="media/image53.png"/><Relationship Id="rId85" Type="http://schemas.openxmlformats.org/officeDocument/2006/relationships/image" Target="media/image58.png"/><Relationship Id="rId150" Type="http://schemas.openxmlformats.org/officeDocument/2006/relationships/image" Target="media/image117.jpeg"/><Relationship Id="rId155" Type="http://schemas.openxmlformats.org/officeDocument/2006/relationships/image" Target="media/image122.jpeg"/><Relationship Id="rId171" Type="http://schemas.openxmlformats.org/officeDocument/2006/relationships/header" Target="header21.xml"/><Relationship Id="rId176" Type="http://schemas.openxmlformats.org/officeDocument/2006/relationships/image" Target="media/image139.jpeg"/><Relationship Id="rId192" Type="http://schemas.openxmlformats.org/officeDocument/2006/relationships/image" Target="media/image155.jpeg"/><Relationship Id="rId197" Type="http://schemas.openxmlformats.org/officeDocument/2006/relationships/image" Target="media/image160.jpeg"/><Relationship Id="rId206" Type="http://schemas.openxmlformats.org/officeDocument/2006/relationships/header" Target="header28.xml"/><Relationship Id="rId201" Type="http://schemas.openxmlformats.org/officeDocument/2006/relationships/image" Target="media/image162.jpeg"/><Relationship Id="rId12" Type="http://schemas.openxmlformats.org/officeDocument/2006/relationships/image" Target="media/image5.jpeg"/><Relationship Id="rId17" Type="http://schemas.openxmlformats.org/officeDocument/2006/relationships/image" Target="media/image10.png"/><Relationship Id="rId33" Type="http://schemas.openxmlformats.org/officeDocument/2006/relationships/footer" Target="footer1.xml"/><Relationship Id="rId38" Type="http://schemas.openxmlformats.org/officeDocument/2006/relationships/footer" Target="footer4.xml"/><Relationship Id="rId59" Type="http://schemas.openxmlformats.org/officeDocument/2006/relationships/image" Target="media/image36.jpeg"/><Relationship Id="rId103" Type="http://schemas.openxmlformats.org/officeDocument/2006/relationships/image" Target="media/image70.jpeg"/><Relationship Id="rId108" Type="http://schemas.openxmlformats.org/officeDocument/2006/relationships/image" Target="media/image75.jpeg"/><Relationship Id="rId124" Type="http://schemas.openxmlformats.org/officeDocument/2006/relationships/image" Target="media/image91.jpeg"/><Relationship Id="rId129" Type="http://schemas.openxmlformats.org/officeDocument/2006/relationships/image" Target="media/image96.jpeg"/><Relationship Id="rId54" Type="http://schemas.openxmlformats.org/officeDocument/2006/relationships/image" Target="media/image31.jpeg"/><Relationship Id="rId70" Type="http://schemas.openxmlformats.org/officeDocument/2006/relationships/image" Target="media/image47.jpeg"/><Relationship Id="rId75" Type="http://schemas.openxmlformats.org/officeDocument/2006/relationships/image" Target="media/image48.jpeg"/><Relationship Id="rId91" Type="http://schemas.openxmlformats.org/officeDocument/2006/relationships/image" Target="media/image64.png"/><Relationship Id="rId96" Type="http://schemas.openxmlformats.org/officeDocument/2006/relationships/footer" Target="footer7.xml"/><Relationship Id="rId140" Type="http://schemas.openxmlformats.org/officeDocument/2006/relationships/image" Target="media/image107.jpeg"/><Relationship Id="rId145" Type="http://schemas.openxmlformats.org/officeDocument/2006/relationships/image" Target="media/image112.jpeg"/><Relationship Id="rId161" Type="http://schemas.openxmlformats.org/officeDocument/2006/relationships/image" Target="media/image128.jpeg"/><Relationship Id="rId166" Type="http://schemas.openxmlformats.org/officeDocument/2006/relationships/image" Target="media/image133.jpeg"/><Relationship Id="rId182" Type="http://schemas.openxmlformats.org/officeDocument/2006/relationships/image" Target="media/image145.jpeg"/><Relationship Id="rId187" Type="http://schemas.openxmlformats.org/officeDocument/2006/relationships/image" Target="media/image150.jpeg"/><Relationship Id="rId217"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image" Target="media/image165.png"/><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26.jpeg"/><Relationship Id="rId114" Type="http://schemas.openxmlformats.org/officeDocument/2006/relationships/image" Target="media/image81.jpeg"/><Relationship Id="rId119" Type="http://schemas.openxmlformats.org/officeDocument/2006/relationships/image" Target="media/image86.jpeg"/><Relationship Id="rId44" Type="http://schemas.openxmlformats.org/officeDocument/2006/relationships/header" Target="header8.xml"/><Relationship Id="rId60" Type="http://schemas.openxmlformats.org/officeDocument/2006/relationships/image" Target="media/image37.png"/><Relationship Id="rId65" Type="http://schemas.openxmlformats.org/officeDocument/2006/relationships/image" Target="media/image42.jpeg"/><Relationship Id="rId81" Type="http://schemas.openxmlformats.org/officeDocument/2006/relationships/image" Target="media/image54.png"/><Relationship Id="rId86" Type="http://schemas.openxmlformats.org/officeDocument/2006/relationships/image" Target="media/image59.png"/><Relationship Id="rId130" Type="http://schemas.openxmlformats.org/officeDocument/2006/relationships/image" Target="media/image97.jpeg"/><Relationship Id="rId135" Type="http://schemas.openxmlformats.org/officeDocument/2006/relationships/image" Target="media/image102.jpeg"/><Relationship Id="rId151" Type="http://schemas.openxmlformats.org/officeDocument/2006/relationships/image" Target="media/image118.jpeg"/><Relationship Id="rId156" Type="http://schemas.openxmlformats.org/officeDocument/2006/relationships/image" Target="media/image123.jpeg"/><Relationship Id="rId177" Type="http://schemas.openxmlformats.org/officeDocument/2006/relationships/image" Target="media/image140.jpeg"/><Relationship Id="rId198" Type="http://schemas.openxmlformats.org/officeDocument/2006/relationships/image" Target="media/image161.png"/><Relationship Id="rId172" Type="http://schemas.openxmlformats.org/officeDocument/2006/relationships/header" Target="header22.xml"/><Relationship Id="rId193" Type="http://schemas.openxmlformats.org/officeDocument/2006/relationships/image" Target="media/image156.jpeg"/><Relationship Id="rId202" Type="http://schemas.openxmlformats.org/officeDocument/2006/relationships/image" Target="media/image163.wmf"/><Relationship Id="rId207" Type="http://schemas.openxmlformats.org/officeDocument/2006/relationships/header" Target="header29.xml"/><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header" Target="header5.xml"/><Relationship Id="rId109" Type="http://schemas.openxmlformats.org/officeDocument/2006/relationships/image" Target="media/image76.jpeg"/><Relationship Id="rId34" Type="http://schemas.openxmlformats.org/officeDocument/2006/relationships/footer" Target="footer2.xml"/><Relationship Id="rId50" Type="http://schemas.openxmlformats.org/officeDocument/2006/relationships/image" Target="media/image27.jpeg"/><Relationship Id="rId55" Type="http://schemas.openxmlformats.org/officeDocument/2006/relationships/image" Target="media/image32.jpeg"/><Relationship Id="rId76" Type="http://schemas.openxmlformats.org/officeDocument/2006/relationships/image" Target="media/image49.jpeg"/><Relationship Id="rId97" Type="http://schemas.openxmlformats.org/officeDocument/2006/relationships/footer" Target="footer8.xml"/><Relationship Id="rId104" Type="http://schemas.openxmlformats.org/officeDocument/2006/relationships/image" Target="media/image71.jpeg"/><Relationship Id="rId120" Type="http://schemas.openxmlformats.org/officeDocument/2006/relationships/image" Target="media/image87.jpeg"/><Relationship Id="rId125" Type="http://schemas.openxmlformats.org/officeDocument/2006/relationships/image" Target="media/image92.jpeg"/><Relationship Id="rId141" Type="http://schemas.openxmlformats.org/officeDocument/2006/relationships/image" Target="media/image108.jpeg"/><Relationship Id="rId146" Type="http://schemas.openxmlformats.org/officeDocument/2006/relationships/image" Target="media/image113.jpeg"/><Relationship Id="rId167" Type="http://schemas.openxmlformats.org/officeDocument/2006/relationships/image" Target="media/image134.jpeg"/><Relationship Id="rId188" Type="http://schemas.openxmlformats.org/officeDocument/2006/relationships/image" Target="media/image151.jpeg"/><Relationship Id="rId7" Type="http://schemas.openxmlformats.org/officeDocument/2006/relationships/endnotes" Target="endnotes.xml"/><Relationship Id="rId71" Type="http://schemas.openxmlformats.org/officeDocument/2006/relationships/header" Target="header13.xml"/><Relationship Id="rId92" Type="http://schemas.openxmlformats.org/officeDocument/2006/relationships/header" Target="header17.xml"/><Relationship Id="rId162" Type="http://schemas.openxmlformats.org/officeDocument/2006/relationships/image" Target="media/image129.jpeg"/><Relationship Id="rId183" Type="http://schemas.openxmlformats.org/officeDocument/2006/relationships/image" Target="media/image146.jpeg"/><Relationship Id="rId213" Type="http://schemas.openxmlformats.org/officeDocument/2006/relationships/header" Target="header33.xml"/><Relationship Id="rId218" Type="http://schemas.openxmlformats.org/officeDocument/2006/relationships/glossaryDocument" Target="glossary/document.xml"/><Relationship Id="rId2" Type="http://schemas.openxmlformats.org/officeDocument/2006/relationships/numbering" Target="numbering.xml"/><Relationship Id="rId29" Type="http://schemas.openxmlformats.org/officeDocument/2006/relationships/hyperlink" Target="http://www.asean.org" TargetMode="External"/><Relationship Id="rId24" Type="http://schemas.openxmlformats.org/officeDocument/2006/relationships/image" Target="media/image17.png"/><Relationship Id="rId40" Type="http://schemas.openxmlformats.org/officeDocument/2006/relationships/header" Target="header6.xml"/><Relationship Id="rId45" Type="http://schemas.openxmlformats.org/officeDocument/2006/relationships/header" Target="header9.xml"/><Relationship Id="rId66" Type="http://schemas.openxmlformats.org/officeDocument/2006/relationships/image" Target="media/image43.jpeg"/><Relationship Id="rId87" Type="http://schemas.openxmlformats.org/officeDocument/2006/relationships/image" Target="media/image60.png"/><Relationship Id="rId110" Type="http://schemas.openxmlformats.org/officeDocument/2006/relationships/image" Target="media/image77.jpeg"/><Relationship Id="rId115" Type="http://schemas.openxmlformats.org/officeDocument/2006/relationships/image" Target="media/image82.jpeg"/><Relationship Id="rId131" Type="http://schemas.openxmlformats.org/officeDocument/2006/relationships/image" Target="media/image98.jpeg"/><Relationship Id="rId136" Type="http://schemas.openxmlformats.org/officeDocument/2006/relationships/image" Target="media/image103.jpeg"/><Relationship Id="rId157" Type="http://schemas.openxmlformats.org/officeDocument/2006/relationships/image" Target="media/image124.jpeg"/><Relationship Id="rId178" Type="http://schemas.openxmlformats.org/officeDocument/2006/relationships/image" Target="media/image141.jpeg"/><Relationship Id="rId61" Type="http://schemas.openxmlformats.org/officeDocument/2006/relationships/image" Target="media/image38.jpeg"/><Relationship Id="rId82" Type="http://schemas.openxmlformats.org/officeDocument/2006/relationships/image" Target="media/image55.png"/><Relationship Id="rId152" Type="http://schemas.openxmlformats.org/officeDocument/2006/relationships/image" Target="media/image119.jpeg"/><Relationship Id="rId173" Type="http://schemas.openxmlformats.org/officeDocument/2006/relationships/footer" Target="footer9.xml"/><Relationship Id="rId194" Type="http://schemas.openxmlformats.org/officeDocument/2006/relationships/image" Target="media/image157.jpeg"/><Relationship Id="rId199" Type="http://schemas.openxmlformats.org/officeDocument/2006/relationships/header" Target="header23.xml"/><Relationship Id="rId203" Type="http://schemas.openxmlformats.org/officeDocument/2006/relationships/header" Target="header25.xml"/><Relationship Id="rId208" Type="http://schemas.openxmlformats.org/officeDocument/2006/relationships/header" Target="header30.xml"/><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hyperlink" Target="http://creativecommons.org/licenses/by/2.0/deed.en" TargetMode="External"/><Relationship Id="rId35" Type="http://schemas.openxmlformats.org/officeDocument/2006/relationships/header" Target="header3.xml"/><Relationship Id="rId56" Type="http://schemas.openxmlformats.org/officeDocument/2006/relationships/image" Target="media/image33.jpeg"/><Relationship Id="rId77" Type="http://schemas.openxmlformats.org/officeDocument/2006/relationships/image" Target="media/image50.png"/><Relationship Id="rId100" Type="http://schemas.openxmlformats.org/officeDocument/2006/relationships/image" Target="media/image67.png"/><Relationship Id="rId105" Type="http://schemas.openxmlformats.org/officeDocument/2006/relationships/image" Target="media/image72.jpeg"/><Relationship Id="rId126" Type="http://schemas.openxmlformats.org/officeDocument/2006/relationships/image" Target="media/image93.jpeg"/><Relationship Id="rId147" Type="http://schemas.openxmlformats.org/officeDocument/2006/relationships/image" Target="media/image114.jpeg"/><Relationship Id="rId168" Type="http://schemas.openxmlformats.org/officeDocument/2006/relationships/image" Target="media/image135.jpeg"/><Relationship Id="rId8" Type="http://schemas.openxmlformats.org/officeDocument/2006/relationships/image" Target="media/image1.jpeg"/><Relationship Id="rId51" Type="http://schemas.openxmlformats.org/officeDocument/2006/relationships/image" Target="media/image28.png"/><Relationship Id="rId72" Type="http://schemas.openxmlformats.org/officeDocument/2006/relationships/header" Target="header14.xml"/><Relationship Id="rId93" Type="http://schemas.openxmlformats.org/officeDocument/2006/relationships/header" Target="header18.xml"/><Relationship Id="rId98" Type="http://schemas.openxmlformats.org/officeDocument/2006/relationships/image" Target="media/image65.png"/><Relationship Id="rId121" Type="http://schemas.openxmlformats.org/officeDocument/2006/relationships/image" Target="media/image88.jpeg"/><Relationship Id="rId142" Type="http://schemas.openxmlformats.org/officeDocument/2006/relationships/image" Target="media/image109.png"/><Relationship Id="rId163" Type="http://schemas.openxmlformats.org/officeDocument/2006/relationships/image" Target="media/image130.jpeg"/><Relationship Id="rId184" Type="http://schemas.openxmlformats.org/officeDocument/2006/relationships/image" Target="media/image147.jpeg"/><Relationship Id="rId189" Type="http://schemas.openxmlformats.org/officeDocument/2006/relationships/image" Target="media/image152.jpeg"/><Relationship Id="rId219" Type="http://schemas.openxmlformats.org/officeDocument/2006/relationships/theme" Target="theme/theme1.xml"/><Relationship Id="rId3" Type="http://schemas.openxmlformats.org/officeDocument/2006/relationships/styles" Target="styles.xml"/><Relationship Id="rId214" Type="http://schemas.openxmlformats.org/officeDocument/2006/relationships/header" Target="header34.xml"/><Relationship Id="rId25" Type="http://schemas.openxmlformats.org/officeDocument/2006/relationships/image" Target="media/image18.png"/><Relationship Id="rId46" Type="http://schemas.openxmlformats.org/officeDocument/2006/relationships/header" Target="header10.xml"/><Relationship Id="rId67" Type="http://schemas.openxmlformats.org/officeDocument/2006/relationships/image" Target="media/image44.jpeg"/><Relationship Id="rId116" Type="http://schemas.openxmlformats.org/officeDocument/2006/relationships/image" Target="media/image83.jpeg"/><Relationship Id="rId137" Type="http://schemas.openxmlformats.org/officeDocument/2006/relationships/image" Target="media/image104.jpeg"/><Relationship Id="rId158" Type="http://schemas.openxmlformats.org/officeDocument/2006/relationships/image" Target="media/image125.jpeg"/><Relationship Id="rId20" Type="http://schemas.openxmlformats.org/officeDocument/2006/relationships/image" Target="media/image13.png"/><Relationship Id="rId41" Type="http://schemas.openxmlformats.org/officeDocument/2006/relationships/footer" Target="footer5.xml"/><Relationship Id="rId62" Type="http://schemas.openxmlformats.org/officeDocument/2006/relationships/image" Target="media/image39.png"/><Relationship Id="rId83" Type="http://schemas.openxmlformats.org/officeDocument/2006/relationships/image" Target="media/image56.jpeg"/><Relationship Id="rId88" Type="http://schemas.openxmlformats.org/officeDocument/2006/relationships/image" Target="media/image61.jpeg"/><Relationship Id="rId111" Type="http://schemas.openxmlformats.org/officeDocument/2006/relationships/image" Target="media/image78.jpeg"/><Relationship Id="rId132" Type="http://schemas.openxmlformats.org/officeDocument/2006/relationships/image" Target="media/image99.jpeg"/><Relationship Id="rId153" Type="http://schemas.openxmlformats.org/officeDocument/2006/relationships/image" Target="media/image120.jpeg"/><Relationship Id="rId174" Type="http://schemas.openxmlformats.org/officeDocument/2006/relationships/footer" Target="footer10.xml"/><Relationship Id="rId179" Type="http://schemas.openxmlformats.org/officeDocument/2006/relationships/image" Target="media/image142.jpeg"/><Relationship Id="rId195" Type="http://schemas.openxmlformats.org/officeDocument/2006/relationships/image" Target="media/image158.jpeg"/><Relationship Id="rId209" Type="http://schemas.openxmlformats.org/officeDocument/2006/relationships/header" Target="header31.xml"/><Relationship Id="rId190" Type="http://schemas.openxmlformats.org/officeDocument/2006/relationships/image" Target="media/image153.jpeg"/><Relationship Id="rId204" Type="http://schemas.openxmlformats.org/officeDocument/2006/relationships/header" Target="header26.xml"/><Relationship Id="rId15" Type="http://schemas.openxmlformats.org/officeDocument/2006/relationships/image" Target="media/image8.jpeg"/><Relationship Id="rId36" Type="http://schemas.openxmlformats.org/officeDocument/2006/relationships/header" Target="header4.xml"/><Relationship Id="rId57" Type="http://schemas.openxmlformats.org/officeDocument/2006/relationships/image" Target="media/image34.jpeg"/><Relationship Id="rId106" Type="http://schemas.openxmlformats.org/officeDocument/2006/relationships/image" Target="media/image73.jpeg"/><Relationship Id="rId127" Type="http://schemas.openxmlformats.org/officeDocument/2006/relationships/image" Target="media/image94.jpeg"/><Relationship Id="rId10" Type="http://schemas.openxmlformats.org/officeDocument/2006/relationships/image" Target="media/image3.jpeg"/><Relationship Id="rId31" Type="http://schemas.openxmlformats.org/officeDocument/2006/relationships/header" Target="header1.xml"/><Relationship Id="rId52" Type="http://schemas.openxmlformats.org/officeDocument/2006/relationships/image" Target="media/image29.png"/><Relationship Id="rId73" Type="http://schemas.openxmlformats.org/officeDocument/2006/relationships/header" Target="header15.xml"/><Relationship Id="rId78" Type="http://schemas.openxmlformats.org/officeDocument/2006/relationships/image" Target="media/image51.png"/><Relationship Id="rId94" Type="http://schemas.openxmlformats.org/officeDocument/2006/relationships/header" Target="header19.xml"/><Relationship Id="rId99" Type="http://schemas.openxmlformats.org/officeDocument/2006/relationships/image" Target="media/image66.png"/><Relationship Id="rId101" Type="http://schemas.openxmlformats.org/officeDocument/2006/relationships/image" Target="media/image68.png"/><Relationship Id="rId122" Type="http://schemas.openxmlformats.org/officeDocument/2006/relationships/image" Target="media/image89.jpeg"/><Relationship Id="rId143" Type="http://schemas.openxmlformats.org/officeDocument/2006/relationships/image" Target="media/image110.png"/><Relationship Id="rId148" Type="http://schemas.openxmlformats.org/officeDocument/2006/relationships/image" Target="media/image115.jpeg"/><Relationship Id="rId164" Type="http://schemas.openxmlformats.org/officeDocument/2006/relationships/image" Target="media/image131.jpeg"/><Relationship Id="rId169" Type="http://schemas.openxmlformats.org/officeDocument/2006/relationships/image" Target="media/image136.jpeg"/><Relationship Id="rId185" Type="http://schemas.openxmlformats.org/officeDocument/2006/relationships/image" Target="media/image148.jpe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image" Target="media/image143.jpeg"/><Relationship Id="rId210" Type="http://schemas.openxmlformats.org/officeDocument/2006/relationships/header" Target="header32.xml"/><Relationship Id="rId215" Type="http://schemas.openxmlformats.org/officeDocument/2006/relationships/footer" Target="footer11.xml"/><Relationship Id="rId26" Type="http://schemas.openxmlformats.org/officeDocument/2006/relationships/image" Target="media/image19.png"/><Relationship Id="rId47" Type="http://schemas.openxmlformats.org/officeDocument/2006/relationships/header" Target="header11.xml"/><Relationship Id="rId68" Type="http://schemas.openxmlformats.org/officeDocument/2006/relationships/image" Target="media/image45.jpeg"/><Relationship Id="rId89" Type="http://schemas.openxmlformats.org/officeDocument/2006/relationships/image" Target="media/image62.jpeg"/><Relationship Id="rId112" Type="http://schemas.openxmlformats.org/officeDocument/2006/relationships/image" Target="media/image79.jpeg"/><Relationship Id="rId133" Type="http://schemas.openxmlformats.org/officeDocument/2006/relationships/image" Target="media/image100.jpeg"/><Relationship Id="rId154" Type="http://schemas.openxmlformats.org/officeDocument/2006/relationships/image" Target="media/image121.jpeg"/><Relationship Id="rId175" Type="http://schemas.openxmlformats.org/officeDocument/2006/relationships/image" Target="media/image138.jpeg"/><Relationship Id="rId196" Type="http://schemas.openxmlformats.org/officeDocument/2006/relationships/image" Target="media/image159.png"/><Relationship Id="rId200" Type="http://schemas.openxmlformats.org/officeDocument/2006/relationships/header" Target="header24.xml"/><Relationship Id="rId16" Type="http://schemas.openxmlformats.org/officeDocument/2006/relationships/image" Target="media/image9.png"/><Relationship Id="rId37" Type="http://schemas.openxmlformats.org/officeDocument/2006/relationships/footer" Target="footer3.xml"/><Relationship Id="rId58" Type="http://schemas.openxmlformats.org/officeDocument/2006/relationships/image" Target="media/image35.jpeg"/><Relationship Id="rId79" Type="http://schemas.openxmlformats.org/officeDocument/2006/relationships/image" Target="media/image52.jpeg"/><Relationship Id="rId102" Type="http://schemas.openxmlformats.org/officeDocument/2006/relationships/image" Target="media/image69.jpeg"/><Relationship Id="rId123" Type="http://schemas.openxmlformats.org/officeDocument/2006/relationships/image" Target="media/image90.jpeg"/><Relationship Id="rId144" Type="http://schemas.openxmlformats.org/officeDocument/2006/relationships/image" Target="media/image111.png"/></Relationships>
</file>

<file path=word/_rels/footer2.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png"/><Relationship Id="rId1" Type="http://schemas.openxmlformats.org/officeDocument/2006/relationships/image" Target="media/image9.png"/><Relationship Id="rId6" Type="http://schemas.openxmlformats.org/officeDocument/2006/relationships/image" Target="media/image25.png"/><Relationship Id="rId5" Type="http://schemas.openxmlformats.org/officeDocument/2006/relationships/image" Target="media/image24.png"/><Relationship Id="rId4"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TM_Tour_operation_&amp;_travel_agencies_template_1703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49CF466FAA149A0BDDDBD70D89F9EDD"/>
        <w:category>
          <w:name w:val="General"/>
          <w:gallery w:val="placeholder"/>
        </w:category>
        <w:types>
          <w:type w:val="bbPlcHdr"/>
        </w:types>
        <w:behaviors>
          <w:behavior w:val="content"/>
        </w:behaviors>
        <w:guid w:val="{BC2B0BD1-6392-494E-876C-2B55CD741757}"/>
      </w:docPartPr>
      <w:docPartBody>
        <w:p w:rsidR="00E20F33" w:rsidRDefault="00E20F33">
          <w:pPr>
            <w:pStyle w:val="B49CF466FAA149A0BDDDBD70D89F9EDD"/>
          </w:pPr>
          <w:r w:rsidRPr="00BB6517">
            <w:rPr>
              <w:rStyle w:val="PlaceholderText"/>
            </w:rPr>
            <w:t>Click here to enter text.</w:t>
          </w:r>
        </w:p>
      </w:docPartBody>
    </w:docPart>
    <w:docPart>
      <w:docPartPr>
        <w:name w:val="57A4C3EBC6744F919F8D5D1B06C6E7A5"/>
        <w:category>
          <w:name w:val="General"/>
          <w:gallery w:val="placeholder"/>
        </w:category>
        <w:types>
          <w:type w:val="bbPlcHdr"/>
        </w:types>
        <w:behaviors>
          <w:behavior w:val="content"/>
        </w:behaviors>
        <w:guid w:val="{44573A94-266B-4D6A-BD31-5AC4BD07C641}"/>
      </w:docPartPr>
      <w:docPartBody>
        <w:p w:rsidR="00486842" w:rsidRDefault="00486842" w:rsidP="00486842">
          <w:pPr>
            <w:pStyle w:val="57A4C3EBC6744F919F8D5D1B06C6E7A5"/>
          </w:pPr>
          <w:r w:rsidRPr="00BB6517">
            <w:rPr>
              <w:rStyle w:val="PlaceholderText"/>
            </w:rPr>
            <w:t>Click here to enter text.</w:t>
          </w:r>
        </w:p>
      </w:docPartBody>
    </w:docPart>
    <w:docPart>
      <w:docPartPr>
        <w:name w:val="06D4F0B09C4646CF9DF7DFADA9D7DC1A"/>
        <w:category>
          <w:name w:val="General"/>
          <w:gallery w:val="placeholder"/>
        </w:category>
        <w:types>
          <w:type w:val="bbPlcHdr"/>
        </w:types>
        <w:behaviors>
          <w:behavior w:val="content"/>
        </w:behaviors>
        <w:guid w:val="{B8F8025A-D1A7-4E76-ADCE-8466C9E8CEBF}"/>
      </w:docPartPr>
      <w:docPartBody>
        <w:p w:rsidR="00486842" w:rsidRDefault="00486842" w:rsidP="00486842">
          <w:pPr>
            <w:pStyle w:val="06D4F0B09C4646CF9DF7DFADA9D7DC1A"/>
          </w:pPr>
          <w:r w:rsidRPr="00BB6517">
            <w:rPr>
              <w:rStyle w:val="PlaceholderText"/>
            </w:rPr>
            <w:t>Click here to enter text.</w:t>
          </w:r>
        </w:p>
      </w:docPartBody>
    </w:docPart>
    <w:docPart>
      <w:docPartPr>
        <w:name w:val="FD9F768C63444024A7C0B038834DBECF"/>
        <w:category>
          <w:name w:val="General"/>
          <w:gallery w:val="placeholder"/>
        </w:category>
        <w:types>
          <w:type w:val="bbPlcHdr"/>
        </w:types>
        <w:behaviors>
          <w:behavior w:val="content"/>
        </w:behaviors>
        <w:guid w:val="{C11BEEF0-A9B4-4F60-A555-3F10A13FD599}"/>
      </w:docPartPr>
      <w:docPartBody>
        <w:p w:rsidR="00486842" w:rsidRDefault="00486842" w:rsidP="00486842">
          <w:pPr>
            <w:pStyle w:val="FD9F768C63444024A7C0B038834DBECF"/>
          </w:pPr>
          <w:r w:rsidRPr="00BB6517">
            <w:rPr>
              <w:rStyle w:val="PlaceholderText"/>
            </w:rPr>
            <w:t>Click here to enter text.</w:t>
          </w:r>
        </w:p>
      </w:docPartBody>
    </w:docPart>
    <w:docPart>
      <w:docPartPr>
        <w:name w:val="B6ACF8049EE349BEBF9877604FBCC96F"/>
        <w:category>
          <w:name w:val="General"/>
          <w:gallery w:val="placeholder"/>
        </w:category>
        <w:types>
          <w:type w:val="bbPlcHdr"/>
        </w:types>
        <w:behaviors>
          <w:behavior w:val="content"/>
        </w:behaviors>
        <w:guid w:val="{58630AA8-815D-4798-AD68-1518A56FF621}"/>
      </w:docPartPr>
      <w:docPartBody>
        <w:p w:rsidR="00486842" w:rsidRDefault="00486842" w:rsidP="00486842">
          <w:pPr>
            <w:pStyle w:val="B6ACF8049EE349BEBF9877604FBCC96F"/>
          </w:pPr>
          <w:r w:rsidRPr="00BB6517">
            <w:rPr>
              <w:rStyle w:val="PlaceholderText"/>
            </w:rPr>
            <w:t>Click here to enter text.</w:t>
          </w:r>
        </w:p>
      </w:docPartBody>
    </w:docPart>
    <w:docPart>
      <w:docPartPr>
        <w:name w:val="EA9F6D2270384DE0AA87CCB432CBADE3"/>
        <w:category>
          <w:name w:val="General"/>
          <w:gallery w:val="placeholder"/>
        </w:category>
        <w:types>
          <w:type w:val="bbPlcHdr"/>
        </w:types>
        <w:behaviors>
          <w:behavior w:val="content"/>
        </w:behaviors>
        <w:guid w:val="{0F62729D-BCF9-4A5F-AB60-18C99555843A}"/>
      </w:docPartPr>
      <w:docPartBody>
        <w:p w:rsidR="00486842" w:rsidRDefault="00486842" w:rsidP="00486842">
          <w:pPr>
            <w:pStyle w:val="EA9F6D2270384DE0AA87CCB432CBADE3"/>
          </w:pPr>
          <w:r w:rsidRPr="00BB6517">
            <w:rPr>
              <w:rStyle w:val="PlaceholderText"/>
            </w:rPr>
            <w:t>Click here to enter text.</w:t>
          </w:r>
        </w:p>
      </w:docPartBody>
    </w:docPart>
    <w:docPart>
      <w:docPartPr>
        <w:name w:val="CB39705D22C44107BB42D4DF35C6DEC6"/>
        <w:category>
          <w:name w:val="General"/>
          <w:gallery w:val="placeholder"/>
        </w:category>
        <w:types>
          <w:type w:val="bbPlcHdr"/>
        </w:types>
        <w:behaviors>
          <w:behavior w:val="content"/>
        </w:behaviors>
        <w:guid w:val="{E9D1059C-2BB7-4F66-886C-01634E20E179}"/>
      </w:docPartPr>
      <w:docPartBody>
        <w:p w:rsidR="00486842" w:rsidRDefault="00486842" w:rsidP="00486842">
          <w:pPr>
            <w:pStyle w:val="CB39705D22C44107BB42D4DF35C6DEC6"/>
          </w:pPr>
          <w:r w:rsidRPr="00BB6517">
            <w:rPr>
              <w:rStyle w:val="PlaceholderText"/>
            </w:rPr>
            <w:t>Click here to enter text.</w:t>
          </w:r>
        </w:p>
      </w:docPartBody>
    </w:docPart>
    <w:docPart>
      <w:docPartPr>
        <w:name w:val="2A84D74B9F92410FA2E133D299F7DFF6"/>
        <w:category>
          <w:name w:val="General"/>
          <w:gallery w:val="placeholder"/>
        </w:category>
        <w:types>
          <w:type w:val="bbPlcHdr"/>
        </w:types>
        <w:behaviors>
          <w:behavior w:val="content"/>
        </w:behaviors>
        <w:guid w:val="{89CD19A3-81CC-4976-9566-8F3CCF87729B}"/>
      </w:docPartPr>
      <w:docPartBody>
        <w:p w:rsidR="00486842" w:rsidRDefault="00486842" w:rsidP="00486842">
          <w:pPr>
            <w:pStyle w:val="2A84D74B9F92410FA2E133D299F7DFF6"/>
          </w:pPr>
          <w:r w:rsidRPr="00BB6517">
            <w:rPr>
              <w:rStyle w:val="PlaceholderText"/>
            </w:rPr>
            <w:t>Click here to enter text.</w:t>
          </w:r>
        </w:p>
      </w:docPartBody>
    </w:docPart>
    <w:docPart>
      <w:docPartPr>
        <w:name w:val="99F2C52264934E669FB96265BAB83B68"/>
        <w:category>
          <w:name w:val="General"/>
          <w:gallery w:val="placeholder"/>
        </w:category>
        <w:types>
          <w:type w:val="bbPlcHdr"/>
        </w:types>
        <w:behaviors>
          <w:behavior w:val="content"/>
        </w:behaviors>
        <w:guid w:val="{57396F03-E728-4C64-8224-C8AFBEA74F6D}"/>
      </w:docPartPr>
      <w:docPartBody>
        <w:p w:rsidR="00486842" w:rsidRDefault="00486842" w:rsidP="00486842">
          <w:pPr>
            <w:pStyle w:val="99F2C52264934E669FB96265BAB83B68"/>
          </w:pPr>
          <w:r w:rsidRPr="00BB6517">
            <w:rPr>
              <w:rStyle w:val="PlaceholderText"/>
            </w:rPr>
            <w:t>Click here to enter text.</w:t>
          </w:r>
        </w:p>
      </w:docPartBody>
    </w:docPart>
    <w:docPart>
      <w:docPartPr>
        <w:name w:val="30E4530A3F6D49FF9E8B1C684C06C99F"/>
        <w:category>
          <w:name w:val="General"/>
          <w:gallery w:val="placeholder"/>
        </w:category>
        <w:types>
          <w:type w:val="bbPlcHdr"/>
        </w:types>
        <w:behaviors>
          <w:behavior w:val="content"/>
        </w:behaviors>
        <w:guid w:val="{4022B377-63EC-4658-98EF-EAFAEE88E160}"/>
      </w:docPartPr>
      <w:docPartBody>
        <w:p w:rsidR="00486842" w:rsidRDefault="00486842" w:rsidP="00486842">
          <w:pPr>
            <w:pStyle w:val="30E4530A3F6D49FF9E8B1C684C06C99F"/>
          </w:pPr>
          <w:r w:rsidRPr="00BB6517">
            <w:rPr>
              <w:rStyle w:val="PlaceholderText"/>
            </w:rPr>
            <w:t>Click here to enter text.</w:t>
          </w:r>
        </w:p>
      </w:docPartBody>
    </w:docPart>
    <w:docPart>
      <w:docPartPr>
        <w:name w:val="0E636A7A8ACF4986A4DF1E4D3ECB7D75"/>
        <w:category>
          <w:name w:val="General"/>
          <w:gallery w:val="placeholder"/>
        </w:category>
        <w:types>
          <w:type w:val="bbPlcHdr"/>
        </w:types>
        <w:behaviors>
          <w:behavior w:val="content"/>
        </w:behaviors>
        <w:guid w:val="{AAA4318B-30F3-4D0C-ADB1-CD0623DAECB0}"/>
      </w:docPartPr>
      <w:docPartBody>
        <w:p w:rsidR="00486842" w:rsidRDefault="00486842" w:rsidP="00486842">
          <w:pPr>
            <w:pStyle w:val="0E636A7A8ACF4986A4DF1E4D3ECB7D75"/>
          </w:pPr>
          <w:r w:rsidRPr="00BB6517">
            <w:rPr>
              <w:rStyle w:val="PlaceholderText"/>
            </w:rPr>
            <w:t>Click here to enter text.</w:t>
          </w:r>
        </w:p>
      </w:docPartBody>
    </w:docPart>
    <w:docPart>
      <w:docPartPr>
        <w:name w:val="C474511C433C4DE0ACA925365F1D7DD6"/>
        <w:category>
          <w:name w:val="General"/>
          <w:gallery w:val="placeholder"/>
        </w:category>
        <w:types>
          <w:type w:val="bbPlcHdr"/>
        </w:types>
        <w:behaviors>
          <w:behavior w:val="content"/>
        </w:behaviors>
        <w:guid w:val="{1BB7EC5C-1643-4873-B6EE-1B0EF4B49558}"/>
      </w:docPartPr>
      <w:docPartBody>
        <w:p w:rsidR="00486842" w:rsidRDefault="00486842" w:rsidP="00486842">
          <w:pPr>
            <w:pStyle w:val="C474511C433C4DE0ACA925365F1D7DD6"/>
          </w:pPr>
          <w:r w:rsidRPr="00BB6517">
            <w:rPr>
              <w:rStyle w:val="PlaceholderText"/>
            </w:rPr>
            <w:t>Click here to enter text.</w:t>
          </w:r>
        </w:p>
      </w:docPartBody>
    </w:docPart>
    <w:docPart>
      <w:docPartPr>
        <w:name w:val="95A67F6D8AFB458E8746637A2B0BF5F6"/>
        <w:category>
          <w:name w:val="General"/>
          <w:gallery w:val="placeholder"/>
        </w:category>
        <w:types>
          <w:type w:val="bbPlcHdr"/>
        </w:types>
        <w:behaviors>
          <w:behavior w:val="content"/>
        </w:behaviors>
        <w:guid w:val="{B804201B-9E67-4A6D-B53D-C112E2291C3D}"/>
      </w:docPartPr>
      <w:docPartBody>
        <w:p w:rsidR="00486842" w:rsidRDefault="00486842" w:rsidP="00486842">
          <w:pPr>
            <w:pStyle w:val="95A67F6D8AFB458E8746637A2B0BF5F6"/>
          </w:pPr>
          <w:r w:rsidRPr="00BB6517">
            <w:rPr>
              <w:rStyle w:val="PlaceholderText"/>
            </w:rPr>
            <w:t>Click here to enter text.</w:t>
          </w:r>
        </w:p>
      </w:docPartBody>
    </w:docPart>
    <w:docPart>
      <w:docPartPr>
        <w:name w:val="11DDF76E34594CD088869BD446C529CE"/>
        <w:category>
          <w:name w:val="General"/>
          <w:gallery w:val="placeholder"/>
        </w:category>
        <w:types>
          <w:type w:val="bbPlcHdr"/>
        </w:types>
        <w:behaviors>
          <w:behavior w:val="content"/>
        </w:behaviors>
        <w:guid w:val="{A41EE369-833C-41EE-8ABE-0E7722167995}"/>
      </w:docPartPr>
      <w:docPartBody>
        <w:p w:rsidR="00486842" w:rsidRDefault="00486842" w:rsidP="00486842">
          <w:pPr>
            <w:pStyle w:val="11DDF76E34594CD088869BD446C529CE"/>
          </w:pPr>
          <w:r w:rsidRPr="00BB6517">
            <w:rPr>
              <w:rStyle w:val="PlaceholderText"/>
            </w:rPr>
            <w:t>Click here to enter text.</w:t>
          </w:r>
        </w:p>
      </w:docPartBody>
    </w:docPart>
    <w:docPart>
      <w:docPartPr>
        <w:name w:val="A6D96FB3FE404A3FB1006DCF9DFFEC0E"/>
        <w:category>
          <w:name w:val="General"/>
          <w:gallery w:val="placeholder"/>
        </w:category>
        <w:types>
          <w:type w:val="bbPlcHdr"/>
        </w:types>
        <w:behaviors>
          <w:behavior w:val="content"/>
        </w:behaviors>
        <w:guid w:val="{AAD647C7-C0B5-472C-BD74-4D3ECEC31669}"/>
      </w:docPartPr>
      <w:docPartBody>
        <w:p w:rsidR="00486842" w:rsidRDefault="00486842" w:rsidP="00486842">
          <w:pPr>
            <w:pStyle w:val="A6D96FB3FE404A3FB1006DCF9DFFEC0E"/>
          </w:pPr>
          <w:r w:rsidRPr="00BB6517">
            <w:rPr>
              <w:rStyle w:val="PlaceholderText"/>
            </w:rPr>
            <w:t>Click here to enter text.</w:t>
          </w:r>
        </w:p>
      </w:docPartBody>
    </w:docPart>
    <w:docPart>
      <w:docPartPr>
        <w:name w:val="648604F1672046CC8D1EB416BD354A88"/>
        <w:category>
          <w:name w:val="General"/>
          <w:gallery w:val="placeholder"/>
        </w:category>
        <w:types>
          <w:type w:val="bbPlcHdr"/>
        </w:types>
        <w:behaviors>
          <w:behavior w:val="content"/>
        </w:behaviors>
        <w:guid w:val="{07C2A938-8244-4AE9-A988-30404A397BB6}"/>
      </w:docPartPr>
      <w:docPartBody>
        <w:p w:rsidR="00486842" w:rsidRDefault="00486842" w:rsidP="00486842">
          <w:pPr>
            <w:pStyle w:val="648604F1672046CC8D1EB416BD354A88"/>
          </w:pPr>
          <w:r w:rsidRPr="00BB6517">
            <w:rPr>
              <w:rStyle w:val="PlaceholderText"/>
            </w:rPr>
            <w:t>Click here to enter text.</w:t>
          </w:r>
        </w:p>
      </w:docPartBody>
    </w:docPart>
    <w:docPart>
      <w:docPartPr>
        <w:name w:val="00A6D3E0388E41E9A1ABC0B81A2E8288"/>
        <w:category>
          <w:name w:val="General"/>
          <w:gallery w:val="placeholder"/>
        </w:category>
        <w:types>
          <w:type w:val="bbPlcHdr"/>
        </w:types>
        <w:behaviors>
          <w:behavior w:val="content"/>
        </w:behaviors>
        <w:guid w:val="{77C3EE20-E9F1-47FA-BDD8-A5FF29A42670}"/>
      </w:docPartPr>
      <w:docPartBody>
        <w:p w:rsidR="00486842" w:rsidRDefault="00486842" w:rsidP="00486842">
          <w:pPr>
            <w:pStyle w:val="00A6D3E0388E41E9A1ABC0B81A2E8288"/>
          </w:pPr>
          <w:r w:rsidRPr="00BB6517">
            <w:rPr>
              <w:rStyle w:val="PlaceholderText"/>
            </w:rPr>
            <w:t>Click here to enter text.</w:t>
          </w:r>
        </w:p>
      </w:docPartBody>
    </w:docPart>
    <w:docPart>
      <w:docPartPr>
        <w:name w:val="AA1C567499B84ED3B714125F624C64D8"/>
        <w:category>
          <w:name w:val="General"/>
          <w:gallery w:val="placeholder"/>
        </w:category>
        <w:types>
          <w:type w:val="bbPlcHdr"/>
        </w:types>
        <w:behaviors>
          <w:behavior w:val="content"/>
        </w:behaviors>
        <w:guid w:val="{E4E83E85-9C8B-426A-8A98-269756742D1B}"/>
      </w:docPartPr>
      <w:docPartBody>
        <w:p w:rsidR="00486842" w:rsidRDefault="00486842" w:rsidP="00486842">
          <w:pPr>
            <w:pStyle w:val="AA1C567499B84ED3B714125F624C64D8"/>
          </w:pPr>
          <w:r w:rsidRPr="00BB6517">
            <w:rPr>
              <w:rStyle w:val="PlaceholderText"/>
            </w:rPr>
            <w:t>Click here to enter text.</w:t>
          </w:r>
        </w:p>
      </w:docPartBody>
    </w:docPart>
    <w:docPart>
      <w:docPartPr>
        <w:name w:val="BAF313FCFF7F4CDF9707C98254A3D273"/>
        <w:category>
          <w:name w:val="General"/>
          <w:gallery w:val="placeholder"/>
        </w:category>
        <w:types>
          <w:type w:val="bbPlcHdr"/>
        </w:types>
        <w:behaviors>
          <w:behavior w:val="content"/>
        </w:behaviors>
        <w:guid w:val="{81BF4EEB-0786-43B7-9A0B-8E1F9E63DA3F}"/>
      </w:docPartPr>
      <w:docPartBody>
        <w:p w:rsidR="00486842" w:rsidRDefault="00486842" w:rsidP="00486842">
          <w:pPr>
            <w:pStyle w:val="BAF313FCFF7F4CDF9707C98254A3D273"/>
          </w:pPr>
          <w:r w:rsidRPr="00BB6517">
            <w:rPr>
              <w:rStyle w:val="PlaceholderText"/>
            </w:rPr>
            <w:t>Click here to enter text.</w:t>
          </w:r>
        </w:p>
      </w:docPartBody>
    </w:docPart>
    <w:docPart>
      <w:docPartPr>
        <w:name w:val="5483D38CECE8486F91CC2B74A1E6A578"/>
        <w:category>
          <w:name w:val="General"/>
          <w:gallery w:val="placeholder"/>
        </w:category>
        <w:types>
          <w:type w:val="bbPlcHdr"/>
        </w:types>
        <w:behaviors>
          <w:behavior w:val="content"/>
        </w:behaviors>
        <w:guid w:val="{D4DD5E82-F3A5-478A-9E01-5AF16488C30E}"/>
      </w:docPartPr>
      <w:docPartBody>
        <w:p w:rsidR="00486842" w:rsidRDefault="00486842" w:rsidP="00486842">
          <w:pPr>
            <w:pStyle w:val="5483D38CECE8486F91CC2B74A1E6A578"/>
          </w:pPr>
          <w:r w:rsidRPr="00BB6517">
            <w:rPr>
              <w:rStyle w:val="PlaceholderText"/>
            </w:rPr>
            <w:t>Click here to enter text.</w:t>
          </w:r>
        </w:p>
      </w:docPartBody>
    </w:docPart>
    <w:docPart>
      <w:docPartPr>
        <w:name w:val="3C8C8F02024B483D9548892742F1926D"/>
        <w:category>
          <w:name w:val="General"/>
          <w:gallery w:val="placeholder"/>
        </w:category>
        <w:types>
          <w:type w:val="bbPlcHdr"/>
        </w:types>
        <w:behaviors>
          <w:behavior w:val="content"/>
        </w:behaviors>
        <w:guid w:val="{321E9043-CFCF-4EF0-ADBB-B22D2D145D59}"/>
      </w:docPartPr>
      <w:docPartBody>
        <w:p w:rsidR="00486842" w:rsidRDefault="00486842" w:rsidP="00486842">
          <w:pPr>
            <w:pStyle w:val="3C8C8F02024B483D9548892742F1926D"/>
          </w:pPr>
          <w:r w:rsidRPr="00BB6517">
            <w:rPr>
              <w:rStyle w:val="PlaceholderText"/>
            </w:rPr>
            <w:t>Click here to enter text.</w:t>
          </w:r>
        </w:p>
      </w:docPartBody>
    </w:docPart>
    <w:docPart>
      <w:docPartPr>
        <w:name w:val="4D9B8DC43EAD4296B2079E89819B7884"/>
        <w:category>
          <w:name w:val="General"/>
          <w:gallery w:val="placeholder"/>
        </w:category>
        <w:types>
          <w:type w:val="bbPlcHdr"/>
        </w:types>
        <w:behaviors>
          <w:behavior w:val="content"/>
        </w:behaviors>
        <w:guid w:val="{E6D46820-94C3-43E6-9099-1FC5EFAE8EFA}"/>
      </w:docPartPr>
      <w:docPartBody>
        <w:p w:rsidR="00486842" w:rsidRDefault="00486842" w:rsidP="00486842">
          <w:pPr>
            <w:pStyle w:val="4D9B8DC43EAD4296B2079E89819B7884"/>
          </w:pPr>
          <w:r w:rsidRPr="00BB6517">
            <w:rPr>
              <w:rStyle w:val="PlaceholderText"/>
            </w:rPr>
            <w:t>Click here to enter text.</w:t>
          </w:r>
        </w:p>
      </w:docPartBody>
    </w:docPart>
    <w:docPart>
      <w:docPartPr>
        <w:name w:val="B187E4C486E549299CC33A871D5AA3F1"/>
        <w:category>
          <w:name w:val="General"/>
          <w:gallery w:val="placeholder"/>
        </w:category>
        <w:types>
          <w:type w:val="bbPlcHdr"/>
        </w:types>
        <w:behaviors>
          <w:behavior w:val="content"/>
        </w:behaviors>
        <w:guid w:val="{BD3396F0-E0D7-45FA-A969-CDEF2383D5C5}"/>
      </w:docPartPr>
      <w:docPartBody>
        <w:p w:rsidR="00486842" w:rsidRDefault="00486842" w:rsidP="00486842">
          <w:pPr>
            <w:pStyle w:val="B187E4C486E549299CC33A871D5AA3F1"/>
          </w:pPr>
          <w:r w:rsidRPr="00BB6517">
            <w:rPr>
              <w:rStyle w:val="PlaceholderText"/>
            </w:rPr>
            <w:t>Click here to enter text.</w:t>
          </w:r>
        </w:p>
      </w:docPartBody>
    </w:docPart>
    <w:docPart>
      <w:docPartPr>
        <w:name w:val="A77BA24DB54D473AB8C8AAC072F43992"/>
        <w:category>
          <w:name w:val="General"/>
          <w:gallery w:val="placeholder"/>
        </w:category>
        <w:types>
          <w:type w:val="bbPlcHdr"/>
        </w:types>
        <w:behaviors>
          <w:behavior w:val="content"/>
        </w:behaviors>
        <w:guid w:val="{FC0B6317-8199-4A4A-83A6-6A1B007D3E1C}"/>
      </w:docPartPr>
      <w:docPartBody>
        <w:p w:rsidR="00486842" w:rsidRDefault="00486842" w:rsidP="00486842">
          <w:pPr>
            <w:pStyle w:val="A77BA24DB54D473AB8C8AAC072F43992"/>
          </w:pPr>
          <w:r w:rsidRPr="00BB6517">
            <w:rPr>
              <w:rStyle w:val="PlaceholderText"/>
            </w:rPr>
            <w:t>Click here to enter text.</w:t>
          </w:r>
        </w:p>
      </w:docPartBody>
    </w:docPart>
    <w:docPart>
      <w:docPartPr>
        <w:name w:val="56008EBE658C4764925869B80BB2EA55"/>
        <w:category>
          <w:name w:val="General"/>
          <w:gallery w:val="placeholder"/>
        </w:category>
        <w:types>
          <w:type w:val="bbPlcHdr"/>
        </w:types>
        <w:behaviors>
          <w:behavior w:val="content"/>
        </w:behaviors>
        <w:guid w:val="{2AA345AA-B771-46B8-B403-928851AE681C}"/>
      </w:docPartPr>
      <w:docPartBody>
        <w:p w:rsidR="00486842" w:rsidRDefault="00486842" w:rsidP="00486842">
          <w:pPr>
            <w:pStyle w:val="56008EBE658C4764925869B80BB2EA55"/>
          </w:pPr>
          <w:r w:rsidRPr="00BB6517">
            <w:rPr>
              <w:rStyle w:val="PlaceholderText"/>
            </w:rPr>
            <w:t>Click here to enter text.</w:t>
          </w:r>
        </w:p>
      </w:docPartBody>
    </w:docPart>
    <w:docPart>
      <w:docPartPr>
        <w:name w:val="EDA12E29FEB548029D40C6F413B86B45"/>
        <w:category>
          <w:name w:val="General"/>
          <w:gallery w:val="placeholder"/>
        </w:category>
        <w:types>
          <w:type w:val="bbPlcHdr"/>
        </w:types>
        <w:behaviors>
          <w:behavior w:val="content"/>
        </w:behaviors>
        <w:guid w:val="{B682810C-53E1-479F-A832-2ABB3FCCAEC0}"/>
      </w:docPartPr>
      <w:docPartBody>
        <w:p w:rsidR="00486842" w:rsidRDefault="00486842" w:rsidP="00486842">
          <w:pPr>
            <w:pStyle w:val="EDA12E29FEB548029D40C6F413B86B45"/>
          </w:pPr>
          <w:r w:rsidRPr="00BB6517">
            <w:rPr>
              <w:rStyle w:val="PlaceholderText"/>
            </w:rPr>
            <w:t>Click here to enter text.</w:t>
          </w:r>
        </w:p>
      </w:docPartBody>
    </w:docPart>
    <w:docPart>
      <w:docPartPr>
        <w:name w:val="44B3CA91070D4DA8994FD8BCC8219F05"/>
        <w:category>
          <w:name w:val="General"/>
          <w:gallery w:val="placeholder"/>
        </w:category>
        <w:types>
          <w:type w:val="bbPlcHdr"/>
        </w:types>
        <w:behaviors>
          <w:behavior w:val="content"/>
        </w:behaviors>
        <w:guid w:val="{191F4EF4-3622-45D7-97E1-E1B3CD6B547C}"/>
      </w:docPartPr>
      <w:docPartBody>
        <w:p w:rsidR="00486842" w:rsidRDefault="00486842" w:rsidP="00486842">
          <w:pPr>
            <w:pStyle w:val="44B3CA91070D4DA8994FD8BCC8219F05"/>
          </w:pPr>
          <w:r w:rsidRPr="00BB6517">
            <w:rPr>
              <w:rStyle w:val="PlaceholderText"/>
            </w:rPr>
            <w:t>Click here to enter text.</w:t>
          </w:r>
        </w:p>
      </w:docPartBody>
    </w:docPart>
    <w:docPart>
      <w:docPartPr>
        <w:name w:val="0B8695723E6D404F888F7DD78A021204"/>
        <w:category>
          <w:name w:val="General"/>
          <w:gallery w:val="placeholder"/>
        </w:category>
        <w:types>
          <w:type w:val="bbPlcHdr"/>
        </w:types>
        <w:behaviors>
          <w:behavior w:val="content"/>
        </w:behaviors>
        <w:guid w:val="{ED426AE9-0E89-4CB9-BB5C-7DB800889104}"/>
      </w:docPartPr>
      <w:docPartBody>
        <w:p w:rsidR="00486842" w:rsidRDefault="00486842" w:rsidP="00486842">
          <w:pPr>
            <w:pStyle w:val="0B8695723E6D404F888F7DD78A021204"/>
          </w:pPr>
          <w:r w:rsidRPr="00BB6517">
            <w:rPr>
              <w:rStyle w:val="PlaceholderText"/>
            </w:rPr>
            <w:t>Click here to enter text.</w:t>
          </w:r>
        </w:p>
      </w:docPartBody>
    </w:docPart>
    <w:docPart>
      <w:docPartPr>
        <w:name w:val="9D55B0E9BEEE4E07967E98AF1F609FA4"/>
        <w:category>
          <w:name w:val="General"/>
          <w:gallery w:val="placeholder"/>
        </w:category>
        <w:types>
          <w:type w:val="bbPlcHdr"/>
        </w:types>
        <w:behaviors>
          <w:behavior w:val="content"/>
        </w:behaviors>
        <w:guid w:val="{B7EBD6C9-D233-4366-A545-CBE8DDD71015}"/>
      </w:docPartPr>
      <w:docPartBody>
        <w:p w:rsidR="00486842" w:rsidRDefault="00486842" w:rsidP="00486842">
          <w:pPr>
            <w:pStyle w:val="9D55B0E9BEEE4E07967E98AF1F609FA4"/>
          </w:pPr>
          <w:r w:rsidRPr="00BB6517">
            <w:rPr>
              <w:rStyle w:val="PlaceholderText"/>
            </w:rPr>
            <w:t>Click here to enter text.</w:t>
          </w:r>
        </w:p>
      </w:docPartBody>
    </w:docPart>
    <w:docPart>
      <w:docPartPr>
        <w:name w:val="87E741692D564D56BE06FECDE2F7C54D"/>
        <w:category>
          <w:name w:val="General"/>
          <w:gallery w:val="placeholder"/>
        </w:category>
        <w:types>
          <w:type w:val="bbPlcHdr"/>
        </w:types>
        <w:behaviors>
          <w:behavior w:val="content"/>
        </w:behaviors>
        <w:guid w:val="{55BAFBBA-BFA7-46C6-A1DA-EB4891FCE98B}"/>
      </w:docPartPr>
      <w:docPartBody>
        <w:p w:rsidR="00486842" w:rsidRDefault="00486842" w:rsidP="00486842">
          <w:pPr>
            <w:pStyle w:val="87E741692D564D56BE06FECDE2F7C54D"/>
          </w:pPr>
          <w:r w:rsidRPr="00BB6517">
            <w:rPr>
              <w:rStyle w:val="PlaceholderText"/>
            </w:rPr>
            <w:t>Click here to enter text.</w:t>
          </w:r>
        </w:p>
      </w:docPartBody>
    </w:docPart>
    <w:docPart>
      <w:docPartPr>
        <w:name w:val="33B9308DB2834F69A8E2161DA8946337"/>
        <w:category>
          <w:name w:val="General"/>
          <w:gallery w:val="placeholder"/>
        </w:category>
        <w:types>
          <w:type w:val="bbPlcHdr"/>
        </w:types>
        <w:behaviors>
          <w:behavior w:val="content"/>
        </w:behaviors>
        <w:guid w:val="{814779D9-5456-4998-B4B2-582C731FEF41}"/>
      </w:docPartPr>
      <w:docPartBody>
        <w:p w:rsidR="00486842" w:rsidRDefault="00486842" w:rsidP="00486842">
          <w:pPr>
            <w:pStyle w:val="33B9308DB2834F69A8E2161DA8946337"/>
          </w:pPr>
          <w:r w:rsidRPr="00BB6517">
            <w:rPr>
              <w:rStyle w:val="PlaceholderText"/>
            </w:rPr>
            <w:t>Click here to enter text.</w:t>
          </w:r>
        </w:p>
      </w:docPartBody>
    </w:docPart>
    <w:docPart>
      <w:docPartPr>
        <w:name w:val="B1547D37BF8B44B3A7378DD8D1845FAA"/>
        <w:category>
          <w:name w:val="General"/>
          <w:gallery w:val="placeholder"/>
        </w:category>
        <w:types>
          <w:type w:val="bbPlcHdr"/>
        </w:types>
        <w:behaviors>
          <w:behavior w:val="content"/>
        </w:behaviors>
        <w:guid w:val="{ADC0F3FE-201E-4357-919E-9A4346DA36D9}"/>
      </w:docPartPr>
      <w:docPartBody>
        <w:p w:rsidR="00486842" w:rsidRDefault="00486842" w:rsidP="00486842">
          <w:pPr>
            <w:pStyle w:val="B1547D37BF8B44B3A7378DD8D1845FAA"/>
          </w:pPr>
          <w:r w:rsidRPr="00BB6517">
            <w:rPr>
              <w:rStyle w:val="PlaceholderText"/>
            </w:rPr>
            <w:t>Click here to enter text.</w:t>
          </w:r>
        </w:p>
      </w:docPartBody>
    </w:docPart>
    <w:docPart>
      <w:docPartPr>
        <w:name w:val="80009D20CD874897921906194DDB69E9"/>
        <w:category>
          <w:name w:val="General"/>
          <w:gallery w:val="placeholder"/>
        </w:category>
        <w:types>
          <w:type w:val="bbPlcHdr"/>
        </w:types>
        <w:behaviors>
          <w:behavior w:val="content"/>
        </w:behaviors>
        <w:guid w:val="{D7353FDE-C664-4726-AF18-6125DFF8227C}"/>
      </w:docPartPr>
      <w:docPartBody>
        <w:p w:rsidR="00486842" w:rsidRDefault="00486842" w:rsidP="00486842">
          <w:pPr>
            <w:pStyle w:val="80009D20CD874897921906194DDB69E9"/>
          </w:pPr>
          <w:r w:rsidRPr="00BB6517">
            <w:rPr>
              <w:rStyle w:val="PlaceholderText"/>
            </w:rPr>
            <w:t>Click here to enter text.</w:t>
          </w:r>
        </w:p>
      </w:docPartBody>
    </w:docPart>
    <w:docPart>
      <w:docPartPr>
        <w:name w:val="B0024B086A134B8A8C8AD482EAA7BC2B"/>
        <w:category>
          <w:name w:val="General"/>
          <w:gallery w:val="placeholder"/>
        </w:category>
        <w:types>
          <w:type w:val="bbPlcHdr"/>
        </w:types>
        <w:behaviors>
          <w:behavior w:val="content"/>
        </w:behaviors>
        <w:guid w:val="{83E72817-E64A-4229-89F2-CECB702320D0}"/>
      </w:docPartPr>
      <w:docPartBody>
        <w:p w:rsidR="00486842" w:rsidRDefault="00486842" w:rsidP="00486842">
          <w:pPr>
            <w:pStyle w:val="B0024B086A134B8A8C8AD482EAA7BC2B"/>
          </w:pPr>
          <w:r w:rsidRPr="00BB6517">
            <w:rPr>
              <w:rStyle w:val="PlaceholderText"/>
            </w:rPr>
            <w:t>Click here to enter text.</w:t>
          </w:r>
        </w:p>
      </w:docPartBody>
    </w:docPart>
    <w:docPart>
      <w:docPartPr>
        <w:name w:val="2C2F37278517467FBBEA853D969568C1"/>
        <w:category>
          <w:name w:val="General"/>
          <w:gallery w:val="placeholder"/>
        </w:category>
        <w:types>
          <w:type w:val="bbPlcHdr"/>
        </w:types>
        <w:behaviors>
          <w:behavior w:val="content"/>
        </w:behaviors>
        <w:guid w:val="{672BC728-D84F-43FB-802D-D2C05D7AAA02}"/>
      </w:docPartPr>
      <w:docPartBody>
        <w:p w:rsidR="00486842" w:rsidRDefault="00486842" w:rsidP="00486842">
          <w:pPr>
            <w:pStyle w:val="2C2F37278517467FBBEA853D969568C1"/>
          </w:pPr>
          <w:r w:rsidRPr="00BB6517">
            <w:rPr>
              <w:rStyle w:val="PlaceholderText"/>
            </w:rPr>
            <w:t>Click here to enter text.</w:t>
          </w:r>
        </w:p>
      </w:docPartBody>
    </w:docPart>
    <w:docPart>
      <w:docPartPr>
        <w:name w:val="F267604BBAE04894864D118CEA3C1399"/>
        <w:category>
          <w:name w:val="General"/>
          <w:gallery w:val="placeholder"/>
        </w:category>
        <w:types>
          <w:type w:val="bbPlcHdr"/>
        </w:types>
        <w:behaviors>
          <w:behavior w:val="content"/>
        </w:behaviors>
        <w:guid w:val="{80A1390A-2A49-48E5-B9A6-F8E2A80BB3CF}"/>
      </w:docPartPr>
      <w:docPartBody>
        <w:p w:rsidR="00486842" w:rsidRDefault="00486842" w:rsidP="00486842">
          <w:pPr>
            <w:pStyle w:val="F267604BBAE04894864D118CEA3C1399"/>
          </w:pPr>
          <w:r w:rsidRPr="00BB6517">
            <w:rPr>
              <w:rStyle w:val="PlaceholderText"/>
            </w:rPr>
            <w:t>Click here to enter text.</w:t>
          </w:r>
        </w:p>
      </w:docPartBody>
    </w:docPart>
    <w:docPart>
      <w:docPartPr>
        <w:name w:val="B0384987B05646CCB20CAD29F32AD14B"/>
        <w:category>
          <w:name w:val="General"/>
          <w:gallery w:val="placeholder"/>
        </w:category>
        <w:types>
          <w:type w:val="bbPlcHdr"/>
        </w:types>
        <w:behaviors>
          <w:behavior w:val="content"/>
        </w:behaviors>
        <w:guid w:val="{27FE627E-D402-46BC-B0CD-3DC1C60C3128}"/>
      </w:docPartPr>
      <w:docPartBody>
        <w:p w:rsidR="00486842" w:rsidRDefault="00486842" w:rsidP="00486842">
          <w:pPr>
            <w:pStyle w:val="B0384987B05646CCB20CAD29F32AD14B"/>
          </w:pPr>
          <w:r w:rsidRPr="00BB6517">
            <w:rPr>
              <w:rStyle w:val="PlaceholderText"/>
            </w:rPr>
            <w:t>Click here to enter text.</w:t>
          </w:r>
        </w:p>
      </w:docPartBody>
    </w:docPart>
    <w:docPart>
      <w:docPartPr>
        <w:name w:val="FB38D90BA3D54468A08153480790353D"/>
        <w:category>
          <w:name w:val="General"/>
          <w:gallery w:val="placeholder"/>
        </w:category>
        <w:types>
          <w:type w:val="bbPlcHdr"/>
        </w:types>
        <w:behaviors>
          <w:behavior w:val="content"/>
        </w:behaviors>
        <w:guid w:val="{10C5DC71-FE07-48FD-9E9B-2B52979E5822}"/>
      </w:docPartPr>
      <w:docPartBody>
        <w:p w:rsidR="00486842" w:rsidRDefault="00486842" w:rsidP="00486842">
          <w:pPr>
            <w:pStyle w:val="FB38D90BA3D54468A08153480790353D"/>
          </w:pPr>
          <w:r w:rsidRPr="00BB6517">
            <w:rPr>
              <w:rStyle w:val="PlaceholderText"/>
            </w:rPr>
            <w:t>Click here to enter text.</w:t>
          </w:r>
        </w:p>
      </w:docPartBody>
    </w:docPart>
    <w:docPart>
      <w:docPartPr>
        <w:name w:val="FC147A61FF3445CC9FD4EF29435C2277"/>
        <w:category>
          <w:name w:val="General"/>
          <w:gallery w:val="placeholder"/>
        </w:category>
        <w:types>
          <w:type w:val="bbPlcHdr"/>
        </w:types>
        <w:behaviors>
          <w:behavior w:val="content"/>
        </w:behaviors>
        <w:guid w:val="{C340C820-923A-45B5-A09C-8DC08794392E}"/>
      </w:docPartPr>
      <w:docPartBody>
        <w:p w:rsidR="00486842" w:rsidRDefault="00486842" w:rsidP="00486842">
          <w:pPr>
            <w:pStyle w:val="FC147A61FF3445CC9FD4EF29435C2277"/>
          </w:pPr>
          <w:r w:rsidRPr="00BB6517">
            <w:rPr>
              <w:rStyle w:val="PlaceholderText"/>
            </w:rPr>
            <w:t>Click here to enter text.</w:t>
          </w:r>
        </w:p>
      </w:docPartBody>
    </w:docPart>
    <w:docPart>
      <w:docPartPr>
        <w:name w:val="7A9491C1E6B8433996DC6A9B3B854FB5"/>
        <w:category>
          <w:name w:val="General"/>
          <w:gallery w:val="placeholder"/>
        </w:category>
        <w:types>
          <w:type w:val="bbPlcHdr"/>
        </w:types>
        <w:behaviors>
          <w:behavior w:val="content"/>
        </w:behaviors>
        <w:guid w:val="{D2A553AB-9416-4652-A683-4D868AFB736C}"/>
      </w:docPartPr>
      <w:docPartBody>
        <w:p w:rsidR="00486842" w:rsidRDefault="00486842" w:rsidP="00486842">
          <w:pPr>
            <w:pStyle w:val="7A9491C1E6B8433996DC6A9B3B854FB5"/>
          </w:pPr>
          <w:r w:rsidRPr="00BB6517">
            <w:rPr>
              <w:rStyle w:val="PlaceholderText"/>
            </w:rPr>
            <w:t>Click here to enter text.</w:t>
          </w:r>
        </w:p>
      </w:docPartBody>
    </w:docPart>
    <w:docPart>
      <w:docPartPr>
        <w:name w:val="FDD5919CA601405F8F618405C090B894"/>
        <w:category>
          <w:name w:val="General"/>
          <w:gallery w:val="placeholder"/>
        </w:category>
        <w:types>
          <w:type w:val="bbPlcHdr"/>
        </w:types>
        <w:behaviors>
          <w:behavior w:val="content"/>
        </w:behaviors>
        <w:guid w:val="{2AC41A0F-0B50-4BCA-8E68-21050E6454B0}"/>
      </w:docPartPr>
      <w:docPartBody>
        <w:p w:rsidR="00486842" w:rsidRDefault="00486842" w:rsidP="00486842">
          <w:pPr>
            <w:pStyle w:val="FDD5919CA601405F8F618405C090B894"/>
          </w:pPr>
          <w:r w:rsidRPr="00BB6517">
            <w:rPr>
              <w:rStyle w:val="PlaceholderText"/>
            </w:rPr>
            <w:t>Click here to enter text.</w:t>
          </w:r>
        </w:p>
      </w:docPartBody>
    </w:docPart>
    <w:docPart>
      <w:docPartPr>
        <w:name w:val="E1A4DF4D688049CDB3D49CE1DC94D212"/>
        <w:category>
          <w:name w:val="General"/>
          <w:gallery w:val="placeholder"/>
        </w:category>
        <w:types>
          <w:type w:val="bbPlcHdr"/>
        </w:types>
        <w:behaviors>
          <w:behavior w:val="content"/>
        </w:behaviors>
        <w:guid w:val="{21B0F658-5D43-401D-9083-36595985566F}"/>
      </w:docPartPr>
      <w:docPartBody>
        <w:p w:rsidR="00486842" w:rsidRDefault="00486842" w:rsidP="00486842">
          <w:pPr>
            <w:pStyle w:val="E1A4DF4D688049CDB3D49CE1DC94D212"/>
          </w:pPr>
          <w:r w:rsidRPr="00BB6517">
            <w:rPr>
              <w:rStyle w:val="PlaceholderText"/>
            </w:rPr>
            <w:t>Click here to enter text.</w:t>
          </w:r>
        </w:p>
      </w:docPartBody>
    </w:docPart>
    <w:docPart>
      <w:docPartPr>
        <w:name w:val="13C9E22F336F4D65A7C3FFAE5EF8732D"/>
        <w:category>
          <w:name w:val="General"/>
          <w:gallery w:val="placeholder"/>
        </w:category>
        <w:types>
          <w:type w:val="bbPlcHdr"/>
        </w:types>
        <w:behaviors>
          <w:behavior w:val="content"/>
        </w:behaviors>
        <w:guid w:val="{7222B1C6-D5C8-4812-A29C-CCA61327029A}"/>
      </w:docPartPr>
      <w:docPartBody>
        <w:p w:rsidR="00486842" w:rsidRDefault="00486842" w:rsidP="00486842">
          <w:pPr>
            <w:pStyle w:val="13C9E22F336F4D65A7C3FFAE5EF8732D"/>
          </w:pPr>
          <w:r w:rsidRPr="00BB6517">
            <w:rPr>
              <w:rStyle w:val="PlaceholderText"/>
            </w:rPr>
            <w:t>Click here to enter text.</w:t>
          </w:r>
        </w:p>
      </w:docPartBody>
    </w:docPart>
    <w:docPart>
      <w:docPartPr>
        <w:name w:val="32DF820CA861471DB97CCF03561445C5"/>
        <w:category>
          <w:name w:val="General"/>
          <w:gallery w:val="placeholder"/>
        </w:category>
        <w:types>
          <w:type w:val="bbPlcHdr"/>
        </w:types>
        <w:behaviors>
          <w:behavior w:val="content"/>
        </w:behaviors>
        <w:guid w:val="{D94D26C8-5420-4961-B0E4-B01B2B1935F7}"/>
      </w:docPartPr>
      <w:docPartBody>
        <w:p w:rsidR="00486842" w:rsidRDefault="00486842" w:rsidP="00486842">
          <w:pPr>
            <w:pStyle w:val="32DF820CA861471DB97CCF03561445C5"/>
          </w:pPr>
          <w:r w:rsidRPr="00BB6517">
            <w:rPr>
              <w:rStyle w:val="PlaceholderText"/>
            </w:rPr>
            <w:t>Click here to enter text.</w:t>
          </w:r>
        </w:p>
      </w:docPartBody>
    </w:docPart>
    <w:docPart>
      <w:docPartPr>
        <w:name w:val="1D80EDBA22DE48E6BDAA6E0BD2951BDC"/>
        <w:category>
          <w:name w:val="General"/>
          <w:gallery w:val="placeholder"/>
        </w:category>
        <w:types>
          <w:type w:val="bbPlcHdr"/>
        </w:types>
        <w:behaviors>
          <w:behavior w:val="content"/>
        </w:behaviors>
        <w:guid w:val="{945AC3FF-C417-4387-B54D-B20144A34A66}"/>
      </w:docPartPr>
      <w:docPartBody>
        <w:p w:rsidR="00486842" w:rsidRDefault="00486842" w:rsidP="00486842">
          <w:pPr>
            <w:pStyle w:val="1D80EDBA22DE48E6BDAA6E0BD2951BDC"/>
          </w:pPr>
          <w:r w:rsidRPr="00BB6517">
            <w:rPr>
              <w:rStyle w:val="PlaceholderText"/>
            </w:rPr>
            <w:t>Click here to enter text.</w:t>
          </w:r>
        </w:p>
      </w:docPartBody>
    </w:docPart>
    <w:docPart>
      <w:docPartPr>
        <w:name w:val="248D91021B334B79AB0343DF536390D7"/>
        <w:category>
          <w:name w:val="General"/>
          <w:gallery w:val="placeholder"/>
        </w:category>
        <w:types>
          <w:type w:val="bbPlcHdr"/>
        </w:types>
        <w:behaviors>
          <w:behavior w:val="content"/>
        </w:behaviors>
        <w:guid w:val="{1BFCA503-0168-4A79-A8A3-1F9C238357BC}"/>
      </w:docPartPr>
      <w:docPartBody>
        <w:p w:rsidR="00486842" w:rsidRDefault="00486842" w:rsidP="00486842">
          <w:pPr>
            <w:pStyle w:val="248D91021B334B79AB0343DF536390D7"/>
          </w:pPr>
          <w:r w:rsidRPr="00BB6517">
            <w:rPr>
              <w:rStyle w:val="PlaceholderText"/>
            </w:rPr>
            <w:t>Click here to enter text.</w:t>
          </w:r>
        </w:p>
      </w:docPartBody>
    </w:docPart>
    <w:docPart>
      <w:docPartPr>
        <w:name w:val="29139DBCA95646899259EBBF4DDBE921"/>
        <w:category>
          <w:name w:val="General"/>
          <w:gallery w:val="placeholder"/>
        </w:category>
        <w:types>
          <w:type w:val="bbPlcHdr"/>
        </w:types>
        <w:behaviors>
          <w:behavior w:val="content"/>
        </w:behaviors>
        <w:guid w:val="{07691994-F5E8-4DE1-AC66-D2AABAD5C291}"/>
      </w:docPartPr>
      <w:docPartBody>
        <w:p w:rsidR="00486842" w:rsidRDefault="00486842" w:rsidP="00486842">
          <w:pPr>
            <w:pStyle w:val="29139DBCA95646899259EBBF4DDBE921"/>
          </w:pPr>
          <w:r w:rsidRPr="00BB6517">
            <w:rPr>
              <w:rStyle w:val="PlaceholderText"/>
            </w:rPr>
            <w:t>Click here to enter text.</w:t>
          </w:r>
        </w:p>
      </w:docPartBody>
    </w:docPart>
    <w:docPart>
      <w:docPartPr>
        <w:name w:val="369EC92A830442E3A41A18A87BED5D68"/>
        <w:category>
          <w:name w:val="General"/>
          <w:gallery w:val="placeholder"/>
        </w:category>
        <w:types>
          <w:type w:val="bbPlcHdr"/>
        </w:types>
        <w:behaviors>
          <w:behavior w:val="content"/>
        </w:behaviors>
        <w:guid w:val="{E7C32E58-D809-4F17-B8D7-31703D06502B}"/>
      </w:docPartPr>
      <w:docPartBody>
        <w:p w:rsidR="00486842" w:rsidRDefault="00486842" w:rsidP="00486842">
          <w:pPr>
            <w:pStyle w:val="369EC92A830442E3A41A18A87BED5D68"/>
          </w:pPr>
          <w:r w:rsidRPr="00BB6517">
            <w:rPr>
              <w:rStyle w:val="PlaceholderText"/>
            </w:rPr>
            <w:t>Click here to enter text.</w:t>
          </w:r>
        </w:p>
      </w:docPartBody>
    </w:docPart>
    <w:docPart>
      <w:docPartPr>
        <w:name w:val="87EF2BDB74C34039A5A9190C1DD4C164"/>
        <w:category>
          <w:name w:val="General"/>
          <w:gallery w:val="placeholder"/>
        </w:category>
        <w:types>
          <w:type w:val="bbPlcHdr"/>
        </w:types>
        <w:behaviors>
          <w:behavior w:val="content"/>
        </w:behaviors>
        <w:guid w:val="{6CDF7B53-0B80-4FED-A2AB-158125DF6DB3}"/>
      </w:docPartPr>
      <w:docPartBody>
        <w:p w:rsidR="00486842" w:rsidRDefault="00486842" w:rsidP="00486842">
          <w:pPr>
            <w:pStyle w:val="87EF2BDB74C34039A5A9190C1DD4C164"/>
          </w:pPr>
          <w:r w:rsidRPr="00BB6517">
            <w:rPr>
              <w:rStyle w:val="PlaceholderText"/>
            </w:rPr>
            <w:t>Click here to enter text.</w:t>
          </w:r>
        </w:p>
      </w:docPartBody>
    </w:docPart>
    <w:docPart>
      <w:docPartPr>
        <w:name w:val="64820985CACF41A3B7D01016E4C97E4B"/>
        <w:category>
          <w:name w:val="General"/>
          <w:gallery w:val="placeholder"/>
        </w:category>
        <w:types>
          <w:type w:val="bbPlcHdr"/>
        </w:types>
        <w:behaviors>
          <w:behavior w:val="content"/>
        </w:behaviors>
        <w:guid w:val="{0CC52C7D-2C8A-4AEF-BEA4-70CEAE4F226F}"/>
      </w:docPartPr>
      <w:docPartBody>
        <w:p w:rsidR="00486842" w:rsidRDefault="00486842" w:rsidP="00486842">
          <w:pPr>
            <w:pStyle w:val="64820985CACF41A3B7D01016E4C97E4B"/>
          </w:pPr>
          <w:r w:rsidRPr="00BB6517">
            <w:rPr>
              <w:rStyle w:val="PlaceholderText"/>
            </w:rPr>
            <w:t>Click here to enter text.</w:t>
          </w:r>
        </w:p>
      </w:docPartBody>
    </w:docPart>
    <w:docPart>
      <w:docPartPr>
        <w:name w:val="D29E91D3860E44B8ABEC49433062D422"/>
        <w:category>
          <w:name w:val="General"/>
          <w:gallery w:val="placeholder"/>
        </w:category>
        <w:types>
          <w:type w:val="bbPlcHdr"/>
        </w:types>
        <w:behaviors>
          <w:behavior w:val="content"/>
        </w:behaviors>
        <w:guid w:val="{69448D51-99F3-4E90-831C-0F85EEDA61EF}"/>
      </w:docPartPr>
      <w:docPartBody>
        <w:p w:rsidR="00486842" w:rsidRDefault="00486842" w:rsidP="00486842">
          <w:pPr>
            <w:pStyle w:val="D29E91D3860E44B8ABEC49433062D422"/>
          </w:pPr>
          <w:r w:rsidRPr="00BB6517">
            <w:rPr>
              <w:rStyle w:val="PlaceholderText"/>
            </w:rPr>
            <w:t>Click here to enter text.</w:t>
          </w:r>
        </w:p>
      </w:docPartBody>
    </w:docPart>
    <w:docPart>
      <w:docPartPr>
        <w:name w:val="8D12A310CDF34AA79FCAA659FF509F09"/>
        <w:category>
          <w:name w:val="General"/>
          <w:gallery w:val="placeholder"/>
        </w:category>
        <w:types>
          <w:type w:val="bbPlcHdr"/>
        </w:types>
        <w:behaviors>
          <w:behavior w:val="content"/>
        </w:behaviors>
        <w:guid w:val="{7B75C7AA-0468-4B38-B581-B88FDC7F654A}"/>
      </w:docPartPr>
      <w:docPartBody>
        <w:p w:rsidR="00486842" w:rsidRDefault="00486842" w:rsidP="00486842">
          <w:pPr>
            <w:pStyle w:val="8D12A310CDF34AA79FCAA659FF509F09"/>
          </w:pPr>
          <w:r w:rsidRPr="00BB6517">
            <w:rPr>
              <w:rStyle w:val="PlaceholderText"/>
            </w:rPr>
            <w:t>Click here to enter text.</w:t>
          </w:r>
        </w:p>
      </w:docPartBody>
    </w:docPart>
    <w:docPart>
      <w:docPartPr>
        <w:name w:val="E7AFBD23092A43E6B709DFFDA1D1F190"/>
        <w:category>
          <w:name w:val="General"/>
          <w:gallery w:val="placeholder"/>
        </w:category>
        <w:types>
          <w:type w:val="bbPlcHdr"/>
        </w:types>
        <w:behaviors>
          <w:behavior w:val="content"/>
        </w:behaviors>
        <w:guid w:val="{D4DBD5F2-A9F8-415C-8B58-7268E182B808}"/>
      </w:docPartPr>
      <w:docPartBody>
        <w:p w:rsidR="00486842" w:rsidRDefault="00486842" w:rsidP="00486842">
          <w:pPr>
            <w:pStyle w:val="E7AFBD23092A43E6B709DFFDA1D1F190"/>
          </w:pPr>
          <w:r w:rsidRPr="00BB6517">
            <w:rPr>
              <w:rStyle w:val="PlaceholderText"/>
            </w:rPr>
            <w:t>Click here to enter text.</w:t>
          </w:r>
        </w:p>
      </w:docPartBody>
    </w:docPart>
    <w:docPart>
      <w:docPartPr>
        <w:name w:val="F458463D794C4EDAB33BFDAAB8E6A8DC"/>
        <w:category>
          <w:name w:val="General"/>
          <w:gallery w:val="placeholder"/>
        </w:category>
        <w:types>
          <w:type w:val="bbPlcHdr"/>
        </w:types>
        <w:behaviors>
          <w:behavior w:val="content"/>
        </w:behaviors>
        <w:guid w:val="{34D7F0F6-682B-4FA9-90B6-0B379C3B3DB2}"/>
      </w:docPartPr>
      <w:docPartBody>
        <w:p w:rsidR="00486842" w:rsidRDefault="00486842" w:rsidP="00486842">
          <w:pPr>
            <w:pStyle w:val="F458463D794C4EDAB33BFDAAB8E6A8DC"/>
          </w:pPr>
          <w:r w:rsidRPr="00BB6517">
            <w:rPr>
              <w:rStyle w:val="PlaceholderText"/>
            </w:rPr>
            <w:t>Click here to enter text.</w:t>
          </w:r>
        </w:p>
      </w:docPartBody>
    </w:docPart>
    <w:docPart>
      <w:docPartPr>
        <w:name w:val="866578243A6C4F57B6FCD660D9EBEE84"/>
        <w:category>
          <w:name w:val="General"/>
          <w:gallery w:val="placeholder"/>
        </w:category>
        <w:types>
          <w:type w:val="bbPlcHdr"/>
        </w:types>
        <w:behaviors>
          <w:behavior w:val="content"/>
        </w:behaviors>
        <w:guid w:val="{A43E4210-3E45-44DC-8656-F0D4E5156D87}"/>
      </w:docPartPr>
      <w:docPartBody>
        <w:p w:rsidR="00486842" w:rsidRDefault="00486842" w:rsidP="00486842">
          <w:pPr>
            <w:pStyle w:val="866578243A6C4F57B6FCD660D9EBEE84"/>
          </w:pPr>
          <w:r w:rsidRPr="00BB6517">
            <w:rPr>
              <w:rStyle w:val="PlaceholderText"/>
            </w:rPr>
            <w:t>Click here to enter text.</w:t>
          </w:r>
        </w:p>
      </w:docPartBody>
    </w:docPart>
    <w:docPart>
      <w:docPartPr>
        <w:name w:val="A9DC7DFAB9964B12AF086360FD6235E0"/>
        <w:category>
          <w:name w:val="General"/>
          <w:gallery w:val="placeholder"/>
        </w:category>
        <w:types>
          <w:type w:val="bbPlcHdr"/>
        </w:types>
        <w:behaviors>
          <w:behavior w:val="content"/>
        </w:behaviors>
        <w:guid w:val="{C4051636-8B60-4FCF-9449-15A4C47008AC}"/>
      </w:docPartPr>
      <w:docPartBody>
        <w:p w:rsidR="00486842" w:rsidRDefault="00486842" w:rsidP="00486842">
          <w:pPr>
            <w:pStyle w:val="A9DC7DFAB9964B12AF086360FD6235E0"/>
          </w:pPr>
          <w:r w:rsidRPr="00BB6517">
            <w:rPr>
              <w:rStyle w:val="PlaceholderText"/>
            </w:rPr>
            <w:t>Click here to enter text.</w:t>
          </w:r>
        </w:p>
      </w:docPartBody>
    </w:docPart>
    <w:docPart>
      <w:docPartPr>
        <w:name w:val="0BD37242278C4E3C8F19AFD524F9066D"/>
        <w:category>
          <w:name w:val="General"/>
          <w:gallery w:val="placeholder"/>
        </w:category>
        <w:types>
          <w:type w:val="bbPlcHdr"/>
        </w:types>
        <w:behaviors>
          <w:behavior w:val="content"/>
        </w:behaviors>
        <w:guid w:val="{A13A989D-BAA3-4D66-BE4C-A2C5B8294F88}"/>
      </w:docPartPr>
      <w:docPartBody>
        <w:p w:rsidR="00486842" w:rsidRDefault="00486842" w:rsidP="00486842">
          <w:pPr>
            <w:pStyle w:val="0BD37242278C4E3C8F19AFD524F9066D"/>
          </w:pPr>
          <w:r w:rsidRPr="00BB6517">
            <w:rPr>
              <w:rStyle w:val="PlaceholderText"/>
            </w:rPr>
            <w:t>Click here to enter text.</w:t>
          </w:r>
        </w:p>
      </w:docPartBody>
    </w:docPart>
    <w:docPart>
      <w:docPartPr>
        <w:name w:val="F55D555BAFD047288BA41F826A508AA0"/>
        <w:category>
          <w:name w:val="General"/>
          <w:gallery w:val="placeholder"/>
        </w:category>
        <w:types>
          <w:type w:val="bbPlcHdr"/>
        </w:types>
        <w:behaviors>
          <w:behavior w:val="content"/>
        </w:behaviors>
        <w:guid w:val="{B0069A9E-F16F-47C1-A573-43E07F28CDDE}"/>
      </w:docPartPr>
      <w:docPartBody>
        <w:p w:rsidR="00486842" w:rsidRDefault="00486842" w:rsidP="00486842">
          <w:pPr>
            <w:pStyle w:val="F55D555BAFD047288BA41F826A508AA0"/>
          </w:pPr>
          <w:r w:rsidRPr="00BB6517">
            <w:rPr>
              <w:rStyle w:val="PlaceholderText"/>
            </w:rPr>
            <w:t>Click here to enter text.</w:t>
          </w:r>
        </w:p>
      </w:docPartBody>
    </w:docPart>
    <w:docPart>
      <w:docPartPr>
        <w:name w:val="ACCA20FFCBD441BE9EA4B8C17C9EA2E1"/>
        <w:category>
          <w:name w:val="General"/>
          <w:gallery w:val="placeholder"/>
        </w:category>
        <w:types>
          <w:type w:val="bbPlcHdr"/>
        </w:types>
        <w:behaviors>
          <w:behavior w:val="content"/>
        </w:behaviors>
        <w:guid w:val="{8252E798-53AF-4050-9FA5-13D0F116A537}"/>
      </w:docPartPr>
      <w:docPartBody>
        <w:p w:rsidR="00486842" w:rsidRDefault="00486842" w:rsidP="00486842">
          <w:pPr>
            <w:pStyle w:val="ACCA20FFCBD441BE9EA4B8C17C9EA2E1"/>
          </w:pPr>
          <w:r w:rsidRPr="00BB6517">
            <w:rPr>
              <w:rStyle w:val="PlaceholderText"/>
            </w:rPr>
            <w:t>Click here to enter text.</w:t>
          </w:r>
        </w:p>
      </w:docPartBody>
    </w:docPart>
    <w:docPart>
      <w:docPartPr>
        <w:name w:val="5DBFF1F941214DE2AF3EE33028FDA337"/>
        <w:category>
          <w:name w:val="General"/>
          <w:gallery w:val="placeholder"/>
        </w:category>
        <w:types>
          <w:type w:val="bbPlcHdr"/>
        </w:types>
        <w:behaviors>
          <w:behavior w:val="content"/>
        </w:behaviors>
        <w:guid w:val="{6E2201BD-B781-4EC9-813C-1D353A0D651A}"/>
      </w:docPartPr>
      <w:docPartBody>
        <w:p w:rsidR="00486842" w:rsidRDefault="00486842" w:rsidP="00486842">
          <w:pPr>
            <w:pStyle w:val="5DBFF1F941214DE2AF3EE33028FDA337"/>
          </w:pPr>
          <w:r w:rsidRPr="00BB6517">
            <w:rPr>
              <w:rStyle w:val="PlaceholderText"/>
            </w:rPr>
            <w:t>Click here to enter text.</w:t>
          </w:r>
        </w:p>
      </w:docPartBody>
    </w:docPart>
    <w:docPart>
      <w:docPartPr>
        <w:name w:val="22F61C466F594E60936E72BF41B426E8"/>
        <w:category>
          <w:name w:val="General"/>
          <w:gallery w:val="placeholder"/>
        </w:category>
        <w:types>
          <w:type w:val="bbPlcHdr"/>
        </w:types>
        <w:behaviors>
          <w:behavior w:val="content"/>
        </w:behaviors>
        <w:guid w:val="{209B0F3B-AEDB-4760-8061-4DB58E6553D5}"/>
      </w:docPartPr>
      <w:docPartBody>
        <w:p w:rsidR="00486842" w:rsidRDefault="00486842" w:rsidP="00486842">
          <w:pPr>
            <w:pStyle w:val="22F61C466F594E60936E72BF41B426E8"/>
          </w:pPr>
          <w:r w:rsidRPr="00BB6517">
            <w:rPr>
              <w:rStyle w:val="PlaceholderText"/>
            </w:rPr>
            <w:t>Click here to enter text.</w:t>
          </w:r>
        </w:p>
      </w:docPartBody>
    </w:docPart>
    <w:docPart>
      <w:docPartPr>
        <w:name w:val="B4C70CCCF27F4F9D9A9B74709AF45391"/>
        <w:category>
          <w:name w:val="General"/>
          <w:gallery w:val="placeholder"/>
        </w:category>
        <w:types>
          <w:type w:val="bbPlcHdr"/>
        </w:types>
        <w:behaviors>
          <w:behavior w:val="content"/>
        </w:behaviors>
        <w:guid w:val="{E4A6E12A-A2EF-4B36-B68A-3D2622EA3ECA}"/>
      </w:docPartPr>
      <w:docPartBody>
        <w:p w:rsidR="00486842" w:rsidRDefault="00486842" w:rsidP="00486842">
          <w:pPr>
            <w:pStyle w:val="B4C70CCCF27F4F9D9A9B74709AF45391"/>
          </w:pPr>
          <w:r w:rsidRPr="00BB6517">
            <w:rPr>
              <w:rStyle w:val="PlaceholderText"/>
            </w:rPr>
            <w:t>Click here to enter text.</w:t>
          </w:r>
        </w:p>
      </w:docPartBody>
    </w:docPart>
    <w:docPart>
      <w:docPartPr>
        <w:name w:val="BD267A9F02BD45F5A5830BD071B88D7B"/>
        <w:category>
          <w:name w:val="General"/>
          <w:gallery w:val="placeholder"/>
        </w:category>
        <w:types>
          <w:type w:val="bbPlcHdr"/>
        </w:types>
        <w:behaviors>
          <w:behavior w:val="content"/>
        </w:behaviors>
        <w:guid w:val="{81CB2C22-F009-4B52-B64F-C2916FCED7B7}"/>
      </w:docPartPr>
      <w:docPartBody>
        <w:p w:rsidR="00486842" w:rsidRDefault="00486842" w:rsidP="00486842">
          <w:pPr>
            <w:pStyle w:val="BD267A9F02BD45F5A5830BD071B88D7B"/>
          </w:pPr>
          <w:r w:rsidRPr="00BB6517">
            <w:rPr>
              <w:rStyle w:val="PlaceholderText"/>
            </w:rPr>
            <w:t>Click here to enter text.</w:t>
          </w:r>
        </w:p>
      </w:docPartBody>
    </w:docPart>
    <w:docPart>
      <w:docPartPr>
        <w:name w:val="923C1F2CB70444E0AB71BC695B52A153"/>
        <w:category>
          <w:name w:val="General"/>
          <w:gallery w:val="placeholder"/>
        </w:category>
        <w:types>
          <w:type w:val="bbPlcHdr"/>
        </w:types>
        <w:behaviors>
          <w:behavior w:val="content"/>
        </w:behaviors>
        <w:guid w:val="{C526669D-086B-4904-8ED4-E6DE84BC571E}"/>
      </w:docPartPr>
      <w:docPartBody>
        <w:p w:rsidR="00486842" w:rsidRDefault="00486842" w:rsidP="00486842">
          <w:pPr>
            <w:pStyle w:val="923C1F2CB70444E0AB71BC695B52A153"/>
          </w:pPr>
          <w:r w:rsidRPr="00BB6517">
            <w:rPr>
              <w:rStyle w:val="PlaceholderText"/>
            </w:rPr>
            <w:t>Click here to enter text.</w:t>
          </w:r>
        </w:p>
      </w:docPartBody>
    </w:docPart>
    <w:docPart>
      <w:docPartPr>
        <w:name w:val="F47243825AEB460F89E1BE4B3450A12C"/>
        <w:category>
          <w:name w:val="General"/>
          <w:gallery w:val="placeholder"/>
        </w:category>
        <w:types>
          <w:type w:val="bbPlcHdr"/>
        </w:types>
        <w:behaviors>
          <w:behavior w:val="content"/>
        </w:behaviors>
        <w:guid w:val="{7805B721-9230-45A8-8377-3B5B382A8F39}"/>
      </w:docPartPr>
      <w:docPartBody>
        <w:p w:rsidR="00486842" w:rsidRDefault="00486842" w:rsidP="00486842">
          <w:pPr>
            <w:pStyle w:val="F47243825AEB460F89E1BE4B3450A12C"/>
          </w:pPr>
          <w:r w:rsidRPr="00BB6517">
            <w:rPr>
              <w:rStyle w:val="PlaceholderText"/>
            </w:rPr>
            <w:t>Click here to enter text.</w:t>
          </w:r>
        </w:p>
      </w:docPartBody>
    </w:docPart>
    <w:docPart>
      <w:docPartPr>
        <w:name w:val="D98BF5FF2A354C05BA4104E26416EA29"/>
        <w:category>
          <w:name w:val="General"/>
          <w:gallery w:val="placeholder"/>
        </w:category>
        <w:types>
          <w:type w:val="bbPlcHdr"/>
        </w:types>
        <w:behaviors>
          <w:behavior w:val="content"/>
        </w:behaviors>
        <w:guid w:val="{C3CCC91C-3FAF-490C-BC8C-2C7D14041FAD}"/>
      </w:docPartPr>
      <w:docPartBody>
        <w:p w:rsidR="00486842" w:rsidRDefault="00486842" w:rsidP="00486842">
          <w:pPr>
            <w:pStyle w:val="D98BF5FF2A354C05BA4104E26416EA29"/>
          </w:pPr>
          <w:r w:rsidRPr="00BB6517">
            <w:rPr>
              <w:rStyle w:val="PlaceholderText"/>
            </w:rPr>
            <w:t>Click here to enter text.</w:t>
          </w:r>
        </w:p>
      </w:docPartBody>
    </w:docPart>
    <w:docPart>
      <w:docPartPr>
        <w:name w:val="CA5A7F01B8334A2095299AE45524BBBA"/>
        <w:category>
          <w:name w:val="General"/>
          <w:gallery w:val="placeholder"/>
        </w:category>
        <w:types>
          <w:type w:val="bbPlcHdr"/>
        </w:types>
        <w:behaviors>
          <w:behavior w:val="content"/>
        </w:behaviors>
        <w:guid w:val="{550F07BD-10CD-41BF-AACA-A3E1C9C6924C}"/>
      </w:docPartPr>
      <w:docPartBody>
        <w:p w:rsidR="00486842" w:rsidRDefault="00486842" w:rsidP="00486842">
          <w:pPr>
            <w:pStyle w:val="CA5A7F01B8334A2095299AE45524BBBA"/>
          </w:pPr>
          <w:r w:rsidRPr="00BB6517">
            <w:rPr>
              <w:rStyle w:val="PlaceholderText"/>
            </w:rPr>
            <w:t>Click here to enter text.</w:t>
          </w:r>
        </w:p>
      </w:docPartBody>
    </w:docPart>
    <w:docPart>
      <w:docPartPr>
        <w:name w:val="068CC13A38B44B85AC6181926F3D3BAB"/>
        <w:category>
          <w:name w:val="General"/>
          <w:gallery w:val="placeholder"/>
        </w:category>
        <w:types>
          <w:type w:val="bbPlcHdr"/>
        </w:types>
        <w:behaviors>
          <w:behavior w:val="content"/>
        </w:behaviors>
        <w:guid w:val="{CA30DCEC-2E15-45AB-BA5B-6FCFD022A5B0}"/>
      </w:docPartPr>
      <w:docPartBody>
        <w:p w:rsidR="00195D34" w:rsidRDefault="00195D34" w:rsidP="00195D34">
          <w:pPr>
            <w:pStyle w:val="068CC13A38B44B85AC6181926F3D3BAB"/>
          </w:pPr>
          <w:r w:rsidRPr="00BB6517">
            <w:rPr>
              <w:rStyle w:val="PlaceholderText"/>
            </w:rPr>
            <w:t>Click here to enter text.</w:t>
          </w:r>
        </w:p>
      </w:docPartBody>
    </w:docPart>
    <w:docPart>
      <w:docPartPr>
        <w:name w:val="AFB420EB5ABF4CD7AEE6DD2FE8979294"/>
        <w:category>
          <w:name w:val="General"/>
          <w:gallery w:val="placeholder"/>
        </w:category>
        <w:types>
          <w:type w:val="bbPlcHdr"/>
        </w:types>
        <w:behaviors>
          <w:behavior w:val="content"/>
        </w:behaviors>
        <w:guid w:val="{F871D4A8-988B-4879-A918-49D55603D22D}"/>
      </w:docPartPr>
      <w:docPartBody>
        <w:p w:rsidR="00195D34" w:rsidRDefault="00195D34" w:rsidP="00195D34">
          <w:pPr>
            <w:pStyle w:val="AFB420EB5ABF4CD7AEE6DD2FE8979294"/>
          </w:pPr>
          <w:r w:rsidRPr="00BB6517">
            <w:rPr>
              <w:rStyle w:val="PlaceholderText"/>
            </w:rPr>
            <w:t>Click here to enter text.</w:t>
          </w:r>
        </w:p>
      </w:docPartBody>
    </w:docPart>
    <w:docPart>
      <w:docPartPr>
        <w:name w:val="E13F172DEA0A485BB2245AA096CE570C"/>
        <w:category>
          <w:name w:val="General"/>
          <w:gallery w:val="placeholder"/>
        </w:category>
        <w:types>
          <w:type w:val="bbPlcHdr"/>
        </w:types>
        <w:behaviors>
          <w:behavior w:val="content"/>
        </w:behaviors>
        <w:guid w:val="{3018ABBC-0322-48A8-B05A-462D6BE76046}"/>
      </w:docPartPr>
      <w:docPartBody>
        <w:p w:rsidR="00195D34" w:rsidRDefault="00195D34" w:rsidP="00195D34">
          <w:pPr>
            <w:pStyle w:val="E13F172DEA0A485BB2245AA096CE570C"/>
          </w:pPr>
          <w:r w:rsidRPr="00BB6517">
            <w:rPr>
              <w:rStyle w:val="PlaceholderText"/>
            </w:rPr>
            <w:t>Click here to enter text.</w:t>
          </w:r>
        </w:p>
      </w:docPartBody>
    </w:docPart>
    <w:docPart>
      <w:docPartPr>
        <w:name w:val="819FBF4B8B504FB7902AA15DE207BD96"/>
        <w:category>
          <w:name w:val="General"/>
          <w:gallery w:val="placeholder"/>
        </w:category>
        <w:types>
          <w:type w:val="bbPlcHdr"/>
        </w:types>
        <w:behaviors>
          <w:behavior w:val="content"/>
        </w:behaviors>
        <w:guid w:val="{38D25562-7524-468D-9A01-CCCD11A4E86D}"/>
      </w:docPartPr>
      <w:docPartBody>
        <w:p w:rsidR="00195D34" w:rsidRDefault="00195D34" w:rsidP="00195D34">
          <w:pPr>
            <w:pStyle w:val="819FBF4B8B504FB7902AA15DE207BD96"/>
          </w:pPr>
          <w:r w:rsidRPr="00BB6517">
            <w:rPr>
              <w:rStyle w:val="PlaceholderText"/>
            </w:rPr>
            <w:t>Click here to enter text.</w:t>
          </w:r>
        </w:p>
      </w:docPartBody>
    </w:docPart>
    <w:docPart>
      <w:docPartPr>
        <w:name w:val="910635CC22414270B6E3781E70A9E7DC"/>
        <w:category>
          <w:name w:val="General"/>
          <w:gallery w:val="placeholder"/>
        </w:category>
        <w:types>
          <w:type w:val="bbPlcHdr"/>
        </w:types>
        <w:behaviors>
          <w:behavior w:val="content"/>
        </w:behaviors>
        <w:guid w:val="{C677C391-F102-47CF-8165-C3ABBFA66F0C}"/>
      </w:docPartPr>
      <w:docPartBody>
        <w:p w:rsidR="00195D34" w:rsidRDefault="00195D34" w:rsidP="00195D34">
          <w:pPr>
            <w:pStyle w:val="910635CC22414270B6E3781E70A9E7DC"/>
          </w:pPr>
          <w:r w:rsidRPr="00BB6517">
            <w:rPr>
              <w:rStyle w:val="PlaceholderText"/>
            </w:rPr>
            <w:t>Click here to enter text.</w:t>
          </w:r>
        </w:p>
      </w:docPartBody>
    </w:docPart>
    <w:docPart>
      <w:docPartPr>
        <w:name w:val="192609AEDDB149DA883FB7AF21FFD22F"/>
        <w:category>
          <w:name w:val="General"/>
          <w:gallery w:val="placeholder"/>
        </w:category>
        <w:types>
          <w:type w:val="bbPlcHdr"/>
        </w:types>
        <w:behaviors>
          <w:behavior w:val="content"/>
        </w:behaviors>
        <w:guid w:val="{59159FE3-D6F7-4146-8997-D6C02EF72B22}"/>
      </w:docPartPr>
      <w:docPartBody>
        <w:p w:rsidR="00195D34" w:rsidRDefault="00195D34" w:rsidP="00195D34">
          <w:pPr>
            <w:pStyle w:val="192609AEDDB149DA883FB7AF21FFD22F"/>
          </w:pPr>
          <w:r w:rsidRPr="00BB6517">
            <w:rPr>
              <w:rStyle w:val="PlaceholderText"/>
            </w:rPr>
            <w:t>Click here to enter text.</w:t>
          </w:r>
        </w:p>
      </w:docPartBody>
    </w:docPart>
    <w:docPart>
      <w:docPartPr>
        <w:name w:val="959B094A1C9A40199EC4D791E1B05BD2"/>
        <w:category>
          <w:name w:val="General"/>
          <w:gallery w:val="placeholder"/>
        </w:category>
        <w:types>
          <w:type w:val="bbPlcHdr"/>
        </w:types>
        <w:behaviors>
          <w:behavior w:val="content"/>
        </w:behaviors>
        <w:guid w:val="{F1186A66-21B1-4354-988E-1AC3AA9A5EC6}"/>
      </w:docPartPr>
      <w:docPartBody>
        <w:p w:rsidR="00195D34" w:rsidRDefault="00195D34" w:rsidP="00195D34">
          <w:pPr>
            <w:pStyle w:val="959B094A1C9A40199EC4D791E1B05BD2"/>
          </w:pPr>
          <w:r w:rsidRPr="00BB6517">
            <w:rPr>
              <w:rStyle w:val="PlaceholderText"/>
            </w:rPr>
            <w:t>Click here to enter text.</w:t>
          </w:r>
        </w:p>
      </w:docPartBody>
    </w:docPart>
    <w:docPart>
      <w:docPartPr>
        <w:name w:val="0D64D273603A44B29C535C731DA1EA3B"/>
        <w:category>
          <w:name w:val="General"/>
          <w:gallery w:val="placeholder"/>
        </w:category>
        <w:types>
          <w:type w:val="bbPlcHdr"/>
        </w:types>
        <w:behaviors>
          <w:behavior w:val="content"/>
        </w:behaviors>
        <w:guid w:val="{F50A9454-F01D-43DC-BDEE-4CD8BB3067FF}"/>
      </w:docPartPr>
      <w:docPartBody>
        <w:p w:rsidR="00195D34" w:rsidRDefault="00195D34" w:rsidP="00195D34">
          <w:pPr>
            <w:pStyle w:val="0D64D273603A44B29C535C731DA1EA3B"/>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Std-Lt">
    <w:panose1 w:val="00000000000000000000"/>
    <w:charset w:val="00"/>
    <w:family w:val="auto"/>
    <w:notTrueType/>
    <w:pitch w:val="default"/>
    <w:sig w:usb0="00000003" w:usb1="00000000" w:usb2="00000000" w:usb3="00000000" w:csb0="00000001" w:csb1="00000000"/>
  </w:font>
  <w:font w:name="HelveticaNeueLTStd-LtCn">
    <w:panose1 w:val="00000000000000000000"/>
    <w:charset w:val="00"/>
    <w:family w:val="auto"/>
    <w:notTrueType/>
    <w:pitch w:val="default"/>
    <w:sig w:usb0="00000003" w:usb1="00000000" w:usb2="00000000" w:usb3="00000000" w:csb0="00000001" w:csb1="00000000"/>
  </w:font>
  <w:font w:name="Chevin-DemiBold">
    <w:charset w:val="00"/>
    <w:family w:val="auto"/>
    <w:pitch w:val="variable"/>
    <w:sig w:usb0="80000027" w:usb1="00000040" w:usb2="00000000" w:usb3="00000000" w:csb0="00000001" w:csb1="00000000"/>
  </w:font>
  <w:font w:name="HelveticaNeueLT Std Lt Cn">
    <w:altName w:val="HelveticaNeueLT Std Lt Cn"/>
    <w:panose1 w:val="00000000000000000000"/>
    <w:charset w:val="00"/>
    <w:family w:val="swiss"/>
    <w:notTrueType/>
    <w:pitch w:val="default"/>
    <w:sig w:usb0="00000003" w:usb1="00000000" w:usb2="00000000" w:usb3="00000000" w:csb0="00000001" w:csb1="00000000"/>
  </w:font>
  <w:font w:name="HelveticaNeueLTStd-MdCn">
    <w:panose1 w:val="00000000000000000000"/>
    <w:charset w:val="00"/>
    <w:family w:val="auto"/>
    <w:notTrueType/>
    <w:pitch w:val="default"/>
    <w:sig w:usb0="00000003" w:usb1="00000000" w:usb2="00000000" w:usb3="00000000" w:csb0="00000001" w:csb1="00000000"/>
  </w:font>
  <w:font w:name="Helvetica55Roman">
    <w:panose1 w:val="00000000000000000000"/>
    <w:charset w:val="00"/>
    <w:family w:val="auto"/>
    <w:notTrueType/>
    <w:pitch w:val="default"/>
    <w:sig w:usb0="00000003" w:usb1="00000000" w:usb2="00000000" w:usb3="00000000" w:csb0="00000001" w:csb1="00000000"/>
  </w:font>
  <w:font w:name="Helvetica35Thin">
    <w:panose1 w:val="00000000000000000000"/>
    <w:charset w:val="00"/>
    <w:family w:val="auto"/>
    <w:notTrueType/>
    <w:pitch w:val="default"/>
    <w:sig w:usb0="00000003" w:usb1="00000000" w:usb2="00000000" w:usb3="00000000" w:csb0="00000001" w:csb1="00000000"/>
  </w:font>
  <w:font w:name="HelveticaNeueLTStd-Cn">
    <w:panose1 w:val="00000000000000000000"/>
    <w:charset w:val="00"/>
    <w:family w:val="auto"/>
    <w:notTrueType/>
    <w:pitch w:val="default"/>
    <w:sig w:usb0="00000003" w:usb1="00000000" w:usb2="00000000" w:usb3="00000000" w:csb0="00000001" w:csb1="00000000"/>
  </w:font>
  <w:font w:name="HelveticaNeueLTStd-HvCn">
    <w:panose1 w:val="00000000000000000000"/>
    <w:charset w:val="00"/>
    <w:family w:val="auto"/>
    <w:notTrueType/>
    <w:pitch w:val="default"/>
    <w:sig w:usb0="00000003" w:usb1="00000000" w:usb2="00000000" w:usb3="00000000" w:csb0="00000001" w:csb1="00000000"/>
  </w:font>
  <w:font w:name="HelveticaNeueLTStd-BdCn">
    <w:panose1 w:val="00000000000000000000"/>
    <w:charset w:val="00"/>
    <w:family w:val="auto"/>
    <w:notTrueType/>
    <w:pitch w:val="default"/>
    <w:sig w:usb0="00000003" w:usb1="00000000" w:usb2="00000000" w:usb3="00000000" w:csb0="00000001" w:csb1="00000000"/>
  </w:font>
  <w:font w:name="HelveticaNeueLTStd-Bd">
    <w:panose1 w:val="00000000000000000000"/>
    <w:charset w:val="00"/>
    <w:family w:val="auto"/>
    <w:notTrueType/>
    <w:pitch w:val="default"/>
    <w:sig w:usb0="00000003" w:usb1="00000000" w:usb2="00000000" w:usb3="00000000" w:csb0="00000001" w:csb1="00000000"/>
  </w:font>
  <w:font w:name="Chevin-Light">
    <w:altName w:val="Chevin-Light"/>
    <w:charset w:val="00"/>
    <w:family w:val="auto"/>
    <w:pitch w:val="variable"/>
    <w:sig w:usb0="80000027" w:usb1="00000040" w:usb2="00000000" w:usb3="00000000" w:csb0="00000001" w:csb1="00000000"/>
  </w:font>
  <w:font w:name="Chevin-Medium">
    <w:charset w:val="00"/>
    <w:family w:val="auto"/>
    <w:pitch w:val="variable"/>
    <w:sig w:usb0="80000027" w:usb1="00000040" w:usb2="00000000" w:usb3="00000000" w:csb0="00000001" w:csb1="00000000"/>
  </w:font>
  <w:font w:name="TimesNewRomanPSMT">
    <w:panose1 w:val="00000000000000000000"/>
    <w:charset w:val="00"/>
    <w:family w:val="auto"/>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E20F33"/>
    <w:rsid w:val="00027BFA"/>
    <w:rsid w:val="00091520"/>
    <w:rsid w:val="00195D34"/>
    <w:rsid w:val="00203764"/>
    <w:rsid w:val="00217B69"/>
    <w:rsid w:val="003D2E32"/>
    <w:rsid w:val="00400252"/>
    <w:rsid w:val="00486842"/>
    <w:rsid w:val="004A6102"/>
    <w:rsid w:val="006168F9"/>
    <w:rsid w:val="006B7D84"/>
    <w:rsid w:val="006C7757"/>
    <w:rsid w:val="00750F01"/>
    <w:rsid w:val="007F176A"/>
    <w:rsid w:val="009B7154"/>
    <w:rsid w:val="00A16722"/>
    <w:rsid w:val="00C07191"/>
    <w:rsid w:val="00C82438"/>
    <w:rsid w:val="00C91B19"/>
    <w:rsid w:val="00D11F7F"/>
    <w:rsid w:val="00D142F7"/>
    <w:rsid w:val="00D673C8"/>
    <w:rsid w:val="00DC4880"/>
    <w:rsid w:val="00DD0051"/>
    <w:rsid w:val="00E17ED1"/>
    <w:rsid w:val="00E20F3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95D34"/>
    <w:rPr>
      <w:color w:val="808080"/>
    </w:rPr>
  </w:style>
  <w:style w:type="paragraph" w:customStyle="1" w:styleId="B49CF466FAA149A0BDDDBD70D89F9EDD">
    <w:name w:val="B49CF466FAA149A0BDDDBD70D89F9EDD"/>
    <w:rsid w:val="00C91B19"/>
  </w:style>
  <w:style w:type="paragraph" w:customStyle="1" w:styleId="664C5665DAAC4F6EA1CA37F21E0E1D07">
    <w:name w:val="664C5665DAAC4F6EA1CA37F21E0E1D07"/>
    <w:rsid w:val="00C91B19"/>
  </w:style>
  <w:style w:type="paragraph" w:customStyle="1" w:styleId="688810F6C80A41CB8F7820CE20120396">
    <w:name w:val="688810F6C80A41CB8F7820CE20120396"/>
    <w:rsid w:val="00C91B19"/>
  </w:style>
  <w:style w:type="paragraph" w:customStyle="1" w:styleId="580E6CFF3E454588B3C3DF4E72613769">
    <w:name w:val="580E6CFF3E454588B3C3DF4E72613769"/>
    <w:rsid w:val="00C91B19"/>
  </w:style>
  <w:style w:type="paragraph" w:customStyle="1" w:styleId="CDBFA74302884C8184D437B2B6327765">
    <w:name w:val="CDBFA74302884C8184D437B2B6327765"/>
    <w:rsid w:val="00C91B19"/>
  </w:style>
  <w:style w:type="paragraph" w:customStyle="1" w:styleId="A2E2E96F6F4B4CAB841EF56884189929">
    <w:name w:val="A2E2E96F6F4B4CAB841EF56884189929"/>
    <w:rsid w:val="00C91B19"/>
  </w:style>
  <w:style w:type="paragraph" w:customStyle="1" w:styleId="C761EE37B5294279B0F799C7EB134485">
    <w:name w:val="C761EE37B5294279B0F799C7EB134485"/>
    <w:rsid w:val="00C91B19"/>
  </w:style>
  <w:style w:type="paragraph" w:customStyle="1" w:styleId="C8E97286CAF24509AA652D57E9413922">
    <w:name w:val="C8E97286CAF24509AA652D57E9413922"/>
    <w:rsid w:val="00C91B19"/>
  </w:style>
  <w:style w:type="paragraph" w:customStyle="1" w:styleId="A5DB907D4A2D4140A24BCF8C1A86B832">
    <w:name w:val="A5DB907D4A2D4140A24BCF8C1A86B832"/>
    <w:rsid w:val="00C91B19"/>
  </w:style>
  <w:style w:type="paragraph" w:customStyle="1" w:styleId="6DEAA96B8B9E45CC92C795633EF7D36B">
    <w:name w:val="6DEAA96B8B9E45CC92C795633EF7D36B"/>
    <w:rsid w:val="00C91B19"/>
  </w:style>
  <w:style w:type="paragraph" w:customStyle="1" w:styleId="023254D818CB4EE2A5117C57C70DFF5D">
    <w:name w:val="023254D818CB4EE2A5117C57C70DFF5D"/>
    <w:rsid w:val="00C91B19"/>
  </w:style>
  <w:style w:type="paragraph" w:customStyle="1" w:styleId="E225ABBC837045C4B593859D6327F102">
    <w:name w:val="E225ABBC837045C4B593859D6327F102"/>
    <w:rsid w:val="00C91B19"/>
  </w:style>
  <w:style w:type="paragraph" w:customStyle="1" w:styleId="4E7EEBCEA7E64CF2ADAA155E178AA602">
    <w:name w:val="4E7EEBCEA7E64CF2ADAA155E178AA602"/>
    <w:rsid w:val="00C91B19"/>
  </w:style>
  <w:style w:type="paragraph" w:customStyle="1" w:styleId="D731747AFE834B63B2CC1850B6D33669">
    <w:name w:val="D731747AFE834B63B2CC1850B6D33669"/>
    <w:rsid w:val="00C91B19"/>
  </w:style>
  <w:style w:type="paragraph" w:customStyle="1" w:styleId="B90171A806774E09AECBA9D7651DBD35">
    <w:name w:val="B90171A806774E09AECBA9D7651DBD35"/>
    <w:rsid w:val="00C91B19"/>
  </w:style>
  <w:style w:type="paragraph" w:customStyle="1" w:styleId="3170E73C922D440EB04E14835B78FD2A">
    <w:name w:val="3170E73C922D440EB04E14835B78FD2A"/>
    <w:rsid w:val="00C91B19"/>
  </w:style>
  <w:style w:type="paragraph" w:customStyle="1" w:styleId="AC2D4985ECE84FDE9E2CA0D9D2C78ACA">
    <w:name w:val="AC2D4985ECE84FDE9E2CA0D9D2C78ACA"/>
    <w:rsid w:val="00C91B19"/>
  </w:style>
  <w:style w:type="paragraph" w:customStyle="1" w:styleId="137AEFF2A2F74A28BE543575C0E30D40">
    <w:name w:val="137AEFF2A2F74A28BE543575C0E30D40"/>
    <w:rsid w:val="00C91B19"/>
  </w:style>
  <w:style w:type="paragraph" w:customStyle="1" w:styleId="CBBBC210F8514628B6106D718C9C4AFF">
    <w:name w:val="CBBBC210F8514628B6106D718C9C4AFF"/>
    <w:rsid w:val="00C91B19"/>
  </w:style>
  <w:style w:type="paragraph" w:customStyle="1" w:styleId="2AE16ECD862C478AAA0618541B558608">
    <w:name w:val="2AE16ECD862C478AAA0618541B558608"/>
    <w:rsid w:val="00C91B19"/>
  </w:style>
  <w:style w:type="paragraph" w:customStyle="1" w:styleId="EE25A957B117448685F7B4B2CBED8281">
    <w:name w:val="EE25A957B117448685F7B4B2CBED8281"/>
    <w:rsid w:val="00C91B19"/>
  </w:style>
  <w:style w:type="paragraph" w:customStyle="1" w:styleId="76C7C416B1F84551B1F69790A3927FA1">
    <w:name w:val="76C7C416B1F84551B1F69790A3927FA1"/>
    <w:rsid w:val="00C91B19"/>
  </w:style>
  <w:style w:type="paragraph" w:customStyle="1" w:styleId="61F3946C3C2841A2A65615E76158246B">
    <w:name w:val="61F3946C3C2841A2A65615E76158246B"/>
    <w:rsid w:val="00C91B19"/>
  </w:style>
  <w:style w:type="paragraph" w:customStyle="1" w:styleId="B373A8A2AEE34CB398FC73414393F441">
    <w:name w:val="B373A8A2AEE34CB398FC73414393F441"/>
    <w:rsid w:val="00C91B19"/>
  </w:style>
  <w:style w:type="paragraph" w:customStyle="1" w:styleId="56F5B90194344074BF847F61EBD60FC6">
    <w:name w:val="56F5B90194344074BF847F61EBD60FC6"/>
    <w:rsid w:val="00C91B19"/>
  </w:style>
  <w:style w:type="paragraph" w:customStyle="1" w:styleId="ECD3A0382F8E42118466168F62CB58C8">
    <w:name w:val="ECD3A0382F8E42118466168F62CB58C8"/>
    <w:rsid w:val="00C91B19"/>
  </w:style>
  <w:style w:type="paragraph" w:customStyle="1" w:styleId="0AD73D4C901943D892CCAE2E1823C136">
    <w:name w:val="0AD73D4C901943D892CCAE2E1823C136"/>
    <w:rsid w:val="00C91B19"/>
  </w:style>
  <w:style w:type="paragraph" w:customStyle="1" w:styleId="A9DBAD4A4704434E91B3B85A7E0DBC6B">
    <w:name w:val="A9DBAD4A4704434E91B3B85A7E0DBC6B"/>
    <w:rsid w:val="00C91B19"/>
  </w:style>
  <w:style w:type="paragraph" w:customStyle="1" w:styleId="83BB51CDCE4148C2ADB1AFEA3A501ACB">
    <w:name w:val="83BB51CDCE4148C2ADB1AFEA3A501ACB"/>
    <w:rsid w:val="00C91B19"/>
  </w:style>
  <w:style w:type="paragraph" w:customStyle="1" w:styleId="0DED734DC45D4800A6AF4C79F377A203">
    <w:name w:val="0DED734DC45D4800A6AF4C79F377A203"/>
    <w:rsid w:val="00C91B19"/>
  </w:style>
  <w:style w:type="paragraph" w:customStyle="1" w:styleId="377FD3DA8DF5455D8A0463CA98F171CB">
    <w:name w:val="377FD3DA8DF5455D8A0463CA98F171CB"/>
    <w:rsid w:val="00C91B19"/>
  </w:style>
  <w:style w:type="paragraph" w:customStyle="1" w:styleId="3A99AF4B68EA41CC9E9A5E46B211CEC2">
    <w:name w:val="3A99AF4B68EA41CC9E9A5E46B211CEC2"/>
    <w:rsid w:val="00C91B19"/>
  </w:style>
  <w:style w:type="paragraph" w:customStyle="1" w:styleId="394A5AFB56254CE0BDC8A580DCC37C81">
    <w:name w:val="394A5AFB56254CE0BDC8A580DCC37C81"/>
    <w:rsid w:val="00C91B19"/>
  </w:style>
  <w:style w:type="paragraph" w:customStyle="1" w:styleId="237B9906369E47618CF2688200A4B6D2">
    <w:name w:val="237B9906369E47618CF2688200A4B6D2"/>
    <w:rsid w:val="00C91B19"/>
  </w:style>
  <w:style w:type="paragraph" w:customStyle="1" w:styleId="FD03933E82BC4CBC89D3C45057919ABC">
    <w:name w:val="FD03933E82BC4CBC89D3C45057919ABC"/>
    <w:rsid w:val="00C91B19"/>
  </w:style>
  <w:style w:type="paragraph" w:customStyle="1" w:styleId="DB39BF6E742D4B818A31314A79884128">
    <w:name w:val="DB39BF6E742D4B818A31314A79884128"/>
    <w:rsid w:val="00C91B19"/>
  </w:style>
  <w:style w:type="paragraph" w:customStyle="1" w:styleId="3B4CB1D1DB3542D6B63D0814F8E93C0B">
    <w:name w:val="3B4CB1D1DB3542D6B63D0814F8E93C0B"/>
    <w:rsid w:val="00C91B19"/>
  </w:style>
  <w:style w:type="paragraph" w:customStyle="1" w:styleId="C559554602054F66818037BC197278A6">
    <w:name w:val="C559554602054F66818037BC197278A6"/>
    <w:rsid w:val="00C91B19"/>
  </w:style>
  <w:style w:type="paragraph" w:customStyle="1" w:styleId="EF09A9D9976C4A17A64DE33EA2E47ADF">
    <w:name w:val="EF09A9D9976C4A17A64DE33EA2E47ADF"/>
    <w:rsid w:val="00C91B19"/>
  </w:style>
  <w:style w:type="paragraph" w:customStyle="1" w:styleId="B7FA4FBD82BD4E91B1B2E1B20C180C65">
    <w:name w:val="B7FA4FBD82BD4E91B1B2E1B20C180C65"/>
    <w:rsid w:val="00C91B19"/>
  </w:style>
  <w:style w:type="paragraph" w:customStyle="1" w:styleId="692CB53760EC4B0DB47BF45FA195D91B">
    <w:name w:val="692CB53760EC4B0DB47BF45FA195D91B"/>
    <w:rsid w:val="00C91B19"/>
  </w:style>
  <w:style w:type="paragraph" w:customStyle="1" w:styleId="52A8D0F3764741AEB57772A97B44DF38">
    <w:name w:val="52A8D0F3764741AEB57772A97B44DF38"/>
    <w:rsid w:val="00C91B19"/>
  </w:style>
  <w:style w:type="paragraph" w:customStyle="1" w:styleId="24761E7A5ECD4CEB8E4438F4620006B7">
    <w:name w:val="24761E7A5ECD4CEB8E4438F4620006B7"/>
    <w:rsid w:val="00C91B19"/>
  </w:style>
  <w:style w:type="paragraph" w:customStyle="1" w:styleId="A2EF497515CF4DC09571739040806E64">
    <w:name w:val="A2EF497515CF4DC09571739040806E64"/>
    <w:rsid w:val="00C91B19"/>
  </w:style>
  <w:style w:type="paragraph" w:customStyle="1" w:styleId="BA5682FCDC2745408C8398B9D2F95EE9">
    <w:name w:val="BA5682FCDC2745408C8398B9D2F95EE9"/>
    <w:rsid w:val="00C91B19"/>
  </w:style>
  <w:style w:type="paragraph" w:customStyle="1" w:styleId="4BCA9F4816B44114A70DE804F7449166">
    <w:name w:val="4BCA9F4816B44114A70DE804F7449166"/>
    <w:rsid w:val="00C91B19"/>
  </w:style>
  <w:style w:type="paragraph" w:customStyle="1" w:styleId="CFCD1373F92E49E28D45AC3C28F217A3">
    <w:name w:val="CFCD1373F92E49E28D45AC3C28F217A3"/>
    <w:rsid w:val="00C91B19"/>
  </w:style>
  <w:style w:type="paragraph" w:customStyle="1" w:styleId="0275BAE169E548C7A942B58C8C493261">
    <w:name w:val="0275BAE169E548C7A942B58C8C493261"/>
    <w:rsid w:val="00C91B19"/>
  </w:style>
  <w:style w:type="paragraph" w:customStyle="1" w:styleId="E75AA5AA8B0540BCBBF4F54B2891B5D1">
    <w:name w:val="E75AA5AA8B0540BCBBF4F54B2891B5D1"/>
    <w:rsid w:val="00C91B19"/>
  </w:style>
  <w:style w:type="paragraph" w:customStyle="1" w:styleId="808905048370484DAC7E4892484ED6BC">
    <w:name w:val="808905048370484DAC7E4892484ED6BC"/>
    <w:rsid w:val="00C91B19"/>
  </w:style>
  <w:style w:type="paragraph" w:customStyle="1" w:styleId="693E9C4AD861454C91F51C99F3F196E3">
    <w:name w:val="693E9C4AD861454C91F51C99F3F196E3"/>
    <w:rsid w:val="00C91B19"/>
  </w:style>
  <w:style w:type="paragraph" w:customStyle="1" w:styleId="C69999148FDD4E50AD53CCA4831484D9">
    <w:name w:val="C69999148FDD4E50AD53CCA4831484D9"/>
    <w:rsid w:val="00C91B19"/>
  </w:style>
  <w:style w:type="paragraph" w:customStyle="1" w:styleId="DE4532F33FF34CAA845627BCEB6601DA">
    <w:name w:val="DE4532F33FF34CAA845627BCEB6601DA"/>
    <w:rsid w:val="00C91B19"/>
  </w:style>
  <w:style w:type="paragraph" w:customStyle="1" w:styleId="C16A92B46E1C4123AF1EED411DAC69C3">
    <w:name w:val="C16A92B46E1C4123AF1EED411DAC69C3"/>
    <w:rsid w:val="00C91B19"/>
  </w:style>
  <w:style w:type="paragraph" w:customStyle="1" w:styleId="04AFA05CEF544ABF8483A08C21FAFB9E">
    <w:name w:val="04AFA05CEF544ABF8483A08C21FAFB9E"/>
    <w:rsid w:val="00C91B19"/>
  </w:style>
  <w:style w:type="paragraph" w:customStyle="1" w:styleId="2D0EA47786D24F379DFB975B6F62E8EE">
    <w:name w:val="2D0EA47786D24F379DFB975B6F62E8EE"/>
    <w:rsid w:val="00C91B19"/>
  </w:style>
  <w:style w:type="paragraph" w:customStyle="1" w:styleId="3F1B82BE9C6943B28BE61F35081E94F2">
    <w:name w:val="3F1B82BE9C6943B28BE61F35081E94F2"/>
    <w:rsid w:val="00C91B19"/>
  </w:style>
  <w:style w:type="paragraph" w:customStyle="1" w:styleId="E22896FC574241649B62B872E9CE0665">
    <w:name w:val="E22896FC574241649B62B872E9CE0665"/>
    <w:rsid w:val="00C91B19"/>
  </w:style>
  <w:style w:type="paragraph" w:customStyle="1" w:styleId="7F9254935A1541048B5E9A34CFD3A3A6">
    <w:name w:val="7F9254935A1541048B5E9A34CFD3A3A6"/>
    <w:rsid w:val="00C91B19"/>
  </w:style>
  <w:style w:type="paragraph" w:customStyle="1" w:styleId="94068AA6EB334F73865B909C51275785">
    <w:name w:val="94068AA6EB334F73865B909C51275785"/>
    <w:rsid w:val="00C91B19"/>
  </w:style>
  <w:style w:type="paragraph" w:customStyle="1" w:styleId="6BAE1A3E8B554283B44327A32C0EA27D">
    <w:name w:val="6BAE1A3E8B554283B44327A32C0EA27D"/>
    <w:rsid w:val="00C91B19"/>
  </w:style>
  <w:style w:type="paragraph" w:customStyle="1" w:styleId="185EB8A1EB884F528D5803E0A7D2194F">
    <w:name w:val="185EB8A1EB884F528D5803E0A7D2194F"/>
    <w:rsid w:val="00C91B19"/>
  </w:style>
  <w:style w:type="paragraph" w:customStyle="1" w:styleId="CF6736DB25CA4919BF05C03D9D60070E">
    <w:name w:val="CF6736DB25CA4919BF05C03D9D60070E"/>
    <w:rsid w:val="00C91B19"/>
  </w:style>
  <w:style w:type="paragraph" w:customStyle="1" w:styleId="DB22DAB9665645478C1EE7BEDCCF895B">
    <w:name w:val="DB22DAB9665645478C1EE7BEDCCF895B"/>
    <w:rsid w:val="00C91B19"/>
  </w:style>
  <w:style w:type="paragraph" w:customStyle="1" w:styleId="DF7FD3F2FD7644C79ABDB0594DDC1AC4">
    <w:name w:val="DF7FD3F2FD7644C79ABDB0594DDC1AC4"/>
    <w:rsid w:val="00C91B19"/>
  </w:style>
  <w:style w:type="paragraph" w:customStyle="1" w:styleId="627FFA61512440A38FE02A0FCC5AE038">
    <w:name w:val="627FFA61512440A38FE02A0FCC5AE038"/>
    <w:rsid w:val="00C91B19"/>
  </w:style>
  <w:style w:type="paragraph" w:customStyle="1" w:styleId="444841D15CC440FB9CC59734C4447BE3">
    <w:name w:val="444841D15CC440FB9CC59734C4447BE3"/>
    <w:rsid w:val="00C91B19"/>
  </w:style>
  <w:style w:type="paragraph" w:customStyle="1" w:styleId="EDD3F4B4A4924D42AF5C4E450E68B569">
    <w:name w:val="EDD3F4B4A4924D42AF5C4E450E68B569"/>
    <w:rsid w:val="00C91B19"/>
  </w:style>
  <w:style w:type="paragraph" w:customStyle="1" w:styleId="428468A192004BDA91A8FCEEBE219E46">
    <w:name w:val="428468A192004BDA91A8FCEEBE219E46"/>
    <w:rsid w:val="00C91B19"/>
  </w:style>
  <w:style w:type="paragraph" w:customStyle="1" w:styleId="659CDF002F294BFAB53267259E7D3FFB">
    <w:name w:val="659CDF002F294BFAB53267259E7D3FFB"/>
    <w:rsid w:val="00C91B19"/>
  </w:style>
  <w:style w:type="paragraph" w:customStyle="1" w:styleId="28F54C7734044277A5D4F7A6A6D7BF29">
    <w:name w:val="28F54C7734044277A5D4F7A6A6D7BF29"/>
    <w:rsid w:val="00C91B19"/>
  </w:style>
  <w:style w:type="paragraph" w:customStyle="1" w:styleId="58A443EFA1204A4AB1DF5BFD93E67FAB">
    <w:name w:val="58A443EFA1204A4AB1DF5BFD93E67FAB"/>
    <w:rsid w:val="00C91B19"/>
  </w:style>
  <w:style w:type="paragraph" w:customStyle="1" w:styleId="9B4FC41440D3424ABED68DE2F4EAEA24">
    <w:name w:val="9B4FC41440D3424ABED68DE2F4EAEA24"/>
    <w:rsid w:val="00C91B19"/>
  </w:style>
  <w:style w:type="paragraph" w:customStyle="1" w:styleId="43FFC04DFF4844569B52743C203E627E">
    <w:name w:val="43FFC04DFF4844569B52743C203E627E"/>
    <w:rsid w:val="00C91B19"/>
  </w:style>
  <w:style w:type="paragraph" w:customStyle="1" w:styleId="46577D83F55548DFB39BE0D1518990B3">
    <w:name w:val="46577D83F55548DFB39BE0D1518990B3"/>
    <w:rsid w:val="00C91B19"/>
  </w:style>
  <w:style w:type="paragraph" w:customStyle="1" w:styleId="3D0E5658834443D4A90217D01877B03B">
    <w:name w:val="3D0E5658834443D4A90217D01877B03B"/>
    <w:rsid w:val="00C91B19"/>
  </w:style>
  <w:style w:type="paragraph" w:customStyle="1" w:styleId="86B08FE46B544D6F9BD4667BBC0E2B1D">
    <w:name w:val="86B08FE46B544D6F9BD4667BBC0E2B1D"/>
    <w:rsid w:val="00C91B19"/>
  </w:style>
  <w:style w:type="paragraph" w:customStyle="1" w:styleId="C3BACE8F47124727808D05B71C3DD085">
    <w:name w:val="C3BACE8F47124727808D05B71C3DD085"/>
    <w:rsid w:val="00C91B19"/>
  </w:style>
  <w:style w:type="paragraph" w:customStyle="1" w:styleId="BB3E1325714B4BECB6B16A4A3C490586">
    <w:name w:val="BB3E1325714B4BECB6B16A4A3C490586"/>
    <w:rsid w:val="00C91B19"/>
  </w:style>
  <w:style w:type="paragraph" w:customStyle="1" w:styleId="E1CB26938B844D40A8C75908BD9ADAA7">
    <w:name w:val="E1CB26938B844D40A8C75908BD9ADAA7"/>
    <w:rsid w:val="00C91B19"/>
  </w:style>
  <w:style w:type="paragraph" w:customStyle="1" w:styleId="418826AA37C444F0A0C43F9BC63BEFBC">
    <w:name w:val="418826AA37C444F0A0C43F9BC63BEFBC"/>
    <w:rsid w:val="00C91B19"/>
  </w:style>
  <w:style w:type="paragraph" w:customStyle="1" w:styleId="610C55BFB7D24F4E8D88AABF57E6B5E0">
    <w:name w:val="610C55BFB7D24F4E8D88AABF57E6B5E0"/>
    <w:rsid w:val="00C91B19"/>
  </w:style>
  <w:style w:type="paragraph" w:customStyle="1" w:styleId="6E3C8A95FEE3405681B2C93760E32607">
    <w:name w:val="6E3C8A95FEE3405681B2C93760E32607"/>
    <w:rsid w:val="00C91B19"/>
  </w:style>
  <w:style w:type="paragraph" w:customStyle="1" w:styleId="22D227D35A844F49B360ADF598D96A73">
    <w:name w:val="22D227D35A844F49B360ADF598D96A73"/>
    <w:rsid w:val="00C91B19"/>
  </w:style>
  <w:style w:type="paragraph" w:customStyle="1" w:styleId="3344BDFCAA6347B89C1FD992475635B2">
    <w:name w:val="3344BDFCAA6347B89C1FD992475635B2"/>
    <w:rsid w:val="00C91B19"/>
  </w:style>
  <w:style w:type="paragraph" w:customStyle="1" w:styleId="1E1F66DF976E49FA84722BED232AF5C1">
    <w:name w:val="1E1F66DF976E49FA84722BED232AF5C1"/>
    <w:rsid w:val="00C91B19"/>
  </w:style>
  <w:style w:type="paragraph" w:customStyle="1" w:styleId="A2246AE96A5C4255BB9A0CB8A3FBE84E">
    <w:name w:val="A2246AE96A5C4255BB9A0CB8A3FBE84E"/>
    <w:rsid w:val="00C91B19"/>
  </w:style>
  <w:style w:type="paragraph" w:customStyle="1" w:styleId="B892783C311F4D929A556A604F5DFF3B">
    <w:name w:val="B892783C311F4D929A556A604F5DFF3B"/>
    <w:rsid w:val="00C91B19"/>
  </w:style>
  <w:style w:type="paragraph" w:customStyle="1" w:styleId="2C7A1C6A729B46A8AF12829F46997661">
    <w:name w:val="2C7A1C6A729B46A8AF12829F46997661"/>
    <w:rsid w:val="00C91B19"/>
  </w:style>
  <w:style w:type="paragraph" w:customStyle="1" w:styleId="A148D388D5094BF49262F5D18A7E4DBC">
    <w:name w:val="A148D388D5094BF49262F5D18A7E4DBC"/>
    <w:rsid w:val="00C91B19"/>
  </w:style>
  <w:style w:type="paragraph" w:customStyle="1" w:styleId="A982D10BFB4E4F41913B6255EF3C8AD7">
    <w:name w:val="A982D10BFB4E4F41913B6255EF3C8AD7"/>
    <w:rsid w:val="00C91B19"/>
  </w:style>
  <w:style w:type="paragraph" w:customStyle="1" w:styleId="29302619B801409ABCB0804E659322CB">
    <w:name w:val="29302619B801409ABCB0804E659322CB"/>
    <w:rsid w:val="00C91B19"/>
  </w:style>
  <w:style w:type="paragraph" w:customStyle="1" w:styleId="7CDA83C7D83142DD8AAA151C4DE901DC">
    <w:name w:val="7CDA83C7D83142DD8AAA151C4DE901DC"/>
    <w:rsid w:val="00C91B19"/>
  </w:style>
  <w:style w:type="paragraph" w:customStyle="1" w:styleId="45E69FE2BFF94F6A88FB9E283F3671B2">
    <w:name w:val="45E69FE2BFF94F6A88FB9E283F3671B2"/>
    <w:rsid w:val="00C91B19"/>
  </w:style>
  <w:style w:type="paragraph" w:customStyle="1" w:styleId="9F83AD75168D4CE3A6FF2044DB3DDA48">
    <w:name w:val="9F83AD75168D4CE3A6FF2044DB3DDA48"/>
    <w:rsid w:val="00C91B19"/>
  </w:style>
  <w:style w:type="paragraph" w:customStyle="1" w:styleId="935C354C0F92408C9EB511C9FD5965E3">
    <w:name w:val="935C354C0F92408C9EB511C9FD5965E3"/>
    <w:rsid w:val="00C91B19"/>
  </w:style>
  <w:style w:type="paragraph" w:customStyle="1" w:styleId="743AAA0A428A46C8B9C6A94AD3D5C446">
    <w:name w:val="743AAA0A428A46C8B9C6A94AD3D5C446"/>
    <w:rsid w:val="00C91B19"/>
  </w:style>
  <w:style w:type="paragraph" w:customStyle="1" w:styleId="CCFDA143B1074D0AB434016C3B7E1CFB">
    <w:name w:val="CCFDA143B1074D0AB434016C3B7E1CFB"/>
    <w:rsid w:val="00C91B19"/>
  </w:style>
  <w:style w:type="paragraph" w:customStyle="1" w:styleId="B65822FD6212463A86ABB69D17E24FF1">
    <w:name w:val="B65822FD6212463A86ABB69D17E24FF1"/>
    <w:rsid w:val="00C91B19"/>
  </w:style>
  <w:style w:type="paragraph" w:customStyle="1" w:styleId="0327FF1571CF4A4CAD1216BCE6478E04">
    <w:name w:val="0327FF1571CF4A4CAD1216BCE6478E04"/>
    <w:rsid w:val="00C91B19"/>
  </w:style>
  <w:style w:type="paragraph" w:customStyle="1" w:styleId="EC831C60EDEC4519A6FD2C58EC70A380">
    <w:name w:val="EC831C60EDEC4519A6FD2C58EC70A380"/>
    <w:rsid w:val="00C91B19"/>
  </w:style>
  <w:style w:type="paragraph" w:customStyle="1" w:styleId="8597CFDD175C42C39956FF09AF888BE7">
    <w:name w:val="8597CFDD175C42C39956FF09AF888BE7"/>
    <w:rsid w:val="00C91B19"/>
  </w:style>
  <w:style w:type="paragraph" w:customStyle="1" w:styleId="06A8483871624BCBA408595806592945">
    <w:name w:val="06A8483871624BCBA408595806592945"/>
    <w:rsid w:val="00C91B19"/>
  </w:style>
  <w:style w:type="paragraph" w:customStyle="1" w:styleId="89D22C41CAC44F46B25870A06FB2316D">
    <w:name w:val="89D22C41CAC44F46B25870A06FB2316D"/>
    <w:rsid w:val="00C91B19"/>
  </w:style>
  <w:style w:type="paragraph" w:customStyle="1" w:styleId="6260C05A736345ED915BE619C5DAEEA5">
    <w:name w:val="6260C05A736345ED915BE619C5DAEEA5"/>
    <w:rsid w:val="00C91B19"/>
  </w:style>
  <w:style w:type="paragraph" w:customStyle="1" w:styleId="E57C812B7B714BAE9E6DF8EC1ECF4140">
    <w:name w:val="E57C812B7B714BAE9E6DF8EC1ECF4140"/>
    <w:rsid w:val="00C91B19"/>
  </w:style>
  <w:style w:type="paragraph" w:customStyle="1" w:styleId="53F55A4097FD41BF9781C74B2AE4D357">
    <w:name w:val="53F55A4097FD41BF9781C74B2AE4D357"/>
    <w:rsid w:val="00C91B19"/>
  </w:style>
  <w:style w:type="paragraph" w:customStyle="1" w:styleId="C1A8EF7A49E44E8DA74DC6DE58331F52">
    <w:name w:val="C1A8EF7A49E44E8DA74DC6DE58331F52"/>
    <w:rsid w:val="00C91B19"/>
  </w:style>
  <w:style w:type="paragraph" w:customStyle="1" w:styleId="98B1533F634D4709AB1600A755C997BE">
    <w:name w:val="98B1533F634D4709AB1600A755C997BE"/>
    <w:rsid w:val="00C91B19"/>
  </w:style>
  <w:style w:type="paragraph" w:customStyle="1" w:styleId="49DB10F2ED3D471CA1D5FEDC0905B7FE">
    <w:name w:val="49DB10F2ED3D471CA1D5FEDC0905B7FE"/>
    <w:rsid w:val="00C91B19"/>
  </w:style>
  <w:style w:type="paragraph" w:customStyle="1" w:styleId="6CEF6C6555464839B709F5F515348106">
    <w:name w:val="6CEF6C6555464839B709F5F515348106"/>
    <w:rsid w:val="00C91B19"/>
  </w:style>
  <w:style w:type="paragraph" w:customStyle="1" w:styleId="0DF7551B1C64400C8CF0FDA4E24B8331">
    <w:name w:val="0DF7551B1C64400C8CF0FDA4E24B8331"/>
    <w:rsid w:val="00C91B19"/>
  </w:style>
  <w:style w:type="paragraph" w:customStyle="1" w:styleId="577DB6266E9D4E9A8093F3568A2E44EC">
    <w:name w:val="577DB6266E9D4E9A8093F3568A2E44EC"/>
    <w:rsid w:val="00C91B19"/>
  </w:style>
  <w:style w:type="paragraph" w:customStyle="1" w:styleId="765FF8CE06194EDABCB99926C3F349F3">
    <w:name w:val="765FF8CE06194EDABCB99926C3F349F3"/>
    <w:rsid w:val="00C91B19"/>
  </w:style>
  <w:style w:type="paragraph" w:customStyle="1" w:styleId="FD4B8E7082584284A45F86E68C294598">
    <w:name w:val="FD4B8E7082584284A45F86E68C294598"/>
    <w:rsid w:val="00C91B19"/>
  </w:style>
  <w:style w:type="paragraph" w:customStyle="1" w:styleId="1E979FBD91C3417296EA787F5C3DDC5A">
    <w:name w:val="1E979FBD91C3417296EA787F5C3DDC5A"/>
    <w:rsid w:val="00C91B19"/>
  </w:style>
  <w:style w:type="paragraph" w:customStyle="1" w:styleId="AD1968C47F7541679A2D8385BCF28F53">
    <w:name w:val="AD1968C47F7541679A2D8385BCF28F53"/>
    <w:rsid w:val="00C91B19"/>
  </w:style>
  <w:style w:type="paragraph" w:customStyle="1" w:styleId="BE69B5C2A6F842ABBB8EB70C29731E95">
    <w:name w:val="BE69B5C2A6F842ABBB8EB70C29731E95"/>
    <w:rsid w:val="00C91B19"/>
  </w:style>
  <w:style w:type="paragraph" w:customStyle="1" w:styleId="D9F60EA8A858475F9C0CEC2936A82FB6">
    <w:name w:val="D9F60EA8A858475F9C0CEC2936A82FB6"/>
    <w:rsid w:val="00C91B19"/>
  </w:style>
  <w:style w:type="paragraph" w:customStyle="1" w:styleId="046FE5F3B5524E37A889721ABC4AC853">
    <w:name w:val="046FE5F3B5524E37A889721ABC4AC853"/>
    <w:rsid w:val="00C91B19"/>
  </w:style>
  <w:style w:type="paragraph" w:customStyle="1" w:styleId="BFC47621352E41B8949B9D461E9F8D48">
    <w:name w:val="BFC47621352E41B8949B9D461E9F8D48"/>
    <w:rsid w:val="00C91B19"/>
  </w:style>
  <w:style w:type="paragraph" w:customStyle="1" w:styleId="C2C4D09E39754862B805E18AE2769D10">
    <w:name w:val="C2C4D09E39754862B805E18AE2769D10"/>
    <w:rsid w:val="00C91B19"/>
  </w:style>
  <w:style w:type="paragraph" w:customStyle="1" w:styleId="0AF422E3C68C4E609EA9EFFC7340B024">
    <w:name w:val="0AF422E3C68C4E609EA9EFFC7340B024"/>
    <w:rsid w:val="00C91B19"/>
  </w:style>
  <w:style w:type="paragraph" w:customStyle="1" w:styleId="639D179358894738AB534530078D72F3">
    <w:name w:val="639D179358894738AB534530078D72F3"/>
    <w:rsid w:val="00C91B19"/>
  </w:style>
  <w:style w:type="paragraph" w:customStyle="1" w:styleId="3B71C090E1DD402F95E708B8A58B9A08">
    <w:name w:val="3B71C090E1DD402F95E708B8A58B9A08"/>
    <w:rsid w:val="00C91B19"/>
  </w:style>
  <w:style w:type="paragraph" w:customStyle="1" w:styleId="ECD25E5A65A846B5BF342FCC85979613">
    <w:name w:val="ECD25E5A65A846B5BF342FCC85979613"/>
    <w:rsid w:val="00C91B19"/>
  </w:style>
  <w:style w:type="paragraph" w:customStyle="1" w:styleId="8CD2494B59C8407296919929292B7070">
    <w:name w:val="8CD2494B59C8407296919929292B7070"/>
    <w:rsid w:val="00C91B19"/>
  </w:style>
  <w:style w:type="paragraph" w:customStyle="1" w:styleId="3607324C96BC4195B8BC1F7106304DAF">
    <w:name w:val="3607324C96BC4195B8BC1F7106304DAF"/>
    <w:rsid w:val="00C91B19"/>
  </w:style>
  <w:style w:type="paragraph" w:customStyle="1" w:styleId="5A0E12F707D446E7BCC1AB05732A2EF8">
    <w:name w:val="5A0E12F707D446E7BCC1AB05732A2EF8"/>
    <w:rsid w:val="00C91B19"/>
  </w:style>
  <w:style w:type="paragraph" w:customStyle="1" w:styleId="43AB5BAE07A24FE08110C84D10174981">
    <w:name w:val="43AB5BAE07A24FE08110C84D10174981"/>
    <w:rsid w:val="00C91B19"/>
  </w:style>
  <w:style w:type="paragraph" w:customStyle="1" w:styleId="FECF744E28B14D78BFE413D0BA3B6881">
    <w:name w:val="FECF744E28B14D78BFE413D0BA3B6881"/>
    <w:rsid w:val="00C91B19"/>
  </w:style>
  <w:style w:type="paragraph" w:customStyle="1" w:styleId="060D28E70D4945EF932282B524287144">
    <w:name w:val="060D28E70D4945EF932282B524287144"/>
    <w:rsid w:val="00C91B19"/>
  </w:style>
  <w:style w:type="paragraph" w:customStyle="1" w:styleId="5549E74BE3FA4DE1BE6B2E6D6A69AA1A">
    <w:name w:val="5549E74BE3FA4DE1BE6B2E6D6A69AA1A"/>
    <w:rsid w:val="00C91B19"/>
  </w:style>
  <w:style w:type="paragraph" w:customStyle="1" w:styleId="1A3BDA8B51B947FAB150679EC7B0FF92">
    <w:name w:val="1A3BDA8B51B947FAB150679EC7B0FF92"/>
    <w:rsid w:val="00C91B19"/>
  </w:style>
  <w:style w:type="paragraph" w:customStyle="1" w:styleId="03628A06AC0C446C9E480B46DDD4C65F">
    <w:name w:val="03628A06AC0C446C9E480B46DDD4C65F"/>
    <w:rsid w:val="00C91B19"/>
  </w:style>
  <w:style w:type="paragraph" w:customStyle="1" w:styleId="274B48C8C1B8439EBF03DA796AB4E875">
    <w:name w:val="274B48C8C1B8439EBF03DA796AB4E875"/>
    <w:rsid w:val="00C91B19"/>
  </w:style>
  <w:style w:type="paragraph" w:customStyle="1" w:styleId="516FE5091E5F4928BA1C854CE2E293C4">
    <w:name w:val="516FE5091E5F4928BA1C854CE2E293C4"/>
    <w:rsid w:val="00C91B19"/>
  </w:style>
  <w:style w:type="paragraph" w:customStyle="1" w:styleId="35E081014C574C0098CCF8F653D60564">
    <w:name w:val="35E081014C574C0098CCF8F653D60564"/>
    <w:rsid w:val="00C91B19"/>
  </w:style>
  <w:style w:type="paragraph" w:customStyle="1" w:styleId="3A9BD65ABBDC423E85A1CB3DC7BECE76">
    <w:name w:val="3A9BD65ABBDC423E85A1CB3DC7BECE76"/>
    <w:rsid w:val="00C91B19"/>
  </w:style>
  <w:style w:type="paragraph" w:customStyle="1" w:styleId="5A30BA4FE6BB4BBD90CDFB8F81F5F601">
    <w:name w:val="5A30BA4FE6BB4BBD90CDFB8F81F5F601"/>
    <w:rsid w:val="00C91B19"/>
  </w:style>
  <w:style w:type="paragraph" w:customStyle="1" w:styleId="73FAA50ECA254563BDCF3A0256D39C93">
    <w:name w:val="73FAA50ECA254563BDCF3A0256D39C93"/>
    <w:rsid w:val="00C91B19"/>
  </w:style>
  <w:style w:type="paragraph" w:customStyle="1" w:styleId="1C540DE7128A4B77AFCBD32BBE7CD1DC">
    <w:name w:val="1C540DE7128A4B77AFCBD32BBE7CD1DC"/>
    <w:rsid w:val="00C91B19"/>
  </w:style>
  <w:style w:type="paragraph" w:customStyle="1" w:styleId="26C75D7A2882408E91A7AE96AF35400C">
    <w:name w:val="26C75D7A2882408E91A7AE96AF35400C"/>
    <w:rsid w:val="00C91B19"/>
  </w:style>
  <w:style w:type="paragraph" w:customStyle="1" w:styleId="B978AD1E7B7C49258FE6A4D50AF872F8">
    <w:name w:val="B978AD1E7B7C49258FE6A4D50AF872F8"/>
    <w:rsid w:val="00C91B19"/>
  </w:style>
  <w:style w:type="paragraph" w:customStyle="1" w:styleId="EAF49A7DF20646AEB9AB9B8B9F9B97DC">
    <w:name w:val="EAF49A7DF20646AEB9AB9B8B9F9B97DC"/>
    <w:rsid w:val="00C91B19"/>
  </w:style>
  <w:style w:type="paragraph" w:customStyle="1" w:styleId="088F874938474F06AAC54FD94D70A249">
    <w:name w:val="088F874938474F06AAC54FD94D70A249"/>
    <w:rsid w:val="00C91B19"/>
  </w:style>
  <w:style w:type="paragraph" w:customStyle="1" w:styleId="F405E70D14094DD898843E4F7CBD5EC7">
    <w:name w:val="F405E70D14094DD898843E4F7CBD5EC7"/>
    <w:rsid w:val="00C91B19"/>
  </w:style>
  <w:style w:type="paragraph" w:customStyle="1" w:styleId="F15B763440A64F4092F156E994EEE88B">
    <w:name w:val="F15B763440A64F4092F156E994EEE88B"/>
    <w:rsid w:val="00C91B19"/>
  </w:style>
  <w:style w:type="paragraph" w:customStyle="1" w:styleId="2CBEFD0B878E498B84DEC720AAABB1BD">
    <w:name w:val="2CBEFD0B878E498B84DEC720AAABB1BD"/>
    <w:rsid w:val="00C91B19"/>
  </w:style>
  <w:style w:type="paragraph" w:customStyle="1" w:styleId="565CEF2648E041ADA7761945FA70889A">
    <w:name w:val="565CEF2648E041ADA7761945FA70889A"/>
    <w:rsid w:val="00C91B19"/>
  </w:style>
  <w:style w:type="paragraph" w:customStyle="1" w:styleId="6BB87A71606D49E8B85F372C97D3F8BF">
    <w:name w:val="6BB87A71606D49E8B85F372C97D3F8BF"/>
    <w:rsid w:val="00C91B19"/>
  </w:style>
  <w:style w:type="paragraph" w:customStyle="1" w:styleId="12B9627BBB18408C86B1A2D576B9B55E">
    <w:name w:val="12B9627BBB18408C86B1A2D576B9B55E"/>
    <w:rsid w:val="00C91B19"/>
  </w:style>
  <w:style w:type="paragraph" w:customStyle="1" w:styleId="5B65B060B17640A8BE9E89659CA81245">
    <w:name w:val="5B65B060B17640A8BE9E89659CA81245"/>
    <w:rsid w:val="00C91B19"/>
  </w:style>
  <w:style w:type="paragraph" w:customStyle="1" w:styleId="F97A44ACDA814D9C9E1F0239E516158F">
    <w:name w:val="F97A44ACDA814D9C9E1F0239E516158F"/>
    <w:rsid w:val="00C91B19"/>
  </w:style>
  <w:style w:type="paragraph" w:customStyle="1" w:styleId="4E3B6D66B01B4B4D82356A0295B0966F">
    <w:name w:val="4E3B6D66B01B4B4D82356A0295B0966F"/>
    <w:rsid w:val="00C91B19"/>
  </w:style>
  <w:style w:type="paragraph" w:customStyle="1" w:styleId="B87AB79AF48248A9981DB7FCD46D5EF1">
    <w:name w:val="B87AB79AF48248A9981DB7FCD46D5EF1"/>
    <w:rsid w:val="00C91B19"/>
  </w:style>
  <w:style w:type="paragraph" w:customStyle="1" w:styleId="628013A025804CC68293472604D5FB4F">
    <w:name w:val="628013A025804CC68293472604D5FB4F"/>
    <w:rsid w:val="00C91B19"/>
  </w:style>
  <w:style w:type="paragraph" w:customStyle="1" w:styleId="ED1E6DC8F15E400CB86C7C558ED9D800">
    <w:name w:val="ED1E6DC8F15E400CB86C7C558ED9D800"/>
    <w:rsid w:val="00C91B19"/>
  </w:style>
  <w:style w:type="paragraph" w:customStyle="1" w:styleId="FD6C4160F262457FA75807B95EE823AE">
    <w:name w:val="FD6C4160F262457FA75807B95EE823AE"/>
    <w:rsid w:val="00C91B19"/>
  </w:style>
  <w:style w:type="paragraph" w:customStyle="1" w:styleId="7F4ED05283D44CC4AA2D346F4ADA85D9">
    <w:name w:val="7F4ED05283D44CC4AA2D346F4ADA85D9"/>
    <w:rsid w:val="00C91B19"/>
  </w:style>
  <w:style w:type="paragraph" w:customStyle="1" w:styleId="92ACF81ACEA54C2DB3E62BC2C264B3A4">
    <w:name w:val="92ACF81ACEA54C2DB3E62BC2C264B3A4"/>
    <w:rsid w:val="00C91B19"/>
  </w:style>
  <w:style w:type="paragraph" w:customStyle="1" w:styleId="CA660CE0EE984AE4A3D77A2D8513E5AA">
    <w:name w:val="CA660CE0EE984AE4A3D77A2D8513E5AA"/>
    <w:rsid w:val="00C91B19"/>
  </w:style>
  <w:style w:type="paragraph" w:customStyle="1" w:styleId="EFCFFDE0845A4432AC26220461D540FC">
    <w:name w:val="EFCFFDE0845A4432AC26220461D540FC"/>
    <w:rsid w:val="00C91B19"/>
  </w:style>
  <w:style w:type="paragraph" w:customStyle="1" w:styleId="1110C49E6EC743B5915532153C0E8F81">
    <w:name w:val="1110C49E6EC743B5915532153C0E8F81"/>
    <w:rsid w:val="00C91B19"/>
  </w:style>
  <w:style w:type="paragraph" w:customStyle="1" w:styleId="BA79B72D14D6456690403168CE644EA6">
    <w:name w:val="BA79B72D14D6456690403168CE644EA6"/>
    <w:rsid w:val="00C91B19"/>
  </w:style>
  <w:style w:type="paragraph" w:customStyle="1" w:styleId="B6725D45C51541579B762793373C1294">
    <w:name w:val="B6725D45C51541579B762793373C1294"/>
    <w:rsid w:val="00C91B19"/>
  </w:style>
  <w:style w:type="paragraph" w:customStyle="1" w:styleId="98082B0E4ADF44858F2D6486123FB7B9">
    <w:name w:val="98082B0E4ADF44858F2D6486123FB7B9"/>
    <w:rsid w:val="00C91B19"/>
  </w:style>
  <w:style w:type="paragraph" w:customStyle="1" w:styleId="7DE480156EA643A5B5E81428D722681C">
    <w:name w:val="7DE480156EA643A5B5E81428D722681C"/>
    <w:rsid w:val="00C91B19"/>
  </w:style>
  <w:style w:type="paragraph" w:customStyle="1" w:styleId="3E7B9688AD8B4371BCBA17BB0E3576A6">
    <w:name w:val="3E7B9688AD8B4371BCBA17BB0E3576A6"/>
    <w:rsid w:val="00C91B19"/>
  </w:style>
  <w:style w:type="paragraph" w:customStyle="1" w:styleId="DE3CDBEF9CD14CF59D277C04414A5A90">
    <w:name w:val="DE3CDBEF9CD14CF59D277C04414A5A90"/>
    <w:rsid w:val="00C91B19"/>
  </w:style>
  <w:style w:type="paragraph" w:customStyle="1" w:styleId="FEDE1E3DC1B94D0998CB360880AF3013">
    <w:name w:val="FEDE1E3DC1B94D0998CB360880AF3013"/>
    <w:rsid w:val="00C91B19"/>
  </w:style>
  <w:style w:type="paragraph" w:customStyle="1" w:styleId="AADCCF7D71CF4C1681A75891A9C10955">
    <w:name w:val="AADCCF7D71CF4C1681A75891A9C10955"/>
    <w:rsid w:val="00C91B19"/>
  </w:style>
  <w:style w:type="paragraph" w:customStyle="1" w:styleId="87ED189915F34561A451AEFEC68DF18C">
    <w:name w:val="87ED189915F34561A451AEFEC68DF18C"/>
    <w:rsid w:val="00C91B19"/>
  </w:style>
  <w:style w:type="paragraph" w:customStyle="1" w:styleId="A3F64A8C85BD4E10938AA61A4DFE5AC5">
    <w:name w:val="A3F64A8C85BD4E10938AA61A4DFE5AC5"/>
    <w:rsid w:val="00C91B19"/>
  </w:style>
  <w:style w:type="paragraph" w:customStyle="1" w:styleId="A69C17B8A1BE4718A93C3EB6B6164515">
    <w:name w:val="A69C17B8A1BE4718A93C3EB6B6164515"/>
    <w:rsid w:val="00C91B19"/>
  </w:style>
  <w:style w:type="paragraph" w:customStyle="1" w:styleId="A30CEC87907C471D9C3E017FC959919E">
    <w:name w:val="A30CEC87907C471D9C3E017FC959919E"/>
    <w:rsid w:val="00C91B19"/>
  </w:style>
  <w:style w:type="paragraph" w:customStyle="1" w:styleId="F0630B8BDE59493C86618409174CE854">
    <w:name w:val="F0630B8BDE59493C86618409174CE854"/>
    <w:rsid w:val="00C91B19"/>
  </w:style>
  <w:style w:type="paragraph" w:customStyle="1" w:styleId="D232DF385E3246E6B87B0E0A281B39E1">
    <w:name w:val="D232DF385E3246E6B87B0E0A281B39E1"/>
    <w:rsid w:val="00C91B19"/>
  </w:style>
  <w:style w:type="paragraph" w:customStyle="1" w:styleId="C437300696F74D83B42251C6200E0F71">
    <w:name w:val="C437300696F74D83B42251C6200E0F71"/>
    <w:rsid w:val="00C91B19"/>
  </w:style>
  <w:style w:type="paragraph" w:customStyle="1" w:styleId="FA2D1A1186764CE9BE27E75EB297F298">
    <w:name w:val="FA2D1A1186764CE9BE27E75EB297F298"/>
    <w:rsid w:val="00C91B19"/>
  </w:style>
  <w:style w:type="paragraph" w:customStyle="1" w:styleId="F0AA7C7962A8485D9B289AF55401A3FA">
    <w:name w:val="F0AA7C7962A8485D9B289AF55401A3FA"/>
    <w:rsid w:val="00C91B19"/>
  </w:style>
  <w:style w:type="paragraph" w:customStyle="1" w:styleId="DFE9A6D455AF4AEAAC4C4EB72AFE4D3C">
    <w:name w:val="DFE9A6D455AF4AEAAC4C4EB72AFE4D3C"/>
    <w:rsid w:val="00C91B19"/>
  </w:style>
  <w:style w:type="paragraph" w:customStyle="1" w:styleId="8EA7983FC0AD46ACA37A4D5437F26D03">
    <w:name w:val="8EA7983FC0AD46ACA37A4D5437F26D03"/>
    <w:rsid w:val="00C91B19"/>
  </w:style>
  <w:style w:type="paragraph" w:customStyle="1" w:styleId="3572FD0B1A4942C7A0F34E18EA6B065A">
    <w:name w:val="3572FD0B1A4942C7A0F34E18EA6B065A"/>
    <w:rsid w:val="00C91B19"/>
  </w:style>
  <w:style w:type="paragraph" w:customStyle="1" w:styleId="BE5E7960C6A64B60A74B9E62C50E8FF9">
    <w:name w:val="BE5E7960C6A64B60A74B9E62C50E8FF9"/>
    <w:rsid w:val="00C91B19"/>
  </w:style>
  <w:style w:type="paragraph" w:customStyle="1" w:styleId="DEEA5B81B6ED4E9EAF1C3FD3385AF00B">
    <w:name w:val="DEEA5B81B6ED4E9EAF1C3FD3385AF00B"/>
    <w:rsid w:val="00C91B19"/>
  </w:style>
  <w:style w:type="paragraph" w:customStyle="1" w:styleId="03D23C249AFF4BEB9F5DDFA6F5B8E490">
    <w:name w:val="03D23C249AFF4BEB9F5DDFA6F5B8E490"/>
    <w:rsid w:val="00C91B19"/>
  </w:style>
  <w:style w:type="paragraph" w:customStyle="1" w:styleId="80CEBA2FBD0846E2836EAF80449BABEA">
    <w:name w:val="80CEBA2FBD0846E2836EAF80449BABEA"/>
    <w:rsid w:val="00C91B19"/>
  </w:style>
  <w:style w:type="paragraph" w:customStyle="1" w:styleId="6089BA961E174F72AF1F216FAD735C45">
    <w:name w:val="6089BA961E174F72AF1F216FAD735C45"/>
    <w:rsid w:val="00C91B19"/>
  </w:style>
  <w:style w:type="paragraph" w:customStyle="1" w:styleId="CA42BC488E1B4D0E836A10190AA24A1E">
    <w:name w:val="CA42BC488E1B4D0E836A10190AA24A1E"/>
    <w:rsid w:val="00C91B19"/>
  </w:style>
  <w:style w:type="paragraph" w:customStyle="1" w:styleId="17ECF14B3B524DEE8B62D2017E2613FE">
    <w:name w:val="17ECF14B3B524DEE8B62D2017E2613FE"/>
    <w:rsid w:val="00C91B19"/>
  </w:style>
  <w:style w:type="paragraph" w:customStyle="1" w:styleId="909BEB22FD384226B002200F47660491">
    <w:name w:val="909BEB22FD384226B002200F47660491"/>
    <w:rsid w:val="00C91B19"/>
  </w:style>
  <w:style w:type="paragraph" w:customStyle="1" w:styleId="92AA4C3B067A46578846D0E3906779D2">
    <w:name w:val="92AA4C3B067A46578846D0E3906779D2"/>
    <w:rsid w:val="00C91B19"/>
  </w:style>
  <w:style w:type="paragraph" w:customStyle="1" w:styleId="59D20CE8C07A4530A28CA02067879E5A">
    <w:name w:val="59D20CE8C07A4530A28CA02067879E5A"/>
    <w:rsid w:val="00C91B19"/>
  </w:style>
  <w:style w:type="paragraph" w:customStyle="1" w:styleId="B9399B12E8734980A81DA95A46B259F5">
    <w:name w:val="B9399B12E8734980A81DA95A46B259F5"/>
    <w:rsid w:val="00C91B19"/>
  </w:style>
  <w:style w:type="paragraph" w:customStyle="1" w:styleId="816F6910F8614807BC10CFE441BB49E5">
    <w:name w:val="816F6910F8614807BC10CFE441BB49E5"/>
    <w:rsid w:val="00C91B19"/>
  </w:style>
  <w:style w:type="paragraph" w:customStyle="1" w:styleId="94F6C0552F224979A0295821C54F84B2">
    <w:name w:val="94F6C0552F224979A0295821C54F84B2"/>
    <w:rsid w:val="00C91B19"/>
  </w:style>
  <w:style w:type="paragraph" w:customStyle="1" w:styleId="75D42E75D7804BF7B752A3E21D3B255E">
    <w:name w:val="75D42E75D7804BF7B752A3E21D3B255E"/>
    <w:rsid w:val="00C91B19"/>
  </w:style>
  <w:style w:type="paragraph" w:customStyle="1" w:styleId="72D767A22AD34C74865306396B8DEA72">
    <w:name w:val="72D767A22AD34C74865306396B8DEA72"/>
    <w:rsid w:val="00C91B19"/>
  </w:style>
  <w:style w:type="paragraph" w:customStyle="1" w:styleId="E7E9E0B6BDB94C3597A958EA11B56258">
    <w:name w:val="E7E9E0B6BDB94C3597A958EA11B56258"/>
    <w:rsid w:val="00C91B19"/>
  </w:style>
  <w:style w:type="paragraph" w:customStyle="1" w:styleId="96AD6F9420764FF494B942A4946BAF0D">
    <w:name w:val="96AD6F9420764FF494B942A4946BAF0D"/>
    <w:rsid w:val="00C91B19"/>
  </w:style>
  <w:style w:type="paragraph" w:customStyle="1" w:styleId="1CC3CC52A99F4401A86438B6404860B5">
    <w:name w:val="1CC3CC52A99F4401A86438B6404860B5"/>
    <w:rsid w:val="00C91B19"/>
  </w:style>
  <w:style w:type="paragraph" w:customStyle="1" w:styleId="AF6D3A7B94634C1AB414DC9574A9F61C">
    <w:name w:val="AF6D3A7B94634C1AB414DC9574A9F61C"/>
    <w:rsid w:val="00C91B19"/>
  </w:style>
  <w:style w:type="paragraph" w:customStyle="1" w:styleId="DC39B6F8C5FE45A8AA2CC4FBE434740B">
    <w:name w:val="DC39B6F8C5FE45A8AA2CC4FBE434740B"/>
    <w:rsid w:val="00C91B19"/>
  </w:style>
  <w:style w:type="paragraph" w:customStyle="1" w:styleId="152CD864883F4D8EA7A9915BDB468F87">
    <w:name w:val="152CD864883F4D8EA7A9915BDB468F87"/>
    <w:rsid w:val="00C91B19"/>
  </w:style>
  <w:style w:type="paragraph" w:customStyle="1" w:styleId="183378D87D20404D827727BE320DA224">
    <w:name w:val="183378D87D20404D827727BE320DA224"/>
    <w:rsid w:val="00C91B19"/>
  </w:style>
  <w:style w:type="paragraph" w:customStyle="1" w:styleId="C2081DAE6EF04BF1838B3F3480AABC74">
    <w:name w:val="C2081DAE6EF04BF1838B3F3480AABC74"/>
    <w:rsid w:val="00C91B19"/>
  </w:style>
  <w:style w:type="paragraph" w:customStyle="1" w:styleId="A57E7FCFBF464A6B849DCC3AFE96A57D">
    <w:name w:val="A57E7FCFBF464A6B849DCC3AFE96A57D"/>
    <w:rsid w:val="00C91B19"/>
  </w:style>
  <w:style w:type="paragraph" w:customStyle="1" w:styleId="F03A58648E4D44B6BEC5C1946A1F5397">
    <w:name w:val="F03A58648E4D44B6BEC5C1946A1F5397"/>
    <w:rsid w:val="00C91B19"/>
  </w:style>
  <w:style w:type="paragraph" w:customStyle="1" w:styleId="4809B0DC04C14C23A558CCC78B70CEBC">
    <w:name w:val="4809B0DC04C14C23A558CCC78B70CEBC"/>
    <w:rsid w:val="00C91B19"/>
  </w:style>
  <w:style w:type="paragraph" w:customStyle="1" w:styleId="DEA4118B29AD4A6FBE05A9C6D022DC7B">
    <w:name w:val="DEA4118B29AD4A6FBE05A9C6D022DC7B"/>
    <w:rsid w:val="00C91B19"/>
  </w:style>
  <w:style w:type="paragraph" w:customStyle="1" w:styleId="C83E85C8D0144C8FACB7E754C1AAD1BE">
    <w:name w:val="C83E85C8D0144C8FACB7E754C1AAD1BE"/>
    <w:rsid w:val="00C91B19"/>
  </w:style>
  <w:style w:type="paragraph" w:customStyle="1" w:styleId="6C7B63D1AD204527A5F88DCCBC49368C">
    <w:name w:val="6C7B63D1AD204527A5F88DCCBC49368C"/>
    <w:rsid w:val="00C91B19"/>
  </w:style>
  <w:style w:type="paragraph" w:customStyle="1" w:styleId="350FE1223AB746C0BADD0B3DC33CD6BE">
    <w:name w:val="350FE1223AB746C0BADD0B3DC33CD6BE"/>
    <w:rsid w:val="00C91B19"/>
  </w:style>
  <w:style w:type="paragraph" w:customStyle="1" w:styleId="3E111C0CE65D42E19854C3CD099E57FA">
    <w:name w:val="3E111C0CE65D42E19854C3CD099E57FA"/>
    <w:rsid w:val="00C91B19"/>
  </w:style>
  <w:style w:type="paragraph" w:customStyle="1" w:styleId="DFF54F9B38464B52A28AAAEC6CED509D">
    <w:name w:val="DFF54F9B38464B52A28AAAEC6CED509D"/>
    <w:rsid w:val="00C91B19"/>
  </w:style>
  <w:style w:type="paragraph" w:customStyle="1" w:styleId="A552DBA0BB8745A7A3C6A63733C10DD8">
    <w:name w:val="A552DBA0BB8745A7A3C6A63733C10DD8"/>
    <w:rsid w:val="00C91B19"/>
  </w:style>
  <w:style w:type="paragraph" w:customStyle="1" w:styleId="877BB4941BA54CC791862EE1524B0BAC">
    <w:name w:val="877BB4941BA54CC791862EE1524B0BAC"/>
    <w:rsid w:val="00C91B19"/>
  </w:style>
  <w:style w:type="paragraph" w:customStyle="1" w:styleId="743574482BA040A1894A7070DC4051CD">
    <w:name w:val="743574482BA040A1894A7070DC4051CD"/>
    <w:rsid w:val="00C91B19"/>
  </w:style>
  <w:style w:type="paragraph" w:customStyle="1" w:styleId="FE888F029C5B4D41A143510D4119CC3C">
    <w:name w:val="FE888F029C5B4D41A143510D4119CC3C"/>
    <w:rsid w:val="00C91B19"/>
  </w:style>
  <w:style w:type="paragraph" w:customStyle="1" w:styleId="07984A1E8D5E40DEB8942A41F85546F2">
    <w:name w:val="07984A1E8D5E40DEB8942A41F85546F2"/>
    <w:rsid w:val="00C91B19"/>
  </w:style>
  <w:style w:type="paragraph" w:customStyle="1" w:styleId="5BBD93CC48594D958C4E9437964B7CB3">
    <w:name w:val="5BBD93CC48594D958C4E9437964B7CB3"/>
    <w:rsid w:val="00C91B19"/>
  </w:style>
  <w:style w:type="paragraph" w:customStyle="1" w:styleId="D68AB3F99E334C549FF6C4F83BC5749B">
    <w:name w:val="D68AB3F99E334C549FF6C4F83BC5749B"/>
    <w:rsid w:val="00C91B19"/>
  </w:style>
  <w:style w:type="paragraph" w:customStyle="1" w:styleId="FB97C395912E4D84BF2765C954212DA9">
    <w:name w:val="FB97C395912E4D84BF2765C954212DA9"/>
    <w:rsid w:val="00C91B19"/>
  </w:style>
  <w:style w:type="paragraph" w:customStyle="1" w:styleId="E28023A835AC4777AC03950F8D823D96">
    <w:name w:val="E28023A835AC4777AC03950F8D823D96"/>
    <w:rsid w:val="00C91B19"/>
  </w:style>
  <w:style w:type="paragraph" w:customStyle="1" w:styleId="C8968F5069C74758884DB2A1FAB2D672">
    <w:name w:val="C8968F5069C74758884DB2A1FAB2D672"/>
    <w:rsid w:val="00C91B19"/>
  </w:style>
  <w:style w:type="paragraph" w:customStyle="1" w:styleId="A8345B261DEE44E8A7030A20F32F247F">
    <w:name w:val="A8345B261DEE44E8A7030A20F32F247F"/>
    <w:rsid w:val="00C91B19"/>
  </w:style>
  <w:style w:type="paragraph" w:customStyle="1" w:styleId="08BD27A4BB044D3ABF51DAEAEC988497">
    <w:name w:val="08BD27A4BB044D3ABF51DAEAEC988497"/>
    <w:rsid w:val="00C91B19"/>
  </w:style>
  <w:style w:type="paragraph" w:customStyle="1" w:styleId="2F65AE4B0C5C4511BDA075B66C087B88">
    <w:name w:val="2F65AE4B0C5C4511BDA075B66C087B88"/>
    <w:rsid w:val="00C91B19"/>
  </w:style>
  <w:style w:type="paragraph" w:customStyle="1" w:styleId="3C1AEBF4EFC44B07A9604443C6BA5B73">
    <w:name w:val="3C1AEBF4EFC44B07A9604443C6BA5B73"/>
    <w:rsid w:val="00C91B19"/>
  </w:style>
  <w:style w:type="paragraph" w:customStyle="1" w:styleId="B7EE44D3BCA64CD6AE7FC8D579FF488D">
    <w:name w:val="B7EE44D3BCA64CD6AE7FC8D579FF488D"/>
    <w:rsid w:val="00C91B19"/>
  </w:style>
  <w:style w:type="paragraph" w:customStyle="1" w:styleId="82F7120F87D047A4A0F313AA22CF222D">
    <w:name w:val="82F7120F87D047A4A0F313AA22CF222D"/>
    <w:rsid w:val="00C91B19"/>
  </w:style>
  <w:style w:type="paragraph" w:customStyle="1" w:styleId="FACD632957504B649E03C070CCED7C7B">
    <w:name w:val="FACD632957504B649E03C070CCED7C7B"/>
    <w:rsid w:val="00C91B19"/>
  </w:style>
  <w:style w:type="paragraph" w:customStyle="1" w:styleId="98B88B0CC0264392B0B7B964D6588972">
    <w:name w:val="98B88B0CC0264392B0B7B964D6588972"/>
    <w:rsid w:val="00C91B19"/>
  </w:style>
  <w:style w:type="paragraph" w:customStyle="1" w:styleId="5B693D8DE7D64FEAB69AFA2824A45F45">
    <w:name w:val="5B693D8DE7D64FEAB69AFA2824A45F45"/>
    <w:rsid w:val="00C91B19"/>
  </w:style>
  <w:style w:type="paragraph" w:customStyle="1" w:styleId="77DA897AEE90411BBCD187C6EFA83D1C">
    <w:name w:val="77DA897AEE90411BBCD187C6EFA83D1C"/>
    <w:rsid w:val="00C91B19"/>
  </w:style>
  <w:style w:type="paragraph" w:customStyle="1" w:styleId="ACA3550033594E1399DA8C35D1259DDB">
    <w:name w:val="ACA3550033594E1399DA8C35D1259DDB"/>
    <w:rsid w:val="00C91B19"/>
  </w:style>
  <w:style w:type="paragraph" w:customStyle="1" w:styleId="32E36FE1321D4EF998A4EF5083DE5517">
    <w:name w:val="32E36FE1321D4EF998A4EF5083DE5517"/>
    <w:rsid w:val="00C91B19"/>
  </w:style>
  <w:style w:type="paragraph" w:customStyle="1" w:styleId="F0C00DC5B000411F85CA88082981E313">
    <w:name w:val="F0C00DC5B000411F85CA88082981E313"/>
    <w:rsid w:val="00C91B19"/>
  </w:style>
  <w:style w:type="paragraph" w:customStyle="1" w:styleId="D227C425C437414382C0A8072924A2D2">
    <w:name w:val="D227C425C437414382C0A8072924A2D2"/>
    <w:rsid w:val="00C91B19"/>
  </w:style>
  <w:style w:type="paragraph" w:customStyle="1" w:styleId="91AF5D41374749798A1202C2F6ED5F48">
    <w:name w:val="91AF5D41374749798A1202C2F6ED5F48"/>
    <w:rsid w:val="00C91B19"/>
  </w:style>
  <w:style w:type="paragraph" w:customStyle="1" w:styleId="50B67379DB004B74926F9BE0F86EFB63">
    <w:name w:val="50B67379DB004B74926F9BE0F86EFB63"/>
    <w:rsid w:val="00C91B19"/>
  </w:style>
  <w:style w:type="paragraph" w:customStyle="1" w:styleId="8C5D1148A9D943D8812B19F4C39FE3C3">
    <w:name w:val="8C5D1148A9D943D8812B19F4C39FE3C3"/>
    <w:rsid w:val="00C91B19"/>
  </w:style>
  <w:style w:type="paragraph" w:customStyle="1" w:styleId="B5390B02F0404DC795D6A226D0CF00E3">
    <w:name w:val="B5390B02F0404DC795D6A226D0CF00E3"/>
    <w:rsid w:val="00C91B19"/>
  </w:style>
  <w:style w:type="paragraph" w:customStyle="1" w:styleId="6A8B94EF2C434CFEA0C9CC6CFBC64BD6">
    <w:name w:val="6A8B94EF2C434CFEA0C9CC6CFBC64BD6"/>
    <w:rsid w:val="00C91B19"/>
  </w:style>
  <w:style w:type="paragraph" w:customStyle="1" w:styleId="E15B0855B32A464595A52B4ACBD18476">
    <w:name w:val="E15B0855B32A464595A52B4ACBD18476"/>
    <w:rsid w:val="00C91B19"/>
  </w:style>
  <w:style w:type="paragraph" w:customStyle="1" w:styleId="911AA18BB8FE4FE8A841111B56C80206">
    <w:name w:val="911AA18BB8FE4FE8A841111B56C80206"/>
    <w:rsid w:val="00C91B19"/>
  </w:style>
  <w:style w:type="paragraph" w:customStyle="1" w:styleId="9E59359433A147F78D12971A671D1F6E">
    <w:name w:val="9E59359433A147F78D12971A671D1F6E"/>
    <w:rsid w:val="00C91B19"/>
  </w:style>
  <w:style w:type="paragraph" w:customStyle="1" w:styleId="C1B45549914946108914D1DA9226BDE3">
    <w:name w:val="C1B45549914946108914D1DA9226BDE3"/>
    <w:rsid w:val="00C91B19"/>
  </w:style>
  <w:style w:type="paragraph" w:customStyle="1" w:styleId="0A533BB652CC4224AAC3B0592BA8F847">
    <w:name w:val="0A533BB652CC4224AAC3B0592BA8F847"/>
    <w:rsid w:val="00C91B19"/>
  </w:style>
  <w:style w:type="paragraph" w:customStyle="1" w:styleId="014EDAB64F3347E9BAD42ABD209AD596">
    <w:name w:val="014EDAB64F3347E9BAD42ABD209AD596"/>
    <w:rsid w:val="00C91B19"/>
  </w:style>
  <w:style w:type="paragraph" w:customStyle="1" w:styleId="3142BBB32EE9440E83EF8A1343F04314">
    <w:name w:val="3142BBB32EE9440E83EF8A1343F04314"/>
    <w:rsid w:val="00C91B19"/>
  </w:style>
  <w:style w:type="paragraph" w:customStyle="1" w:styleId="D54CAE350EA54331899130CF1400EFAB">
    <w:name w:val="D54CAE350EA54331899130CF1400EFAB"/>
    <w:rsid w:val="00C91B19"/>
  </w:style>
  <w:style w:type="paragraph" w:customStyle="1" w:styleId="E3F17E8F8BFB434E917914B8008984AA">
    <w:name w:val="E3F17E8F8BFB434E917914B8008984AA"/>
    <w:rsid w:val="00C91B19"/>
  </w:style>
  <w:style w:type="paragraph" w:customStyle="1" w:styleId="10B003E4CD8147509D5E0C761ED734A0">
    <w:name w:val="10B003E4CD8147509D5E0C761ED734A0"/>
    <w:rsid w:val="00C91B19"/>
  </w:style>
  <w:style w:type="paragraph" w:customStyle="1" w:styleId="7791DF8AE1684D63A5D837F86F2DCC63">
    <w:name w:val="7791DF8AE1684D63A5D837F86F2DCC63"/>
    <w:rsid w:val="00C91B19"/>
  </w:style>
  <w:style w:type="paragraph" w:customStyle="1" w:styleId="595C77C4DBF740AD8456D87DB14FC7BF">
    <w:name w:val="595C77C4DBF740AD8456D87DB14FC7BF"/>
    <w:rsid w:val="00C91B19"/>
  </w:style>
  <w:style w:type="paragraph" w:customStyle="1" w:styleId="3346EF0CBDBF435BAAB74CC715ADE33D">
    <w:name w:val="3346EF0CBDBF435BAAB74CC715ADE33D"/>
    <w:rsid w:val="00C91B19"/>
  </w:style>
  <w:style w:type="paragraph" w:customStyle="1" w:styleId="0F6726B9DE244292A5B7D3B6A5421876">
    <w:name w:val="0F6726B9DE244292A5B7D3B6A5421876"/>
    <w:rsid w:val="00C91B19"/>
  </w:style>
  <w:style w:type="paragraph" w:customStyle="1" w:styleId="3BFDFEAFE4504F39B5E0BF8F283CFD8A">
    <w:name w:val="3BFDFEAFE4504F39B5E0BF8F283CFD8A"/>
    <w:rsid w:val="00C91B19"/>
  </w:style>
  <w:style w:type="paragraph" w:customStyle="1" w:styleId="D0CC7C31707B4CB1A39CB35B621FECE2">
    <w:name w:val="D0CC7C31707B4CB1A39CB35B621FECE2"/>
    <w:rsid w:val="00C91B19"/>
  </w:style>
  <w:style w:type="paragraph" w:customStyle="1" w:styleId="CA0E3C83A855475095E75A4D2DA0913F">
    <w:name w:val="CA0E3C83A855475095E75A4D2DA0913F"/>
    <w:rsid w:val="00C91B19"/>
  </w:style>
  <w:style w:type="paragraph" w:customStyle="1" w:styleId="28DB34C5002943158CBA4E252C4D5B0B">
    <w:name w:val="28DB34C5002943158CBA4E252C4D5B0B"/>
    <w:rsid w:val="00C91B19"/>
  </w:style>
  <w:style w:type="paragraph" w:customStyle="1" w:styleId="0A006ED544BD4671A3FD55352A861FE0">
    <w:name w:val="0A006ED544BD4671A3FD55352A861FE0"/>
    <w:rsid w:val="00C91B19"/>
  </w:style>
  <w:style w:type="paragraph" w:customStyle="1" w:styleId="90A591EFDFB34F71BE29FC8291F37372">
    <w:name w:val="90A591EFDFB34F71BE29FC8291F37372"/>
    <w:rsid w:val="00C91B19"/>
  </w:style>
  <w:style w:type="paragraph" w:customStyle="1" w:styleId="FF58A99DA712436A9891E0C9CDA08DD9">
    <w:name w:val="FF58A99DA712436A9891E0C9CDA08DD9"/>
    <w:rsid w:val="00C91B19"/>
  </w:style>
  <w:style w:type="paragraph" w:customStyle="1" w:styleId="AA5C1038122744B6A407413E9E284B96">
    <w:name w:val="AA5C1038122744B6A407413E9E284B96"/>
    <w:rsid w:val="00C91B19"/>
  </w:style>
  <w:style w:type="paragraph" w:customStyle="1" w:styleId="55E6A59FB83349C2A5F77E98FC9A44DD">
    <w:name w:val="55E6A59FB83349C2A5F77E98FC9A44DD"/>
    <w:rsid w:val="00C91B19"/>
  </w:style>
  <w:style w:type="paragraph" w:customStyle="1" w:styleId="85F38F58B7DF48A88692C0EB5AC0A5A2">
    <w:name w:val="85F38F58B7DF48A88692C0EB5AC0A5A2"/>
    <w:rsid w:val="00C91B19"/>
  </w:style>
  <w:style w:type="paragraph" w:customStyle="1" w:styleId="90718506C88F4032886600BA44E5B820">
    <w:name w:val="90718506C88F4032886600BA44E5B820"/>
    <w:rsid w:val="00C91B19"/>
  </w:style>
  <w:style w:type="paragraph" w:customStyle="1" w:styleId="0D6EE4B155074BE5A41564FF73E185BD">
    <w:name w:val="0D6EE4B155074BE5A41564FF73E185BD"/>
    <w:rsid w:val="00C91B19"/>
  </w:style>
  <w:style w:type="paragraph" w:customStyle="1" w:styleId="6396188530654367B0C87B47386B3A4F">
    <w:name w:val="6396188530654367B0C87B47386B3A4F"/>
    <w:rsid w:val="00C91B19"/>
  </w:style>
  <w:style w:type="paragraph" w:customStyle="1" w:styleId="D99E910844B7422A985D1DDC8AA2C706">
    <w:name w:val="D99E910844B7422A985D1DDC8AA2C706"/>
    <w:rsid w:val="00C91B19"/>
  </w:style>
  <w:style w:type="paragraph" w:customStyle="1" w:styleId="50B4B17413E44A179635E05AA8CE4AF7">
    <w:name w:val="50B4B17413E44A179635E05AA8CE4AF7"/>
    <w:rsid w:val="00C91B19"/>
  </w:style>
  <w:style w:type="paragraph" w:customStyle="1" w:styleId="F6BEC4A39026463A8272215CE03D0F5C">
    <w:name w:val="F6BEC4A39026463A8272215CE03D0F5C"/>
    <w:rsid w:val="00C91B19"/>
  </w:style>
  <w:style w:type="paragraph" w:customStyle="1" w:styleId="08C41F33825E4B0D87F59F12A0D6C318">
    <w:name w:val="08C41F33825E4B0D87F59F12A0D6C318"/>
    <w:rsid w:val="00C91B19"/>
  </w:style>
  <w:style w:type="paragraph" w:customStyle="1" w:styleId="41391E891E1941458F1F73305DCDED16">
    <w:name w:val="41391E891E1941458F1F73305DCDED16"/>
    <w:rsid w:val="00C91B19"/>
  </w:style>
  <w:style w:type="paragraph" w:customStyle="1" w:styleId="6217FB20B8354BB79CE1A9A418CCB7CA">
    <w:name w:val="6217FB20B8354BB79CE1A9A418CCB7CA"/>
    <w:rsid w:val="00C91B19"/>
  </w:style>
  <w:style w:type="paragraph" w:customStyle="1" w:styleId="67BAC6AABA8D40C899F3F2E16B355247">
    <w:name w:val="67BAC6AABA8D40C899F3F2E16B355247"/>
    <w:rsid w:val="00C91B19"/>
  </w:style>
  <w:style w:type="paragraph" w:customStyle="1" w:styleId="54649EFD9CF34938A87A611CCBE5F587">
    <w:name w:val="54649EFD9CF34938A87A611CCBE5F587"/>
    <w:rsid w:val="00C91B19"/>
  </w:style>
  <w:style w:type="paragraph" w:customStyle="1" w:styleId="9D1419ED1B844BBDBD6045B120D6202C">
    <w:name w:val="9D1419ED1B844BBDBD6045B120D6202C"/>
    <w:rsid w:val="00C91B19"/>
  </w:style>
  <w:style w:type="paragraph" w:customStyle="1" w:styleId="C1E2923019984B859D99FEFE5F4A62D9">
    <w:name w:val="C1E2923019984B859D99FEFE5F4A62D9"/>
    <w:rsid w:val="00E20F33"/>
  </w:style>
  <w:style w:type="paragraph" w:customStyle="1" w:styleId="FC5896B17BF44DD5A27B77F3253DCC11">
    <w:name w:val="FC5896B17BF44DD5A27B77F3253DCC11"/>
    <w:rsid w:val="00E20F33"/>
  </w:style>
  <w:style w:type="paragraph" w:customStyle="1" w:styleId="ACA37D9F154D42ABB6CE0B4F0DA0E064">
    <w:name w:val="ACA37D9F154D42ABB6CE0B4F0DA0E064"/>
    <w:rsid w:val="00E20F33"/>
  </w:style>
  <w:style w:type="paragraph" w:customStyle="1" w:styleId="8E74447B79D447589257D74B273BC4AF">
    <w:name w:val="8E74447B79D447589257D74B273BC4AF"/>
    <w:rsid w:val="00E20F33"/>
  </w:style>
  <w:style w:type="paragraph" w:customStyle="1" w:styleId="002E730C9476450188AB86D6C6A0C0E1">
    <w:name w:val="002E730C9476450188AB86D6C6A0C0E1"/>
    <w:rsid w:val="00E20F33"/>
  </w:style>
  <w:style w:type="paragraph" w:customStyle="1" w:styleId="5E9ACB7E76234F53981B0969359C5E24">
    <w:name w:val="5E9ACB7E76234F53981B0969359C5E24"/>
    <w:rsid w:val="00E20F33"/>
  </w:style>
  <w:style w:type="paragraph" w:customStyle="1" w:styleId="0B6E06D5D8004306936BF36975542D9D">
    <w:name w:val="0B6E06D5D8004306936BF36975542D9D"/>
    <w:rsid w:val="00E20F33"/>
  </w:style>
  <w:style w:type="paragraph" w:customStyle="1" w:styleId="4AE052BD200447AF82180A4A853C89F4">
    <w:name w:val="4AE052BD200447AF82180A4A853C89F4"/>
    <w:rsid w:val="00E20F33"/>
  </w:style>
  <w:style w:type="paragraph" w:customStyle="1" w:styleId="FEC1B08193C74784B772B2035A0A3F9D">
    <w:name w:val="FEC1B08193C74784B772B2035A0A3F9D"/>
    <w:rsid w:val="00E20F33"/>
  </w:style>
  <w:style w:type="paragraph" w:customStyle="1" w:styleId="F6A5DE564D5F436C98EF59BBAE97F5FA">
    <w:name w:val="F6A5DE564D5F436C98EF59BBAE97F5FA"/>
    <w:rsid w:val="00E20F33"/>
  </w:style>
  <w:style w:type="paragraph" w:customStyle="1" w:styleId="75A7780D36D04E899885CC2728F687D1">
    <w:name w:val="75A7780D36D04E899885CC2728F687D1"/>
    <w:rsid w:val="00E20F33"/>
  </w:style>
  <w:style w:type="paragraph" w:customStyle="1" w:styleId="A806C5589FE746DB889F0BCB66E91A92">
    <w:name w:val="A806C5589FE746DB889F0BCB66E91A92"/>
    <w:rsid w:val="00E20F33"/>
  </w:style>
  <w:style w:type="paragraph" w:customStyle="1" w:styleId="FE2A5EDC231B4D26B46D9BC481325760">
    <w:name w:val="FE2A5EDC231B4D26B46D9BC481325760"/>
    <w:rsid w:val="00E20F33"/>
  </w:style>
  <w:style w:type="paragraph" w:customStyle="1" w:styleId="B0914E97FBCD4A73A2DF8947C16366B0">
    <w:name w:val="B0914E97FBCD4A73A2DF8947C16366B0"/>
    <w:rsid w:val="00E20F33"/>
  </w:style>
  <w:style w:type="paragraph" w:customStyle="1" w:styleId="10A76E00FC0C4718939EF7869245667F">
    <w:name w:val="10A76E00FC0C4718939EF7869245667F"/>
    <w:rsid w:val="00E20F33"/>
  </w:style>
  <w:style w:type="paragraph" w:customStyle="1" w:styleId="1F74E10B0C1E49B59080D8F718425AAB">
    <w:name w:val="1F74E10B0C1E49B59080D8F718425AAB"/>
    <w:rsid w:val="00E20F33"/>
  </w:style>
  <w:style w:type="paragraph" w:customStyle="1" w:styleId="9FDB7F6B17304942801079295B7C63E3">
    <w:name w:val="9FDB7F6B17304942801079295B7C63E3"/>
    <w:rsid w:val="00E20F33"/>
  </w:style>
  <w:style w:type="paragraph" w:customStyle="1" w:styleId="E855AD94E10441C9B84730C14F358C3E">
    <w:name w:val="E855AD94E10441C9B84730C14F358C3E"/>
    <w:rsid w:val="00E20F33"/>
  </w:style>
  <w:style w:type="paragraph" w:customStyle="1" w:styleId="33D69E65E2BC43E1ABF358B31B15AEDD">
    <w:name w:val="33D69E65E2BC43E1ABF358B31B15AEDD"/>
    <w:rsid w:val="00E20F33"/>
  </w:style>
  <w:style w:type="paragraph" w:customStyle="1" w:styleId="28D5D16650AD481681D8401CF1B1D7F3">
    <w:name w:val="28D5D16650AD481681D8401CF1B1D7F3"/>
    <w:rsid w:val="00E20F33"/>
  </w:style>
  <w:style w:type="paragraph" w:customStyle="1" w:styleId="DC44A23A3E7C4A9B91B6CE3405D88E71">
    <w:name w:val="DC44A23A3E7C4A9B91B6CE3405D88E71"/>
    <w:rsid w:val="00E20F33"/>
  </w:style>
  <w:style w:type="paragraph" w:customStyle="1" w:styleId="8D756BB7205D4B9580B158A276CE7413">
    <w:name w:val="8D756BB7205D4B9580B158A276CE7413"/>
    <w:rsid w:val="00E20F33"/>
  </w:style>
  <w:style w:type="paragraph" w:customStyle="1" w:styleId="70798AC948654231BA5A0EFEF7624FAE">
    <w:name w:val="70798AC948654231BA5A0EFEF7624FAE"/>
    <w:rsid w:val="00E20F33"/>
  </w:style>
  <w:style w:type="paragraph" w:customStyle="1" w:styleId="BDB92650C0304EDDBA1CDC85C66D648A">
    <w:name w:val="BDB92650C0304EDDBA1CDC85C66D648A"/>
    <w:rsid w:val="00E20F33"/>
  </w:style>
  <w:style w:type="paragraph" w:customStyle="1" w:styleId="7365376FE4B14AB0ADF369FD19E3645B">
    <w:name w:val="7365376FE4B14AB0ADF369FD19E3645B"/>
    <w:rsid w:val="00E20F33"/>
  </w:style>
  <w:style w:type="paragraph" w:customStyle="1" w:styleId="DD8CE7B4A1F04784BF09EEF2068DFFA2">
    <w:name w:val="DD8CE7B4A1F04784BF09EEF2068DFFA2"/>
    <w:rsid w:val="00E20F33"/>
  </w:style>
  <w:style w:type="paragraph" w:customStyle="1" w:styleId="928C50D78AF14A5EA128127BEED1CF76">
    <w:name w:val="928C50D78AF14A5EA128127BEED1CF76"/>
    <w:rsid w:val="00E20F33"/>
  </w:style>
  <w:style w:type="paragraph" w:customStyle="1" w:styleId="2DDA52B04BB244728B4A4AA4E5EC9ADF">
    <w:name w:val="2DDA52B04BB244728B4A4AA4E5EC9ADF"/>
    <w:rsid w:val="00E20F33"/>
  </w:style>
  <w:style w:type="paragraph" w:customStyle="1" w:styleId="44C88C0CB594421DBFA9D4FDFD121B11">
    <w:name w:val="44C88C0CB594421DBFA9D4FDFD121B11"/>
    <w:rsid w:val="00E20F33"/>
  </w:style>
  <w:style w:type="paragraph" w:customStyle="1" w:styleId="D37598466C6A4E26ACE4F31383B61012">
    <w:name w:val="D37598466C6A4E26ACE4F31383B61012"/>
    <w:rsid w:val="00E20F33"/>
  </w:style>
  <w:style w:type="paragraph" w:customStyle="1" w:styleId="73EFECB86DAD4E069E0C89119139788C">
    <w:name w:val="73EFECB86DAD4E069E0C89119139788C"/>
    <w:rsid w:val="00E20F33"/>
  </w:style>
  <w:style w:type="paragraph" w:customStyle="1" w:styleId="21971F931AFA40E3A9A8ACCAD576D637">
    <w:name w:val="21971F931AFA40E3A9A8ACCAD576D637"/>
    <w:rsid w:val="00E20F33"/>
  </w:style>
  <w:style w:type="paragraph" w:customStyle="1" w:styleId="35F3D7FF49FD43EF830E9FC398A92337">
    <w:name w:val="35F3D7FF49FD43EF830E9FC398A92337"/>
    <w:rsid w:val="00E20F33"/>
  </w:style>
  <w:style w:type="paragraph" w:customStyle="1" w:styleId="1339B7A1160040D5935A88C7A5E1FCCA">
    <w:name w:val="1339B7A1160040D5935A88C7A5E1FCCA"/>
    <w:rsid w:val="00E20F33"/>
  </w:style>
  <w:style w:type="paragraph" w:customStyle="1" w:styleId="D2B71516238B47759496E4F5A991F0CC">
    <w:name w:val="D2B71516238B47759496E4F5A991F0CC"/>
    <w:rsid w:val="00E20F33"/>
  </w:style>
  <w:style w:type="paragraph" w:customStyle="1" w:styleId="D76EA1BC02F24E29969EB49BDA5A56E8">
    <w:name w:val="D76EA1BC02F24E29969EB49BDA5A56E8"/>
    <w:rsid w:val="00E20F33"/>
  </w:style>
  <w:style w:type="paragraph" w:customStyle="1" w:styleId="4050C4E3114F41DBA974F482DCB50DB3">
    <w:name w:val="4050C4E3114F41DBA974F482DCB50DB3"/>
    <w:rsid w:val="00E20F33"/>
  </w:style>
  <w:style w:type="paragraph" w:customStyle="1" w:styleId="DA5897C863494DA093F1F07D908F6647">
    <w:name w:val="DA5897C863494DA093F1F07D908F6647"/>
    <w:rsid w:val="00E20F33"/>
  </w:style>
  <w:style w:type="paragraph" w:customStyle="1" w:styleId="FA5B4C83822248778BC40B26B6DBAA64">
    <w:name w:val="FA5B4C83822248778BC40B26B6DBAA64"/>
    <w:rsid w:val="00E20F33"/>
  </w:style>
  <w:style w:type="paragraph" w:customStyle="1" w:styleId="27370B7324D5417C9D384F002C19181A">
    <w:name w:val="27370B7324D5417C9D384F002C19181A"/>
    <w:rsid w:val="00E20F33"/>
  </w:style>
  <w:style w:type="paragraph" w:customStyle="1" w:styleId="8F77BCF830FF4C53B63EFC2E2EA0ACEB">
    <w:name w:val="8F77BCF830FF4C53B63EFC2E2EA0ACEB"/>
    <w:rsid w:val="00E20F33"/>
  </w:style>
  <w:style w:type="paragraph" w:customStyle="1" w:styleId="781AD852178F41DF9CBAA0C594836EF1">
    <w:name w:val="781AD852178F41DF9CBAA0C594836EF1"/>
    <w:rsid w:val="00E20F33"/>
  </w:style>
  <w:style w:type="paragraph" w:customStyle="1" w:styleId="AFAD7D901D1447E6A255E13A30B61B2B">
    <w:name w:val="AFAD7D901D1447E6A255E13A30B61B2B"/>
    <w:rsid w:val="00E20F33"/>
  </w:style>
  <w:style w:type="paragraph" w:customStyle="1" w:styleId="35710981E5134A1D820945910A6FEF86">
    <w:name w:val="35710981E5134A1D820945910A6FEF86"/>
    <w:rsid w:val="00E20F33"/>
  </w:style>
  <w:style w:type="paragraph" w:customStyle="1" w:styleId="6EDF8F0FD52D4B16969A48CE9DF644DF">
    <w:name w:val="6EDF8F0FD52D4B16969A48CE9DF644DF"/>
    <w:rsid w:val="00E20F33"/>
  </w:style>
  <w:style w:type="paragraph" w:customStyle="1" w:styleId="3C6BC6660BAB4CD3B903B46DC15C2783">
    <w:name w:val="3C6BC6660BAB4CD3B903B46DC15C2783"/>
    <w:rsid w:val="00E20F33"/>
  </w:style>
  <w:style w:type="paragraph" w:customStyle="1" w:styleId="6899288C29F447FC87C5EEB55D1BDB7B">
    <w:name w:val="6899288C29F447FC87C5EEB55D1BDB7B"/>
    <w:rsid w:val="00E20F33"/>
  </w:style>
  <w:style w:type="paragraph" w:customStyle="1" w:styleId="8CCBA7F9C6424BCEBD92F27F8D21CB80">
    <w:name w:val="8CCBA7F9C6424BCEBD92F27F8D21CB80"/>
    <w:rsid w:val="00E20F33"/>
  </w:style>
  <w:style w:type="paragraph" w:customStyle="1" w:styleId="6CC6ED59003E473292D416424AD2EDA2">
    <w:name w:val="6CC6ED59003E473292D416424AD2EDA2"/>
    <w:rsid w:val="00E20F33"/>
  </w:style>
  <w:style w:type="paragraph" w:customStyle="1" w:styleId="DA09B0AE242544B1A0A18F41EB766BF3">
    <w:name w:val="DA09B0AE242544B1A0A18F41EB766BF3"/>
    <w:rsid w:val="00E20F33"/>
  </w:style>
  <w:style w:type="paragraph" w:customStyle="1" w:styleId="E1A2A8574CF042549267886CED0EE18D">
    <w:name w:val="E1A2A8574CF042549267886CED0EE18D"/>
    <w:rsid w:val="00E20F33"/>
  </w:style>
  <w:style w:type="paragraph" w:customStyle="1" w:styleId="BB641A37ECAC4D6EA4ABE71A682AF631">
    <w:name w:val="BB641A37ECAC4D6EA4ABE71A682AF631"/>
    <w:rsid w:val="00E20F33"/>
  </w:style>
  <w:style w:type="paragraph" w:customStyle="1" w:styleId="8FAC774AEE3F4A60BEBE969789A280E8">
    <w:name w:val="8FAC774AEE3F4A60BEBE969789A280E8"/>
    <w:rsid w:val="00E20F33"/>
  </w:style>
  <w:style w:type="paragraph" w:customStyle="1" w:styleId="C9428E684EFD40A0B2F002673EE4799B">
    <w:name w:val="C9428E684EFD40A0B2F002673EE4799B"/>
    <w:rsid w:val="00E20F33"/>
  </w:style>
  <w:style w:type="paragraph" w:customStyle="1" w:styleId="5C3B9E320F274C84B7E7224B46182A2F">
    <w:name w:val="5C3B9E320F274C84B7E7224B46182A2F"/>
    <w:rsid w:val="00E20F33"/>
  </w:style>
  <w:style w:type="paragraph" w:customStyle="1" w:styleId="0AE656AE53BE4F2FA693241C9C2B749F">
    <w:name w:val="0AE656AE53BE4F2FA693241C9C2B749F"/>
    <w:rsid w:val="00E20F33"/>
  </w:style>
  <w:style w:type="paragraph" w:customStyle="1" w:styleId="B30A4D903741401C98F845760B8B8EBD">
    <w:name w:val="B30A4D903741401C98F845760B8B8EBD"/>
    <w:rsid w:val="00E20F33"/>
  </w:style>
  <w:style w:type="paragraph" w:customStyle="1" w:styleId="3CBB5F34A7A04207AC7D11AAEF6B1939">
    <w:name w:val="3CBB5F34A7A04207AC7D11AAEF6B1939"/>
    <w:rsid w:val="00E20F33"/>
  </w:style>
  <w:style w:type="paragraph" w:customStyle="1" w:styleId="6186EDA69F2F4A6FB60C05D47E6EE26F">
    <w:name w:val="6186EDA69F2F4A6FB60C05D47E6EE26F"/>
    <w:rsid w:val="00E20F33"/>
  </w:style>
  <w:style w:type="paragraph" w:customStyle="1" w:styleId="4580F3839A6F4F6CA52FD3075857F794">
    <w:name w:val="4580F3839A6F4F6CA52FD3075857F794"/>
    <w:rsid w:val="00E20F33"/>
  </w:style>
  <w:style w:type="paragraph" w:customStyle="1" w:styleId="E62C56E89F794C978E643596F4627886">
    <w:name w:val="E62C56E89F794C978E643596F4627886"/>
    <w:rsid w:val="00E20F33"/>
  </w:style>
  <w:style w:type="paragraph" w:customStyle="1" w:styleId="0C2C7B26E817468DB70E58B128B8498B">
    <w:name w:val="0C2C7B26E817468DB70E58B128B8498B"/>
    <w:rsid w:val="00E20F33"/>
  </w:style>
  <w:style w:type="paragraph" w:customStyle="1" w:styleId="BDC08AB5B1E04254A5A52640A47F3085">
    <w:name w:val="BDC08AB5B1E04254A5A52640A47F3085"/>
    <w:rsid w:val="00E20F33"/>
  </w:style>
  <w:style w:type="paragraph" w:customStyle="1" w:styleId="E5F13FC77B484855BA10557A4508F87C">
    <w:name w:val="E5F13FC77B484855BA10557A4508F87C"/>
    <w:rsid w:val="00E20F33"/>
  </w:style>
  <w:style w:type="paragraph" w:customStyle="1" w:styleId="6CB8970294654F058B7854CCDAD0E935">
    <w:name w:val="6CB8970294654F058B7854CCDAD0E935"/>
    <w:rsid w:val="00E20F33"/>
  </w:style>
  <w:style w:type="paragraph" w:customStyle="1" w:styleId="A0D1512E44C34274AAACB8641D488590">
    <w:name w:val="A0D1512E44C34274AAACB8641D488590"/>
    <w:rsid w:val="00E20F33"/>
  </w:style>
  <w:style w:type="paragraph" w:customStyle="1" w:styleId="87B6CD8ACA624C28BC7B6197C4C4E924">
    <w:name w:val="87B6CD8ACA624C28BC7B6197C4C4E924"/>
    <w:rsid w:val="00E20F33"/>
  </w:style>
  <w:style w:type="paragraph" w:customStyle="1" w:styleId="B333ADA371664C5A9D8465887BE021B2">
    <w:name w:val="B333ADA371664C5A9D8465887BE021B2"/>
    <w:rsid w:val="00E20F33"/>
  </w:style>
  <w:style w:type="paragraph" w:customStyle="1" w:styleId="5CA5D302C4D44114A3000E9C6FFE7EB5">
    <w:name w:val="5CA5D302C4D44114A3000E9C6FFE7EB5"/>
    <w:rsid w:val="00E20F33"/>
  </w:style>
  <w:style w:type="paragraph" w:customStyle="1" w:styleId="9BEA6E092D4743A1B37D9BB2A9EE84F6">
    <w:name w:val="9BEA6E092D4743A1B37D9BB2A9EE84F6"/>
    <w:rsid w:val="00E20F33"/>
  </w:style>
  <w:style w:type="paragraph" w:customStyle="1" w:styleId="E9452804C19C4445B11C1E1224B61833">
    <w:name w:val="E9452804C19C4445B11C1E1224B61833"/>
    <w:rsid w:val="00E20F33"/>
  </w:style>
  <w:style w:type="paragraph" w:customStyle="1" w:styleId="B0A40913F32048FABC466F69A27EA181">
    <w:name w:val="B0A40913F32048FABC466F69A27EA181"/>
    <w:rsid w:val="00E20F33"/>
  </w:style>
  <w:style w:type="paragraph" w:customStyle="1" w:styleId="7767D136C65E49D9ACC85BAFB3C20C3B">
    <w:name w:val="7767D136C65E49D9ACC85BAFB3C20C3B"/>
    <w:rsid w:val="00E20F33"/>
  </w:style>
  <w:style w:type="paragraph" w:customStyle="1" w:styleId="E76DDADFE53644098F2064513410D932">
    <w:name w:val="E76DDADFE53644098F2064513410D932"/>
    <w:rsid w:val="00E20F33"/>
  </w:style>
  <w:style w:type="paragraph" w:customStyle="1" w:styleId="849813C60EC948C985097B02C51CA759">
    <w:name w:val="849813C60EC948C985097B02C51CA759"/>
    <w:rsid w:val="00E20F33"/>
  </w:style>
  <w:style w:type="paragraph" w:customStyle="1" w:styleId="E774CA7F048F4BB9B07DA161C7A9C075">
    <w:name w:val="E774CA7F048F4BB9B07DA161C7A9C075"/>
    <w:rsid w:val="00E20F33"/>
  </w:style>
  <w:style w:type="paragraph" w:customStyle="1" w:styleId="B52004E1FAFA4A09B21CAD50BAF2FF1D">
    <w:name w:val="B52004E1FAFA4A09B21CAD50BAF2FF1D"/>
    <w:rsid w:val="00E20F33"/>
  </w:style>
  <w:style w:type="paragraph" w:customStyle="1" w:styleId="E52C9A5BC44F4EFB99748C0CF3C4A648">
    <w:name w:val="E52C9A5BC44F4EFB99748C0CF3C4A648"/>
    <w:rsid w:val="00E20F33"/>
  </w:style>
  <w:style w:type="paragraph" w:customStyle="1" w:styleId="A6A4ECD700764C27897C18B9B651B3C8">
    <w:name w:val="A6A4ECD700764C27897C18B9B651B3C8"/>
    <w:rsid w:val="00E20F33"/>
  </w:style>
  <w:style w:type="paragraph" w:customStyle="1" w:styleId="9C4A0146196D4B15A098436AC402A5CE">
    <w:name w:val="9C4A0146196D4B15A098436AC402A5CE"/>
    <w:rsid w:val="00E20F33"/>
  </w:style>
  <w:style w:type="paragraph" w:customStyle="1" w:styleId="E7D8731F6169469C8B81C41C15655E3D">
    <w:name w:val="E7D8731F6169469C8B81C41C15655E3D"/>
    <w:rsid w:val="00E20F33"/>
  </w:style>
  <w:style w:type="paragraph" w:customStyle="1" w:styleId="9D640D03B6A24071AC8135D2B7B6BC92">
    <w:name w:val="9D640D03B6A24071AC8135D2B7B6BC92"/>
    <w:rsid w:val="00E20F33"/>
  </w:style>
  <w:style w:type="paragraph" w:customStyle="1" w:styleId="3511E92CBF684F288F5EA32F7354DBB1">
    <w:name w:val="3511E92CBF684F288F5EA32F7354DBB1"/>
    <w:rsid w:val="00E20F33"/>
  </w:style>
  <w:style w:type="paragraph" w:customStyle="1" w:styleId="202001F1FC2745E6BD1175AC88A7213B">
    <w:name w:val="202001F1FC2745E6BD1175AC88A7213B"/>
    <w:rsid w:val="00E20F33"/>
  </w:style>
  <w:style w:type="paragraph" w:customStyle="1" w:styleId="D2970A9CCDFA4F3FA591B8180B4B3BCF">
    <w:name w:val="D2970A9CCDFA4F3FA591B8180B4B3BCF"/>
    <w:rsid w:val="00E20F33"/>
  </w:style>
  <w:style w:type="paragraph" w:customStyle="1" w:styleId="2EFC96C2479B461280C054F7109E3D74">
    <w:name w:val="2EFC96C2479B461280C054F7109E3D74"/>
    <w:rsid w:val="00E20F33"/>
  </w:style>
  <w:style w:type="paragraph" w:customStyle="1" w:styleId="A4776F9AEA4A4D23A5D2E27153F326EB">
    <w:name w:val="A4776F9AEA4A4D23A5D2E27153F326EB"/>
    <w:rsid w:val="00E20F33"/>
  </w:style>
  <w:style w:type="paragraph" w:customStyle="1" w:styleId="623768A59D514401BE4E20984A7F7912">
    <w:name w:val="623768A59D514401BE4E20984A7F7912"/>
    <w:rsid w:val="00E20F33"/>
  </w:style>
  <w:style w:type="paragraph" w:customStyle="1" w:styleId="79271797FCCD4EEBB31A414D5602F6E8">
    <w:name w:val="79271797FCCD4EEBB31A414D5602F6E8"/>
    <w:rsid w:val="00E20F33"/>
  </w:style>
  <w:style w:type="paragraph" w:customStyle="1" w:styleId="B9AE29D6D26A4924A30F2250ECA6706E">
    <w:name w:val="B9AE29D6D26A4924A30F2250ECA6706E"/>
    <w:rsid w:val="00E20F33"/>
  </w:style>
  <w:style w:type="paragraph" w:customStyle="1" w:styleId="911AF797CF7544D4B6CD0B04FB645C13">
    <w:name w:val="911AF797CF7544D4B6CD0B04FB645C13"/>
    <w:rsid w:val="00E20F33"/>
  </w:style>
  <w:style w:type="paragraph" w:customStyle="1" w:styleId="82A99712E6F44A89B8B40FF8F5CF00AA">
    <w:name w:val="82A99712E6F44A89B8B40FF8F5CF00AA"/>
    <w:rsid w:val="00E20F33"/>
  </w:style>
  <w:style w:type="paragraph" w:customStyle="1" w:styleId="474BE79076D145A5B83C911EAE6086B9">
    <w:name w:val="474BE79076D145A5B83C911EAE6086B9"/>
    <w:rsid w:val="00E20F33"/>
  </w:style>
  <w:style w:type="paragraph" w:customStyle="1" w:styleId="4BF9B30820F648A0893395C8AB23D9C9">
    <w:name w:val="4BF9B30820F648A0893395C8AB23D9C9"/>
    <w:rsid w:val="00E20F33"/>
  </w:style>
  <w:style w:type="paragraph" w:customStyle="1" w:styleId="7558EBB7C92C4F278939D9294FD885E7">
    <w:name w:val="7558EBB7C92C4F278939D9294FD885E7"/>
    <w:rsid w:val="00E20F33"/>
  </w:style>
  <w:style w:type="paragraph" w:customStyle="1" w:styleId="6B157711928F44E28339207A2FEBE142">
    <w:name w:val="6B157711928F44E28339207A2FEBE142"/>
    <w:rsid w:val="00E20F33"/>
  </w:style>
  <w:style w:type="paragraph" w:customStyle="1" w:styleId="FCAD9376A2864C959F20FD5DE0AA49A8">
    <w:name w:val="FCAD9376A2864C959F20FD5DE0AA49A8"/>
    <w:rsid w:val="00E20F33"/>
  </w:style>
  <w:style w:type="paragraph" w:customStyle="1" w:styleId="C26D9A797C9C434BBE1EA00621ABEE73">
    <w:name w:val="C26D9A797C9C434BBE1EA00621ABEE73"/>
    <w:rsid w:val="00E20F33"/>
  </w:style>
  <w:style w:type="paragraph" w:customStyle="1" w:styleId="3AED38082C52473B8A4E40ED95452FD9">
    <w:name w:val="3AED38082C52473B8A4E40ED95452FD9"/>
    <w:rsid w:val="00E20F33"/>
  </w:style>
  <w:style w:type="paragraph" w:customStyle="1" w:styleId="5DD857B43DBE48F4AFF5117FD028887C">
    <w:name w:val="5DD857B43DBE48F4AFF5117FD028887C"/>
    <w:rsid w:val="00E20F33"/>
  </w:style>
  <w:style w:type="paragraph" w:customStyle="1" w:styleId="4A76DF6B6B404320BBC12B98C47571EF">
    <w:name w:val="4A76DF6B6B404320BBC12B98C47571EF"/>
    <w:rsid w:val="00E20F33"/>
  </w:style>
  <w:style w:type="paragraph" w:customStyle="1" w:styleId="1A8029FD88AC46EDB661D79296467F43">
    <w:name w:val="1A8029FD88AC46EDB661D79296467F43"/>
    <w:rsid w:val="00E20F33"/>
  </w:style>
  <w:style w:type="paragraph" w:customStyle="1" w:styleId="B4396E55BFBE43A2BAE09ED6DFB548B5">
    <w:name w:val="B4396E55BFBE43A2BAE09ED6DFB548B5"/>
    <w:rsid w:val="00E20F33"/>
  </w:style>
  <w:style w:type="paragraph" w:customStyle="1" w:styleId="D0D26851E8B5463E9D16114F0AA52AC1">
    <w:name w:val="D0D26851E8B5463E9D16114F0AA52AC1"/>
    <w:rsid w:val="00E20F33"/>
  </w:style>
  <w:style w:type="paragraph" w:customStyle="1" w:styleId="88E7C797593C42D0AA3684A4CE11A732">
    <w:name w:val="88E7C797593C42D0AA3684A4CE11A732"/>
    <w:rsid w:val="00E20F33"/>
  </w:style>
  <w:style w:type="paragraph" w:customStyle="1" w:styleId="66F2A041F2F841F0BB9B79AB93564356">
    <w:name w:val="66F2A041F2F841F0BB9B79AB93564356"/>
    <w:rsid w:val="00E20F33"/>
  </w:style>
  <w:style w:type="paragraph" w:customStyle="1" w:styleId="4507AEA3DF4A4970984958D5305F438E">
    <w:name w:val="4507AEA3DF4A4970984958D5305F438E"/>
    <w:rsid w:val="00E20F33"/>
  </w:style>
  <w:style w:type="paragraph" w:customStyle="1" w:styleId="5B729BFB8FF646229A2CCF6AEE6DC121">
    <w:name w:val="5B729BFB8FF646229A2CCF6AEE6DC121"/>
    <w:rsid w:val="00E20F33"/>
  </w:style>
  <w:style w:type="paragraph" w:customStyle="1" w:styleId="3CBB4C9DE789491993D5B98B0DEE8092">
    <w:name w:val="3CBB4C9DE789491993D5B98B0DEE8092"/>
    <w:rsid w:val="00E20F33"/>
  </w:style>
  <w:style w:type="paragraph" w:customStyle="1" w:styleId="6BFC5AC106AC44D19E87554F1E6D20A5">
    <w:name w:val="6BFC5AC106AC44D19E87554F1E6D20A5"/>
    <w:rsid w:val="00E20F33"/>
  </w:style>
  <w:style w:type="paragraph" w:customStyle="1" w:styleId="7A864885229642A0A70119F7841644D4">
    <w:name w:val="7A864885229642A0A70119F7841644D4"/>
    <w:rsid w:val="00E20F33"/>
  </w:style>
  <w:style w:type="paragraph" w:customStyle="1" w:styleId="90C8AC2C15F141958F7EB21E93A20E71">
    <w:name w:val="90C8AC2C15F141958F7EB21E93A20E71"/>
    <w:rsid w:val="00E20F33"/>
  </w:style>
  <w:style w:type="paragraph" w:customStyle="1" w:styleId="4EB137AEE41641B3A82F2893C50905CE">
    <w:name w:val="4EB137AEE41641B3A82F2893C50905CE"/>
    <w:rsid w:val="00E20F33"/>
  </w:style>
  <w:style w:type="paragraph" w:customStyle="1" w:styleId="07D15A047B8D43C18BF8E2074DDBD87D">
    <w:name w:val="07D15A047B8D43C18BF8E2074DDBD87D"/>
    <w:rsid w:val="00E20F33"/>
  </w:style>
  <w:style w:type="paragraph" w:customStyle="1" w:styleId="5775DA5F77F54D9C9A0DD700893965B4">
    <w:name w:val="5775DA5F77F54D9C9A0DD700893965B4"/>
    <w:rsid w:val="00E20F33"/>
  </w:style>
  <w:style w:type="paragraph" w:customStyle="1" w:styleId="D9014C5EBEC943FEA45E33AB147E1210">
    <w:name w:val="D9014C5EBEC943FEA45E33AB147E1210"/>
    <w:rsid w:val="00E20F33"/>
  </w:style>
  <w:style w:type="paragraph" w:customStyle="1" w:styleId="A46DD82BDC074807B1D50F5023706931">
    <w:name w:val="A46DD82BDC074807B1D50F5023706931"/>
    <w:rsid w:val="00E20F33"/>
  </w:style>
  <w:style w:type="paragraph" w:customStyle="1" w:styleId="98C6B76715904C9A9A023BCEAB7EDFB3">
    <w:name w:val="98C6B76715904C9A9A023BCEAB7EDFB3"/>
    <w:rsid w:val="00E20F33"/>
  </w:style>
  <w:style w:type="paragraph" w:customStyle="1" w:styleId="0D753B33BDDD43088BEC5D745F731972">
    <w:name w:val="0D753B33BDDD43088BEC5D745F731972"/>
    <w:rsid w:val="00E20F33"/>
  </w:style>
  <w:style w:type="paragraph" w:customStyle="1" w:styleId="EA02F7F2B49B47CBB732A64A391C709A">
    <w:name w:val="EA02F7F2B49B47CBB732A64A391C709A"/>
    <w:rsid w:val="00E20F33"/>
  </w:style>
  <w:style w:type="paragraph" w:customStyle="1" w:styleId="B233CEBD61924207A58794C54B66A40E">
    <w:name w:val="B233CEBD61924207A58794C54B66A40E"/>
    <w:rsid w:val="00E20F33"/>
  </w:style>
  <w:style w:type="paragraph" w:customStyle="1" w:styleId="3ED928675EB141968BA93BE662E2545E">
    <w:name w:val="3ED928675EB141968BA93BE662E2545E"/>
    <w:rsid w:val="00E20F33"/>
  </w:style>
  <w:style w:type="paragraph" w:customStyle="1" w:styleId="E540565113064706A05FABABB2004502">
    <w:name w:val="E540565113064706A05FABABB2004502"/>
    <w:rsid w:val="00E20F33"/>
  </w:style>
  <w:style w:type="paragraph" w:customStyle="1" w:styleId="57F9D47418AC444F9040330EDC3FE8D7">
    <w:name w:val="57F9D47418AC444F9040330EDC3FE8D7"/>
    <w:rsid w:val="00E20F33"/>
  </w:style>
  <w:style w:type="paragraph" w:customStyle="1" w:styleId="7EC317C2EA464EC8A1589FB2269D2CE4">
    <w:name w:val="7EC317C2EA464EC8A1589FB2269D2CE4"/>
    <w:rsid w:val="00E20F33"/>
  </w:style>
  <w:style w:type="paragraph" w:customStyle="1" w:styleId="928DCB6D9A9C41839FB86EB97C5DD15C">
    <w:name w:val="928DCB6D9A9C41839FB86EB97C5DD15C"/>
    <w:rsid w:val="00E20F33"/>
  </w:style>
  <w:style w:type="paragraph" w:customStyle="1" w:styleId="CEB5A0C8D16F46F4A0189AF6A4AC8C72">
    <w:name w:val="CEB5A0C8D16F46F4A0189AF6A4AC8C72"/>
    <w:rsid w:val="00E20F33"/>
  </w:style>
  <w:style w:type="paragraph" w:customStyle="1" w:styleId="8FB5656DFD9D4BF2AF5FD2B7714809E9">
    <w:name w:val="8FB5656DFD9D4BF2AF5FD2B7714809E9"/>
    <w:rsid w:val="00E20F33"/>
  </w:style>
  <w:style w:type="paragraph" w:customStyle="1" w:styleId="562216CADB744789A4326D6C09E2940E">
    <w:name w:val="562216CADB744789A4326D6C09E2940E"/>
    <w:rsid w:val="00E20F33"/>
  </w:style>
  <w:style w:type="paragraph" w:customStyle="1" w:styleId="27B7C667CE83439EAE0920F93E97F318">
    <w:name w:val="27B7C667CE83439EAE0920F93E97F318"/>
    <w:rsid w:val="00E20F33"/>
  </w:style>
  <w:style w:type="paragraph" w:customStyle="1" w:styleId="3AA1476B768A415082EE89740CBC18F9">
    <w:name w:val="3AA1476B768A415082EE89740CBC18F9"/>
    <w:rsid w:val="00E20F33"/>
  </w:style>
  <w:style w:type="paragraph" w:customStyle="1" w:styleId="0EC1BB14FD9E445A8474C92E86CAC951">
    <w:name w:val="0EC1BB14FD9E445A8474C92E86CAC951"/>
    <w:rsid w:val="00E20F33"/>
  </w:style>
  <w:style w:type="paragraph" w:customStyle="1" w:styleId="F2C531C8F13F4093A741CADF6018E629">
    <w:name w:val="F2C531C8F13F4093A741CADF6018E629"/>
    <w:rsid w:val="00E20F33"/>
  </w:style>
  <w:style w:type="paragraph" w:customStyle="1" w:styleId="140F0DF0685B4DB8B3CBD7F988C3C8CB">
    <w:name w:val="140F0DF0685B4DB8B3CBD7F988C3C8CB"/>
    <w:rsid w:val="00E20F33"/>
  </w:style>
  <w:style w:type="paragraph" w:customStyle="1" w:styleId="3255585F1ECE4B3D99792771A70357CE">
    <w:name w:val="3255585F1ECE4B3D99792771A70357CE"/>
    <w:rsid w:val="00E20F33"/>
  </w:style>
  <w:style w:type="paragraph" w:customStyle="1" w:styleId="41942BA829E84B55A9DC656BB45F749F">
    <w:name w:val="41942BA829E84B55A9DC656BB45F749F"/>
    <w:rsid w:val="00E20F33"/>
  </w:style>
  <w:style w:type="paragraph" w:customStyle="1" w:styleId="CA3B334510884C91ADEFFFFF1A9AC754">
    <w:name w:val="CA3B334510884C91ADEFFFFF1A9AC754"/>
    <w:rsid w:val="00E20F33"/>
  </w:style>
  <w:style w:type="paragraph" w:customStyle="1" w:styleId="32B174E884CF4B7CA679480CAAE0F329">
    <w:name w:val="32B174E884CF4B7CA679480CAAE0F329"/>
    <w:rsid w:val="00E20F33"/>
  </w:style>
  <w:style w:type="paragraph" w:customStyle="1" w:styleId="6654592F81094317803B3A7E64564367">
    <w:name w:val="6654592F81094317803B3A7E64564367"/>
    <w:rsid w:val="00E20F33"/>
  </w:style>
  <w:style w:type="paragraph" w:customStyle="1" w:styleId="B3E6125A0E1F4F169EC9B8F418870BAF">
    <w:name w:val="B3E6125A0E1F4F169EC9B8F418870BAF"/>
    <w:rsid w:val="00E20F33"/>
  </w:style>
  <w:style w:type="paragraph" w:customStyle="1" w:styleId="67BD3BCC74DF43E18216E30BA5CB22E3">
    <w:name w:val="67BD3BCC74DF43E18216E30BA5CB22E3"/>
    <w:rsid w:val="00E20F33"/>
  </w:style>
  <w:style w:type="paragraph" w:customStyle="1" w:styleId="619D846520D2443ABA6F4610026AAE5C">
    <w:name w:val="619D846520D2443ABA6F4610026AAE5C"/>
    <w:rsid w:val="00E20F33"/>
  </w:style>
  <w:style w:type="paragraph" w:customStyle="1" w:styleId="0F366278BCDB4CF993E9935090632558">
    <w:name w:val="0F366278BCDB4CF993E9935090632558"/>
    <w:rsid w:val="00E20F33"/>
  </w:style>
  <w:style w:type="paragraph" w:customStyle="1" w:styleId="7084407B4B444221A15F2A4CF85D242D">
    <w:name w:val="7084407B4B444221A15F2A4CF85D242D"/>
    <w:rsid w:val="00E20F33"/>
  </w:style>
  <w:style w:type="paragraph" w:customStyle="1" w:styleId="A409D9A75841462F895E8E8812A25ECD">
    <w:name w:val="A409D9A75841462F895E8E8812A25ECD"/>
    <w:rsid w:val="00E20F33"/>
  </w:style>
  <w:style w:type="paragraph" w:customStyle="1" w:styleId="8A5657462D98450D8D52AA63052DCF13">
    <w:name w:val="8A5657462D98450D8D52AA63052DCF13"/>
    <w:rsid w:val="00E20F33"/>
  </w:style>
  <w:style w:type="paragraph" w:customStyle="1" w:styleId="664321C1F22F45C3A2B8058BF6C43C74">
    <w:name w:val="664321C1F22F45C3A2B8058BF6C43C74"/>
    <w:rsid w:val="00E20F33"/>
  </w:style>
  <w:style w:type="paragraph" w:customStyle="1" w:styleId="C24BFDC22BEC4DE6B7E2F7DB8B7DDB1C">
    <w:name w:val="C24BFDC22BEC4DE6B7E2F7DB8B7DDB1C"/>
    <w:rsid w:val="00E20F33"/>
  </w:style>
  <w:style w:type="paragraph" w:customStyle="1" w:styleId="D42C82AC5D2D4BA3B9F3431A87B75B3A">
    <w:name w:val="D42C82AC5D2D4BA3B9F3431A87B75B3A"/>
    <w:rsid w:val="00E20F33"/>
  </w:style>
  <w:style w:type="paragraph" w:customStyle="1" w:styleId="5A3908638C9D4D0EB0E49D6594E20958">
    <w:name w:val="5A3908638C9D4D0EB0E49D6594E20958"/>
    <w:rsid w:val="00E20F33"/>
  </w:style>
  <w:style w:type="paragraph" w:customStyle="1" w:styleId="E84BD525112240C5859662C6F7FCC771">
    <w:name w:val="E84BD525112240C5859662C6F7FCC771"/>
    <w:rsid w:val="00E20F33"/>
  </w:style>
  <w:style w:type="paragraph" w:customStyle="1" w:styleId="4A6AC7A4DBC045D7A83003A25B2E5D4B">
    <w:name w:val="4A6AC7A4DBC045D7A83003A25B2E5D4B"/>
    <w:rsid w:val="00E20F33"/>
  </w:style>
  <w:style w:type="paragraph" w:customStyle="1" w:styleId="44FB73A8778D46EE9D52A1A9561C339E">
    <w:name w:val="44FB73A8778D46EE9D52A1A9561C339E"/>
    <w:rsid w:val="00E20F33"/>
  </w:style>
  <w:style w:type="paragraph" w:customStyle="1" w:styleId="0972CC003EF44AD9BD0CD0A95B09761C">
    <w:name w:val="0972CC003EF44AD9BD0CD0A95B09761C"/>
    <w:rsid w:val="00E20F33"/>
  </w:style>
  <w:style w:type="paragraph" w:customStyle="1" w:styleId="BDCCC2EB0B9A4C8C8564F13386747151">
    <w:name w:val="BDCCC2EB0B9A4C8C8564F13386747151"/>
    <w:rsid w:val="00E20F33"/>
  </w:style>
  <w:style w:type="paragraph" w:customStyle="1" w:styleId="57EE1B9AE53E4141A56EEE6EF1333702">
    <w:name w:val="57EE1B9AE53E4141A56EEE6EF1333702"/>
    <w:rsid w:val="00E20F33"/>
  </w:style>
  <w:style w:type="paragraph" w:customStyle="1" w:styleId="29221B4DFD2E46789E80BD94F4C6FFC9">
    <w:name w:val="29221B4DFD2E46789E80BD94F4C6FFC9"/>
    <w:rsid w:val="00E20F33"/>
  </w:style>
  <w:style w:type="paragraph" w:customStyle="1" w:styleId="0334A995C4BA4D33BC350A038A361AA4">
    <w:name w:val="0334A995C4BA4D33BC350A038A361AA4"/>
    <w:rsid w:val="00E20F33"/>
  </w:style>
  <w:style w:type="paragraph" w:customStyle="1" w:styleId="25E362F69A714D729B07D6E08CC72E11">
    <w:name w:val="25E362F69A714D729B07D6E08CC72E11"/>
    <w:rsid w:val="00E20F33"/>
  </w:style>
  <w:style w:type="paragraph" w:customStyle="1" w:styleId="D5F38A67A23749CEB1E22B410D716485">
    <w:name w:val="D5F38A67A23749CEB1E22B410D716485"/>
    <w:rsid w:val="00E20F33"/>
  </w:style>
  <w:style w:type="paragraph" w:customStyle="1" w:styleId="0A253A1A09224D69B64729C1D10D93FD">
    <w:name w:val="0A253A1A09224D69B64729C1D10D93FD"/>
    <w:rsid w:val="00E20F33"/>
  </w:style>
  <w:style w:type="paragraph" w:customStyle="1" w:styleId="A1F335306DE641F6B26EE033FB411D33">
    <w:name w:val="A1F335306DE641F6B26EE033FB411D33"/>
    <w:rsid w:val="00E20F33"/>
  </w:style>
  <w:style w:type="paragraph" w:customStyle="1" w:styleId="20DE62569066423D95A49BA12612B36C">
    <w:name w:val="20DE62569066423D95A49BA12612B36C"/>
    <w:rsid w:val="00E20F33"/>
  </w:style>
  <w:style w:type="paragraph" w:customStyle="1" w:styleId="D2AD343EDB334EF3BA62FB15C55E5E2F">
    <w:name w:val="D2AD343EDB334EF3BA62FB15C55E5E2F"/>
    <w:rsid w:val="00E20F33"/>
  </w:style>
  <w:style w:type="paragraph" w:customStyle="1" w:styleId="98BB178E0FFC4133924C53A6D6C5C779">
    <w:name w:val="98BB178E0FFC4133924C53A6D6C5C779"/>
    <w:rsid w:val="00E20F33"/>
  </w:style>
  <w:style w:type="paragraph" w:customStyle="1" w:styleId="87A684C6CDB54E94AB0DFC17A83E3539">
    <w:name w:val="87A684C6CDB54E94AB0DFC17A83E3539"/>
    <w:rsid w:val="00E20F33"/>
  </w:style>
  <w:style w:type="paragraph" w:customStyle="1" w:styleId="741FE46944B144218B56B9197C13D9FE">
    <w:name w:val="741FE46944B144218B56B9197C13D9FE"/>
    <w:rsid w:val="00E20F33"/>
  </w:style>
  <w:style w:type="paragraph" w:customStyle="1" w:styleId="1541127883814C5DB8D3BD67F88181F7">
    <w:name w:val="1541127883814C5DB8D3BD67F88181F7"/>
    <w:rsid w:val="00E20F33"/>
  </w:style>
  <w:style w:type="paragraph" w:customStyle="1" w:styleId="55D39290481F4B4C8E1A1298DDE94038">
    <w:name w:val="55D39290481F4B4C8E1A1298DDE94038"/>
    <w:rsid w:val="00E20F33"/>
  </w:style>
  <w:style w:type="paragraph" w:customStyle="1" w:styleId="C932949DEEC54391BBC411F47349EE4E">
    <w:name w:val="C932949DEEC54391BBC411F47349EE4E"/>
    <w:rsid w:val="00E20F33"/>
  </w:style>
  <w:style w:type="paragraph" w:customStyle="1" w:styleId="5B806372DE024929BC4B01018AE054F1">
    <w:name w:val="5B806372DE024929BC4B01018AE054F1"/>
    <w:rsid w:val="00E20F33"/>
  </w:style>
  <w:style w:type="paragraph" w:customStyle="1" w:styleId="2B131969E9CF40FF9717E9C82E85237F">
    <w:name w:val="2B131969E9CF40FF9717E9C82E85237F"/>
    <w:rsid w:val="00E20F33"/>
  </w:style>
  <w:style w:type="paragraph" w:customStyle="1" w:styleId="3704E82DE8BF4128A10E08BF12ACDBD1">
    <w:name w:val="3704E82DE8BF4128A10E08BF12ACDBD1"/>
    <w:rsid w:val="00E20F33"/>
  </w:style>
  <w:style w:type="paragraph" w:customStyle="1" w:styleId="10F2E9B6E0E74B3F9BCCB62B2FFE6DE7">
    <w:name w:val="10F2E9B6E0E74B3F9BCCB62B2FFE6DE7"/>
    <w:rsid w:val="00E20F33"/>
  </w:style>
  <w:style w:type="paragraph" w:customStyle="1" w:styleId="0AA5FBC7D0514A44A66460DC1B6A525F">
    <w:name w:val="0AA5FBC7D0514A44A66460DC1B6A525F"/>
    <w:rsid w:val="00E20F33"/>
  </w:style>
  <w:style w:type="paragraph" w:customStyle="1" w:styleId="2C58A70135F44E4088CD32A5896A990B">
    <w:name w:val="2C58A70135F44E4088CD32A5896A990B"/>
    <w:rsid w:val="00E20F33"/>
  </w:style>
  <w:style w:type="paragraph" w:customStyle="1" w:styleId="7CF392BF0C2F4A2E89CF09F0BB16074D">
    <w:name w:val="7CF392BF0C2F4A2E89CF09F0BB16074D"/>
    <w:rsid w:val="00E20F33"/>
  </w:style>
  <w:style w:type="paragraph" w:customStyle="1" w:styleId="2EBB1A087A824AD68C94225B4C3E9350">
    <w:name w:val="2EBB1A087A824AD68C94225B4C3E9350"/>
    <w:rsid w:val="00E20F33"/>
  </w:style>
  <w:style w:type="paragraph" w:customStyle="1" w:styleId="774589A9E8504B90BAC509F7E1971E5B">
    <w:name w:val="774589A9E8504B90BAC509F7E1971E5B"/>
    <w:rsid w:val="00E20F33"/>
  </w:style>
  <w:style w:type="paragraph" w:customStyle="1" w:styleId="2935086FA99347AAB6D60AB44AE2389F">
    <w:name w:val="2935086FA99347AAB6D60AB44AE2389F"/>
    <w:rsid w:val="00E20F33"/>
  </w:style>
  <w:style w:type="paragraph" w:customStyle="1" w:styleId="AAB281B836ED41F59A3B7320C09B3406">
    <w:name w:val="AAB281B836ED41F59A3B7320C09B3406"/>
    <w:rsid w:val="00E20F33"/>
  </w:style>
  <w:style w:type="paragraph" w:customStyle="1" w:styleId="C6DD2F52B6674A66B80C0B0AD750A5DA">
    <w:name w:val="C6DD2F52B6674A66B80C0B0AD750A5DA"/>
    <w:rsid w:val="00E20F33"/>
  </w:style>
  <w:style w:type="paragraph" w:customStyle="1" w:styleId="43D65DC0675E4D498ECDDCA4C8DC8CBE">
    <w:name w:val="43D65DC0675E4D498ECDDCA4C8DC8CBE"/>
    <w:rsid w:val="00E20F33"/>
  </w:style>
  <w:style w:type="paragraph" w:customStyle="1" w:styleId="37F294F8FE3242DD8EF3CE2827A2549D">
    <w:name w:val="37F294F8FE3242DD8EF3CE2827A2549D"/>
    <w:rsid w:val="00E20F33"/>
  </w:style>
  <w:style w:type="paragraph" w:customStyle="1" w:styleId="5F7AB97C10FA456696E7FA1054B04167">
    <w:name w:val="5F7AB97C10FA456696E7FA1054B04167"/>
    <w:rsid w:val="00E20F33"/>
  </w:style>
  <w:style w:type="paragraph" w:customStyle="1" w:styleId="782E3EFC9550407E805380F28D4215FB">
    <w:name w:val="782E3EFC9550407E805380F28D4215FB"/>
    <w:rsid w:val="00E20F33"/>
  </w:style>
  <w:style w:type="paragraph" w:customStyle="1" w:styleId="DF7478278EBA431583876DAA9C7FA744">
    <w:name w:val="DF7478278EBA431583876DAA9C7FA744"/>
    <w:rsid w:val="00E20F33"/>
  </w:style>
  <w:style w:type="paragraph" w:customStyle="1" w:styleId="9A09C5776C184FC6965C7842961946A7">
    <w:name w:val="9A09C5776C184FC6965C7842961946A7"/>
    <w:rsid w:val="00E20F33"/>
  </w:style>
  <w:style w:type="paragraph" w:customStyle="1" w:styleId="DED0412411E54DA4B4D899B80B8602A4">
    <w:name w:val="DED0412411E54DA4B4D899B80B8602A4"/>
    <w:rsid w:val="00E20F33"/>
  </w:style>
  <w:style w:type="paragraph" w:customStyle="1" w:styleId="542B219FDE1E4391AE33693068751BA0">
    <w:name w:val="542B219FDE1E4391AE33693068751BA0"/>
    <w:rsid w:val="00E20F33"/>
  </w:style>
  <w:style w:type="paragraph" w:customStyle="1" w:styleId="07B1343DC1E54EF49C7227842108B4C2">
    <w:name w:val="07B1343DC1E54EF49C7227842108B4C2"/>
    <w:rsid w:val="00E20F33"/>
  </w:style>
  <w:style w:type="paragraph" w:customStyle="1" w:styleId="A8BDBF22729E452AB76D73434E667215">
    <w:name w:val="A8BDBF22729E452AB76D73434E667215"/>
    <w:rsid w:val="00E20F33"/>
  </w:style>
  <w:style w:type="paragraph" w:customStyle="1" w:styleId="6669208D2342469D9412B0AFB4265751">
    <w:name w:val="6669208D2342469D9412B0AFB4265751"/>
    <w:rsid w:val="00E20F33"/>
  </w:style>
  <w:style w:type="paragraph" w:customStyle="1" w:styleId="3993EC5C49DA49E08039C292F14E2589">
    <w:name w:val="3993EC5C49DA49E08039C292F14E2589"/>
    <w:rsid w:val="00E20F33"/>
  </w:style>
  <w:style w:type="paragraph" w:customStyle="1" w:styleId="CECC22E5E88E4C528566AEAF609FF7C7">
    <w:name w:val="CECC22E5E88E4C528566AEAF609FF7C7"/>
    <w:rsid w:val="00E20F33"/>
  </w:style>
  <w:style w:type="paragraph" w:customStyle="1" w:styleId="35940FAA93A746C9A86AE0345A20BF31">
    <w:name w:val="35940FAA93A746C9A86AE0345A20BF31"/>
    <w:rsid w:val="00E20F33"/>
  </w:style>
  <w:style w:type="paragraph" w:customStyle="1" w:styleId="228AF76080724690917AAF0267D50606">
    <w:name w:val="228AF76080724690917AAF0267D50606"/>
    <w:rsid w:val="00E20F33"/>
  </w:style>
  <w:style w:type="paragraph" w:customStyle="1" w:styleId="B46E649E9D614F60B57F7F5D6037FC59">
    <w:name w:val="B46E649E9D614F60B57F7F5D6037FC59"/>
    <w:rsid w:val="00E20F33"/>
  </w:style>
  <w:style w:type="paragraph" w:customStyle="1" w:styleId="50DAACE1EF714C8786EDEED5B7EDF653">
    <w:name w:val="50DAACE1EF714C8786EDEED5B7EDF653"/>
    <w:rsid w:val="00E20F33"/>
  </w:style>
  <w:style w:type="paragraph" w:customStyle="1" w:styleId="31A9A199B12A414481C61E1014B837BC">
    <w:name w:val="31A9A199B12A414481C61E1014B837BC"/>
    <w:rsid w:val="00E20F33"/>
  </w:style>
  <w:style w:type="paragraph" w:customStyle="1" w:styleId="B2B3004C07114C8E9E2D69E2FB684CD9">
    <w:name w:val="B2B3004C07114C8E9E2D69E2FB684CD9"/>
    <w:rsid w:val="00E20F33"/>
  </w:style>
  <w:style w:type="paragraph" w:customStyle="1" w:styleId="983FDEA7D65B4A11A1BF36068D746C51">
    <w:name w:val="983FDEA7D65B4A11A1BF36068D746C51"/>
    <w:rsid w:val="00E20F33"/>
  </w:style>
  <w:style w:type="paragraph" w:customStyle="1" w:styleId="7E58E2EEB9CE4437ACB931130ABA6F8D">
    <w:name w:val="7E58E2EEB9CE4437ACB931130ABA6F8D"/>
    <w:rsid w:val="00E20F33"/>
  </w:style>
  <w:style w:type="paragraph" w:customStyle="1" w:styleId="E73E18C8625B46CB9350C67343A60C87">
    <w:name w:val="E73E18C8625B46CB9350C67343A60C87"/>
    <w:rsid w:val="00E20F33"/>
  </w:style>
  <w:style w:type="paragraph" w:customStyle="1" w:styleId="A1F2BBB2135740D1850E8F83D5E68155">
    <w:name w:val="A1F2BBB2135740D1850E8F83D5E68155"/>
    <w:rsid w:val="00E20F33"/>
  </w:style>
  <w:style w:type="paragraph" w:customStyle="1" w:styleId="15706B33EA604DA39079DF244582DBFE">
    <w:name w:val="15706B33EA604DA39079DF244582DBFE"/>
    <w:rsid w:val="00E20F33"/>
  </w:style>
  <w:style w:type="paragraph" w:customStyle="1" w:styleId="DAD2330A7B304F8EA1E7B263D2EB7DB3">
    <w:name w:val="DAD2330A7B304F8EA1E7B263D2EB7DB3"/>
    <w:rsid w:val="00E20F33"/>
  </w:style>
  <w:style w:type="paragraph" w:customStyle="1" w:styleId="94736510C6AD4024BFD5CA36016512DF">
    <w:name w:val="94736510C6AD4024BFD5CA36016512DF"/>
    <w:rsid w:val="00E20F33"/>
  </w:style>
  <w:style w:type="paragraph" w:customStyle="1" w:styleId="2CA91E4CCC6E41A39128B83A843785EB">
    <w:name w:val="2CA91E4CCC6E41A39128B83A843785EB"/>
    <w:rsid w:val="00E20F33"/>
  </w:style>
  <w:style w:type="paragraph" w:customStyle="1" w:styleId="AD158ACCE3BD4E67A13C1899CE978581">
    <w:name w:val="AD158ACCE3BD4E67A13C1899CE978581"/>
    <w:rsid w:val="00E20F33"/>
  </w:style>
  <w:style w:type="paragraph" w:customStyle="1" w:styleId="CEB6F75ACC8C45AE9198B0AB8746F692">
    <w:name w:val="CEB6F75ACC8C45AE9198B0AB8746F692"/>
    <w:rsid w:val="00E20F33"/>
  </w:style>
  <w:style w:type="paragraph" w:customStyle="1" w:styleId="A726B2ACADBC404783B396A898CDF324">
    <w:name w:val="A726B2ACADBC404783B396A898CDF324"/>
    <w:rsid w:val="00E20F33"/>
  </w:style>
  <w:style w:type="paragraph" w:customStyle="1" w:styleId="C30B333FF6604BFC97E3849A1CCA5467">
    <w:name w:val="C30B333FF6604BFC97E3849A1CCA5467"/>
    <w:rsid w:val="00E20F33"/>
  </w:style>
  <w:style w:type="paragraph" w:customStyle="1" w:styleId="2B00CF29CF03491AA1875DA537C34315">
    <w:name w:val="2B00CF29CF03491AA1875DA537C34315"/>
    <w:rsid w:val="00E20F33"/>
  </w:style>
  <w:style w:type="paragraph" w:customStyle="1" w:styleId="2B72172EADF84864AB77F48043C01B28">
    <w:name w:val="2B72172EADF84864AB77F48043C01B28"/>
    <w:rsid w:val="00E20F33"/>
  </w:style>
  <w:style w:type="paragraph" w:customStyle="1" w:styleId="4983AE5B2DD542D896D2BCABCFA3C02D">
    <w:name w:val="4983AE5B2DD542D896D2BCABCFA3C02D"/>
    <w:rsid w:val="00E20F33"/>
  </w:style>
  <w:style w:type="paragraph" w:customStyle="1" w:styleId="96CCF3E969CC49DAAC9F4566095FA27A">
    <w:name w:val="96CCF3E969CC49DAAC9F4566095FA27A"/>
    <w:rsid w:val="00E20F33"/>
  </w:style>
  <w:style w:type="paragraph" w:customStyle="1" w:styleId="288160F3505E471B925C37B5B4FF62A8">
    <w:name w:val="288160F3505E471B925C37B5B4FF62A8"/>
    <w:rsid w:val="00E20F33"/>
  </w:style>
  <w:style w:type="paragraph" w:customStyle="1" w:styleId="A2A8E52EDD6342E5929396D69B8C8EE6">
    <w:name w:val="A2A8E52EDD6342E5929396D69B8C8EE6"/>
    <w:rsid w:val="00E20F33"/>
  </w:style>
  <w:style w:type="paragraph" w:customStyle="1" w:styleId="0383D82AEBD94C7D94AFF7818D66F6F5">
    <w:name w:val="0383D82AEBD94C7D94AFF7818D66F6F5"/>
    <w:rsid w:val="00E20F33"/>
  </w:style>
  <w:style w:type="paragraph" w:customStyle="1" w:styleId="F135B0C8A3A2488EAE56C36EEDF145D8">
    <w:name w:val="F135B0C8A3A2488EAE56C36EEDF145D8"/>
    <w:rsid w:val="00E20F33"/>
  </w:style>
  <w:style w:type="paragraph" w:customStyle="1" w:styleId="FA930B46491C4D7EA49D6DCA63DF803D">
    <w:name w:val="FA930B46491C4D7EA49D6DCA63DF803D"/>
    <w:rsid w:val="00E20F33"/>
  </w:style>
  <w:style w:type="paragraph" w:customStyle="1" w:styleId="C550FD9F51444759B6C3D6CD46810EB3">
    <w:name w:val="C550FD9F51444759B6C3D6CD46810EB3"/>
    <w:rsid w:val="00E20F33"/>
  </w:style>
  <w:style w:type="paragraph" w:customStyle="1" w:styleId="9915A42451FB4BE3BA022CB35E5E98E5">
    <w:name w:val="9915A42451FB4BE3BA022CB35E5E98E5"/>
    <w:rsid w:val="00E20F33"/>
  </w:style>
  <w:style w:type="paragraph" w:customStyle="1" w:styleId="27E14435B4774897A1B5FFFCC15AA9BC">
    <w:name w:val="27E14435B4774897A1B5FFFCC15AA9BC"/>
    <w:rsid w:val="00E20F33"/>
  </w:style>
  <w:style w:type="paragraph" w:customStyle="1" w:styleId="F2C7F9DCA05E41E791910FB9DB3061EC">
    <w:name w:val="F2C7F9DCA05E41E791910FB9DB3061EC"/>
    <w:rsid w:val="00E20F33"/>
  </w:style>
  <w:style w:type="paragraph" w:customStyle="1" w:styleId="CDFF9D65ACB14DD8B9DC7D3232EC9CEE">
    <w:name w:val="CDFF9D65ACB14DD8B9DC7D3232EC9CEE"/>
    <w:rsid w:val="00E20F33"/>
  </w:style>
  <w:style w:type="paragraph" w:customStyle="1" w:styleId="614B843A89964CA3A2BD0A9556272CFB">
    <w:name w:val="614B843A89964CA3A2BD0A9556272CFB"/>
    <w:rsid w:val="00E20F33"/>
  </w:style>
  <w:style w:type="paragraph" w:customStyle="1" w:styleId="9D2A6063C48549438B6AB7AE7C6FAAA2">
    <w:name w:val="9D2A6063C48549438B6AB7AE7C6FAAA2"/>
    <w:rsid w:val="00E20F33"/>
  </w:style>
  <w:style w:type="paragraph" w:customStyle="1" w:styleId="35EFA3C022D04242870836F2FF4AB53C">
    <w:name w:val="35EFA3C022D04242870836F2FF4AB53C"/>
    <w:rsid w:val="00E20F33"/>
  </w:style>
  <w:style w:type="paragraph" w:customStyle="1" w:styleId="7719179694D3453F93AF94E08FF0970D">
    <w:name w:val="7719179694D3453F93AF94E08FF0970D"/>
    <w:rsid w:val="00E20F33"/>
  </w:style>
  <w:style w:type="paragraph" w:customStyle="1" w:styleId="E927ED2AC3C84A5789D0DFC4FDA5CDC6">
    <w:name w:val="E927ED2AC3C84A5789D0DFC4FDA5CDC6"/>
    <w:rsid w:val="00E20F33"/>
  </w:style>
  <w:style w:type="paragraph" w:customStyle="1" w:styleId="BB5C181717ED4AAAA517F6348CC38CEF">
    <w:name w:val="BB5C181717ED4AAAA517F6348CC38CEF"/>
    <w:rsid w:val="00E20F33"/>
  </w:style>
  <w:style w:type="paragraph" w:customStyle="1" w:styleId="4DB47A0294EC429E9AA6EF0936DA19ED">
    <w:name w:val="4DB47A0294EC429E9AA6EF0936DA19ED"/>
    <w:rsid w:val="00E20F33"/>
  </w:style>
  <w:style w:type="paragraph" w:customStyle="1" w:styleId="2A13E8C6EE9E4BBCBF61BE884C704446">
    <w:name w:val="2A13E8C6EE9E4BBCBF61BE884C704446"/>
    <w:rsid w:val="00E20F33"/>
  </w:style>
  <w:style w:type="paragraph" w:customStyle="1" w:styleId="1B90B046C1264625A46B38169F2529BF">
    <w:name w:val="1B90B046C1264625A46B38169F2529BF"/>
    <w:rsid w:val="00E20F33"/>
  </w:style>
  <w:style w:type="paragraph" w:customStyle="1" w:styleId="02B595D27E4045FBACEC3F7C8FB8F8BB">
    <w:name w:val="02B595D27E4045FBACEC3F7C8FB8F8BB"/>
    <w:rsid w:val="00E20F33"/>
  </w:style>
  <w:style w:type="paragraph" w:customStyle="1" w:styleId="FD785ADE4AB4427088A11CD523A33D7E">
    <w:name w:val="FD785ADE4AB4427088A11CD523A33D7E"/>
    <w:rsid w:val="00E20F33"/>
  </w:style>
  <w:style w:type="paragraph" w:customStyle="1" w:styleId="361F32578DCE48A6B6399CC846A79C99">
    <w:name w:val="361F32578DCE48A6B6399CC846A79C99"/>
    <w:rsid w:val="00E20F33"/>
  </w:style>
  <w:style w:type="paragraph" w:customStyle="1" w:styleId="0561BCF6E27C408AB07134031DAD38D8">
    <w:name w:val="0561BCF6E27C408AB07134031DAD38D8"/>
    <w:rsid w:val="00E20F33"/>
  </w:style>
  <w:style w:type="paragraph" w:customStyle="1" w:styleId="FB1C5C270A454737B634094C93BFE57F">
    <w:name w:val="FB1C5C270A454737B634094C93BFE57F"/>
    <w:rsid w:val="00E20F33"/>
  </w:style>
  <w:style w:type="paragraph" w:customStyle="1" w:styleId="390D5608FE994FF58694B72BF8440776">
    <w:name w:val="390D5608FE994FF58694B72BF8440776"/>
    <w:rsid w:val="00E20F33"/>
  </w:style>
  <w:style w:type="paragraph" w:customStyle="1" w:styleId="98EF32EE07244A9792EF60D49A810A7C">
    <w:name w:val="98EF32EE07244A9792EF60D49A810A7C"/>
    <w:rsid w:val="00E20F33"/>
  </w:style>
  <w:style w:type="paragraph" w:customStyle="1" w:styleId="EFF167C5961E4BB48B9AE95D007B4E8C">
    <w:name w:val="EFF167C5961E4BB48B9AE95D007B4E8C"/>
    <w:rsid w:val="00E20F33"/>
  </w:style>
  <w:style w:type="paragraph" w:customStyle="1" w:styleId="C7014E3314DA48F3AB2DB716EA1D6B1C">
    <w:name w:val="C7014E3314DA48F3AB2DB716EA1D6B1C"/>
    <w:rsid w:val="00E20F33"/>
  </w:style>
  <w:style w:type="paragraph" w:customStyle="1" w:styleId="70896080656D44EDBA4CB94BEB1933F2">
    <w:name w:val="70896080656D44EDBA4CB94BEB1933F2"/>
    <w:rsid w:val="00E20F33"/>
  </w:style>
  <w:style w:type="paragraph" w:customStyle="1" w:styleId="97EBD0CDE4934D17B39E8754BA3CC7CC">
    <w:name w:val="97EBD0CDE4934D17B39E8754BA3CC7CC"/>
    <w:rsid w:val="00E20F33"/>
  </w:style>
  <w:style w:type="paragraph" w:customStyle="1" w:styleId="BE40D59221164DFFA9DBDAEF8FA569BC">
    <w:name w:val="BE40D59221164DFFA9DBDAEF8FA569BC"/>
    <w:rsid w:val="00E20F33"/>
  </w:style>
  <w:style w:type="paragraph" w:customStyle="1" w:styleId="927F5067EB3B426891669B2C377CE597">
    <w:name w:val="927F5067EB3B426891669B2C377CE597"/>
    <w:rsid w:val="00E20F33"/>
  </w:style>
  <w:style w:type="paragraph" w:customStyle="1" w:styleId="8DA41D16C2A04D8DACDE8E6D147DB139">
    <w:name w:val="8DA41D16C2A04D8DACDE8E6D147DB139"/>
    <w:rsid w:val="00E20F33"/>
  </w:style>
  <w:style w:type="paragraph" w:customStyle="1" w:styleId="71E3988DDE0E4B5A9A326BAF346DD614">
    <w:name w:val="71E3988DDE0E4B5A9A326BAF346DD614"/>
    <w:rsid w:val="00E20F33"/>
  </w:style>
  <w:style w:type="paragraph" w:customStyle="1" w:styleId="39621D5CA31946619938E017F139203A">
    <w:name w:val="39621D5CA31946619938E017F139203A"/>
    <w:rsid w:val="00E20F33"/>
  </w:style>
  <w:style w:type="paragraph" w:customStyle="1" w:styleId="FBCF7D6C30FC4405BE2515ED7AEB202B">
    <w:name w:val="FBCF7D6C30FC4405BE2515ED7AEB202B"/>
    <w:rsid w:val="00E20F33"/>
  </w:style>
  <w:style w:type="paragraph" w:customStyle="1" w:styleId="99E0B777FEAC46B3B76DD0B29414FF82">
    <w:name w:val="99E0B777FEAC46B3B76DD0B29414FF82"/>
    <w:rsid w:val="00E20F33"/>
  </w:style>
  <w:style w:type="paragraph" w:customStyle="1" w:styleId="D36D08538333405687688096A4FCC32D">
    <w:name w:val="D36D08538333405687688096A4FCC32D"/>
    <w:rsid w:val="00E20F33"/>
  </w:style>
  <w:style w:type="paragraph" w:customStyle="1" w:styleId="7C860991F0A847D582F774B82C314A7B">
    <w:name w:val="7C860991F0A847D582F774B82C314A7B"/>
    <w:rsid w:val="00E20F33"/>
  </w:style>
  <w:style w:type="paragraph" w:customStyle="1" w:styleId="8E72CB8601D4464AA81A1CC206B9F8AF">
    <w:name w:val="8E72CB8601D4464AA81A1CC206B9F8AF"/>
    <w:rsid w:val="00E20F33"/>
  </w:style>
  <w:style w:type="paragraph" w:customStyle="1" w:styleId="26A2BBA8FF9E49D48D3DD48B72BA0CA0">
    <w:name w:val="26A2BBA8FF9E49D48D3DD48B72BA0CA0"/>
    <w:rsid w:val="00E20F33"/>
  </w:style>
  <w:style w:type="paragraph" w:customStyle="1" w:styleId="87D92D423ACE40A3AF1BD5EE504C3775">
    <w:name w:val="87D92D423ACE40A3AF1BD5EE504C3775"/>
    <w:rsid w:val="00E20F33"/>
  </w:style>
  <w:style w:type="paragraph" w:customStyle="1" w:styleId="BD908CAACBF34FF2B48DFF2EF249B4C0">
    <w:name w:val="BD908CAACBF34FF2B48DFF2EF249B4C0"/>
    <w:rsid w:val="00E20F33"/>
  </w:style>
  <w:style w:type="paragraph" w:customStyle="1" w:styleId="2FF85B4A31AA45AEA45A97EAC0EA3AFB">
    <w:name w:val="2FF85B4A31AA45AEA45A97EAC0EA3AFB"/>
    <w:rsid w:val="00E20F33"/>
  </w:style>
  <w:style w:type="paragraph" w:customStyle="1" w:styleId="68A898005E38486CA01D211250BAC0B8">
    <w:name w:val="68A898005E38486CA01D211250BAC0B8"/>
    <w:rsid w:val="00E20F33"/>
  </w:style>
  <w:style w:type="paragraph" w:customStyle="1" w:styleId="E2AFC337FA3F444E841A20F5DC1CCCBE">
    <w:name w:val="E2AFC337FA3F444E841A20F5DC1CCCBE"/>
    <w:rsid w:val="00E20F33"/>
  </w:style>
  <w:style w:type="paragraph" w:customStyle="1" w:styleId="76716E9BF9C94AF1A9C3A886CE3172BE">
    <w:name w:val="76716E9BF9C94AF1A9C3A886CE3172BE"/>
    <w:rsid w:val="00E20F33"/>
  </w:style>
  <w:style w:type="paragraph" w:customStyle="1" w:styleId="0DC2BE2AAAFD4470BEEF7F2D6EC5334B">
    <w:name w:val="0DC2BE2AAAFD4470BEEF7F2D6EC5334B"/>
    <w:rsid w:val="00E20F33"/>
  </w:style>
  <w:style w:type="paragraph" w:customStyle="1" w:styleId="CEC3ACEA54504DF4B2A74543817030C2">
    <w:name w:val="CEC3ACEA54504DF4B2A74543817030C2"/>
    <w:rsid w:val="00E20F33"/>
  </w:style>
  <w:style w:type="paragraph" w:customStyle="1" w:styleId="C8E6DB2AEB894C17AD8A41C0F56DC2ED">
    <w:name w:val="C8E6DB2AEB894C17AD8A41C0F56DC2ED"/>
    <w:rsid w:val="00E20F33"/>
  </w:style>
  <w:style w:type="paragraph" w:customStyle="1" w:styleId="B2FFBD19341A443DB88808E7ED1C31B8">
    <w:name w:val="B2FFBD19341A443DB88808E7ED1C31B8"/>
    <w:rsid w:val="00E20F33"/>
  </w:style>
  <w:style w:type="paragraph" w:customStyle="1" w:styleId="91FECCFE390F4FA88654697CC641A409">
    <w:name w:val="91FECCFE390F4FA88654697CC641A409"/>
    <w:rsid w:val="00E20F33"/>
  </w:style>
  <w:style w:type="paragraph" w:customStyle="1" w:styleId="7A52FCBF714447A8A439350EFBF38266">
    <w:name w:val="7A52FCBF714447A8A439350EFBF38266"/>
    <w:rsid w:val="00E20F33"/>
  </w:style>
  <w:style w:type="paragraph" w:customStyle="1" w:styleId="91C99F2E5B4A4F73ACC7B8C3B3F1E25B">
    <w:name w:val="91C99F2E5B4A4F73ACC7B8C3B3F1E25B"/>
    <w:rsid w:val="00E20F33"/>
  </w:style>
  <w:style w:type="paragraph" w:customStyle="1" w:styleId="BB7266F4BFD440AB9FF768565854A32A">
    <w:name w:val="BB7266F4BFD440AB9FF768565854A32A"/>
    <w:rsid w:val="00E20F33"/>
  </w:style>
  <w:style w:type="paragraph" w:customStyle="1" w:styleId="2BFE8B19A2E64009945CC1C63618C9FF">
    <w:name w:val="2BFE8B19A2E64009945CC1C63618C9FF"/>
    <w:rsid w:val="00E20F33"/>
  </w:style>
  <w:style w:type="paragraph" w:customStyle="1" w:styleId="F3DA1CDA36F048789EF75AF2DED82E2E">
    <w:name w:val="F3DA1CDA36F048789EF75AF2DED82E2E"/>
    <w:rsid w:val="00E20F33"/>
  </w:style>
  <w:style w:type="paragraph" w:customStyle="1" w:styleId="224AF5DFDD7B46C7873BBA157BF70A35">
    <w:name w:val="224AF5DFDD7B46C7873BBA157BF70A35"/>
    <w:rsid w:val="00E20F33"/>
  </w:style>
  <w:style w:type="paragraph" w:customStyle="1" w:styleId="A60A97E5453B49AF9FDDD157AAF92CD8">
    <w:name w:val="A60A97E5453B49AF9FDDD157AAF92CD8"/>
    <w:rsid w:val="00E20F33"/>
  </w:style>
  <w:style w:type="paragraph" w:customStyle="1" w:styleId="12D61DB290FB40EAB806E3E4CE80DE48">
    <w:name w:val="12D61DB290FB40EAB806E3E4CE80DE48"/>
    <w:rsid w:val="00E20F33"/>
  </w:style>
  <w:style w:type="paragraph" w:customStyle="1" w:styleId="744CF8CD97384498B1A5D0C17FD4BF7C">
    <w:name w:val="744CF8CD97384498B1A5D0C17FD4BF7C"/>
    <w:rsid w:val="00E20F33"/>
  </w:style>
  <w:style w:type="paragraph" w:customStyle="1" w:styleId="FE09FEDBA1484E8F973308507114774D">
    <w:name w:val="FE09FEDBA1484E8F973308507114774D"/>
    <w:rsid w:val="00E20F33"/>
  </w:style>
  <w:style w:type="paragraph" w:customStyle="1" w:styleId="B90BC4578B85465EA7361B9AAC7528A4">
    <w:name w:val="B90BC4578B85465EA7361B9AAC7528A4"/>
    <w:rsid w:val="00E20F33"/>
  </w:style>
  <w:style w:type="paragraph" w:customStyle="1" w:styleId="42AF3766B7B14E5681FE642A78864395">
    <w:name w:val="42AF3766B7B14E5681FE642A78864395"/>
    <w:rsid w:val="00E20F33"/>
  </w:style>
  <w:style w:type="paragraph" w:customStyle="1" w:styleId="648010BFC17B4EE0A254FC0944F4549A">
    <w:name w:val="648010BFC17B4EE0A254FC0944F4549A"/>
    <w:rsid w:val="00E20F33"/>
  </w:style>
  <w:style w:type="paragraph" w:customStyle="1" w:styleId="33A2344364DC4826A5F02BFE4BC12D90">
    <w:name w:val="33A2344364DC4826A5F02BFE4BC12D90"/>
    <w:rsid w:val="00E20F33"/>
  </w:style>
  <w:style w:type="paragraph" w:customStyle="1" w:styleId="E4CFFAA150F5453A9A163F98556081A0">
    <w:name w:val="E4CFFAA150F5453A9A163F98556081A0"/>
    <w:rsid w:val="00E20F33"/>
  </w:style>
  <w:style w:type="paragraph" w:customStyle="1" w:styleId="887EA1BD69334DD0A5B6D5EDFA841672">
    <w:name w:val="887EA1BD69334DD0A5B6D5EDFA841672"/>
    <w:rsid w:val="00E20F33"/>
  </w:style>
  <w:style w:type="paragraph" w:customStyle="1" w:styleId="FEFD6999485F4A94B43699F37B615400">
    <w:name w:val="FEFD6999485F4A94B43699F37B615400"/>
    <w:rsid w:val="00E20F33"/>
  </w:style>
  <w:style w:type="paragraph" w:customStyle="1" w:styleId="37FC8B8A22004B5A9110C43475610A50">
    <w:name w:val="37FC8B8A22004B5A9110C43475610A50"/>
    <w:rsid w:val="00E20F33"/>
  </w:style>
  <w:style w:type="paragraph" w:customStyle="1" w:styleId="637905C4CE9F4DE28CD57120C5EDD1DC">
    <w:name w:val="637905C4CE9F4DE28CD57120C5EDD1DC"/>
    <w:rsid w:val="00E20F33"/>
  </w:style>
  <w:style w:type="paragraph" w:customStyle="1" w:styleId="A9275E37D87F4D1C856ED049F44400FF">
    <w:name w:val="A9275E37D87F4D1C856ED049F44400FF"/>
    <w:rsid w:val="00E20F33"/>
  </w:style>
  <w:style w:type="paragraph" w:customStyle="1" w:styleId="E521B05DFF614177A058F962DD084F1D">
    <w:name w:val="E521B05DFF614177A058F962DD084F1D"/>
    <w:rsid w:val="00E20F33"/>
  </w:style>
  <w:style w:type="paragraph" w:customStyle="1" w:styleId="1A4987AEBD38421488E772AC13356673">
    <w:name w:val="1A4987AEBD38421488E772AC13356673"/>
    <w:rsid w:val="00E20F33"/>
  </w:style>
  <w:style w:type="paragraph" w:customStyle="1" w:styleId="8283145DF36E4882A12F190C7158D5F4">
    <w:name w:val="8283145DF36E4882A12F190C7158D5F4"/>
    <w:rsid w:val="00E20F33"/>
  </w:style>
  <w:style w:type="paragraph" w:customStyle="1" w:styleId="97D974CCE7D04856A095FEF6773A254D">
    <w:name w:val="97D974CCE7D04856A095FEF6773A254D"/>
    <w:rsid w:val="00E20F33"/>
  </w:style>
  <w:style w:type="paragraph" w:customStyle="1" w:styleId="50537433BA464B8B9A4A007A78D4EF55">
    <w:name w:val="50537433BA464B8B9A4A007A78D4EF55"/>
    <w:rsid w:val="00E20F33"/>
  </w:style>
  <w:style w:type="paragraph" w:customStyle="1" w:styleId="6B5E63B79BEF4237B6DA851DFB518CB0">
    <w:name w:val="6B5E63B79BEF4237B6DA851DFB518CB0"/>
    <w:rsid w:val="00E20F33"/>
  </w:style>
  <w:style w:type="paragraph" w:customStyle="1" w:styleId="B49D1E31392C4661A72009F756DD74D7">
    <w:name w:val="B49D1E31392C4661A72009F756DD74D7"/>
    <w:rsid w:val="00E20F33"/>
  </w:style>
  <w:style w:type="paragraph" w:customStyle="1" w:styleId="F99E7C030582403AAC1BB796EDEA652C">
    <w:name w:val="F99E7C030582403AAC1BB796EDEA652C"/>
    <w:rsid w:val="00E20F33"/>
  </w:style>
  <w:style w:type="paragraph" w:customStyle="1" w:styleId="84D59FB014C140FFBCA90A02C7EDA33E">
    <w:name w:val="84D59FB014C140FFBCA90A02C7EDA33E"/>
    <w:rsid w:val="00E20F33"/>
  </w:style>
  <w:style w:type="paragraph" w:customStyle="1" w:styleId="9324CCBA12164FDAA455376A7FEF8447">
    <w:name w:val="9324CCBA12164FDAA455376A7FEF8447"/>
    <w:rsid w:val="00E20F33"/>
  </w:style>
  <w:style w:type="paragraph" w:customStyle="1" w:styleId="22071F4DC0CF4607BB1D0F7A2627ECB5">
    <w:name w:val="22071F4DC0CF4607BB1D0F7A2627ECB5"/>
    <w:rsid w:val="00E20F33"/>
  </w:style>
  <w:style w:type="paragraph" w:customStyle="1" w:styleId="ED3CADEAAFA24C28B7EA263669B07F8D">
    <w:name w:val="ED3CADEAAFA24C28B7EA263669B07F8D"/>
    <w:rsid w:val="00E20F33"/>
  </w:style>
  <w:style w:type="paragraph" w:customStyle="1" w:styleId="406BBA413FF04C128285EF8E6F8B8213">
    <w:name w:val="406BBA413FF04C128285EF8E6F8B8213"/>
    <w:rsid w:val="00E20F33"/>
  </w:style>
  <w:style w:type="paragraph" w:customStyle="1" w:styleId="E6FC100A8EDE4CCFAE30CA6AED349CE4">
    <w:name w:val="E6FC100A8EDE4CCFAE30CA6AED349CE4"/>
    <w:rsid w:val="00E20F33"/>
  </w:style>
  <w:style w:type="paragraph" w:customStyle="1" w:styleId="44F14289ADCD4F79B8546BA20BFA3B7E">
    <w:name w:val="44F14289ADCD4F79B8546BA20BFA3B7E"/>
    <w:rsid w:val="00E20F33"/>
  </w:style>
  <w:style w:type="paragraph" w:customStyle="1" w:styleId="B234F663CDD74FFDA7E4215B008426DD">
    <w:name w:val="B234F663CDD74FFDA7E4215B008426DD"/>
    <w:rsid w:val="00E20F33"/>
  </w:style>
  <w:style w:type="paragraph" w:customStyle="1" w:styleId="20D5BF107D2E4A5099FB74A06BFABF2A">
    <w:name w:val="20D5BF107D2E4A5099FB74A06BFABF2A"/>
    <w:rsid w:val="00E20F33"/>
  </w:style>
  <w:style w:type="paragraph" w:customStyle="1" w:styleId="76034BACA0664960B577BCF41540C602">
    <w:name w:val="76034BACA0664960B577BCF41540C602"/>
    <w:rsid w:val="00E20F33"/>
  </w:style>
  <w:style w:type="paragraph" w:customStyle="1" w:styleId="BB4E16AAFF1449468032C4D9C4BEADB7">
    <w:name w:val="BB4E16AAFF1449468032C4D9C4BEADB7"/>
    <w:rsid w:val="00E20F33"/>
  </w:style>
  <w:style w:type="paragraph" w:customStyle="1" w:styleId="5B4F5F44A3CD4F4B9C008DFFD2E71BE7">
    <w:name w:val="5B4F5F44A3CD4F4B9C008DFFD2E71BE7"/>
    <w:rsid w:val="00E20F33"/>
  </w:style>
  <w:style w:type="paragraph" w:customStyle="1" w:styleId="C38A416833834B1194C761FD7C111B91">
    <w:name w:val="C38A416833834B1194C761FD7C111B91"/>
    <w:rsid w:val="00E20F33"/>
  </w:style>
  <w:style w:type="paragraph" w:customStyle="1" w:styleId="CC32D0F3D6EC4AF58101DD6B950C2BC9">
    <w:name w:val="CC32D0F3D6EC4AF58101DD6B950C2BC9"/>
    <w:rsid w:val="00E20F33"/>
  </w:style>
  <w:style w:type="paragraph" w:customStyle="1" w:styleId="0FB0F34C2B8649759C4228F0B4C22F56">
    <w:name w:val="0FB0F34C2B8649759C4228F0B4C22F56"/>
    <w:rsid w:val="00E20F33"/>
  </w:style>
  <w:style w:type="paragraph" w:customStyle="1" w:styleId="07E61B85ECC140CBADFEF9A274618DBE">
    <w:name w:val="07E61B85ECC140CBADFEF9A274618DBE"/>
    <w:rsid w:val="00E20F33"/>
  </w:style>
  <w:style w:type="paragraph" w:customStyle="1" w:styleId="5F4B654E3C924D45A96EFC7AEB270A4A">
    <w:name w:val="5F4B654E3C924D45A96EFC7AEB270A4A"/>
    <w:rsid w:val="00E20F33"/>
  </w:style>
  <w:style w:type="paragraph" w:customStyle="1" w:styleId="D9E119288A5242ADB8F8182237AAF354">
    <w:name w:val="D9E119288A5242ADB8F8182237AAF354"/>
    <w:rsid w:val="00E20F33"/>
  </w:style>
  <w:style w:type="paragraph" w:customStyle="1" w:styleId="9035FA4C6AA04D039BA995C28611FD5A">
    <w:name w:val="9035FA4C6AA04D039BA995C28611FD5A"/>
    <w:rsid w:val="00E20F33"/>
  </w:style>
  <w:style w:type="paragraph" w:customStyle="1" w:styleId="6185979754CE45ED8DD85EA2ECF87C55">
    <w:name w:val="6185979754CE45ED8DD85EA2ECF87C55"/>
    <w:rsid w:val="00E20F33"/>
  </w:style>
  <w:style w:type="paragraph" w:customStyle="1" w:styleId="B0F67E887689459FAE13660DBA313EC7">
    <w:name w:val="B0F67E887689459FAE13660DBA313EC7"/>
    <w:rsid w:val="00E20F33"/>
  </w:style>
  <w:style w:type="paragraph" w:customStyle="1" w:styleId="7C272C8ACF29457FAE75550F042D50F5">
    <w:name w:val="7C272C8ACF29457FAE75550F042D50F5"/>
    <w:rsid w:val="00E20F33"/>
  </w:style>
  <w:style w:type="paragraph" w:customStyle="1" w:styleId="F6846449417D41FB9E8EE9984F80C71E">
    <w:name w:val="F6846449417D41FB9E8EE9984F80C71E"/>
    <w:rsid w:val="00E20F33"/>
  </w:style>
  <w:style w:type="paragraph" w:customStyle="1" w:styleId="ACF8D8B67A8241C682E931D878EB1A4D">
    <w:name w:val="ACF8D8B67A8241C682E931D878EB1A4D"/>
    <w:rsid w:val="00E20F33"/>
  </w:style>
  <w:style w:type="paragraph" w:customStyle="1" w:styleId="868F945194DA47A79E8EE261977B5EC4">
    <w:name w:val="868F945194DA47A79E8EE261977B5EC4"/>
    <w:rsid w:val="00E20F33"/>
  </w:style>
  <w:style w:type="paragraph" w:customStyle="1" w:styleId="FEE8D975CC7E4B7C9DF3146B2218DD4A">
    <w:name w:val="FEE8D975CC7E4B7C9DF3146B2218DD4A"/>
    <w:rsid w:val="00E20F33"/>
  </w:style>
  <w:style w:type="paragraph" w:customStyle="1" w:styleId="1217B15062324113AE4294039DBDDAD8">
    <w:name w:val="1217B15062324113AE4294039DBDDAD8"/>
    <w:rsid w:val="00E20F33"/>
  </w:style>
  <w:style w:type="paragraph" w:customStyle="1" w:styleId="2BB5D1C1283749918EAE5A3C80B8AACD">
    <w:name w:val="2BB5D1C1283749918EAE5A3C80B8AACD"/>
    <w:rsid w:val="00E20F33"/>
  </w:style>
  <w:style w:type="paragraph" w:customStyle="1" w:styleId="3B0C632551834132A0DB6FB19F67E452">
    <w:name w:val="3B0C632551834132A0DB6FB19F67E452"/>
    <w:rsid w:val="00E20F33"/>
  </w:style>
  <w:style w:type="paragraph" w:customStyle="1" w:styleId="930E5F420C184CC89CC8ED2B229A5147">
    <w:name w:val="930E5F420C184CC89CC8ED2B229A5147"/>
    <w:rsid w:val="00E20F33"/>
  </w:style>
  <w:style w:type="paragraph" w:customStyle="1" w:styleId="DF79489B00DD446DBE68C4565BCC3B5A">
    <w:name w:val="DF79489B00DD446DBE68C4565BCC3B5A"/>
    <w:rsid w:val="00E20F33"/>
  </w:style>
  <w:style w:type="paragraph" w:customStyle="1" w:styleId="18F4EFEE498847DC9D92E8EA3246C8D7">
    <w:name w:val="18F4EFEE498847DC9D92E8EA3246C8D7"/>
    <w:rsid w:val="00E20F33"/>
  </w:style>
  <w:style w:type="paragraph" w:customStyle="1" w:styleId="B316CB10CBAD4AC1872FE68A5F31E167">
    <w:name w:val="B316CB10CBAD4AC1872FE68A5F31E167"/>
    <w:rsid w:val="00E20F33"/>
  </w:style>
  <w:style w:type="paragraph" w:customStyle="1" w:styleId="21F0804548F64D9288ECF434E297F64D">
    <w:name w:val="21F0804548F64D9288ECF434E297F64D"/>
    <w:rsid w:val="00E20F33"/>
  </w:style>
  <w:style w:type="paragraph" w:customStyle="1" w:styleId="9A9AB4547DA04F3F9CAD713934F16794">
    <w:name w:val="9A9AB4547DA04F3F9CAD713934F16794"/>
    <w:rsid w:val="00E20F33"/>
  </w:style>
  <w:style w:type="paragraph" w:customStyle="1" w:styleId="093E273A7C76444B81315A0BE4C6D4B2">
    <w:name w:val="093E273A7C76444B81315A0BE4C6D4B2"/>
    <w:rsid w:val="00E20F33"/>
  </w:style>
  <w:style w:type="paragraph" w:customStyle="1" w:styleId="B51C810792CF4334A9BD456700E6D707">
    <w:name w:val="B51C810792CF4334A9BD456700E6D707"/>
    <w:rsid w:val="00E20F33"/>
  </w:style>
  <w:style w:type="paragraph" w:customStyle="1" w:styleId="6B35568A8BE0422CA6ECBB40F35BDA22">
    <w:name w:val="6B35568A8BE0422CA6ECBB40F35BDA22"/>
    <w:rsid w:val="00E20F33"/>
  </w:style>
  <w:style w:type="paragraph" w:customStyle="1" w:styleId="89C17052C4864EFDA0B8A2377774A9B7">
    <w:name w:val="89C17052C4864EFDA0B8A2377774A9B7"/>
    <w:rsid w:val="00E20F33"/>
  </w:style>
  <w:style w:type="paragraph" w:customStyle="1" w:styleId="63CBEED8A94C45DC9CDB34AAAD0346E8">
    <w:name w:val="63CBEED8A94C45DC9CDB34AAAD0346E8"/>
    <w:rsid w:val="00E20F33"/>
  </w:style>
  <w:style w:type="paragraph" w:customStyle="1" w:styleId="3245DE870FB2402AB0B821410B4E8C0C">
    <w:name w:val="3245DE870FB2402AB0B821410B4E8C0C"/>
    <w:rsid w:val="00E20F33"/>
  </w:style>
  <w:style w:type="paragraph" w:customStyle="1" w:styleId="E43CA048F3424B25B41C399DFA385706">
    <w:name w:val="E43CA048F3424B25B41C399DFA385706"/>
    <w:rsid w:val="00E20F33"/>
  </w:style>
  <w:style w:type="paragraph" w:customStyle="1" w:styleId="13F20FF8D6E84F2CB6EDA2AEED3F0AED">
    <w:name w:val="13F20FF8D6E84F2CB6EDA2AEED3F0AED"/>
    <w:rsid w:val="00E20F33"/>
  </w:style>
  <w:style w:type="paragraph" w:customStyle="1" w:styleId="D7949585C8AE4E28865D6DAFB7BDB3C8">
    <w:name w:val="D7949585C8AE4E28865D6DAFB7BDB3C8"/>
    <w:rsid w:val="00E20F33"/>
  </w:style>
  <w:style w:type="paragraph" w:customStyle="1" w:styleId="372E57D569CE4C479FC6133759988E6D">
    <w:name w:val="372E57D569CE4C479FC6133759988E6D"/>
    <w:rsid w:val="00E20F33"/>
  </w:style>
  <w:style w:type="paragraph" w:customStyle="1" w:styleId="2DC17F9963CC4E4D9D84A8F36FD682BE">
    <w:name w:val="2DC17F9963CC4E4D9D84A8F36FD682BE"/>
    <w:rsid w:val="00E20F33"/>
  </w:style>
  <w:style w:type="paragraph" w:customStyle="1" w:styleId="E62153A689CD41FDAF52F7CC38226BB5">
    <w:name w:val="E62153A689CD41FDAF52F7CC38226BB5"/>
    <w:rsid w:val="00E20F33"/>
  </w:style>
  <w:style w:type="paragraph" w:customStyle="1" w:styleId="8503E757C56943C8986E698626019CC9">
    <w:name w:val="8503E757C56943C8986E698626019CC9"/>
    <w:rsid w:val="00E20F33"/>
  </w:style>
  <w:style w:type="paragraph" w:customStyle="1" w:styleId="0B30690547DA4373A42928E9831AE3E5">
    <w:name w:val="0B30690547DA4373A42928E9831AE3E5"/>
    <w:rsid w:val="00E20F33"/>
  </w:style>
  <w:style w:type="paragraph" w:customStyle="1" w:styleId="E211FB76E8E94D8F8CD93FBDB4096268">
    <w:name w:val="E211FB76E8E94D8F8CD93FBDB4096268"/>
    <w:rsid w:val="00E20F33"/>
  </w:style>
  <w:style w:type="paragraph" w:customStyle="1" w:styleId="B6224375660440C7BAA5FA1F0DEFBA2C">
    <w:name w:val="B6224375660440C7BAA5FA1F0DEFBA2C"/>
    <w:rsid w:val="00E20F33"/>
  </w:style>
  <w:style w:type="paragraph" w:customStyle="1" w:styleId="01C10A70AAA5454CBCFD27A47FA18F00">
    <w:name w:val="01C10A70AAA5454CBCFD27A47FA18F00"/>
    <w:rsid w:val="00E20F33"/>
  </w:style>
  <w:style w:type="paragraph" w:customStyle="1" w:styleId="DD2EBB536EFF412B811E499B88185532">
    <w:name w:val="DD2EBB536EFF412B811E499B88185532"/>
    <w:rsid w:val="00E20F33"/>
  </w:style>
  <w:style w:type="paragraph" w:customStyle="1" w:styleId="AE617521D02B42C8B409F010F29096B9">
    <w:name w:val="AE617521D02B42C8B409F010F29096B9"/>
    <w:rsid w:val="00E20F33"/>
  </w:style>
  <w:style w:type="paragraph" w:customStyle="1" w:styleId="500C5566C93E47979D4D60CB1A43F5B6">
    <w:name w:val="500C5566C93E47979D4D60CB1A43F5B6"/>
    <w:rsid w:val="00E20F33"/>
  </w:style>
  <w:style w:type="paragraph" w:customStyle="1" w:styleId="84E71B00F18542118F6A161B2E54D8D1">
    <w:name w:val="84E71B00F18542118F6A161B2E54D8D1"/>
    <w:rsid w:val="00E20F33"/>
  </w:style>
  <w:style w:type="paragraph" w:customStyle="1" w:styleId="205C7C4EA4C5488D9C7B13BFD9288E87">
    <w:name w:val="205C7C4EA4C5488D9C7B13BFD9288E87"/>
    <w:rsid w:val="00E20F33"/>
  </w:style>
  <w:style w:type="paragraph" w:customStyle="1" w:styleId="217D5F9B720D4C32A754A13FD4924D8F">
    <w:name w:val="217D5F9B720D4C32A754A13FD4924D8F"/>
    <w:rsid w:val="00E20F33"/>
  </w:style>
  <w:style w:type="paragraph" w:customStyle="1" w:styleId="292AF2D48E444C89BA507F62F1925DD8">
    <w:name w:val="292AF2D48E444C89BA507F62F1925DD8"/>
    <w:rsid w:val="00E20F33"/>
  </w:style>
  <w:style w:type="paragraph" w:customStyle="1" w:styleId="47658759973B4898840BC262C599C264">
    <w:name w:val="47658759973B4898840BC262C599C264"/>
    <w:rsid w:val="00E20F33"/>
  </w:style>
  <w:style w:type="paragraph" w:customStyle="1" w:styleId="88D1D07EF8C0418187263D9F6B4DD082">
    <w:name w:val="88D1D07EF8C0418187263D9F6B4DD082"/>
    <w:rsid w:val="00E20F33"/>
  </w:style>
  <w:style w:type="paragraph" w:customStyle="1" w:styleId="338B20DCDDAB467696F6290B8262378B">
    <w:name w:val="338B20DCDDAB467696F6290B8262378B"/>
    <w:rsid w:val="00E20F33"/>
  </w:style>
  <w:style w:type="paragraph" w:customStyle="1" w:styleId="192F806DBB7C432798524EEB85E73AEE">
    <w:name w:val="192F806DBB7C432798524EEB85E73AEE"/>
    <w:rsid w:val="00E20F33"/>
  </w:style>
  <w:style w:type="paragraph" w:customStyle="1" w:styleId="429555E484AA4A01BBA25C249051B3AC">
    <w:name w:val="429555E484AA4A01BBA25C249051B3AC"/>
    <w:rsid w:val="00E20F33"/>
  </w:style>
  <w:style w:type="paragraph" w:customStyle="1" w:styleId="5171129BE37840319FBE3AAA540D41E4">
    <w:name w:val="5171129BE37840319FBE3AAA540D41E4"/>
    <w:rsid w:val="00E20F33"/>
  </w:style>
  <w:style w:type="paragraph" w:customStyle="1" w:styleId="A26A9CD69195461DB3F1B904EE128552">
    <w:name w:val="A26A9CD69195461DB3F1B904EE128552"/>
    <w:rsid w:val="00E20F33"/>
  </w:style>
  <w:style w:type="paragraph" w:customStyle="1" w:styleId="336D59A75D7B42AE84940224410DB3B9">
    <w:name w:val="336D59A75D7B42AE84940224410DB3B9"/>
    <w:rsid w:val="00E20F33"/>
  </w:style>
  <w:style w:type="paragraph" w:customStyle="1" w:styleId="E32B7A594E564B20857962A0FC1EAE51">
    <w:name w:val="E32B7A594E564B20857962A0FC1EAE51"/>
    <w:rsid w:val="00E20F33"/>
  </w:style>
  <w:style w:type="paragraph" w:customStyle="1" w:styleId="F1662FEF816840D9974827C6F5B3CE25">
    <w:name w:val="F1662FEF816840D9974827C6F5B3CE25"/>
    <w:rsid w:val="00E20F33"/>
  </w:style>
  <w:style w:type="paragraph" w:customStyle="1" w:styleId="CED7B68FF2EF4F3EBC947F53EA0A835E">
    <w:name w:val="CED7B68FF2EF4F3EBC947F53EA0A835E"/>
    <w:rsid w:val="00E20F33"/>
  </w:style>
  <w:style w:type="paragraph" w:customStyle="1" w:styleId="467FEF4CEF6F451DBFB61DF77F4430C5">
    <w:name w:val="467FEF4CEF6F451DBFB61DF77F4430C5"/>
    <w:rsid w:val="00E20F33"/>
  </w:style>
  <w:style w:type="paragraph" w:customStyle="1" w:styleId="7F3164D99A864A75A9A741F9143DC594">
    <w:name w:val="7F3164D99A864A75A9A741F9143DC594"/>
    <w:rsid w:val="00E20F33"/>
  </w:style>
  <w:style w:type="paragraph" w:customStyle="1" w:styleId="420DE14BC6BC4D8B812BDB4C6E5719EC">
    <w:name w:val="420DE14BC6BC4D8B812BDB4C6E5719EC"/>
    <w:rsid w:val="00E20F33"/>
  </w:style>
  <w:style w:type="paragraph" w:customStyle="1" w:styleId="44D54346401F42BAA069674BC4ED4575">
    <w:name w:val="44D54346401F42BAA069674BC4ED4575"/>
    <w:rsid w:val="00E20F33"/>
  </w:style>
  <w:style w:type="paragraph" w:customStyle="1" w:styleId="7FB9581B82304B84AAF05EF7BA8FBAE8">
    <w:name w:val="7FB9581B82304B84AAF05EF7BA8FBAE8"/>
    <w:rsid w:val="00E20F33"/>
  </w:style>
  <w:style w:type="paragraph" w:customStyle="1" w:styleId="2C1628C8D7F24D6F841C6071D60D20E7">
    <w:name w:val="2C1628C8D7F24D6F841C6071D60D20E7"/>
    <w:rsid w:val="00E20F33"/>
  </w:style>
  <w:style w:type="paragraph" w:customStyle="1" w:styleId="F5A2DCE19A5E47F89F9C0D803FB02C08">
    <w:name w:val="F5A2DCE19A5E47F89F9C0D803FB02C08"/>
    <w:rsid w:val="00E20F33"/>
  </w:style>
  <w:style w:type="paragraph" w:customStyle="1" w:styleId="151CA1AEEFE648349EC9313C4008442F">
    <w:name w:val="151CA1AEEFE648349EC9313C4008442F"/>
    <w:rsid w:val="00E20F33"/>
  </w:style>
  <w:style w:type="paragraph" w:customStyle="1" w:styleId="C3FEF2AC8F684D1D9D7B7D7AEF17FC2A">
    <w:name w:val="C3FEF2AC8F684D1D9D7B7D7AEF17FC2A"/>
    <w:rsid w:val="00E20F33"/>
  </w:style>
  <w:style w:type="paragraph" w:customStyle="1" w:styleId="6114A0CA0BFC47499292E63D5DF096F3">
    <w:name w:val="6114A0CA0BFC47499292E63D5DF096F3"/>
    <w:rsid w:val="00E20F33"/>
  </w:style>
  <w:style w:type="paragraph" w:customStyle="1" w:styleId="95AD1D7F73114BDA9FD66218157C3945">
    <w:name w:val="95AD1D7F73114BDA9FD66218157C3945"/>
    <w:rsid w:val="00E20F33"/>
  </w:style>
  <w:style w:type="paragraph" w:customStyle="1" w:styleId="4778F7E404D345C680FCAEE2574281B3">
    <w:name w:val="4778F7E404D345C680FCAEE2574281B3"/>
    <w:rsid w:val="00E20F33"/>
  </w:style>
  <w:style w:type="paragraph" w:customStyle="1" w:styleId="48EFB4646D314206BD92601019FFE1D6">
    <w:name w:val="48EFB4646D314206BD92601019FFE1D6"/>
    <w:rsid w:val="00E20F33"/>
  </w:style>
  <w:style w:type="paragraph" w:customStyle="1" w:styleId="1339531DE7534AEA9DA321080A9A0EBF">
    <w:name w:val="1339531DE7534AEA9DA321080A9A0EBF"/>
    <w:rsid w:val="00E20F33"/>
  </w:style>
  <w:style w:type="paragraph" w:customStyle="1" w:styleId="5C912BB1A8CC485FB02DBF12DF37271D">
    <w:name w:val="5C912BB1A8CC485FB02DBF12DF37271D"/>
    <w:rsid w:val="00E20F33"/>
  </w:style>
  <w:style w:type="paragraph" w:customStyle="1" w:styleId="B2631DFC10B845C2B4CBEF71098C7F07">
    <w:name w:val="B2631DFC10B845C2B4CBEF71098C7F07"/>
    <w:rsid w:val="00E20F33"/>
  </w:style>
  <w:style w:type="paragraph" w:customStyle="1" w:styleId="7803CED2424C457992C0B9481773F5AB">
    <w:name w:val="7803CED2424C457992C0B9481773F5AB"/>
    <w:rsid w:val="00E20F33"/>
  </w:style>
  <w:style w:type="paragraph" w:customStyle="1" w:styleId="2786C3A26B274AA4847C666D085C6987">
    <w:name w:val="2786C3A26B274AA4847C666D085C6987"/>
    <w:rsid w:val="00E20F33"/>
  </w:style>
  <w:style w:type="paragraph" w:customStyle="1" w:styleId="0038AA2F5E374447872EBB3AF4BBDB75">
    <w:name w:val="0038AA2F5E374447872EBB3AF4BBDB75"/>
    <w:rsid w:val="00E20F33"/>
  </w:style>
  <w:style w:type="paragraph" w:customStyle="1" w:styleId="243C3A2EA61D4BC19E90F63591C894DA">
    <w:name w:val="243C3A2EA61D4BC19E90F63591C894DA"/>
    <w:rsid w:val="00E20F33"/>
  </w:style>
  <w:style w:type="paragraph" w:customStyle="1" w:styleId="3637F7C32C7C48B4AA1A9E6F902C71A6">
    <w:name w:val="3637F7C32C7C48B4AA1A9E6F902C71A6"/>
    <w:rsid w:val="00E20F33"/>
  </w:style>
  <w:style w:type="paragraph" w:customStyle="1" w:styleId="0ED9F8F278384981AB51C7518C8F5A67">
    <w:name w:val="0ED9F8F278384981AB51C7518C8F5A67"/>
    <w:rsid w:val="00E20F33"/>
  </w:style>
  <w:style w:type="paragraph" w:customStyle="1" w:styleId="6FE8E43A3856463BBB1F79D24A77EF21">
    <w:name w:val="6FE8E43A3856463BBB1F79D24A77EF21"/>
    <w:rsid w:val="00E20F33"/>
  </w:style>
  <w:style w:type="paragraph" w:customStyle="1" w:styleId="980C85453EF04FFC839C2CE8881F598F">
    <w:name w:val="980C85453EF04FFC839C2CE8881F598F"/>
    <w:rsid w:val="00E20F33"/>
  </w:style>
  <w:style w:type="paragraph" w:customStyle="1" w:styleId="EF1B79DCCB0C45E4910C23CFB09C2BE4">
    <w:name w:val="EF1B79DCCB0C45E4910C23CFB09C2BE4"/>
    <w:rsid w:val="00E20F33"/>
  </w:style>
  <w:style w:type="paragraph" w:customStyle="1" w:styleId="17E7EF949C494D3B99A8592C50B414DB">
    <w:name w:val="17E7EF949C494D3B99A8592C50B414DB"/>
    <w:rsid w:val="00E20F33"/>
  </w:style>
  <w:style w:type="paragraph" w:customStyle="1" w:styleId="ECFF7D195887476DB64A330927E2F138">
    <w:name w:val="ECFF7D195887476DB64A330927E2F138"/>
    <w:rsid w:val="00E20F33"/>
  </w:style>
  <w:style w:type="paragraph" w:customStyle="1" w:styleId="C41D2AD9E70D4D1B96BCF445084230A6">
    <w:name w:val="C41D2AD9E70D4D1B96BCF445084230A6"/>
    <w:rsid w:val="00E20F33"/>
  </w:style>
  <w:style w:type="paragraph" w:customStyle="1" w:styleId="854E376A8C7A4A7C9FACAC2087AC2C43">
    <w:name w:val="854E376A8C7A4A7C9FACAC2087AC2C43"/>
    <w:rsid w:val="00E20F33"/>
  </w:style>
  <w:style w:type="paragraph" w:customStyle="1" w:styleId="9A9930BA83034C1C9F61F81B894E9626">
    <w:name w:val="9A9930BA83034C1C9F61F81B894E9626"/>
    <w:rsid w:val="00E20F33"/>
  </w:style>
  <w:style w:type="paragraph" w:customStyle="1" w:styleId="42AC80677A11474C9BB5F7EEAD8605BE">
    <w:name w:val="42AC80677A11474C9BB5F7EEAD8605BE"/>
    <w:rsid w:val="00E20F33"/>
  </w:style>
  <w:style w:type="paragraph" w:customStyle="1" w:styleId="611AC8F7C9354A9B9C922033FF63C7BA">
    <w:name w:val="611AC8F7C9354A9B9C922033FF63C7BA"/>
    <w:rsid w:val="00E20F33"/>
  </w:style>
  <w:style w:type="paragraph" w:customStyle="1" w:styleId="405D1372AD2240BE99A85F19E028BFED">
    <w:name w:val="405D1372AD2240BE99A85F19E028BFED"/>
    <w:rsid w:val="00E20F33"/>
  </w:style>
  <w:style w:type="paragraph" w:customStyle="1" w:styleId="3086B1A14CEA4476BC7379AE1BE6D068">
    <w:name w:val="3086B1A14CEA4476BC7379AE1BE6D068"/>
    <w:rsid w:val="00E20F33"/>
  </w:style>
  <w:style w:type="paragraph" w:customStyle="1" w:styleId="10F29436DD7B45AF93E8A71F577D3904">
    <w:name w:val="10F29436DD7B45AF93E8A71F577D3904"/>
    <w:rsid w:val="00E20F33"/>
  </w:style>
  <w:style w:type="paragraph" w:customStyle="1" w:styleId="0F703B1578A743978D8451559FADA115">
    <w:name w:val="0F703B1578A743978D8451559FADA115"/>
    <w:rsid w:val="00E20F33"/>
  </w:style>
  <w:style w:type="paragraph" w:customStyle="1" w:styleId="A819D0434D084E12AACADE56AFD23333">
    <w:name w:val="A819D0434D084E12AACADE56AFD23333"/>
    <w:rsid w:val="00E20F33"/>
  </w:style>
  <w:style w:type="paragraph" w:customStyle="1" w:styleId="EE9E7D88D9404720971264AF5471DD8D">
    <w:name w:val="EE9E7D88D9404720971264AF5471DD8D"/>
    <w:rsid w:val="00E20F33"/>
  </w:style>
  <w:style w:type="paragraph" w:customStyle="1" w:styleId="4A18ADF8610E4435AB3EEFE1DC4AB077">
    <w:name w:val="4A18ADF8610E4435AB3EEFE1DC4AB077"/>
    <w:rsid w:val="00E20F33"/>
  </w:style>
  <w:style w:type="paragraph" w:customStyle="1" w:styleId="23AFD0895E824636B6B54FB80C83A1C3">
    <w:name w:val="23AFD0895E824636B6B54FB80C83A1C3"/>
    <w:rsid w:val="00E20F33"/>
  </w:style>
  <w:style w:type="paragraph" w:customStyle="1" w:styleId="922D68EB2E374392910C6DA5917FE203">
    <w:name w:val="922D68EB2E374392910C6DA5917FE203"/>
    <w:rsid w:val="00E20F33"/>
  </w:style>
  <w:style w:type="paragraph" w:customStyle="1" w:styleId="081E456AAF494AFABD6D9E76BFB89E8F">
    <w:name w:val="081E456AAF494AFABD6D9E76BFB89E8F"/>
    <w:rsid w:val="00E20F33"/>
  </w:style>
  <w:style w:type="paragraph" w:customStyle="1" w:styleId="DE099CBE1A6349F3964A63C6F76830E0">
    <w:name w:val="DE099CBE1A6349F3964A63C6F76830E0"/>
    <w:rsid w:val="00E20F33"/>
  </w:style>
  <w:style w:type="paragraph" w:customStyle="1" w:styleId="2FC1A547674643C9A064D36376C0E2BF">
    <w:name w:val="2FC1A547674643C9A064D36376C0E2BF"/>
    <w:rsid w:val="00E20F33"/>
  </w:style>
  <w:style w:type="paragraph" w:customStyle="1" w:styleId="0C9624E086A74AB4803587BE6A42C2BF">
    <w:name w:val="0C9624E086A74AB4803587BE6A42C2BF"/>
    <w:rsid w:val="00E20F33"/>
  </w:style>
  <w:style w:type="paragraph" w:customStyle="1" w:styleId="C1605D5EAED24E0998C4715046298D34">
    <w:name w:val="C1605D5EAED24E0998C4715046298D34"/>
    <w:rsid w:val="00E20F33"/>
  </w:style>
  <w:style w:type="paragraph" w:customStyle="1" w:styleId="CD0622891B97448E83B7309EBBE652E0">
    <w:name w:val="CD0622891B97448E83B7309EBBE652E0"/>
    <w:rsid w:val="00E20F33"/>
  </w:style>
  <w:style w:type="paragraph" w:customStyle="1" w:styleId="5523C38A8F5C4730A7A7FBF297D6C747">
    <w:name w:val="5523C38A8F5C4730A7A7FBF297D6C747"/>
    <w:rsid w:val="00E20F33"/>
  </w:style>
  <w:style w:type="paragraph" w:customStyle="1" w:styleId="D21AF745504C4D2EB40F64D1DC4E11BB">
    <w:name w:val="D21AF745504C4D2EB40F64D1DC4E11BB"/>
    <w:rsid w:val="00E20F33"/>
  </w:style>
  <w:style w:type="paragraph" w:customStyle="1" w:styleId="AA26CE63C2D24E9891C318BF4782657F">
    <w:name w:val="AA26CE63C2D24E9891C318BF4782657F"/>
    <w:rsid w:val="00E20F33"/>
  </w:style>
  <w:style w:type="paragraph" w:customStyle="1" w:styleId="C27F23F0DD934483B730C812898FFE43">
    <w:name w:val="C27F23F0DD934483B730C812898FFE43"/>
    <w:rsid w:val="00E20F33"/>
  </w:style>
  <w:style w:type="paragraph" w:customStyle="1" w:styleId="CF79C6E914D545A9A9AA3B86F77ACF1B">
    <w:name w:val="CF79C6E914D545A9A9AA3B86F77ACF1B"/>
    <w:rsid w:val="00E20F33"/>
  </w:style>
  <w:style w:type="paragraph" w:customStyle="1" w:styleId="9D14555682D84D3E816BE03BB8583666">
    <w:name w:val="9D14555682D84D3E816BE03BB8583666"/>
    <w:rsid w:val="00E20F33"/>
  </w:style>
  <w:style w:type="paragraph" w:customStyle="1" w:styleId="7B3BA968B7BD44F9B0CE2CB28BF3B177">
    <w:name w:val="7B3BA968B7BD44F9B0CE2CB28BF3B177"/>
    <w:rsid w:val="00E20F33"/>
  </w:style>
  <w:style w:type="paragraph" w:customStyle="1" w:styleId="15DC556007A145A7ACABAE371B00E480">
    <w:name w:val="15DC556007A145A7ACABAE371B00E480"/>
    <w:rsid w:val="00E20F33"/>
  </w:style>
  <w:style w:type="paragraph" w:customStyle="1" w:styleId="B9CD79843E8542ADBA0067D7D4B50732">
    <w:name w:val="B9CD79843E8542ADBA0067D7D4B50732"/>
    <w:rsid w:val="00E20F33"/>
  </w:style>
  <w:style w:type="paragraph" w:customStyle="1" w:styleId="F17CBB7F1A614496AC038A43941927E3">
    <w:name w:val="F17CBB7F1A614496AC038A43941927E3"/>
    <w:rsid w:val="00E20F33"/>
  </w:style>
  <w:style w:type="paragraph" w:customStyle="1" w:styleId="CB1F921FD7884A9B82FAACD96870DE6D">
    <w:name w:val="CB1F921FD7884A9B82FAACD96870DE6D"/>
    <w:rsid w:val="00E20F33"/>
  </w:style>
  <w:style w:type="paragraph" w:customStyle="1" w:styleId="CA2C14588EF640FCB3C363627F044301">
    <w:name w:val="CA2C14588EF640FCB3C363627F044301"/>
    <w:rsid w:val="00E20F33"/>
  </w:style>
  <w:style w:type="paragraph" w:customStyle="1" w:styleId="F06C7F745CF643269A725354CCACBA4C">
    <w:name w:val="F06C7F745CF643269A725354CCACBA4C"/>
    <w:rsid w:val="00E20F33"/>
  </w:style>
  <w:style w:type="paragraph" w:customStyle="1" w:styleId="F264B81AFFD14A0BAF0534ED5308724A">
    <w:name w:val="F264B81AFFD14A0BAF0534ED5308724A"/>
    <w:rsid w:val="00E20F33"/>
  </w:style>
  <w:style w:type="paragraph" w:customStyle="1" w:styleId="505FDC6DD69A4EE985F3CC07BA79B3DB">
    <w:name w:val="505FDC6DD69A4EE985F3CC07BA79B3DB"/>
    <w:rsid w:val="00E20F33"/>
  </w:style>
  <w:style w:type="paragraph" w:customStyle="1" w:styleId="56E8B451E2FD4160B67D058808D3B724">
    <w:name w:val="56E8B451E2FD4160B67D058808D3B724"/>
    <w:rsid w:val="00E20F33"/>
  </w:style>
  <w:style w:type="paragraph" w:customStyle="1" w:styleId="7B4CD577FD3A413A8CEADA211F7B16F5">
    <w:name w:val="7B4CD577FD3A413A8CEADA211F7B16F5"/>
    <w:rsid w:val="00E20F33"/>
  </w:style>
  <w:style w:type="paragraph" w:customStyle="1" w:styleId="8CFFAC49EB4143E0B504117C72CC5625">
    <w:name w:val="8CFFAC49EB4143E0B504117C72CC5625"/>
    <w:rsid w:val="00E20F33"/>
  </w:style>
  <w:style w:type="paragraph" w:customStyle="1" w:styleId="CFAA869B764C4E569A50A63D412E9F44">
    <w:name w:val="CFAA869B764C4E569A50A63D412E9F44"/>
    <w:rsid w:val="00E20F33"/>
  </w:style>
  <w:style w:type="paragraph" w:customStyle="1" w:styleId="7BFAD7EF474E442FB3AE37F5B75F33D0">
    <w:name w:val="7BFAD7EF474E442FB3AE37F5B75F33D0"/>
    <w:rsid w:val="00E20F33"/>
  </w:style>
  <w:style w:type="paragraph" w:customStyle="1" w:styleId="20490066A8584F969F2B69DD285D5681">
    <w:name w:val="20490066A8584F969F2B69DD285D5681"/>
    <w:rsid w:val="00E20F33"/>
  </w:style>
  <w:style w:type="paragraph" w:customStyle="1" w:styleId="B61352AA94FD4D2DA7DEFE29E64A8FBE">
    <w:name w:val="B61352AA94FD4D2DA7DEFE29E64A8FBE"/>
    <w:rsid w:val="00E20F33"/>
  </w:style>
  <w:style w:type="paragraph" w:customStyle="1" w:styleId="8BDF601AB9144B87859A022FB12A383D">
    <w:name w:val="8BDF601AB9144B87859A022FB12A383D"/>
    <w:rsid w:val="00E20F33"/>
  </w:style>
  <w:style w:type="paragraph" w:customStyle="1" w:styleId="DE435F3F899544AF80853C122856D393">
    <w:name w:val="DE435F3F899544AF80853C122856D393"/>
    <w:rsid w:val="00E20F33"/>
  </w:style>
  <w:style w:type="paragraph" w:customStyle="1" w:styleId="5472A7BDE79A4D81A57FA219012A2947">
    <w:name w:val="5472A7BDE79A4D81A57FA219012A2947"/>
    <w:rsid w:val="00E20F33"/>
  </w:style>
  <w:style w:type="paragraph" w:customStyle="1" w:styleId="A220F1C86B3C4473848417E94F94092B">
    <w:name w:val="A220F1C86B3C4473848417E94F94092B"/>
    <w:rsid w:val="00E20F33"/>
  </w:style>
  <w:style w:type="paragraph" w:customStyle="1" w:styleId="1D640512CE76432ABDC0ECFD838D6D48">
    <w:name w:val="1D640512CE76432ABDC0ECFD838D6D48"/>
    <w:rsid w:val="00E20F33"/>
  </w:style>
  <w:style w:type="paragraph" w:customStyle="1" w:styleId="EDC8C980D5244261929AFA2317BEE965">
    <w:name w:val="EDC8C980D5244261929AFA2317BEE965"/>
    <w:rsid w:val="00E20F33"/>
  </w:style>
  <w:style w:type="paragraph" w:customStyle="1" w:styleId="7F0E459AABD540A0844ECF05BD8BB71A">
    <w:name w:val="7F0E459AABD540A0844ECF05BD8BB71A"/>
    <w:rsid w:val="00E20F33"/>
  </w:style>
  <w:style w:type="paragraph" w:customStyle="1" w:styleId="629F3AFB67EF4121B6845381080F5738">
    <w:name w:val="629F3AFB67EF4121B6845381080F5738"/>
    <w:rsid w:val="00E20F33"/>
  </w:style>
  <w:style w:type="paragraph" w:customStyle="1" w:styleId="88BD91614EBC403B94FEA046CAB46CA0">
    <w:name w:val="88BD91614EBC403B94FEA046CAB46CA0"/>
    <w:rsid w:val="00E20F33"/>
  </w:style>
  <w:style w:type="paragraph" w:customStyle="1" w:styleId="0E963824017B4670A13E8C10AF2585A7">
    <w:name w:val="0E963824017B4670A13E8C10AF2585A7"/>
    <w:rsid w:val="00E20F33"/>
  </w:style>
  <w:style w:type="paragraph" w:customStyle="1" w:styleId="9F6AB313F1B3490D81BD8A6E894C64BF">
    <w:name w:val="9F6AB313F1B3490D81BD8A6E894C64BF"/>
    <w:rsid w:val="00E20F33"/>
  </w:style>
  <w:style w:type="paragraph" w:customStyle="1" w:styleId="02C077C480BB4E31AD0293B534233202">
    <w:name w:val="02C077C480BB4E31AD0293B534233202"/>
    <w:rsid w:val="00E20F33"/>
  </w:style>
  <w:style w:type="paragraph" w:customStyle="1" w:styleId="3E894C19FEB84857B8F5552961387CD8">
    <w:name w:val="3E894C19FEB84857B8F5552961387CD8"/>
    <w:rsid w:val="00E20F33"/>
  </w:style>
  <w:style w:type="paragraph" w:customStyle="1" w:styleId="B7BCD3242ACC402B8C2275B57234AA0A">
    <w:name w:val="B7BCD3242ACC402B8C2275B57234AA0A"/>
    <w:rsid w:val="00E20F33"/>
  </w:style>
  <w:style w:type="paragraph" w:customStyle="1" w:styleId="7DDC517E47194806A5A32F3CC096F296">
    <w:name w:val="7DDC517E47194806A5A32F3CC096F296"/>
    <w:rsid w:val="00E20F33"/>
  </w:style>
  <w:style w:type="paragraph" w:customStyle="1" w:styleId="3CDFCB3E9918440D9E06ADD1A867C6B9">
    <w:name w:val="3CDFCB3E9918440D9E06ADD1A867C6B9"/>
    <w:rsid w:val="00E20F33"/>
  </w:style>
  <w:style w:type="paragraph" w:customStyle="1" w:styleId="A49A4A73B2A543139CC0AA1A15CAD6CA">
    <w:name w:val="A49A4A73B2A543139CC0AA1A15CAD6CA"/>
    <w:rsid w:val="00E20F33"/>
  </w:style>
  <w:style w:type="paragraph" w:customStyle="1" w:styleId="5C3BC12FC0DC4B26A44EB6DCCB77C6AB">
    <w:name w:val="5C3BC12FC0DC4B26A44EB6DCCB77C6AB"/>
    <w:rsid w:val="00E20F33"/>
  </w:style>
  <w:style w:type="paragraph" w:customStyle="1" w:styleId="9EBFABB1B729472EA9BB8E974B727460">
    <w:name w:val="9EBFABB1B729472EA9BB8E974B727460"/>
    <w:rsid w:val="00E20F33"/>
  </w:style>
  <w:style w:type="paragraph" w:customStyle="1" w:styleId="BF624401C8574D9EBF90B47B188A4106">
    <w:name w:val="BF624401C8574D9EBF90B47B188A4106"/>
    <w:rsid w:val="00E20F33"/>
  </w:style>
  <w:style w:type="paragraph" w:customStyle="1" w:styleId="BAC2D194BDC84B37A837BCAE70FD72D4">
    <w:name w:val="BAC2D194BDC84B37A837BCAE70FD72D4"/>
    <w:rsid w:val="00E20F33"/>
  </w:style>
  <w:style w:type="paragraph" w:customStyle="1" w:styleId="E26A31388FE84D2E9CB05F112984B158">
    <w:name w:val="E26A31388FE84D2E9CB05F112984B158"/>
    <w:rsid w:val="00E20F33"/>
  </w:style>
  <w:style w:type="paragraph" w:customStyle="1" w:styleId="DDC8623E131E40A888CDE9B63E84A513">
    <w:name w:val="DDC8623E131E40A888CDE9B63E84A513"/>
    <w:rsid w:val="00E20F33"/>
  </w:style>
  <w:style w:type="paragraph" w:customStyle="1" w:styleId="02D233A80E9A4DB595EFC30B0A8DE249">
    <w:name w:val="02D233A80E9A4DB595EFC30B0A8DE249"/>
    <w:rsid w:val="00E20F33"/>
  </w:style>
  <w:style w:type="paragraph" w:customStyle="1" w:styleId="CF687C21AD4B4839A83E1C72DF12FC26">
    <w:name w:val="CF687C21AD4B4839A83E1C72DF12FC26"/>
    <w:rsid w:val="00E20F33"/>
  </w:style>
  <w:style w:type="paragraph" w:customStyle="1" w:styleId="C04B4A3785C54D9687D40F3460137D89">
    <w:name w:val="C04B4A3785C54D9687D40F3460137D89"/>
    <w:rsid w:val="00E20F33"/>
  </w:style>
  <w:style w:type="paragraph" w:customStyle="1" w:styleId="2970BD42DC6E42AC94AD67082582D462">
    <w:name w:val="2970BD42DC6E42AC94AD67082582D462"/>
    <w:rsid w:val="00E20F33"/>
  </w:style>
  <w:style w:type="paragraph" w:customStyle="1" w:styleId="278D84ACE2F64F29A3F9D38930C37994">
    <w:name w:val="278D84ACE2F64F29A3F9D38930C37994"/>
    <w:rsid w:val="00E20F33"/>
  </w:style>
  <w:style w:type="paragraph" w:customStyle="1" w:styleId="AC028031F1B64EBC8F3CE251915094F2">
    <w:name w:val="AC028031F1B64EBC8F3CE251915094F2"/>
    <w:rsid w:val="00E20F33"/>
  </w:style>
  <w:style w:type="paragraph" w:customStyle="1" w:styleId="75380DE5F50A48E7A91EF9C925FB14D9">
    <w:name w:val="75380DE5F50A48E7A91EF9C925FB14D9"/>
    <w:rsid w:val="00E20F33"/>
  </w:style>
  <w:style w:type="paragraph" w:customStyle="1" w:styleId="4D47A638143948ECB480921CECCC10F9">
    <w:name w:val="4D47A638143948ECB480921CECCC10F9"/>
    <w:rsid w:val="00E20F33"/>
  </w:style>
  <w:style w:type="paragraph" w:customStyle="1" w:styleId="4C15503F5DF24ADA97F45DCE88A52636">
    <w:name w:val="4C15503F5DF24ADA97F45DCE88A52636"/>
    <w:rsid w:val="00E20F33"/>
  </w:style>
  <w:style w:type="paragraph" w:customStyle="1" w:styleId="0D33F9FFB5BA4ABBA3D1304B19D24DF3">
    <w:name w:val="0D33F9FFB5BA4ABBA3D1304B19D24DF3"/>
    <w:rsid w:val="00E20F33"/>
  </w:style>
  <w:style w:type="paragraph" w:customStyle="1" w:styleId="9EE5A094AC614937AC1A4F1B663FDD41">
    <w:name w:val="9EE5A094AC614937AC1A4F1B663FDD41"/>
    <w:rsid w:val="00E20F33"/>
  </w:style>
  <w:style w:type="paragraph" w:customStyle="1" w:styleId="788EC3CC516742DBB43575E1A3A0D79F">
    <w:name w:val="788EC3CC516742DBB43575E1A3A0D79F"/>
    <w:rsid w:val="00E20F33"/>
  </w:style>
  <w:style w:type="paragraph" w:customStyle="1" w:styleId="64A80E4A2D4144718B134138D565DC38">
    <w:name w:val="64A80E4A2D4144718B134138D565DC38"/>
    <w:rsid w:val="00E20F33"/>
  </w:style>
  <w:style w:type="paragraph" w:customStyle="1" w:styleId="FF9DC18722844B6783FBED9578E21E94">
    <w:name w:val="FF9DC18722844B6783FBED9578E21E94"/>
    <w:rsid w:val="00E20F33"/>
  </w:style>
  <w:style w:type="paragraph" w:customStyle="1" w:styleId="06D795A81233436BBF4984B445E31F6A">
    <w:name w:val="06D795A81233436BBF4984B445E31F6A"/>
    <w:rsid w:val="00E20F33"/>
  </w:style>
  <w:style w:type="paragraph" w:customStyle="1" w:styleId="61B09D4BC93C4DEF99FE7177FFCB2AC5">
    <w:name w:val="61B09D4BC93C4DEF99FE7177FFCB2AC5"/>
    <w:rsid w:val="00E20F33"/>
  </w:style>
  <w:style w:type="paragraph" w:customStyle="1" w:styleId="86713A7C10E04B41B2D93A4BDF8CC7DC">
    <w:name w:val="86713A7C10E04B41B2D93A4BDF8CC7DC"/>
    <w:rsid w:val="00E20F33"/>
  </w:style>
  <w:style w:type="paragraph" w:customStyle="1" w:styleId="79FE7F69203D40A0B982233BCE612143">
    <w:name w:val="79FE7F69203D40A0B982233BCE612143"/>
    <w:rsid w:val="00E20F33"/>
  </w:style>
  <w:style w:type="paragraph" w:customStyle="1" w:styleId="7DDB98582D2F47AA9A4FB2D7644C103A">
    <w:name w:val="7DDB98582D2F47AA9A4FB2D7644C103A"/>
    <w:rsid w:val="00E20F33"/>
  </w:style>
  <w:style w:type="paragraph" w:customStyle="1" w:styleId="558D99C92F654F90AAEA3A8521F733C6">
    <w:name w:val="558D99C92F654F90AAEA3A8521F733C6"/>
    <w:rsid w:val="00E20F33"/>
  </w:style>
  <w:style w:type="paragraph" w:customStyle="1" w:styleId="9B126F81301448F7A70440B4D56D6280">
    <w:name w:val="9B126F81301448F7A70440B4D56D6280"/>
    <w:rsid w:val="00E20F33"/>
  </w:style>
  <w:style w:type="paragraph" w:customStyle="1" w:styleId="96E9287822634E3793150A2D7B326FF6">
    <w:name w:val="96E9287822634E3793150A2D7B326FF6"/>
    <w:rsid w:val="00E20F33"/>
  </w:style>
  <w:style w:type="paragraph" w:customStyle="1" w:styleId="A217965862034666AC81A45C5F1155CF">
    <w:name w:val="A217965862034666AC81A45C5F1155CF"/>
    <w:rsid w:val="00E20F33"/>
  </w:style>
  <w:style w:type="paragraph" w:customStyle="1" w:styleId="B062DD8D83244C5F8CFD561075BCEE65">
    <w:name w:val="B062DD8D83244C5F8CFD561075BCEE65"/>
    <w:rsid w:val="00E20F33"/>
  </w:style>
  <w:style w:type="paragraph" w:customStyle="1" w:styleId="C062C8D3EA3E491782ADD0DDB85A2D6B">
    <w:name w:val="C062C8D3EA3E491782ADD0DDB85A2D6B"/>
    <w:rsid w:val="00E20F33"/>
  </w:style>
  <w:style w:type="paragraph" w:customStyle="1" w:styleId="E3D7982345B64BF3941C40317FE8DCC3">
    <w:name w:val="E3D7982345B64BF3941C40317FE8DCC3"/>
    <w:rsid w:val="00E20F33"/>
  </w:style>
  <w:style w:type="paragraph" w:customStyle="1" w:styleId="76132DB3591949FB8F85C70B2E1E6ABB">
    <w:name w:val="76132DB3591949FB8F85C70B2E1E6ABB"/>
    <w:rsid w:val="00E20F33"/>
  </w:style>
  <w:style w:type="paragraph" w:customStyle="1" w:styleId="386DC0EDE2BC47C0B058E283692D374B">
    <w:name w:val="386DC0EDE2BC47C0B058E283692D374B"/>
    <w:rsid w:val="00E20F33"/>
  </w:style>
  <w:style w:type="paragraph" w:customStyle="1" w:styleId="1F5369A573CB4F938B9A7C9A991B0BBF">
    <w:name w:val="1F5369A573CB4F938B9A7C9A991B0BBF"/>
    <w:rsid w:val="00E20F33"/>
  </w:style>
  <w:style w:type="paragraph" w:customStyle="1" w:styleId="055BD81E5CAF4B6B80E46B2811C420E6">
    <w:name w:val="055BD81E5CAF4B6B80E46B2811C420E6"/>
    <w:rsid w:val="00E20F33"/>
  </w:style>
  <w:style w:type="paragraph" w:customStyle="1" w:styleId="2A0408FF6B0E443086291CCC368CF9DF">
    <w:name w:val="2A0408FF6B0E443086291CCC368CF9DF"/>
    <w:rsid w:val="00E20F33"/>
  </w:style>
  <w:style w:type="paragraph" w:customStyle="1" w:styleId="35FAC648A0664DDCB6098507FD709E52">
    <w:name w:val="35FAC648A0664DDCB6098507FD709E52"/>
    <w:rsid w:val="00E20F33"/>
  </w:style>
  <w:style w:type="paragraph" w:customStyle="1" w:styleId="98B81C455BA94046A34D446FFCF38F7C">
    <w:name w:val="98B81C455BA94046A34D446FFCF38F7C"/>
    <w:rsid w:val="00E20F33"/>
  </w:style>
  <w:style w:type="paragraph" w:customStyle="1" w:styleId="A59310D1619D4B2AA325AD34B8ED7A89">
    <w:name w:val="A59310D1619D4B2AA325AD34B8ED7A89"/>
    <w:rsid w:val="00E20F33"/>
  </w:style>
  <w:style w:type="paragraph" w:customStyle="1" w:styleId="30E10A1F96C14D4DAE0DF87A33ABE5C6">
    <w:name w:val="30E10A1F96C14D4DAE0DF87A33ABE5C6"/>
    <w:rsid w:val="00E20F33"/>
  </w:style>
  <w:style w:type="paragraph" w:customStyle="1" w:styleId="7E5C23C2DC6B435A975EFDE73292EE18">
    <w:name w:val="7E5C23C2DC6B435A975EFDE73292EE18"/>
    <w:rsid w:val="00E20F33"/>
  </w:style>
  <w:style w:type="paragraph" w:customStyle="1" w:styleId="D01B538C81204107BACF5AA07532CD95">
    <w:name w:val="D01B538C81204107BACF5AA07532CD95"/>
    <w:rsid w:val="00E20F33"/>
  </w:style>
  <w:style w:type="paragraph" w:customStyle="1" w:styleId="B57168EC11C64D9F9DEF93ED383CD4AA">
    <w:name w:val="B57168EC11C64D9F9DEF93ED383CD4AA"/>
    <w:rsid w:val="00E20F33"/>
  </w:style>
  <w:style w:type="paragraph" w:customStyle="1" w:styleId="4895AE2493EE4F55936DB1FAB6745DEC">
    <w:name w:val="4895AE2493EE4F55936DB1FAB6745DEC"/>
    <w:rsid w:val="00E20F33"/>
  </w:style>
  <w:style w:type="paragraph" w:customStyle="1" w:styleId="B9100D6B85BF49B5A757837145645BED">
    <w:name w:val="B9100D6B85BF49B5A757837145645BED"/>
    <w:rsid w:val="00E20F33"/>
  </w:style>
  <w:style w:type="paragraph" w:customStyle="1" w:styleId="5CB3C9BAA2954B3EA448FE8E5381B9E6">
    <w:name w:val="5CB3C9BAA2954B3EA448FE8E5381B9E6"/>
    <w:rsid w:val="00E20F33"/>
  </w:style>
  <w:style w:type="paragraph" w:customStyle="1" w:styleId="9D6C0124C2F24CD1AF0E18423B6FE139">
    <w:name w:val="9D6C0124C2F24CD1AF0E18423B6FE139"/>
    <w:rsid w:val="00E20F33"/>
  </w:style>
  <w:style w:type="paragraph" w:customStyle="1" w:styleId="6C0D0EF9C68D476999849FFCC55D8700">
    <w:name w:val="6C0D0EF9C68D476999849FFCC55D8700"/>
    <w:rsid w:val="00E20F33"/>
  </w:style>
  <w:style w:type="paragraph" w:customStyle="1" w:styleId="BEF2C7CB9F0A4FEBB70E32B15FA107E5">
    <w:name w:val="BEF2C7CB9F0A4FEBB70E32B15FA107E5"/>
    <w:rsid w:val="00E20F33"/>
  </w:style>
  <w:style w:type="paragraph" w:customStyle="1" w:styleId="B80B93BFEBC5454EB6551CD1230FD2DF">
    <w:name w:val="B80B93BFEBC5454EB6551CD1230FD2DF"/>
    <w:rsid w:val="00E20F33"/>
  </w:style>
  <w:style w:type="paragraph" w:customStyle="1" w:styleId="6AEBAFE047A94B3084DC90682CC6BF0A">
    <w:name w:val="6AEBAFE047A94B3084DC90682CC6BF0A"/>
    <w:rsid w:val="00E20F33"/>
  </w:style>
  <w:style w:type="paragraph" w:customStyle="1" w:styleId="A9CD33DB46AE4664A1858F513D7D43F9">
    <w:name w:val="A9CD33DB46AE4664A1858F513D7D43F9"/>
    <w:rsid w:val="00E20F33"/>
  </w:style>
  <w:style w:type="paragraph" w:customStyle="1" w:styleId="E3471BF33A4A48D2AE307B02A746794C">
    <w:name w:val="E3471BF33A4A48D2AE307B02A746794C"/>
    <w:rsid w:val="00E20F33"/>
  </w:style>
  <w:style w:type="paragraph" w:customStyle="1" w:styleId="389664EBCD8D4B12ACE41F360955BCB6">
    <w:name w:val="389664EBCD8D4B12ACE41F360955BCB6"/>
    <w:rsid w:val="00E20F33"/>
  </w:style>
  <w:style w:type="paragraph" w:customStyle="1" w:styleId="3CA1EE8FE1894799B4C6216394FDDA8D">
    <w:name w:val="3CA1EE8FE1894799B4C6216394FDDA8D"/>
    <w:rsid w:val="00E20F33"/>
  </w:style>
  <w:style w:type="paragraph" w:customStyle="1" w:styleId="E74E58D5530D4E9BB6A6881337D77034">
    <w:name w:val="E74E58D5530D4E9BB6A6881337D77034"/>
    <w:rsid w:val="00E20F33"/>
  </w:style>
  <w:style w:type="paragraph" w:customStyle="1" w:styleId="40845E9214844DE0AB7237C11C9E8B05">
    <w:name w:val="40845E9214844DE0AB7237C11C9E8B05"/>
    <w:rsid w:val="00E20F33"/>
  </w:style>
  <w:style w:type="paragraph" w:customStyle="1" w:styleId="074423A7005C4A27A9553F696C384840">
    <w:name w:val="074423A7005C4A27A9553F696C384840"/>
    <w:rsid w:val="00E20F33"/>
  </w:style>
  <w:style w:type="paragraph" w:customStyle="1" w:styleId="E749E93AE53842BB83F94DFF5696DDF6">
    <w:name w:val="E749E93AE53842BB83F94DFF5696DDF6"/>
    <w:rsid w:val="00E20F33"/>
  </w:style>
  <w:style w:type="paragraph" w:customStyle="1" w:styleId="7541066F9B7845629AFB8A75EC972B3F">
    <w:name w:val="7541066F9B7845629AFB8A75EC972B3F"/>
    <w:rsid w:val="00E20F33"/>
  </w:style>
  <w:style w:type="paragraph" w:customStyle="1" w:styleId="9E58F84689A84A8AB10DB851DB53C622">
    <w:name w:val="9E58F84689A84A8AB10DB851DB53C622"/>
    <w:rsid w:val="00E20F33"/>
  </w:style>
  <w:style w:type="paragraph" w:customStyle="1" w:styleId="494521BB6FD74429832890733FEDDC4F">
    <w:name w:val="494521BB6FD74429832890733FEDDC4F"/>
    <w:rsid w:val="00E20F33"/>
  </w:style>
  <w:style w:type="paragraph" w:customStyle="1" w:styleId="9B530561116F446DBC3B48B2673C6AA6">
    <w:name w:val="9B530561116F446DBC3B48B2673C6AA6"/>
    <w:rsid w:val="00E20F33"/>
  </w:style>
  <w:style w:type="paragraph" w:customStyle="1" w:styleId="87CD387D99134CE8973BBC0FA7A74D3C">
    <w:name w:val="87CD387D99134CE8973BBC0FA7A74D3C"/>
    <w:rsid w:val="00E20F33"/>
  </w:style>
  <w:style w:type="paragraph" w:customStyle="1" w:styleId="C3A93C8D49354C0B9C21F25C9D08D9F9">
    <w:name w:val="C3A93C8D49354C0B9C21F25C9D08D9F9"/>
    <w:rsid w:val="00E20F33"/>
  </w:style>
  <w:style w:type="paragraph" w:customStyle="1" w:styleId="42E6258CE06E4737A44AF2E796EB42E7">
    <w:name w:val="42E6258CE06E4737A44AF2E796EB42E7"/>
    <w:rsid w:val="00E20F33"/>
  </w:style>
  <w:style w:type="paragraph" w:customStyle="1" w:styleId="E345BCA426344A369092BF0B83630817">
    <w:name w:val="E345BCA426344A369092BF0B83630817"/>
    <w:rsid w:val="00E20F33"/>
  </w:style>
  <w:style w:type="paragraph" w:customStyle="1" w:styleId="AD76DAF51FA045DFB5AF39D704C86585">
    <w:name w:val="AD76DAF51FA045DFB5AF39D704C86585"/>
    <w:rsid w:val="00E20F33"/>
  </w:style>
  <w:style w:type="paragraph" w:customStyle="1" w:styleId="6D0D38E39F494B8B97194B4B9DE4017B">
    <w:name w:val="6D0D38E39F494B8B97194B4B9DE4017B"/>
    <w:rsid w:val="00E20F33"/>
  </w:style>
  <w:style w:type="paragraph" w:customStyle="1" w:styleId="05D42D15105946D2977822B245929141">
    <w:name w:val="05D42D15105946D2977822B245929141"/>
    <w:rsid w:val="00E20F33"/>
  </w:style>
  <w:style w:type="paragraph" w:customStyle="1" w:styleId="583D9DC36D6344918A92209B13002619">
    <w:name w:val="583D9DC36D6344918A92209B13002619"/>
    <w:rsid w:val="00E20F33"/>
  </w:style>
  <w:style w:type="paragraph" w:customStyle="1" w:styleId="508CD54481E144CFB8CD15E775E07839">
    <w:name w:val="508CD54481E144CFB8CD15E775E07839"/>
    <w:rsid w:val="00E20F33"/>
  </w:style>
  <w:style w:type="paragraph" w:customStyle="1" w:styleId="71D3C3A00641441E965F6B162EEEA1D4">
    <w:name w:val="71D3C3A00641441E965F6B162EEEA1D4"/>
    <w:rsid w:val="00E20F33"/>
  </w:style>
  <w:style w:type="paragraph" w:customStyle="1" w:styleId="5E40C88CB5E44ED79537BF1135CC445E">
    <w:name w:val="5E40C88CB5E44ED79537BF1135CC445E"/>
    <w:rsid w:val="00E20F33"/>
  </w:style>
  <w:style w:type="paragraph" w:customStyle="1" w:styleId="F85AD04099B248B5BD0F2797AAC2C850">
    <w:name w:val="F85AD04099B248B5BD0F2797AAC2C850"/>
    <w:rsid w:val="00E20F33"/>
  </w:style>
  <w:style w:type="paragraph" w:customStyle="1" w:styleId="56B68DA9293B4CCEB7514EF165C83FB8">
    <w:name w:val="56B68DA9293B4CCEB7514EF165C83FB8"/>
    <w:rsid w:val="00E20F33"/>
  </w:style>
  <w:style w:type="paragraph" w:customStyle="1" w:styleId="80D6C39D694543F0871455BD73D26A5B">
    <w:name w:val="80D6C39D694543F0871455BD73D26A5B"/>
    <w:rsid w:val="00E20F33"/>
  </w:style>
  <w:style w:type="paragraph" w:customStyle="1" w:styleId="53594E397EFF45C18AF4DC8818F4B512">
    <w:name w:val="53594E397EFF45C18AF4DC8818F4B512"/>
    <w:rsid w:val="00E20F33"/>
  </w:style>
  <w:style w:type="paragraph" w:customStyle="1" w:styleId="E18597B27F064B538A8BBC4B6EB06B6B">
    <w:name w:val="E18597B27F064B538A8BBC4B6EB06B6B"/>
    <w:rsid w:val="00E20F33"/>
  </w:style>
  <w:style w:type="paragraph" w:customStyle="1" w:styleId="A59B07519FC94E5D930EEB36D3C5D8C8">
    <w:name w:val="A59B07519FC94E5D930EEB36D3C5D8C8"/>
    <w:rsid w:val="00E20F33"/>
  </w:style>
  <w:style w:type="paragraph" w:customStyle="1" w:styleId="443D32987E174AA68F57FE290BE2D9C0">
    <w:name w:val="443D32987E174AA68F57FE290BE2D9C0"/>
    <w:rsid w:val="00E20F33"/>
  </w:style>
  <w:style w:type="paragraph" w:customStyle="1" w:styleId="FEF353A82ACF4EA9AE0A2477B65A3C5D">
    <w:name w:val="FEF353A82ACF4EA9AE0A2477B65A3C5D"/>
    <w:rsid w:val="00E20F33"/>
  </w:style>
  <w:style w:type="paragraph" w:customStyle="1" w:styleId="E45942A6F90C4B548F875612055E9300">
    <w:name w:val="E45942A6F90C4B548F875612055E9300"/>
    <w:rsid w:val="00E20F33"/>
  </w:style>
  <w:style w:type="paragraph" w:customStyle="1" w:styleId="414A597B4CFD409ABA04DCFF212328D6">
    <w:name w:val="414A597B4CFD409ABA04DCFF212328D6"/>
    <w:rsid w:val="00E20F33"/>
  </w:style>
  <w:style w:type="paragraph" w:customStyle="1" w:styleId="65EE9546D1C54FC4BE0D71AF3003A20E">
    <w:name w:val="65EE9546D1C54FC4BE0D71AF3003A20E"/>
    <w:rsid w:val="00E20F33"/>
  </w:style>
  <w:style w:type="paragraph" w:customStyle="1" w:styleId="137F36289EEF4D9FB193DE62013E2F4D">
    <w:name w:val="137F36289EEF4D9FB193DE62013E2F4D"/>
    <w:rsid w:val="00E20F33"/>
  </w:style>
  <w:style w:type="paragraph" w:customStyle="1" w:styleId="1D1095B55B704779A5945A272E9B8DF8">
    <w:name w:val="1D1095B55B704779A5945A272E9B8DF8"/>
    <w:rsid w:val="00E20F33"/>
  </w:style>
  <w:style w:type="paragraph" w:customStyle="1" w:styleId="DA826CF91CD048AD8ADFB501468BC328">
    <w:name w:val="DA826CF91CD048AD8ADFB501468BC328"/>
    <w:rsid w:val="00E20F33"/>
  </w:style>
  <w:style w:type="paragraph" w:customStyle="1" w:styleId="8C9C94503E5542638BB5FD002AE853F7">
    <w:name w:val="8C9C94503E5542638BB5FD002AE853F7"/>
    <w:rsid w:val="00E20F33"/>
  </w:style>
  <w:style w:type="paragraph" w:customStyle="1" w:styleId="171A856C81BE4301AA200002BDA2F514">
    <w:name w:val="171A856C81BE4301AA200002BDA2F514"/>
    <w:rsid w:val="00E20F33"/>
  </w:style>
  <w:style w:type="paragraph" w:customStyle="1" w:styleId="05822A05A2CC4A9DA4E6B88D4A748F4C">
    <w:name w:val="05822A05A2CC4A9DA4E6B88D4A748F4C"/>
    <w:rsid w:val="00E20F33"/>
  </w:style>
  <w:style w:type="paragraph" w:customStyle="1" w:styleId="CAB74612080442219D6299B1AD41E42D">
    <w:name w:val="CAB74612080442219D6299B1AD41E42D"/>
    <w:rsid w:val="00E20F33"/>
  </w:style>
  <w:style w:type="paragraph" w:customStyle="1" w:styleId="FC5443E4C4F44A61BDA6A4373158D06C">
    <w:name w:val="FC5443E4C4F44A61BDA6A4373158D06C"/>
    <w:rsid w:val="00E20F33"/>
  </w:style>
  <w:style w:type="paragraph" w:customStyle="1" w:styleId="C633478A07E14AA3A847684A1F839459">
    <w:name w:val="C633478A07E14AA3A847684A1F839459"/>
    <w:rsid w:val="00E20F33"/>
  </w:style>
  <w:style w:type="paragraph" w:customStyle="1" w:styleId="0F26B9A949D44E69A8730C3153EC4209">
    <w:name w:val="0F26B9A949D44E69A8730C3153EC4209"/>
    <w:rsid w:val="00E20F33"/>
  </w:style>
  <w:style w:type="paragraph" w:customStyle="1" w:styleId="0641849B1B0F459B85060CC86CB4C762">
    <w:name w:val="0641849B1B0F459B85060CC86CB4C762"/>
    <w:rsid w:val="00E20F33"/>
  </w:style>
  <w:style w:type="paragraph" w:customStyle="1" w:styleId="23E5F10B9E4549C7B3B5617CD77CCCDD">
    <w:name w:val="23E5F10B9E4549C7B3B5617CD77CCCDD"/>
    <w:rsid w:val="00E20F33"/>
  </w:style>
  <w:style w:type="paragraph" w:customStyle="1" w:styleId="64E4317AF3324A28B0DB0B78F9DB92B2">
    <w:name w:val="64E4317AF3324A28B0DB0B78F9DB92B2"/>
    <w:rsid w:val="00E20F33"/>
  </w:style>
  <w:style w:type="paragraph" w:customStyle="1" w:styleId="D440942A19E54BE38C16624D8BB473EC">
    <w:name w:val="D440942A19E54BE38C16624D8BB473EC"/>
    <w:rsid w:val="00E20F33"/>
  </w:style>
  <w:style w:type="paragraph" w:customStyle="1" w:styleId="4A37D9749CBC46688D8C28F2ABC6BA13">
    <w:name w:val="4A37D9749CBC46688D8C28F2ABC6BA13"/>
    <w:rsid w:val="00E20F33"/>
  </w:style>
  <w:style w:type="paragraph" w:customStyle="1" w:styleId="5D37AA2025C54E5F985D643A3963D99D">
    <w:name w:val="5D37AA2025C54E5F985D643A3963D99D"/>
    <w:rsid w:val="00E20F33"/>
  </w:style>
  <w:style w:type="paragraph" w:customStyle="1" w:styleId="E54ADD3CFEC1494394446C6E9D8ED55A">
    <w:name w:val="E54ADD3CFEC1494394446C6E9D8ED55A"/>
    <w:rsid w:val="00E20F33"/>
  </w:style>
  <w:style w:type="paragraph" w:customStyle="1" w:styleId="8E2DDB0F5F8C4D78AE2AD1B9BE486097">
    <w:name w:val="8E2DDB0F5F8C4D78AE2AD1B9BE486097"/>
    <w:rsid w:val="00E20F33"/>
  </w:style>
  <w:style w:type="paragraph" w:customStyle="1" w:styleId="4864CDB961D74AF087C2BDFCBC7798A9">
    <w:name w:val="4864CDB961D74AF087C2BDFCBC7798A9"/>
    <w:rsid w:val="00E20F33"/>
  </w:style>
  <w:style w:type="paragraph" w:customStyle="1" w:styleId="94D91E219B3E438A952ABD74B944C371">
    <w:name w:val="94D91E219B3E438A952ABD74B944C371"/>
    <w:rsid w:val="00E20F33"/>
  </w:style>
  <w:style w:type="paragraph" w:customStyle="1" w:styleId="8D8F481E01444B459BD1785B7D600D85">
    <w:name w:val="8D8F481E01444B459BD1785B7D600D85"/>
    <w:rsid w:val="00E20F33"/>
  </w:style>
  <w:style w:type="paragraph" w:customStyle="1" w:styleId="E75897C440164FCBA2A784543E5B0D24">
    <w:name w:val="E75897C440164FCBA2A784543E5B0D24"/>
    <w:rsid w:val="00E20F33"/>
  </w:style>
  <w:style w:type="paragraph" w:customStyle="1" w:styleId="A7C9F5C7A9A445B99414BAC42D2ADE30">
    <w:name w:val="A7C9F5C7A9A445B99414BAC42D2ADE30"/>
    <w:rsid w:val="00E20F33"/>
  </w:style>
  <w:style w:type="paragraph" w:customStyle="1" w:styleId="A5811BDE562C4CA9AD8E10DD465EF569">
    <w:name w:val="A5811BDE562C4CA9AD8E10DD465EF569"/>
    <w:rsid w:val="00E20F33"/>
  </w:style>
  <w:style w:type="paragraph" w:customStyle="1" w:styleId="CD1D82C3D4434CB4A5C0C34E8F90A9EF">
    <w:name w:val="CD1D82C3D4434CB4A5C0C34E8F90A9EF"/>
    <w:rsid w:val="00E20F33"/>
  </w:style>
  <w:style w:type="paragraph" w:customStyle="1" w:styleId="DB946569E2B047A29D844D872A0B0F0B">
    <w:name w:val="DB946569E2B047A29D844D872A0B0F0B"/>
    <w:rsid w:val="00E20F33"/>
  </w:style>
  <w:style w:type="paragraph" w:customStyle="1" w:styleId="8A1886B8A84243F68A0D2DED8CD54782">
    <w:name w:val="8A1886B8A84243F68A0D2DED8CD54782"/>
    <w:rsid w:val="00E20F33"/>
  </w:style>
  <w:style w:type="paragraph" w:customStyle="1" w:styleId="4FBC43B371D6410E883CA3B1823EB966">
    <w:name w:val="4FBC43B371D6410E883CA3B1823EB966"/>
    <w:rsid w:val="00E20F33"/>
  </w:style>
  <w:style w:type="paragraph" w:customStyle="1" w:styleId="C1693C41CEFA4288A8AD9B16D09B8391">
    <w:name w:val="C1693C41CEFA4288A8AD9B16D09B8391"/>
    <w:rsid w:val="00E20F33"/>
  </w:style>
  <w:style w:type="paragraph" w:customStyle="1" w:styleId="5423DEE836444E1FB08E02D7D46BA905">
    <w:name w:val="5423DEE836444E1FB08E02D7D46BA905"/>
    <w:rsid w:val="00E20F33"/>
  </w:style>
  <w:style w:type="paragraph" w:customStyle="1" w:styleId="FFAB01815E754B0E8B4D7D32B5F704F3">
    <w:name w:val="FFAB01815E754B0E8B4D7D32B5F704F3"/>
    <w:rsid w:val="00E20F33"/>
  </w:style>
  <w:style w:type="paragraph" w:customStyle="1" w:styleId="FF29545A48A54054884202AE846BDDAA">
    <w:name w:val="FF29545A48A54054884202AE846BDDAA"/>
    <w:rsid w:val="00E20F33"/>
  </w:style>
  <w:style w:type="paragraph" w:customStyle="1" w:styleId="97A7AC0AA7064785BBA4E892ED9EF7EE">
    <w:name w:val="97A7AC0AA7064785BBA4E892ED9EF7EE"/>
    <w:rsid w:val="00E20F33"/>
  </w:style>
  <w:style w:type="paragraph" w:customStyle="1" w:styleId="ABFDA2FF7FFB4D3F84A426AAACAD62E8">
    <w:name w:val="ABFDA2FF7FFB4D3F84A426AAACAD62E8"/>
    <w:rsid w:val="00E20F33"/>
  </w:style>
  <w:style w:type="paragraph" w:customStyle="1" w:styleId="AEDAD604962C46A083ADC4833440750D">
    <w:name w:val="AEDAD604962C46A083ADC4833440750D"/>
    <w:rsid w:val="00E20F33"/>
  </w:style>
  <w:style w:type="paragraph" w:customStyle="1" w:styleId="040AA69FAF6D4F988021278FE13FA642">
    <w:name w:val="040AA69FAF6D4F988021278FE13FA642"/>
    <w:rsid w:val="00E20F33"/>
  </w:style>
  <w:style w:type="paragraph" w:customStyle="1" w:styleId="5E121303907344DB8E1468FAB7CF1EC0">
    <w:name w:val="5E121303907344DB8E1468FAB7CF1EC0"/>
    <w:rsid w:val="00E20F33"/>
  </w:style>
  <w:style w:type="paragraph" w:customStyle="1" w:styleId="FDD756E0EB8841209BE177F3167794E0">
    <w:name w:val="FDD756E0EB8841209BE177F3167794E0"/>
    <w:rsid w:val="00E20F33"/>
  </w:style>
  <w:style w:type="paragraph" w:customStyle="1" w:styleId="518E69F6E5654719BE2EC4A3A897885B">
    <w:name w:val="518E69F6E5654719BE2EC4A3A897885B"/>
    <w:rsid w:val="00E20F33"/>
  </w:style>
  <w:style w:type="paragraph" w:customStyle="1" w:styleId="CBB7BF4A1FC747D7BE49E27DA7A3529E">
    <w:name w:val="CBB7BF4A1FC747D7BE49E27DA7A3529E"/>
    <w:rsid w:val="00E20F33"/>
  </w:style>
  <w:style w:type="paragraph" w:customStyle="1" w:styleId="015F88944FCA42CD8EEB52FB7F3EA2BC">
    <w:name w:val="015F88944FCA42CD8EEB52FB7F3EA2BC"/>
    <w:rsid w:val="00E20F33"/>
  </w:style>
  <w:style w:type="paragraph" w:customStyle="1" w:styleId="C28AA757CBB74409B6F9285C42892F2A">
    <w:name w:val="C28AA757CBB74409B6F9285C42892F2A"/>
    <w:rsid w:val="00E20F33"/>
  </w:style>
  <w:style w:type="paragraph" w:customStyle="1" w:styleId="F17106B8305842B3A653D58BAA265F5F">
    <w:name w:val="F17106B8305842B3A653D58BAA265F5F"/>
    <w:rsid w:val="00E20F33"/>
  </w:style>
  <w:style w:type="paragraph" w:customStyle="1" w:styleId="272E69EFC21C460DB0EC9261E9945BA5">
    <w:name w:val="272E69EFC21C460DB0EC9261E9945BA5"/>
    <w:rsid w:val="00E20F33"/>
  </w:style>
  <w:style w:type="paragraph" w:customStyle="1" w:styleId="2479BF77EAF640CD81632A71219D8078">
    <w:name w:val="2479BF77EAF640CD81632A71219D8078"/>
    <w:rsid w:val="00E20F33"/>
  </w:style>
  <w:style w:type="paragraph" w:customStyle="1" w:styleId="32D1C0048F664BF391A6B50A94FD5BF1">
    <w:name w:val="32D1C0048F664BF391A6B50A94FD5BF1"/>
    <w:rsid w:val="00E20F33"/>
  </w:style>
  <w:style w:type="paragraph" w:customStyle="1" w:styleId="F8BFB7B2790344B985BF19B0638D5850">
    <w:name w:val="F8BFB7B2790344B985BF19B0638D5850"/>
    <w:rsid w:val="00E20F33"/>
  </w:style>
  <w:style w:type="paragraph" w:customStyle="1" w:styleId="1C177FB59F6841BEA4A056F8B57CA4BB">
    <w:name w:val="1C177FB59F6841BEA4A056F8B57CA4BB"/>
    <w:rsid w:val="00E20F33"/>
  </w:style>
  <w:style w:type="paragraph" w:customStyle="1" w:styleId="0AD161549A00493BBB264F6A9FBC455E">
    <w:name w:val="0AD161549A00493BBB264F6A9FBC455E"/>
    <w:rsid w:val="00E20F33"/>
  </w:style>
  <w:style w:type="paragraph" w:customStyle="1" w:styleId="4360F3D558224F7C901366D94C5E8E0B">
    <w:name w:val="4360F3D558224F7C901366D94C5E8E0B"/>
    <w:rsid w:val="00E20F33"/>
  </w:style>
  <w:style w:type="paragraph" w:customStyle="1" w:styleId="B39E75B2BC6141D2BD2BF103F722BB0A">
    <w:name w:val="B39E75B2BC6141D2BD2BF103F722BB0A"/>
    <w:rsid w:val="00E20F33"/>
  </w:style>
  <w:style w:type="paragraph" w:customStyle="1" w:styleId="DF31764E1FDD4FB9841AD852E3174905">
    <w:name w:val="DF31764E1FDD4FB9841AD852E3174905"/>
    <w:rsid w:val="00E20F33"/>
  </w:style>
  <w:style w:type="paragraph" w:customStyle="1" w:styleId="6082555916214BF49B610AD3C81AD196">
    <w:name w:val="6082555916214BF49B610AD3C81AD196"/>
    <w:rsid w:val="00E20F33"/>
  </w:style>
  <w:style w:type="paragraph" w:customStyle="1" w:styleId="28373E3AEB5E41E59D23CE57090F762E">
    <w:name w:val="28373E3AEB5E41E59D23CE57090F762E"/>
    <w:rsid w:val="00E20F33"/>
  </w:style>
  <w:style w:type="paragraph" w:customStyle="1" w:styleId="7AC8F444B84C4E1C99F02F48FE3696C4">
    <w:name w:val="7AC8F444B84C4E1C99F02F48FE3696C4"/>
    <w:rsid w:val="00E20F33"/>
  </w:style>
  <w:style w:type="paragraph" w:customStyle="1" w:styleId="C558CCA01AE34D6FB0F4A77013E38F2A">
    <w:name w:val="C558CCA01AE34D6FB0F4A77013E38F2A"/>
    <w:rsid w:val="00E20F33"/>
  </w:style>
  <w:style w:type="paragraph" w:customStyle="1" w:styleId="78FF53A996EE47D78316C2727D9304BF">
    <w:name w:val="78FF53A996EE47D78316C2727D9304BF"/>
    <w:rsid w:val="00E20F33"/>
  </w:style>
  <w:style w:type="paragraph" w:customStyle="1" w:styleId="4E2B1339FB8E40DF9F620AD12C7BC1A6">
    <w:name w:val="4E2B1339FB8E40DF9F620AD12C7BC1A6"/>
    <w:rsid w:val="00E20F33"/>
  </w:style>
  <w:style w:type="paragraph" w:customStyle="1" w:styleId="85099D03FB1F49D4936AC673ED7214F6">
    <w:name w:val="85099D03FB1F49D4936AC673ED7214F6"/>
    <w:rsid w:val="00E20F33"/>
  </w:style>
  <w:style w:type="paragraph" w:customStyle="1" w:styleId="734A785F58AA4DA98CCD57A064C3CBAE">
    <w:name w:val="734A785F58AA4DA98CCD57A064C3CBAE"/>
    <w:rsid w:val="00E20F33"/>
  </w:style>
  <w:style w:type="paragraph" w:customStyle="1" w:styleId="6263B3F3F4294FC2B606BADF57C6CF90">
    <w:name w:val="6263B3F3F4294FC2B606BADF57C6CF90"/>
    <w:rsid w:val="00E20F33"/>
  </w:style>
  <w:style w:type="paragraph" w:customStyle="1" w:styleId="70981CE2126F426480144D3D04DA3AAF">
    <w:name w:val="70981CE2126F426480144D3D04DA3AAF"/>
    <w:rsid w:val="00E20F33"/>
  </w:style>
  <w:style w:type="paragraph" w:customStyle="1" w:styleId="2299F4E7DF454C6E99AF8EA7FA513163">
    <w:name w:val="2299F4E7DF454C6E99AF8EA7FA513163"/>
    <w:rsid w:val="00E20F33"/>
  </w:style>
  <w:style w:type="paragraph" w:customStyle="1" w:styleId="72A8208640114A5BA882E1F81B8C920D">
    <w:name w:val="72A8208640114A5BA882E1F81B8C920D"/>
    <w:rsid w:val="00E20F33"/>
  </w:style>
  <w:style w:type="paragraph" w:customStyle="1" w:styleId="ECF7DEE5198E4BD6B157B700808828A8">
    <w:name w:val="ECF7DEE5198E4BD6B157B700808828A8"/>
    <w:rsid w:val="00E20F33"/>
  </w:style>
  <w:style w:type="paragraph" w:customStyle="1" w:styleId="BFD1DCB191494AB5B4AD7E092491E373">
    <w:name w:val="BFD1DCB191494AB5B4AD7E092491E373"/>
    <w:rsid w:val="00E20F33"/>
  </w:style>
  <w:style w:type="paragraph" w:customStyle="1" w:styleId="1AE3BFE7E96F41E0A09F6DFF60724101">
    <w:name w:val="1AE3BFE7E96F41E0A09F6DFF60724101"/>
    <w:rsid w:val="00E20F33"/>
  </w:style>
  <w:style w:type="paragraph" w:customStyle="1" w:styleId="6F29E9FCCF16407689F474FAE82DBF6A">
    <w:name w:val="6F29E9FCCF16407689F474FAE82DBF6A"/>
    <w:rsid w:val="00E20F33"/>
  </w:style>
  <w:style w:type="paragraph" w:customStyle="1" w:styleId="B25F5C899DFA430F979E70023AFBA2D9">
    <w:name w:val="B25F5C899DFA430F979E70023AFBA2D9"/>
    <w:rsid w:val="00E20F33"/>
  </w:style>
  <w:style w:type="paragraph" w:customStyle="1" w:styleId="3870B4E339654327BDE76726B137D736">
    <w:name w:val="3870B4E339654327BDE76726B137D736"/>
    <w:rsid w:val="00E20F33"/>
  </w:style>
  <w:style w:type="paragraph" w:customStyle="1" w:styleId="3F09A5B8E2E442959F01B6D51A0C3486">
    <w:name w:val="3F09A5B8E2E442959F01B6D51A0C3486"/>
    <w:rsid w:val="00E20F33"/>
  </w:style>
  <w:style w:type="paragraph" w:customStyle="1" w:styleId="E4BB5914F5BC426EA8F697C7A11FCBCC">
    <w:name w:val="E4BB5914F5BC426EA8F697C7A11FCBCC"/>
    <w:rsid w:val="00E20F33"/>
  </w:style>
  <w:style w:type="paragraph" w:customStyle="1" w:styleId="BED87BCBA23E4A14A9535FA0FD70AF32">
    <w:name w:val="BED87BCBA23E4A14A9535FA0FD70AF32"/>
    <w:rsid w:val="00E20F33"/>
  </w:style>
  <w:style w:type="paragraph" w:customStyle="1" w:styleId="F11418FA7DF44FD997FCF5B956DBD298">
    <w:name w:val="F11418FA7DF44FD997FCF5B956DBD298"/>
    <w:rsid w:val="00E20F33"/>
  </w:style>
  <w:style w:type="paragraph" w:customStyle="1" w:styleId="1B5B36A74D8B4526B40DF1B42BCC1CAD">
    <w:name w:val="1B5B36A74D8B4526B40DF1B42BCC1CAD"/>
    <w:rsid w:val="00E20F33"/>
  </w:style>
  <w:style w:type="paragraph" w:customStyle="1" w:styleId="B7A7C3FA53C542F88AE5AF8A5CAC1FC7">
    <w:name w:val="B7A7C3FA53C542F88AE5AF8A5CAC1FC7"/>
    <w:rsid w:val="00E20F33"/>
  </w:style>
  <w:style w:type="paragraph" w:customStyle="1" w:styleId="7BE39082B02148AA86809A62FEB20909">
    <w:name w:val="7BE39082B02148AA86809A62FEB20909"/>
    <w:rsid w:val="00E20F33"/>
  </w:style>
  <w:style w:type="paragraph" w:customStyle="1" w:styleId="C5E0AB418BFE4E5E856A1CA50623394E">
    <w:name w:val="C5E0AB418BFE4E5E856A1CA50623394E"/>
    <w:rsid w:val="00E20F33"/>
  </w:style>
  <w:style w:type="paragraph" w:customStyle="1" w:styleId="1475044CD53E460C8C1986056810EFBD">
    <w:name w:val="1475044CD53E460C8C1986056810EFBD"/>
    <w:rsid w:val="00E20F33"/>
  </w:style>
  <w:style w:type="paragraph" w:customStyle="1" w:styleId="163581BA892946819C0F29C8BDC5B448">
    <w:name w:val="163581BA892946819C0F29C8BDC5B448"/>
    <w:rsid w:val="00E20F33"/>
  </w:style>
  <w:style w:type="paragraph" w:customStyle="1" w:styleId="8A3E4B0F390449108D62E6D2A9F80023">
    <w:name w:val="8A3E4B0F390449108D62E6D2A9F80023"/>
    <w:rsid w:val="00E20F33"/>
  </w:style>
  <w:style w:type="paragraph" w:customStyle="1" w:styleId="ADB6A80175C6463B883AEA51CE7B90ED">
    <w:name w:val="ADB6A80175C6463B883AEA51CE7B90ED"/>
    <w:rsid w:val="00E20F33"/>
  </w:style>
  <w:style w:type="paragraph" w:customStyle="1" w:styleId="018BF825EC67433AB9B3C03A3B481677">
    <w:name w:val="018BF825EC67433AB9B3C03A3B481677"/>
    <w:rsid w:val="00E20F33"/>
  </w:style>
  <w:style w:type="paragraph" w:customStyle="1" w:styleId="4AF3B954D2014120B5528D41AE60BE5F">
    <w:name w:val="4AF3B954D2014120B5528D41AE60BE5F"/>
    <w:rsid w:val="00E20F33"/>
  </w:style>
  <w:style w:type="paragraph" w:customStyle="1" w:styleId="07C9E2933DDB4CB481E1466944EBE672">
    <w:name w:val="07C9E2933DDB4CB481E1466944EBE672"/>
    <w:rsid w:val="00E20F33"/>
  </w:style>
  <w:style w:type="paragraph" w:customStyle="1" w:styleId="D5282A764EC740568ECDC1A0DA94C7AF">
    <w:name w:val="D5282A764EC740568ECDC1A0DA94C7AF"/>
    <w:rsid w:val="00E20F33"/>
  </w:style>
  <w:style w:type="paragraph" w:customStyle="1" w:styleId="F7FE7CBE4AA045DCBDF4DAC0A94C298E">
    <w:name w:val="F7FE7CBE4AA045DCBDF4DAC0A94C298E"/>
    <w:rsid w:val="00E20F33"/>
  </w:style>
  <w:style w:type="paragraph" w:customStyle="1" w:styleId="E34A45F3790A4E1DBA0CAC725A0CDA2A">
    <w:name w:val="E34A45F3790A4E1DBA0CAC725A0CDA2A"/>
    <w:rsid w:val="00E20F33"/>
  </w:style>
  <w:style w:type="paragraph" w:customStyle="1" w:styleId="7B4330EE7C574E7D91C26FC3ABBC4076">
    <w:name w:val="7B4330EE7C574E7D91C26FC3ABBC4076"/>
    <w:rsid w:val="00E20F33"/>
  </w:style>
  <w:style w:type="paragraph" w:customStyle="1" w:styleId="C60CE0D360E84F3DA462A9DC0491F0F2">
    <w:name w:val="C60CE0D360E84F3DA462A9DC0491F0F2"/>
    <w:rsid w:val="00E20F33"/>
  </w:style>
  <w:style w:type="paragraph" w:customStyle="1" w:styleId="06F10E24F8894D91BDFF1AE4C11BC737">
    <w:name w:val="06F10E24F8894D91BDFF1AE4C11BC737"/>
    <w:rsid w:val="00E20F33"/>
  </w:style>
  <w:style w:type="paragraph" w:customStyle="1" w:styleId="55E8BA961CB64D30BC0BF9E8DFBDC993">
    <w:name w:val="55E8BA961CB64D30BC0BF9E8DFBDC993"/>
    <w:rsid w:val="00E20F33"/>
  </w:style>
  <w:style w:type="paragraph" w:customStyle="1" w:styleId="210B12E83E6A4B3BB5AA2C0881EDD82C">
    <w:name w:val="210B12E83E6A4B3BB5AA2C0881EDD82C"/>
    <w:rsid w:val="00E20F33"/>
  </w:style>
  <w:style w:type="paragraph" w:customStyle="1" w:styleId="402A810DE549486C8592CD035E23DA15">
    <w:name w:val="402A810DE549486C8592CD035E23DA15"/>
    <w:rsid w:val="00E20F33"/>
  </w:style>
  <w:style w:type="paragraph" w:customStyle="1" w:styleId="746394A55AFC4FE6AEC35DE9FC851698">
    <w:name w:val="746394A55AFC4FE6AEC35DE9FC851698"/>
    <w:rsid w:val="00E20F33"/>
  </w:style>
  <w:style w:type="paragraph" w:customStyle="1" w:styleId="98A28A260A5C44C690E0971E7170514D">
    <w:name w:val="98A28A260A5C44C690E0971E7170514D"/>
    <w:rsid w:val="00E20F33"/>
  </w:style>
  <w:style w:type="paragraph" w:customStyle="1" w:styleId="446DA54D9BAB478FA25119FB2ABFBED5">
    <w:name w:val="446DA54D9BAB478FA25119FB2ABFBED5"/>
    <w:rsid w:val="00E20F33"/>
  </w:style>
  <w:style w:type="paragraph" w:customStyle="1" w:styleId="8BFC2D14769C4AF2981ED5E01B67D3C3">
    <w:name w:val="8BFC2D14769C4AF2981ED5E01B67D3C3"/>
    <w:rsid w:val="00E20F33"/>
  </w:style>
  <w:style w:type="paragraph" w:customStyle="1" w:styleId="892632FCB29B4EFF91C91982FCA3F37F">
    <w:name w:val="892632FCB29B4EFF91C91982FCA3F37F"/>
    <w:rsid w:val="00E20F33"/>
  </w:style>
  <w:style w:type="paragraph" w:customStyle="1" w:styleId="92BBBE7C4C234CF0B43F3F0AD72695BD">
    <w:name w:val="92BBBE7C4C234CF0B43F3F0AD72695BD"/>
    <w:rsid w:val="00E20F33"/>
  </w:style>
  <w:style w:type="paragraph" w:customStyle="1" w:styleId="383BCB5D87F049BBAE674C1DC6AC5709">
    <w:name w:val="383BCB5D87F049BBAE674C1DC6AC5709"/>
    <w:rsid w:val="00E20F33"/>
  </w:style>
  <w:style w:type="paragraph" w:customStyle="1" w:styleId="485C047297CB4DB8AA721E78AB3DE2C0">
    <w:name w:val="485C047297CB4DB8AA721E78AB3DE2C0"/>
    <w:rsid w:val="00E20F33"/>
  </w:style>
  <w:style w:type="paragraph" w:customStyle="1" w:styleId="D64A66A63251401787F51244BF102F99">
    <w:name w:val="D64A66A63251401787F51244BF102F99"/>
    <w:rsid w:val="00E20F33"/>
  </w:style>
  <w:style w:type="paragraph" w:customStyle="1" w:styleId="DAF2A38C1E9149E68639D0E7E03BD0BF">
    <w:name w:val="DAF2A38C1E9149E68639D0E7E03BD0BF"/>
    <w:rsid w:val="00E20F33"/>
  </w:style>
  <w:style w:type="paragraph" w:customStyle="1" w:styleId="FB717E3D5BFF483CAE310D548B1043D5">
    <w:name w:val="FB717E3D5BFF483CAE310D548B1043D5"/>
    <w:rsid w:val="00E20F33"/>
  </w:style>
  <w:style w:type="paragraph" w:customStyle="1" w:styleId="4A400AF010274E5AAD0B8D250435EB3C">
    <w:name w:val="4A400AF010274E5AAD0B8D250435EB3C"/>
    <w:rsid w:val="00E20F33"/>
  </w:style>
  <w:style w:type="paragraph" w:customStyle="1" w:styleId="42C75BAD6C514D17B0E06F01651E5326">
    <w:name w:val="42C75BAD6C514D17B0E06F01651E5326"/>
    <w:rsid w:val="00E20F33"/>
  </w:style>
  <w:style w:type="paragraph" w:customStyle="1" w:styleId="6FC16820A5194942B7635E78154E2DC0">
    <w:name w:val="6FC16820A5194942B7635E78154E2DC0"/>
    <w:rsid w:val="00E20F33"/>
  </w:style>
  <w:style w:type="paragraph" w:customStyle="1" w:styleId="E34B52137BD74F05AFB4331354C85B8B">
    <w:name w:val="E34B52137BD74F05AFB4331354C85B8B"/>
    <w:rsid w:val="00E20F33"/>
  </w:style>
  <w:style w:type="paragraph" w:customStyle="1" w:styleId="07E5EA261DE947FCAE011CD6D4D2BE73">
    <w:name w:val="07E5EA261DE947FCAE011CD6D4D2BE73"/>
    <w:rsid w:val="00E20F33"/>
  </w:style>
  <w:style w:type="paragraph" w:customStyle="1" w:styleId="3520EEA9EE024E57A776E0C99910E006">
    <w:name w:val="3520EEA9EE024E57A776E0C99910E006"/>
    <w:rsid w:val="00E20F33"/>
  </w:style>
  <w:style w:type="paragraph" w:customStyle="1" w:styleId="6627399204C7435EAD38B07B257F9BDB">
    <w:name w:val="6627399204C7435EAD38B07B257F9BDB"/>
    <w:rsid w:val="00E20F33"/>
  </w:style>
  <w:style w:type="paragraph" w:customStyle="1" w:styleId="5540BAE9F56342C3B6C0F61F9F96AE8B">
    <w:name w:val="5540BAE9F56342C3B6C0F61F9F96AE8B"/>
    <w:rsid w:val="00E20F33"/>
  </w:style>
  <w:style w:type="paragraph" w:customStyle="1" w:styleId="3B46DDCF10564D33B33CFFBA1381640F">
    <w:name w:val="3B46DDCF10564D33B33CFFBA1381640F"/>
    <w:rsid w:val="00E20F33"/>
  </w:style>
  <w:style w:type="paragraph" w:customStyle="1" w:styleId="CEA69A1CE4B048A9BD2E58EE65862E1B">
    <w:name w:val="CEA69A1CE4B048A9BD2E58EE65862E1B"/>
    <w:rsid w:val="00E20F33"/>
  </w:style>
  <w:style w:type="paragraph" w:customStyle="1" w:styleId="EE5C43993B9248D5A88BDD2A596E55D0">
    <w:name w:val="EE5C43993B9248D5A88BDD2A596E55D0"/>
    <w:rsid w:val="00E20F33"/>
  </w:style>
  <w:style w:type="paragraph" w:customStyle="1" w:styleId="918BFC8C550A4C7AA86D1A857CC51C62">
    <w:name w:val="918BFC8C550A4C7AA86D1A857CC51C62"/>
    <w:rsid w:val="00E20F33"/>
  </w:style>
  <w:style w:type="paragraph" w:customStyle="1" w:styleId="7EF7CE903DEA458A873D64E1F6755986">
    <w:name w:val="7EF7CE903DEA458A873D64E1F6755986"/>
    <w:rsid w:val="00E20F33"/>
  </w:style>
  <w:style w:type="paragraph" w:customStyle="1" w:styleId="05101567C69A438B867D8A88CB679941">
    <w:name w:val="05101567C69A438B867D8A88CB679941"/>
    <w:rsid w:val="00E20F33"/>
  </w:style>
  <w:style w:type="paragraph" w:customStyle="1" w:styleId="B1A5AF66C0034688BFC28F8C4857589A">
    <w:name w:val="B1A5AF66C0034688BFC28F8C4857589A"/>
    <w:rsid w:val="00E20F33"/>
  </w:style>
  <w:style w:type="paragraph" w:customStyle="1" w:styleId="1CC1F8A8F10746E9A53A8208BAD6BFD4">
    <w:name w:val="1CC1F8A8F10746E9A53A8208BAD6BFD4"/>
    <w:rsid w:val="00E20F33"/>
  </w:style>
  <w:style w:type="paragraph" w:customStyle="1" w:styleId="906C7F087531414D89E08416D4BDB2BA">
    <w:name w:val="906C7F087531414D89E08416D4BDB2BA"/>
    <w:rsid w:val="00E20F33"/>
  </w:style>
  <w:style w:type="paragraph" w:customStyle="1" w:styleId="BF9990884C4B413385F63126566BD238">
    <w:name w:val="BF9990884C4B413385F63126566BD238"/>
    <w:rsid w:val="00E20F33"/>
  </w:style>
  <w:style w:type="paragraph" w:customStyle="1" w:styleId="C7F9C7C861D84A3998AB7621991B6E7B">
    <w:name w:val="C7F9C7C861D84A3998AB7621991B6E7B"/>
    <w:rsid w:val="00E20F33"/>
  </w:style>
  <w:style w:type="paragraph" w:customStyle="1" w:styleId="E43F664B0B4942E99EB99A51D490FBBC">
    <w:name w:val="E43F664B0B4942E99EB99A51D490FBBC"/>
    <w:rsid w:val="00E20F33"/>
  </w:style>
  <w:style w:type="paragraph" w:customStyle="1" w:styleId="C218D967A3DC497EB4230776B3A7210E">
    <w:name w:val="C218D967A3DC497EB4230776B3A7210E"/>
    <w:rsid w:val="00E20F33"/>
  </w:style>
  <w:style w:type="paragraph" w:customStyle="1" w:styleId="181685A8939F42A297D9852DD8B509D9">
    <w:name w:val="181685A8939F42A297D9852DD8B509D9"/>
    <w:rsid w:val="00E20F33"/>
  </w:style>
  <w:style w:type="paragraph" w:customStyle="1" w:styleId="59D894B7505242ACB83F1367B3F3AE7A">
    <w:name w:val="59D894B7505242ACB83F1367B3F3AE7A"/>
    <w:rsid w:val="00E20F33"/>
  </w:style>
  <w:style w:type="paragraph" w:customStyle="1" w:styleId="F44A51C187294FAAA9B47EFE868038F2">
    <w:name w:val="F44A51C187294FAAA9B47EFE868038F2"/>
    <w:rsid w:val="00E20F33"/>
  </w:style>
  <w:style w:type="paragraph" w:customStyle="1" w:styleId="0CD67E1F813A4BF28B3F05D88CF9D77D">
    <w:name w:val="0CD67E1F813A4BF28B3F05D88CF9D77D"/>
    <w:rsid w:val="00E20F33"/>
  </w:style>
  <w:style w:type="paragraph" w:customStyle="1" w:styleId="40B93C0132094333933CB7168250CB87">
    <w:name w:val="40B93C0132094333933CB7168250CB87"/>
    <w:rsid w:val="00E20F33"/>
  </w:style>
  <w:style w:type="paragraph" w:customStyle="1" w:styleId="4C062CDA553B4B6BA806720EE125B6C7">
    <w:name w:val="4C062CDA553B4B6BA806720EE125B6C7"/>
    <w:rsid w:val="00E20F33"/>
  </w:style>
  <w:style w:type="paragraph" w:customStyle="1" w:styleId="A56B39E97760490BA3B57D8F7D3C02D3">
    <w:name w:val="A56B39E97760490BA3B57D8F7D3C02D3"/>
    <w:rsid w:val="00E20F33"/>
  </w:style>
  <w:style w:type="paragraph" w:customStyle="1" w:styleId="974B50A4E5134ABCB69B3DA845534FC1">
    <w:name w:val="974B50A4E5134ABCB69B3DA845534FC1"/>
    <w:rsid w:val="00E20F33"/>
  </w:style>
  <w:style w:type="paragraph" w:customStyle="1" w:styleId="980B057B2F0443A3B4B420DF2D485084">
    <w:name w:val="980B057B2F0443A3B4B420DF2D485084"/>
    <w:rsid w:val="00E20F33"/>
  </w:style>
  <w:style w:type="paragraph" w:customStyle="1" w:styleId="EDE1BC0EA38D4182BAF0EFEC61A59EE8">
    <w:name w:val="EDE1BC0EA38D4182BAF0EFEC61A59EE8"/>
    <w:rsid w:val="00E20F33"/>
  </w:style>
  <w:style w:type="paragraph" w:customStyle="1" w:styleId="B8B9F91F0C334FFEB2FAF5DC3E038E27">
    <w:name w:val="B8B9F91F0C334FFEB2FAF5DC3E038E27"/>
    <w:rsid w:val="00E20F33"/>
  </w:style>
  <w:style w:type="paragraph" w:customStyle="1" w:styleId="631D59875A5D4C85BD193E42087F38D0">
    <w:name w:val="631D59875A5D4C85BD193E42087F38D0"/>
    <w:rsid w:val="00E20F33"/>
  </w:style>
  <w:style w:type="paragraph" w:customStyle="1" w:styleId="6F9DFFA2E9B949B4AD731F0898A330AB">
    <w:name w:val="6F9DFFA2E9B949B4AD731F0898A330AB"/>
    <w:rsid w:val="00E20F33"/>
  </w:style>
  <w:style w:type="paragraph" w:customStyle="1" w:styleId="07A0DE6F72F14E86B4F98A91BC206D30">
    <w:name w:val="07A0DE6F72F14E86B4F98A91BC206D30"/>
    <w:rsid w:val="00E20F33"/>
  </w:style>
  <w:style w:type="paragraph" w:customStyle="1" w:styleId="319F0C18C974487C8376C8C5C16ED701">
    <w:name w:val="319F0C18C974487C8376C8C5C16ED701"/>
    <w:rsid w:val="00E20F33"/>
  </w:style>
  <w:style w:type="paragraph" w:customStyle="1" w:styleId="31CD604CDEEF490D88B7C0B6D43AAE4A">
    <w:name w:val="31CD604CDEEF490D88B7C0B6D43AAE4A"/>
    <w:rsid w:val="00E20F33"/>
  </w:style>
  <w:style w:type="paragraph" w:customStyle="1" w:styleId="84FA074035C646C0952C4CF242A29AA9">
    <w:name w:val="84FA074035C646C0952C4CF242A29AA9"/>
    <w:rsid w:val="00E20F33"/>
  </w:style>
  <w:style w:type="paragraph" w:customStyle="1" w:styleId="8AE5903FA29945348EE20BCB78FA05B8">
    <w:name w:val="8AE5903FA29945348EE20BCB78FA05B8"/>
    <w:rsid w:val="00E20F33"/>
  </w:style>
  <w:style w:type="paragraph" w:customStyle="1" w:styleId="74CA97D7FF1B4340BED24711B0A33CFB">
    <w:name w:val="74CA97D7FF1B4340BED24711B0A33CFB"/>
    <w:rsid w:val="00E20F33"/>
  </w:style>
  <w:style w:type="paragraph" w:customStyle="1" w:styleId="7CF8494C223E47ADA1EB5FA70A922BDD">
    <w:name w:val="7CF8494C223E47ADA1EB5FA70A922BDD"/>
    <w:rsid w:val="00E20F33"/>
  </w:style>
  <w:style w:type="paragraph" w:customStyle="1" w:styleId="DAABD6C041284FC7B74EC5A9CBDE12B6">
    <w:name w:val="DAABD6C041284FC7B74EC5A9CBDE12B6"/>
    <w:rsid w:val="00E20F33"/>
  </w:style>
  <w:style w:type="paragraph" w:customStyle="1" w:styleId="D086613324E04A4EA8B5AD650F1547C0">
    <w:name w:val="D086613324E04A4EA8B5AD650F1547C0"/>
    <w:rsid w:val="00E20F33"/>
  </w:style>
  <w:style w:type="paragraph" w:customStyle="1" w:styleId="38D0243D5B9B4A68A19EA1401FED38B2">
    <w:name w:val="38D0243D5B9B4A68A19EA1401FED38B2"/>
    <w:rsid w:val="00E20F33"/>
  </w:style>
  <w:style w:type="paragraph" w:customStyle="1" w:styleId="657A4FD467D741BBAA6656862C2ECABC">
    <w:name w:val="657A4FD467D741BBAA6656862C2ECABC"/>
    <w:rsid w:val="00E20F33"/>
  </w:style>
  <w:style w:type="paragraph" w:customStyle="1" w:styleId="B0C0E97B1FB24A0598AC6453CCAAE2D3">
    <w:name w:val="B0C0E97B1FB24A0598AC6453CCAAE2D3"/>
    <w:rsid w:val="00E20F33"/>
  </w:style>
  <w:style w:type="paragraph" w:customStyle="1" w:styleId="14F086EABEC4415DA5A49768CAC9DC7F">
    <w:name w:val="14F086EABEC4415DA5A49768CAC9DC7F"/>
    <w:rsid w:val="00E20F33"/>
  </w:style>
  <w:style w:type="paragraph" w:customStyle="1" w:styleId="DBFB2A5C48EE46E4B174226494F382F2">
    <w:name w:val="DBFB2A5C48EE46E4B174226494F382F2"/>
    <w:rsid w:val="00E20F33"/>
  </w:style>
  <w:style w:type="paragraph" w:customStyle="1" w:styleId="E4C59328F59C4EB0B9A221F88E2B6E67">
    <w:name w:val="E4C59328F59C4EB0B9A221F88E2B6E67"/>
    <w:rsid w:val="00E20F33"/>
  </w:style>
  <w:style w:type="paragraph" w:customStyle="1" w:styleId="568A0DBD515A4B79A28CC891370F36FE">
    <w:name w:val="568A0DBD515A4B79A28CC891370F36FE"/>
    <w:rsid w:val="00E20F33"/>
  </w:style>
  <w:style w:type="paragraph" w:customStyle="1" w:styleId="1C9DA38903854288BCA825F9A52B7AD2">
    <w:name w:val="1C9DA38903854288BCA825F9A52B7AD2"/>
    <w:rsid w:val="00E20F33"/>
  </w:style>
  <w:style w:type="paragraph" w:customStyle="1" w:styleId="9E3145E04F83499EB7644EB5C894A69B">
    <w:name w:val="9E3145E04F83499EB7644EB5C894A69B"/>
    <w:rsid w:val="00E20F33"/>
  </w:style>
  <w:style w:type="paragraph" w:customStyle="1" w:styleId="39010B7ADEAF4BD6AE68D5C4B6A367FA">
    <w:name w:val="39010B7ADEAF4BD6AE68D5C4B6A367FA"/>
    <w:rsid w:val="00E20F33"/>
  </w:style>
  <w:style w:type="paragraph" w:customStyle="1" w:styleId="865EF6D87BAC4D45861CAEEC65DBFA65">
    <w:name w:val="865EF6D87BAC4D45861CAEEC65DBFA65"/>
    <w:rsid w:val="00E20F33"/>
  </w:style>
  <w:style w:type="paragraph" w:customStyle="1" w:styleId="BD43894EC94246AA8AB76878EA1118ED">
    <w:name w:val="BD43894EC94246AA8AB76878EA1118ED"/>
    <w:rsid w:val="00E20F33"/>
  </w:style>
  <w:style w:type="paragraph" w:customStyle="1" w:styleId="80504EC1E0EE4833AF21798A6FE69C8A">
    <w:name w:val="80504EC1E0EE4833AF21798A6FE69C8A"/>
    <w:rsid w:val="00E20F33"/>
  </w:style>
  <w:style w:type="paragraph" w:customStyle="1" w:styleId="21E473B2C7844A82A36D873810D06E98">
    <w:name w:val="21E473B2C7844A82A36D873810D06E98"/>
    <w:rsid w:val="00E20F33"/>
  </w:style>
  <w:style w:type="paragraph" w:customStyle="1" w:styleId="AFBE2224007D43C8923CEED2AB7F7922">
    <w:name w:val="AFBE2224007D43C8923CEED2AB7F7922"/>
    <w:rsid w:val="00E20F33"/>
  </w:style>
  <w:style w:type="paragraph" w:customStyle="1" w:styleId="20D21879A9C14AC48EFDE0C24558FA62">
    <w:name w:val="20D21879A9C14AC48EFDE0C24558FA62"/>
    <w:rsid w:val="00E20F33"/>
  </w:style>
  <w:style w:type="paragraph" w:customStyle="1" w:styleId="D654FC0F1A634FFF8FD2995E823528B8">
    <w:name w:val="D654FC0F1A634FFF8FD2995E823528B8"/>
    <w:rsid w:val="00D673C8"/>
    <w:rPr>
      <w:lang w:val="en-US" w:eastAsia="en-US"/>
    </w:rPr>
  </w:style>
  <w:style w:type="paragraph" w:customStyle="1" w:styleId="5A183FEB9DE447E0BC9A0421E3FCA9F4">
    <w:name w:val="5A183FEB9DE447E0BC9A0421E3FCA9F4"/>
    <w:rsid w:val="00D673C8"/>
    <w:rPr>
      <w:lang w:val="en-US" w:eastAsia="en-US"/>
    </w:rPr>
  </w:style>
  <w:style w:type="paragraph" w:customStyle="1" w:styleId="56C2A55CDFC64E89A3FA7F95ACBA28F3">
    <w:name w:val="56C2A55CDFC64E89A3FA7F95ACBA28F3"/>
    <w:rsid w:val="00D673C8"/>
    <w:rPr>
      <w:lang w:val="en-US" w:eastAsia="en-US"/>
    </w:rPr>
  </w:style>
  <w:style w:type="paragraph" w:customStyle="1" w:styleId="382C3C069D1B4809B23718E714FC0FD7">
    <w:name w:val="382C3C069D1B4809B23718E714FC0FD7"/>
    <w:rsid w:val="00D673C8"/>
    <w:rPr>
      <w:lang w:val="en-US" w:eastAsia="en-US"/>
    </w:rPr>
  </w:style>
  <w:style w:type="paragraph" w:customStyle="1" w:styleId="DAB4E497F10D4D619770237085A8C704">
    <w:name w:val="DAB4E497F10D4D619770237085A8C704"/>
    <w:rsid w:val="00D673C8"/>
    <w:rPr>
      <w:lang w:val="en-US" w:eastAsia="en-US"/>
    </w:rPr>
  </w:style>
  <w:style w:type="paragraph" w:customStyle="1" w:styleId="A189FEEDA3BA4F0A81C109A9F3169D0B">
    <w:name w:val="A189FEEDA3BA4F0A81C109A9F3169D0B"/>
    <w:rsid w:val="00D673C8"/>
    <w:rPr>
      <w:lang w:val="en-US" w:eastAsia="en-US"/>
    </w:rPr>
  </w:style>
  <w:style w:type="paragraph" w:customStyle="1" w:styleId="19613BC5B6454FB587FA086A298AF96B">
    <w:name w:val="19613BC5B6454FB587FA086A298AF96B"/>
    <w:rsid w:val="00D673C8"/>
    <w:rPr>
      <w:lang w:val="en-US" w:eastAsia="en-US"/>
    </w:rPr>
  </w:style>
  <w:style w:type="paragraph" w:customStyle="1" w:styleId="44D03C24A384443786294DD2CC321D62">
    <w:name w:val="44D03C24A384443786294DD2CC321D62"/>
    <w:rsid w:val="00D673C8"/>
    <w:rPr>
      <w:lang w:val="en-US" w:eastAsia="en-US"/>
    </w:rPr>
  </w:style>
  <w:style w:type="paragraph" w:customStyle="1" w:styleId="928E58A42B83427993C0F56CCCFA3E28">
    <w:name w:val="928E58A42B83427993C0F56CCCFA3E28"/>
    <w:rsid w:val="00D673C8"/>
    <w:rPr>
      <w:lang w:val="en-US" w:eastAsia="en-US"/>
    </w:rPr>
  </w:style>
  <w:style w:type="paragraph" w:customStyle="1" w:styleId="74909CF9C3C74F0FA905456541C3CA9C">
    <w:name w:val="74909CF9C3C74F0FA905456541C3CA9C"/>
    <w:rsid w:val="00D673C8"/>
    <w:rPr>
      <w:lang w:val="en-US" w:eastAsia="en-US"/>
    </w:rPr>
  </w:style>
  <w:style w:type="paragraph" w:customStyle="1" w:styleId="4F1C05B0A01E40CC9DCB1400DC20A983">
    <w:name w:val="4F1C05B0A01E40CC9DCB1400DC20A983"/>
    <w:rsid w:val="00D673C8"/>
    <w:rPr>
      <w:lang w:val="en-US" w:eastAsia="en-US"/>
    </w:rPr>
  </w:style>
  <w:style w:type="paragraph" w:customStyle="1" w:styleId="07E40DD9463E46DD8FB44928CB4A63B9">
    <w:name w:val="07E40DD9463E46DD8FB44928CB4A63B9"/>
    <w:rsid w:val="00D673C8"/>
    <w:rPr>
      <w:lang w:val="en-US" w:eastAsia="en-US"/>
    </w:rPr>
  </w:style>
  <w:style w:type="paragraph" w:customStyle="1" w:styleId="2202404ECA734AFE82807D68B0447AFA">
    <w:name w:val="2202404ECA734AFE82807D68B0447AFA"/>
    <w:rsid w:val="00D673C8"/>
    <w:rPr>
      <w:lang w:val="en-US" w:eastAsia="en-US"/>
    </w:rPr>
  </w:style>
  <w:style w:type="paragraph" w:customStyle="1" w:styleId="619B2A3508DB4E1987FFF783A6F47D5A">
    <w:name w:val="619B2A3508DB4E1987FFF783A6F47D5A"/>
    <w:rsid w:val="00D673C8"/>
    <w:rPr>
      <w:lang w:val="en-US" w:eastAsia="en-US"/>
    </w:rPr>
  </w:style>
  <w:style w:type="paragraph" w:customStyle="1" w:styleId="AD85900B7C8D4BB0B63841515EDD6EB1">
    <w:name w:val="AD85900B7C8D4BB0B63841515EDD6EB1"/>
    <w:rsid w:val="00D673C8"/>
    <w:rPr>
      <w:lang w:val="en-US" w:eastAsia="en-US"/>
    </w:rPr>
  </w:style>
  <w:style w:type="paragraph" w:customStyle="1" w:styleId="211839BDBDB34E36A147CFB8C04DF923">
    <w:name w:val="211839BDBDB34E36A147CFB8C04DF923"/>
    <w:rsid w:val="00D673C8"/>
    <w:rPr>
      <w:lang w:val="en-US" w:eastAsia="en-US"/>
    </w:rPr>
  </w:style>
  <w:style w:type="paragraph" w:customStyle="1" w:styleId="0E587AFE7590465087DFE4B09C5016B1">
    <w:name w:val="0E587AFE7590465087DFE4B09C5016B1"/>
    <w:rsid w:val="00D673C8"/>
    <w:rPr>
      <w:lang w:val="en-US" w:eastAsia="en-US"/>
    </w:rPr>
  </w:style>
  <w:style w:type="paragraph" w:customStyle="1" w:styleId="5186E7D1DCDB4CD1A7D47F2A21E19EC8">
    <w:name w:val="5186E7D1DCDB4CD1A7D47F2A21E19EC8"/>
    <w:rsid w:val="00D673C8"/>
    <w:rPr>
      <w:lang w:val="en-US" w:eastAsia="en-US"/>
    </w:rPr>
  </w:style>
  <w:style w:type="paragraph" w:customStyle="1" w:styleId="46F95E6E4DB145059434AEB2395C4D43">
    <w:name w:val="46F95E6E4DB145059434AEB2395C4D43"/>
    <w:rsid w:val="006168F9"/>
    <w:rPr>
      <w:lang w:val="en-US" w:eastAsia="en-US"/>
    </w:rPr>
  </w:style>
  <w:style w:type="paragraph" w:customStyle="1" w:styleId="0B00FDBD403242D3AD747722F40F4DB2">
    <w:name w:val="0B00FDBD403242D3AD747722F40F4DB2"/>
    <w:rsid w:val="006168F9"/>
    <w:rPr>
      <w:lang w:val="en-US" w:eastAsia="en-US"/>
    </w:rPr>
  </w:style>
  <w:style w:type="paragraph" w:customStyle="1" w:styleId="E2D7DAFEA3E44DF2910E30B1FDAAB1B7">
    <w:name w:val="E2D7DAFEA3E44DF2910E30B1FDAAB1B7"/>
    <w:rsid w:val="004A6102"/>
    <w:rPr>
      <w:lang w:val="en-US" w:eastAsia="en-US"/>
    </w:rPr>
  </w:style>
  <w:style w:type="paragraph" w:customStyle="1" w:styleId="396CE168E91941028B7D1240ED5B699C">
    <w:name w:val="396CE168E91941028B7D1240ED5B699C"/>
    <w:rsid w:val="003D2E32"/>
    <w:rPr>
      <w:lang w:val="en-US" w:eastAsia="en-US"/>
    </w:rPr>
  </w:style>
  <w:style w:type="paragraph" w:customStyle="1" w:styleId="9BB3522670EA488383D8761EBE6E0C17">
    <w:name w:val="9BB3522670EA488383D8761EBE6E0C17"/>
    <w:rsid w:val="00217B69"/>
    <w:rPr>
      <w:lang w:val="en-US" w:eastAsia="en-US"/>
    </w:rPr>
  </w:style>
  <w:style w:type="paragraph" w:customStyle="1" w:styleId="5324AB00550E43DCA6C80F6AE2401A52">
    <w:name w:val="5324AB00550E43DCA6C80F6AE2401A52"/>
    <w:rsid w:val="00C07191"/>
    <w:rPr>
      <w:lang w:val="en-US" w:eastAsia="en-US"/>
    </w:rPr>
  </w:style>
  <w:style w:type="paragraph" w:customStyle="1" w:styleId="E961A559F0DC46A3A2B647BDF9E1E28E">
    <w:name w:val="E961A559F0DC46A3A2B647BDF9E1E28E"/>
    <w:rsid w:val="00486842"/>
    <w:rPr>
      <w:lang w:eastAsia="zh-CN"/>
    </w:rPr>
  </w:style>
  <w:style w:type="paragraph" w:customStyle="1" w:styleId="AB01BFD9A95B4EB8A7CBF34B0773E46F">
    <w:name w:val="AB01BFD9A95B4EB8A7CBF34B0773E46F"/>
    <w:rsid w:val="00486842"/>
    <w:rPr>
      <w:lang w:eastAsia="zh-CN"/>
    </w:rPr>
  </w:style>
  <w:style w:type="paragraph" w:customStyle="1" w:styleId="B43F2AE5C78941E0A8FBF9AA17BE644F">
    <w:name w:val="B43F2AE5C78941E0A8FBF9AA17BE644F"/>
    <w:rsid w:val="00486842"/>
    <w:rPr>
      <w:lang w:eastAsia="zh-CN"/>
    </w:rPr>
  </w:style>
  <w:style w:type="paragraph" w:customStyle="1" w:styleId="57A4C3EBC6744F919F8D5D1B06C6E7A5">
    <w:name w:val="57A4C3EBC6744F919F8D5D1B06C6E7A5"/>
    <w:rsid w:val="00486842"/>
    <w:rPr>
      <w:lang w:eastAsia="zh-CN"/>
    </w:rPr>
  </w:style>
  <w:style w:type="paragraph" w:customStyle="1" w:styleId="06D4F0B09C4646CF9DF7DFADA9D7DC1A">
    <w:name w:val="06D4F0B09C4646CF9DF7DFADA9D7DC1A"/>
    <w:rsid w:val="00486842"/>
    <w:rPr>
      <w:lang w:eastAsia="zh-CN"/>
    </w:rPr>
  </w:style>
  <w:style w:type="paragraph" w:customStyle="1" w:styleId="FD9F768C63444024A7C0B038834DBECF">
    <w:name w:val="FD9F768C63444024A7C0B038834DBECF"/>
    <w:rsid w:val="00486842"/>
    <w:rPr>
      <w:lang w:eastAsia="zh-CN"/>
    </w:rPr>
  </w:style>
  <w:style w:type="paragraph" w:customStyle="1" w:styleId="B6ACF8049EE349BEBF9877604FBCC96F">
    <w:name w:val="B6ACF8049EE349BEBF9877604FBCC96F"/>
    <w:rsid w:val="00486842"/>
    <w:rPr>
      <w:lang w:eastAsia="zh-CN"/>
    </w:rPr>
  </w:style>
  <w:style w:type="paragraph" w:customStyle="1" w:styleId="EA9F6D2270384DE0AA87CCB432CBADE3">
    <w:name w:val="EA9F6D2270384DE0AA87CCB432CBADE3"/>
    <w:rsid w:val="00486842"/>
    <w:rPr>
      <w:lang w:eastAsia="zh-CN"/>
    </w:rPr>
  </w:style>
  <w:style w:type="paragraph" w:customStyle="1" w:styleId="CB39705D22C44107BB42D4DF35C6DEC6">
    <w:name w:val="CB39705D22C44107BB42D4DF35C6DEC6"/>
    <w:rsid w:val="00486842"/>
    <w:rPr>
      <w:lang w:eastAsia="zh-CN"/>
    </w:rPr>
  </w:style>
  <w:style w:type="paragraph" w:customStyle="1" w:styleId="2A84D74B9F92410FA2E133D299F7DFF6">
    <w:name w:val="2A84D74B9F92410FA2E133D299F7DFF6"/>
    <w:rsid w:val="00486842"/>
    <w:rPr>
      <w:lang w:eastAsia="zh-CN"/>
    </w:rPr>
  </w:style>
  <w:style w:type="paragraph" w:customStyle="1" w:styleId="99F2C52264934E669FB96265BAB83B68">
    <w:name w:val="99F2C52264934E669FB96265BAB83B68"/>
    <w:rsid w:val="00486842"/>
    <w:rPr>
      <w:lang w:eastAsia="zh-CN"/>
    </w:rPr>
  </w:style>
  <w:style w:type="paragraph" w:customStyle="1" w:styleId="30E4530A3F6D49FF9E8B1C684C06C99F">
    <w:name w:val="30E4530A3F6D49FF9E8B1C684C06C99F"/>
    <w:rsid w:val="00486842"/>
    <w:rPr>
      <w:lang w:eastAsia="zh-CN"/>
    </w:rPr>
  </w:style>
  <w:style w:type="paragraph" w:customStyle="1" w:styleId="0E636A7A8ACF4986A4DF1E4D3ECB7D75">
    <w:name w:val="0E636A7A8ACF4986A4DF1E4D3ECB7D75"/>
    <w:rsid w:val="00486842"/>
    <w:rPr>
      <w:lang w:eastAsia="zh-CN"/>
    </w:rPr>
  </w:style>
  <w:style w:type="paragraph" w:customStyle="1" w:styleId="C474511C433C4DE0ACA925365F1D7DD6">
    <w:name w:val="C474511C433C4DE0ACA925365F1D7DD6"/>
    <w:rsid w:val="00486842"/>
    <w:rPr>
      <w:lang w:eastAsia="zh-CN"/>
    </w:rPr>
  </w:style>
  <w:style w:type="paragraph" w:customStyle="1" w:styleId="95A67F6D8AFB458E8746637A2B0BF5F6">
    <w:name w:val="95A67F6D8AFB458E8746637A2B0BF5F6"/>
    <w:rsid w:val="00486842"/>
    <w:rPr>
      <w:lang w:eastAsia="zh-CN"/>
    </w:rPr>
  </w:style>
  <w:style w:type="paragraph" w:customStyle="1" w:styleId="11DDF76E34594CD088869BD446C529CE">
    <w:name w:val="11DDF76E34594CD088869BD446C529CE"/>
    <w:rsid w:val="00486842"/>
    <w:rPr>
      <w:lang w:eastAsia="zh-CN"/>
    </w:rPr>
  </w:style>
  <w:style w:type="paragraph" w:customStyle="1" w:styleId="A6D96FB3FE404A3FB1006DCF9DFFEC0E">
    <w:name w:val="A6D96FB3FE404A3FB1006DCF9DFFEC0E"/>
    <w:rsid w:val="00486842"/>
    <w:rPr>
      <w:lang w:eastAsia="zh-CN"/>
    </w:rPr>
  </w:style>
  <w:style w:type="paragraph" w:customStyle="1" w:styleId="648604F1672046CC8D1EB416BD354A88">
    <w:name w:val="648604F1672046CC8D1EB416BD354A88"/>
    <w:rsid w:val="00486842"/>
    <w:rPr>
      <w:lang w:eastAsia="zh-CN"/>
    </w:rPr>
  </w:style>
  <w:style w:type="paragraph" w:customStyle="1" w:styleId="00A6D3E0388E41E9A1ABC0B81A2E8288">
    <w:name w:val="00A6D3E0388E41E9A1ABC0B81A2E8288"/>
    <w:rsid w:val="00486842"/>
    <w:rPr>
      <w:lang w:eastAsia="zh-CN"/>
    </w:rPr>
  </w:style>
  <w:style w:type="paragraph" w:customStyle="1" w:styleId="AA1C567499B84ED3B714125F624C64D8">
    <w:name w:val="AA1C567499B84ED3B714125F624C64D8"/>
    <w:rsid w:val="00486842"/>
    <w:rPr>
      <w:lang w:eastAsia="zh-CN"/>
    </w:rPr>
  </w:style>
  <w:style w:type="paragraph" w:customStyle="1" w:styleId="BAF313FCFF7F4CDF9707C98254A3D273">
    <w:name w:val="BAF313FCFF7F4CDF9707C98254A3D273"/>
    <w:rsid w:val="00486842"/>
    <w:rPr>
      <w:lang w:eastAsia="zh-CN"/>
    </w:rPr>
  </w:style>
  <w:style w:type="paragraph" w:customStyle="1" w:styleId="5483D38CECE8486F91CC2B74A1E6A578">
    <w:name w:val="5483D38CECE8486F91CC2B74A1E6A578"/>
    <w:rsid w:val="00486842"/>
    <w:rPr>
      <w:lang w:eastAsia="zh-CN"/>
    </w:rPr>
  </w:style>
  <w:style w:type="paragraph" w:customStyle="1" w:styleId="3C8C8F02024B483D9548892742F1926D">
    <w:name w:val="3C8C8F02024B483D9548892742F1926D"/>
    <w:rsid w:val="00486842"/>
    <w:rPr>
      <w:lang w:eastAsia="zh-CN"/>
    </w:rPr>
  </w:style>
  <w:style w:type="paragraph" w:customStyle="1" w:styleId="4D9B8DC43EAD4296B2079E89819B7884">
    <w:name w:val="4D9B8DC43EAD4296B2079E89819B7884"/>
    <w:rsid w:val="00486842"/>
    <w:rPr>
      <w:lang w:eastAsia="zh-CN"/>
    </w:rPr>
  </w:style>
  <w:style w:type="paragraph" w:customStyle="1" w:styleId="B187E4C486E549299CC33A871D5AA3F1">
    <w:name w:val="B187E4C486E549299CC33A871D5AA3F1"/>
    <w:rsid w:val="00486842"/>
    <w:rPr>
      <w:lang w:eastAsia="zh-CN"/>
    </w:rPr>
  </w:style>
  <w:style w:type="paragraph" w:customStyle="1" w:styleId="A77BA24DB54D473AB8C8AAC072F43992">
    <w:name w:val="A77BA24DB54D473AB8C8AAC072F43992"/>
    <w:rsid w:val="00486842"/>
    <w:rPr>
      <w:lang w:eastAsia="zh-CN"/>
    </w:rPr>
  </w:style>
  <w:style w:type="paragraph" w:customStyle="1" w:styleId="56008EBE658C4764925869B80BB2EA55">
    <w:name w:val="56008EBE658C4764925869B80BB2EA55"/>
    <w:rsid w:val="00486842"/>
    <w:rPr>
      <w:lang w:eastAsia="zh-CN"/>
    </w:rPr>
  </w:style>
  <w:style w:type="paragraph" w:customStyle="1" w:styleId="2B60F685AD70424D8531E56DB6CDB73B">
    <w:name w:val="2B60F685AD70424D8531E56DB6CDB73B"/>
    <w:rsid w:val="00486842"/>
    <w:rPr>
      <w:lang w:eastAsia="zh-CN"/>
    </w:rPr>
  </w:style>
  <w:style w:type="paragraph" w:customStyle="1" w:styleId="EDA12E29FEB548029D40C6F413B86B45">
    <w:name w:val="EDA12E29FEB548029D40C6F413B86B45"/>
    <w:rsid w:val="00486842"/>
    <w:rPr>
      <w:lang w:eastAsia="zh-CN"/>
    </w:rPr>
  </w:style>
  <w:style w:type="paragraph" w:customStyle="1" w:styleId="44B3CA91070D4DA8994FD8BCC8219F05">
    <w:name w:val="44B3CA91070D4DA8994FD8BCC8219F05"/>
    <w:rsid w:val="00486842"/>
    <w:rPr>
      <w:lang w:eastAsia="zh-CN"/>
    </w:rPr>
  </w:style>
  <w:style w:type="paragraph" w:customStyle="1" w:styleId="0B8695723E6D404F888F7DD78A021204">
    <w:name w:val="0B8695723E6D404F888F7DD78A021204"/>
    <w:rsid w:val="00486842"/>
    <w:rPr>
      <w:lang w:eastAsia="zh-CN"/>
    </w:rPr>
  </w:style>
  <w:style w:type="paragraph" w:customStyle="1" w:styleId="9D55B0E9BEEE4E07967E98AF1F609FA4">
    <w:name w:val="9D55B0E9BEEE4E07967E98AF1F609FA4"/>
    <w:rsid w:val="00486842"/>
    <w:rPr>
      <w:lang w:eastAsia="zh-CN"/>
    </w:rPr>
  </w:style>
  <w:style w:type="paragraph" w:customStyle="1" w:styleId="87E741692D564D56BE06FECDE2F7C54D">
    <w:name w:val="87E741692D564D56BE06FECDE2F7C54D"/>
    <w:rsid w:val="00486842"/>
    <w:rPr>
      <w:lang w:eastAsia="zh-CN"/>
    </w:rPr>
  </w:style>
  <w:style w:type="paragraph" w:customStyle="1" w:styleId="33B9308DB2834F69A8E2161DA8946337">
    <w:name w:val="33B9308DB2834F69A8E2161DA8946337"/>
    <w:rsid w:val="00486842"/>
    <w:rPr>
      <w:lang w:eastAsia="zh-CN"/>
    </w:rPr>
  </w:style>
  <w:style w:type="paragraph" w:customStyle="1" w:styleId="B1547D37BF8B44B3A7378DD8D1845FAA">
    <w:name w:val="B1547D37BF8B44B3A7378DD8D1845FAA"/>
    <w:rsid w:val="00486842"/>
    <w:rPr>
      <w:lang w:eastAsia="zh-CN"/>
    </w:rPr>
  </w:style>
  <w:style w:type="paragraph" w:customStyle="1" w:styleId="80009D20CD874897921906194DDB69E9">
    <w:name w:val="80009D20CD874897921906194DDB69E9"/>
    <w:rsid w:val="00486842"/>
    <w:rPr>
      <w:lang w:eastAsia="zh-CN"/>
    </w:rPr>
  </w:style>
  <w:style w:type="paragraph" w:customStyle="1" w:styleId="B0024B086A134B8A8C8AD482EAA7BC2B">
    <w:name w:val="B0024B086A134B8A8C8AD482EAA7BC2B"/>
    <w:rsid w:val="00486842"/>
    <w:rPr>
      <w:lang w:eastAsia="zh-CN"/>
    </w:rPr>
  </w:style>
  <w:style w:type="paragraph" w:customStyle="1" w:styleId="2C2F37278517467FBBEA853D969568C1">
    <w:name w:val="2C2F37278517467FBBEA853D969568C1"/>
    <w:rsid w:val="00486842"/>
    <w:rPr>
      <w:lang w:eastAsia="zh-CN"/>
    </w:rPr>
  </w:style>
  <w:style w:type="paragraph" w:customStyle="1" w:styleId="F267604BBAE04894864D118CEA3C1399">
    <w:name w:val="F267604BBAE04894864D118CEA3C1399"/>
    <w:rsid w:val="00486842"/>
    <w:rPr>
      <w:lang w:eastAsia="zh-CN"/>
    </w:rPr>
  </w:style>
  <w:style w:type="paragraph" w:customStyle="1" w:styleId="B0384987B05646CCB20CAD29F32AD14B">
    <w:name w:val="B0384987B05646CCB20CAD29F32AD14B"/>
    <w:rsid w:val="00486842"/>
    <w:rPr>
      <w:lang w:eastAsia="zh-CN"/>
    </w:rPr>
  </w:style>
  <w:style w:type="paragraph" w:customStyle="1" w:styleId="FB38D90BA3D54468A08153480790353D">
    <w:name w:val="FB38D90BA3D54468A08153480790353D"/>
    <w:rsid w:val="00486842"/>
    <w:rPr>
      <w:lang w:eastAsia="zh-CN"/>
    </w:rPr>
  </w:style>
  <w:style w:type="paragraph" w:customStyle="1" w:styleId="FC147A61FF3445CC9FD4EF29435C2277">
    <w:name w:val="FC147A61FF3445CC9FD4EF29435C2277"/>
    <w:rsid w:val="00486842"/>
    <w:rPr>
      <w:lang w:eastAsia="zh-CN"/>
    </w:rPr>
  </w:style>
  <w:style w:type="paragraph" w:customStyle="1" w:styleId="7A9491C1E6B8433996DC6A9B3B854FB5">
    <w:name w:val="7A9491C1E6B8433996DC6A9B3B854FB5"/>
    <w:rsid w:val="00486842"/>
    <w:rPr>
      <w:lang w:eastAsia="zh-CN"/>
    </w:rPr>
  </w:style>
  <w:style w:type="paragraph" w:customStyle="1" w:styleId="FDD5919CA601405F8F618405C090B894">
    <w:name w:val="FDD5919CA601405F8F618405C090B894"/>
    <w:rsid w:val="00486842"/>
    <w:rPr>
      <w:lang w:eastAsia="zh-CN"/>
    </w:rPr>
  </w:style>
  <w:style w:type="paragraph" w:customStyle="1" w:styleId="E1A4DF4D688049CDB3D49CE1DC94D212">
    <w:name w:val="E1A4DF4D688049CDB3D49CE1DC94D212"/>
    <w:rsid w:val="00486842"/>
    <w:rPr>
      <w:lang w:eastAsia="zh-CN"/>
    </w:rPr>
  </w:style>
  <w:style w:type="paragraph" w:customStyle="1" w:styleId="13C9E22F336F4D65A7C3FFAE5EF8732D">
    <w:name w:val="13C9E22F336F4D65A7C3FFAE5EF8732D"/>
    <w:rsid w:val="00486842"/>
    <w:rPr>
      <w:lang w:eastAsia="zh-CN"/>
    </w:rPr>
  </w:style>
  <w:style w:type="paragraph" w:customStyle="1" w:styleId="32DF820CA861471DB97CCF03561445C5">
    <w:name w:val="32DF820CA861471DB97CCF03561445C5"/>
    <w:rsid w:val="00486842"/>
    <w:rPr>
      <w:lang w:eastAsia="zh-CN"/>
    </w:rPr>
  </w:style>
  <w:style w:type="paragraph" w:customStyle="1" w:styleId="1D80EDBA22DE48E6BDAA6E0BD2951BDC">
    <w:name w:val="1D80EDBA22DE48E6BDAA6E0BD2951BDC"/>
    <w:rsid w:val="00486842"/>
    <w:rPr>
      <w:lang w:eastAsia="zh-CN"/>
    </w:rPr>
  </w:style>
  <w:style w:type="paragraph" w:customStyle="1" w:styleId="129BC5C134CF4D71ADB4448BEBF09816">
    <w:name w:val="129BC5C134CF4D71ADB4448BEBF09816"/>
    <w:rsid w:val="00486842"/>
    <w:rPr>
      <w:lang w:eastAsia="zh-CN"/>
    </w:rPr>
  </w:style>
  <w:style w:type="paragraph" w:customStyle="1" w:styleId="248D91021B334B79AB0343DF536390D7">
    <w:name w:val="248D91021B334B79AB0343DF536390D7"/>
    <w:rsid w:val="00486842"/>
    <w:rPr>
      <w:lang w:eastAsia="zh-CN"/>
    </w:rPr>
  </w:style>
  <w:style w:type="paragraph" w:customStyle="1" w:styleId="2201DA15B0A24BE6A49F0619250CBA93">
    <w:name w:val="2201DA15B0A24BE6A49F0619250CBA93"/>
    <w:rsid w:val="00486842"/>
    <w:rPr>
      <w:lang w:eastAsia="zh-CN"/>
    </w:rPr>
  </w:style>
  <w:style w:type="paragraph" w:customStyle="1" w:styleId="09FAA1190AF54A6FB5463946B4A5FB8E">
    <w:name w:val="09FAA1190AF54A6FB5463946B4A5FB8E"/>
    <w:rsid w:val="00486842"/>
    <w:rPr>
      <w:lang w:eastAsia="zh-CN"/>
    </w:rPr>
  </w:style>
  <w:style w:type="paragraph" w:customStyle="1" w:styleId="29139DBCA95646899259EBBF4DDBE921">
    <w:name w:val="29139DBCA95646899259EBBF4DDBE921"/>
    <w:rsid w:val="00486842"/>
    <w:rPr>
      <w:lang w:eastAsia="zh-CN"/>
    </w:rPr>
  </w:style>
  <w:style w:type="paragraph" w:customStyle="1" w:styleId="369EC92A830442E3A41A18A87BED5D68">
    <w:name w:val="369EC92A830442E3A41A18A87BED5D68"/>
    <w:rsid w:val="00486842"/>
    <w:rPr>
      <w:lang w:eastAsia="zh-CN"/>
    </w:rPr>
  </w:style>
  <w:style w:type="paragraph" w:customStyle="1" w:styleId="87EF2BDB74C34039A5A9190C1DD4C164">
    <w:name w:val="87EF2BDB74C34039A5A9190C1DD4C164"/>
    <w:rsid w:val="00486842"/>
    <w:rPr>
      <w:lang w:eastAsia="zh-CN"/>
    </w:rPr>
  </w:style>
  <w:style w:type="paragraph" w:customStyle="1" w:styleId="64820985CACF41A3B7D01016E4C97E4B">
    <w:name w:val="64820985CACF41A3B7D01016E4C97E4B"/>
    <w:rsid w:val="00486842"/>
    <w:rPr>
      <w:lang w:eastAsia="zh-CN"/>
    </w:rPr>
  </w:style>
  <w:style w:type="paragraph" w:customStyle="1" w:styleId="D29E91D3860E44B8ABEC49433062D422">
    <w:name w:val="D29E91D3860E44B8ABEC49433062D422"/>
    <w:rsid w:val="00486842"/>
    <w:rPr>
      <w:lang w:eastAsia="zh-CN"/>
    </w:rPr>
  </w:style>
  <w:style w:type="paragraph" w:customStyle="1" w:styleId="8D12A310CDF34AA79FCAA659FF509F09">
    <w:name w:val="8D12A310CDF34AA79FCAA659FF509F09"/>
    <w:rsid w:val="00486842"/>
    <w:rPr>
      <w:lang w:eastAsia="zh-CN"/>
    </w:rPr>
  </w:style>
  <w:style w:type="paragraph" w:customStyle="1" w:styleId="E7AFBD23092A43E6B709DFFDA1D1F190">
    <w:name w:val="E7AFBD23092A43E6B709DFFDA1D1F190"/>
    <w:rsid w:val="00486842"/>
    <w:rPr>
      <w:lang w:eastAsia="zh-CN"/>
    </w:rPr>
  </w:style>
  <w:style w:type="paragraph" w:customStyle="1" w:styleId="F458463D794C4EDAB33BFDAAB8E6A8DC">
    <w:name w:val="F458463D794C4EDAB33BFDAAB8E6A8DC"/>
    <w:rsid w:val="00486842"/>
    <w:rPr>
      <w:lang w:eastAsia="zh-CN"/>
    </w:rPr>
  </w:style>
  <w:style w:type="paragraph" w:customStyle="1" w:styleId="866578243A6C4F57B6FCD660D9EBEE84">
    <w:name w:val="866578243A6C4F57B6FCD660D9EBEE84"/>
    <w:rsid w:val="00486842"/>
    <w:rPr>
      <w:lang w:eastAsia="zh-CN"/>
    </w:rPr>
  </w:style>
  <w:style w:type="paragraph" w:customStyle="1" w:styleId="A9DC7DFAB9964B12AF086360FD6235E0">
    <w:name w:val="A9DC7DFAB9964B12AF086360FD6235E0"/>
    <w:rsid w:val="00486842"/>
    <w:rPr>
      <w:lang w:eastAsia="zh-CN"/>
    </w:rPr>
  </w:style>
  <w:style w:type="paragraph" w:customStyle="1" w:styleId="0BD37242278C4E3C8F19AFD524F9066D">
    <w:name w:val="0BD37242278C4E3C8F19AFD524F9066D"/>
    <w:rsid w:val="00486842"/>
    <w:rPr>
      <w:lang w:eastAsia="zh-CN"/>
    </w:rPr>
  </w:style>
  <w:style w:type="paragraph" w:customStyle="1" w:styleId="F55D555BAFD047288BA41F826A508AA0">
    <w:name w:val="F55D555BAFD047288BA41F826A508AA0"/>
    <w:rsid w:val="00486842"/>
    <w:rPr>
      <w:lang w:eastAsia="zh-CN"/>
    </w:rPr>
  </w:style>
  <w:style w:type="paragraph" w:customStyle="1" w:styleId="ACCA20FFCBD441BE9EA4B8C17C9EA2E1">
    <w:name w:val="ACCA20FFCBD441BE9EA4B8C17C9EA2E1"/>
    <w:rsid w:val="00486842"/>
    <w:rPr>
      <w:lang w:eastAsia="zh-CN"/>
    </w:rPr>
  </w:style>
  <w:style w:type="paragraph" w:customStyle="1" w:styleId="5DBFF1F941214DE2AF3EE33028FDA337">
    <w:name w:val="5DBFF1F941214DE2AF3EE33028FDA337"/>
    <w:rsid w:val="00486842"/>
    <w:rPr>
      <w:lang w:eastAsia="zh-CN"/>
    </w:rPr>
  </w:style>
  <w:style w:type="paragraph" w:customStyle="1" w:styleId="22F61C466F594E60936E72BF41B426E8">
    <w:name w:val="22F61C466F594E60936E72BF41B426E8"/>
    <w:rsid w:val="00486842"/>
    <w:rPr>
      <w:lang w:eastAsia="zh-CN"/>
    </w:rPr>
  </w:style>
  <w:style w:type="paragraph" w:customStyle="1" w:styleId="B4C70CCCF27F4F9D9A9B74709AF45391">
    <w:name w:val="B4C70CCCF27F4F9D9A9B74709AF45391"/>
    <w:rsid w:val="00486842"/>
    <w:rPr>
      <w:lang w:eastAsia="zh-CN"/>
    </w:rPr>
  </w:style>
  <w:style w:type="paragraph" w:customStyle="1" w:styleId="BD267A9F02BD45F5A5830BD071B88D7B">
    <w:name w:val="BD267A9F02BD45F5A5830BD071B88D7B"/>
    <w:rsid w:val="00486842"/>
    <w:rPr>
      <w:lang w:eastAsia="zh-CN"/>
    </w:rPr>
  </w:style>
  <w:style w:type="paragraph" w:customStyle="1" w:styleId="923C1F2CB70444E0AB71BC695B52A153">
    <w:name w:val="923C1F2CB70444E0AB71BC695B52A153"/>
    <w:rsid w:val="00486842"/>
    <w:rPr>
      <w:lang w:eastAsia="zh-CN"/>
    </w:rPr>
  </w:style>
  <w:style w:type="paragraph" w:customStyle="1" w:styleId="F47243825AEB460F89E1BE4B3450A12C">
    <w:name w:val="F47243825AEB460F89E1BE4B3450A12C"/>
    <w:rsid w:val="00486842"/>
    <w:rPr>
      <w:lang w:eastAsia="zh-CN"/>
    </w:rPr>
  </w:style>
  <w:style w:type="paragraph" w:customStyle="1" w:styleId="D98BF5FF2A354C05BA4104E26416EA29">
    <w:name w:val="D98BF5FF2A354C05BA4104E26416EA29"/>
    <w:rsid w:val="00486842"/>
    <w:rPr>
      <w:lang w:eastAsia="zh-CN"/>
    </w:rPr>
  </w:style>
  <w:style w:type="paragraph" w:customStyle="1" w:styleId="CA5A7F01B8334A2095299AE45524BBBA">
    <w:name w:val="CA5A7F01B8334A2095299AE45524BBBA"/>
    <w:rsid w:val="00486842"/>
    <w:rPr>
      <w:lang w:eastAsia="zh-CN"/>
    </w:rPr>
  </w:style>
  <w:style w:type="paragraph" w:customStyle="1" w:styleId="7EDE438811CF4CFBA61AFDC101554C54">
    <w:name w:val="7EDE438811CF4CFBA61AFDC101554C54"/>
    <w:rsid w:val="00195D34"/>
  </w:style>
  <w:style w:type="paragraph" w:customStyle="1" w:styleId="153E86C30EC446ABBBEFC0F180E9DEAF">
    <w:name w:val="153E86C30EC446ABBBEFC0F180E9DEAF"/>
    <w:rsid w:val="00195D34"/>
  </w:style>
  <w:style w:type="paragraph" w:customStyle="1" w:styleId="693E47CA17914B48A3F0CBE5FBC40A37">
    <w:name w:val="693E47CA17914B48A3F0CBE5FBC40A37"/>
    <w:rsid w:val="00195D34"/>
  </w:style>
  <w:style w:type="paragraph" w:customStyle="1" w:styleId="AEC373CA60E04818B697C12910195D2C">
    <w:name w:val="AEC373CA60E04818B697C12910195D2C"/>
    <w:rsid w:val="00195D34"/>
  </w:style>
  <w:style w:type="paragraph" w:customStyle="1" w:styleId="512D0DED8B6444A4BCEF84DFF9C6F473">
    <w:name w:val="512D0DED8B6444A4BCEF84DFF9C6F473"/>
    <w:rsid w:val="00195D34"/>
  </w:style>
  <w:style w:type="paragraph" w:customStyle="1" w:styleId="79119BF7B0174226AF90707F1F3D5795">
    <w:name w:val="79119BF7B0174226AF90707F1F3D5795"/>
    <w:rsid w:val="00195D34"/>
  </w:style>
  <w:style w:type="paragraph" w:customStyle="1" w:styleId="1545BE9950D04D29A05E80522EC20CE7">
    <w:name w:val="1545BE9950D04D29A05E80522EC20CE7"/>
    <w:rsid w:val="00195D34"/>
  </w:style>
  <w:style w:type="paragraph" w:customStyle="1" w:styleId="372D14E2890C4B0D949A69D54A97195D">
    <w:name w:val="372D14E2890C4B0D949A69D54A97195D"/>
    <w:rsid w:val="00195D34"/>
  </w:style>
  <w:style w:type="paragraph" w:customStyle="1" w:styleId="21E6A66742F149DF969BC2E5B97FC017">
    <w:name w:val="21E6A66742F149DF969BC2E5B97FC017"/>
    <w:rsid w:val="00195D34"/>
  </w:style>
  <w:style w:type="paragraph" w:customStyle="1" w:styleId="C2A9BD36275F42ACBFFA16C840615FDF">
    <w:name w:val="C2A9BD36275F42ACBFFA16C840615FDF"/>
    <w:rsid w:val="00195D34"/>
  </w:style>
  <w:style w:type="paragraph" w:customStyle="1" w:styleId="5599FEB9B8A743ADA41FF62507AAD20B">
    <w:name w:val="5599FEB9B8A743ADA41FF62507AAD20B"/>
    <w:rsid w:val="00195D34"/>
  </w:style>
  <w:style w:type="paragraph" w:customStyle="1" w:styleId="9764C629C7ED41F59EB93073ABEBBA76">
    <w:name w:val="9764C629C7ED41F59EB93073ABEBBA76"/>
    <w:rsid w:val="00195D34"/>
  </w:style>
  <w:style w:type="paragraph" w:customStyle="1" w:styleId="857C008CC73F471288918BAAF2988665">
    <w:name w:val="857C008CC73F471288918BAAF2988665"/>
    <w:rsid w:val="00195D34"/>
  </w:style>
  <w:style w:type="paragraph" w:customStyle="1" w:styleId="FF1E74D7069346ED85B14BE17EA79177">
    <w:name w:val="FF1E74D7069346ED85B14BE17EA79177"/>
    <w:rsid w:val="00195D34"/>
  </w:style>
  <w:style w:type="paragraph" w:customStyle="1" w:styleId="1A18C7FCDBEF496B8E23167284A0E48F">
    <w:name w:val="1A18C7FCDBEF496B8E23167284A0E48F"/>
    <w:rsid w:val="00195D34"/>
  </w:style>
  <w:style w:type="paragraph" w:customStyle="1" w:styleId="C912B5C613E64432BB9263FC22EEF496">
    <w:name w:val="C912B5C613E64432BB9263FC22EEF496"/>
    <w:rsid w:val="00195D34"/>
  </w:style>
  <w:style w:type="paragraph" w:customStyle="1" w:styleId="89BB492A3FB746D5953CD454ADE9D021">
    <w:name w:val="89BB492A3FB746D5953CD454ADE9D021"/>
    <w:rsid w:val="00195D34"/>
  </w:style>
  <w:style w:type="paragraph" w:customStyle="1" w:styleId="8042385A7A124698ACC9A507B65B6750">
    <w:name w:val="8042385A7A124698ACC9A507B65B6750"/>
    <w:rsid w:val="00195D34"/>
  </w:style>
  <w:style w:type="paragraph" w:customStyle="1" w:styleId="793A638090E442DD923CAD88069F7F4E">
    <w:name w:val="793A638090E442DD923CAD88069F7F4E"/>
    <w:rsid w:val="00195D34"/>
  </w:style>
  <w:style w:type="paragraph" w:customStyle="1" w:styleId="C646E1BB24AB4ACA81418BEBF9423792">
    <w:name w:val="C646E1BB24AB4ACA81418BEBF9423792"/>
    <w:rsid w:val="00195D34"/>
  </w:style>
  <w:style w:type="paragraph" w:customStyle="1" w:styleId="4E828980E1B44FE1834F1084CCCC0B9D">
    <w:name w:val="4E828980E1B44FE1834F1084CCCC0B9D"/>
    <w:rsid w:val="00195D34"/>
  </w:style>
  <w:style w:type="paragraph" w:customStyle="1" w:styleId="AB579CF113DA4E0ABBA5BB69E420DE12">
    <w:name w:val="AB579CF113DA4E0ABBA5BB69E420DE12"/>
    <w:rsid w:val="00195D34"/>
  </w:style>
  <w:style w:type="paragraph" w:customStyle="1" w:styleId="65F5DBB9F7FA431B9DDF9E93C89D2C47">
    <w:name w:val="65F5DBB9F7FA431B9DDF9E93C89D2C47"/>
    <w:rsid w:val="00195D34"/>
  </w:style>
  <w:style w:type="paragraph" w:customStyle="1" w:styleId="635C0E6F000D4801852EB92B4723D86E">
    <w:name w:val="635C0E6F000D4801852EB92B4723D86E"/>
    <w:rsid w:val="00195D34"/>
  </w:style>
  <w:style w:type="paragraph" w:customStyle="1" w:styleId="90EA02E04E744484B70410BE9B3B03DD">
    <w:name w:val="90EA02E04E744484B70410BE9B3B03DD"/>
    <w:rsid w:val="00195D34"/>
  </w:style>
  <w:style w:type="paragraph" w:customStyle="1" w:styleId="994501A455E44EAB94BF9AC7AF7B3F3C">
    <w:name w:val="994501A455E44EAB94BF9AC7AF7B3F3C"/>
    <w:rsid w:val="00195D34"/>
  </w:style>
  <w:style w:type="paragraph" w:customStyle="1" w:styleId="890D85EF509043B8B1241408A115D01D">
    <w:name w:val="890D85EF509043B8B1241408A115D01D"/>
    <w:rsid w:val="00195D34"/>
  </w:style>
  <w:style w:type="paragraph" w:customStyle="1" w:styleId="41C7625D22EC427D8E11F05864290460">
    <w:name w:val="41C7625D22EC427D8E11F05864290460"/>
    <w:rsid w:val="00195D34"/>
  </w:style>
  <w:style w:type="paragraph" w:customStyle="1" w:styleId="B8EC89128E89430EBAA024005D3F6C59">
    <w:name w:val="B8EC89128E89430EBAA024005D3F6C59"/>
    <w:rsid w:val="00195D34"/>
  </w:style>
  <w:style w:type="paragraph" w:customStyle="1" w:styleId="2EEC810DB12F4473BDC460E269FF8220">
    <w:name w:val="2EEC810DB12F4473BDC460E269FF8220"/>
    <w:rsid w:val="00195D34"/>
  </w:style>
  <w:style w:type="paragraph" w:customStyle="1" w:styleId="30AE6CC6EF194B8BAF625D435A9C60BE">
    <w:name w:val="30AE6CC6EF194B8BAF625D435A9C60BE"/>
    <w:rsid w:val="00195D34"/>
  </w:style>
  <w:style w:type="paragraph" w:customStyle="1" w:styleId="2D1D0F11CD2542E5BB1499D01976FCA4">
    <w:name w:val="2D1D0F11CD2542E5BB1499D01976FCA4"/>
    <w:rsid w:val="00195D34"/>
  </w:style>
  <w:style w:type="paragraph" w:customStyle="1" w:styleId="4FEADF1F36A941F6A87715F29F51174C">
    <w:name w:val="4FEADF1F36A941F6A87715F29F51174C"/>
    <w:rsid w:val="00195D34"/>
  </w:style>
  <w:style w:type="paragraph" w:customStyle="1" w:styleId="B2F255D03B844AA1A8E1BFCBA2BDFA6E">
    <w:name w:val="B2F255D03B844AA1A8E1BFCBA2BDFA6E"/>
    <w:rsid w:val="00195D34"/>
  </w:style>
  <w:style w:type="paragraph" w:customStyle="1" w:styleId="C7EB8CCC639046AD82BF4E598581F8A3">
    <w:name w:val="C7EB8CCC639046AD82BF4E598581F8A3"/>
    <w:rsid w:val="00195D34"/>
  </w:style>
  <w:style w:type="paragraph" w:customStyle="1" w:styleId="575ED83EF92542389C6EC07BD456A455">
    <w:name w:val="575ED83EF92542389C6EC07BD456A455"/>
    <w:rsid w:val="00195D34"/>
  </w:style>
  <w:style w:type="paragraph" w:customStyle="1" w:styleId="745134DEDAE1475B9C935FD21DDCB880">
    <w:name w:val="745134DEDAE1475B9C935FD21DDCB880"/>
    <w:rsid w:val="00195D34"/>
  </w:style>
  <w:style w:type="paragraph" w:customStyle="1" w:styleId="CEB0EF28E6DE4195B2A8A3FFDFA582F4">
    <w:name w:val="CEB0EF28E6DE4195B2A8A3FFDFA582F4"/>
    <w:rsid w:val="00195D34"/>
  </w:style>
  <w:style w:type="paragraph" w:customStyle="1" w:styleId="8E86D8CFCF9C46D284A0BDBC853EF188">
    <w:name w:val="8E86D8CFCF9C46D284A0BDBC853EF188"/>
    <w:rsid w:val="00195D34"/>
  </w:style>
  <w:style w:type="paragraph" w:customStyle="1" w:styleId="7710736087314863A04964DD9A827FFD">
    <w:name w:val="7710736087314863A04964DD9A827FFD"/>
    <w:rsid w:val="00195D34"/>
  </w:style>
  <w:style w:type="paragraph" w:customStyle="1" w:styleId="9B286370F25F471F9CE1B61F4FBE649D">
    <w:name w:val="9B286370F25F471F9CE1B61F4FBE649D"/>
    <w:rsid w:val="00195D34"/>
  </w:style>
  <w:style w:type="paragraph" w:customStyle="1" w:styleId="2B734FE136FB4C6AB68A16B176FA47AC">
    <w:name w:val="2B734FE136FB4C6AB68A16B176FA47AC"/>
    <w:rsid w:val="00195D34"/>
  </w:style>
  <w:style w:type="paragraph" w:customStyle="1" w:styleId="0F3C5440ED0C462DACD9C03117B49823">
    <w:name w:val="0F3C5440ED0C462DACD9C03117B49823"/>
    <w:rsid w:val="00195D34"/>
  </w:style>
  <w:style w:type="paragraph" w:customStyle="1" w:styleId="8288986553A84ED7BD0812C4B5D0D6D4">
    <w:name w:val="8288986553A84ED7BD0812C4B5D0D6D4"/>
    <w:rsid w:val="00195D34"/>
  </w:style>
  <w:style w:type="paragraph" w:customStyle="1" w:styleId="23F1677B2E4B4155A75FD2CCBC365EE7">
    <w:name w:val="23F1677B2E4B4155A75FD2CCBC365EE7"/>
    <w:rsid w:val="00195D34"/>
  </w:style>
  <w:style w:type="paragraph" w:customStyle="1" w:styleId="BAF75FA1C5F34DF7AE0E61D0754550A8">
    <w:name w:val="BAF75FA1C5F34DF7AE0E61D0754550A8"/>
    <w:rsid w:val="00195D34"/>
  </w:style>
  <w:style w:type="paragraph" w:customStyle="1" w:styleId="33225CDB93AE478DA28B7C5028C2E606">
    <w:name w:val="33225CDB93AE478DA28B7C5028C2E606"/>
    <w:rsid w:val="00195D34"/>
  </w:style>
  <w:style w:type="paragraph" w:customStyle="1" w:styleId="068CC13A38B44B85AC6181926F3D3BAB">
    <w:name w:val="068CC13A38B44B85AC6181926F3D3BAB"/>
    <w:rsid w:val="00195D34"/>
  </w:style>
  <w:style w:type="paragraph" w:customStyle="1" w:styleId="74900491BAC64047B43F676BB9D7C828">
    <w:name w:val="74900491BAC64047B43F676BB9D7C828"/>
    <w:rsid w:val="00195D34"/>
  </w:style>
  <w:style w:type="paragraph" w:customStyle="1" w:styleId="A876D070F24F4AB682DD7BD279677A52">
    <w:name w:val="A876D070F24F4AB682DD7BD279677A52"/>
    <w:rsid w:val="00195D34"/>
  </w:style>
  <w:style w:type="paragraph" w:customStyle="1" w:styleId="853A26A0E2A14842A851AC5EBF57FD33">
    <w:name w:val="853A26A0E2A14842A851AC5EBF57FD33"/>
    <w:rsid w:val="00195D34"/>
  </w:style>
  <w:style w:type="paragraph" w:customStyle="1" w:styleId="3F29D69810D5422690CD390C8C83BFC8">
    <w:name w:val="3F29D69810D5422690CD390C8C83BFC8"/>
    <w:rsid w:val="00195D34"/>
  </w:style>
  <w:style w:type="paragraph" w:customStyle="1" w:styleId="0E130BD460CF4E91801038E062EC4CD9">
    <w:name w:val="0E130BD460CF4E91801038E062EC4CD9"/>
    <w:rsid w:val="00195D34"/>
  </w:style>
  <w:style w:type="paragraph" w:customStyle="1" w:styleId="0551FD37ECFA4D2DADD4DDF7F93C7948">
    <w:name w:val="0551FD37ECFA4D2DADD4DDF7F93C7948"/>
    <w:rsid w:val="00195D34"/>
  </w:style>
  <w:style w:type="paragraph" w:customStyle="1" w:styleId="77382B15CB174DB780FB9396A3AC095A">
    <w:name w:val="77382B15CB174DB780FB9396A3AC095A"/>
    <w:rsid w:val="00195D34"/>
  </w:style>
  <w:style w:type="paragraph" w:customStyle="1" w:styleId="AFB420EB5ABF4CD7AEE6DD2FE8979294">
    <w:name w:val="AFB420EB5ABF4CD7AEE6DD2FE8979294"/>
    <w:rsid w:val="00195D34"/>
  </w:style>
  <w:style w:type="paragraph" w:customStyle="1" w:styleId="E13F172DEA0A485BB2245AA096CE570C">
    <w:name w:val="E13F172DEA0A485BB2245AA096CE570C"/>
    <w:rsid w:val="00195D34"/>
  </w:style>
  <w:style w:type="paragraph" w:customStyle="1" w:styleId="819FBF4B8B504FB7902AA15DE207BD96">
    <w:name w:val="819FBF4B8B504FB7902AA15DE207BD96"/>
    <w:rsid w:val="00195D34"/>
  </w:style>
  <w:style w:type="paragraph" w:customStyle="1" w:styleId="910635CC22414270B6E3781E70A9E7DC">
    <w:name w:val="910635CC22414270B6E3781E70A9E7DC"/>
    <w:rsid w:val="00195D34"/>
  </w:style>
  <w:style w:type="paragraph" w:customStyle="1" w:styleId="192609AEDDB149DA883FB7AF21FFD22F">
    <w:name w:val="192609AEDDB149DA883FB7AF21FFD22F"/>
    <w:rsid w:val="00195D34"/>
  </w:style>
  <w:style w:type="paragraph" w:customStyle="1" w:styleId="959B094A1C9A40199EC4D791E1B05BD2">
    <w:name w:val="959B094A1C9A40199EC4D791E1B05BD2"/>
    <w:rsid w:val="00195D34"/>
  </w:style>
  <w:style w:type="paragraph" w:customStyle="1" w:styleId="0D64D273603A44B29C535C731DA1EA3B">
    <w:name w:val="0D64D273603A44B29C535C731DA1EA3B"/>
    <w:rsid w:val="00195D3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B95E9B-7E2B-4DA2-B771-6651622F1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TM_Tour_operation_&amp;_travel_agencies_template_170314</Template>
  <TotalTime>0</TotalTime>
  <Pages>111</Pages>
  <Words>28632</Words>
  <Characters>160053</Characters>
  <Application>Microsoft Office Word</Application>
  <DocSecurity>0</DocSecurity>
  <Lines>5001</Lines>
  <Paragraphs>3369</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185316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Carla Angelica Co</cp:lastModifiedBy>
  <cp:revision>2</cp:revision>
  <cp:lastPrinted>2015-10-23T07:05:00Z</cp:lastPrinted>
  <dcterms:created xsi:type="dcterms:W3CDTF">2016-07-18T02:10:00Z</dcterms:created>
  <dcterms:modified xsi:type="dcterms:W3CDTF">2016-07-18T02:10:00Z</dcterms:modified>
</cp:coreProperties>
</file>