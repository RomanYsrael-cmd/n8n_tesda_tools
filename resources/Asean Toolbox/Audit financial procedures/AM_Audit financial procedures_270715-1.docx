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4F2FE4" w:rsidRDefault="00D273B1">
      <w:pPr>
        <w:rPr>
          <w:rFonts w:ascii="Helvetica" w:hAnsi="Helvetica"/>
        </w:rPr>
      </w:pPr>
      <w:bookmarkStart w:id="0" w:name="_GoBack"/>
      <w:bookmarkEnd w:id="0"/>
      <w:r>
        <w:rPr>
          <w:rFonts w:ascii="Helvetica" w:hAnsi="Helvetica"/>
          <w:noProof/>
          <w:lang w:val="en-US" w:eastAsia="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86E5E"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4F2FE4">
        <w:rPr>
          <w:rFonts w:ascii="Helvetica" w:hAnsi="Helvetica"/>
          <w:noProof/>
          <w:lang w:val="en-US" w:eastAsia="en-US"/>
        </w:rPr>
        <w:drawing>
          <wp:anchor distT="0" distB="0" distL="114300" distR="114300" simplePos="0" relativeHeight="251676672" behindDoc="0" locked="0" layoutInCell="1" allowOverlap="1" wp14:anchorId="35F696A1" wp14:editId="4FFD5FAD">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val="en-US" w:eastAsia="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BBAEFBD"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rFonts w:ascii="Helvetica" w:hAnsi="Helvetica"/>
          <w:noProof/>
          <w:lang w:val="en-US" w:eastAsia="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3FD1D2"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val="en-US" w:eastAsia="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1148E" w:rsidRPr="009343EE" w:rsidRDefault="00FB169B" w:rsidP="00785293">
                              <w:pPr>
                                <w:pStyle w:val="UnitNameCoverPage"/>
                              </w:pPr>
                              <w:r>
                                <w:fldChar w:fldCharType="begin"/>
                              </w:r>
                              <w:r>
                                <w:instrText xml:space="preserve"> REF  UnitName  \* MERGEFORMAT </w:instrText>
                              </w:r>
                              <w:r>
                                <w:fldChar w:fldCharType="separate"/>
                              </w:r>
                              <w:sdt>
                                <w:sdtPr>
                                  <w:alias w:val="Unit name "/>
                                  <w:tag w:val="Unit name "/>
                                  <w:id w:val="-1017538254"/>
                                  <w:placeholder>
                                    <w:docPart w:val="E17B0A77C3484894A95FCF9A97F3F680"/>
                                  </w:placeholder>
                                </w:sdtPr>
                                <w:sdtEndPr>
                                  <w:rPr>
                                    <w:highlight w:val="yellow"/>
                                  </w:rPr>
                                </w:sdtEndPr>
                                <w:sdtContent>
                                  <w:r w:rsidR="002226C9" w:rsidRPr="004F2FE4">
                                    <w:t>Audit financial procedures</w:t>
                                  </w:r>
                                </w:sdtContent>
                              </w:sdt>
                              <w:r>
                                <w:rPr>
                                  <w:highlight w:val="yellow"/>
                                </w:rPr>
                                <w:fldChar w:fldCharType="end"/>
                              </w:r>
                            </w:p>
                            <w:p w:rsidR="0061148E" w:rsidRPr="009343EE" w:rsidRDefault="00FB169B" w:rsidP="00A508EA">
                              <w:pPr>
                                <w:pStyle w:val="UnitCodeCoverPage"/>
                              </w:pPr>
                              <w:r>
                                <w:fldChar w:fldCharType="begin"/>
                              </w:r>
                              <w:r>
                                <w:instrText xml:space="preserve"> REF  UnitCode  \* MERGEFORMAT </w:instrText>
                              </w:r>
                              <w:r>
                                <w:fldChar w:fldCharType="separate"/>
                              </w:r>
                              <w:sdt>
                                <w:sdtPr>
                                  <w:alias w:val="Unit code"/>
                                  <w:tag w:val="Unit code"/>
                                  <w:id w:val="1276599396"/>
                                  <w:placeholder>
                                    <w:docPart w:val="ED8E05E6682B42D29619D38CE91BA314"/>
                                  </w:placeholder>
                                </w:sdtPr>
                                <w:sdtEndPr/>
                                <w:sdtContent>
                                  <w:r w:rsidR="002226C9" w:rsidRPr="004F2FE4">
                                    <w:t>D1.HFI.CL8.01</w:t>
                                  </w:r>
                                  <w:r w:rsidR="002226C9" w:rsidRPr="004F2FE4">
                                    <w:br/>
                                    <w:t>D1.HFA.CL7.05</w:t>
                                  </w:r>
                                  <w:r w:rsidR="002226C9" w:rsidRPr="004F2FE4">
                                    <w:br/>
                                    <w:t>D2.TFA.CL7.01</w:t>
                                  </w:r>
                                </w:sdtContent>
                              </w:sdt>
                              <w:r>
                                <w:fldChar w:fldCharType="end"/>
                              </w:r>
                            </w:p>
                            <w:p w:rsidR="0061148E" w:rsidRPr="009343EE" w:rsidRDefault="00FB169B" w:rsidP="00785293">
                              <w:pPr>
                                <w:pStyle w:val="TraineeManualCoverPage"/>
                              </w:pPr>
                              <w:r>
                                <w:fldChar w:fldCharType="begin"/>
                              </w:r>
                              <w:r>
                                <w:instrText xml:space="preserve"> REF  AssessorManual  \* MERGEFORMAT </w:instrText>
                              </w:r>
                              <w:r>
                                <w:fldChar w:fldCharType="separate"/>
                              </w:r>
                              <w:sdt>
                                <w:sdtPr>
                                  <w:alias w:val="Assessor Manual"/>
                                  <w:tag w:val="Assessor Manual"/>
                                  <w:id w:val="-773866984"/>
                                  <w:placeholder>
                                    <w:docPart w:val="B290AA64EFD1447D9162041E914C2C12"/>
                                  </w:placeholder>
                                </w:sdtPr>
                                <w:sdtEndPr/>
                                <w:sdtContent>
                                  <w:r w:rsidR="002226C9" w:rsidRPr="004F2FE4">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1148E" w:rsidRDefault="0061148E" w:rsidP="00785293">
                              <w:r>
                                <w:rPr>
                                  <w:noProof/>
                                  <w:lang w:val="en-US" w:eastAsia="en-US"/>
                                </w:rPr>
                                <w:drawing>
                                  <wp:inline distT="0" distB="0" distL="0" distR="0" wp14:anchorId="20544D4F" wp14:editId="5D268E0A">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61148E" w:rsidRPr="009343EE" w:rsidRDefault="00FB169B" w:rsidP="00785293">
                        <w:pPr>
                          <w:pStyle w:val="UnitNameCoverPage"/>
                        </w:pPr>
                        <w:r>
                          <w:fldChar w:fldCharType="begin"/>
                        </w:r>
                        <w:r>
                          <w:instrText xml:space="preserve"> REF  UnitName  \* MERGEFORMAT </w:instrText>
                        </w:r>
                        <w:r>
                          <w:fldChar w:fldCharType="separate"/>
                        </w:r>
                        <w:sdt>
                          <w:sdtPr>
                            <w:alias w:val="Unit name "/>
                            <w:tag w:val="Unit name "/>
                            <w:id w:val="-1017538254"/>
                            <w:placeholder>
                              <w:docPart w:val="E17B0A77C3484894A95FCF9A97F3F680"/>
                            </w:placeholder>
                          </w:sdtPr>
                          <w:sdtEndPr>
                            <w:rPr>
                              <w:highlight w:val="yellow"/>
                            </w:rPr>
                          </w:sdtEndPr>
                          <w:sdtContent>
                            <w:r w:rsidR="002226C9" w:rsidRPr="004F2FE4">
                              <w:t>Audit financial procedures</w:t>
                            </w:r>
                          </w:sdtContent>
                        </w:sdt>
                        <w:r>
                          <w:rPr>
                            <w:highlight w:val="yellow"/>
                          </w:rPr>
                          <w:fldChar w:fldCharType="end"/>
                        </w:r>
                      </w:p>
                      <w:p w:rsidR="0061148E" w:rsidRPr="009343EE" w:rsidRDefault="00FB169B" w:rsidP="00A508EA">
                        <w:pPr>
                          <w:pStyle w:val="UnitCodeCoverPage"/>
                        </w:pPr>
                        <w:r>
                          <w:fldChar w:fldCharType="begin"/>
                        </w:r>
                        <w:r>
                          <w:instrText xml:space="preserve"> REF  UnitCode  \* MERGEFORMAT </w:instrText>
                        </w:r>
                        <w:r>
                          <w:fldChar w:fldCharType="separate"/>
                        </w:r>
                        <w:sdt>
                          <w:sdtPr>
                            <w:alias w:val="Unit code"/>
                            <w:tag w:val="Unit code"/>
                            <w:id w:val="1276599396"/>
                            <w:placeholder>
                              <w:docPart w:val="ED8E05E6682B42D29619D38CE91BA314"/>
                            </w:placeholder>
                          </w:sdtPr>
                          <w:sdtEndPr/>
                          <w:sdtContent>
                            <w:r w:rsidR="002226C9" w:rsidRPr="004F2FE4">
                              <w:t>D1.HFI.CL8.01</w:t>
                            </w:r>
                            <w:r w:rsidR="002226C9" w:rsidRPr="004F2FE4">
                              <w:br/>
                              <w:t>D1.HFA.CL7.05</w:t>
                            </w:r>
                            <w:r w:rsidR="002226C9" w:rsidRPr="004F2FE4">
                              <w:br/>
                              <w:t>D2.TFA.CL7.01</w:t>
                            </w:r>
                          </w:sdtContent>
                        </w:sdt>
                        <w:r>
                          <w:fldChar w:fldCharType="end"/>
                        </w:r>
                      </w:p>
                      <w:p w:rsidR="0061148E" w:rsidRPr="009343EE" w:rsidRDefault="00FB169B" w:rsidP="00785293">
                        <w:pPr>
                          <w:pStyle w:val="TraineeManualCoverPage"/>
                        </w:pPr>
                        <w:r>
                          <w:fldChar w:fldCharType="begin"/>
                        </w:r>
                        <w:r>
                          <w:instrText xml:space="preserve"> REF  AssessorManual  \* MERGEFORMAT </w:instrText>
                        </w:r>
                        <w:r>
                          <w:fldChar w:fldCharType="separate"/>
                        </w:r>
                        <w:sdt>
                          <w:sdtPr>
                            <w:alias w:val="Assessor Manual"/>
                            <w:tag w:val="Assessor Manual"/>
                            <w:id w:val="-773866984"/>
                            <w:placeholder>
                              <w:docPart w:val="B290AA64EFD1447D9162041E914C2C12"/>
                            </w:placeholder>
                          </w:sdtPr>
                          <w:sdtEndPr/>
                          <w:sdtContent>
                            <w:r w:rsidR="002226C9" w:rsidRPr="004F2FE4">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61148E" w:rsidRDefault="0061148E" w:rsidP="00785293">
                        <w:r>
                          <w:rPr>
                            <w:noProof/>
                            <w:lang w:val="en-US" w:eastAsia="en-US"/>
                          </w:rPr>
                          <w:drawing>
                            <wp:inline distT="0" distB="0" distL="0" distR="0" wp14:anchorId="20544D4F" wp14:editId="5D268E0A">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4F2FE4">
        <w:rPr>
          <w:rFonts w:ascii="Helvetica" w:hAnsi="Helvetica"/>
        </w:rPr>
        <w:br w:type="page"/>
      </w:r>
    </w:p>
    <w:p w:rsidR="003F4A72" w:rsidRPr="004F2FE4" w:rsidRDefault="003F4A72">
      <w:pPr>
        <w:rPr>
          <w:rFonts w:ascii="Helvetica" w:hAnsi="Helvetica"/>
        </w:rPr>
      </w:pPr>
    </w:p>
    <w:p w:rsidR="003F4A72" w:rsidRPr="004F2FE4" w:rsidRDefault="003F4A72">
      <w:pPr>
        <w:rPr>
          <w:rFonts w:ascii="Helvetica" w:hAnsi="Helvetica"/>
        </w:rPr>
      </w:pPr>
    </w:p>
    <w:p w:rsidR="003F4A72" w:rsidRPr="004F2FE4" w:rsidRDefault="003F4A72">
      <w:pPr>
        <w:rPr>
          <w:rFonts w:ascii="Helvetica" w:hAnsi="Helvetica"/>
        </w:rPr>
      </w:pPr>
    </w:p>
    <w:p w:rsidR="003F4A72" w:rsidRPr="004F2FE4" w:rsidRDefault="003F4A72">
      <w:pPr>
        <w:rPr>
          <w:rFonts w:ascii="Helvetica" w:hAnsi="Helvetica"/>
        </w:rPr>
        <w:sectPr w:rsidR="003F4A72" w:rsidRPr="004F2FE4"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23A97BCC99AC4CC7A1458A679B4FB5EE"/>
        </w:placeholder>
      </w:sdtPr>
      <w:sdtEndPr>
        <w:rPr>
          <w:highlight w:val="yellow"/>
        </w:rPr>
      </w:sdtEndPr>
      <w:sdtContent>
        <w:p w:rsidR="000F0184" w:rsidRPr="004F2FE4" w:rsidRDefault="00A508EA" w:rsidP="000F0184">
          <w:pPr>
            <w:pStyle w:val="UnitNameTitlePage"/>
          </w:pPr>
          <w:r w:rsidRPr="004F2FE4">
            <w:t>Audit financial procedures</w:t>
          </w:r>
        </w:p>
      </w:sdtContent>
    </w:sdt>
    <w:bookmarkEnd w:id="1" w:displacedByCustomXml="prev"/>
    <w:bookmarkStart w:id="2" w:name="UnitCode" w:displacedByCustomXml="next"/>
    <w:sdt>
      <w:sdtPr>
        <w:alias w:val="Unit code"/>
        <w:tag w:val="Unit code"/>
        <w:id w:val="1867242621"/>
        <w:placeholder>
          <w:docPart w:val="23A97BCC99AC4CC7A1458A679B4FB5EE"/>
        </w:placeholder>
      </w:sdtPr>
      <w:sdtEndPr/>
      <w:sdtContent>
        <w:p w:rsidR="000F0184" w:rsidRPr="004F2FE4" w:rsidRDefault="00A508EA" w:rsidP="00A508EA">
          <w:pPr>
            <w:pStyle w:val="UnitCodeTitlePage"/>
          </w:pPr>
          <w:r w:rsidRPr="004F2FE4">
            <w:t>D1.HFI.CL8.01</w:t>
          </w:r>
          <w:r w:rsidRPr="004F2FE4">
            <w:br/>
            <w:t>D1.HFA.CL7.05</w:t>
          </w:r>
          <w:r w:rsidRPr="004F2FE4">
            <w:br/>
            <w:t>D2.TFA.CL7.01</w:t>
          </w:r>
        </w:p>
      </w:sdtContent>
    </w:sdt>
    <w:bookmarkEnd w:id="2" w:displacedByCustomXml="prev"/>
    <w:bookmarkStart w:id="3" w:name="AssessorManual" w:displacedByCustomXml="next"/>
    <w:sdt>
      <w:sdtPr>
        <w:alias w:val="Assessor Manual"/>
        <w:tag w:val="Assessor Manual"/>
        <w:id w:val="198362398"/>
        <w:placeholder>
          <w:docPart w:val="23A97BCC99AC4CC7A1458A679B4FB5EE"/>
        </w:placeholder>
      </w:sdtPr>
      <w:sdtEndPr/>
      <w:sdtContent>
        <w:p w:rsidR="000F0184" w:rsidRPr="004F2FE4" w:rsidRDefault="00AF4220" w:rsidP="000F0184">
          <w:pPr>
            <w:pStyle w:val="UnitCodeTitlePage"/>
          </w:pPr>
          <w:r w:rsidRPr="004F2FE4">
            <w:t>Assessor Manual</w:t>
          </w:r>
        </w:p>
      </w:sdtContent>
    </w:sdt>
    <w:bookmarkEnd w:id="3" w:displacedByCustomXml="prev"/>
    <w:p w:rsidR="000F0184" w:rsidRPr="004F2FE4" w:rsidRDefault="00D273B1" w:rsidP="000F0184">
      <w:pPr>
        <w:rPr>
          <w:rFonts w:ascii="Helvetica" w:hAnsi="Helvetica"/>
        </w:rPr>
      </w:pPr>
      <w:r>
        <w:rPr>
          <w:rFonts w:ascii="Helvetica" w:hAnsi="Helvetica"/>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2958465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10013FD" id="Group 4" o:spid="_x0000_s1026" style="position:absolute;margin-left:76.2pt;margin-top:232.9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29i9MO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4F2FE4">
        <w:rPr>
          <w:rFonts w:ascii="Helvetica" w:hAnsi="Helvetica"/>
        </w:rPr>
        <w:t xml:space="preserve"> </w:t>
      </w:r>
      <w:r w:rsidR="000F0184" w:rsidRPr="004F2FE4">
        <w:rPr>
          <w:rFonts w:ascii="Helvetica" w:hAnsi="Helvetica"/>
        </w:rPr>
        <w:br w:type="page"/>
      </w:r>
    </w:p>
    <w:p w:rsidR="000F0184" w:rsidRPr="004F2FE4" w:rsidRDefault="00D273B1" w:rsidP="000F0184">
      <w:pPr>
        <w:pStyle w:val="AcknowledgementsImprint"/>
        <w:rPr>
          <w:lang w:val="en-AU"/>
        </w:rPr>
      </w:pPr>
      <w:r>
        <w:rPr>
          <w:noProof/>
          <w:lang w:val="en-US" w:eastAsia="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8F95CC5"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4F2FE4"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4F2FE4" w:rsidTr="008B4AA7">
        <w:tc>
          <w:tcPr>
            <w:tcW w:w="6771" w:type="dxa"/>
            <w:gridSpan w:val="2"/>
          </w:tcPr>
          <w:p w:rsidR="000F0184" w:rsidRPr="004F2FE4" w:rsidRDefault="000F0184" w:rsidP="008B4AA7">
            <w:pPr>
              <w:pStyle w:val="AcknowledgementsImprintBold"/>
              <w:ind w:left="0"/>
              <w:rPr>
                <w:b w:val="0"/>
                <w:lang w:val="en-AU"/>
              </w:rPr>
            </w:pPr>
            <w:r w:rsidRPr="004F2FE4">
              <w:rPr>
                <w:rStyle w:val="BodyCopyBold"/>
                <w:rFonts w:ascii="Helvetica" w:hAnsi="Helvetica"/>
                <w:lang w:val="en-AU"/>
              </w:rPr>
              <w:br/>
            </w:r>
            <w:r w:rsidRPr="004F2FE4">
              <w:rPr>
                <w:rStyle w:val="BodyCopyBold"/>
                <w:rFonts w:ascii="Helvetica" w:hAnsi="Helvetica"/>
                <w:lang w:val="en-AU"/>
              </w:rPr>
              <w:br/>
            </w:r>
            <w:r w:rsidRPr="004F2FE4">
              <w:rPr>
                <w:rStyle w:val="BodyCopyBold"/>
                <w:rFonts w:ascii="Helvetica" w:hAnsi="Helvetica"/>
                <w:lang w:val="en-AU"/>
              </w:rPr>
              <w:br/>
            </w:r>
            <w:r w:rsidRPr="004F2FE4">
              <w:rPr>
                <w:rStyle w:val="BodyCopyBold"/>
                <w:rFonts w:ascii="Helvetica" w:hAnsi="Helvetica"/>
                <w:b/>
                <w:lang w:val="en-AU"/>
              </w:rPr>
              <w:t>Project Base</w:t>
            </w:r>
          </w:p>
        </w:tc>
      </w:tr>
      <w:tr w:rsidR="000F0184" w:rsidRPr="004F2FE4" w:rsidTr="008B4AA7">
        <w:tc>
          <w:tcPr>
            <w:tcW w:w="6771" w:type="dxa"/>
            <w:gridSpan w:val="2"/>
          </w:tcPr>
          <w:p w:rsidR="000F0184" w:rsidRPr="004F2FE4" w:rsidRDefault="000F0184" w:rsidP="008B4AA7">
            <w:pPr>
              <w:pStyle w:val="AcknowledgementsImprint"/>
              <w:spacing w:before="0" w:after="0"/>
              <w:ind w:left="0"/>
              <w:rPr>
                <w:lang w:val="en-AU"/>
              </w:rPr>
            </w:pPr>
            <w:r w:rsidRPr="004F2FE4">
              <w:rPr>
                <w:lang w:val="en-AU"/>
              </w:rPr>
              <w:t>William Angliss Institute of TAFE</w:t>
            </w:r>
          </w:p>
        </w:tc>
      </w:tr>
      <w:tr w:rsidR="000F0184" w:rsidRPr="004F2FE4" w:rsidTr="008B4AA7">
        <w:tc>
          <w:tcPr>
            <w:tcW w:w="6771" w:type="dxa"/>
            <w:gridSpan w:val="2"/>
          </w:tcPr>
          <w:p w:rsidR="000F0184" w:rsidRPr="004F2FE4" w:rsidRDefault="000F0184" w:rsidP="008B4AA7">
            <w:pPr>
              <w:pStyle w:val="AcknowledgementsImprint"/>
              <w:spacing w:before="0" w:after="0"/>
              <w:ind w:left="0"/>
              <w:rPr>
                <w:lang w:val="en-AU"/>
              </w:rPr>
            </w:pPr>
            <w:r w:rsidRPr="004F2FE4">
              <w:rPr>
                <w:lang w:val="en-AU"/>
              </w:rPr>
              <w:t>555 La Trobe Street</w:t>
            </w:r>
          </w:p>
        </w:tc>
      </w:tr>
      <w:tr w:rsidR="000F0184" w:rsidRPr="004F2FE4" w:rsidTr="008B4AA7">
        <w:tc>
          <w:tcPr>
            <w:tcW w:w="6771" w:type="dxa"/>
            <w:gridSpan w:val="2"/>
          </w:tcPr>
          <w:p w:rsidR="000F0184" w:rsidRPr="004F2FE4" w:rsidRDefault="000F0184" w:rsidP="008B4AA7">
            <w:pPr>
              <w:pStyle w:val="AcknowledgementsImprint"/>
              <w:spacing w:before="0" w:after="0"/>
              <w:ind w:left="0"/>
              <w:rPr>
                <w:lang w:val="en-AU"/>
              </w:rPr>
            </w:pPr>
            <w:r w:rsidRPr="004F2FE4">
              <w:rPr>
                <w:lang w:val="en-AU"/>
              </w:rPr>
              <w:t>Melbourne 3000 Victoria</w:t>
            </w:r>
          </w:p>
        </w:tc>
      </w:tr>
      <w:tr w:rsidR="000F0184" w:rsidRPr="004F2FE4" w:rsidTr="008B4AA7">
        <w:tc>
          <w:tcPr>
            <w:tcW w:w="2376" w:type="dxa"/>
          </w:tcPr>
          <w:p w:rsidR="000F0184" w:rsidRPr="004F2FE4" w:rsidRDefault="000F0184" w:rsidP="008B4AA7">
            <w:pPr>
              <w:pStyle w:val="AcknowledgementsImprint"/>
              <w:spacing w:before="0" w:after="0"/>
              <w:ind w:left="0"/>
              <w:rPr>
                <w:lang w:val="en-AU"/>
              </w:rPr>
            </w:pPr>
            <w:r w:rsidRPr="004F2FE4">
              <w:rPr>
                <w:lang w:val="en-AU"/>
              </w:rPr>
              <w:t>Telephone:</w:t>
            </w:r>
          </w:p>
        </w:tc>
        <w:tc>
          <w:tcPr>
            <w:tcW w:w="4395" w:type="dxa"/>
          </w:tcPr>
          <w:p w:rsidR="000F0184" w:rsidRPr="004F2FE4" w:rsidRDefault="000F0184" w:rsidP="008B4AA7">
            <w:pPr>
              <w:pStyle w:val="AcknowledgementsImprint"/>
              <w:spacing w:before="0" w:after="0"/>
              <w:ind w:left="0"/>
              <w:rPr>
                <w:lang w:val="en-AU"/>
              </w:rPr>
            </w:pPr>
            <w:r w:rsidRPr="004F2FE4">
              <w:rPr>
                <w:lang w:val="en-AU"/>
              </w:rPr>
              <w:t>(03) 9606 2111</w:t>
            </w:r>
          </w:p>
        </w:tc>
      </w:tr>
      <w:tr w:rsidR="000F0184" w:rsidRPr="004F2FE4" w:rsidTr="008B4AA7">
        <w:tc>
          <w:tcPr>
            <w:tcW w:w="2376" w:type="dxa"/>
          </w:tcPr>
          <w:p w:rsidR="000F0184" w:rsidRPr="004F2FE4" w:rsidRDefault="000F0184" w:rsidP="008B4AA7">
            <w:pPr>
              <w:pStyle w:val="AcknowledgementsImprint"/>
              <w:spacing w:before="0" w:after="0"/>
              <w:ind w:left="0"/>
              <w:rPr>
                <w:lang w:val="en-AU"/>
              </w:rPr>
            </w:pPr>
            <w:r w:rsidRPr="004F2FE4">
              <w:rPr>
                <w:lang w:val="en-AU"/>
              </w:rPr>
              <w:t>Facsimile:</w:t>
            </w:r>
          </w:p>
        </w:tc>
        <w:tc>
          <w:tcPr>
            <w:tcW w:w="4395" w:type="dxa"/>
          </w:tcPr>
          <w:p w:rsidR="000F0184" w:rsidRPr="004F2FE4" w:rsidRDefault="000F0184" w:rsidP="008B4AA7">
            <w:pPr>
              <w:pStyle w:val="AcknowledgementsImprint"/>
              <w:spacing w:before="0" w:after="0"/>
              <w:ind w:left="0"/>
              <w:rPr>
                <w:lang w:val="en-AU"/>
              </w:rPr>
            </w:pPr>
            <w:r w:rsidRPr="004F2FE4">
              <w:rPr>
                <w:lang w:val="en-AU"/>
              </w:rPr>
              <w:t>(03) 9670 1330</w:t>
            </w:r>
          </w:p>
        </w:tc>
      </w:tr>
      <w:tr w:rsidR="000F0184" w:rsidRPr="004F2FE4" w:rsidTr="008B4AA7">
        <w:tc>
          <w:tcPr>
            <w:tcW w:w="6771" w:type="dxa"/>
            <w:gridSpan w:val="2"/>
          </w:tcPr>
          <w:p w:rsidR="000F0184" w:rsidRPr="004F2FE4" w:rsidRDefault="000F0184" w:rsidP="008B4AA7">
            <w:pPr>
              <w:pStyle w:val="AcknowledgementsImprintBold"/>
              <w:ind w:left="0"/>
              <w:jc w:val="both"/>
              <w:rPr>
                <w:lang w:val="en-AU"/>
              </w:rPr>
            </w:pPr>
            <w:r w:rsidRPr="004F2FE4">
              <w:rPr>
                <w:lang w:val="en-AU"/>
              </w:rPr>
              <w:t>Acknowledgements</w:t>
            </w:r>
          </w:p>
        </w:tc>
      </w:tr>
      <w:tr w:rsidR="000F0184" w:rsidRPr="004F2FE4" w:rsidTr="008B4AA7">
        <w:tc>
          <w:tcPr>
            <w:tcW w:w="2376" w:type="dxa"/>
          </w:tcPr>
          <w:p w:rsidR="000F0184" w:rsidRPr="004F2FE4" w:rsidRDefault="000F0184" w:rsidP="008B4AA7">
            <w:pPr>
              <w:pStyle w:val="AcknowledgementsImprint"/>
              <w:spacing w:before="0" w:after="0"/>
              <w:ind w:left="0"/>
              <w:rPr>
                <w:lang w:val="en-AU"/>
              </w:rPr>
            </w:pPr>
            <w:r w:rsidRPr="004F2FE4">
              <w:rPr>
                <w:lang w:val="en-AU"/>
              </w:rPr>
              <w:t>Project Director:</w:t>
            </w:r>
          </w:p>
        </w:tc>
        <w:tc>
          <w:tcPr>
            <w:tcW w:w="4395" w:type="dxa"/>
          </w:tcPr>
          <w:p w:rsidR="000F0184" w:rsidRPr="004F2FE4" w:rsidRDefault="000F0184" w:rsidP="008B4AA7">
            <w:pPr>
              <w:pStyle w:val="AcknowledgementsImprint"/>
              <w:spacing w:before="0" w:after="0"/>
              <w:ind w:left="0"/>
              <w:rPr>
                <w:lang w:val="en-AU"/>
              </w:rPr>
            </w:pPr>
            <w:r w:rsidRPr="004F2FE4">
              <w:rPr>
                <w:lang w:val="en-AU"/>
              </w:rPr>
              <w:t>Wayne Crosbie</w:t>
            </w:r>
          </w:p>
        </w:tc>
      </w:tr>
      <w:tr w:rsidR="000F0184" w:rsidRPr="004F2FE4" w:rsidTr="008B4AA7">
        <w:tc>
          <w:tcPr>
            <w:tcW w:w="2376" w:type="dxa"/>
          </w:tcPr>
          <w:p w:rsidR="000F0184" w:rsidRPr="004F2FE4" w:rsidRDefault="000F0184" w:rsidP="008B4AA7">
            <w:pPr>
              <w:pStyle w:val="AcknowledgementsImprint"/>
              <w:spacing w:before="0" w:after="0"/>
              <w:ind w:left="0"/>
              <w:rPr>
                <w:lang w:val="en-AU"/>
              </w:rPr>
            </w:pPr>
            <w:r w:rsidRPr="004F2FE4">
              <w:rPr>
                <w:lang w:val="en-AU"/>
              </w:rPr>
              <w:t>Project Manager</w:t>
            </w:r>
          </w:p>
        </w:tc>
        <w:tc>
          <w:tcPr>
            <w:tcW w:w="4395" w:type="dxa"/>
          </w:tcPr>
          <w:p w:rsidR="000F0184" w:rsidRPr="004F2FE4" w:rsidRDefault="00277829" w:rsidP="008B4AA7">
            <w:pPr>
              <w:pStyle w:val="AcknowledgementsImprint"/>
              <w:spacing w:before="0" w:after="0"/>
              <w:ind w:left="0"/>
              <w:rPr>
                <w:lang w:val="en-AU"/>
              </w:rPr>
            </w:pPr>
            <w:r w:rsidRPr="004F2FE4">
              <w:rPr>
                <w:lang w:val="en-AU"/>
              </w:rPr>
              <w:t>Jim Irwin</w:t>
            </w:r>
          </w:p>
        </w:tc>
      </w:tr>
      <w:tr w:rsidR="000F0184" w:rsidRPr="004F2FE4" w:rsidTr="008B4AA7">
        <w:tc>
          <w:tcPr>
            <w:tcW w:w="2376" w:type="dxa"/>
          </w:tcPr>
          <w:p w:rsidR="000F0184" w:rsidRPr="004F2FE4" w:rsidRDefault="000F0184" w:rsidP="008B4AA7">
            <w:pPr>
              <w:pStyle w:val="AcknowledgementsImprint"/>
              <w:spacing w:before="0" w:after="0"/>
              <w:ind w:left="0"/>
              <w:rPr>
                <w:lang w:val="en-AU"/>
              </w:rPr>
            </w:pPr>
            <w:r w:rsidRPr="004F2FE4">
              <w:rPr>
                <w:lang w:val="en-AU"/>
              </w:rPr>
              <w:t>Chief Writer:</w:t>
            </w:r>
          </w:p>
        </w:tc>
        <w:tc>
          <w:tcPr>
            <w:tcW w:w="4395" w:type="dxa"/>
          </w:tcPr>
          <w:p w:rsidR="000F0184" w:rsidRPr="004F2FE4" w:rsidRDefault="000F0184" w:rsidP="008B4AA7">
            <w:pPr>
              <w:pStyle w:val="AcknowledgementsImprint"/>
              <w:spacing w:before="0" w:after="0"/>
              <w:ind w:left="0"/>
              <w:rPr>
                <w:lang w:val="en-AU"/>
              </w:rPr>
            </w:pPr>
            <w:r w:rsidRPr="004F2FE4">
              <w:rPr>
                <w:lang w:val="en-AU"/>
              </w:rPr>
              <w:t>Alan Hickman</w:t>
            </w:r>
          </w:p>
        </w:tc>
      </w:tr>
      <w:tr w:rsidR="000F0184" w:rsidRPr="004F2FE4" w:rsidTr="008B4AA7">
        <w:tc>
          <w:tcPr>
            <w:tcW w:w="2376" w:type="dxa"/>
          </w:tcPr>
          <w:p w:rsidR="000F0184" w:rsidRPr="004F2FE4" w:rsidRDefault="000F0184" w:rsidP="008B4AA7">
            <w:pPr>
              <w:pStyle w:val="AcknowledgementsImprint"/>
              <w:spacing w:before="0" w:after="0"/>
              <w:ind w:left="0"/>
              <w:rPr>
                <w:lang w:val="en-AU"/>
              </w:rPr>
            </w:pPr>
            <w:r w:rsidRPr="004F2FE4">
              <w:rPr>
                <w:lang w:val="en-AU"/>
              </w:rPr>
              <w:t>Subject Writer:</w:t>
            </w:r>
          </w:p>
        </w:tc>
        <w:tc>
          <w:tcPr>
            <w:tcW w:w="4395" w:type="dxa"/>
          </w:tcPr>
          <w:p w:rsidR="000F0184" w:rsidRPr="004F2FE4" w:rsidRDefault="00277829" w:rsidP="008B4AA7">
            <w:pPr>
              <w:pStyle w:val="AcknowledgementsImprint"/>
              <w:spacing w:before="0" w:after="0"/>
              <w:ind w:left="0"/>
              <w:rPr>
                <w:lang w:val="en-AU"/>
              </w:rPr>
            </w:pPr>
            <w:r w:rsidRPr="004F2FE4">
              <w:rPr>
                <w:lang w:val="en-AU"/>
              </w:rPr>
              <w:t>Dianne Whelan</w:t>
            </w:r>
          </w:p>
        </w:tc>
      </w:tr>
      <w:tr w:rsidR="000F0184" w:rsidRPr="004F2FE4" w:rsidTr="008B4AA7">
        <w:tc>
          <w:tcPr>
            <w:tcW w:w="2376" w:type="dxa"/>
          </w:tcPr>
          <w:p w:rsidR="000F0184" w:rsidRPr="004F2FE4" w:rsidRDefault="000F0184" w:rsidP="008B4AA7">
            <w:pPr>
              <w:pStyle w:val="AcknowledgementsImprint"/>
              <w:spacing w:before="0" w:after="0"/>
              <w:ind w:left="0"/>
              <w:rPr>
                <w:lang w:val="en-AU"/>
              </w:rPr>
            </w:pPr>
            <w:r w:rsidRPr="004F2FE4">
              <w:rPr>
                <w:lang w:val="en-AU"/>
              </w:rPr>
              <w:t>Editor:</w:t>
            </w:r>
          </w:p>
        </w:tc>
        <w:tc>
          <w:tcPr>
            <w:tcW w:w="4395" w:type="dxa"/>
          </w:tcPr>
          <w:p w:rsidR="000F0184" w:rsidRPr="004F2FE4" w:rsidRDefault="00277829" w:rsidP="008B4AA7">
            <w:pPr>
              <w:pStyle w:val="AcknowledgementsImprint"/>
              <w:spacing w:before="0" w:after="0"/>
              <w:ind w:left="0"/>
              <w:rPr>
                <w:lang w:val="en-AU"/>
              </w:rPr>
            </w:pPr>
            <w:r w:rsidRPr="004F2FE4">
              <w:rPr>
                <w:lang w:val="en-AU"/>
              </w:rPr>
              <w:t>Jim Irwin</w:t>
            </w:r>
          </w:p>
        </w:tc>
      </w:tr>
      <w:tr w:rsidR="000F0184" w:rsidRPr="004F2FE4" w:rsidTr="008B4AA7">
        <w:tc>
          <w:tcPr>
            <w:tcW w:w="2376" w:type="dxa"/>
          </w:tcPr>
          <w:p w:rsidR="000F0184" w:rsidRPr="004F2FE4" w:rsidRDefault="000F0184" w:rsidP="008B4AA7">
            <w:pPr>
              <w:pStyle w:val="AcknowledgementsImprint"/>
              <w:spacing w:before="0" w:after="0"/>
              <w:ind w:left="0"/>
              <w:rPr>
                <w:lang w:val="en-AU"/>
              </w:rPr>
            </w:pPr>
            <w:r w:rsidRPr="004F2FE4">
              <w:rPr>
                <w:lang w:val="en-AU"/>
              </w:rPr>
              <w:t>DTP/Production:</w:t>
            </w:r>
          </w:p>
        </w:tc>
        <w:tc>
          <w:tcPr>
            <w:tcW w:w="4395" w:type="dxa"/>
          </w:tcPr>
          <w:p w:rsidR="000F0184" w:rsidRPr="004F2FE4" w:rsidRDefault="000F0184" w:rsidP="00277829">
            <w:pPr>
              <w:pStyle w:val="AcknowledgementsImprint"/>
              <w:spacing w:before="0" w:after="0"/>
              <w:ind w:left="0"/>
              <w:rPr>
                <w:lang w:val="en-AU"/>
              </w:rPr>
            </w:pPr>
            <w:r w:rsidRPr="004F2FE4">
              <w:rPr>
                <w:lang w:val="en-AU"/>
              </w:rPr>
              <w:t>Daniel Chee, Mai Vu</w:t>
            </w:r>
            <w:r w:rsidR="007C795B" w:rsidRPr="004F2FE4">
              <w:rPr>
                <w:lang w:val="en-AU"/>
              </w:rPr>
              <w:t xml:space="preserve">, </w:t>
            </w:r>
            <w:r w:rsidR="00277829" w:rsidRPr="004F2FE4">
              <w:rPr>
                <w:lang w:val="en-AU"/>
              </w:rPr>
              <w:t>Cindy Curran</w:t>
            </w:r>
          </w:p>
        </w:tc>
      </w:tr>
    </w:tbl>
    <w:p w:rsidR="000F0184" w:rsidRPr="004F2FE4" w:rsidRDefault="000F0184" w:rsidP="000F0184">
      <w:pPr>
        <w:pStyle w:val="BodyCopy-Introduction"/>
        <w:rPr>
          <w:noProof w:val="0"/>
        </w:rPr>
      </w:pPr>
    </w:p>
    <w:p w:rsidR="009B33F6" w:rsidRPr="004F2FE4" w:rsidRDefault="009B33F6" w:rsidP="009B33F6">
      <w:pPr>
        <w:pStyle w:val="AcknowledgementsImprint"/>
        <w:rPr>
          <w:lang w:val="en-AU"/>
        </w:rPr>
      </w:pPr>
      <w:r w:rsidRPr="004F2FE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4F2FE4" w:rsidRDefault="009B33F6" w:rsidP="009B33F6">
      <w:pPr>
        <w:pStyle w:val="AcknowledgementsImprint"/>
        <w:rPr>
          <w:lang w:val="en-AU"/>
        </w:rPr>
      </w:pPr>
      <w:r w:rsidRPr="004F2FE4">
        <w:rPr>
          <w:lang w:val="en-AU"/>
        </w:rPr>
        <w:t xml:space="preserve">The ASEAN Secretariat is based in Jakarta, Indonesia. </w:t>
      </w:r>
    </w:p>
    <w:p w:rsidR="009B33F6" w:rsidRPr="004F2FE4" w:rsidRDefault="009B33F6" w:rsidP="009B33F6">
      <w:pPr>
        <w:pStyle w:val="AcknowledgementsImprint"/>
        <w:rPr>
          <w:lang w:val="en-AU"/>
        </w:rPr>
      </w:pPr>
      <w:r w:rsidRPr="004F2FE4">
        <w:rPr>
          <w:lang w:val="en-AU"/>
        </w:rPr>
        <w:t xml:space="preserve">General Information on ASEAN appears online at the ASEAN Website: </w:t>
      </w:r>
      <w:hyperlink r:id="rId16" w:history="1">
        <w:r w:rsidRPr="004F2FE4">
          <w:rPr>
            <w:rStyle w:val="Hyperlink"/>
            <w:rFonts w:eastAsiaTheme="majorEastAsia"/>
            <w:lang w:val="en-AU"/>
          </w:rPr>
          <w:t>www.asean.org</w:t>
        </w:r>
      </w:hyperlink>
      <w:r w:rsidRPr="004F2FE4">
        <w:rPr>
          <w:lang w:val="en-AU"/>
        </w:rPr>
        <w:t>.</w:t>
      </w:r>
    </w:p>
    <w:p w:rsidR="009B33F6" w:rsidRPr="004F2FE4" w:rsidRDefault="009B33F6" w:rsidP="009B33F6">
      <w:pPr>
        <w:pStyle w:val="AcknowledgementsImprint"/>
        <w:rPr>
          <w:lang w:val="en-AU"/>
        </w:rPr>
      </w:pPr>
      <w:r w:rsidRPr="004F2FE4">
        <w:rPr>
          <w:lang w:val="en-AU"/>
        </w:rPr>
        <w:t>All text is produced by William Angliss Institute of TAFE for the ASEAN Project on “</w:t>
      </w:r>
      <w:r w:rsidR="000F7E4A" w:rsidRPr="004F2FE4">
        <w:rPr>
          <w:lang w:val="en-AU"/>
        </w:rPr>
        <w:t>Toolbox Development for Tourism Labour Divisions for Travel Agencies and Tour Operations</w:t>
      </w:r>
      <w:r w:rsidRPr="004F2FE4">
        <w:rPr>
          <w:lang w:val="en-AU"/>
        </w:rPr>
        <w:t>”.</w:t>
      </w:r>
    </w:p>
    <w:p w:rsidR="009B33F6" w:rsidRPr="004F2FE4" w:rsidRDefault="009B33F6" w:rsidP="009B33F6">
      <w:pPr>
        <w:pStyle w:val="AcknowledgementsImprint"/>
        <w:rPr>
          <w:lang w:val="en-AU"/>
        </w:rPr>
      </w:pPr>
      <w:r w:rsidRPr="004F2FE4">
        <w:rPr>
          <w:lang w:val="en-AU"/>
        </w:rPr>
        <w:t>This publication is supported by the Australian Government’s aid program through the ASEAN-Australia Development Cooperation Program Phase II (AADCP II).</w:t>
      </w:r>
    </w:p>
    <w:p w:rsidR="009B33F6" w:rsidRPr="004F2FE4" w:rsidRDefault="009B33F6" w:rsidP="009B33F6">
      <w:pPr>
        <w:pStyle w:val="AcknowledgementsImprint"/>
        <w:rPr>
          <w:lang w:val="en-AU"/>
        </w:rPr>
      </w:pPr>
      <w:r w:rsidRPr="004F2FE4">
        <w:rPr>
          <w:lang w:val="en-AU"/>
        </w:rPr>
        <w:t>Copyright: Association of Southeast Asian Nations (ASEAN) 201</w:t>
      </w:r>
      <w:r w:rsidR="00277829" w:rsidRPr="004F2FE4">
        <w:rPr>
          <w:lang w:val="en-AU"/>
        </w:rPr>
        <w:t>5</w:t>
      </w:r>
      <w:r w:rsidRPr="004F2FE4">
        <w:rPr>
          <w:lang w:val="en-AU"/>
        </w:rPr>
        <w:t>.</w:t>
      </w:r>
    </w:p>
    <w:p w:rsidR="009B33F6" w:rsidRPr="004F2FE4" w:rsidRDefault="009B33F6" w:rsidP="009B33F6">
      <w:pPr>
        <w:pStyle w:val="AcknowledgementsImprint"/>
        <w:rPr>
          <w:lang w:val="en-AU"/>
        </w:rPr>
      </w:pPr>
      <w:r w:rsidRPr="004F2FE4">
        <w:rPr>
          <w:lang w:val="en-AU"/>
        </w:rPr>
        <w:t>All rights reserved.</w:t>
      </w:r>
    </w:p>
    <w:p w:rsidR="009B33F6" w:rsidRPr="004F2FE4" w:rsidRDefault="009B33F6" w:rsidP="009B33F6">
      <w:pPr>
        <w:pStyle w:val="AcknowledgementsImprintBold"/>
        <w:jc w:val="both"/>
        <w:rPr>
          <w:lang w:val="en-AU"/>
        </w:rPr>
      </w:pPr>
      <w:r w:rsidRPr="004F2FE4">
        <w:rPr>
          <w:lang w:val="en-AU"/>
        </w:rPr>
        <w:t>Disclaimer</w:t>
      </w:r>
    </w:p>
    <w:p w:rsidR="009B33F6" w:rsidRPr="004F2FE4" w:rsidRDefault="009B33F6" w:rsidP="009B33F6">
      <w:pPr>
        <w:pStyle w:val="AcknowledgementsImprint"/>
        <w:rPr>
          <w:lang w:val="en-AU"/>
        </w:rPr>
      </w:pPr>
      <w:r w:rsidRPr="004F2FE4">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4F2FE4" w:rsidRDefault="009B33F6" w:rsidP="009B33F6">
      <w:pPr>
        <w:pStyle w:val="AcknowledgementsImprint"/>
        <w:rPr>
          <w:lang w:val="en-AU"/>
        </w:rPr>
      </w:pPr>
      <w:r w:rsidRPr="004F2FE4">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4F2FE4" w:rsidRDefault="009B33F6" w:rsidP="009B33F6">
      <w:pPr>
        <w:pStyle w:val="AcknowledgementsImprint"/>
        <w:rPr>
          <w:rStyle w:val="Hyperlink"/>
          <w:szCs w:val="18"/>
          <w:lang w:val="en-AU"/>
        </w:rPr>
      </w:pPr>
      <w:r w:rsidRPr="004F2FE4">
        <w:rPr>
          <w:lang w:val="en-AU"/>
        </w:rPr>
        <w:t xml:space="preserve">Additional images have been sourced from Flickr and SXC and are used under Creative Commons licence:  </w:t>
      </w:r>
      <w:hyperlink r:id="rId17" w:history="1">
        <w:r w:rsidRPr="004F2FE4">
          <w:rPr>
            <w:rStyle w:val="Hyperlink"/>
            <w:szCs w:val="18"/>
            <w:lang w:val="en-AU"/>
          </w:rPr>
          <w:t>http://creativecommons.org/licenses/by/2.0/deed.en</w:t>
        </w:r>
      </w:hyperlink>
    </w:p>
    <w:p w:rsidR="009B33F6" w:rsidRPr="004F2FE4" w:rsidRDefault="009B33F6" w:rsidP="009B33F6">
      <w:pPr>
        <w:pStyle w:val="AcknowledgementsImprint"/>
        <w:rPr>
          <w:lang w:val="en-AU"/>
        </w:rPr>
      </w:pPr>
      <w:r w:rsidRPr="004F2FE4">
        <w:rPr>
          <w:lang w:val="en-AU"/>
        </w:rPr>
        <w:t xml:space="preserve">File name: </w:t>
      </w:r>
      <w:r w:rsidR="00C03EC4" w:rsidRPr="004F2FE4">
        <w:rPr>
          <w:lang w:val="en-AU"/>
        </w:rPr>
        <w:fldChar w:fldCharType="begin"/>
      </w:r>
      <w:r w:rsidR="00C03EC4" w:rsidRPr="004F2FE4">
        <w:rPr>
          <w:lang w:val="en-AU"/>
        </w:rPr>
        <w:instrText xml:space="preserve"> FILENAME   \* MERGEFORMAT </w:instrText>
      </w:r>
      <w:r w:rsidR="00C03EC4" w:rsidRPr="004F2FE4">
        <w:rPr>
          <w:lang w:val="en-AU"/>
        </w:rPr>
        <w:fldChar w:fldCharType="separate"/>
      </w:r>
      <w:r w:rsidR="002226C9">
        <w:rPr>
          <w:noProof/>
          <w:lang w:val="en-AU"/>
        </w:rPr>
        <w:t>AM_Audit financial procedures_270715</w:t>
      </w:r>
      <w:r w:rsidR="00C03EC4" w:rsidRPr="004F2FE4">
        <w:rPr>
          <w:lang w:val="en-AU"/>
        </w:rPr>
        <w:fldChar w:fldCharType="end"/>
      </w:r>
    </w:p>
    <w:p w:rsidR="009B33F6" w:rsidRPr="004F2FE4" w:rsidRDefault="009B33F6" w:rsidP="007C795B">
      <w:pPr>
        <w:pStyle w:val="AcknowledgementsImprint"/>
        <w:rPr>
          <w:lang w:val="en-AU"/>
        </w:rPr>
      </w:pPr>
    </w:p>
    <w:p w:rsidR="009B33F6" w:rsidRPr="004F2FE4" w:rsidRDefault="009B33F6" w:rsidP="007C795B">
      <w:pPr>
        <w:pStyle w:val="AcknowledgementsImprint"/>
        <w:rPr>
          <w:lang w:val="en-AU"/>
        </w:rPr>
      </w:pPr>
    </w:p>
    <w:p w:rsidR="009B33F6" w:rsidRPr="004F2FE4" w:rsidRDefault="009B33F6" w:rsidP="007C795B">
      <w:pPr>
        <w:pStyle w:val="AcknowledgementsImprint"/>
        <w:rPr>
          <w:lang w:val="en-AU"/>
        </w:rPr>
      </w:pPr>
    </w:p>
    <w:p w:rsidR="009B33F6" w:rsidRPr="004F2FE4" w:rsidRDefault="009B33F6" w:rsidP="007C795B">
      <w:pPr>
        <w:pStyle w:val="AcknowledgementsImprint"/>
        <w:rPr>
          <w:lang w:val="en-AU"/>
        </w:rPr>
        <w:sectPr w:rsidR="009B33F6" w:rsidRPr="004F2FE4"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4F2FE4" w:rsidRDefault="00D273B1">
      <w:pPr>
        <w:rPr>
          <w:rStyle w:val="BodyCopyBold"/>
          <w:rFonts w:ascii="Helvetica" w:hAnsi="Helvetica"/>
        </w:rPr>
      </w:pPr>
      <w:r>
        <w:rPr>
          <w:rFonts w:ascii="Helvetica" w:hAnsi="Helvetica" w:cs="Helvetica 55 Roman"/>
          <w:b/>
          <w:bCs/>
          <w:noProof/>
          <w:lang w:val="en-US" w:eastAsia="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C047DD5"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4F2FE4" w:rsidRDefault="00C66768">
      <w:pPr>
        <w:rPr>
          <w:rStyle w:val="BodyCopyBold"/>
          <w:rFonts w:ascii="Helvetica" w:hAnsi="Helvetica"/>
        </w:rPr>
      </w:pPr>
    </w:p>
    <w:p w:rsidR="00C66768" w:rsidRPr="004F2FE4" w:rsidRDefault="00C66768">
      <w:pPr>
        <w:rPr>
          <w:rStyle w:val="BodyCopyBold"/>
          <w:rFonts w:ascii="Helvetica" w:hAnsi="Helvetica"/>
        </w:rPr>
      </w:pPr>
    </w:p>
    <w:p w:rsidR="00C66768" w:rsidRPr="004F2FE4" w:rsidRDefault="00C66768" w:rsidP="00C66768">
      <w:pPr>
        <w:pStyle w:val="TableofContents"/>
      </w:pPr>
      <w:bookmarkStart w:id="4" w:name="_Toc370805641"/>
      <w:r w:rsidRPr="004F2FE4">
        <w:t>Table of contents</w:t>
      </w:r>
      <w:bookmarkEnd w:id="4"/>
    </w:p>
    <w:p w:rsidR="002226C9" w:rsidRDefault="00DA6A04">
      <w:pPr>
        <w:pStyle w:val="TOC1"/>
        <w:tabs>
          <w:tab w:val="right" w:leader="dot" w:pos="8755"/>
        </w:tabs>
        <w:rPr>
          <w:rFonts w:asciiTheme="minorHAnsi" w:hAnsiTheme="minorHAnsi"/>
          <w:noProof/>
        </w:rPr>
      </w:pPr>
      <w:r w:rsidRPr="004F2FE4">
        <w:rPr>
          <w:rStyle w:val="BodyCopyBold"/>
          <w:rFonts w:ascii="Helvetica" w:hAnsi="Helvetica"/>
        </w:rPr>
        <w:fldChar w:fldCharType="begin"/>
      </w:r>
      <w:r w:rsidR="00785293" w:rsidRPr="004F2FE4">
        <w:rPr>
          <w:rStyle w:val="BodyCopyBold"/>
          <w:rFonts w:ascii="Helvetica" w:hAnsi="Helvetica"/>
        </w:rPr>
        <w:instrText xml:space="preserve"> TOC \h \z \t "Heading 1,1" </w:instrText>
      </w:r>
      <w:r w:rsidRPr="004F2FE4">
        <w:rPr>
          <w:rStyle w:val="BodyCopyBold"/>
          <w:rFonts w:ascii="Helvetica" w:hAnsi="Helvetica"/>
        </w:rPr>
        <w:fldChar w:fldCharType="separate"/>
      </w:r>
      <w:hyperlink w:anchor="_Toc425770670" w:history="1">
        <w:r w:rsidR="002226C9" w:rsidRPr="007D7D23">
          <w:rPr>
            <w:rStyle w:val="Hyperlink"/>
            <w:noProof/>
          </w:rPr>
          <w:t>Competency Based Assessment (CBA) – An Introduction for Assessors</w:t>
        </w:r>
        <w:r w:rsidR="002226C9">
          <w:rPr>
            <w:noProof/>
            <w:webHidden/>
          </w:rPr>
          <w:tab/>
        </w:r>
        <w:r w:rsidR="002226C9">
          <w:rPr>
            <w:noProof/>
            <w:webHidden/>
          </w:rPr>
          <w:fldChar w:fldCharType="begin"/>
        </w:r>
        <w:r w:rsidR="002226C9">
          <w:rPr>
            <w:noProof/>
            <w:webHidden/>
          </w:rPr>
          <w:instrText xml:space="preserve"> PAGEREF _Toc425770670 \h </w:instrText>
        </w:r>
        <w:r w:rsidR="002226C9">
          <w:rPr>
            <w:noProof/>
            <w:webHidden/>
          </w:rPr>
        </w:r>
        <w:r w:rsidR="002226C9">
          <w:rPr>
            <w:noProof/>
            <w:webHidden/>
          </w:rPr>
          <w:fldChar w:fldCharType="separate"/>
        </w:r>
        <w:r w:rsidR="002226C9">
          <w:rPr>
            <w:noProof/>
            <w:webHidden/>
          </w:rPr>
          <w:t>1</w:t>
        </w:r>
        <w:r w:rsidR="002226C9">
          <w:rPr>
            <w:noProof/>
            <w:webHidden/>
          </w:rPr>
          <w:fldChar w:fldCharType="end"/>
        </w:r>
      </w:hyperlink>
    </w:p>
    <w:p w:rsidR="002226C9" w:rsidRDefault="00FB169B">
      <w:pPr>
        <w:pStyle w:val="TOC1"/>
        <w:tabs>
          <w:tab w:val="right" w:leader="dot" w:pos="8755"/>
        </w:tabs>
        <w:rPr>
          <w:rFonts w:asciiTheme="minorHAnsi" w:hAnsiTheme="minorHAnsi"/>
          <w:noProof/>
        </w:rPr>
      </w:pPr>
      <w:hyperlink w:anchor="_Toc425770671" w:history="1">
        <w:r w:rsidR="002226C9" w:rsidRPr="007D7D23">
          <w:rPr>
            <w:rStyle w:val="Hyperlink"/>
            <w:noProof/>
          </w:rPr>
          <w:t>Competency standard</w:t>
        </w:r>
        <w:r w:rsidR="002226C9">
          <w:rPr>
            <w:noProof/>
            <w:webHidden/>
          </w:rPr>
          <w:tab/>
        </w:r>
        <w:r w:rsidR="002226C9">
          <w:rPr>
            <w:noProof/>
            <w:webHidden/>
          </w:rPr>
          <w:fldChar w:fldCharType="begin"/>
        </w:r>
        <w:r w:rsidR="002226C9">
          <w:rPr>
            <w:noProof/>
            <w:webHidden/>
          </w:rPr>
          <w:instrText xml:space="preserve"> PAGEREF _Toc425770671 \h </w:instrText>
        </w:r>
        <w:r w:rsidR="002226C9">
          <w:rPr>
            <w:noProof/>
            <w:webHidden/>
          </w:rPr>
        </w:r>
        <w:r w:rsidR="002226C9">
          <w:rPr>
            <w:noProof/>
            <w:webHidden/>
          </w:rPr>
          <w:fldChar w:fldCharType="separate"/>
        </w:r>
        <w:r w:rsidR="002226C9">
          <w:rPr>
            <w:noProof/>
            <w:webHidden/>
          </w:rPr>
          <w:t>11</w:t>
        </w:r>
        <w:r w:rsidR="002226C9">
          <w:rPr>
            <w:noProof/>
            <w:webHidden/>
          </w:rPr>
          <w:fldChar w:fldCharType="end"/>
        </w:r>
      </w:hyperlink>
    </w:p>
    <w:p w:rsidR="002226C9" w:rsidRDefault="00FB169B">
      <w:pPr>
        <w:pStyle w:val="TOC1"/>
        <w:tabs>
          <w:tab w:val="right" w:leader="dot" w:pos="8755"/>
        </w:tabs>
        <w:rPr>
          <w:rFonts w:asciiTheme="minorHAnsi" w:hAnsiTheme="minorHAnsi"/>
          <w:noProof/>
        </w:rPr>
      </w:pPr>
      <w:hyperlink w:anchor="_Toc425770672" w:history="1">
        <w:r w:rsidR="002226C9" w:rsidRPr="007D7D23">
          <w:rPr>
            <w:rStyle w:val="Hyperlink"/>
            <w:noProof/>
          </w:rPr>
          <w:t>Oral questions</w:t>
        </w:r>
        <w:r w:rsidR="002226C9">
          <w:rPr>
            <w:noProof/>
            <w:webHidden/>
          </w:rPr>
          <w:tab/>
        </w:r>
        <w:r w:rsidR="002226C9">
          <w:rPr>
            <w:noProof/>
            <w:webHidden/>
          </w:rPr>
          <w:fldChar w:fldCharType="begin"/>
        </w:r>
        <w:r w:rsidR="002226C9">
          <w:rPr>
            <w:noProof/>
            <w:webHidden/>
          </w:rPr>
          <w:instrText xml:space="preserve"> PAGEREF _Toc425770672 \h </w:instrText>
        </w:r>
        <w:r w:rsidR="002226C9">
          <w:rPr>
            <w:noProof/>
            <w:webHidden/>
          </w:rPr>
        </w:r>
        <w:r w:rsidR="002226C9">
          <w:rPr>
            <w:noProof/>
            <w:webHidden/>
          </w:rPr>
          <w:fldChar w:fldCharType="separate"/>
        </w:r>
        <w:r w:rsidR="002226C9">
          <w:rPr>
            <w:noProof/>
            <w:webHidden/>
          </w:rPr>
          <w:t>19</w:t>
        </w:r>
        <w:r w:rsidR="002226C9">
          <w:rPr>
            <w:noProof/>
            <w:webHidden/>
          </w:rPr>
          <w:fldChar w:fldCharType="end"/>
        </w:r>
      </w:hyperlink>
    </w:p>
    <w:p w:rsidR="002226C9" w:rsidRDefault="00FB169B">
      <w:pPr>
        <w:pStyle w:val="TOC1"/>
        <w:tabs>
          <w:tab w:val="right" w:leader="dot" w:pos="8755"/>
        </w:tabs>
        <w:rPr>
          <w:rFonts w:asciiTheme="minorHAnsi" w:hAnsiTheme="minorHAnsi"/>
          <w:noProof/>
        </w:rPr>
      </w:pPr>
      <w:hyperlink w:anchor="_Toc425770673" w:history="1">
        <w:r w:rsidR="002226C9" w:rsidRPr="007D7D23">
          <w:rPr>
            <w:rStyle w:val="Hyperlink"/>
            <w:noProof/>
          </w:rPr>
          <w:t>Written questions</w:t>
        </w:r>
        <w:r w:rsidR="002226C9">
          <w:rPr>
            <w:noProof/>
            <w:webHidden/>
          </w:rPr>
          <w:tab/>
        </w:r>
        <w:r w:rsidR="002226C9">
          <w:rPr>
            <w:noProof/>
            <w:webHidden/>
          </w:rPr>
          <w:fldChar w:fldCharType="begin"/>
        </w:r>
        <w:r w:rsidR="002226C9">
          <w:rPr>
            <w:noProof/>
            <w:webHidden/>
          </w:rPr>
          <w:instrText xml:space="preserve"> PAGEREF _Toc425770673 \h </w:instrText>
        </w:r>
        <w:r w:rsidR="002226C9">
          <w:rPr>
            <w:noProof/>
            <w:webHidden/>
          </w:rPr>
        </w:r>
        <w:r w:rsidR="002226C9">
          <w:rPr>
            <w:noProof/>
            <w:webHidden/>
          </w:rPr>
          <w:fldChar w:fldCharType="separate"/>
        </w:r>
        <w:r w:rsidR="002226C9">
          <w:rPr>
            <w:noProof/>
            <w:webHidden/>
          </w:rPr>
          <w:t>29</w:t>
        </w:r>
        <w:r w:rsidR="002226C9">
          <w:rPr>
            <w:noProof/>
            <w:webHidden/>
          </w:rPr>
          <w:fldChar w:fldCharType="end"/>
        </w:r>
      </w:hyperlink>
    </w:p>
    <w:p w:rsidR="002226C9" w:rsidRDefault="00FB169B">
      <w:pPr>
        <w:pStyle w:val="TOC1"/>
        <w:tabs>
          <w:tab w:val="right" w:leader="dot" w:pos="8755"/>
        </w:tabs>
        <w:rPr>
          <w:rFonts w:asciiTheme="minorHAnsi" w:hAnsiTheme="minorHAnsi"/>
          <w:noProof/>
        </w:rPr>
      </w:pPr>
      <w:hyperlink w:anchor="_Toc425770674" w:history="1">
        <w:r w:rsidR="002226C9" w:rsidRPr="007D7D23">
          <w:rPr>
            <w:rStyle w:val="Hyperlink"/>
            <w:noProof/>
          </w:rPr>
          <w:t>Answers to written questions</w:t>
        </w:r>
        <w:r w:rsidR="002226C9">
          <w:rPr>
            <w:noProof/>
            <w:webHidden/>
          </w:rPr>
          <w:tab/>
        </w:r>
        <w:r w:rsidR="002226C9">
          <w:rPr>
            <w:noProof/>
            <w:webHidden/>
          </w:rPr>
          <w:fldChar w:fldCharType="begin"/>
        </w:r>
        <w:r w:rsidR="002226C9">
          <w:rPr>
            <w:noProof/>
            <w:webHidden/>
          </w:rPr>
          <w:instrText xml:space="preserve"> PAGEREF _Toc425770674 \h </w:instrText>
        </w:r>
        <w:r w:rsidR="002226C9">
          <w:rPr>
            <w:noProof/>
            <w:webHidden/>
          </w:rPr>
        </w:r>
        <w:r w:rsidR="002226C9">
          <w:rPr>
            <w:noProof/>
            <w:webHidden/>
          </w:rPr>
          <w:fldChar w:fldCharType="separate"/>
        </w:r>
        <w:r w:rsidR="002226C9">
          <w:rPr>
            <w:noProof/>
            <w:webHidden/>
          </w:rPr>
          <w:t>35</w:t>
        </w:r>
        <w:r w:rsidR="002226C9">
          <w:rPr>
            <w:noProof/>
            <w:webHidden/>
          </w:rPr>
          <w:fldChar w:fldCharType="end"/>
        </w:r>
      </w:hyperlink>
    </w:p>
    <w:p w:rsidR="002226C9" w:rsidRDefault="00FB169B">
      <w:pPr>
        <w:pStyle w:val="TOC1"/>
        <w:tabs>
          <w:tab w:val="right" w:leader="dot" w:pos="8755"/>
        </w:tabs>
        <w:rPr>
          <w:rFonts w:asciiTheme="minorHAnsi" w:hAnsiTheme="minorHAnsi"/>
          <w:noProof/>
        </w:rPr>
      </w:pPr>
      <w:hyperlink w:anchor="_Toc425770675" w:history="1">
        <w:r w:rsidR="002226C9" w:rsidRPr="007D7D23">
          <w:rPr>
            <w:rStyle w:val="Hyperlink"/>
            <w:noProof/>
          </w:rPr>
          <w:t>Observation checklist</w:t>
        </w:r>
        <w:r w:rsidR="002226C9">
          <w:rPr>
            <w:noProof/>
            <w:webHidden/>
          </w:rPr>
          <w:tab/>
        </w:r>
        <w:r w:rsidR="002226C9">
          <w:rPr>
            <w:noProof/>
            <w:webHidden/>
          </w:rPr>
          <w:fldChar w:fldCharType="begin"/>
        </w:r>
        <w:r w:rsidR="002226C9">
          <w:rPr>
            <w:noProof/>
            <w:webHidden/>
          </w:rPr>
          <w:instrText xml:space="preserve"> PAGEREF _Toc425770675 \h </w:instrText>
        </w:r>
        <w:r w:rsidR="002226C9">
          <w:rPr>
            <w:noProof/>
            <w:webHidden/>
          </w:rPr>
        </w:r>
        <w:r w:rsidR="002226C9">
          <w:rPr>
            <w:noProof/>
            <w:webHidden/>
          </w:rPr>
          <w:fldChar w:fldCharType="separate"/>
        </w:r>
        <w:r w:rsidR="002226C9">
          <w:rPr>
            <w:noProof/>
            <w:webHidden/>
          </w:rPr>
          <w:t>43</w:t>
        </w:r>
        <w:r w:rsidR="002226C9">
          <w:rPr>
            <w:noProof/>
            <w:webHidden/>
          </w:rPr>
          <w:fldChar w:fldCharType="end"/>
        </w:r>
      </w:hyperlink>
    </w:p>
    <w:p w:rsidR="002226C9" w:rsidRDefault="00FB169B">
      <w:pPr>
        <w:pStyle w:val="TOC1"/>
        <w:tabs>
          <w:tab w:val="right" w:leader="dot" w:pos="8755"/>
        </w:tabs>
        <w:rPr>
          <w:rFonts w:asciiTheme="minorHAnsi" w:hAnsiTheme="minorHAnsi"/>
          <w:noProof/>
        </w:rPr>
      </w:pPr>
      <w:hyperlink w:anchor="_Toc425770676" w:history="1">
        <w:r w:rsidR="002226C9" w:rsidRPr="007D7D23">
          <w:rPr>
            <w:rStyle w:val="Hyperlink"/>
            <w:noProof/>
          </w:rPr>
          <w:t>Third Party Statement</w:t>
        </w:r>
        <w:r w:rsidR="002226C9">
          <w:rPr>
            <w:noProof/>
            <w:webHidden/>
          </w:rPr>
          <w:tab/>
        </w:r>
        <w:r w:rsidR="002226C9">
          <w:rPr>
            <w:noProof/>
            <w:webHidden/>
          </w:rPr>
          <w:fldChar w:fldCharType="begin"/>
        </w:r>
        <w:r w:rsidR="002226C9">
          <w:rPr>
            <w:noProof/>
            <w:webHidden/>
          </w:rPr>
          <w:instrText xml:space="preserve"> PAGEREF _Toc425770676 \h </w:instrText>
        </w:r>
        <w:r w:rsidR="002226C9">
          <w:rPr>
            <w:noProof/>
            <w:webHidden/>
          </w:rPr>
        </w:r>
        <w:r w:rsidR="002226C9">
          <w:rPr>
            <w:noProof/>
            <w:webHidden/>
          </w:rPr>
          <w:fldChar w:fldCharType="separate"/>
        </w:r>
        <w:r w:rsidR="002226C9">
          <w:rPr>
            <w:noProof/>
            <w:webHidden/>
          </w:rPr>
          <w:t>45</w:t>
        </w:r>
        <w:r w:rsidR="002226C9">
          <w:rPr>
            <w:noProof/>
            <w:webHidden/>
          </w:rPr>
          <w:fldChar w:fldCharType="end"/>
        </w:r>
      </w:hyperlink>
    </w:p>
    <w:p w:rsidR="002226C9" w:rsidRDefault="00FB169B">
      <w:pPr>
        <w:pStyle w:val="TOC1"/>
        <w:tabs>
          <w:tab w:val="right" w:leader="dot" w:pos="8755"/>
        </w:tabs>
        <w:rPr>
          <w:rFonts w:asciiTheme="minorHAnsi" w:hAnsiTheme="minorHAnsi"/>
          <w:noProof/>
        </w:rPr>
      </w:pPr>
      <w:hyperlink w:anchor="_Toc425770677" w:history="1">
        <w:r w:rsidR="002226C9" w:rsidRPr="007D7D23">
          <w:rPr>
            <w:rStyle w:val="Hyperlink"/>
            <w:noProof/>
          </w:rPr>
          <w:t>Competency recording sheet</w:t>
        </w:r>
        <w:r w:rsidR="002226C9">
          <w:rPr>
            <w:noProof/>
            <w:webHidden/>
          </w:rPr>
          <w:tab/>
        </w:r>
        <w:r w:rsidR="002226C9">
          <w:rPr>
            <w:noProof/>
            <w:webHidden/>
          </w:rPr>
          <w:fldChar w:fldCharType="begin"/>
        </w:r>
        <w:r w:rsidR="002226C9">
          <w:rPr>
            <w:noProof/>
            <w:webHidden/>
          </w:rPr>
          <w:instrText xml:space="preserve"> PAGEREF _Toc425770677 \h </w:instrText>
        </w:r>
        <w:r w:rsidR="002226C9">
          <w:rPr>
            <w:noProof/>
            <w:webHidden/>
          </w:rPr>
        </w:r>
        <w:r w:rsidR="002226C9">
          <w:rPr>
            <w:noProof/>
            <w:webHidden/>
          </w:rPr>
          <w:fldChar w:fldCharType="separate"/>
        </w:r>
        <w:r w:rsidR="002226C9">
          <w:rPr>
            <w:noProof/>
            <w:webHidden/>
          </w:rPr>
          <w:t>47</w:t>
        </w:r>
        <w:r w:rsidR="002226C9">
          <w:rPr>
            <w:noProof/>
            <w:webHidden/>
          </w:rPr>
          <w:fldChar w:fldCharType="end"/>
        </w:r>
      </w:hyperlink>
    </w:p>
    <w:p w:rsidR="00C66768" w:rsidRPr="004F2FE4" w:rsidRDefault="00DA6A04">
      <w:pPr>
        <w:rPr>
          <w:rStyle w:val="BodyCopyBold"/>
          <w:rFonts w:ascii="Helvetica" w:hAnsi="Helvetica"/>
        </w:rPr>
      </w:pPr>
      <w:r w:rsidRPr="004F2FE4">
        <w:rPr>
          <w:rStyle w:val="BodyCopyBold"/>
          <w:rFonts w:ascii="Helvetica" w:hAnsi="Helvetica"/>
        </w:rPr>
        <w:fldChar w:fldCharType="end"/>
      </w:r>
      <w:r w:rsidR="00C66768" w:rsidRPr="004F2FE4">
        <w:rPr>
          <w:rStyle w:val="BodyCopyBold"/>
          <w:rFonts w:ascii="Helvetica" w:hAnsi="Helvetica"/>
        </w:rPr>
        <w:br w:type="page"/>
      </w:r>
    </w:p>
    <w:p w:rsidR="000F0184" w:rsidRPr="0061148E" w:rsidRDefault="000F0184" w:rsidP="0061148E">
      <w:pPr>
        <w:pStyle w:val="BodyCopy"/>
        <w:rPr>
          <w:rStyle w:val="BodyCopyBold"/>
          <w:rFonts w:ascii="Helvetica" w:hAnsi="Helvetica" w:cs="Calibri"/>
          <w:b w:val="0"/>
          <w:bCs w:val="0"/>
        </w:rPr>
      </w:pPr>
    </w:p>
    <w:p w:rsidR="00C66768" w:rsidRPr="004F2FE4" w:rsidRDefault="00C66768">
      <w:pPr>
        <w:rPr>
          <w:rStyle w:val="BodyCopyBold"/>
          <w:rFonts w:ascii="Helvetica" w:hAnsi="Helvetica"/>
        </w:rPr>
      </w:pPr>
    </w:p>
    <w:p w:rsidR="00C66768" w:rsidRPr="004F2FE4" w:rsidRDefault="00C66768">
      <w:pPr>
        <w:rPr>
          <w:rStyle w:val="BodyCopyBold"/>
          <w:rFonts w:ascii="Helvetica" w:hAnsi="Helvetica"/>
        </w:rPr>
        <w:sectPr w:rsidR="00C66768" w:rsidRPr="004F2FE4"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4F2FE4" w:rsidRDefault="00FD3362" w:rsidP="00FD3362">
      <w:pPr>
        <w:pStyle w:val="Heading1"/>
      </w:pPr>
      <w:bookmarkStart w:id="5" w:name="_Toc425770670"/>
      <w:r w:rsidRPr="004F2FE4">
        <w:lastRenderedPageBreak/>
        <w:t xml:space="preserve">Competency Based Assessment (CBA) – </w:t>
      </w:r>
      <w:r w:rsidR="00282AA6" w:rsidRPr="004F2FE4">
        <w:t>A</w:t>
      </w:r>
      <w:r w:rsidRPr="004F2FE4">
        <w:t xml:space="preserve">n </w:t>
      </w:r>
      <w:r w:rsidR="00282AA6" w:rsidRPr="004F2FE4">
        <w:t>I</w:t>
      </w:r>
      <w:r w:rsidRPr="004F2FE4">
        <w:t xml:space="preserve">ntroduction for </w:t>
      </w:r>
      <w:r w:rsidR="00282AA6" w:rsidRPr="004F2FE4">
        <w:t>A</w:t>
      </w:r>
      <w:r w:rsidRPr="004F2FE4">
        <w:t>ssessors</w:t>
      </w:r>
      <w:bookmarkEnd w:id="5"/>
    </w:p>
    <w:p w:rsidR="00FD3362" w:rsidRPr="004F2FE4" w:rsidRDefault="00FD3362" w:rsidP="00FD3362">
      <w:pPr>
        <w:pStyle w:val="BodyCopy"/>
        <w:rPr>
          <w:noProof w:val="0"/>
        </w:rPr>
      </w:pPr>
      <w:r w:rsidRPr="004F2FE4">
        <w:rPr>
          <w:noProof w:val="0"/>
        </w:rPr>
        <w:t>Assessment is the process of identifying a participant’s current knowledge, skills and attitudes sets against all elements of competency within a unit of competency.</w:t>
      </w:r>
    </w:p>
    <w:p w:rsidR="00FD3362" w:rsidRPr="004F2FE4" w:rsidRDefault="00FD3362" w:rsidP="00FD3362">
      <w:pPr>
        <w:pStyle w:val="Heading4"/>
      </w:pPr>
      <w:r w:rsidRPr="004F2FE4">
        <w:t xml:space="preserve">Suggested </w:t>
      </w:r>
      <w:r w:rsidR="00282AA6" w:rsidRPr="004F2FE4">
        <w:t>A</w:t>
      </w:r>
      <w:r w:rsidRPr="004F2FE4">
        <w:t xml:space="preserve">ssessment </w:t>
      </w:r>
      <w:r w:rsidR="00282AA6" w:rsidRPr="004F2FE4">
        <w:t>M</w:t>
      </w:r>
      <w:r w:rsidRPr="004F2FE4">
        <w:t>ethods</w:t>
      </w:r>
    </w:p>
    <w:p w:rsidR="00FD3362" w:rsidRPr="004F2FE4" w:rsidRDefault="00FD3362" w:rsidP="00FD3362">
      <w:pPr>
        <w:autoSpaceDE w:val="0"/>
        <w:autoSpaceDN w:val="0"/>
        <w:adjustRightInd w:val="0"/>
        <w:spacing w:before="80" w:after="120" w:line="240" w:lineRule="auto"/>
        <w:rPr>
          <w:rFonts w:ascii="Helvetica" w:hAnsi="Helvetica"/>
        </w:rPr>
      </w:pPr>
      <w:r w:rsidRPr="004F2FE4">
        <w:rPr>
          <w:rFonts w:ascii="Helvetica" w:hAnsi="Helvetica"/>
        </w:rPr>
        <w:t>For each unit of competency a number of assessment tools have been identified including:</w:t>
      </w:r>
    </w:p>
    <w:p w:rsidR="00FD3362" w:rsidRPr="004F2FE4" w:rsidRDefault="00FD3362" w:rsidP="00FD3362">
      <w:pPr>
        <w:pStyle w:val="Bullet1"/>
        <w:numPr>
          <w:ilvl w:val="0"/>
          <w:numId w:val="5"/>
        </w:numPr>
        <w:autoSpaceDE w:val="0"/>
        <w:autoSpaceDN w:val="0"/>
        <w:adjustRightInd w:val="0"/>
        <w:spacing w:before="120"/>
        <w:ind w:left="357" w:hanging="357"/>
      </w:pPr>
      <w:r w:rsidRPr="004F2FE4">
        <w:t>Work Projects</w:t>
      </w:r>
    </w:p>
    <w:p w:rsidR="00FD3362" w:rsidRPr="004F2FE4" w:rsidRDefault="00FD3362" w:rsidP="00FD3362">
      <w:pPr>
        <w:pStyle w:val="Bullet1"/>
        <w:numPr>
          <w:ilvl w:val="0"/>
          <w:numId w:val="5"/>
        </w:numPr>
        <w:autoSpaceDE w:val="0"/>
        <w:autoSpaceDN w:val="0"/>
        <w:adjustRightInd w:val="0"/>
        <w:spacing w:before="120"/>
        <w:ind w:left="357" w:hanging="357"/>
      </w:pPr>
      <w:r w:rsidRPr="004F2FE4">
        <w:t>Oral Questions</w:t>
      </w:r>
    </w:p>
    <w:p w:rsidR="00FD3362" w:rsidRPr="004F2FE4" w:rsidRDefault="00FD3362" w:rsidP="00FD3362">
      <w:pPr>
        <w:pStyle w:val="Bullet1"/>
        <w:numPr>
          <w:ilvl w:val="0"/>
          <w:numId w:val="5"/>
        </w:numPr>
        <w:autoSpaceDE w:val="0"/>
        <w:autoSpaceDN w:val="0"/>
        <w:adjustRightInd w:val="0"/>
        <w:spacing w:before="120"/>
        <w:ind w:left="357" w:hanging="357"/>
      </w:pPr>
      <w:r w:rsidRPr="004F2FE4">
        <w:t>Written Questions</w:t>
      </w:r>
    </w:p>
    <w:p w:rsidR="00FD3362" w:rsidRPr="004F2FE4" w:rsidRDefault="00FD3362" w:rsidP="00FD3362">
      <w:pPr>
        <w:pStyle w:val="Bullet1"/>
        <w:numPr>
          <w:ilvl w:val="0"/>
          <w:numId w:val="5"/>
        </w:numPr>
        <w:autoSpaceDE w:val="0"/>
        <w:autoSpaceDN w:val="0"/>
        <w:adjustRightInd w:val="0"/>
        <w:spacing w:before="120"/>
        <w:ind w:left="357" w:hanging="357"/>
      </w:pPr>
      <w:r w:rsidRPr="004F2FE4">
        <w:t>Third Party Statements</w:t>
      </w:r>
    </w:p>
    <w:p w:rsidR="00FD3362" w:rsidRPr="004F2FE4" w:rsidRDefault="00FD3362" w:rsidP="00FD3362">
      <w:pPr>
        <w:pStyle w:val="Bullet1"/>
        <w:numPr>
          <w:ilvl w:val="0"/>
          <w:numId w:val="5"/>
        </w:numPr>
        <w:autoSpaceDE w:val="0"/>
        <w:autoSpaceDN w:val="0"/>
        <w:adjustRightInd w:val="0"/>
        <w:spacing w:before="120"/>
        <w:ind w:left="357" w:hanging="357"/>
      </w:pPr>
      <w:r w:rsidRPr="004F2FE4">
        <w:t>Observation Checklists.</w:t>
      </w:r>
    </w:p>
    <w:p w:rsidR="00FD3362" w:rsidRPr="004F2FE4" w:rsidRDefault="00FD3362" w:rsidP="00FD3362">
      <w:pPr>
        <w:pStyle w:val="BodyCopy"/>
        <w:rPr>
          <w:noProof w:val="0"/>
        </w:rPr>
      </w:pPr>
      <w:r w:rsidRPr="004F2FE4">
        <w:rPr>
          <w:noProof w:val="0"/>
        </w:rPr>
        <w:t>Instructions and Evidence Recording Sheets have been identified in this Assessment Manual for use by Assessors.</w:t>
      </w:r>
    </w:p>
    <w:p w:rsidR="00FD3362" w:rsidRPr="004F2FE4" w:rsidRDefault="00FD3362" w:rsidP="00FD3362">
      <w:pPr>
        <w:pStyle w:val="Heading4"/>
      </w:pPr>
      <w:r w:rsidRPr="004F2FE4">
        <w:t xml:space="preserve">Alternative </w:t>
      </w:r>
      <w:r w:rsidR="00282AA6" w:rsidRPr="004F2FE4">
        <w:t>A</w:t>
      </w:r>
      <w:r w:rsidRPr="004F2FE4">
        <w:t xml:space="preserve">ssessment </w:t>
      </w:r>
      <w:r w:rsidR="00282AA6" w:rsidRPr="004F2FE4">
        <w:t>M</w:t>
      </w:r>
      <w:r w:rsidRPr="004F2FE4">
        <w:t>ethods</w:t>
      </w:r>
    </w:p>
    <w:p w:rsidR="00FD3362" w:rsidRPr="004F2FE4" w:rsidRDefault="00FD3362" w:rsidP="00FD3362">
      <w:pPr>
        <w:pStyle w:val="BodyCopy"/>
        <w:rPr>
          <w:noProof w:val="0"/>
        </w:rPr>
      </w:pPr>
      <w:r w:rsidRPr="004F2FE4">
        <w:rPr>
          <w:noProof w:val="0"/>
        </w:rPr>
        <w:t>Whilst the above mentioned assessment methods are suggested assessment methods, the assessor may use an alternate method of assessment taking into account:</w:t>
      </w:r>
    </w:p>
    <w:p w:rsidR="00FD3362" w:rsidRPr="004F2FE4" w:rsidRDefault="00FD3362" w:rsidP="00FD3362">
      <w:pPr>
        <w:pStyle w:val="BodyCopy"/>
        <w:numPr>
          <w:ilvl w:val="0"/>
          <w:numId w:val="7"/>
        </w:numPr>
        <w:suppressAutoHyphens w:val="0"/>
        <w:spacing w:after="120"/>
        <w:ind w:left="357" w:hanging="357"/>
        <w:rPr>
          <w:noProof w:val="0"/>
        </w:rPr>
      </w:pPr>
      <w:r w:rsidRPr="004F2FE4">
        <w:rPr>
          <w:noProof w:val="0"/>
        </w:rPr>
        <w:t>The nature of the unit</w:t>
      </w:r>
    </w:p>
    <w:p w:rsidR="00FD3362" w:rsidRPr="004F2FE4" w:rsidRDefault="00FD3362" w:rsidP="00FD3362">
      <w:pPr>
        <w:pStyle w:val="BodyCopy"/>
        <w:numPr>
          <w:ilvl w:val="0"/>
          <w:numId w:val="7"/>
        </w:numPr>
        <w:suppressAutoHyphens w:val="0"/>
        <w:spacing w:after="120"/>
        <w:ind w:left="357" w:hanging="357"/>
        <w:rPr>
          <w:noProof w:val="0"/>
        </w:rPr>
      </w:pPr>
      <w:r w:rsidRPr="004F2FE4">
        <w:rPr>
          <w:noProof w:val="0"/>
        </w:rPr>
        <w:t>The strengths of participants</w:t>
      </w:r>
    </w:p>
    <w:p w:rsidR="00FD3362" w:rsidRPr="004F2FE4" w:rsidRDefault="00FD3362" w:rsidP="00FD3362">
      <w:pPr>
        <w:pStyle w:val="BodyCopy"/>
        <w:numPr>
          <w:ilvl w:val="0"/>
          <w:numId w:val="7"/>
        </w:numPr>
        <w:suppressAutoHyphens w:val="0"/>
        <w:spacing w:after="120"/>
        <w:ind w:left="357" w:hanging="357"/>
        <w:rPr>
          <w:noProof w:val="0"/>
        </w:rPr>
      </w:pPr>
      <w:r w:rsidRPr="004F2FE4">
        <w:rPr>
          <w:noProof w:val="0"/>
        </w:rPr>
        <w:t>The number of participants in the class</w:t>
      </w:r>
    </w:p>
    <w:p w:rsidR="00FD3362" w:rsidRPr="004F2FE4" w:rsidRDefault="00FD3362" w:rsidP="00FD3362">
      <w:pPr>
        <w:pStyle w:val="BodyCopy"/>
        <w:numPr>
          <w:ilvl w:val="0"/>
          <w:numId w:val="7"/>
        </w:numPr>
        <w:suppressAutoHyphens w:val="0"/>
        <w:spacing w:after="120"/>
        <w:ind w:left="357" w:hanging="357"/>
        <w:rPr>
          <w:noProof w:val="0"/>
        </w:rPr>
      </w:pPr>
      <w:r w:rsidRPr="004F2FE4">
        <w:rPr>
          <w:noProof w:val="0"/>
        </w:rPr>
        <w:t>Time required to complete assessments</w:t>
      </w:r>
    </w:p>
    <w:p w:rsidR="00FD3362" w:rsidRPr="004F2FE4" w:rsidRDefault="00FD3362" w:rsidP="00FD3362">
      <w:pPr>
        <w:pStyle w:val="BodyCopy"/>
        <w:numPr>
          <w:ilvl w:val="0"/>
          <w:numId w:val="7"/>
        </w:numPr>
        <w:suppressAutoHyphens w:val="0"/>
        <w:spacing w:after="120"/>
        <w:ind w:left="357" w:hanging="357"/>
        <w:rPr>
          <w:noProof w:val="0"/>
        </w:rPr>
      </w:pPr>
      <w:r w:rsidRPr="004F2FE4">
        <w:rPr>
          <w:noProof w:val="0"/>
        </w:rPr>
        <w:t>Time dedicated to assessment</w:t>
      </w:r>
    </w:p>
    <w:p w:rsidR="00FD3362" w:rsidRPr="004F2FE4" w:rsidRDefault="00FD3362" w:rsidP="00FD3362">
      <w:pPr>
        <w:pStyle w:val="BodyCopy"/>
        <w:numPr>
          <w:ilvl w:val="0"/>
          <w:numId w:val="7"/>
        </w:numPr>
        <w:suppressAutoHyphens w:val="0"/>
        <w:spacing w:after="120"/>
        <w:ind w:left="357" w:hanging="357"/>
        <w:rPr>
          <w:noProof w:val="0"/>
        </w:rPr>
      </w:pPr>
      <w:r w:rsidRPr="004F2FE4">
        <w:rPr>
          <w:noProof w:val="0"/>
        </w:rPr>
        <w:t>Equipment and resources required.</w:t>
      </w:r>
    </w:p>
    <w:p w:rsidR="00FD3362" w:rsidRPr="004F2FE4" w:rsidRDefault="00FD3362" w:rsidP="00FD3362">
      <w:pPr>
        <w:pStyle w:val="BodyCopy"/>
        <w:rPr>
          <w:noProof w:val="0"/>
        </w:rPr>
      </w:pPr>
      <w:r w:rsidRPr="004F2FE4">
        <w:rPr>
          <w:noProof w:val="0"/>
        </w:rPr>
        <w:t>Alternate assessment methods include:</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Practical demonstrations</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Practical demonstrations in simulated work conditions</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Problem solving</w:t>
      </w:r>
    </w:p>
    <w:p w:rsidR="00FD3362" w:rsidRPr="004F2FE4" w:rsidRDefault="00FD3362" w:rsidP="00FD3362">
      <w:pPr>
        <w:pStyle w:val="Bullet1"/>
        <w:numPr>
          <w:ilvl w:val="0"/>
          <w:numId w:val="5"/>
        </w:numPr>
        <w:autoSpaceDE w:val="0"/>
        <w:autoSpaceDN w:val="0"/>
        <w:adjustRightInd w:val="0"/>
        <w:spacing w:before="120"/>
        <w:ind w:left="357" w:hanging="357"/>
      </w:pPr>
      <w:r w:rsidRPr="004F2FE4">
        <w:t xml:space="preserve">Portfolios of evidence </w:t>
      </w:r>
    </w:p>
    <w:p w:rsidR="00FD3362" w:rsidRPr="004F2FE4" w:rsidRDefault="00FD3362" w:rsidP="00FD3362">
      <w:pPr>
        <w:pStyle w:val="Bullet1"/>
        <w:numPr>
          <w:ilvl w:val="0"/>
          <w:numId w:val="5"/>
        </w:numPr>
        <w:autoSpaceDE w:val="0"/>
        <w:autoSpaceDN w:val="0"/>
        <w:adjustRightInd w:val="0"/>
        <w:spacing w:before="120"/>
        <w:ind w:left="357" w:hanging="357"/>
      </w:pPr>
      <w:r w:rsidRPr="004F2FE4">
        <w:t>Critical incident reports</w:t>
      </w:r>
    </w:p>
    <w:p w:rsidR="00FD3362" w:rsidRPr="004F2FE4" w:rsidRDefault="00FD3362" w:rsidP="00FD3362">
      <w:pPr>
        <w:pStyle w:val="Bullet1"/>
        <w:numPr>
          <w:ilvl w:val="0"/>
          <w:numId w:val="5"/>
        </w:numPr>
        <w:autoSpaceDE w:val="0"/>
        <w:autoSpaceDN w:val="0"/>
        <w:adjustRightInd w:val="0"/>
        <w:spacing w:before="120"/>
        <w:ind w:left="357" w:hanging="357"/>
      </w:pPr>
      <w:r w:rsidRPr="004F2FE4">
        <w:t>Journals</w:t>
      </w:r>
    </w:p>
    <w:p w:rsidR="00FD3362" w:rsidRPr="004F2FE4" w:rsidRDefault="00FD3362" w:rsidP="00FD3362">
      <w:pPr>
        <w:pStyle w:val="Bullet1"/>
        <w:numPr>
          <w:ilvl w:val="0"/>
          <w:numId w:val="5"/>
        </w:numPr>
        <w:autoSpaceDE w:val="0"/>
        <w:autoSpaceDN w:val="0"/>
        <w:adjustRightInd w:val="0"/>
        <w:spacing w:before="120"/>
        <w:ind w:left="357" w:hanging="357"/>
      </w:pPr>
      <w:r w:rsidRPr="004F2FE4">
        <w:t>Oral presentations</w:t>
      </w:r>
    </w:p>
    <w:p w:rsidR="00FD3362" w:rsidRPr="004F2FE4" w:rsidRDefault="00FD3362" w:rsidP="00FD3362">
      <w:pPr>
        <w:pStyle w:val="Bullet1"/>
        <w:numPr>
          <w:ilvl w:val="0"/>
          <w:numId w:val="5"/>
        </w:numPr>
        <w:autoSpaceDE w:val="0"/>
        <w:autoSpaceDN w:val="0"/>
        <w:adjustRightInd w:val="0"/>
        <w:spacing w:before="120"/>
        <w:ind w:left="357" w:hanging="357"/>
      </w:pPr>
      <w:r w:rsidRPr="004F2FE4">
        <w:t>Interviews</w:t>
      </w:r>
    </w:p>
    <w:p w:rsidR="00FD3362" w:rsidRPr="004F2FE4" w:rsidRDefault="00FD3362" w:rsidP="00FD3362">
      <w:pPr>
        <w:pStyle w:val="Bullet1"/>
        <w:numPr>
          <w:ilvl w:val="0"/>
          <w:numId w:val="5"/>
        </w:numPr>
        <w:autoSpaceDE w:val="0"/>
        <w:autoSpaceDN w:val="0"/>
        <w:adjustRightInd w:val="0"/>
        <w:spacing w:before="120"/>
        <w:ind w:left="357" w:hanging="357"/>
      </w:pPr>
      <w:r w:rsidRPr="004F2FE4">
        <w:t>Videos</w:t>
      </w:r>
    </w:p>
    <w:p w:rsidR="00FD3362" w:rsidRPr="004F2FE4" w:rsidRDefault="009964A4" w:rsidP="00FD3362">
      <w:pPr>
        <w:pStyle w:val="Bullet1"/>
        <w:numPr>
          <w:ilvl w:val="0"/>
          <w:numId w:val="5"/>
        </w:numPr>
        <w:autoSpaceDE w:val="0"/>
        <w:autoSpaceDN w:val="0"/>
        <w:adjustRightInd w:val="0"/>
        <w:spacing w:before="120"/>
        <w:ind w:left="357" w:hanging="357"/>
      </w:pPr>
      <w:r w:rsidRPr="004F2FE4">
        <w:t>Visuals/slides/audio</w:t>
      </w:r>
      <w:r w:rsidR="00FD3362" w:rsidRPr="004F2FE4">
        <w:t>tapes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Case studies</w:t>
      </w:r>
    </w:p>
    <w:p w:rsidR="00FD3362" w:rsidRPr="004F2FE4" w:rsidRDefault="00FD3362" w:rsidP="00FD3362">
      <w:pPr>
        <w:pStyle w:val="Bullet1"/>
        <w:numPr>
          <w:ilvl w:val="0"/>
          <w:numId w:val="5"/>
        </w:numPr>
        <w:autoSpaceDE w:val="0"/>
        <w:autoSpaceDN w:val="0"/>
        <w:adjustRightInd w:val="0"/>
        <w:spacing w:before="120"/>
        <w:ind w:left="357" w:hanging="357"/>
      </w:pPr>
      <w:r w:rsidRPr="004F2FE4">
        <w:lastRenderedPageBreak/>
        <w:t>Log books</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Projects and Role plays</w:t>
      </w:r>
    </w:p>
    <w:p w:rsidR="00FD3362" w:rsidRPr="004F2FE4" w:rsidRDefault="00FD3362" w:rsidP="00FD3362">
      <w:pPr>
        <w:pStyle w:val="Bullet1"/>
        <w:numPr>
          <w:ilvl w:val="0"/>
          <w:numId w:val="5"/>
        </w:numPr>
        <w:autoSpaceDE w:val="0"/>
        <w:autoSpaceDN w:val="0"/>
        <w:adjustRightInd w:val="0"/>
        <w:spacing w:before="120"/>
        <w:ind w:left="357" w:hanging="357"/>
      </w:pPr>
      <w:r w:rsidRPr="004F2FE4">
        <w:t>Group projects</w:t>
      </w:r>
    </w:p>
    <w:p w:rsidR="00FD3362" w:rsidRPr="004F2FE4" w:rsidRDefault="00FD3362" w:rsidP="00FD3362">
      <w:pPr>
        <w:pStyle w:val="Bullet1"/>
        <w:numPr>
          <w:ilvl w:val="0"/>
          <w:numId w:val="5"/>
        </w:numPr>
        <w:autoSpaceDE w:val="0"/>
        <w:autoSpaceDN w:val="0"/>
        <w:adjustRightInd w:val="0"/>
        <w:spacing w:before="120"/>
        <w:ind w:left="357" w:hanging="357"/>
      </w:pPr>
      <w:r w:rsidRPr="004F2FE4">
        <w:t>Recognition of Prior Learning.</w:t>
      </w:r>
    </w:p>
    <w:p w:rsidR="00FD3362" w:rsidRPr="004F2FE4" w:rsidRDefault="00FD3362" w:rsidP="00FD3362">
      <w:pPr>
        <w:pStyle w:val="BodyCopy"/>
        <w:rPr>
          <w:noProof w:val="0"/>
        </w:rPr>
      </w:pPr>
      <w:r w:rsidRPr="004F2FE4">
        <w:rPr>
          <w:noProof w:val="0"/>
        </w:rPr>
        <w:t>Whilst there is no specific instruction or evidence collection documents for all the alternative assessment methods, assessors can record competency in the ‘Other’ section within the ‘Competency Recording Sheet’.</w:t>
      </w:r>
    </w:p>
    <w:p w:rsidR="00FD3362" w:rsidRPr="004F2FE4" w:rsidRDefault="00FD3362" w:rsidP="00FD3362">
      <w:pPr>
        <w:pStyle w:val="Heading4"/>
      </w:pPr>
      <w:r w:rsidRPr="004F2FE4">
        <w:t xml:space="preserve">Selection of </w:t>
      </w:r>
      <w:r w:rsidR="00282AA6" w:rsidRPr="004F2FE4">
        <w:t>A</w:t>
      </w:r>
      <w:r w:rsidRPr="004F2FE4">
        <w:t xml:space="preserve">ssessment </w:t>
      </w:r>
      <w:r w:rsidR="00282AA6" w:rsidRPr="004F2FE4">
        <w:t>M</w:t>
      </w:r>
      <w:r w:rsidRPr="004F2FE4">
        <w:t>ethods</w:t>
      </w:r>
    </w:p>
    <w:p w:rsidR="00FD3362" w:rsidRPr="004F2FE4" w:rsidRDefault="00FD3362" w:rsidP="00FD3362">
      <w:pPr>
        <w:pStyle w:val="BodyCopy"/>
        <w:rPr>
          <w:noProof w:val="0"/>
        </w:rPr>
      </w:pPr>
      <w:r w:rsidRPr="004F2FE4">
        <w:rPr>
          <w:noProof w:val="0"/>
        </w:rPr>
        <w:t xml:space="preserve">Each assessor will determine the combination of Assessment Methods to be used to determine Competency for each Competency Unit on a student by student basis. </w:t>
      </w:r>
    </w:p>
    <w:p w:rsidR="00FD3362" w:rsidRPr="004F2FE4" w:rsidRDefault="00FD3362" w:rsidP="00FD3362">
      <w:pPr>
        <w:pStyle w:val="BodyCopy"/>
        <w:rPr>
          <w:noProof w:val="0"/>
        </w:rPr>
      </w:pPr>
      <w:r w:rsidRPr="004F2FE4">
        <w:rPr>
          <w:noProof w:val="0"/>
        </w:rPr>
        <w:t>‘Sufficient’ evidence to support the ‘</w:t>
      </w:r>
      <w:r w:rsidR="009964A4" w:rsidRPr="004F2FE4">
        <w:rPr>
          <w:noProof w:val="0"/>
        </w:rPr>
        <w:t xml:space="preserve">Pass Competent’/’Not Yet </w:t>
      </w:r>
      <w:r w:rsidRPr="004F2FE4">
        <w:rPr>
          <w:noProof w:val="0"/>
        </w:rPr>
        <w:t xml:space="preserve">Competent’ decision must be captured. </w:t>
      </w:r>
    </w:p>
    <w:p w:rsidR="00FD3362" w:rsidRPr="004F2FE4" w:rsidRDefault="00FD3362" w:rsidP="00FD3362">
      <w:pPr>
        <w:pStyle w:val="BodyCopy"/>
        <w:rPr>
          <w:noProof w:val="0"/>
        </w:rPr>
      </w:pPr>
      <w:r w:rsidRPr="004F2FE4">
        <w:rPr>
          <w:noProof w:val="0"/>
        </w:rPr>
        <w:t xml:space="preserve">In practice this means a minimum of </w:t>
      </w:r>
      <w:r w:rsidR="009964A4" w:rsidRPr="004F2FE4">
        <w:rPr>
          <w:noProof w:val="0"/>
        </w:rPr>
        <w:t xml:space="preserve">2 – 3 </w:t>
      </w:r>
      <w:r w:rsidRPr="004F2FE4">
        <w:rPr>
          <w:noProof w:val="0"/>
        </w:rPr>
        <w:t>Assessment Methods for each candidate for each Competency Element is suggested.</w:t>
      </w:r>
    </w:p>
    <w:p w:rsidR="00FD3362" w:rsidRPr="004F2FE4" w:rsidRDefault="00FD3362" w:rsidP="00FD3362">
      <w:pPr>
        <w:pStyle w:val="BodyCopy"/>
        <w:rPr>
          <w:noProof w:val="0"/>
        </w:rPr>
      </w:pPr>
      <w:r w:rsidRPr="004F2FE4">
        <w:rPr>
          <w:noProof w:val="0"/>
        </w:rPr>
        <w:t>At least one method should provide evidence of practical demonstration of competence.</w:t>
      </w:r>
    </w:p>
    <w:p w:rsidR="00FD3362" w:rsidRPr="004F2FE4" w:rsidRDefault="00FD3362" w:rsidP="00FD3362">
      <w:pPr>
        <w:pStyle w:val="BodyCopy"/>
        <w:rPr>
          <w:noProof w:val="0"/>
        </w:rPr>
      </w:pPr>
      <w:r w:rsidRPr="004F2FE4">
        <w:rPr>
          <w:noProof w:val="0"/>
        </w:rPr>
        <w:t>The following assessment methods deemed to provide evidence of practical demonstration of competence include:</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Practical Work Projects</w:t>
      </w:r>
    </w:p>
    <w:p w:rsidR="00FD3362" w:rsidRPr="004F2FE4" w:rsidRDefault="00FD3362" w:rsidP="00FD3362">
      <w:pPr>
        <w:pStyle w:val="Bullet1"/>
        <w:numPr>
          <w:ilvl w:val="0"/>
          <w:numId w:val="5"/>
        </w:numPr>
        <w:autoSpaceDE w:val="0"/>
        <w:autoSpaceDN w:val="0"/>
        <w:adjustRightInd w:val="0"/>
        <w:spacing w:before="120"/>
        <w:ind w:left="357" w:hanging="357"/>
      </w:pPr>
      <w:r w:rsidRPr="004F2FE4">
        <w:t>Third Party Statement</w:t>
      </w:r>
    </w:p>
    <w:p w:rsidR="00FD3362" w:rsidRPr="004F2FE4" w:rsidRDefault="00FD3362" w:rsidP="00FD3362">
      <w:pPr>
        <w:pStyle w:val="Bullet1"/>
        <w:numPr>
          <w:ilvl w:val="0"/>
          <w:numId w:val="5"/>
        </w:numPr>
        <w:autoSpaceDE w:val="0"/>
        <w:autoSpaceDN w:val="0"/>
        <w:adjustRightInd w:val="0"/>
        <w:spacing w:before="120"/>
        <w:ind w:left="357" w:hanging="357"/>
      </w:pPr>
      <w:r w:rsidRPr="004F2FE4">
        <w:t>Observation Checklist.</w:t>
      </w:r>
    </w:p>
    <w:p w:rsidR="00FD3362" w:rsidRPr="004F2FE4" w:rsidRDefault="00FD3362" w:rsidP="00FD3362">
      <w:pPr>
        <w:pStyle w:val="Heading4"/>
      </w:pPr>
      <w:r w:rsidRPr="004F2FE4">
        <w:t xml:space="preserve">Assessing </w:t>
      </w:r>
      <w:r w:rsidR="00282AA6" w:rsidRPr="004F2FE4">
        <w:t>C</w:t>
      </w:r>
      <w:r w:rsidRPr="004F2FE4">
        <w:t>ompetency</w:t>
      </w:r>
    </w:p>
    <w:p w:rsidR="00FD3362" w:rsidRPr="004F2FE4" w:rsidRDefault="00FD3362" w:rsidP="00FD3362">
      <w:pPr>
        <w:pStyle w:val="BodyCopy"/>
        <w:rPr>
          <w:noProof w:val="0"/>
        </w:rPr>
      </w:pPr>
      <w:r w:rsidRPr="004F2FE4">
        <w:rPr>
          <w:noProof w:val="0"/>
        </w:rPr>
        <w:t>Competency based assessment does not award grades, but simply identifies if the participant has the knowledge, skills and attitudes to undertake the required task to the specified standard.</w:t>
      </w:r>
    </w:p>
    <w:p w:rsidR="00FD3362" w:rsidRPr="004F2FE4" w:rsidRDefault="00FD3362" w:rsidP="00FD3362">
      <w:pPr>
        <w:pStyle w:val="BodyCopy"/>
        <w:rPr>
          <w:noProof w:val="0"/>
        </w:rPr>
      </w:pPr>
      <w:r w:rsidRPr="004F2FE4">
        <w:rPr>
          <w:noProof w:val="0"/>
        </w:rPr>
        <w:t>Therefore, when assessing competency, an assessor has two possible results that can be awarded:</w:t>
      </w:r>
    </w:p>
    <w:p w:rsidR="00FD3362" w:rsidRPr="004F2FE4" w:rsidRDefault="00FD3362" w:rsidP="00CE09E3">
      <w:pPr>
        <w:pStyle w:val="Bullet1"/>
      </w:pPr>
      <w:r w:rsidRPr="004F2FE4">
        <w:t>‘Pass Competent’ (PC)</w:t>
      </w:r>
    </w:p>
    <w:p w:rsidR="00FD3362" w:rsidRPr="004F2FE4" w:rsidRDefault="00FD3362" w:rsidP="00CE09E3">
      <w:pPr>
        <w:pStyle w:val="Bullet1"/>
      </w:pPr>
      <w:r w:rsidRPr="004F2FE4">
        <w:t>‘Not Yet Competent’ (NYC).</w:t>
      </w:r>
    </w:p>
    <w:p w:rsidR="00FD3362" w:rsidRPr="004F2FE4" w:rsidRDefault="00FD3362" w:rsidP="00FD3362">
      <w:pPr>
        <w:pStyle w:val="BodyCopyBold0"/>
        <w:rPr>
          <w:noProof w:val="0"/>
        </w:rPr>
      </w:pPr>
      <w:r w:rsidRPr="004F2FE4">
        <w:rPr>
          <w:noProof w:val="0"/>
        </w:rPr>
        <w:t>Pass Competent (PC)</w:t>
      </w:r>
    </w:p>
    <w:p w:rsidR="00FD3362" w:rsidRPr="004F2FE4" w:rsidRDefault="00FD3362" w:rsidP="00FD3362">
      <w:pPr>
        <w:pStyle w:val="BodyCopy"/>
        <w:rPr>
          <w:noProof w:val="0"/>
        </w:rPr>
      </w:pPr>
      <w:r w:rsidRPr="004F2FE4">
        <w:rPr>
          <w:noProof w:val="0"/>
        </w:rPr>
        <w:t>If the participant is able to successfully answer or demonstrate what is required, to the expected standards of the performance criteria, they will be deemed as ‘Pass Competent’ (PC).</w:t>
      </w:r>
    </w:p>
    <w:p w:rsidR="00FD3362" w:rsidRPr="004F2FE4" w:rsidRDefault="00FD3362" w:rsidP="00FD3362">
      <w:pPr>
        <w:pStyle w:val="BodyCopy"/>
        <w:rPr>
          <w:noProof w:val="0"/>
        </w:rPr>
      </w:pPr>
      <w:r w:rsidRPr="004F2FE4">
        <w:rPr>
          <w:noProof w:val="0"/>
        </w:rPr>
        <w:t>The assessor will award a ‘Pass Competent’</w:t>
      </w:r>
      <w:r w:rsidR="003F407D" w:rsidRPr="004F2FE4">
        <w:rPr>
          <w:noProof w:val="0"/>
        </w:rPr>
        <w:t xml:space="preserve"> </w:t>
      </w:r>
      <w:r w:rsidRPr="004F2FE4">
        <w:rPr>
          <w:noProof w:val="0"/>
        </w:rPr>
        <w:t>(PC) if they feel the participant has the necessary knowledge, skills and attitudes in all assessment tasks for a unit.</w:t>
      </w:r>
    </w:p>
    <w:p w:rsidR="00FD3362" w:rsidRPr="004F2FE4" w:rsidRDefault="00FD3362" w:rsidP="00FD3362">
      <w:pPr>
        <w:pStyle w:val="BodyCopyBold0"/>
        <w:rPr>
          <w:noProof w:val="0"/>
        </w:rPr>
      </w:pPr>
      <w:r w:rsidRPr="004F2FE4">
        <w:rPr>
          <w:noProof w:val="0"/>
        </w:rPr>
        <w:t>Not Yet Competent’ (NYC)</w:t>
      </w:r>
    </w:p>
    <w:p w:rsidR="00FD3362" w:rsidRPr="004F2FE4" w:rsidRDefault="00FD3362" w:rsidP="00FD3362">
      <w:pPr>
        <w:pStyle w:val="BodyCopy"/>
        <w:rPr>
          <w:noProof w:val="0"/>
        </w:rPr>
      </w:pPr>
      <w:r w:rsidRPr="004F2FE4">
        <w:rPr>
          <w:noProof w:val="0"/>
        </w:rPr>
        <w:t>If the participant is unable to answer or demonstrate competency to the desired standard, they will be deemed to be ‘No</w:t>
      </w:r>
      <w:r w:rsidR="009B33F6" w:rsidRPr="004F2FE4">
        <w:rPr>
          <w:noProof w:val="0"/>
        </w:rPr>
        <w:t>t Yet Competent’ (NYC).</w:t>
      </w:r>
    </w:p>
    <w:p w:rsidR="00FD3362" w:rsidRPr="004F2FE4" w:rsidRDefault="00FD3362" w:rsidP="00FD3362">
      <w:pPr>
        <w:pStyle w:val="BodyCopy"/>
        <w:rPr>
          <w:noProof w:val="0"/>
        </w:rPr>
      </w:pPr>
      <w:r w:rsidRPr="004F2FE4">
        <w:rPr>
          <w:noProof w:val="0"/>
        </w:rPr>
        <w:lastRenderedPageBreak/>
        <w:t>This does not mean the participant will need to complete all the assessment tasks again. The focus will be on the specific assessment tasks that were not performed to the expected standards.</w:t>
      </w:r>
    </w:p>
    <w:p w:rsidR="00FD3362" w:rsidRPr="004F2FE4" w:rsidRDefault="00FD3362" w:rsidP="00FD3362">
      <w:pPr>
        <w:pStyle w:val="BodyCopy"/>
        <w:rPr>
          <w:noProof w:val="0"/>
        </w:rPr>
      </w:pPr>
      <w:r w:rsidRPr="004F2FE4">
        <w:rPr>
          <w:noProof w:val="0"/>
        </w:rPr>
        <w:t>The participant may be required to:</w:t>
      </w:r>
    </w:p>
    <w:p w:rsidR="00FD3362" w:rsidRPr="004F2FE4" w:rsidRDefault="00FD3362" w:rsidP="00FD3362">
      <w:pPr>
        <w:pStyle w:val="BodyCopy"/>
        <w:ind w:left="357" w:hanging="357"/>
        <w:rPr>
          <w:noProof w:val="0"/>
        </w:rPr>
      </w:pPr>
      <w:r w:rsidRPr="004F2FE4">
        <w:rPr>
          <w:noProof w:val="0"/>
        </w:rPr>
        <w:t>a)</w:t>
      </w:r>
      <w:r w:rsidRPr="004F2FE4">
        <w:rPr>
          <w:noProof w:val="0"/>
        </w:rPr>
        <w:tab/>
        <w:t>Undertake further training or instruction</w:t>
      </w:r>
    </w:p>
    <w:p w:rsidR="00FD3362" w:rsidRPr="004F2FE4" w:rsidRDefault="00FD3362" w:rsidP="00FD3362">
      <w:pPr>
        <w:pStyle w:val="BodyCopy"/>
        <w:ind w:left="357" w:hanging="357"/>
        <w:rPr>
          <w:noProof w:val="0"/>
        </w:rPr>
      </w:pPr>
      <w:r w:rsidRPr="004F2FE4">
        <w:rPr>
          <w:noProof w:val="0"/>
        </w:rPr>
        <w:t>b)</w:t>
      </w:r>
      <w:r w:rsidRPr="004F2FE4">
        <w:rPr>
          <w:noProof w:val="0"/>
        </w:rPr>
        <w:tab/>
        <w:t>Undertake the assessment task again until they are deemed to be ‘Pass Competent’.</w:t>
      </w:r>
    </w:p>
    <w:p w:rsidR="00FD3362" w:rsidRPr="004F2FE4" w:rsidRDefault="00FD3362" w:rsidP="00FD3362">
      <w:pPr>
        <w:pStyle w:val="Heading4"/>
      </w:pPr>
      <w:r w:rsidRPr="004F2FE4">
        <w:t>Regional Qualifications Framework and Skills Recognition System</w:t>
      </w:r>
    </w:p>
    <w:p w:rsidR="00FD3362" w:rsidRPr="004F2FE4" w:rsidRDefault="00FD3362" w:rsidP="00FD3362">
      <w:pPr>
        <w:pStyle w:val="BodyCopy"/>
        <w:rPr>
          <w:noProof w:val="0"/>
        </w:rPr>
      </w:pPr>
      <w:r w:rsidRPr="004F2FE4">
        <w:rPr>
          <w:noProof w:val="0"/>
        </w:rPr>
        <w:t>The ‘Regional Qualifications Framework and Skills Recognition System’, also known as the ‘RQFSRS’ is the overriding educational framework for the ASEAN region.</w:t>
      </w:r>
    </w:p>
    <w:p w:rsidR="00FD3362" w:rsidRPr="004F2FE4" w:rsidRDefault="00FD3362" w:rsidP="00FD3362">
      <w:pPr>
        <w:pStyle w:val="BodyCopy"/>
        <w:rPr>
          <w:noProof w:val="0"/>
        </w:rPr>
      </w:pPr>
      <w:r w:rsidRPr="004F2FE4">
        <w:rPr>
          <w:noProof w:val="0"/>
        </w:rPr>
        <w:t>The purpose of this framework is to provide:</w:t>
      </w:r>
    </w:p>
    <w:p w:rsidR="00FD3362" w:rsidRPr="004F2FE4" w:rsidRDefault="00FD3362" w:rsidP="00FD3362">
      <w:pPr>
        <w:pStyle w:val="Bullet1"/>
        <w:numPr>
          <w:ilvl w:val="0"/>
          <w:numId w:val="5"/>
        </w:numPr>
        <w:autoSpaceDE w:val="0"/>
        <w:autoSpaceDN w:val="0"/>
        <w:adjustRightInd w:val="0"/>
        <w:spacing w:before="120"/>
        <w:ind w:left="357" w:hanging="357"/>
      </w:pPr>
      <w:r w:rsidRPr="004F2FE4">
        <w:t>A standardised teaching and assessment framework</w:t>
      </w:r>
    </w:p>
    <w:p w:rsidR="00FD3362" w:rsidRPr="004F2FE4" w:rsidRDefault="00FD3362" w:rsidP="00FD3362">
      <w:pPr>
        <w:pStyle w:val="Bullet1"/>
        <w:numPr>
          <w:ilvl w:val="0"/>
          <w:numId w:val="5"/>
        </w:numPr>
        <w:autoSpaceDE w:val="0"/>
        <w:autoSpaceDN w:val="0"/>
        <w:adjustRightInd w:val="0"/>
        <w:spacing w:before="120"/>
        <w:ind w:left="357" w:hanging="357"/>
      </w:pPr>
      <w:r w:rsidRPr="004F2FE4">
        <w:t>Mutual recognition of participant achievement across the ASEAN region. This includes achievement in individual Units of Competency or qualifications as a whole.</w:t>
      </w:r>
    </w:p>
    <w:p w:rsidR="00FD3362" w:rsidRPr="004F2FE4" w:rsidRDefault="00FD3362" w:rsidP="00FD3362">
      <w:pPr>
        <w:pStyle w:val="BodyCopy"/>
        <w:rPr>
          <w:noProof w:val="0"/>
        </w:rPr>
      </w:pPr>
      <w:r w:rsidRPr="004F2FE4">
        <w:rPr>
          <w:noProof w:val="0"/>
        </w:rPr>
        <w:t>The role of the ‘RQFSRS’ is to provide, ensure and maintain ‘quality assurance’ across all countries and educational providers across the ASEAN region.</w:t>
      </w:r>
    </w:p>
    <w:p w:rsidR="00FD3362" w:rsidRPr="004F2FE4" w:rsidRDefault="00FD3362" w:rsidP="00FD3362">
      <w:pPr>
        <w:pStyle w:val="Heading4"/>
      </w:pPr>
      <w:r w:rsidRPr="004F2FE4">
        <w:t>Recognition of Prior Learning (RPL)</w:t>
      </w:r>
    </w:p>
    <w:p w:rsidR="00FD3362" w:rsidRPr="004F2FE4" w:rsidRDefault="00FD3362" w:rsidP="00FD3362">
      <w:pPr>
        <w:pStyle w:val="BodyCopy"/>
        <w:rPr>
          <w:noProof w:val="0"/>
        </w:rPr>
      </w:pPr>
      <w:r w:rsidRPr="004F2FE4">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4F2FE4" w:rsidRDefault="00FD3362" w:rsidP="00FD3362">
      <w:pPr>
        <w:pStyle w:val="BodyCopy"/>
        <w:rPr>
          <w:noProof w:val="0"/>
        </w:rPr>
      </w:pPr>
      <w:r w:rsidRPr="004F2FE4">
        <w:rPr>
          <w:noProof w:val="0"/>
        </w:rPr>
        <w:t>This process is a learning and assessment pathway which encompasses: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Recognition of Current Competencies (RCC)</w:t>
      </w:r>
    </w:p>
    <w:p w:rsidR="00FD3362" w:rsidRPr="004F2FE4" w:rsidRDefault="00FD3362" w:rsidP="00FD3362">
      <w:pPr>
        <w:pStyle w:val="Bullet1"/>
        <w:numPr>
          <w:ilvl w:val="0"/>
          <w:numId w:val="5"/>
        </w:numPr>
        <w:autoSpaceDE w:val="0"/>
        <w:autoSpaceDN w:val="0"/>
        <w:adjustRightInd w:val="0"/>
        <w:spacing w:before="120"/>
        <w:ind w:left="357" w:hanging="357"/>
      </w:pPr>
      <w:r w:rsidRPr="004F2FE4">
        <w:t>Skills auditing</w:t>
      </w:r>
    </w:p>
    <w:p w:rsidR="00FD3362" w:rsidRPr="004F2FE4" w:rsidRDefault="00FD3362" w:rsidP="00FD3362">
      <w:pPr>
        <w:pStyle w:val="Bullet1"/>
        <w:numPr>
          <w:ilvl w:val="0"/>
          <w:numId w:val="5"/>
        </w:numPr>
        <w:autoSpaceDE w:val="0"/>
        <w:autoSpaceDN w:val="0"/>
        <w:adjustRightInd w:val="0"/>
        <w:spacing w:before="120"/>
        <w:ind w:left="357" w:hanging="357"/>
      </w:pPr>
      <w:r w:rsidRPr="004F2FE4">
        <w:t>Gap analysis and training</w:t>
      </w:r>
    </w:p>
    <w:p w:rsidR="00FD3362" w:rsidRPr="004F2FE4" w:rsidRDefault="00FD3362" w:rsidP="00FD3362">
      <w:pPr>
        <w:pStyle w:val="Bullet1"/>
        <w:numPr>
          <w:ilvl w:val="0"/>
          <w:numId w:val="5"/>
        </w:numPr>
        <w:autoSpaceDE w:val="0"/>
        <w:autoSpaceDN w:val="0"/>
        <w:adjustRightInd w:val="0"/>
        <w:spacing w:before="120"/>
        <w:ind w:left="357" w:hanging="357"/>
      </w:pPr>
      <w:r w:rsidRPr="004F2FE4">
        <w:t>Credit transfer.</w:t>
      </w:r>
    </w:p>
    <w:p w:rsidR="00FD3362" w:rsidRPr="004F2FE4" w:rsidRDefault="00FD3362" w:rsidP="00FD3362">
      <w:pPr>
        <w:pStyle w:val="Heading4"/>
      </w:pPr>
      <w:bookmarkStart w:id="6" w:name="_Toc325720550"/>
      <w:bookmarkStart w:id="7" w:name="_Toc325720554"/>
      <w:r w:rsidRPr="004F2FE4">
        <w:t xml:space="preserve">Code of </w:t>
      </w:r>
      <w:r w:rsidR="00282AA6" w:rsidRPr="004F2FE4">
        <w:t>P</w:t>
      </w:r>
      <w:r w:rsidRPr="004F2FE4">
        <w:t xml:space="preserve">ractice for </w:t>
      </w:r>
      <w:r w:rsidR="00282AA6" w:rsidRPr="004F2FE4">
        <w:t>A</w:t>
      </w:r>
      <w:r w:rsidRPr="004F2FE4">
        <w:t>ssessors</w:t>
      </w:r>
      <w:bookmarkEnd w:id="6"/>
    </w:p>
    <w:p w:rsidR="00FD3362" w:rsidRPr="004F2FE4" w:rsidRDefault="00FD3362" w:rsidP="00FD3362">
      <w:pPr>
        <w:pStyle w:val="BodyCopy"/>
        <w:rPr>
          <w:noProof w:val="0"/>
        </w:rPr>
      </w:pPr>
      <w:r w:rsidRPr="004F2FE4">
        <w:rPr>
          <w:noProof w:val="0"/>
        </w:rPr>
        <w:t>This Code of Practice provides: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 xml:space="preserve">Assessors with direction on the standard of practice expected of them </w:t>
      </w:r>
    </w:p>
    <w:p w:rsidR="00FD3362" w:rsidRPr="004F2FE4" w:rsidRDefault="00FD3362" w:rsidP="00FD3362">
      <w:pPr>
        <w:pStyle w:val="Bullet1"/>
        <w:numPr>
          <w:ilvl w:val="0"/>
          <w:numId w:val="5"/>
        </w:numPr>
        <w:autoSpaceDE w:val="0"/>
        <w:autoSpaceDN w:val="0"/>
        <w:adjustRightInd w:val="0"/>
        <w:spacing w:before="120"/>
        <w:ind w:left="357" w:hanging="357"/>
      </w:pPr>
      <w:r w:rsidRPr="004F2FE4">
        <w:t>Candidates with assurance of the standards of practice expected of assessors</w:t>
      </w:r>
    </w:p>
    <w:p w:rsidR="00FD3362" w:rsidRPr="004F2FE4" w:rsidRDefault="00FD3362" w:rsidP="00FD3362">
      <w:pPr>
        <w:pStyle w:val="Bullet1"/>
        <w:numPr>
          <w:ilvl w:val="0"/>
          <w:numId w:val="5"/>
        </w:numPr>
        <w:autoSpaceDE w:val="0"/>
        <w:autoSpaceDN w:val="0"/>
        <w:adjustRightInd w:val="0"/>
        <w:spacing w:before="120"/>
        <w:ind w:left="357" w:hanging="357"/>
      </w:pPr>
      <w:r w:rsidRPr="004F2FE4">
        <w:t>Employers with assurance of the standards maintained in the conduct of assessment.</w:t>
      </w:r>
    </w:p>
    <w:p w:rsidR="00FD3362" w:rsidRPr="004F2FE4" w:rsidRDefault="00FD3362" w:rsidP="00FD3362">
      <w:pPr>
        <w:pStyle w:val="BodyCopy"/>
        <w:rPr>
          <w:noProof w:val="0"/>
        </w:rPr>
      </w:pPr>
      <w:r w:rsidRPr="004F2FE4">
        <w:rPr>
          <w:noProof w:val="0"/>
        </w:rPr>
        <w:t>The Code detailed below is based on the International Code of Ethics and Practice (The National Council for Measurement in Education [NCME]):</w:t>
      </w:r>
    </w:p>
    <w:p w:rsidR="00FD3362" w:rsidRPr="004F2FE4" w:rsidRDefault="00FD3362" w:rsidP="00FD3362">
      <w:pPr>
        <w:pStyle w:val="Bullet1"/>
        <w:numPr>
          <w:ilvl w:val="0"/>
          <w:numId w:val="5"/>
        </w:numPr>
        <w:autoSpaceDE w:val="0"/>
        <w:autoSpaceDN w:val="0"/>
        <w:adjustRightInd w:val="0"/>
        <w:spacing w:before="120"/>
        <w:ind w:left="357" w:hanging="357"/>
      </w:pPr>
      <w:r w:rsidRPr="004F2FE4">
        <w:t xml:space="preserve">The differing needs and requirements of the person being assessed, the local enterprise and/or industry are identified and handled with sensitivity </w:t>
      </w:r>
    </w:p>
    <w:p w:rsidR="00FD3362" w:rsidRPr="004F2FE4" w:rsidRDefault="00FD3362" w:rsidP="00FD3362">
      <w:pPr>
        <w:pStyle w:val="Bullet1"/>
        <w:numPr>
          <w:ilvl w:val="0"/>
          <w:numId w:val="5"/>
        </w:numPr>
        <w:autoSpaceDE w:val="0"/>
        <w:autoSpaceDN w:val="0"/>
        <w:adjustRightInd w:val="0"/>
        <w:spacing w:before="120"/>
        <w:ind w:left="357" w:hanging="357"/>
      </w:pPr>
      <w:r w:rsidRPr="004F2FE4">
        <w:t>Potential forms of conflict of interest in the assessment process and/or outcomes are identified and appropriate referrals are made, if necessary</w:t>
      </w:r>
    </w:p>
    <w:p w:rsidR="00FD3362" w:rsidRPr="004F2FE4" w:rsidRDefault="00FD3362" w:rsidP="00FD3362">
      <w:pPr>
        <w:pStyle w:val="Bullet1"/>
        <w:numPr>
          <w:ilvl w:val="0"/>
          <w:numId w:val="5"/>
        </w:numPr>
        <w:autoSpaceDE w:val="0"/>
        <w:autoSpaceDN w:val="0"/>
        <w:adjustRightInd w:val="0"/>
        <w:spacing w:before="120"/>
        <w:ind w:left="357" w:hanging="357"/>
      </w:pPr>
      <w:r w:rsidRPr="004F2FE4">
        <w:t>All forms of harassment are avoided throughout the planning, conducting, reviewing and reporting of the assessment outcomes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The rights of the candidate are protected during and after the assessment</w:t>
      </w:r>
    </w:p>
    <w:p w:rsidR="00FD3362" w:rsidRPr="004F2FE4" w:rsidRDefault="00FD3362" w:rsidP="00FD3362">
      <w:pPr>
        <w:pStyle w:val="Bullet1"/>
        <w:numPr>
          <w:ilvl w:val="0"/>
          <w:numId w:val="5"/>
        </w:numPr>
        <w:autoSpaceDE w:val="0"/>
        <w:autoSpaceDN w:val="0"/>
        <w:adjustRightInd w:val="0"/>
        <w:spacing w:before="120"/>
        <w:ind w:left="357" w:hanging="357"/>
      </w:pPr>
      <w:r w:rsidRPr="004F2FE4">
        <w:lastRenderedPageBreak/>
        <w:t>Personal and interpersonal factors that are not relevant to the assessment of competency must not influence the assessment outcomes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The candidate is made aware of rights and process of appeal</w:t>
      </w:r>
    </w:p>
    <w:p w:rsidR="00FD3362" w:rsidRPr="004F2FE4" w:rsidRDefault="00FD3362" w:rsidP="00FD3362">
      <w:pPr>
        <w:pStyle w:val="Bullet1"/>
        <w:numPr>
          <w:ilvl w:val="0"/>
          <w:numId w:val="5"/>
        </w:numPr>
        <w:autoSpaceDE w:val="0"/>
        <w:autoSpaceDN w:val="0"/>
        <w:adjustRightInd w:val="0"/>
        <w:spacing w:before="120"/>
        <w:ind w:left="357" w:hanging="357"/>
      </w:pPr>
      <w:r w:rsidRPr="004F2FE4">
        <w:t>Evidence that is gathered during the assessment is verified for validity, reliability, authenticity, sufficiency and currency</w:t>
      </w:r>
    </w:p>
    <w:p w:rsidR="00FD3362" w:rsidRPr="004F2FE4" w:rsidRDefault="00FD3362" w:rsidP="00FD3362">
      <w:pPr>
        <w:pStyle w:val="Bullet1"/>
        <w:numPr>
          <w:ilvl w:val="0"/>
          <w:numId w:val="5"/>
        </w:numPr>
        <w:autoSpaceDE w:val="0"/>
        <w:autoSpaceDN w:val="0"/>
        <w:adjustRightInd w:val="0"/>
        <w:spacing w:before="120"/>
        <w:ind w:left="357" w:hanging="357"/>
      </w:pPr>
      <w:r w:rsidRPr="004F2FE4">
        <w:t>Assessment decisions are based on available evidence that can be produced and verified by another assessor</w:t>
      </w:r>
    </w:p>
    <w:p w:rsidR="00FD3362" w:rsidRPr="004F2FE4" w:rsidRDefault="00FD3362" w:rsidP="00FD3362">
      <w:pPr>
        <w:pStyle w:val="Bullet1"/>
        <w:numPr>
          <w:ilvl w:val="0"/>
          <w:numId w:val="5"/>
        </w:numPr>
        <w:autoSpaceDE w:val="0"/>
        <w:autoSpaceDN w:val="0"/>
        <w:adjustRightInd w:val="0"/>
        <w:spacing w:before="120"/>
        <w:ind w:left="357" w:hanging="357"/>
      </w:pPr>
      <w:r w:rsidRPr="004F2FE4">
        <w:t>Assessments are conducted within the boundaries of the assessment system policies and procedures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Formal agreement is obtained from both the candidate and the assessor that the assessment was carried out in accordance with agreed procedures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The candidate is informed of all assessment reporting processes prior to the assessment</w:t>
      </w:r>
    </w:p>
    <w:p w:rsidR="00FD3362" w:rsidRPr="004F2FE4" w:rsidRDefault="00FD3362" w:rsidP="00FD3362">
      <w:pPr>
        <w:pStyle w:val="Bullet1"/>
        <w:numPr>
          <w:ilvl w:val="0"/>
          <w:numId w:val="5"/>
        </w:numPr>
        <w:autoSpaceDE w:val="0"/>
        <w:autoSpaceDN w:val="0"/>
        <w:adjustRightInd w:val="0"/>
        <w:spacing w:before="120"/>
        <w:ind w:left="357" w:hanging="357"/>
      </w:pPr>
      <w:r w:rsidRPr="004F2FE4">
        <w:t>The candidate is informed of all known potential consequences of decisions arising from an assessment, prior to the assessment</w:t>
      </w:r>
    </w:p>
    <w:p w:rsidR="00FD3362" w:rsidRPr="004F2FE4" w:rsidRDefault="00FD3362" w:rsidP="00FD3362">
      <w:pPr>
        <w:pStyle w:val="Bullet1"/>
        <w:numPr>
          <w:ilvl w:val="0"/>
          <w:numId w:val="5"/>
        </w:numPr>
        <w:autoSpaceDE w:val="0"/>
        <w:autoSpaceDN w:val="0"/>
        <w:adjustRightInd w:val="0"/>
        <w:spacing w:before="120"/>
        <w:ind w:left="357" w:hanging="357"/>
      </w:pPr>
      <w:r w:rsidRPr="004F2FE4">
        <w:t>Confidentiality is maintained regarding assessment results</w:t>
      </w:r>
    </w:p>
    <w:p w:rsidR="00FD3362" w:rsidRPr="004F2FE4" w:rsidRDefault="00FD3362" w:rsidP="00FD3362">
      <w:pPr>
        <w:pStyle w:val="Bullet1"/>
        <w:numPr>
          <w:ilvl w:val="0"/>
          <w:numId w:val="5"/>
        </w:numPr>
        <w:autoSpaceDE w:val="0"/>
        <w:autoSpaceDN w:val="0"/>
        <w:adjustRightInd w:val="0"/>
        <w:spacing w:before="120"/>
        <w:ind w:left="357" w:hanging="357"/>
      </w:pPr>
      <w:r w:rsidRPr="004F2FE4">
        <w:t>The assessment results are used consistently with the purposes explained to the candidate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Opportunities are created for technical assistance in planning, conducting and reviewing assessment procedures and outcomes.</w:t>
      </w:r>
    </w:p>
    <w:p w:rsidR="00FD3362" w:rsidRPr="004F2FE4" w:rsidRDefault="00FD3362" w:rsidP="00FD3362">
      <w:pPr>
        <w:pStyle w:val="Heading4"/>
      </w:pPr>
      <w:r w:rsidRPr="004F2FE4">
        <w:t xml:space="preserve">Instructions and </w:t>
      </w:r>
      <w:r w:rsidR="00282AA6" w:rsidRPr="004F2FE4">
        <w:t>C</w:t>
      </w:r>
      <w:r w:rsidRPr="004F2FE4">
        <w:t xml:space="preserve">hecklist for </w:t>
      </w:r>
      <w:r w:rsidR="00282AA6" w:rsidRPr="004F2FE4">
        <w:t>A</w:t>
      </w:r>
      <w:r w:rsidRPr="004F2FE4">
        <w:t>ssessors</w:t>
      </w:r>
      <w:bookmarkEnd w:id="7"/>
    </w:p>
    <w:p w:rsidR="00FD3362" w:rsidRPr="004F2FE4" w:rsidRDefault="00FD3362" w:rsidP="00FD3362">
      <w:pPr>
        <w:pStyle w:val="BodyCopyBold0"/>
        <w:rPr>
          <w:noProof w:val="0"/>
        </w:rPr>
      </w:pPr>
      <w:r w:rsidRPr="004F2FE4">
        <w:rPr>
          <w:noProof w:val="0"/>
        </w:rPr>
        <w:t>Instructions</w:t>
      </w:r>
    </w:p>
    <w:p w:rsidR="00FD3362" w:rsidRPr="004F2FE4" w:rsidRDefault="00FD3362" w:rsidP="00FD3362">
      <w:pPr>
        <w:pStyle w:val="BodyCopy"/>
        <w:rPr>
          <w:noProof w:val="0"/>
        </w:rPr>
      </w:pPr>
      <w:r w:rsidRPr="004F2FE4">
        <w:rPr>
          <w:noProof w:val="0"/>
        </w:rPr>
        <w:t>General instructions for the assessment:</w:t>
      </w:r>
    </w:p>
    <w:p w:rsidR="00FD3362" w:rsidRPr="004F2FE4" w:rsidRDefault="00FD3362" w:rsidP="00FD3362">
      <w:pPr>
        <w:pStyle w:val="Bullet1"/>
        <w:numPr>
          <w:ilvl w:val="0"/>
          <w:numId w:val="5"/>
        </w:numPr>
        <w:autoSpaceDE w:val="0"/>
        <w:autoSpaceDN w:val="0"/>
        <w:adjustRightInd w:val="0"/>
        <w:spacing w:before="120"/>
        <w:ind w:left="357" w:hanging="357"/>
      </w:pPr>
      <w:r w:rsidRPr="004F2FE4">
        <w:t>Assessment should be conducted at a scheduled time that has been notified to the candidate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Facilitators must ensure participants are made aware of the need to complete assessments and attend assessment sessions</w:t>
      </w:r>
    </w:p>
    <w:p w:rsidR="00FD3362" w:rsidRPr="004F2FE4" w:rsidRDefault="00FD3362" w:rsidP="00FD3362">
      <w:pPr>
        <w:pStyle w:val="Bullet1"/>
        <w:numPr>
          <w:ilvl w:val="0"/>
          <w:numId w:val="5"/>
        </w:numPr>
        <w:autoSpaceDE w:val="0"/>
        <w:autoSpaceDN w:val="0"/>
        <w:adjustRightInd w:val="0"/>
        <w:spacing w:before="120"/>
        <w:ind w:left="357" w:hanging="357"/>
      </w:pPr>
      <w:r w:rsidRPr="004F2FE4">
        <w:t>If a participant is unable to attend a scheduled session, they must make arrangements with the Assessor to undertake the assessment at an alternative time</w:t>
      </w:r>
    </w:p>
    <w:p w:rsidR="00FD3362" w:rsidRPr="004F2FE4" w:rsidRDefault="00FD3362" w:rsidP="00FD3362">
      <w:pPr>
        <w:pStyle w:val="Bullet1"/>
        <w:numPr>
          <w:ilvl w:val="0"/>
          <w:numId w:val="5"/>
        </w:numPr>
        <w:autoSpaceDE w:val="0"/>
        <w:autoSpaceDN w:val="0"/>
        <w:adjustRightInd w:val="0"/>
        <w:spacing w:before="120"/>
        <w:ind w:left="357" w:hanging="357"/>
      </w:pPr>
      <w:r w:rsidRPr="004F2FE4">
        <w:t xml:space="preserve">At the end of the assessment the Assessor must give feedback and advise the participant on their </w:t>
      </w:r>
      <w:r w:rsidR="009964A4" w:rsidRPr="004F2FE4">
        <w:t>P</w:t>
      </w:r>
      <w:r w:rsidRPr="004F2FE4">
        <w:t>C/NYC status</w:t>
      </w:r>
    </w:p>
    <w:p w:rsidR="00500A63" w:rsidRPr="004F2FE4" w:rsidRDefault="00FD3362" w:rsidP="00500A63">
      <w:pPr>
        <w:pStyle w:val="Bullet1"/>
        <w:numPr>
          <w:ilvl w:val="0"/>
          <w:numId w:val="5"/>
        </w:numPr>
        <w:autoSpaceDE w:val="0"/>
        <w:autoSpaceDN w:val="0"/>
        <w:adjustRightInd w:val="0"/>
        <w:spacing w:before="120"/>
        <w:ind w:left="357" w:hanging="357"/>
      </w:pPr>
      <w:r w:rsidRPr="004F2FE4">
        <w:t>Complete the relevant documentation and submit to the appropriate department.</w:t>
      </w:r>
    </w:p>
    <w:p w:rsidR="00FD3362" w:rsidRPr="004F2FE4" w:rsidRDefault="00FD3362" w:rsidP="00FD3362">
      <w:pPr>
        <w:pStyle w:val="BodyCopyBold0"/>
        <w:rPr>
          <w:noProof w:val="0"/>
        </w:rPr>
      </w:pPr>
      <w:r w:rsidRPr="004F2FE4">
        <w:rPr>
          <w:noProof w:val="0"/>
        </w:rPr>
        <w:t>Preparation</w:t>
      </w:r>
    </w:p>
    <w:p w:rsidR="00FD3362" w:rsidRPr="004F2FE4" w:rsidRDefault="00FD3362" w:rsidP="00FD3362">
      <w:pPr>
        <w:pStyle w:val="Bullet1"/>
        <w:numPr>
          <w:ilvl w:val="0"/>
          <w:numId w:val="5"/>
        </w:numPr>
        <w:autoSpaceDE w:val="0"/>
        <w:autoSpaceDN w:val="0"/>
        <w:adjustRightInd w:val="0"/>
        <w:spacing w:before="120"/>
        <w:ind w:left="357" w:hanging="357"/>
      </w:pPr>
      <w:r w:rsidRPr="004F2FE4">
        <w:t>Gain familiarity with the Unit of Competency, Elements of Competency and the Performance Criteria expected</w:t>
      </w:r>
    </w:p>
    <w:p w:rsidR="00FD3362" w:rsidRPr="004F2FE4" w:rsidRDefault="00FD3362" w:rsidP="00FD3362">
      <w:pPr>
        <w:pStyle w:val="Bullet1"/>
        <w:numPr>
          <w:ilvl w:val="0"/>
          <w:numId w:val="5"/>
        </w:numPr>
        <w:autoSpaceDE w:val="0"/>
        <w:autoSpaceDN w:val="0"/>
        <w:adjustRightInd w:val="0"/>
        <w:spacing w:before="120"/>
        <w:ind w:left="357" w:hanging="357"/>
      </w:pPr>
      <w:r w:rsidRPr="004F2FE4">
        <w:t>Study details assessment documentation and requirements</w:t>
      </w:r>
    </w:p>
    <w:p w:rsidR="00FD3362" w:rsidRPr="004F2FE4" w:rsidRDefault="00FD3362" w:rsidP="00FD3362">
      <w:pPr>
        <w:pStyle w:val="Bullet1"/>
        <w:numPr>
          <w:ilvl w:val="0"/>
          <w:numId w:val="5"/>
        </w:numPr>
        <w:autoSpaceDE w:val="0"/>
        <w:autoSpaceDN w:val="0"/>
        <w:adjustRightInd w:val="0"/>
        <w:spacing w:before="120"/>
        <w:ind w:left="357" w:hanging="357"/>
      </w:pPr>
      <w:r w:rsidRPr="004F2FE4">
        <w:t>Brief candidate regarding all assessment criteria and requirements.</w:t>
      </w:r>
    </w:p>
    <w:p w:rsidR="00FD3362" w:rsidRPr="004F2FE4" w:rsidRDefault="00FD3362" w:rsidP="00FD3362">
      <w:pPr>
        <w:pStyle w:val="BodyCopyBold0"/>
        <w:rPr>
          <w:noProof w:val="0"/>
        </w:rPr>
      </w:pPr>
      <w:r w:rsidRPr="004F2FE4">
        <w:rPr>
          <w:noProof w:val="0"/>
        </w:rPr>
        <w:t xml:space="preserve">Briefing </w:t>
      </w:r>
      <w:r w:rsidR="00282AA6" w:rsidRPr="004F2FE4">
        <w:rPr>
          <w:noProof w:val="0"/>
        </w:rPr>
        <w:t>C</w:t>
      </w:r>
      <w:r w:rsidRPr="004F2FE4">
        <w:rPr>
          <w:noProof w:val="0"/>
        </w:rPr>
        <w:t>hecklist</w:t>
      </w:r>
    </w:p>
    <w:p w:rsidR="00FD3362" w:rsidRPr="004F2FE4" w:rsidRDefault="00FD3362" w:rsidP="00FD3362">
      <w:pPr>
        <w:pStyle w:val="Bullet1"/>
        <w:numPr>
          <w:ilvl w:val="0"/>
          <w:numId w:val="5"/>
        </w:numPr>
        <w:autoSpaceDE w:val="0"/>
        <w:autoSpaceDN w:val="0"/>
        <w:adjustRightInd w:val="0"/>
        <w:spacing w:before="120"/>
        <w:ind w:left="357" w:hanging="357"/>
      </w:pPr>
      <w:r w:rsidRPr="004F2FE4">
        <w:t>Begin the assessment by implementing the following checklist and then invite the candidate to proceed with assessment.</w:t>
      </w:r>
    </w:p>
    <w:p w:rsidR="00FD3362" w:rsidRPr="004F2FE4" w:rsidRDefault="00FD3362" w:rsidP="00A57AFD">
      <w:pPr>
        <w:pStyle w:val="Heading4"/>
        <w:spacing w:after="120"/>
      </w:pPr>
      <w:r w:rsidRPr="004F2FE4">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4F2FE4" w:rsidTr="00951D65">
        <w:trPr>
          <w:trHeight w:val="490"/>
        </w:trPr>
        <w:tc>
          <w:tcPr>
            <w:tcW w:w="6771" w:type="dxa"/>
            <w:shd w:val="clear" w:color="auto" w:fill="45545F"/>
            <w:vAlign w:val="center"/>
          </w:tcPr>
          <w:p w:rsidR="00FD3362" w:rsidRPr="004F2FE4" w:rsidRDefault="00FD3362" w:rsidP="00951D65">
            <w:pPr>
              <w:pStyle w:val="Tableheading0"/>
            </w:pPr>
            <w:r w:rsidRPr="004F2FE4">
              <w:t>Prior to the assessment I have:</w:t>
            </w:r>
          </w:p>
        </w:tc>
        <w:tc>
          <w:tcPr>
            <w:tcW w:w="1191" w:type="dxa"/>
            <w:shd w:val="clear" w:color="auto" w:fill="45545F"/>
            <w:vAlign w:val="center"/>
          </w:tcPr>
          <w:p w:rsidR="00FD3362" w:rsidRPr="004F2FE4" w:rsidRDefault="00FD3362" w:rsidP="00951D65">
            <w:pPr>
              <w:pStyle w:val="Tableheading0"/>
            </w:pPr>
            <w:r w:rsidRPr="004F2FE4">
              <w:t>Tick (</w:t>
            </w:r>
            <w:r w:rsidRPr="004F2FE4">
              <w:sym w:font="Wingdings" w:char="F0FC"/>
            </w:r>
            <w:r w:rsidRPr="004F2FE4">
              <w:t>)</w:t>
            </w:r>
          </w:p>
        </w:tc>
        <w:tc>
          <w:tcPr>
            <w:tcW w:w="1191" w:type="dxa"/>
            <w:shd w:val="clear" w:color="auto" w:fill="45545F"/>
            <w:vAlign w:val="center"/>
          </w:tcPr>
          <w:p w:rsidR="00FD3362" w:rsidRPr="004F2FE4" w:rsidRDefault="00FD3362" w:rsidP="00951D65">
            <w:pPr>
              <w:pStyle w:val="Tableheading0"/>
            </w:pPr>
            <w:r w:rsidRPr="004F2FE4">
              <w:t>Remarks</w:t>
            </w:r>
          </w:p>
        </w:tc>
      </w:tr>
      <w:tr w:rsidR="00FD3362" w:rsidRPr="004F2FE4" w:rsidTr="00A57AFD">
        <w:trPr>
          <w:trHeight w:val="478"/>
        </w:trPr>
        <w:tc>
          <w:tcPr>
            <w:tcW w:w="6771" w:type="dxa"/>
            <w:vAlign w:val="center"/>
          </w:tcPr>
          <w:p w:rsidR="00FD3362" w:rsidRPr="004F2FE4" w:rsidRDefault="00FD3362" w:rsidP="00951D65">
            <w:pPr>
              <w:pStyle w:val="TableText"/>
            </w:pPr>
            <w:r w:rsidRPr="004F2FE4">
              <w:t>Ensured the candidate is informed about the venue and schedule of assessment.</w:t>
            </w:r>
          </w:p>
        </w:tc>
        <w:tc>
          <w:tcPr>
            <w:tcW w:w="1191" w:type="dxa"/>
            <w:vAlign w:val="center"/>
          </w:tcPr>
          <w:p w:rsidR="00FD3362" w:rsidRPr="004F2FE4" w:rsidRDefault="00FD3362" w:rsidP="00951D65">
            <w:pPr>
              <w:pStyle w:val="TableText"/>
            </w:pPr>
          </w:p>
        </w:tc>
        <w:tc>
          <w:tcPr>
            <w:tcW w:w="1191" w:type="dxa"/>
            <w:vAlign w:val="center"/>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Reviewed the performance criteria and evidence plan to ensure I clearly understood the instructions and the requirements of the assessment process.</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Identified and accommodated any special needs of the candidate.</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Checked the set-up and resources for the assessment.</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951D65">
        <w:trPr>
          <w:trHeight w:val="478"/>
        </w:trPr>
        <w:tc>
          <w:tcPr>
            <w:tcW w:w="1191" w:type="dxa"/>
            <w:gridSpan w:val="3"/>
            <w:shd w:val="clear" w:color="auto" w:fill="45545F"/>
            <w:vAlign w:val="center"/>
          </w:tcPr>
          <w:p w:rsidR="00FD3362" w:rsidRPr="004F2FE4" w:rsidRDefault="00FD3362" w:rsidP="00951D65">
            <w:pPr>
              <w:pStyle w:val="Tableheading0"/>
            </w:pPr>
            <w:r w:rsidRPr="004F2FE4">
              <w:t>During the assessment I have:</w:t>
            </w:r>
          </w:p>
        </w:tc>
      </w:tr>
      <w:tr w:rsidR="00FD3362" w:rsidRPr="004F2FE4" w:rsidTr="00A57AFD">
        <w:trPr>
          <w:trHeight w:val="478"/>
        </w:trPr>
        <w:tc>
          <w:tcPr>
            <w:tcW w:w="6771" w:type="dxa"/>
            <w:vAlign w:val="center"/>
          </w:tcPr>
          <w:p w:rsidR="00FD3362" w:rsidRPr="004F2FE4" w:rsidRDefault="00FD3362" w:rsidP="00951D65">
            <w:pPr>
              <w:pStyle w:val="TableText"/>
            </w:pPr>
            <w:r w:rsidRPr="004F2FE4">
              <w:t>Introduced myself and confirmed identities of candidates.</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Put candidates at ease by being friendly and helpful.</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Explained to candidates the purpose, context and benefits of the assessment.</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Ensured candidates understood the assessment process and all attendant procedures.</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Provided candidates with an overview of performance criteria to be assessed.</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Explained the results reporting procedure.</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Encouraged candidates to seek clarifications if in doubt.</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Asked candidates for feedback on the assessment.</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Explained legal, safety and ethical issues, if applicable.</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r w:rsidR="00FD3362" w:rsidRPr="004F2FE4" w:rsidTr="00951D65">
        <w:trPr>
          <w:trHeight w:val="478"/>
        </w:trPr>
        <w:tc>
          <w:tcPr>
            <w:tcW w:w="1191" w:type="dxa"/>
            <w:gridSpan w:val="3"/>
            <w:shd w:val="clear" w:color="auto" w:fill="45545F"/>
            <w:vAlign w:val="center"/>
          </w:tcPr>
          <w:p w:rsidR="00FD3362" w:rsidRPr="004F2FE4" w:rsidRDefault="00FD3362" w:rsidP="00951D65">
            <w:pPr>
              <w:pStyle w:val="Tableheading0"/>
              <w:keepNext/>
            </w:pPr>
            <w:r w:rsidRPr="004F2FE4">
              <w:t>After the assessment I have:</w:t>
            </w:r>
          </w:p>
        </w:tc>
      </w:tr>
      <w:tr w:rsidR="00FD3362" w:rsidRPr="004F2FE4" w:rsidTr="00A57AFD">
        <w:trPr>
          <w:trHeight w:val="478"/>
        </w:trPr>
        <w:tc>
          <w:tcPr>
            <w:tcW w:w="6771" w:type="dxa"/>
            <w:vAlign w:val="center"/>
          </w:tcPr>
          <w:p w:rsidR="00FD3362" w:rsidRPr="004F2FE4" w:rsidRDefault="00FD3362" w:rsidP="00951D65">
            <w:pPr>
              <w:pStyle w:val="TableText"/>
              <w:keepNext/>
            </w:pPr>
            <w:r w:rsidRPr="004F2FE4">
              <w:t>Ensured candidate is given constructive feedback.</w:t>
            </w:r>
          </w:p>
        </w:tc>
        <w:tc>
          <w:tcPr>
            <w:tcW w:w="1191" w:type="dxa"/>
            <w:vAlign w:val="center"/>
          </w:tcPr>
          <w:p w:rsidR="00FD3362" w:rsidRPr="004F2FE4" w:rsidRDefault="00FD3362" w:rsidP="00951D65">
            <w:pPr>
              <w:pStyle w:val="TableText"/>
              <w:keepNext/>
            </w:pPr>
          </w:p>
        </w:tc>
        <w:tc>
          <w:tcPr>
            <w:tcW w:w="1191" w:type="dxa"/>
          </w:tcPr>
          <w:p w:rsidR="00FD3362" w:rsidRPr="004F2FE4" w:rsidRDefault="00FD3362" w:rsidP="00951D65">
            <w:pPr>
              <w:pStyle w:val="TableText"/>
              <w:keepNext/>
            </w:pPr>
          </w:p>
        </w:tc>
      </w:tr>
      <w:tr w:rsidR="00FD3362" w:rsidRPr="004F2FE4" w:rsidTr="00A57AFD">
        <w:trPr>
          <w:trHeight w:val="478"/>
        </w:trPr>
        <w:tc>
          <w:tcPr>
            <w:tcW w:w="6771" w:type="dxa"/>
            <w:vAlign w:val="center"/>
          </w:tcPr>
          <w:p w:rsidR="00FD3362" w:rsidRPr="004F2FE4" w:rsidRDefault="00FD3362" w:rsidP="00951D65">
            <w:pPr>
              <w:pStyle w:val="TableText"/>
              <w:keepNext/>
            </w:pPr>
            <w:r w:rsidRPr="004F2FE4">
              <w:t xml:space="preserve">Completed and signed the assessment record. </w:t>
            </w:r>
          </w:p>
        </w:tc>
        <w:tc>
          <w:tcPr>
            <w:tcW w:w="1191" w:type="dxa"/>
            <w:vAlign w:val="center"/>
          </w:tcPr>
          <w:p w:rsidR="00FD3362" w:rsidRPr="004F2FE4" w:rsidRDefault="00FD3362" w:rsidP="00951D65">
            <w:pPr>
              <w:pStyle w:val="TableText"/>
              <w:keepNext/>
            </w:pPr>
          </w:p>
        </w:tc>
        <w:tc>
          <w:tcPr>
            <w:tcW w:w="1191" w:type="dxa"/>
          </w:tcPr>
          <w:p w:rsidR="00FD3362" w:rsidRPr="004F2FE4" w:rsidRDefault="00FD3362" w:rsidP="00951D65">
            <w:pPr>
              <w:pStyle w:val="TableText"/>
              <w:keepNext/>
            </w:pPr>
          </w:p>
        </w:tc>
      </w:tr>
      <w:tr w:rsidR="00FD3362" w:rsidRPr="004F2FE4" w:rsidTr="00A57AFD">
        <w:trPr>
          <w:trHeight w:val="478"/>
        </w:trPr>
        <w:tc>
          <w:tcPr>
            <w:tcW w:w="6771" w:type="dxa"/>
            <w:vAlign w:val="center"/>
          </w:tcPr>
          <w:p w:rsidR="00FD3362" w:rsidRPr="004F2FE4" w:rsidRDefault="00FD3362" w:rsidP="00951D65">
            <w:pPr>
              <w:pStyle w:val="TableText"/>
            </w:pPr>
            <w:r w:rsidRPr="004F2FE4">
              <w:t>Thanked candidate for participating in the assessment.</w:t>
            </w:r>
          </w:p>
        </w:tc>
        <w:tc>
          <w:tcPr>
            <w:tcW w:w="1191" w:type="dxa"/>
            <w:vAlign w:val="center"/>
          </w:tcPr>
          <w:p w:rsidR="00FD3362" w:rsidRPr="004F2FE4" w:rsidRDefault="00FD3362" w:rsidP="00951D65">
            <w:pPr>
              <w:pStyle w:val="TableText"/>
            </w:pPr>
          </w:p>
        </w:tc>
        <w:tc>
          <w:tcPr>
            <w:tcW w:w="1191" w:type="dxa"/>
          </w:tcPr>
          <w:p w:rsidR="00FD3362" w:rsidRPr="004F2FE4" w:rsidRDefault="00FD3362" w:rsidP="00951D65">
            <w:pPr>
              <w:pStyle w:val="TableText"/>
            </w:pPr>
          </w:p>
        </w:tc>
      </w:tr>
    </w:tbl>
    <w:p w:rsidR="00853337" w:rsidRPr="004F2FE4" w:rsidRDefault="00853337">
      <w:pPr>
        <w:rPr>
          <w:rFonts w:ascii="Helvetica" w:eastAsiaTheme="majorEastAsia" w:hAnsi="Helvetica" w:cstheme="majorBidi"/>
          <w:b/>
          <w:bCs/>
          <w:i/>
          <w:iCs/>
          <w:sz w:val="24"/>
        </w:rPr>
      </w:pPr>
      <w:r w:rsidRPr="004F2FE4">
        <w:rPr>
          <w:rFonts w:ascii="Helvetica" w:hAnsi="Helvetica"/>
        </w:rPr>
        <w:br w:type="page"/>
      </w:r>
    </w:p>
    <w:p w:rsidR="00FD3362" w:rsidRPr="004F2FE4" w:rsidRDefault="00282AA6" w:rsidP="00FD3362">
      <w:pPr>
        <w:pStyle w:val="Heading4"/>
      </w:pPr>
      <w:r w:rsidRPr="004F2FE4">
        <w:lastRenderedPageBreak/>
        <w:t>Instructions for Recording C</w:t>
      </w:r>
      <w:r w:rsidR="00FD3362" w:rsidRPr="004F2FE4">
        <w:t>ompetency</w:t>
      </w:r>
    </w:p>
    <w:p w:rsidR="00FD3362" w:rsidRPr="004F2FE4" w:rsidRDefault="00FD3362" w:rsidP="00FD3362">
      <w:pPr>
        <w:pStyle w:val="BodyCopyBold0"/>
        <w:rPr>
          <w:noProof w:val="0"/>
        </w:rPr>
      </w:pPr>
      <w:r w:rsidRPr="004F2FE4">
        <w:rPr>
          <w:noProof w:val="0"/>
        </w:rPr>
        <w:t xml:space="preserve">Specifications for </w:t>
      </w:r>
      <w:r w:rsidR="00282AA6" w:rsidRPr="004F2FE4">
        <w:rPr>
          <w:noProof w:val="0"/>
        </w:rPr>
        <w:t>R</w:t>
      </w:r>
      <w:r w:rsidRPr="004F2FE4">
        <w:rPr>
          <w:noProof w:val="0"/>
        </w:rPr>
        <w:t xml:space="preserve">ecording </w:t>
      </w:r>
      <w:r w:rsidR="00282AA6" w:rsidRPr="004F2FE4">
        <w:rPr>
          <w:noProof w:val="0"/>
        </w:rPr>
        <w:t>C</w:t>
      </w:r>
      <w:r w:rsidRPr="004F2FE4">
        <w:rPr>
          <w:noProof w:val="0"/>
        </w:rPr>
        <w:t>ompetency</w:t>
      </w:r>
    </w:p>
    <w:p w:rsidR="00FD3362" w:rsidRPr="004F2FE4" w:rsidRDefault="00FD3362" w:rsidP="00FD3362">
      <w:pPr>
        <w:pStyle w:val="BodyCopy"/>
        <w:rPr>
          <w:noProof w:val="0"/>
        </w:rPr>
      </w:pPr>
      <w:r w:rsidRPr="004F2FE4">
        <w:rPr>
          <w:noProof w:val="0"/>
        </w:rPr>
        <w:t>The following specifications apply to the preparation of Evidence Gathering Plans:</w:t>
      </w:r>
    </w:p>
    <w:p w:rsidR="00FD3362" w:rsidRPr="004F2FE4" w:rsidRDefault="00FD3362" w:rsidP="00FD3362">
      <w:pPr>
        <w:pStyle w:val="Bullet1"/>
        <w:numPr>
          <w:ilvl w:val="0"/>
          <w:numId w:val="5"/>
        </w:numPr>
        <w:autoSpaceDE w:val="0"/>
        <w:autoSpaceDN w:val="0"/>
        <w:adjustRightInd w:val="0"/>
        <w:spacing w:before="120"/>
        <w:ind w:left="357" w:hanging="357"/>
      </w:pPr>
      <w:bookmarkStart w:id="8" w:name="_Toc285991747"/>
      <w:r w:rsidRPr="004F2FE4">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4F2FE4" w:rsidRDefault="00FD3362" w:rsidP="00FD3362">
      <w:pPr>
        <w:pStyle w:val="Bullet1"/>
        <w:numPr>
          <w:ilvl w:val="0"/>
          <w:numId w:val="5"/>
        </w:numPr>
        <w:autoSpaceDE w:val="0"/>
        <w:autoSpaceDN w:val="0"/>
        <w:adjustRightInd w:val="0"/>
        <w:spacing w:before="120"/>
        <w:ind w:left="357" w:hanging="357"/>
      </w:pPr>
      <w:r w:rsidRPr="004F2FE4">
        <w:t>This Competency Recording Sheet is located at the end of the Assessment Plan</w:t>
      </w:r>
    </w:p>
    <w:p w:rsidR="00FD3362" w:rsidRPr="004F2FE4" w:rsidRDefault="00FD3362" w:rsidP="00FD3362">
      <w:pPr>
        <w:pStyle w:val="Bullet1"/>
        <w:numPr>
          <w:ilvl w:val="0"/>
          <w:numId w:val="5"/>
        </w:numPr>
        <w:autoSpaceDE w:val="0"/>
        <w:autoSpaceDN w:val="0"/>
        <w:adjustRightInd w:val="0"/>
        <w:spacing w:before="120"/>
        <w:ind w:left="357" w:hanging="357"/>
      </w:pPr>
      <w:r w:rsidRPr="004F2FE4">
        <w:t>It is the overriding document to record competency</w:t>
      </w:r>
    </w:p>
    <w:p w:rsidR="00FD3362" w:rsidRPr="004F2FE4" w:rsidRDefault="009964A4" w:rsidP="00FD3362">
      <w:pPr>
        <w:pStyle w:val="Bullet1"/>
        <w:numPr>
          <w:ilvl w:val="0"/>
          <w:numId w:val="5"/>
        </w:numPr>
        <w:autoSpaceDE w:val="0"/>
        <w:autoSpaceDN w:val="0"/>
        <w:adjustRightInd w:val="0"/>
        <w:spacing w:before="120"/>
        <w:ind w:left="357" w:hanging="357"/>
      </w:pPr>
      <w:bookmarkStart w:id="9" w:name="_Toc285991749"/>
      <w:r w:rsidRPr="004F2FE4">
        <w:t xml:space="preserve">The </w:t>
      </w:r>
      <w:r w:rsidR="00FD3362" w:rsidRPr="004F2FE4">
        <w:t>Assessor may vary the Competency Recording Sheet to accommodate practical and individual candidate and/or workplace needs</w:t>
      </w:r>
      <w:bookmarkEnd w:id="9"/>
    </w:p>
    <w:p w:rsidR="00FD3362" w:rsidRPr="004F2FE4" w:rsidRDefault="00FD3362" w:rsidP="00FD3362">
      <w:pPr>
        <w:pStyle w:val="Bullet1"/>
        <w:numPr>
          <w:ilvl w:val="0"/>
          <w:numId w:val="5"/>
        </w:numPr>
        <w:autoSpaceDE w:val="0"/>
        <w:autoSpaceDN w:val="0"/>
        <w:adjustRightInd w:val="0"/>
        <w:spacing w:before="120"/>
        <w:ind w:left="357" w:hanging="357"/>
      </w:pPr>
      <w:bookmarkStart w:id="10" w:name="_Toc285991750"/>
      <w:r w:rsidRPr="004F2FE4">
        <w:t>Assessor must place a tick (</w:t>
      </w:r>
      <w:r w:rsidRPr="004F2FE4">
        <w:sym w:font="Wingdings" w:char="F0FC"/>
      </w:r>
      <w:r w:rsidRPr="004F2FE4">
        <w:t>) in the ‘Assessment Method’ columns to identify the methods of assessment to be used for each candidate</w:t>
      </w:r>
      <w:bookmarkEnd w:id="10"/>
    </w:p>
    <w:p w:rsidR="00FD3362" w:rsidRPr="004F2FE4" w:rsidRDefault="00FD3362" w:rsidP="00FD3362">
      <w:pPr>
        <w:pStyle w:val="Bullet1"/>
        <w:numPr>
          <w:ilvl w:val="0"/>
          <w:numId w:val="5"/>
        </w:numPr>
        <w:autoSpaceDE w:val="0"/>
        <w:autoSpaceDN w:val="0"/>
        <w:adjustRightInd w:val="0"/>
        <w:spacing w:before="120"/>
        <w:ind w:left="357" w:hanging="357"/>
      </w:pPr>
      <w:bookmarkStart w:id="11" w:name="_Toc285991751"/>
      <w:r w:rsidRPr="004F2FE4">
        <w:t>Multiple Competency Elements/Performance Criteria may be assessed at the one time, where appropriate</w:t>
      </w:r>
      <w:bookmarkEnd w:id="11"/>
    </w:p>
    <w:p w:rsidR="00FD3362" w:rsidRPr="004F2FE4" w:rsidRDefault="00FD3362" w:rsidP="00FD3362">
      <w:pPr>
        <w:pStyle w:val="Bullet1"/>
        <w:numPr>
          <w:ilvl w:val="0"/>
          <w:numId w:val="5"/>
        </w:numPr>
        <w:autoSpaceDE w:val="0"/>
        <w:autoSpaceDN w:val="0"/>
        <w:adjustRightInd w:val="0"/>
        <w:spacing w:before="120"/>
        <w:ind w:left="357" w:hanging="357"/>
      </w:pPr>
      <w:r w:rsidRPr="004F2FE4">
        <w:t>The assessor and participant should sign and date the Competency Recording Sheet, when all forms of evidence and assessment have been completed</w:t>
      </w:r>
    </w:p>
    <w:p w:rsidR="00FD3362" w:rsidRPr="004F2FE4" w:rsidRDefault="00FD3362" w:rsidP="00FD3362">
      <w:pPr>
        <w:pStyle w:val="Bullet1"/>
        <w:numPr>
          <w:ilvl w:val="0"/>
          <w:numId w:val="5"/>
        </w:numPr>
        <w:autoSpaceDE w:val="0"/>
        <w:autoSpaceDN w:val="0"/>
        <w:adjustRightInd w:val="0"/>
        <w:spacing w:before="120"/>
        <w:ind w:left="357" w:hanging="357"/>
      </w:pPr>
      <w:r w:rsidRPr="004F2FE4">
        <w:t>The assessor may provide and feedback or clarify questions which the participant may have in regards to the assessment grade or findings</w:t>
      </w:r>
    </w:p>
    <w:p w:rsidR="00FD3362" w:rsidRPr="004F2FE4" w:rsidRDefault="00FD3362" w:rsidP="00FD3362">
      <w:pPr>
        <w:pStyle w:val="Bullet1"/>
        <w:numPr>
          <w:ilvl w:val="0"/>
          <w:numId w:val="5"/>
        </w:numPr>
        <w:autoSpaceDE w:val="0"/>
        <w:autoSpaceDN w:val="0"/>
        <w:adjustRightInd w:val="0"/>
        <w:spacing w:before="120"/>
        <w:ind w:left="357" w:hanging="357"/>
      </w:pPr>
      <w:bookmarkStart w:id="12" w:name="_Toc285991752"/>
      <w:r w:rsidRPr="004F2FE4">
        <w:t>All documents used to capture evidence must be retained, and attached to the Competency Recording Sheet for each candidate for each Competency Unit.</w:t>
      </w:r>
      <w:bookmarkEnd w:id="12"/>
    </w:p>
    <w:p w:rsidR="00FD3362" w:rsidRPr="004F2FE4" w:rsidRDefault="00FD3362" w:rsidP="00FD3362">
      <w:pPr>
        <w:pStyle w:val="Heading4"/>
      </w:pPr>
      <w:r w:rsidRPr="004F2FE4">
        <w:t xml:space="preserve">Instructions for </w:t>
      </w:r>
      <w:r w:rsidR="00282AA6" w:rsidRPr="004F2FE4">
        <w:t>D</w:t>
      </w:r>
      <w:r w:rsidRPr="004F2FE4">
        <w:t xml:space="preserve">ifferent </w:t>
      </w:r>
      <w:r w:rsidR="00282AA6" w:rsidRPr="004F2FE4">
        <w:t>A</w:t>
      </w:r>
      <w:r w:rsidRPr="004F2FE4">
        <w:t xml:space="preserve">ssessment </w:t>
      </w:r>
      <w:r w:rsidR="00282AA6" w:rsidRPr="004F2FE4">
        <w:t>M</w:t>
      </w:r>
      <w:r w:rsidRPr="004F2FE4">
        <w:t>ethods</w:t>
      </w:r>
    </w:p>
    <w:p w:rsidR="00FD3362" w:rsidRPr="004F2FE4" w:rsidRDefault="00FD3362" w:rsidP="00FD3362">
      <w:pPr>
        <w:pStyle w:val="BodyCopyBold0"/>
        <w:rPr>
          <w:noProof w:val="0"/>
        </w:rPr>
      </w:pPr>
      <w:r w:rsidRPr="004F2FE4">
        <w:rPr>
          <w:rStyle w:val="BodyCopyChar1"/>
          <w:noProof w:val="0"/>
        </w:rPr>
        <w:t>Specifications</w:t>
      </w:r>
      <w:r w:rsidRPr="004F2FE4">
        <w:rPr>
          <w:noProof w:val="0"/>
        </w:rPr>
        <w:t xml:space="preserve"> for </w:t>
      </w:r>
      <w:r w:rsidR="00282AA6" w:rsidRPr="004F2FE4">
        <w:rPr>
          <w:noProof w:val="0"/>
        </w:rPr>
        <w:t>W</w:t>
      </w:r>
      <w:r w:rsidRPr="004F2FE4">
        <w:rPr>
          <w:noProof w:val="0"/>
        </w:rPr>
        <w:t xml:space="preserve">ork </w:t>
      </w:r>
      <w:r w:rsidR="00282AA6" w:rsidRPr="004F2FE4">
        <w:rPr>
          <w:noProof w:val="0"/>
        </w:rPr>
        <w:t>P</w:t>
      </w:r>
      <w:r w:rsidRPr="004F2FE4">
        <w:rPr>
          <w:noProof w:val="0"/>
        </w:rPr>
        <w:t xml:space="preserve">roject </w:t>
      </w:r>
      <w:r w:rsidR="00282AA6" w:rsidRPr="004F2FE4">
        <w:rPr>
          <w:noProof w:val="0"/>
        </w:rPr>
        <w:t>A</w:t>
      </w:r>
      <w:r w:rsidRPr="004F2FE4">
        <w:rPr>
          <w:noProof w:val="0"/>
        </w:rPr>
        <w:t>ssessment</w:t>
      </w:r>
    </w:p>
    <w:p w:rsidR="00FD3362" w:rsidRPr="004F2FE4" w:rsidRDefault="00FD3362" w:rsidP="00FD3362">
      <w:pPr>
        <w:pStyle w:val="BodyCopy"/>
        <w:rPr>
          <w:noProof w:val="0"/>
        </w:rPr>
      </w:pPr>
      <w:r w:rsidRPr="004F2FE4">
        <w:rPr>
          <w:noProof w:val="0"/>
        </w:rPr>
        <w:t>These guidelines concern the use of work projects.</w:t>
      </w:r>
    </w:p>
    <w:p w:rsidR="00FD3362" w:rsidRPr="004F2FE4" w:rsidRDefault="00FD3362" w:rsidP="00FD3362">
      <w:pPr>
        <w:pStyle w:val="BodyCopy"/>
        <w:rPr>
          <w:noProof w:val="0"/>
        </w:rPr>
      </w:pPr>
      <w:r w:rsidRPr="004F2FE4">
        <w:rPr>
          <w:noProof w:val="0"/>
        </w:rPr>
        <w:t>The work projects identified in the Training Manuals involve a range of tasks, to be performed at the discretion of the Assessor.</w:t>
      </w:r>
    </w:p>
    <w:p w:rsidR="00FD3362" w:rsidRPr="004F2FE4" w:rsidRDefault="00FD3362" w:rsidP="00FD3362">
      <w:pPr>
        <w:pStyle w:val="BodyCopy"/>
        <w:rPr>
          <w:noProof w:val="0"/>
        </w:rPr>
      </w:pPr>
      <w:r w:rsidRPr="004F2FE4">
        <w:rPr>
          <w:noProof w:val="0"/>
        </w:rPr>
        <w:t>Work project tasks can be completed through any form of assessment as identified in the Trainer and Trainee Manuals and stated at the start of this section.</w:t>
      </w:r>
    </w:p>
    <w:p w:rsidR="00FD3362" w:rsidRPr="004F2FE4" w:rsidRDefault="00FD3362" w:rsidP="00FD3362">
      <w:pPr>
        <w:pStyle w:val="BodyCopy"/>
        <w:rPr>
          <w:noProof w:val="0"/>
        </w:rPr>
      </w:pPr>
      <w:r w:rsidRPr="004F2FE4">
        <w:rPr>
          <w:noProof w:val="0"/>
        </w:rPr>
        <w:t>Assessors should follow these guidelines:</w:t>
      </w:r>
    </w:p>
    <w:p w:rsidR="00A57AFD" w:rsidRPr="004F2FE4" w:rsidRDefault="00FD3362" w:rsidP="00A57AFD">
      <w:pPr>
        <w:pStyle w:val="Bullet1"/>
        <w:numPr>
          <w:ilvl w:val="0"/>
          <w:numId w:val="5"/>
        </w:numPr>
        <w:autoSpaceDE w:val="0"/>
        <w:autoSpaceDN w:val="0"/>
        <w:adjustRightInd w:val="0"/>
        <w:spacing w:before="120"/>
        <w:ind w:left="357" w:hanging="357"/>
      </w:pPr>
      <w:r w:rsidRPr="004F2FE4">
        <w:t>Review the Work Projects at the end of each ‘Element of Competency’ in the Trainee Manual to ensure you understand the content and what is expected</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Prepare sufficient resources for the completion of work activities including:</w:t>
      </w:r>
    </w:p>
    <w:p w:rsidR="00FD3362" w:rsidRPr="004F2FE4" w:rsidRDefault="00FD3362" w:rsidP="00FD3362">
      <w:pPr>
        <w:pStyle w:val="Bullet2"/>
        <w:ind w:left="717" w:hanging="360"/>
        <w:rPr>
          <w:lang w:val="en-AU"/>
        </w:rPr>
      </w:pPr>
      <w:r w:rsidRPr="004F2FE4">
        <w:rPr>
          <w:lang w:val="en-AU"/>
        </w:rPr>
        <w:t>Time – whether in scheduled delivery hours or suggested time participants to spend outside of class</w:t>
      </w:r>
      <w:r w:rsidR="009B33F6" w:rsidRPr="004F2FE4">
        <w:rPr>
          <w:lang w:val="en-AU"/>
        </w:rPr>
        <w:t xml:space="preserve"> hours</w:t>
      </w:r>
    </w:p>
    <w:p w:rsidR="00FD3362" w:rsidRPr="004F2FE4" w:rsidRDefault="00FD3362" w:rsidP="00FD3362">
      <w:pPr>
        <w:pStyle w:val="Bullet2"/>
        <w:ind w:left="717" w:hanging="360"/>
        <w:rPr>
          <w:lang w:val="en-AU"/>
        </w:rPr>
      </w:pPr>
      <w:r w:rsidRPr="004F2FE4">
        <w:rPr>
          <w:lang w:val="en-AU"/>
        </w:rPr>
        <w:t>Resources – this may involve technical equipment, computer, internet access, stationery and other supplementary materials and documents</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Prepare assessment location (if done in class) making it conducive to assessment</w:t>
      </w:r>
    </w:p>
    <w:p w:rsidR="00853337" w:rsidRPr="004F2FE4" w:rsidRDefault="00FD3362" w:rsidP="00853337">
      <w:pPr>
        <w:pStyle w:val="Bullet1"/>
        <w:numPr>
          <w:ilvl w:val="0"/>
          <w:numId w:val="5"/>
        </w:numPr>
        <w:autoSpaceDE w:val="0"/>
        <w:autoSpaceDN w:val="0"/>
        <w:adjustRightInd w:val="0"/>
        <w:spacing w:before="120"/>
        <w:ind w:left="357" w:hanging="357"/>
      </w:pPr>
      <w:r w:rsidRPr="004F2FE4">
        <w:t>Explain Work Projects assessment to candidate, at the start of each Element of Competency. This ensures that participants are aware of what is expected and can collate information as delivery takes place</w:t>
      </w:r>
      <w:r w:rsidR="00853337" w:rsidRPr="004F2FE4">
        <w:br w:type="page"/>
      </w:r>
    </w:p>
    <w:p w:rsidR="00FD3362" w:rsidRPr="004F2FE4" w:rsidRDefault="00FD3362" w:rsidP="00FD3362">
      <w:pPr>
        <w:pStyle w:val="Bullet1"/>
        <w:numPr>
          <w:ilvl w:val="0"/>
          <w:numId w:val="5"/>
        </w:numPr>
        <w:autoSpaceDE w:val="0"/>
        <w:autoSpaceDN w:val="0"/>
        <w:adjustRightInd w:val="0"/>
        <w:spacing w:before="120"/>
        <w:ind w:left="357" w:hanging="357"/>
      </w:pPr>
      <w:r w:rsidRPr="004F2FE4">
        <w:lastRenderedPageBreak/>
        <w:t>Assessors can use the following phrase as a guide (where an ‘X’ is identified, please input appropriate information):</w:t>
      </w:r>
    </w:p>
    <w:p w:rsidR="00FD3362" w:rsidRPr="004F2FE4" w:rsidRDefault="00FD3362" w:rsidP="00FD3362">
      <w:pPr>
        <w:pStyle w:val="BodyCopy"/>
        <w:ind w:left="357"/>
        <w:rPr>
          <w:noProof w:val="0"/>
        </w:rPr>
      </w:pPr>
      <w:r w:rsidRPr="004F2FE4">
        <w:rPr>
          <w:noProof w:val="0"/>
        </w:rPr>
        <w:t>“At the end of each Element of Competency there are Work Projects which must be completed. These projects require different tasks that must be completed.</w:t>
      </w:r>
    </w:p>
    <w:p w:rsidR="00FD3362" w:rsidRPr="004F2FE4" w:rsidRDefault="00FD3362" w:rsidP="00FD3362">
      <w:pPr>
        <w:pStyle w:val="BodyCopy"/>
        <w:ind w:left="357"/>
        <w:rPr>
          <w:noProof w:val="0"/>
        </w:rPr>
      </w:pPr>
      <w:r w:rsidRPr="004F2FE4">
        <w:rPr>
          <w:noProof w:val="0"/>
        </w:rPr>
        <w:t>These work projects are part of the formal assessment for the unit of competency titled X:</w:t>
      </w:r>
    </w:p>
    <w:p w:rsidR="00FD3362" w:rsidRPr="004F2FE4" w:rsidRDefault="00FD3362" w:rsidP="00FD3362">
      <w:pPr>
        <w:pStyle w:val="Bullet2"/>
        <w:ind w:left="717" w:hanging="360"/>
        <w:rPr>
          <w:lang w:val="en-AU"/>
        </w:rPr>
      </w:pPr>
      <w:r w:rsidRPr="004F2FE4">
        <w:rPr>
          <w:lang w:val="en-AU"/>
        </w:rPr>
        <w:t>You are required to complete these activities:</w:t>
      </w:r>
    </w:p>
    <w:p w:rsidR="00FD3362" w:rsidRPr="004F2FE4" w:rsidRDefault="00FD3362" w:rsidP="00FD3362">
      <w:pPr>
        <w:pStyle w:val="BodyCopy"/>
        <w:numPr>
          <w:ilvl w:val="0"/>
          <w:numId w:val="8"/>
        </w:numPr>
        <w:suppressAutoHyphens w:val="0"/>
        <w:spacing w:after="120"/>
        <w:ind w:left="1071" w:hanging="357"/>
        <w:rPr>
          <w:i/>
          <w:noProof w:val="0"/>
        </w:rPr>
      </w:pPr>
      <w:r w:rsidRPr="004F2FE4">
        <w:rPr>
          <w:i/>
          <w:noProof w:val="0"/>
        </w:rPr>
        <w:t>Using the ‘X’ method of assessment</w:t>
      </w:r>
    </w:p>
    <w:p w:rsidR="00FD3362" w:rsidRPr="004F2FE4" w:rsidRDefault="00FD3362" w:rsidP="00FD3362">
      <w:pPr>
        <w:pStyle w:val="BodyCopy"/>
        <w:numPr>
          <w:ilvl w:val="0"/>
          <w:numId w:val="8"/>
        </w:numPr>
        <w:suppressAutoHyphens w:val="0"/>
        <w:spacing w:after="120"/>
        <w:rPr>
          <w:i/>
          <w:noProof w:val="0"/>
        </w:rPr>
      </w:pPr>
      <w:r w:rsidRPr="004F2FE4">
        <w:rPr>
          <w:i/>
          <w:noProof w:val="0"/>
        </w:rPr>
        <w:t>At ‘X’ location</w:t>
      </w:r>
    </w:p>
    <w:p w:rsidR="00FD3362" w:rsidRPr="004F2FE4" w:rsidRDefault="00FD3362" w:rsidP="00FD3362">
      <w:pPr>
        <w:pStyle w:val="BodyCopy"/>
        <w:numPr>
          <w:ilvl w:val="0"/>
          <w:numId w:val="8"/>
        </w:numPr>
        <w:suppressAutoHyphens w:val="0"/>
        <w:spacing w:after="120"/>
        <w:rPr>
          <w:i/>
          <w:noProof w:val="0"/>
        </w:rPr>
      </w:pPr>
      <w:r w:rsidRPr="004F2FE4">
        <w:rPr>
          <w:i/>
          <w:noProof w:val="0"/>
        </w:rPr>
        <w:t>You will have ‘X time period’ for this assessment</w:t>
      </w:r>
    </w:p>
    <w:p w:rsidR="00FD3362" w:rsidRPr="004F2FE4" w:rsidRDefault="00FD3362" w:rsidP="00FD3362">
      <w:pPr>
        <w:pStyle w:val="Bullet2"/>
        <w:ind w:left="717" w:hanging="360"/>
        <w:rPr>
          <w:lang w:val="en-AU"/>
        </w:rPr>
      </w:pPr>
      <w:r w:rsidRPr="004F2FE4">
        <w:rPr>
          <w:lang w:val="en-AU"/>
        </w:rPr>
        <w:t>You are required to compile information in a format that you feel is appropriate to the assessment</w:t>
      </w:r>
    </w:p>
    <w:p w:rsidR="00FD3362" w:rsidRPr="004F2FE4" w:rsidRDefault="00FD3362" w:rsidP="00FD3362">
      <w:pPr>
        <w:pStyle w:val="Bullet2"/>
        <w:ind w:left="717" w:hanging="360"/>
        <w:rPr>
          <w:lang w:val="en-AU"/>
        </w:rPr>
      </w:pPr>
      <w:r w:rsidRPr="004F2FE4">
        <w:rPr>
          <w:lang w:val="en-AU"/>
        </w:rPr>
        <w:t>Do you have any questions about this assessment?”</w:t>
      </w:r>
    </w:p>
    <w:p w:rsidR="00FD3362" w:rsidRPr="004F2FE4" w:rsidRDefault="00FD3362" w:rsidP="00FD3362">
      <w:pPr>
        <w:pStyle w:val="Bullet1"/>
        <w:numPr>
          <w:ilvl w:val="0"/>
          <w:numId w:val="5"/>
        </w:numPr>
        <w:autoSpaceDE w:val="0"/>
        <w:autoSpaceDN w:val="0"/>
        <w:adjustRightInd w:val="0"/>
        <w:spacing w:before="120"/>
        <w:ind w:left="357" w:hanging="357"/>
      </w:pPr>
      <w:r w:rsidRPr="004F2FE4">
        <w:t>Commence Work Project assessment:</w:t>
      </w:r>
    </w:p>
    <w:p w:rsidR="00FD3362" w:rsidRPr="004F2FE4" w:rsidRDefault="00FD3362" w:rsidP="00FD3362">
      <w:pPr>
        <w:pStyle w:val="Bullet2"/>
        <w:rPr>
          <w:lang w:val="en-AU"/>
        </w:rPr>
      </w:pPr>
      <w:r w:rsidRPr="004F2FE4">
        <w:rPr>
          <w:lang w:val="en-AU"/>
        </w:rPr>
        <w:t>The assessor may give time for participants to review the questions at this time to ensure they understand the nature of the questions. The assessor may need to clarify questions</w:t>
      </w:r>
    </w:p>
    <w:p w:rsidR="00FD3362" w:rsidRPr="004F2FE4" w:rsidRDefault="00FD3362" w:rsidP="00FD3362">
      <w:pPr>
        <w:pStyle w:val="Bullet2"/>
        <w:rPr>
          <w:lang w:val="en-AU"/>
        </w:rPr>
      </w:pPr>
      <w:r w:rsidRPr="004F2FE4">
        <w:rPr>
          <w:lang w:val="en-AU"/>
        </w:rPr>
        <w:t xml:space="preserve">Participants complete work projects in the most appropriate format </w:t>
      </w:r>
    </w:p>
    <w:p w:rsidR="00FD3362" w:rsidRPr="004F2FE4" w:rsidRDefault="00FD3362" w:rsidP="00FD3362">
      <w:pPr>
        <w:pStyle w:val="Bullet2"/>
        <w:rPr>
          <w:lang w:val="en-AU"/>
        </w:rPr>
      </w:pPr>
      <w:r w:rsidRPr="004F2FE4">
        <w:rPr>
          <w:lang w:val="en-AU"/>
        </w:rPr>
        <w:t>Participants must submit Work Project evidence to the assessor before the scheduled due date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Assessor must assess the participant’s evidence against the competency standards specified in each Element of Competency and their own understanding. The assessor can determine if the participant has provided evidence to a ‘competent’ standard</w:t>
      </w:r>
    </w:p>
    <w:p w:rsidR="00FD3362" w:rsidRPr="004F2FE4" w:rsidRDefault="00FD3362" w:rsidP="00FD3362">
      <w:pPr>
        <w:pStyle w:val="Bullet1"/>
        <w:numPr>
          <w:ilvl w:val="0"/>
          <w:numId w:val="5"/>
        </w:numPr>
        <w:autoSpaceDE w:val="0"/>
        <w:autoSpaceDN w:val="0"/>
        <w:adjustRightInd w:val="0"/>
        <w:spacing w:before="120"/>
        <w:ind w:left="357" w:hanging="357"/>
      </w:pPr>
      <w:r w:rsidRPr="004F2FE4">
        <w:t>Transcribe results/details to Competency Recording Sheet</w:t>
      </w:r>
    </w:p>
    <w:p w:rsidR="00FD3362" w:rsidRPr="004F2FE4" w:rsidRDefault="00FD3362" w:rsidP="00FD3362">
      <w:pPr>
        <w:pStyle w:val="Bullet1"/>
        <w:numPr>
          <w:ilvl w:val="0"/>
          <w:numId w:val="5"/>
        </w:numPr>
        <w:autoSpaceDE w:val="0"/>
        <w:autoSpaceDN w:val="0"/>
        <w:adjustRightInd w:val="0"/>
        <w:spacing w:before="120"/>
        <w:ind w:left="357" w:hanging="357"/>
      </w:pPr>
      <w:r w:rsidRPr="004F2FE4">
        <w:t>Forward/file assessment record.</w:t>
      </w:r>
    </w:p>
    <w:p w:rsidR="00FD3362" w:rsidRPr="004F2FE4" w:rsidRDefault="00FD3362" w:rsidP="00853337">
      <w:pPr>
        <w:pStyle w:val="Heading4"/>
        <w:spacing w:after="160"/>
      </w:pPr>
      <w:r w:rsidRPr="004F2FE4">
        <w:rPr>
          <w:rStyle w:val="BodyCopyChar1"/>
          <w:rFonts w:eastAsiaTheme="majorEastAsia" w:cstheme="majorBidi"/>
          <w:noProof w:val="0"/>
          <w:szCs w:val="22"/>
          <w:lang w:eastAsia="en-AU"/>
        </w:rPr>
        <w:t>Specifications</w:t>
      </w:r>
      <w:r w:rsidRPr="004F2FE4">
        <w:t xml:space="preserve"> for Oral Question Assessment</w:t>
      </w:r>
    </w:p>
    <w:p w:rsidR="00FD3362" w:rsidRPr="004F2FE4" w:rsidRDefault="00FD3362" w:rsidP="00FD3362">
      <w:pPr>
        <w:pStyle w:val="BodyCopy"/>
        <w:rPr>
          <w:noProof w:val="0"/>
        </w:rPr>
      </w:pPr>
      <w:r w:rsidRPr="004F2FE4">
        <w:rPr>
          <w:noProof w:val="0"/>
        </w:rPr>
        <w:t>These guidelines concern the use of oral questioning.</w:t>
      </w:r>
    </w:p>
    <w:p w:rsidR="00FD3362" w:rsidRPr="004F2FE4" w:rsidRDefault="00FD3362" w:rsidP="00FD3362">
      <w:pPr>
        <w:pStyle w:val="BodyCopy"/>
        <w:rPr>
          <w:noProof w:val="0"/>
        </w:rPr>
      </w:pPr>
      <w:r w:rsidRPr="004F2FE4">
        <w:rPr>
          <w:noProof w:val="0"/>
        </w:rPr>
        <w:t>Assessors should follow these guidelines.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Prepare Assessment Record for Oral Questioning. One record for each candidate:</w:t>
      </w:r>
    </w:p>
    <w:p w:rsidR="00A57AFD" w:rsidRPr="004F2FE4" w:rsidRDefault="00FD3362" w:rsidP="00A57AFD">
      <w:pPr>
        <w:pStyle w:val="Bullet2"/>
        <w:ind w:left="717" w:hanging="360"/>
        <w:rPr>
          <w:lang w:val="en-AU"/>
        </w:rPr>
      </w:pPr>
      <w:r w:rsidRPr="004F2FE4">
        <w:rPr>
          <w:lang w:val="en-AU"/>
        </w:rPr>
        <w:t>Enter Student name</w:t>
      </w:r>
    </w:p>
    <w:p w:rsidR="00FD3362" w:rsidRPr="004F2FE4" w:rsidRDefault="00FD3362" w:rsidP="00FD3362">
      <w:pPr>
        <w:pStyle w:val="Bullet2"/>
        <w:ind w:left="717" w:hanging="360"/>
        <w:rPr>
          <w:lang w:val="en-AU"/>
        </w:rPr>
      </w:pPr>
      <w:r w:rsidRPr="004F2FE4">
        <w:rPr>
          <w:lang w:val="en-AU"/>
        </w:rPr>
        <w:t>Enter Assessor name</w:t>
      </w:r>
    </w:p>
    <w:p w:rsidR="00FD3362" w:rsidRPr="004F2FE4" w:rsidRDefault="00FD3362" w:rsidP="00FD3362">
      <w:pPr>
        <w:pStyle w:val="Bullet2"/>
        <w:ind w:left="717" w:hanging="360"/>
        <w:rPr>
          <w:lang w:val="en-AU"/>
        </w:rPr>
      </w:pPr>
      <w:r w:rsidRPr="004F2FE4">
        <w:rPr>
          <w:lang w:val="en-AU"/>
        </w:rPr>
        <w:t>Enter Location</w:t>
      </w:r>
    </w:p>
    <w:p w:rsidR="00FD3362" w:rsidRPr="004F2FE4" w:rsidRDefault="00FD3362" w:rsidP="00FD3362">
      <w:pPr>
        <w:pStyle w:val="Bullet1"/>
        <w:numPr>
          <w:ilvl w:val="0"/>
          <w:numId w:val="5"/>
        </w:numPr>
        <w:autoSpaceDE w:val="0"/>
        <w:autoSpaceDN w:val="0"/>
        <w:adjustRightInd w:val="0"/>
        <w:spacing w:before="120"/>
        <w:ind w:left="357" w:hanging="357"/>
      </w:pPr>
      <w:r w:rsidRPr="004F2FE4">
        <w:t xml:space="preserve">Familiarise self with Questions to be asked </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Prepare assessment location (table and chairs) making it conducive to assessment</w:t>
      </w:r>
    </w:p>
    <w:p w:rsidR="00FD3362" w:rsidRPr="004F2FE4" w:rsidRDefault="00FD3362" w:rsidP="00FD3362">
      <w:pPr>
        <w:pStyle w:val="Bullet1"/>
        <w:numPr>
          <w:ilvl w:val="0"/>
          <w:numId w:val="5"/>
        </w:numPr>
        <w:autoSpaceDE w:val="0"/>
        <w:autoSpaceDN w:val="0"/>
        <w:adjustRightInd w:val="0"/>
        <w:spacing w:before="120"/>
        <w:ind w:left="357" w:hanging="357"/>
      </w:pPr>
      <w:r w:rsidRPr="004F2FE4">
        <w:t xml:space="preserve">Explain Oral Questioning assessment to candidate, using the following phrase as a guide (where a ‘X’ is identified, please input appropriate information): </w:t>
      </w:r>
    </w:p>
    <w:p w:rsidR="00FD3362" w:rsidRPr="004F2FE4" w:rsidRDefault="00FD3362" w:rsidP="00FD3362">
      <w:pPr>
        <w:pStyle w:val="BodyCopy"/>
        <w:ind w:left="357"/>
        <w:rPr>
          <w:i/>
          <w:noProof w:val="0"/>
        </w:rPr>
      </w:pPr>
      <w:r w:rsidRPr="004F2FE4">
        <w:rPr>
          <w:i/>
          <w:noProof w:val="0"/>
        </w:rPr>
        <w:t>“These oral questions are part of the formal assessment for the unit of competency titled X.</w:t>
      </w:r>
    </w:p>
    <w:p w:rsidR="00853337" w:rsidRPr="004F2FE4" w:rsidRDefault="00FD3362" w:rsidP="00853337">
      <w:pPr>
        <w:pStyle w:val="BodyCopy"/>
        <w:ind w:left="357"/>
        <w:rPr>
          <w:i/>
          <w:noProof w:val="0"/>
        </w:rPr>
      </w:pPr>
      <w:r w:rsidRPr="004F2FE4">
        <w:rPr>
          <w:i/>
          <w:noProof w:val="0"/>
        </w:rPr>
        <w:t>There are X questions and you are required to answer all of them to the best of your ability and I will record whether or not you have answered correctly.</w:t>
      </w:r>
      <w:r w:rsidR="00853337" w:rsidRPr="004F2FE4">
        <w:rPr>
          <w:i/>
          <w:noProof w:val="0"/>
        </w:rPr>
        <w:br w:type="page"/>
      </w:r>
    </w:p>
    <w:p w:rsidR="00FD3362" w:rsidRPr="004F2FE4" w:rsidRDefault="00FD3362" w:rsidP="00FD3362">
      <w:pPr>
        <w:pStyle w:val="BodyCopy"/>
        <w:ind w:left="357"/>
        <w:rPr>
          <w:i/>
          <w:noProof w:val="0"/>
        </w:rPr>
      </w:pPr>
      <w:r w:rsidRPr="004F2FE4">
        <w:rPr>
          <w:i/>
          <w:noProof w:val="0"/>
        </w:rPr>
        <w:lastRenderedPageBreak/>
        <w:t>We have 60 minutes for this assessment.</w:t>
      </w:r>
    </w:p>
    <w:p w:rsidR="00FD3362" w:rsidRPr="004F2FE4" w:rsidRDefault="00FD3362" w:rsidP="00FD3362">
      <w:pPr>
        <w:pStyle w:val="Bullet2"/>
        <w:ind w:left="717" w:hanging="360"/>
        <w:rPr>
          <w:lang w:val="en-AU"/>
        </w:rPr>
      </w:pPr>
      <w:r w:rsidRPr="004F2FE4">
        <w:rPr>
          <w:lang w:val="en-AU"/>
        </w:rPr>
        <w:t>I will give you feedback at the end of the assessment</w:t>
      </w:r>
    </w:p>
    <w:p w:rsidR="00FD3362" w:rsidRPr="004F2FE4" w:rsidRDefault="00FD3362" w:rsidP="00FD3362">
      <w:pPr>
        <w:pStyle w:val="Bullet2"/>
        <w:spacing w:before="60"/>
        <w:ind w:left="717" w:hanging="360"/>
        <w:rPr>
          <w:lang w:val="en-AU"/>
        </w:rPr>
      </w:pPr>
      <w:r w:rsidRPr="004F2FE4">
        <w:rPr>
          <w:lang w:val="en-AU"/>
        </w:rPr>
        <w:t>Do you have any questions about this assessment?”</w:t>
      </w:r>
    </w:p>
    <w:p w:rsidR="00FD3362" w:rsidRPr="004F2FE4" w:rsidRDefault="00FD3362" w:rsidP="00FD3362">
      <w:pPr>
        <w:pStyle w:val="Bullet1"/>
        <w:numPr>
          <w:ilvl w:val="0"/>
          <w:numId w:val="5"/>
        </w:numPr>
        <w:autoSpaceDE w:val="0"/>
        <w:autoSpaceDN w:val="0"/>
        <w:adjustRightInd w:val="0"/>
        <w:ind w:left="357" w:hanging="357"/>
      </w:pPr>
      <w:r w:rsidRPr="004F2FE4">
        <w:t>Commence Oral Questioning assessment:</w:t>
      </w:r>
    </w:p>
    <w:p w:rsidR="00FD3362" w:rsidRPr="004F2FE4" w:rsidRDefault="00FD3362" w:rsidP="00FD3362">
      <w:pPr>
        <w:pStyle w:val="Bullet2"/>
        <w:spacing w:before="60"/>
        <w:rPr>
          <w:lang w:val="en-AU"/>
        </w:rPr>
      </w:pPr>
      <w:r w:rsidRPr="004F2FE4">
        <w:rPr>
          <w:lang w:val="en-AU"/>
        </w:rPr>
        <w:t>Complete Assessment Record for the Oral Questioning by:</w:t>
      </w:r>
    </w:p>
    <w:p w:rsidR="00FD3362" w:rsidRPr="004F2FE4" w:rsidRDefault="00FD3362" w:rsidP="00FD3362">
      <w:pPr>
        <w:pStyle w:val="Bullet2"/>
        <w:numPr>
          <w:ilvl w:val="0"/>
          <w:numId w:val="9"/>
        </w:numPr>
        <w:spacing w:before="60"/>
        <w:ind w:left="1077" w:hanging="357"/>
        <w:rPr>
          <w:lang w:val="en-AU"/>
        </w:rPr>
      </w:pPr>
      <w:r w:rsidRPr="004F2FE4">
        <w:rPr>
          <w:lang w:val="en-AU"/>
        </w:rPr>
        <w:t xml:space="preserve">Ticking </w:t>
      </w:r>
      <w:r w:rsidR="009964A4" w:rsidRPr="004F2FE4">
        <w:rPr>
          <w:lang w:val="en-AU"/>
        </w:rPr>
        <w:t>P</w:t>
      </w:r>
      <w:r w:rsidRPr="004F2FE4">
        <w:rPr>
          <w:lang w:val="en-AU"/>
        </w:rPr>
        <w:t>C or NYC, as appropriate</w:t>
      </w:r>
    </w:p>
    <w:p w:rsidR="00FD3362" w:rsidRPr="004F2FE4" w:rsidRDefault="00FD3362" w:rsidP="00FD3362">
      <w:pPr>
        <w:pStyle w:val="Bullet2"/>
        <w:numPr>
          <w:ilvl w:val="0"/>
          <w:numId w:val="9"/>
        </w:numPr>
        <w:spacing w:before="60"/>
        <w:ind w:left="1077" w:hanging="357"/>
        <w:rPr>
          <w:lang w:val="en-AU"/>
        </w:rPr>
      </w:pPr>
      <w:r w:rsidRPr="004F2FE4">
        <w:rPr>
          <w:lang w:val="en-AU"/>
        </w:rPr>
        <w:t>Entering ‘Remarks’ as required</w:t>
      </w:r>
    </w:p>
    <w:p w:rsidR="00FD3362" w:rsidRPr="004F2FE4" w:rsidRDefault="00FD3362" w:rsidP="00FD3362">
      <w:pPr>
        <w:pStyle w:val="Bullet2"/>
        <w:numPr>
          <w:ilvl w:val="0"/>
          <w:numId w:val="9"/>
        </w:numPr>
        <w:spacing w:before="60"/>
        <w:ind w:left="1077" w:hanging="357"/>
        <w:rPr>
          <w:lang w:val="en-AU"/>
        </w:rPr>
      </w:pPr>
      <w:r w:rsidRPr="004F2FE4">
        <w:rPr>
          <w:lang w:val="en-AU"/>
        </w:rPr>
        <w:t>Completing Oral Questioning within 60 minutes</w:t>
      </w:r>
    </w:p>
    <w:p w:rsidR="00FD3362" w:rsidRPr="004F2FE4" w:rsidRDefault="00FD3362" w:rsidP="00FD3362">
      <w:pPr>
        <w:pStyle w:val="Bullet1"/>
        <w:numPr>
          <w:ilvl w:val="0"/>
          <w:numId w:val="5"/>
        </w:numPr>
        <w:autoSpaceDE w:val="0"/>
        <w:autoSpaceDN w:val="0"/>
        <w:adjustRightInd w:val="0"/>
        <w:ind w:left="357" w:hanging="357"/>
      </w:pPr>
      <w:r w:rsidRPr="004F2FE4">
        <w:t>Complete Oral Questioning and provide feedback to candidate</w:t>
      </w:r>
    </w:p>
    <w:p w:rsidR="00FD3362" w:rsidRPr="004F2FE4" w:rsidRDefault="00FD3362" w:rsidP="00FD3362">
      <w:pPr>
        <w:pStyle w:val="Bullet1"/>
        <w:numPr>
          <w:ilvl w:val="0"/>
          <w:numId w:val="5"/>
        </w:numPr>
        <w:autoSpaceDE w:val="0"/>
        <w:autoSpaceDN w:val="0"/>
        <w:adjustRightInd w:val="0"/>
        <w:ind w:left="357" w:hanging="357"/>
      </w:pPr>
      <w:r w:rsidRPr="004F2FE4">
        <w:t>Transcribe results/details to Competency Recording Sheet</w:t>
      </w:r>
    </w:p>
    <w:p w:rsidR="00FD3362" w:rsidRPr="004F2FE4" w:rsidRDefault="00FD3362" w:rsidP="00FD3362">
      <w:pPr>
        <w:pStyle w:val="Bullet1"/>
        <w:numPr>
          <w:ilvl w:val="0"/>
          <w:numId w:val="5"/>
        </w:numPr>
        <w:autoSpaceDE w:val="0"/>
        <w:autoSpaceDN w:val="0"/>
        <w:adjustRightInd w:val="0"/>
        <w:ind w:left="357" w:hanging="357"/>
      </w:pPr>
      <w:r w:rsidRPr="004F2FE4">
        <w:t>Forward/file assessment record.</w:t>
      </w:r>
    </w:p>
    <w:p w:rsidR="00FD3362" w:rsidRPr="004F2FE4" w:rsidRDefault="00FD3362" w:rsidP="00853337">
      <w:pPr>
        <w:pStyle w:val="Heading4"/>
        <w:spacing w:after="160"/>
      </w:pPr>
      <w:r w:rsidRPr="004F2FE4">
        <w:t>Specifications for Written Question Assessment</w:t>
      </w:r>
    </w:p>
    <w:p w:rsidR="00FD3362" w:rsidRPr="004F2FE4" w:rsidRDefault="00FD3362" w:rsidP="00FD3362">
      <w:pPr>
        <w:pStyle w:val="BodyCopy"/>
        <w:rPr>
          <w:noProof w:val="0"/>
        </w:rPr>
      </w:pPr>
      <w:r w:rsidRPr="004F2FE4">
        <w:rPr>
          <w:noProof w:val="0"/>
        </w:rPr>
        <w:t>These guidelines concern the use of written questioning.</w:t>
      </w:r>
    </w:p>
    <w:p w:rsidR="00FD3362" w:rsidRPr="004F2FE4" w:rsidRDefault="00FD3362" w:rsidP="00FD3362">
      <w:pPr>
        <w:pStyle w:val="BodyCopy"/>
        <w:rPr>
          <w:noProof w:val="0"/>
        </w:rPr>
      </w:pPr>
      <w:r w:rsidRPr="004F2FE4">
        <w:rPr>
          <w:noProof w:val="0"/>
        </w:rPr>
        <w:t>Assessors should follow these guidelines:</w:t>
      </w:r>
    </w:p>
    <w:p w:rsidR="00FD3362" w:rsidRPr="004F2FE4" w:rsidRDefault="00FD3362" w:rsidP="00FD3362">
      <w:pPr>
        <w:pStyle w:val="Bullet1"/>
        <w:numPr>
          <w:ilvl w:val="0"/>
          <w:numId w:val="5"/>
        </w:numPr>
        <w:autoSpaceDE w:val="0"/>
        <w:autoSpaceDN w:val="0"/>
        <w:adjustRightInd w:val="0"/>
        <w:spacing w:before="120" w:after="60"/>
        <w:ind w:left="357" w:hanging="357"/>
      </w:pPr>
      <w:r w:rsidRPr="004F2FE4">
        <w:t>Familiarise self with Questions and Answers provided</w:t>
      </w:r>
    </w:p>
    <w:p w:rsidR="00FD3362" w:rsidRPr="004F2FE4" w:rsidRDefault="00FD3362" w:rsidP="00FD3362">
      <w:pPr>
        <w:pStyle w:val="Bullet1"/>
        <w:numPr>
          <w:ilvl w:val="0"/>
          <w:numId w:val="5"/>
        </w:numPr>
        <w:autoSpaceDE w:val="0"/>
        <w:autoSpaceDN w:val="0"/>
        <w:adjustRightInd w:val="0"/>
        <w:spacing w:before="120" w:after="60"/>
        <w:ind w:left="357" w:hanging="357"/>
      </w:pPr>
      <w:r w:rsidRPr="004F2FE4">
        <w:t>Print and distribute copies of ‘Written Questions’ for participants. Ideally this should take place with adequate time for participants to answer all questions before the expected due date</w:t>
      </w:r>
    </w:p>
    <w:p w:rsidR="00FD3362" w:rsidRPr="004F2FE4" w:rsidRDefault="00FD3362" w:rsidP="00FD3362">
      <w:pPr>
        <w:pStyle w:val="Bullet1"/>
        <w:numPr>
          <w:ilvl w:val="0"/>
          <w:numId w:val="5"/>
        </w:numPr>
        <w:autoSpaceDE w:val="0"/>
        <w:autoSpaceDN w:val="0"/>
        <w:adjustRightInd w:val="0"/>
        <w:spacing w:before="120" w:after="60"/>
        <w:ind w:left="357" w:hanging="357"/>
      </w:pPr>
      <w:r w:rsidRPr="004F2FE4">
        <w:t xml:space="preserve">Explain Written Questioning assessment to candidate, using the following phrase as a guide (where a ‘X’ is identified, please input appropriate information): </w:t>
      </w:r>
    </w:p>
    <w:p w:rsidR="00FD3362" w:rsidRPr="004F2FE4" w:rsidRDefault="00FD3362" w:rsidP="00FD3362">
      <w:pPr>
        <w:pStyle w:val="BodyCopy"/>
        <w:spacing w:before="120" w:after="60"/>
        <w:ind w:left="357"/>
        <w:rPr>
          <w:noProof w:val="0"/>
        </w:rPr>
      </w:pPr>
      <w:r w:rsidRPr="004F2FE4">
        <w:rPr>
          <w:noProof w:val="0"/>
        </w:rPr>
        <w:t>“These written questions are part of the formal assessment for the unit of competency titled X.</w:t>
      </w:r>
    </w:p>
    <w:p w:rsidR="00FD3362" w:rsidRPr="004F2FE4" w:rsidRDefault="00FD3362" w:rsidP="00FD3362">
      <w:pPr>
        <w:pStyle w:val="BodyCopy"/>
        <w:spacing w:before="120" w:after="60"/>
        <w:ind w:left="357"/>
        <w:rPr>
          <w:noProof w:val="0"/>
        </w:rPr>
      </w:pPr>
      <w:r w:rsidRPr="004F2FE4">
        <w:rPr>
          <w:noProof w:val="0"/>
        </w:rPr>
        <w:t>There are X questions and you are required to answer all of them to the best of your ability.</w:t>
      </w:r>
    </w:p>
    <w:p w:rsidR="00FD3362" w:rsidRPr="004F2FE4" w:rsidRDefault="00FD3362" w:rsidP="00FD3362">
      <w:pPr>
        <w:pStyle w:val="BodyCopy"/>
        <w:spacing w:before="120" w:after="60"/>
        <w:ind w:left="357"/>
        <w:rPr>
          <w:noProof w:val="0"/>
        </w:rPr>
      </w:pPr>
      <w:r w:rsidRPr="004F2FE4">
        <w:rPr>
          <w:noProof w:val="0"/>
        </w:rPr>
        <w:t>You may refer to your subject materials, however where possible try to utilise your existing knowledge when answering questions.</w:t>
      </w:r>
    </w:p>
    <w:p w:rsidR="00A57AFD" w:rsidRPr="004F2FE4" w:rsidRDefault="00FD3362" w:rsidP="00A57AFD">
      <w:pPr>
        <w:pStyle w:val="BodyCopy"/>
        <w:spacing w:before="120" w:after="60"/>
        <w:ind w:left="357"/>
        <w:rPr>
          <w:noProof w:val="0"/>
        </w:rPr>
      </w:pPr>
      <w:r w:rsidRPr="004F2FE4">
        <w:rPr>
          <w:noProof w:val="0"/>
        </w:rPr>
        <w:t>Where you are unsure of questions, please ask the Assessor for further instruction. This may be answering the question orally or asking the assessor to redefine the question</w:t>
      </w:r>
      <w:r w:rsidR="009B33F6" w:rsidRPr="004F2FE4">
        <w:rPr>
          <w:noProof w:val="0"/>
        </w:rPr>
        <w:t>.</w:t>
      </w:r>
    </w:p>
    <w:p w:rsidR="00FD3362" w:rsidRPr="004F2FE4" w:rsidRDefault="00FD3362" w:rsidP="00FD3362">
      <w:pPr>
        <w:pStyle w:val="BodyCopy"/>
        <w:spacing w:before="120" w:after="60"/>
        <w:ind w:left="357"/>
        <w:rPr>
          <w:noProof w:val="0"/>
        </w:rPr>
      </w:pPr>
      <w:r w:rsidRPr="004F2FE4">
        <w:rPr>
          <w:noProof w:val="0"/>
        </w:rPr>
        <w:t>We have X time for this assessment:</w:t>
      </w:r>
    </w:p>
    <w:p w:rsidR="00FD3362" w:rsidRPr="004F2FE4" w:rsidRDefault="00FD3362" w:rsidP="00FD3362">
      <w:pPr>
        <w:pStyle w:val="Bullet2"/>
        <w:spacing w:after="60"/>
        <w:ind w:left="717" w:hanging="360"/>
        <w:rPr>
          <w:lang w:val="en-AU"/>
        </w:rPr>
      </w:pPr>
      <w:r w:rsidRPr="004F2FE4">
        <w:rPr>
          <w:lang w:val="en-AU"/>
        </w:rPr>
        <w:t>The due date for completion of this assessment is X</w:t>
      </w:r>
    </w:p>
    <w:p w:rsidR="00FD3362" w:rsidRPr="004F2FE4" w:rsidRDefault="00FD3362" w:rsidP="00FD3362">
      <w:pPr>
        <w:pStyle w:val="Bullet2"/>
        <w:spacing w:after="60"/>
        <w:ind w:left="717" w:hanging="360"/>
        <w:rPr>
          <w:lang w:val="en-AU"/>
        </w:rPr>
      </w:pPr>
      <w:r w:rsidRPr="004F2FE4">
        <w:rPr>
          <w:lang w:val="en-AU"/>
        </w:rPr>
        <w:t>On this date you must forward the completed questions to the assessor by X time on the date of X</w:t>
      </w:r>
    </w:p>
    <w:p w:rsidR="00FD3362" w:rsidRPr="004F2FE4" w:rsidRDefault="00FD3362" w:rsidP="00FD3362">
      <w:pPr>
        <w:pStyle w:val="Bullet2"/>
        <w:spacing w:after="60"/>
        <w:ind w:left="717" w:hanging="360"/>
        <w:rPr>
          <w:lang w:val="en-AU"/>
        </w:rPr>
      </w:pPr>
      <w:r w:rsidRPr="004F2FE4">
        <w:rPr>
          <w:lang w:val="en-AU"/>
        </w:rPr>
        <w:t>Do you have any questions about this assessment?”</w:t>
      </w:r>
    </w:p>
    <w:p w:rsidR="00FD3362" w:rsidRPr="004F2FE4" w:rsidRDefault="00FD3362" w:rsidP="00FD3362">
      <w:pPr>
        <w:pStyle w:val="Bullet1"/>
        <w:numPr>
          <w:ilvl w:val="0"/>
          <w:numId w:val="5"/>
        </w:numPr>
        <w:autoSpaceDE w:val="0"/>
        <w:autoSpaceDN w:val="0"/>
        <w:adjustRightInd w:val="0"/>
        <w:spacing w:before="120" w:after="60"/>
        <w:ind w:left="357" w:hanging="357"/>
      </w:pPr>
      <w:r w:rsidRPr="004F2FE4">
        <w:t>The assessor may give time for participants to review the questions at this time to ensure they understand the nature of the questions. The assessor may need to clarify questions</w:t>
      </w:r>
    </w:p>
    <w:p w:rsidR="00FD3362" w:rsidRPr="004F2FE4" w:rsidRDefault="00FD3362" w:rsidP="00FD3362">
      <w:pPr>
        <w:pStyle w:val="Bullet1"/>
        <w:numPr>
          <w:ilvl w:val="0"/>
          <w:numId w:val="5"/>
        </w:numPr>
        <w:autoSpaceDE w:val="0"/>
        <w:autoSpaceDN w:val="0"/>
        <w:adjustRightInd w:val="0"/>
        <w:spacing w:before="120" w:after="60"/>
        <w:ind w:left="357" w:hanging="357"/>
      </w:pPr>
      <w:r w:rsidRPr="004F2FE4">
        <w:t>Participants may record written answers (where possible)</w:t>
      </w:r>
    </w:p>
    <w:p w:rsidR="009B33F6" w:rsidRPr="004F2FE4" w:rsidRDefault="00FD3362" w:rsidP="00853337">
      <w:pPr>
        <w:pStyle w:val="Bullet1"/>
        <w:numPr>
          <w:ilvl w:val="0"/>
          <w:numId w:val="5"/>
        </w:numPr>
        <w:autoSpaceDE w:val="0"/>
        <w:autoSpaceDN w:val="0"/>
        <w:adjustRightInd w:val="0"/>
        <w:spacing w:before="120" w:after="60"/>
        <w:ind w:left="357" w:hanging="357"/>
      </w:pPr>
      <w:r w:rsidRPr="004F2FE4">
        <w:t>Participants must submit the written answers to the assessor before the scheduled due date</w:t>
      </w:r>
      <w:r w:rsidR="009B33F6" w:rsidRPr="004F2FE4">
        <w:br w:type="page"/>
      </w:r>
    </w:p>
    <w:p w:rsidR="00FD3362" w:rsidRPr="004F2FE4" w:rsidRDefault="00FD3362" w:rsidP="00FD3362">
      <w:pPr>
        <w:pStyle w:val="Bullet1"/>
        <w:numPr>
          <w:ilvl w:val="0"/>
          <w:numId w:val="5"/>
        </w:numPr>
        <w:autoSpaceDE w:val="0"/>
        <w:autoSpaceDN w:val="0"/>
        <w:adjustRightInd w:val="0"/>
        <w:spacing w:before="120" w:after="60"/>
        <w:ind w:left="357" w:hanging="357"/>
      </w:pPr>
      <w:r w:rsidRPr="004F2FE4">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4F2FE4" w:rsidRDefault="00FD3362" w:rsidP="00FD3362">
      <w:pPr>
        <w:pStyle w:val="Bullet1"/>
        <w:numPr>
          <w:ilvl w:val="0"/>
          <w:numId w:val="5"/>
        </w:numPr>
        <w:autoSpaceDE w:val="0"/>
        <w:autoSpaceDN w:val="0"/>
        <w:adjustRightInd w:val="0"/>
        <w:spacing w:before="120" w:after="60"/>
        <w:ind w:left="357" w:hanging="357"/>
      </w:pPr>
      <w:r w:rsidRPr="004F2FE4">
        <w:t>Transcribe results/details to Competency Recording Sheet</w:t>
      </w:r>
    </w:p>
    <w:p w:rsidR="00FD3362" w:rsidRPr="004F2FE4" w:rsidRDefault="00FD3362" w:rsidP="00FD3362">
      <w:pPr>
        <w:pStyle w:val="Bullet1"/>
        <w:numPr>
          <w:ilvl w:val="0"/>
          <w:numId w:val="5"/>
        </w:numPr>
        <w:autoSpaceDE w:val="0"/>
        <w:autoSpaceDN w:val="0"/>
        <w:adjustRightInd w:val="0"/>
        <w:spacing w:before="120" w:after="60"/>
        <w:ind w:left="357" w:hanging="357"/>
      </w:pPr>
      <w:r w:rsidRPr="004F2FE4">
        <w:t>Forward/file assessment record.</w:t>
      </w:r>
    </w:p>
    <w:p w:rsidR="00FD3362" w:rsidRPr="004F2FE4" w:rsidRDefault="00FD3362" w:rsidP="00FD3362">
      <w:pPr>
        <w:pStyle w:val="Heading4"/>
      </w:pPr>
      <w:r w:rsidRPr="004F2FE4">
        <w:t>Specifications for Observation Checklist</w:t>
      </w:r>
    </w:p>
    <w:p w:rsidR="00FD3362" w:rsidRPr="004F2FE4" w:rsidRDefault="00FD3362" w:rsidP="00FD3362">
      <w:pPr>
        <w:pStyle w:val="BodyCopy"/>
        <w:rPr>
          <w:noProof w:val="0"/>
        </w:rPr>
      </w:pPr>
      <w:r w:rsidRPr="004F2FE4">
        <w:rPr>
          <w:noProof w:val="0"/>
        </w:rPr>
        <w:t>These specifications apply to the use of the Observation Checklist in determining competency for candidates.</w:t>
      </w:r>
    </w:p>
    <w:p w:rsidR="00FD3362" w:rsidRPr="004F2FE4" w:rsidRDefault="00FD3362" w:rsidP="00FD3362">
      <w:pPr>
        <w:pStyle w:val="BodyCopy"/>
        <w:rPr>
          <w:noProof w:val="0"/>
        </w:rPr>
      </w:pPr>
      <w:r w:rsidRPr="004F2FE4">
        <w:rPr>
          <w:noProof w:val="0"/>
        </w:rPr>
        <w:t>Only an approved assessor is authorised to complete the Observation Checklist.</w:t>
      </w:r>
    </w:p>
    <w:p w:rsidR="00FD3362" w:rsidRPr="004F2FE4" w:rsidRDefault="00FD3362" w:rsidP="00FD3362">
      <w:pPr>
        <w:pStyle w:val="BodyCopy"/>
        <w:rPr>
          <w:noProof w:val="0"/>
        </w:rPr>
      </w:pPr>
      <w:r w:rsidRPr="004F2FE4">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4F2FE4" w:rsidRDefault="00FD3362" w:rsidP="00FD3362">
      <w:pPr>
        <w:pStyle w:val="BodyCopy"/>
        <w:rPr>
          <w:noProof w:val="0"/>
        </w:rPr>
      </w:pPr>
      <w:r w:rsidRPr="004F2FE4">
        <w:rPr>
          <w:noProof w:val="0"/>
        </w:rPr>
        <w:t xml:space="preserve">To complete the Observation Checklist the Assessor must: </w:t>
      </w:r>
    </w:p>
    <w:p w:rsidR="00FD3362" w:rsidRPr="004F2FE4" w:rsidRDefault="00FD3362" w:rsidP="00FD3362">
      <w:pPr>
        <w:pStyle w:val="Bullet1"/>
        <w:numPr>
          <w:ilvl w:val="0"/>
          <w:numId w:val="5"/>
        </w:numPr>
        <w:autoSpaceDE w:val="0"/>
        <w:autoSpaceDN w:val="0"/>
        <w:adjustRightInd w:val="0"/>
        <w:spacing w:before="120"/>
        <w:ind w:left="357" w:hanging="357"/>
      </w:pPr>
      <w:r w:rsidRPr="004F2FE4">
        <w:t>Insert name of candidate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Insert assessor name</w:t>
      </w:r>
    </w:p>
    <w:p w:rsidR="00FD3362" w:rsidRPr="004F2FE4" w:rsidRDefault="00FD3362" w:rsidP="00FD3362">
      <w:pPr>
        <w:pStyle w:val="Bullet1"/>
        <w:numPr>
          <w:ilvl w:val="0"/>
          <w:numId w:val="5"/>
        </w:numPr>
        <w:autoSpaceDE w:val="0"/>
        <w:autoSpaceDN w:val="0"/>
        <w:adjustRightInd w:val="0"/>
        <w:spacing w:before="120"/>
        <w:ind w:left="357" w:hanging="357"/>
      </w:pPr>
      <w:r w:rsidRPr="004F2FE4">
        <w:t>Insert identify of location where observations are being undertaken</w:t>
      </w:r>
    </w:p>
    <w:p w:rsidR="00FD3362" w:rsidRPr="004F2FE4" w:rsidRDefault="00FD3362" w:rsidP="00FD3362">
      <w:pPr>
        <w:pStyle w:val="Bullet1"/>
        <w:numPr>
          <w:ilvl w:val="0"/>
          <w:numId w:val="5"/>
        </w:numPr>
        <w:autoSpaceDE w:val="0"/>
        <w:autoSpaceDN w:val="0"/>
        <w:adjustRightInd w:val="0"/>
        <w:spacing w:before="120"/>
        <w:ind w:left="357" w:hanging="357"/>
      </w:pPr>
      <w:r w:rsidRPr="004F2FE4">
        <w:t>Insert date/s of observations – may be single date or multiple dates</w:t>
      </w:r>
    </w:p>
    <w:p w:rsidR="00FD3362" w:rsidRPr="004F2FE4" w:rsidRDefault="00FD3362" w:rsidP="00FD3362">
      <w:pPr>
        <w:pStyle w:val="Bullet1"/>
        <w:numPr>
          <w:ilvl w:val="0"/>
          <w:numId w:val="5"/>
        </w:numPr>
        <w:autoSpaceDE w:val="0"/>
        <w:autoSpaceDN w:val="0"/>
        <w:adjustRightInd w:val="0"/>
        <w:spacing w:before="120"/>
        <w:ind w:left="357" w:hanging="357"/>
      </w:pPr>
      <w:r w:rsidRPr="004F2FE4">
        <w:t>Place a tick in either the ‘Yes’ or ‘No’ box for each listed Performance Criteria to indicate the candidate has demonstrated/not demonstrated that skill</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Provide written (and verbal) feedback to candidate – as/if appropriate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Sign and date the form</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Present form to candidate for them to sign and date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Transcribe results/details to Competency Recording Sheet for candidate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Forward/file Observation Checklist.</w:t>
      </w:r>
    </w:p>
    <w:p w:rsidR="00A57AFD" w:rsidRPr="004F2FE4" w:rsidRDefault="00FD3362" w:rsidP="00A57AFD">
      <w:pPr>
        <w:pStyle w:val="BodyCopy"/>
        <w:rPr>
          <w:noProof w:val="0"/>
        </w:rPr>
      </w:pPr>
      <w:r w:rsidRPr="004F2FE4">
        <w:rPr>
          <w:noProof w:val="0"/>
        </w:rPr>
        <w:t>This source of evidence combines with other forms of assessment to assist in determining the ‘</w:t>
      </w:r>
      <w:r w:rsidR="009964A4" w:rsidRPr="004F2FE4">
        <w:rPr>
          <w:noProof w:val="0"/>
        </w:rPr>
        <w:t xml:space="preserve">Pass </w:t>
      </w:r>
      <w:r w:rsidRPr="004F2FE4">
        <w:rPr>
          <w:noProof w:val="0"/>
        </w:rPr>
        <w:t>Competent’ or ‘Not Yet Competent’ decision for the participant.</w:t>
      </w:r>
    </w:p>
    <w:p w:rsidR="00FD3362" w:rsidRPr="004F2FE4" w:rsidRDefault="00FD3362" w:rsidP="00FD3362">
      <w:pPr>
        <w:pStyle w:val="Heading4"/>
      </w:pPr>
      <w:r w:rsidRPr="004F2FE4">
        <w:t>Specifications for Third Party Statement</w:t>
      </w:r>
    </w:p>
    <w:p w:rsidR="00FD3362" w:rsidRPr="004F2FE4" w:rsidRDefault="00FD3362" w:rsidP="00FD3362">
      <w:pPr>
        <w:pStyle w:val="BodyCopy"/>
        <w:rPr>
          <w:noProof w:val="0"/>
        </w:rPr>
      </w:pPr>
      <w:r w:rsidRPr="004F2FE4">
        <w:rPr>
          <w:noProof w:val="0"/>
        </w:rPr>
        <w:t>These specifications relate to the use of a relevant workplace person to assist in determining competency for candidates.</w:t>
      </w:r>
    </w:p>
    <w:p w:rsidR="00FD3362" w:rsidRPr="004F2FE4" w:rsidRDefault="00FD3362" w:rsidP="00FD3362">
      <w:pPr>
        <w:pStyle w:val="BodyCopy"/>
        <w:rPr>
          <w:noProof w:val="0"/>
        </w:rPr>
      </w:pPr>
      <w:r w:rsidRPr="004F2FE4">
        <w:rPr>
          <w:noProof w:val="0"/>
        </w:rPr>
        <w:t>The Third Party Statement is to be supplied by the assessor to a person in the workplace who supervises and/or works closely with the participant.</w:t>
      </w:r>
    </w:p>
    <w:p w:rsidR="00FD3362" w:rsidRPr="004F2FE4" w:rsidRDefault="00FD3362" w:rsidP="00FD3362">
      <w:pPr>
        <w:pStyle w:val="BodyCopy"/>
        <w:rPr>
          <w:noProof w:val="0"/>
        </w:rPr>
      </w:pPr>
      <w:r w:rsidRPr="004F2FE4">
        <w:rPr>
          <w:noProof w:val="0"/>
        </w:rPr>
        <w:t>This may be their Supervisor, the venue manager, the Department Manager or similar.</w:t>
      </w:r>
    </w:p>
    <w:p w:rsidR="00FD3362" w:rsidRPr="004F2FE4" w:rsidRDefault="00FD3362" w:rsidP="00FD3362">
      <w:pPr>
        <w:pStyle w:val="BodyCopy"/>
        <w:rPr>
          <w:noProof w:val="0"/>
        </w:rPr>
      </w:pPr>
      <w:r w:rsidRPr="004F2FE4">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4F2FE4" w:rsidRDefault="009B33F6">
      <w:pPr>
        <w:rPr>
          <w:rFonts w:ascii="Helvetica" w:eastAsia="Calibri" w:hAnsi="Helvetica" w:cs="Calibri"/>
          <w:szCs w:val="16"/>
          <w:lang w:eastAsia="ar-SA"/>
        </w:rPr>
      </w:pPr>
      <w:r w:rsidRPr="004F2FE4">
        <w:rPr>
          <w:rFonts w:ascii="Helvetica" w:hAnsi="Helvetica"/>
        </w:rPr>
        <w:br w:type="page"/>
      </w:r>
    </w:p>
    <w:p w:rsidR="00FD3362" w:rsidRPr="004F2FE4" w:rsidRDefault="00FD3362" w:rsidP="00FD3362">
      <w:pPr>
        <w:pStyle w:val="BodyCopy"/>
        <w:rPr>
          <w:noProof w:val="0"/>
        </w:rPr>
      </w:pPr>
      <w:r w:rsidRPr="004F2FE4">
        <w:rPr>
          <w:noProof w:val="0"/>
        </w:rPr>
        <w:lastRenderedPageBreak/>
        <w:t>A meeting must take place between the Assessor and the Third Party to explain and demonstrate the use of the Third Party Statement.</w:t>
      </w:r>
    </w:p>
    <w:p w:rsidR="00FD3362" w:rsidRPr="004F2FE4" w:rsidRDefault="00FD3362" w:rsidP="00FD3362">
      <w:pPr>
        <w:pStyle w:val="BodyCopy"/>
        <w:rPr>
          <w:noProof w:val="0"/>
        </w:rPr>
      </w:pPr>
      <w:r w:rsidRPr="004F2FE4">
        <w:rPr>
          <w:noProof w:val="0"/>
        </w:rPr>
        <w:t>To complete the Third Party Verificati</w:t>
      </w:r>
      <w:r w:rsidR="009B33F6" w:rsidRPr="004F2FE4">
        <w:rPr>
          <w:noProof w:val="0"/>
        </w:rPr>
        <w:t>on Statement the Assessor must:</w:t>
      </w:r>
    </w:p>
    <w:p w:rsidR="00FD3362" w:rsidRPr="004F2FE4" w:rsidRDefault="00FD3362" w:rsidP="00FD3362">
      <w:pPr>
        <w:pStyle w:val="Bullet1"/>
        <w:numPr>
          <w:ilvl w:val="0"/>
          <w:numId w:val="5"/>
        </w:numPr>
        <w:autoSpaceDE w:val="0"/>
        <w:autoSpaceDN w:val="0"/>
        <w:adjustRightInd w:val="0"/>
        <w:spacing w:before="120"/>
        <w:ind w:left="357" w:hanging="357"/>
      </w:pPr>
      <w:r w:rsidRPr="004F2FE4">
        <w:t>Insert candidate name</w:t>
      </w:r>
    </w:p>
    <w:p w:rsidR="00FD3362" w:rsidRPr="004F2FE4" w:rsidRDefault="00FD3362" w:rsidP="00FD3362">
      <w:pPr>
        <w:pStyle w:val="Bullet1"/>
        <w:numPr>
          <w:ilvl w:val="0"/>
          <w:numId w:val="5"/>
        </w:numPr>
        <w:autoSpaceDE w:val="0"/>
        <w:autoSpaceDN w:val="0"/>
        <w:adjustRightInd w:val="0"/>
        <w:spacing w:before="120"/>
        <w:ind w:left="357" w:hanging="357"/>
      </w:pPr>
      <w:r w:rsidRPr="004F2FE4">
        <w:t>Insert name and contact details of the Third Party</w:t>
      </w:r>
    </w:p>
    <w:p w:rsidR="00FD3362" w:rsidRPr="004F2FE4" w:rsidRDefault="00FD3362" w:rsidP="00FD3362">
      <w:pPr>
        <w:pStyle w:val="Bullet1"/>
        <w:numPr>
          <w:ilvl w:val="0"/>
          <w:numId w:val="5"/>
        </w:numPr>
        <w:autoSpaceDE w:val="0"/>
        <w:autoSpaceDN w:val="0"/>
        <w:adjustRightInd w:val="0"/>
        <w:spacing w:before="120"/>
        <w:ind w:left="357" w:hanging="357"/>
      </w:pPr>
      <w:r w:rsidRPr="004F2FE4">
        <w:t>Tick the box to indicate the relationship of the Third Party to the candidate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Present the partially completed form to the Third Party for them to finalise</w:t>
      </w:r>
    </w:p>
    <w:p w:rsidR="00FD3362" w:rsidRPr="004F2FE4" w:rsidRDefault="00FD3362" w:rsidP="00FD3362">
      <w:pPr>
        <w:pStyle w:val="Bullet1"/>
        <w:numPr>
          <w:ilvl w:val="0"/>
          <w:numId w:val="5"/>
        </w:numPr>
        <w:autoSpaceDE w:val="0"/>
        <w:autoSpaceDN w:val="0"/>
        <w:adjustRightInd w:val="0"/>
        <w:spacing w:before="120"/>
        <w:ind w:left="357" w:hanging="357"/>
      </w:pPr>
      <w:r w:rsidRPr="004F2FE4">
        <w:t xml:space="preserve">Collect the completed form from the Third Party </w:t>
      </w:r>
    </w:p>
    <w:p w:rsidR="00FD3362" w:rsidRPr="004F2FE4" w:rsidRDefault="00FD3362" w:rsidP="00FD3362">
      <w:pPr>
        <w:pStyle w:val="Bullet1"/>
        <w:numPr>
          <w:ilvl w:val="0"/>
          <w:numId w:val="5"/>
        </w:numPr>
        <w:autoSpaceDE w:val="0"/>
        <w:autoSpaceDN w:val="0"/>
        <w:adjustRightInd w:val="0"/>
        <w:spacing w:before="120"/>
        <w:ind w:left="357" w:hanging="357"/>
      </w:pPr>
      <w:r w:rsidRPr="004F2FE4">
        <w:t>Transcribe results/details to Competency Recording Sheet for candidate</w:t>
      </w:r>
    </w:p>
    <w:p w:rsidR="00FD3362" w:rsidRPr="004F2FE4" w:rsidRDefault="00FD3362" w:rsidP="00FD3362">
      <w:pPr>
        <w:pStyle w:val="Bullet1"/>
        <w:numPr>
          <w:ilvl w:val="0"/>
          <w:numId w:val="5"/>
        </w:numPr>
        <w:autoSpaceDE w:val="0"/>
        <w:autoSpaceDN w:val="0"/>
        <w:adjustRightInd w:val="0"/>
        <w:spacing w:before="120"/>
        <w:ind w:left="357" w:hanging="357"/>
      </w:pPr>
      <w:r w:rsidRPr="004F2FE4">
        <w:t>Forward/file Third Party Statement.</w:t>
      </w:r>
    </w:p>
    <w:p w:rsidR="00FD3362" w:rsidRPr="004F2FE4" w:rsidRDefault="00FD3362" w:rsidP="00FD3362">
      <w:pPr>
        <w:pStyle w:val="BodyCopy"/>
        <w:rPr>
          <w:noProof w:val="0"/>
        </w:rPr>
      </w:pPr>
      <w:r w:rsidRPr="004F2FE4">
        <w:rPr>
          <w:noProof w:val="0"/>
        </w:rPr>
        <w:t>The Third Party must:</w:t>
      </w:r>
    </w:p>
    <w:p w:rsidR="00FD3362" w:rsidRPr="004F2FE4" w:rsidRDefault="00FD3362" w:rsidP="00FD3362">
      <w:pPr>
        <w:pStyle w:val="Bullet1"/>
        <w:numPr>
          <w:ilvl w:val="0"/>
          <w:numId w:val="5"/>
        </w:numPr>
        <w:autoSpaceDE w:val="0"/>
        <w:autoSpaceDN w:val="0"/>
        <w:adjustRightInd w:val="0"/>
        <w:spacing w:before="120"/>
        <w:ind w:left="357" w:hanging="357"/>
      </w:pPr>
      <w:r w:rsidRPr="004F2FE4">
        <w:t>Record their belief regarding candidate ability/competency as either:</w:t>
      </w:r>
    </w:p>
    <w:p w:rsidR="00FD3362" w:rsidRPr="004F2FE4" w:rsidRDefault="009964A4" w:rsidP="00FD3362">
      <w:pPr>
        <w:pStyle w:val="Bullet2"/>
        <w:ind w:left="717" w:hanging="360"/>
        <w:rPr>
          <w:lang w:val="en-AU"/>
        </w:rPr>
      </w:pPr>
      <w:r w:rsidRPr="004F2FE4">
        <w:rPr>
          <w:rFonts w:eastAsiaTheme="minorHAnsi" w:cstheme="minorBidi"/>
          <w:szCs w:val="22"/>
          <w:lang w:val="en-AU"/>
        </w:rPr>
        <w:t>Pass</w:t>
      </w:r>
      <w:r w:rsidRPr="004F2FE4">
        <w:rPr>
          <w:lang w:val="en-AU"/>
        </w:rPr>
        <w:t xml:space="preserve"> </w:t>
      </w:r>
      <w:r w:rsidR="00FD3362" w:rsidRPr="004F2FE4">
        <w:rPr>
          <w:lang w:val="en-AU"/>
        </w:rPr>
        <w:t>Competent = Yes</w:t>
      </w:r>
    </w:p>
    <w:p w:rsidR="00FD3362" w:rsidRPr="004F2FE4" w:rsidRDefault="00FD3362" w:rsidP="00FD3362">
      <w:pPr>
        <w:pStyle w:val="Bullet2"/>
        <w:ind w:left="717" w:hanging="360"/>
        <w:rPr>
          <w:lang w:val="en-AU"/>
        </w:rPr>
      </w:pPr>
      <w:r w:rsidRPr="004F2FE4">
        <w:rPr>
          <w:lang w:val="en-AU"/>
        </w:rPr>
        <w:t>Not Yet Competent = No</w:t>
      </w:r>
    </w:p>
    <w:p w:rsidR="00FD3362" w:rsidRPr="004F2FE4" w:rsidRDefault="00FD3362" w:rsidP="00FD3362">
      <w:pPr>
        <w:pStyle w:val="Bullet2"/>
        <w:ind w:left="717" w:hanging="360"/>
        <w:rPr>
          <w:lang w:val="en-AU"/>
        </w:rPr>
      </w:pPr>
      <w:r w:rsidRPr="004F2FE4">
        <w:rPr>
          <w:lang w:val="en-AU"/>
        </w:rPr>
        <w:t>Unsure about whether candidate is competent or not = Not Sure</w:t>
      </w:r>
    </w:p>
    <w:p w:rsidR="00FD3362" w:rsidRPr="004F2FE4" w:rsidRDefault="00FD3362" w:rsidP="00FD3362">
      <w:pPr>
        <w:pStyle w:val="Bullet1"/>
        <w:numPr>
          <w:ilvl w:val="0"/>
          <w:numId w:val="5"/>
        </w:numPr>
        <w:autoSpaceDE w:val="0"/>
        <w:autoSpaceDN w:val="0"/>
        <w:adjustRightInd w:val="0"/>
        <w:spacing w:before="120"/>
        <w:ind w:left="357" w:hanging="357"/>
      </w:pPr>
      <w:r w:rsidRPr="004F2FE4">
        <w:t>Meet briefly with the assessor to discuss and/or clarify the form.</w:t>
      </w:r>
    </w:p>
    <w:p w:rsidR="00FD3362" w:rsidRPr="004F2FE4" w:rsidRDefault="00FD3362" w:rsidP="00FD3362">
      <w:pPr>
        <w:pStyle w:val="BodyCopy"/>
        <w:rPr>
          <w:noProof w:val="0"/>
        </w:rPr>
      </w:pPr>
      <w:r w:rsidRPr="004F2FE4">
        <w:rPr>
          <w:noProof w:val="0"/>
        </w:rPr>
        <w:t>This source of evidence combines with other forms of assessment to assist in determining the ‘</w:t>
      </w:r>
      <w:r w:rsidR="009964A4" w:rsidRPr="004F2FE4">
        <w:rPr>
          <w:noProof w:val="0"/>
        </w:rPr>
        <w:t xml:space="preserve">Pass </w:t>
      </w:r>
      <w:r w:rsidRPr="004F2FE4">
        <w:rPr>
          <w:noProof w:val="0"/>
        </w:rPr>
        <w:t>Competent’ or ‘Not Yet Competent’ decision for the candidate.</w:t>
      </w:r>
    </w:p>
    <w:p w:rsidR="00FD3362" w:rsidRPr="004F2FE4" w:rsidRDefault="00FD3362" w:rsidP="00FD3362">
      <w:pPr>
        <w:pStyle w:val="BodyCopy"/>
        <w:rPr>
          <w:noProof w:val="0"/>
        </w:rPr>
      </w:pPr>
      <w:r w:rsidRPr="004F2FE4">
        <w:rPr>
          <w:noProof w:val="0"/>
        </w:rPr>
        <w:t>A separate Third Party Statement is required for each Competency Unit undertaken by the candidate.</w:t>
      </w:r>
    </w:p>
    <w:p w:rsidR="00AC3C86" w:rsidRPr="004F2FE4" w:rsidRDefault="00AC3C86">
      <w:pPr>
        <w:rPr>
          <w:rStyle w:val="BodyCopyBold"/>
          <w:rFonts w:ascii="Helvetica" w:hAnsi="Helvetica"/>
        </w:rPr>
      </w:pPr>
    </w:p>
    <w:p w:rsidR="00AC3C86" w:rsidRPr="004F2FE4" w:rsidRDefault="00AC3C86">
      <w:pPr>
        <w:rPr>
          <w:rStyle w:val="BodyCopyBold"/>
          <w:rFonts w:ascii="Helvetica" w:hAnsi="Helvetica"/>
        </w:rPr>
        <w:sectPr w:rsidR="00AC3C86" w:rsidRPr="004F2FE4"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4F2FE4" w:rsidRDefault="00AC3C86" w:rsidP="00AC3C86">
      <w:pPr>
        <w:pStyle w:val="Heading1"/>
      </w:pPr>
      <w:bookmarkStart w:id="15" w:name="_Toc337029269"/>
      <w:bookmarkStart w:id="16" w:name="_Toc425770671"/>
      <w:r w:rsidRPr="004F2FE4">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F10EA4" w:rsidRPr="004F2FE4" w:rsidTr="00AF3AB5">
        <w:tc>
          <w:tcPr>
            <w:tcW w:w="10696" w:type="dxa"/>
            <w:gridSpan w:val="4"/>
            <w:tcBorders>
              <w:top w:val="single" w:sz="4" w:space="0" w:color="auto"/>
              <w:left w:val="single" w:sz="4" w:space="0" w:color="auto"/>
              <w:bottom w:val="single" w:sz="6" w:space="0" w:color="auto"/>
              <w:right w:val="single" w:sz="4" w:space="0" w:color="auto"/>
            </w:tcBorders>
          </w:tcPr>
          <w:p w:rsidR="00F10EA4" w:rsidRPr="004F2FE4" w:rsidRDefault="00F10EA4" w:rsidP="00AF3AB5">
            <w:pPr>
              <w:pStyle w:val="TableText"/>
              <w:spacing w:before="60" w:after="100"/>
            </w:pPr>
            <w:r w:rsidRPr="004F2FE4">
              <w:rPr>
                <w:b/>
              </w:rPr>
              <w:t xml:space="preserve">UNIT TITLE: </w:t>
            </w:r>
            <w:r w:rsidRPr="004F2FE4">
              <w:t>AUDIT FINANCIAL PROCEDURES</w:t>
            </w:r>
          </w:p>
        </w:tc>
        <w:tc>
          <w:tcPr>
            <w:tcW w:w="3479" w:type="dxa"/>
            <w:tcBorders>
              <w:top w:val="single" w:sz="4" w:space="0" w:color="auto"/>
              <w:left w:val="single" w:sz="4" w:space="0" w:color="auto"/>
              <w:bottom w:val="single" w:sz="6" w:space="0" w:color="auto"/>
              <w:right w:val="single" w:sz="4" w:space="0" w:color="auto"/>
            </w:tcBorders>
          </w:tcPr>
          <w:p w:rsidR="00F10EA4" w:rsidRPr="004F2FE4" w:rsidRDefault="00F10EA4" w:rsidP="00AF3AB5">
            <w:pPr>
              <w:pStyle w:val="TableText"/>
              <w:spacing w:before="60" w:after="100"/>
            </w:pPr>
            <w:r w:rsidRPr="004F2FE4">
              <w:rPr>
                <w:b/>
              </w:rPr>
              <w:t>NOMINAL HOURS:</w:t>
            </w:r>
            <w:r w:rsidRPr="004F2FE4">
              <w:t xml:space="preserve"> 60</w:t>
            </w:r>
          </w:p>
        </w:tc>
      </w:tr>
      <w:tr w:rsidR="00F10EA4" w:rsidRPr="004F2FE4" w:rsidTr="00AF3AB5">
        <w:tc>
          <w:tcPr>
            <w:tcW w:w="14175" w:type="dxa"/>
            <w:gridSpan w:val="5"/>
            <w:tcBorders>
              <w:top w:val="single" w:sz="6" w:space="0" w:color="auto"/>
              <w:left w:val="single" w:sz="4" w:space="0" w:color="auto"/>
              <w:bottom w:val="single" w:sz="4" w:space="0" w:color="auto"/>
              <w:right w:val="single" w:sz="4" w:space="0" w:color="auto"/>
            </w:tcBorders>
          </w:tcPr>
          <w:p w:rsidR="00F10EA4" w:rsidRPr="004F2FE4" w:rsidRDefault="00F10EA4" w:rsidP="00AF3AB5">
            <w:pPr>
              <w:pStyle w:val="TableText"/>
              <w:spacing w:before="60" w:after="100"/>
              <w:rPr>
                <w:b/>
              </w:rPr>
            </w:pPr>
            <w:r w:rsidRPr="004F2FE4">
              <w:rPr>
                <w:b/>
              </w:rPr>
              <w:t xml:space="preserve">UNIT NUMBER: </w:t>
            </w:r>
            <w:r w:rsidRPr="004F2FE4">
              <w:t>D1.HFI.CL8.01</w:t>
            </w:r>
            <w:r w:rsidRPr="004F2FE4">
              <w:tab/>
              <w:t>D1.HFA.CL7.05</w:t>
            </w:r>
            <w:r w:rsidRPr="004F2FE4">
              <w:tab/>
              <w:t>D2.TFA.CL7.01</w:t>
            </w:r>
          </w:p>
        </w:tc>
      </w:tr>
      <w:tr w:rsidR="00F10EA4" w:rsidRPr="004F2FE4" w:rsidTr="00AF3AB5">
        <w:tc>
          <w:tcPr>
            <w:tcW w:w="14175" w:type="dxa"/>
            <w:gridSpan w:val="5"/>
            <w:tcBorders>
              <w:top w:val="single" w:sz="6" w:space="0" w:color="auto"/>
              <w:left w:val="single" w:sz="4" w:space="0" w:color="auto"/>
              <w:bottom w:val="single" w:sz="4" w:space="0" w:color="auto"/>
              <w:right w:val="single" w:sz="4" w:space="0" w:color="auto"/>
            </w:tcBorders>
          </w:tcPr>
          <w:p w:rsidR="00F10EA4" w:rsidRPr="004F2FE4" w:rsidRDefault="00F10EA4" w:rsidP="00AF3AB5">
            <w:pPr>
              <w:pStyle w:val="TableText"/>
              <w:spacing w:before="60" w:after="100"/>
              <w:rPr>
                <w:rFonts w:cs="Arial"/>
              </w:rPr>
            </w:pPr>
            <w:r w:rsidRPr="004F2FE4">
              <w:rPr>
                <w:rFonts w:cs="Arial"/>
                <w:b/>
              </w:rPr>
              <w:t>UNIT DESCRIPTOR:</w:t>
            </w:r>
            <w:r w:rsidRPr="004F2FE4">
              <w:rPr>
                <w:rFonts w:cs="Arial"/>
              </w:rPr>
              <w:t xml:space="preserve"> </w:t>
            </w:r>
            <w:r w:rsidRPr="004F2FE4">
              <w:t>This unit deals with the skills and knowledge required to audit financial procedures in a range of settings within the labour divisions of the hotel and travel industries.</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10EA4" w:rsidRPr="004F2FE4" w:rsidRDefault="00F10EA4" w:rsidP="00AF3AB5">
            <w:pPr>
              <w:pStyle w:val="TableTextBold"/>
              <w:spacing w:before="60" w:after="100"/>
            </w:pPr>
            <w:r w:rsidRPr="004F2FE4">
              <w:t>ELEMENTS AND PERFORMANCE CRITERIA</w:t>
            </w:r>
          </w:p>
        </w:tc>
        <w:tc>
          <w:tcPr>
            <w:tcW w:w="9247" w:type="dxa"/>
            <w:gridSpan w:val="4"/>
            <w:tcBorders>
              <w:top w:val="single" w:sz="4" w:space="0" w:color="auto"/>
            </w:tcBorders>
          </w:tcPr>
          <w:p w:rsidR="00F10EA4" w:rsidRPr="004F2FE4" w:rsidRDefault="00F10EA4" w:rsidP="00AF3AB5">
            <w:pPr>
              <w:pStyle w:val="TableTextBold"/>
              <w:spacing w:before="60" w:after="100"/>
            </w:pPr>
            <w:r w:rsidRPr="004F2FE4">
              <w:t>UNIT VARIABLE AND ASSESSMENT GUIDE</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F10EA4" w:rsidRPr="004F2FE4" w:rsidRDefault="00F10EA4" w:rsidP="00AF3AB5">
            <w:pPr>
              <w:pStyle w:val="TableTextBold"/>
              <w:spacing w:before="60" w:after="100"/>
            </w:pPr>
            <w:r w:rsidRPr="004F2FE4">
              <w:t>Element 1. Monitor financial procedures</w:t>
            </w:r>
          </w:p>
          <w:p w:rsidR="00F10EA4" w:rsidRPr="004F2FE4" w:rsidRDefault="00F10EA4" w:rsidP="00AF3AB5">
            <w:pPr>
              <w:pStyle w:val="HangingNumber"/>
              <w:tabs>
                <w:tab w:val="clear" w:pos="531"/>
              </w:tabs>
              <w:spacing w:after="100"/>
              <w:ind w:left="482" w:hanging="482"/>
              <w:rPr>
                <w:rFonts w:ascii="Helvetica" w:hAnsi="Helvetica"/>
                <w:sz w:val="22"/>
                <w:szCs w:val="22"/>
                <w:lang w:val="en-AU"/>
              </w:rPr>
            </w:pPr>
            <w:r w:rsidRPr="004F2FE4">
              <w:rPr>
                <w:rFonts w:ascii="Helvetica" w:hAnsi="Helvetica"/>
                <w:b/>
                <w:sz w:val="22"/>
                <w:szCs w:val="22"/>
                <w:lang w:val="en-AU"/>
              </w:rPr>
              <w:t>1.1</w:t>
            </w:r>
            <w:r w:rsidRPr="004F2FE4">
              <w:rPr>
                <w:rFonts w:ascii="Helvetica" w:hAnsi="Helvetica"/>
                <w:b/>
                <w:sz w:val="22"/>
                <w:szCs w:val="22"/>
                <w:lang w:val="en-AU"/>
              </w:rPr>
              <w:tab/>
            </w:r>
            <w:r w:rsidRPr="004F2FE4">
              <w:rPr>
                <w:rFonts w:ascii="Helvetica" w:hAnsi="Helvetica"/>
                <w:sz w:val="22"/>
                <w:szCs w:val="22"/>
                <w:lang w:val="en-AU"/>
              </w:rPr>
              <w:t xml:space="preserve">Check </w:t>
            </w:r>
            <w:r w:rsidRPr="004F2FE4">
              <w:rPr>
                <w:rFonts w:ascii="Helvetica" w:hAnsi="Helvetica"/>
                <w:i/>
                <w:sz w:val="22"/>
                <w:szCs w:val="22"/>
                <w:lang w:val="en-AU"/>
              </w:rPr>
              <w:t>transactions</w:t>
            </w:r>
            <w:r w:rsidRPr="004F2FE4">
              <w:rPr>
                <w:rFonts w:ascii="Helvetica" w:hAnsi="Helvetica"/>
                <w:sz w:val="22"/>
                <w:szCs w:val="22"/>
                <w:lang w:val="en-AU"/>
              </w:rPr>
              <w:t xml:space="preserve"> accord with enterprise procedures</w:t>
            </w:r>
          </w:p>
          <w:p w:rsidR="00F10EA4" w:rsidRPr="004F2FE4" w:rsidRDefault="00F10EA4" w:rsidP="00AF3AB5">
            <w:pPr>
              <w:pStyle w:val="HangingNumber"/>
              <w:tabs>
                <w:tab w:val="clear" w:pos="531"/>
              </w:tabs>
              <w:spacing w:after="100"/>
              <w:ind w:left="482" w:hanging="482"/>
              <w:rPr>
                <w:rFonts w:ascii="Helvetica" w:hAnsi="Helvetica"/>
                <w:sz w:val="22"/>
                <w:szCs w:val="22"/>
                <w:lang w:val="en-AU"/>
              </w:rPr>
            </w:pPr>
            <w:r w:rsidRPr="004F2FE4">
              <w:rPr>
                <w:rFonts w:ascii="Helvetica" w:hAnsi="Helvetica"/>
                <w:b/>
                <w:sz w:val="22"/>
                <w:szCs w:val="22"/>
                <w:lang w:val="en-AU"/>
              </w:rPr>
              <w:t>1.2</w:t>
            </w:r>
            <w:r w:rsidRPr="004F2FE4">
              <w:rPr>
                <w:rFonts w:ascii="Helvetica" w:hAnsi="Helvetica"/>
                <w:b/>
                <w:sz w:val="22"/>
                <w:szCs w:val="22"/>
                <w:lang w:val="en-AU"/>
              </w:rPr>
              <w:tab/>
            </w:r>
            <w:r w:rsidRPr="004F2FE4">
              <w:rPr>
                <w:rFonts w:ascii="Helvetica" w:hAnsi="Helvetica"/>
                <w:sz w:val="22"/>
                <w:szCs w:val="22"/>
                <w:lang w:val="en-AU"/>
              </w:rPr>
              <w:t>Balance transactions accurately</w:t>
            </w:r>
          </w:p>
          <w:p w:rsidR="00F10EA4" w:rsidRPr="004F2FE4" w:rsidRDefault="00F10EA4" w:rsidP="00AF3AB5">
            <w:pPr>
              <w:pStyle w:val="HangingNumber"/>
              <w:tabs>
                <w:tab w:val="clear" w:pos="531"/>
              </w:tabs>
              <w:spacing w:after="100"/>
              <w:ind w:left="482" w:hanging="482"/>
              <w:rPr>
                <w:rFonts w:ascii="Helvetica" w:hAnsi="Helvetica"/>
                <w:sz w:val="22"/>
                <w:szCs w:val="22"/>
                <w:lang w:val="en-AU"/>
              </w:rPr>
            </w:pPr>
            <w:r w:rsidRPr="004F2FE4">
              <w:rPr>
                <w:rFonts w:ascii="Helvetica" w:hAnsi="Helvetica"/>
                <w:b/>
                <w:sz w:val="22"/>
                <w:szCs w:val="22"/>
                <w:lang w:val="en-AU"/>
              </w:rPr>
              <w:t>1.3</w:t>
            </w:r>
            <w:r w:rsidRPr="004F2FE4">
              <w:rPr>
                <w:rFonts w:ascii="Helvetica" w:hAnsi="Helvetica"/>
                <w:sz w:val="22"/>
                <w:szCs w:val="22"/>
                <w:lang w:val="en-AU"/>
              </w:rPr>
              <w:tab/>
            </w:r>
            <w:r w:rsidRPr="004F2FE4">
              <w:rPr>
                <w:rFonts w:ascii="Helvetica" w:hAnsi="Helvetica"/>
                <w:i/>
                <w:sz w:val="22"/>
                <w:szCs w:val="22"/>
                <w:lang w:val="en-AU"/>
              </w:rPr>
              <w:t>Check balances</w:t>
            </w:r>
            <w:r w:rsidRPr="004F2FE4">
              <w:rPr>
                <w:rFonts w:ascii="Helvetica" w:hAnsi="Helvetica"/>
                <w:sz w:val="22"/>
                <w:szCs w:val="22"/>
                <w:lang w:val="en-AU"/>
              </w:rPr>
              <w:t xml:space="preserve"> prepared by others are in accordance with enterprise procedures</w:t>
            </w:r>
          </w:p>
          <w:p w:rsidR="00F10EA4" w:rsidRPr="004F2FE4" w:rsidRDefault="00F10EA4" w:rsidP="00AF3AB5">
            <w:pPr>
              <w:pStyle w:val="HangingNumber"/>
              <w:tabs>
                <w:tab w:val="clear" w:pos="531"/>
              </w:tabs>
              <w:spacing w:after="100"/>
              <w:ind w:left="482" w:hanging="482"/>
              <w:rPr>
                <w:rFonts w:ascii="Helvetica" w:hAnsi="Helvetica"/>
                <w:sz w:val="22"/>
                <w:szCs w:val="22"/>
                <w:lang w:val="en-AU"/>
              </w:rPr>
            </w:pPr>
            <w:r w:rsidRPr="004F2FE4">
              <w:rPr>
                <w:rFonts w:ascii="Helvetica" w:hAnsi="Helvetica"/>
                <w:b/>
                <w:sz w:val="22"/>
                <w:szCs w:val="22"/>
                <w:lang w:val="en-AU"/>
              </w:rPr>
              <w:t>1.4</w:t>
            </w:r>
            <w:r w:rsidRPr="004F2FE4">
              <w:rPr>
                <w:rFonts w:ascii="Helvetica" w:hAnsi="Helvetica"/>
                <w:sz w:val="22"/>
                <w:szCs w:val="22"/>
                <w:lang w:val="en-AU"/>
              </w:rPr>
              <w:tab/>
              <w:t xml:space="preserve">Implement and control </w:t>
            </w:r>
            <w:r w:rsidRPr="004F2FE4">
              <w:rPr>
                <w:rFonts w:ascii="Helvetica" w:hAnsi="Helvetica"/>
                <w:i/>
                <w:sz w:val="22"/>
                <w:szCs w:val="22"/>
                <w:lang w:val="en-AU"/>
              </w:rPr>
              <w:t>financial systems</w:t>
            </w:r>
            <w:r w:rsidRPr="004F2FE4">
              <w:rPr>
                <w:rFonts w:ascii="Helvetica" w:hAnsi="Helvetica"/>
                <w:sz w:val="22"/>
                <w:szCs w:val="22"/>
                <w:lang w:val="en-AU"/>
              </w:rPr>
              <w:t xml:space="preserve"> in accordance with enterprise procedures</w:t>
            </w:r>
          </w:p>
          <w:p w:rsidR="00F10EA4" w:rsidRPr="004F2FE4" w:rsidRDefault="00F10EA4" w:rsidP="00AF3AB5">
            <w:pPr>
              <w:pStyle w:val="HangingNumber"/>
              <w:tabs>
                <w:tab w:val="clear" w:pos="531"/>
              </w:tabs>
              <w:spacing w:after="100"/>
              <w:ind w:left="482" w:hanging="482"/>
              <w:rPr>
                <w:rFonts w:ascii="Helvetica" w:hAnsi="Helvetica"/>
                <w:sz w:val="22"/>
                <w:szCs w:val="22"/>
                <w:lang w:val="en-AU"/>
              </w:rPr>
            </w:pPr>
            <w:r w:rsidRPr="004F2FE4">
              <w:rPr>
                <w:rFonts w:ascii="Helvetica" w:hAnsi="Helvetica"/>
                <w:b/>
                <w:sz w:val="22"/>
                <w:szCs w:val="22"/>
                <w:lang w:val="en-AU"/>
              </w:rPr>
              <w:t>1.5</w:t>
            </w:r>
            <w:r w:rsidRPr="004F2FE4">
              <w:rPr>
                <w:rFonts w:ascii="Helvetica" w:hAnsi="Helvetica"/>
                <w:b/>
                <w:sz w:val="22"/>
                <w:szCs w:val="22"/>
                <w:lang w:val="en-AU"/>
              </w:rPr>
              <w:tab/>
            </w:r>
            <w:r w:rsidRPr="004F2FE4">
              <w:rPr>
                <w:rFonts w:ascii="Helvetica" w:hAnsi="Helvetica"/>
                <w:sz w:val="22"/>
                <w:szCs w:val="22"/>
                <w:lang w:val="en-AU"/>
              </w:rPr>
              <w:t xml:space="preserve">Monitor financial systems and provide input on possible improvements to appropriate personnel </w:t>
            </w:r>
          </w:p>
          <w:p w:rsidR="00F10EA4" w:rsidRPr="004F2FE4" w:rsidRDefault="00F10EA4" w:rsidP="00AF3AB5">
            <w:pPr>
              <w:pStyle w:val="HangingNumber"/>
              <w:tabs>
                <w:tab w:val="clear" w:pos="531"/>
              </w:tabs>
              <w:spacing w:after="100"/>
              <w:ind w:left="482" w:hanging="482"/>
              <w:rPr>
                <w:rFonts w:ascii="Helvetica" w:hAnsi="Helvetica"/>
                <w:sz w:val="22"/>
                <w:szCs w:val="22"/>
                <w:lang w:val="en-AU"/>
              </w:rPr>
            </w:pPr>
            <w:r w:rsidRPr="004F2FE4">
              <w:rPr>
                <w:rFonts w:ascii="Helvetica" w:hAnsi="Helvetica"/>
                <w:b/>
                <w:sz w:val="22"/>
                <w:szCs w:val="22"/>
                <w:lang w:val="en-AU"/>
              </w:rPr>
              <w:t>1.6</w:t>
            </w:r>
            <w:r w:rsidRPr="004F2FE4">
              <w:rPr>
                <w:rFonts w:ascii="Helvetica" w:hAnsi="Helvetica"/>
                <w:sz w:val="22"/>
                <w:szCs w:val="22"/>
                <w:lang w:val="en-AU"/>
              </w:rPr>
              <w:tab/>
              <w:t xml:space="preserve">Identify and resolve </w:t>
            </w:r>
            <w:r w:rsidRPr="004F2FE4">
              <w:rPr>
                <w:rFonts w:ascii="Helvetica" w:hAnsi="Helvetica"/>
                <w:i/>
                <w:sz w:val="22"/>
                <w:szCs w:val="22"/>
                <w:lang w:val="en-AU"/>
              </w:rPr>
              <w:t>discrepancies</w:t>
            </w:r>
            <w:r w:rsidRPr="004F2FE4">
              <w:rPr>
                <w:rFonts w:ascii="Helvetica" w:hAnsi="Helvetica"/>
                <w:sz w:val="22"/>
                <w:szCs w:val="22"/>
                <w:lang w:val="en-AU"/>
              </w:rPr>
              <w:t xml:space="preserve"> </w:t>
            </w:r>
            <w:r w:rsidRPr="004F2FE4">
              <w:rPr>
                <w:rFonts w:ascii="Helvetica" w:hAnsi="Helvetica"/>
                <w:i/>
                <w:sz w:val="22"/>
                <w:szCs w:val="22"/>
                <w:lang w:val="en-AU"/>
              </w:rPr>
              <w:t>or errors</w:t>
            </w:r>
            <w:r w:rsidRPr="004F2FE4">
              <w:rPr>
                <w:rFonts w:ascii="Helvetica" w:hAnsi="Helvetica"/>
                <w:sz w:val="22"/>
                <w:szCs w:val="22"/>
                <w:lang w:val="en-AU"/>
              </w:rPr>
              <w:t xml:space="preserve"> according to level of responsibility and in consultation with </w:t>
            </w:r>
            <w:r w:rsidRPr="004F2FE4">
              <w:rPr>
                <w:rFonts w:ascii="Helvetica" w:hAnsi="Helvetica"/>
                <w:i/>
                <w:sz w:val="22"/>
                <w:szCs w:val="22"/>
                <w:lang w:val="en-AU"/>
              </w:rPr>
              <w:t>designated persons</w:t>
            </w:r>
          </w:p>
        </w:tc>
        <w:tc>
          <w:tcPr>
            <w:tcW w:w="9247" w:type="dxa"/>
            <w:gridSpan w:val="4"/>
            <w:tcBorders>
              <w:bottom w:val="single" w:sz="4" w:space="0" w:color="auto"/>
            </w:tcBorders>
          </w:tcPr>
          <w:p w:rsidR="00F10EA4" w:rsidRPr="004F2FE4" w:rsidRDefault="00F10EA4" w:rsidP="00AF3AB5">
            <w:pPr>
              <w:pStyle w:val="TableTextBold"/>
              <w:spacing w:before="60" w:after="100"/>
            </w:pPr>
            <w:r w:rsidRPr="004F2FE4">
              <w:t>Unit Variables</w:t>
            </w:r>
          </w:p>
          <w:p w:rsidR="00F10EA4" w:rsidRPr="004F2FE4" w:rsidRDefault="00F10EA4" w:rsidP="00AF3AB5">
            <w:pPr>
              <w:pStyle w:val="TableText"/>
              <w:spacing w:before="60" w:after="100"/>
            </w:pPr>
            <w:r w:rsidRPr="004F2FE4">
              <w:t xml:space="preserve">The Unit Variables provide advice to interpret the scope and context of this unit of competence, allowing for differences between enterprises and workplaces. It relates to the unit as a whole and facilitates holistic assessment. </w:t>
            </w:r>
          </w:p>
          <w:p w:rsidR="00F10EA4" w:rsidRPr="004F2FE4" w:rsidRDefault="00F10EA4" w:rsidP="00AF3AB5">
            <w:pPr>
              <w:pStyle w:val="TableText"/>
              <w:spacing w:before="60" w:after="100"/>
            </w:pPr>
            <w:r w:rsidRPr="004F2FE4">
              <w:t>This unit applies to audit financial procedures within the labour divisions of the hotel and travel industries and may include:</w:t>
            </w:r>
          </w:p>
          <w:p w:rsidR="00F10EA4" w:rsidRPr="004F2FE4" w:rsidRDefault="00F10EA4" w:rsidP="00F10EA4">
            <w:pPr>
              <w:pStyle w:val="TableText"/>
              <w:numPr>
                <w:ilvl w:val="0"/>
                <w:numId w:val="32"/>
              </w:numPr>
              <w:spacing w:before="60" w:after="100"/>
              <w:ind w:left="357" w:hanging="357"/>
            </w:pPr>
            <w:r w:rsidRPr="004F2FE4">
              <w:t>Front Office</w:t>
            </w:r>
          </w:p>
          <w:p w:rsidR="00F10EA4" w:rsidRPr="004F2FE4" w:rsidRDefault="00F10EA4" w:rsidP="00F10EA4">
            <w:pPr>
              <w:pStyle w:val="TableText"/>
              <w:numPr>
                <w:ilvl w:val="0"/>
                <w:numId w:val="32"/>
              </w:numPr>
              <w:spacing w:before="60" w:after="100"/>
              <w:ind w:left="357" w:hanging="357"/>
            </w:pPr>
            <w:r w:rsidRPr="004F2FE4">
              <w:t>Housekeeping</w:t>
            </w:r>
          </w:p>
          <w:p w:rsidR="00F10EA4" w:rsidRPr="004F2FE4" w:rsidRDefault="00F10EA4" w:rsidP="00F10EA4">
            <w:pPr>
              <w:pStyle w:val="TableText"/>
              <w:numPr>
                <w:ilvl w:val="0"/>
                <w:numId w:val="32"/>
              </w:numPr>
              <w:spacing w:before="60" w:after="100"/>
              <w:ind w:left="357" w:hanging="357"/>
            </w:pPr>
            <w:r w:rsidRPr="004F2FE4">
              <w:t>Food and Beverage Service</w:t>
            </w:r>
          </w:p>
          <w:p w:rsidR="00F10EA4" w:rsidRPr="004F2FE4" w:rsidRDefault="00F10EA4" w:rsidP="00F10EA4">
            <w:pPr>
              <w:pStyle w:val="TableText"/>
              <w:numPr>
                <w:ilvl w:val="0"/>
                <w:numId w:val="32"/>
              </w:numPr>
              <w:spacing w:before="60" w:after="100"/>
              <w:ind w:left="357" w:hanging="357"/>
            </w:pPr>
            <w:r w:rsidRPr="004F2FE4">
              <w:t>Food Production</w:t>
            </w:r>
          </w:p>
          <w:p w:rsidR="00F10EA4" w:rsidRPr="004F2FE4" w:rsidRDefault="00F10EA4" w:rsidP="00F10EA4">
            <w:pPr>
              <w:pStyle w:val="TableText"/>
              <w:numPr>
                <w:ilvl w:val="0"/>
                <w:numId w:val="32"/>
              </w:numPr>
              <w:spacing w:before="60" w:after="100"/>
              <w:ind w:left="357" w:hanging="357"/>
            </w:pPr>
            <w:r w:rsidRPr="004F2FE4">
              <w:t>Travel Agencies</w:t>
            </w:r>
          </w:p>
          <w:p w:rsidR="00F10EA4" w:rsidRPr="004F2FE4" w:rsidRDefault="00F10EA4" w:rsidP="00F10EA4">
            <w:pPr>
              <w:pStyle w:val="TableText"/>
              <w:numPr>
                <w:ilvl w:val="0"/>
                <w:numId w:val="32"/>
              </w:numPr>
              <w:spacing w:before="60" w:after="100"/>
              <w:ind w:left="357" w:hanging="357"/>
            </w:pPr>
            <w:r w:rsidRPr="004F2FE4">
              <w:t>Tour Operation</w:t>
            </w:r>
          </w:p>
          <w:p w:rsidR="00F10EA4" w:rsidRPr="004F2FE4" w:rsidRDefault="00F10EA4" w:rsidP="00AF3AB5">
            <w:pPr>
              <w:pStyle w:val="TableText"/>
              <w:spacing w:before="60" w:after="100"/>
            </w:pPr>
            <w:r w:rsidRPr="004F2FE4">
              <w:rPr>
                <w:i/>
              </w:rPr>
              <w:t>Transactions</w:t>
            </w:r>
            <w:r w:rsidRPr="004F2FE4">
              <w:t xml:space="preserve"> may include:</w:t>
            </w:r>
          </w:p>
          <w:p w:rsidR="00F10EA4" w:rsidRPr="004F2FE4" w:rsidRDefault="00F10EA4" w:rsidP="00AF3AB5">
            <w:pPr>
              <w:pStyle w:val="TableBullet1"/>
              <w:spacing w:before="60" w:after="100"/>
              <w:ind w:left="360" w:hanging="360"/>
              <w:rPr>
                <w:sz w:val="22"/>
                <w:szCs w:val="22"/>
              </w:rPr>
            </w:pPr>
            <w:r w:rsidRPr="004F2FE4">
              <w:rPr>
                <w:sz w:val="22"/>
                <w:szCs w:val="22"/>
              </w:rPr>
              <w:t>Purchasing of a fixed asset on credit</w:t>
            </w:r>
          </w:p>
          <w:p w:rsidR="00F10EA4" w:rsidRPr="004F2FE4" w:rsidRDefault="00F10EA4" w:rsidP="00AF3AB5">
            <w:pPr>
              <w:pStyle w:val="TableBullet1"/>
              <w:spacing w:before="60" w:after="100"/>
              <w:ind w:left="360" w:hanging="360"/>
              <w:rPr>
                <w:rFonts w:cs="Arial"/>
                <w:b/>
                <w:sz w:val="22"/>
                <w:szCs w:val="22"/>
              </w:rPr>
            </w:pPr>
            <w:r w:rsidRPr="004F2FE4">
              <w:rPr>
                <w:sz w:val="22"/>
                <w:szCs w:val="22"/>
              </w:rPr>
              <w:t>Selling of a fixed asset on credit</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0EA4" w:rsidRPr="004F2FE4" w:rsidRDefault="00F10EA4" w:rsidP="00AF3AB5">
            <w:pPr>
              <w:pStyle w:val="TableTextBold"/>
              <w:keepNext/>
              <w:spacing w:before="60" w:after="100"/>
            </w:pPr>
            <w:r w:rsidRPr="004F2FE4">
              <w:lastRenderedPageBreak/>
              <w:t>Element 2. Complete financial reports</w:t>
            </w:r>
          </w:p>
          <w:p w:rsidR="00F10EA4" w:rsidRPr="004F2FE4" w:rsidRDefault="00F10EA4" w:rsidP="00AF3AB5">
            <w:pPr>
              <w:pStyle w:val="HangingNumber"/>
              <w:keepNext/>
              <w:tabs>
                <w:tab w:val="clear" w:pos="531"/>
              </w:tabs>
              <w:spacing w:after="100"/>
              <w:ind w:left="482" w:hanging="482"/>
              <w:rPr>
                <w:rFonts w:ascii="Helvetica" w:hAnsi="Helvetica"/>
                <w:i/>
                <w:sz w:val="22"/>
                <w:szCs w:val="22"/>
                <w:lang w:val="en-AU"/>
              </w:rPr>
            </w:pPr>
            <w:r w:rsidRPr="004F2FE4">
              <w:rPr>
                <w:rFonts w:ascii="Helvetica" w:hAnsi="Helvetica"/>
                <w:b/>
                <w:sz w:val="22"/>
                <w:szCs w:val="22"/>
                <w:lang w:val="en-AU"/>
              </w:rPr>
              <w:t>2.1</w:t>
            </w:r>
            <w:r w:rsidRPr="004F2FE4">
              <w:rPr>
                <w:rFonts w:ascii="Helvetica" w:hAnsi="Helvetica"/>
                <w:sz w:val="22"/>
                <w:szCs w:val="22"/>
                <w:lang w:val="en-AU"/>
              </w:rPr>
              <w:tab/>
              <w:t xml:space="preserve">Accurately complete routine </w:t>
            </w:r>
            <w:r w:rsidRPr="004F2FE4">
              <w:rPr>
                <w:rFonts w:ascii="Helvetica" w:hAnsi="Helvetica"/>
                <w:i/>
                <w:sz w:val="22"/>
                <w:szCs w:val="22"/>
                <w:lang w:val="en-AU"/>
              </w:rPr>
              <w:t xml:space="preserve">financial/statistical reports </w:t>
            </w:r>
            <w:r w:rsidRPr="004F2FE4">
              <w:rPr>
                <w:rFonts w:ascii="Helvetica" w:hAnsi="Helvetica"/>
                <w:sz w:val="22"/>
                <w:szCs w:val="22"/>
                <w:lang w:val="en-AU"/>
              </w:rPr>
              <w:t xml:space="preserve">within </w:t>
            </w:r>
            <w:r w:rsidRPr="004F2FE4">
              <w:rPr>
                <w:rFonts w:ascii="Helvetica" w:hAnsi="Helvetica"/>
                <w:i/>
                <w:sz w:val="22"/>
                <w:szCs w:val="22"/>
                <w:lang w:val="en-AU"/>
              </w:rPr>
              <w:t>designated timelines</w:t>
            </w:r>
          </w:p>
          <w:p w:rsidR="00F10EA4" w:rsidRPr="004F2FE4" w:rsidRDefault="00F10EA4" w:rsidP="00AF3AB5">
            <w:pPr>
              <w:pStyle w:val="HangingNumber"/>
              <w:keepNext/>
              <w:tabs>
                <w:tab w:val="clear" w:pos="531"/>
              </w:tabs>
              <w:spacing w:after="100"/>
              <w:ind w:left="482" w:hanging="482"/>
              <w:rPr>
                <w:rFonts w:ascii="Helvetica" w:hAnsi="Helvetica"/>
                <w:sz w:val="22"/>
                <w:szCs w:val="22"/>
                <w:lang w:val="en-AU"/>
              </w:rPr>
            </w:pPr>
            <w:r w:rsidRPr="004F2FE4">
              <w:rPr>
                <w:rFonts w:ascii="Helvetica" w:hAnsi="Helvetica"/>
                <w:b/>
                <w:sz w:val="22"/>
                <w:szCs w:val="22"/>
                <w:lang w:val="en-AU"/>
              </w:rPr>
              <w:t>2.2</w:t>
            </w:r>
            <w:r w:rsidRPr="004F2FE4">
              <w:rPr>
                <w:rFonts w:ascii="Helvetica" w:hAnsi="Helvetica"/>
                <w:sz w:val="22"/>
                <w:szCs w:val="22"/>
                <w:lang w:val="en-AU"/>
              </w:rPr>
              <w:tab/>
              <w:t>Forward financial/statistical reports promptly to the appropriate person/department</w:t>
            </w:r>
          </w:p>
        </w:tc>
        <w:tc>
          <w:tcPr>
            <w:tcW w:w="9247" w:type="dxa"/>
            <w:gridSpan w:val="4"/>
            <w:tcBorders>
              <w:top w:val="single" w:sz="4" w:space="0" w:color="auto"/>
              <w:bottom w:val="nil"/>
            </w:tcBorders>
          </w:tcPr>
          <w:p w:rsidR="00F10EA4" w:rsidRPr="004F2FE4" w:rsidRDefault="00F10EA4" w:rsidP="00AF3AB5">
            <w:pPr>
              <w:pStyle w:val="TableBullet1"/>
              <w:keepNext/>
              <w:spacing w:before="60" w:after="100"/>
              <w:ind w:left="360" w:hanging="360"/>
              <w:rPr>
                <w:sz w:val="22"/>
                <w:szCs w:val="22"/>
              </w:rPr>
            </w:pPr>
            <w:r w:rsidRPr="004F2FE4">
              <w:rPr>
                <w:sz w:val="22"/>
                <w:szCs w:val="22"/>
              </w:rPr>
              <w:t>Correcting posting errors</w:t>
            </w:r>
          </w:p>
          <w:p w:rsidR="00F10EA4" w:rsidRPr="004F2FE4" w:rsidRDefault="00F10EA4" w:rsidP="00AF3AB5">
            <w:pPr>
              <w:pStyle w:val="TableBullet1"/>
              <w:keepNext/>
              <w:spacing w:before="60" w:after="100"/>
              <w:ind w:left="360" w:hanging="360"/>
              <w:rPr>
                <w:sz w:val="22"/>
                <w:szCs w:val="22"/>
              </w:rPr>
            </w:pPr>
            <w:r w:rsidRPr="004F2FE4">
              <w:rPr>
                <w:sz w:val="22"/>
                <w:szCs w:val="22"/>
              </w:rPr>
              <w:t>Writing-off a bad debt</w:t>
            </w:r>
          </w:p>
          <w:p w:rsidR="00F10EA4" w:rsidRPr="004F2FE4" w:rsidRDefault="00F10EA4" w:rsidP="00AF3AB5">
            <w:pPr>
              <w:pStyle w:val="TableBullet1"/>
              <w:keepNext/>
              <w:spacing w:before="60" w:after="100"/>
              <w:ind w:left="360" w:hanging="360"/>
              <w:rPr>
                <w:sz w:val="22"/>
                <w:szCs w:val="22"/>
              </w:rPr>
            </w:pPr>
            <w:r w:rsidRPr="004F2FE4">
              <w:rPr>
                <w:sz w:val="22"/>
                <w:szCs w:val="22"/>
              </w:rPr>
              <w:t>Incurring interest expense</w:t>
            </w:r>
          </w:p>
          <w:p w:rsidR="00F10EA4" w:rsidRPr="004F2FE4" w:rsidRDefault="00F10EA4" w:rsidP="00AF3AB5">
            <w:pPr>
              <w:pStyle w:val="TableBullet1"/>
              <w:keepNext/>
              <w:spacing w:before="60" w:after="100"/>
              <w:ind w:left="360" w:hanging="360"/>
              <w:rPr>
                <w:sz w:val="22"/>
                <w:szCs w:val="22"/>
              </w:rPr>
            </w:pPr>
            <w:r w:rsidRPr="004F2FE4">
              <w:rPr>
                <w:sz w:val="22"/>
                <w:szCs w:val="22"/>
              </w:rPr>
              <w:t>Incurring interest receivable</w:t>
            </w:r>
          </w:p>
          <w:p w:rsidR="00F10EA4" w:rsidRPr="004F2FE4" w:rsidRDefault="00F10EA4" w:rsidP="00AF3AB5">
            <w:pPr>
              <w:pStyle w:val="TableBullet1"/>
              <w:keepNext/>
              <w:spacing w:before="60" w:after="100"/>
              <w:ind w:left="360" w:hanging="360"/>
              <w:rPr>
                <w:sz w:val="22"/>
                <w:szCs w:val="22"/>
              </w:rPr>
            </w:pPr>
            <w:r w:rsidRPr="004F2FE4">
              <w:rPr>
                <w:sz w:val="22"/>
                <w:szCs w:val="22"/>
              </w:rPr>
              <w:t>Commencing business entries</w:t>
            </w:r>
          </w:p>
          <w:p w:rsidR="00F10EA4" w:rsidRPr="004F2FE4" w:rsidRDefault="00F10EA4" w:rsidP="00AF3AB5">
            <w:pPr>
              <w:pStyle w:val="TableBullet1"/>
              <w:keepNext/>
              <w:spacing w:before="60" w:after="100"/>
              <w:ind w:left="360" w:hanging="360"/>
              <w:rPr>
                <w:sz w:val="22"/>
                <w:szCs w:val="22"/>
              </w:rPr>
            </w:pPr>
            <w:r w:rsidRPr="004F2FE4">
              <w:rPr>
                <w:sz w:val="22"/>
                <w:szCs w:val="22"/>
              </w:rPr>
              <w:t>Withdrawing of stock/assets by owner</w:t>
            </w:r>
          </w:p>
          <w:p w:rsidR="00F10EA4" w:rsidRPr="004F2FE4" w:rsidRDefault="00F10EA4" w:rsidP="00AF3AB5">
            <w:pPr>
              <w:pStyle w:val="TableBullet1"/>
              <w:keepNext/>
              <w:spacing w:before="60" w:after="100"/>
              <w:ind w:left="360" w:hanging="360"/>
              <w:rPr>
                <w:sz w:val="22"/>
                <w:szCs w:val="22"/>
              </w:rPr>
            </w:pPr>
            <w:r w:rsidRPr="004F2FE4">
              <w:rPr>
                <w:sz w:val="22"/>
                <w:szCs w:val="22"/>
              </w:rPr>
              <w:t>Making non-cash transactions, e.g. Writing off depreciation, stock losses</w:t>
            </w:r>
          </w:p>
          <w:p w:rsidR="00F10EA4" w:rsidRPr="004F2FE4" w:rsidRDefault="00F10EA4" w:rsidP="00AF3AB5">
            <w:pPr>
              <w:pStyle w:val="TableBullet1"/>
              <w:keepNext/>
              <w:spacing w:before="60" w:after="100"/>
              <w:ind w:left="360" w:hanging="360"/>
              <w:rPr>
                <w:sz w:val="22"/>
                <w:szCs w:val="22"/>
              </w:rPr>
            </w:pPr>
            <w:r w:rsidRPr="004F2FE4">
              <w:rPr>
                <w:sz w:val="22"/>
                <w:szCs w:val="22"/>
              </w:rPr>
              <w:t>Working in foreign currency amounts.</w:t>
            </w:r>
          </w:p>
          <w:p w:rsidR="00F10EA4" w:rsidRPr="004F2FE4" w:rsidRDefault="00F10EA4" w:rsidP="00AF3AB5">
            <w:pPr>
              <w:pStyle w:val="TableText"/>
              <w:keepNext/>
              <w:spacing w:before="60" w:after="100"/>
            </w:pPr>
            <w:r w:rsidRPr="004F2FE4">
              <w:rPr>
                <w:i/>
              </w:rPr>
              <w:t>Check balances</w:t>
            </w:r>
            <w:r w:rsidRPr="004F2FE4">
              <w:t xml:space="preserve"> may include:</w:t>
            </w:r>
          </w:p>
          <w:p w:rsidR="00F10EA4" w:rsidRPr="004F2FE4" w:rsidRDefault="00F10EA4" w:rsidP="00AF3AB5">
            <w:pPr>
              <w:pStyle w:val="TableBullet1"/>
              <w:keepNext/>
              <w:spacing w:before="60" w:after="100"/>
              <w:ind w:left="360" w:hanging="360"/>
              <w:rPr>
                <w:sz w:val="22"/>
                <w:szCs w:val="22"/>
              </w:rPr>
            </w:pPr>
            <w:r w:rsidRPr="004F2FE4">
              <w:rPr>
                <w:sz w:val="22"/>
                <w:szCs w:val="22"/>
              </w:rPr>
              <w:t>Checking accuracy of debtor account balances, e.g. Cash receipts journal, sales return journal, general journal</w:t>
            </w:r>
          </w:p>
          <w:p w:rsidR="00F10EA4" w:rsidRPr="004F2FE4" w:rsidRDefault="00F10EA4" w:rsidP="00AF3AB5">
            <w:pPr>
              <w:pStyle w:val="TableBullet1"/>
              <w:keepNext/>
              <w:spacing w:before="60" w:after="100"/>
              <w:ind w:left="360" w:hanging="360"/>
              <w:rPr>
                <w:sz w:val="22"/>
                <w:szCs w:val="22"/>
              </w:rPr>
            </w:pPr>
            <w:r w:rsidRPr="004F2FE4">
              <w:rPr>
                <w:sz w:val="22"/>
                <w:szCs w:val="22"/>
              </w:rPr>
              <w:t>Checking accuracy of creditor account balances, e.g. Cash payments journal, purchases journal, purchases returns journal, general journal</w:t>
            </w:r>
          </w:p>
          <w:p w:rsidR="00F10EA4" w:rsidRPr="004F2FE4" w:rsidRDefault="00F10EA4" w:rsidP="00AF3AB5">
            <w:pPr>
              <w:pStyle w:val="TableBullet1"/>
              <w:keepNext/>
              <w:spacing w:before="60" w:after="100"/>
              <w:ind w:left="360" w:hanging="360"/>
              <w:rPr>
                <w:sz w:val="22"/>
                <w:szCs w:val="22"/>
              </w:rPr>
            </w:pPr>
            <w:r w:rsidRPr="004F2FE4">
              <w:rPr>
                <w:sz w:val="22"/>
                <w:szCs w:val="22"/>
              </w:rPr>
              <w:t>Checking the total of the debtor's schedule equals the balance of the debtor's control account</w:t>
            </w:r>
          </w:p>
          <w:p w:rsidR="00F10EA4" w:rsidRPr="004F2FE4" w:rsidRDefault="00F10EA4" w:rsidP="00AF3AB5">
            <w:pPr>
              <w:pStyle w:val="TableBullet1"/>
              <w:keepNext/>
              <w:spacing w:before="60" w:after="100"/>
              <w:ind w:left="360" w:hanging="360"/>
              <w:rPr>
                <w:i/>
                <w:sz w:val="22"/>
                <w:szCs w:val="22"/>
              </w:rPr>
            </w:pPr>
            <w:r w:rsidRPr="004F2FE4">
              <w:rPr>
                <w:sz w:val="22"/>
                <w:szCs w:val="22"/>
              </w:rPr>
              <w:t>Checking the total of the creditor's schedule equals the balance of the creditor's control account.</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0EA4" w:rsidRPr="004F2FE4" w:rsidRDefault="00F10EA4" w:rsidP="00AF3AB5">
            <w:pPr>
              <w:pStyle w:val="TableText"/>
              <w:spacing w:before="60" w:after="100"/>
            </w:pPr>
          </w:p>
        </w:tc>
        <w:tc>
          <w:tcPr>
            <w:tcW w:w="9247" w:type="dxa"/>
            <w:gridSpan w:val="4"/>
            <w:tcBorders>
              <w:top w:val="nil"/>
              <w:bottom w:val="single" w:sz="4" w:space="0" w:color="auto"/>
            </w:tcBorders>
          </w:tcPr>
          <w:p w:rsidR="00F10EA4" w:rsidRPr="004F2FE4" w:rsidRDefault="00F10EA4" w:rsidP="00AF3AB5">
            <w:pPr>
              <w:pStyle w:val="TableText"/>
              <w:spacing w:before="60" w:after="100"/>
            </w:pPr>
            <w:r w:rsidRPr="004F2FE4">
              <w:rPr>
                <w:i/>
              </w:rPr>
              <w:t>Financial systems</w:t>
            </w:r>
            <w:r w:rsidRPr="004F2FE4">
              <w:t xml:space="preserve"> should relate to:</w:t>
            </w:r>
          </w:p>
          <w:p w:rsidR="00F10EA4" w:rsidRPr="004F2FE4" w:rsidRDefault="00F10EA4" w:rsidP="00AF3AB5">
            <w:pPr>
              <w:pStyle w:val="TableBullet1"/>
              <w:spacing w:before="60" w:after="100"/>
              <w:ind w:left="360" w:hanging="360"/>
              <w:rPr>
                <w:sz w:val="22"/>
                <w:szCs w:val="22"/>
              </w:rPr>
            </w:pPr>
            <w:r w:rsidRPr="004F2FE4">
              <w:rPr>
                <w:sz w:val="22"/>
                <w:szCs w:val="22"/>
              </w:rPr>
              <w:t>Sales and sales returns</w:t>
            </w:r>
          </w:p>
          <w:p w:rsidR="00F10EA4" w:rsidRPr="004F2FE4" w:rsidRDefault="00F10EA4" w:rsidP="00AF3AB5">
            <w:pPr>
              <w:pStyle w:val="TableBullet1"/>
              <w:spacing w:before="60" w:after="100"/>
              <w:ind w:left="360" w:hanging="360"/>
              <w:rPr>
                <w:sz w:val="22"/>
                <w:szCs w:val="22"/>
              </w:rPr>
            </w:pPr>
            <w:r w:rsidRPr="004F2FE4">
              <w:rPr>
                <w:sz w:val="22"/>
                <w:szCs w:val="22"/>
              </w:rPr>
              <w:t xml:space="preserve">Purchases and purchase returns </w:t>
            </w:r>
          </w:p>
          <w:p w:rsidR="00F10EA4" w:rsidRPr="004F2FE4" w:rsidRDefault="00F10EA4" w:rsidP="00AF3AB5">
            <w:pPr>
              <w:pStyle w:val="TableBullet1"/>
              <w:spacing w:before="60" w:after="100"/>
              <w:ind w:left="360" w:hanging="360"/>
              <w:rPr>
                <w:sz w:val="22"/>
                <w:szCs w:val="22"/>
              </w:rPr>
            </w:pPr>
            <w:r w:rsidRPr="004F2FE4">
              <w:rPr>
                <w:sz w:val="22"/>
                <w:szCs w:val="22"/>
              </w:rPr>
              <w:t xml:space="preserve">Cash receipts </w:t>
            </w:r>
          </w:p>
          <w:p w:rsidR="00F10EA4" w:rsidRPr="004F2FE4" w:rsidRDefault="00F10EA4" w:rsidP="00AF3AB5">
            <w:pPr>
              <w:pStyle w:val="TableBullet1"/>
              <w:spacing w:before="60" w:after="100"/>
              <w:ind w:left="360" w:hanging="360"/>
              <w:rPr>
                <w:sz w:val="22"/>
                <w:szCs w:val="22"/>
              </w:rPr>
            </w:pPr>
            <w:r w:rsidRPr="004F2FE4">
              <w:rPr>
                <w:sz w:val="22"/>
                <w:szCs w:val="22"/>
              </w:rPr>
              <w:t>Cash payments</w:t>
            </w:r>
          </w:p>
          <w:p w:rsidR="00F10EA4" w:rsidRPr="004F2FE4" w:rsidRDefault="00F10EA4" w:rsidP="00AF3AB5">
            <w:pPr>
              <w:pStyle w:val="TableBullet1"/>
              <w:spacing w:before="60" w:after="100"/>
              <w:ind w:left="360" w:hanging="360"/>
              <w:rPr>
                <w:sz w:val="22"/>
                <w:szCs w:val="22"/>
              </w:rPr>
            </w:pPr>
            <w:r w:rsidRPr="004F2FE4">
              <w:rPr>
                <w:sz w:val="22"/>
                <w:szCs w:val="22"/>
              </w:rPr>
              <w:t>Asset acquisition</w:t>
            </w:r>
          </w:p>
          <w:p w:rsidR="00F10EA4" w:rsidRPr="004F2FE4" w:rsidRDefault="00F10EA4" w:rsidP="00AF3AB5">
            <w:pPr>
              <w:pStyle w:val="TableBullet1"/>
              <w:spacing w:before="60" w:after="100"/>
              <w:ind w:left="360" w:hanging="360"/>
              <w:rPr>
                <w:sz w:val="22"/>
                <w:szCs w:val="22"/>
              </w:rPr>
            </w:pPr>
            <w:r w:rsidRPr="004F2FE4">
              <w:rPr>
                <w:sz w:val="22"/>
                <w:szCs w:val="22"/>
              </w:rPr>
              <w:t>Stock control</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0EA4" w:rsidRPr="004F2FE4" w:rsidRDefault="00F10EA4" w:rsidP="00AF3AB5">
            <w:pPr>
              <w:pStyle w:val="TableText"/>
              <w:spacing w:before="60" w:after="100"/>
            </w:pPr>
          </w:p>
        </w:tc>
        <w:tc>
          <w:tcPr>
            <w:tcW w:w="9247" w:type="dxa"/>
            <w:gridSpan w:val="4"/>
            <w:tcBorders>
              <w:top w:val="single" w:sz="4" w:space="0" w:color="auto"/>
              <w:bottom w:val="nil"/>
            </w:tcBorders>
          </w:tcPr>
          <w:p w:rsidR="00F10EA4" w:rsidRPr="004F2FE4" w:rsidRDefault="00F10EA4" w:rsidP="00AF3AB5">
            <w:pPr>
              <w:pStyle w:val="TableBullet1"/>
              <w:spacing w:before="60" w:after="100"/>
              <w:ind w:left="360" w:hanging="360"/>
              <w:rPr>
                <w:sz w:val="22"/>
                <w:szCs w:val="22"/>
              </w:rPr>
            </w:pPr>
            <w:r w:rsidRPr="004F2FE4">
              <w:rPr>
                <w:sz w:val="22"/>
                <w:szCs w:val="22"/>
              </w:rPr>
              <w:t>Debtor control</w:t>
            </w:r>
          </w:p>
          <w:p w:rsidR="00F10EA4" w:rsidRPr="004F2FE4" w:rsidRDefault="00F10EA4" w:rsidP="00AF3AB5">
            <w:pPr>
              <w:pStyle w:val="TableBullet1"/>
              <w:spacing w:before="60" w:after="100"/>
              <w:ind w:left="360" w:hanging="360"/>
              <w:rPr>
                <w:sz w:val="22"/>
                <w:szCs w:val="22"/>
              </w:rPr>
            </w:pPr>
            <w:r w:rsidRPr="004F2FE4">
              <w:rPr>
                <w:sz w:val="22"/>
                <w:szCs w:val="22"/>
              </w:rPr>
              <w:t>Creditor control</w:t>
            </w:r>
          </w:p>
          <w:p w:rsidR="00F10EA4" w:rsidRPr="004F2FE4" w:rsidRDefault="00F10EA4" w:rsidP="00AF3AB5">
            <w:pPr>
              <w:pStyle w:val="TableBullet1"/>
              <w:spacing w:before="60" w:after="100"/>
              <w:ind w:left="360" w:hanging="360"/>
              <w:rPr>
                <w:sz w:val="22"/>
                <w:szCs w:val="22"/>
              </w:rPr>
            </w:pPr>
            <w:r w:rsidRPr="004F2FE4">
              <w:rPr>
                <w:sz w:val="22"/>
                <w:szCs w:val="22"/>
              </w:rPr>
              <w:t>Petty cash</w:t>
            </w:r>
          </w:p>
          <w:p w:rsidR="00F10EA4" w:rsidRPr="004F2FE4" w:rsidRDefault="00F10EA4" w:rsidP="00AF3AB5">
            <w:pPr>
              <w:pStyle w:val="TableBullet1"/>
              <w:spacing w:before="60" w:after="100"/>
              <w:ind w:left="360" w:hanging="360"/>
              <w:rPr>
                <w:sz w:val="22"/>
                <w:szCs w:val="22"/>
              </w:rPr>
            </w:pPr>
            <w:r w:rsidRPr="004F2FE4">
              <w:rPr>
                <w:sz w:val="22"/>
                <w:szCs w:val="22"/>
              </w:rPr>
              <w:t>Banking procedures</w:t>
            </w:r>
          </w:p>
          <w:p w:rsidR="00F10EA4" w:rsidRPr="004F2FE4" w:rsidRDefault="00F10EA4" w:rsidP="00AF3AB5">
            <w:pPr>
              <w:pStyle w:val="TableBullet1"/>
              <w:spacing w:before="60" w:after="100"/>
              <w:ind w:left="360" w:hanging="360"/>
              <w:rPr>
                <w:i/>
                <w:sz w:val="22"/>
                <w:szCs w:val="22"/>
              </w:rPr>
            </w:pPr>
            <w:r w:rsidRPr="004F2FE4">
              <w:rPr>
                <w:sz w:val="22"/>
                <w:szCs w:val="22"/>
              </w:rPr>
              <w:t>Cash control, e.g. Security, floats.</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
              <w:spacing w:before="60" w:after="100"/>
            </w:pPr>
          </w:p>
        </w:tc>
        <w:tc>
          <w:tcPr>
            <w:tcW w:w="9247" w:type="dxa"/>
            <w:gridSpan w:val="4"/>
            <w:tcBorders>
              <w:top w:val="nil"/>
              <w:bottom w:val="nil"/>
            </w:tcBorders>
          </w:tcPr>
          <w:p w:rsidR="00F10EA4" w:rsidRPr="004F2FE4" w:rsidRDefault="00F10EA4" w:rsidP="00AF3AB5">
            <w:pPr>
              <w:pStyle w:val="TableText"/>
              <w:spacing w:before="60" w:after="100"/>
            </w:pPr>
            <w:r w:rsidRPr="004F2FE4">
              <w:rPr>
                <w:i/>
              </w:rPr>
              <w:t>Discrepancies or errors</w:t>
            </w:r>
            <w:r w:rsidRPr="004F2FE4">
              <w:t xml:space="preserve"> may relate to:</w:t>
            </w:r>
          </w:p>
          <w:p w:rsidR="00F10EA4" w:rsidRPr="004F2FE4" w:rsidRDefault="00F10EA4" w:rsidP="00AF3AB5">
            <w:pPr>
              <w:pStyle w:val="TableBullet1"/>
              <w:spacing w:before="60" w:after="100"/>
              <w:ind w:left="360" w:hanging="360"/>
              <w:rPr>
                <w:sz w:val="22"/>
                <w:szCs w:val="22"/>
              </w:rPr>
            </w:pPr>
            <w:r w:rsidRPr="004F2FE4">
              <w:rPr>
                <w:sz w:val="22"/>
                <w:szCs w:val="22"/>
              </w:rPr>
              <w:t>Data entry errors</w:t>
            </w:r>
          </w:p>
          <w:p w:rsidR="00F10EA4" w:rsidRPr="004F2FE4" w:rsidRDefault="00F10EA4" w:rsidP="00AF3AB5">
            <w:pPr>
              <w:pStyle w:val="TableBullet1"/>
              <w:spacing w:before="60" w:after="100"/>
              <w:ind w:left="360" w:hanging="360"/>
              <w:rPr>
                <w:sz w:val="22"/>
                <w:szCs w:val="22"/>
              </w:rPr>
            </w:pPr>
            <w:r w:rsidRPr="004F2FE4">
              <w:rPr>
                <w:sz w:val="22"/>
                <w:szCs w:val="22"/>
              </w:rPr>
              <w:t>Sales that should have had an invoice raised but by error did not</w:t>
            </w:r>
          </w:p>
          <w:p w:rsidR="00F10EA4" w:rsidRPr="004F2FE4" w:rsidRDefault="00F10EA4" w:rsidP="00AF3AB5">
            <w:pPr>
              <w:pStyle w:val="TableBullet1"/>
              <w:spacing w:before="60" w:after="100"/>
              <w:ind w:left="360" w:hanging="360"/>
              <w:rPr>
                <w:sz w:val="22"/>
                <w:szCs w:val="22"/>
              </w:rPr>
            </w:pPr>
            <w:r w:rsidRPr="004F2FE4">
              <w:rPr>
                <w:sz w:val="22"/>
                <w:szCs w:val="22"/>
              </w:rPr>
              <w:t>Goods not delivered but charged for</w:t>
            </w:r>
          </w:p>
          <w:p w:rsidR="00F10EA4" w:rsidRPr="004F2FE4" w:rsidRDefault="00F10EA4" w:rsidP="00AF3AB5">
            <w:pPr>
              <w:pStyle w:val="TableBullet1"/>
              <w:spacing w:before="60" w:after="100"/>
              <w:ind w:left="360" w:hanging="360"/>
              <w:rPr>
                <w:sz w:val="22"/>
                <w:szCs w:val="22"/>
              </w:rPr>
            </w:pPr>
            <w:r w:rsidRPr="004F2FE4">
              <w:rPr>
                <w:sz w:val="22"/>
                <w:szCs w:val="22"/>
              </w:rPr>
              <w:t>Posting errors, including:</w:t>
            </w:r>
          </w:p>
          <w:p w:rsidR="00F10EA4" w:rsidRPr="004F2FE4" w:rsidRDefault="00F10EA4" w:rsidP="00AF3AB5">
            <w:pPr>
              <w:pStyle w:val="TableBullet2"/>
              <w:spacing w:before="60" w:after="100"/>
              <w:rPr>
                <w:sz w:val="22"/>
                <w:szCs w:val="22"/>
              </w:rPr>
            </w:pPr>
            <w:r w:rsidRPr="004F2FE4">
              <w:rPr>
                <w:sz w:val="22"/>
                <w:szCs w:val="22"/>
              </w:rPr>
              <w:t>Posting of the wrong amount</w:t>
            </w:r>
          </w:p>
          <w:p w:rsidR="00F10EA4" w:rsidRPr="004F2FE4" w:rsidRDefault="00F10EA4" w:rsidP="00AF3AB5">
            <w:pPr>
              <w:pStyle w:val="TableBullet2"/>
              <w:spacing w:before="60" w:after="100"/>
              <w:rPr>
                <w:sz w:val="22"/>
                <w:szCs w:val="22"/>
              </w:rPr>
            </w:pPr>
            <w:r w:rsidRPr="004F2FE4">
              <w:rPr>
                <w:sz w:val="22"/>
                <w:szCs w:val="22"/>
              </w:rPr>
              <w:t>Omitting a posting</w:t>
            </w:r>
          </w:p>
          <w:p w:rsidR="00F10EA4" w:rsidRPr="004F2FE4" w:rsidRDefault="00F10EA4" w:rsidP="00AF3AB5">
            <w:pPr>
              <w:pStyle w:val="TableBullet2"/>
              <w:spacing w:before="60" w:after="100"/>
              <w:rPr>
                <w:sz w:val="22"/>
                <w:szCs w:val="22"/>
              </w:rPr>
            </w:pPr>
            <w:r w:rsidRPr="004F2FE4">
              <w:rPr>
                <w:sz w:val="22"/>
                <w:szCs w:val="22"/>
              </w:rPr>
              <w:t xml:space="preserve">Posting in the wrong column </w:t>
            </w:r>
          </w:p>
          <w:p w:rsidR="00F10EA4" w:rsidRPr="004F2FE4" w:rsidRDefault="00F10EA4" w:rsidP="00AF3AB5">
            <w:pPr>
              <w:pStyle w:val="TableBullet2"/>
              <w:spacing w:before="60" w:after="100"/>
              <w:rPr>
                <w:sz w:val="22"/>
                <w:szCs w:val="22"/>
              </w:rPr>
            </w:pPr>
            <w:r w:rsidRPr="004F2FE4">
              <w:rPr>
                <w:sz w:val="22"/>
                <w:szCs w:val="22"/>
              </w:rPr>
              <w:t>Posting more than once.</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0EA4" w:rsidRPr="004F2FE4" w:rsidRDefault="00F10EA4" w:rsidP="00AF3AB5">
            <w:pPr>
              <w:pStyle w:val="TableText"/>
              <w:spacing w:before="60" w:after="100"/>
            </w:pPr>
          </w:p>
        </w:tc>
        <w:tc>
          <w:tcPr>
            <w:tcW w:w="9247" w:type="dxa"/>
            <w:gridSpan w:val="4"/>
            <w:tcBorders>
              <w:top w:val="nil"/>
              <w:bottom w:val="single" w:sz="4" w:space="0" w:color="auto"/>
            </w:tcBorders>
          </w:tcPr>
          <w:p w:rsidR="00F10EA4" w:rsidRPr="004F2FE4" w:rsidRDefault="00F10EA4" w:rsidP="00AF3AB5">
            <w:pPr>
              <w:pStyle w:val="TableText"/>
              <w:spacing w:before="60" w:after="100"/>
            </w:pPr>
            <w:r w:rsidRPr="004F2FE4">
              <w:rPr>
                <w:i/>
              </w:rPr>
              <w:t>Designated persons</w:t>
            </w:r>
            <w:r w:rsidRPr="004F2FE4">
              <w:t xml:space="preserve"> may include:</w:t>
            </w:r>
          </w:p>
          <w:p w:rsidR="00F10EA4" w:rsidRPr="004F2FE4" w:rsidRDefault="00F10EA4" w:rsidP="00AF3AB5">
            <w:pPr>
              <w:pStyle w:val="TableBullet1"/>
              <w:spacing w:before="60" w:after="100"/>
              <w:ind w:left="360" w:hanging="360"/>
              <w:rPr>
                <w:sz w:val="22"/>
                <w:szCs w:val="22"/>
              </w:rPr>
            </w:pPr>
            <w:r w:rsidRPr="004F2FE4">
              <w:rPr>
                <w:sz w:val="22"/>
                <w:szCs w:val="22"/>
              </w:rPr>
              <w:t>Supervisor</w:t>
            </w:r>
          </w:p>
          <w:p w:rsidR="00F10EA4" w:rsidRPr="004F2FE4" w:rsidRDefault="00F10EA4" w:rsidP="00AF3AB5">
            <w:pPr>
              <w:pStyle w:val="TableBullet1"/>
              <w:spacing w:before="60" w:after="100"/>
              <w:ind w:left="360" w:hanging="360"/>
              <w:rPr>
                <w:sz w:val="22"/>
                <w:szCs w:val="22"/>
              </w:rPr>
            </w:pPr>
            <w:r w:rsidRPr="004F2FE4">
              <w:rPr>
                <w:sz w:val="22"/>
                <w:szCs w:val="22"/>
              </w:rPr>
              <w:t>Bank personnel</w:t>
            </w:r>
          </w:p>
          <w:p w:rsidR="00F10EA4" w:rsidRPr="004F2FE4" w:rsidRDefault="00F10EA4" w:rsidP="00AF3AB5">
            <w:pPr>
              <w:pStyle w:val="TableBullet1"/>
              <w:spacing w:before="60" w:after="100"/>
              <w:ind w:left="360" w:hanging="360"/>
              <w:rPr>
                <w:sz w:val="22"/>
                <w:szCs w:val="22"/>
              </w:rPr>
            </w:pPr>
            <w:r w:rsidRPr="004F2FE4">
              <w:rPr>
                <w:sz w:val="22"/>
                <w:szCs w:val="22"/>
              </w:rPr>
              <w:t>Authorised department persons</w:t>
            </w:r>
          </w:p>
          <w:p w:rsidR="00F10EA4" w:rsidRPr="004F2FE4" w:rsidRDefault="00F10EA4" w:rsidP="00AF3AB5">
            <w:pPr>
              <w:pStyle w:val="TableBullet1"/>
              <w:spacing w:before="60" w:after="100"/>
              <w:ind w:left="360" w:hanging="360"/>
              <w:rPr>
                <w:sz w:val="22"/>
                <w:szCs w:val="22"/>
              </w:rPr>
            </w:pPr>
            <w:r w:rsidRPr="004F2FE4">
              <w:rPr>
                <w:sz w:val="22"/>
                <w:szCs w:val="22"/>
              </w:rPr>
              <w:t>Line management</w:t>
            </w:r>
          </w:p>
          <w:p w:rsidR="00F10EA4" w:rsidRPr="004F2FE4" w:rsidRDefault="00F10EA4" w:rsidP="00AF3AB5">
            <w:pPr>
              <w:pStyle w:val="TableBullet1"/>
              <w:spacing w:before="60" w:after="100"/>
              <w:ind w:left="360" w:hanging="360"/>
              <w:rPr>
                <w:sz w:val="22"/>
                <w:szCs w:val="22"/>
              </w:rPr>
            </w:pPr>
            <w:r w:rsidRPr="004F2FE4">
              <w:rPr>
                <w:sz w:val="22"/>
                <w:szCs w:val="22"/>
              </w:rPr>
              <w:t>Statutory body personnel.</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0EA4" w:rsidRPr="004F2FE4" w:rsidRDefault="00F10EA4" w:rsidP="00AF3AB5">
            <w:pPr>
              <w:pStyle w:val="TableText"/>
              <w:keepNext/>
              <w:spacing w:before="60" w:after="100"/>
            </w:pPr>
          </w:p>
        </w:tc>
        <w:tc>
          <w:tcPr>
            <w:tcW w:w="9247" w:type="dxa"/>
            <w:gridSpan w:val="4"/>
            <w:tcBorders>
              <w:top w:val="single" w:sz="4" w:space="0" w:color="auto"/>
              <w:bottom w:val="nil"/>
            </w:tcBorders>
          </w:tcPr>
          <w:p w:rsidR="00F10EA4" w:rsidRPr="004F2FE4" w:rsidRDefault="00F10EA4" w:rsidP="00AF3AB5">
            <w:pPr>
              <w:pStyle w:val="TableText"/>
              <w:keepNext/>
              <w:spacing w:before="60" w:after="100"/>
            </w:pPr>
            <w:r w:rsidRPr="004F2FE4">
              <w:rPr>
                <w:i/>
              </w:rPr>
              <w:t>Financial/statistical reports</w:t>
            </w:r>
            <w:r w:rsidRPr="004F2FE4">
              <w:t xml:space="preserve"> may relate to:</w:t>
            </w:r>
          </w:p>
          <w:p w:rsidR="00F10EA4" w:rsidRPr="004F2FE4" w:rsidRDefault="00F10EA4" w:rsidP="00AF3AB5">
            <w:pPr>
              <w:pStyle w:val="TableBullet1"/>
              <w:keepNext/>
              <w:spacing w:before="60" w:after="100"/>
              <w:ind w:left="360" w:hanging="360"/>
              <w:rPr>
                <w:sz w:val="22"/>
                <w:szCs w:val="22"/>
              </w:rPr>
            </w:pPr>
            <w:r w:rsidRPr="004F2FE4">
              <w:rPr>
                <w:sz w:val="22"/>
                <w:szCs w:val="22"/>
              </w:rPr>
              <w:t>Daily, weekly, monthly transactions and reports</w:t>
            </w:r>
          </w:p>
          <w:p w:rsidR="00F10EA4" w:rsidRPr="004F2FE4" w:rsidRDefault="00F10EA4" w:rsidP="00AF3AB5">
            <w:pPr>
              <w:pStyle w:val="TableBullet1"/>
              <w:keepNext/>
              <w:spacing w:before="60" w:after="100"/>
              <w:ind w:left="360" w:hanging="360"/>
              <w:rPr>
                <w:sz w:val="22"/>
                <w:szCs w:val="22"/>
              </w:rPr>
            </w:pPr>
            <w:r w:rsidRPr="004F2FE4">
              <w:rPr>
                <w:sz w:val="22"/>
                <w:szCs w:val="22"/>
              </w:rPr>
              <w:t>Break up by department</w:t>
            </w:r>
          </w:p>
          <w:p w:rsidR="00F10EA4" w:rsidRPr="004F2FE4" w:rsidRDefault="00F10EA4" w:rsidP="00AF3AB5">
            <w:pPr>
              <w:pStyle w:val="TableBullet1"/>
              <w:keepNext/>
              <w:spacing w:before="60" w:after="100"/>
              <w:ind w:left="360" w:hanging="360"/>
              <w:rPr>
                <w:sz w:val="22"/>
                <w:szCs w:val="22"/>
              </w:rPr>
            </w:pPr>
            <w:r w:rsidRPr="004F2FE4">
              <w:rPr>
                <w:sz w:val="22"/>
                <w:szCs w:val="22"/>
              </w:rPr>
              <w:t>Occupancy</w:t>
            </w:r>
          </w:p>
          <w:p w:rsidR="00F10EA4" w:rsidRPr="004F2FE4" w:rsidRDefault="00F10EA4" w:rsidP="00AF3AB5">
            <w:pPr>
              <w:pStyle w:val="TableBullet1"/>
              <w:keepNext/>
              <w:spacing w:before="60" w:after="100"/>
              <w:ind w:left="360" w:hanging="360"/>
              <w:rPr>
                <w:sz w:val="22"/>
                <w:szCs w:val="22"/>
              </w:rPr>
            </w:pPr>
            <w:r w:rsidRPr="004F2FE4">
              <w:rPr>
                <w:sz w:val="22"/>
                <w:szCs w:val="22"/>
              </w:rPr>
              <w:t>Sales performance</w:t>
            </w:r>
          </w:p>
          <w:p w:rsidR="00F10EA4" w:rsidRPr="004F2FE4" w:rsidRDefault="00F10EA4" w:rsidP="00AF3AB5">
            <w:pPr>
              <w:pStyle w:val="TableBullet1"/>
              <w:keepNext/>
              <w:spacing w:before="60" w:after="100"/>
              <w:ind w:left="360" w:hanging="360"/>
              <w:rPr>
                <w:sz w:val="22"/>
                <w:szCs w:val="22"/>
              </w:rPr>
            </w:pPr>
            <w:r w:rsidRPr="004F2FE4">
              <w:rPr>
                <w:sz w:val="22"/>
                <w:szCs w:val="22"/>
              </w:rPr>
              <w:t>Commission earnings</w:t>
            </w:r>
          </w:p>
          <w:p w:rsidR="00F10EA4" w:rsidRPr="004F2FE4" w:rsidRDefault="00F10EA4" w:rsidP="00AF3AB5">
            <w:pPr>
              <w:pStyle w:val="TableBullet1"/>
              <w:keepNext/>
              <w:spacing w:before="60" w:after="100"/>
              <w:ind w:left="360" w:hanging="360"/>
              <w:rPr>
                <w:sz w:val="22"/>
                <w:szCs w:val="22"/>
              </w:rPr>
            </w:pPr>
            <w:r w:rsidRPr="004F2FE4">
              <w:rPr>
                <w:sz w:val="22"/>
                <w:szCs w:val="22"/>
              </w:rPr>
              <w:t>Sales returns</w:t>
            </w:r>
          </w:p>
          <w:p w:rsidR="00F10EA4" w:rsidRPr="004F2FE4" w:rsidRDefault="00F10EA4" w:rsidP="00AF3AB5">
            <w:pPr>
              <w:pStyle w:val="TableBullet1"/>
              <w:keepNext/>
              <w:spacing w:before="60" w:after="100"/>
              <w:ind w:left="360" w:hanging="360"/>
              <w:rPr>
                <w:sz w:val="22"/>
                <w:szCs w:val="22"/>
              </w:rPr>
            </w:pPr>
            <w:r w:rsidRPr="004F2FE4">
              <w:rPr>
                <w:sz w:val="22"/>
                <w:szCs w:val="22"/>
              </w:rPr>
              <w:t>Commercial account activity</w:t>
            </w:r>
          </w:p>
          <w:p w:rsidR="00F10EA4" w:rsidRPr="004F2FE4" w:rsidRDefault="00F10EA4" w:rsidP="00AF3AB5">
            <w:pPr>
              <w:pStyle w:val="TableBullet1"/>
              <w:keepNext/>
              <w:spacing w:before="60" w:after="100"/>
              <w:ind w:left="360" w:hanging="360"/>
              <w:rPr>
                <w:sz w:val="22"/>
                <w:szCs w:val="22"/>
              </w:rPr>
            </w:pPr>
            <w:r w:rsidRPr="004F2FE4">
              <w:rPr>
                <w:sz w:val="22"/>
                <w:szCs w:val="22"/>
              </w:rPr>
              <w:t>Foreign currency activities</w:t>
            </w:r>
          </w:p>
          <w:p w:rsidR="00F10EA4" w:rsidRPr="004F2FE4" w:rsidRDefault="00F10EA4" w:rsidP="00AF3AB5">
            <w:pPr>
              <w:pStyle w:val="TableBullet1"/>
              <w:keepNext/>
              <w:spacing w:before="60" w:after="100"/>
              <w:ind w:left="360" w:hanging="360"/>
              <w:rPr>
                <w:b/>
                <w:sz w:val="22"/>
                <w:szCs w:val="22"/>
              </w:rPr>
            </w:pPr>
            <w:r w:rsidRPr="004F2FE4">
              <w:rPr>
                <w:sz w:val="22"/>
                <w:szCs w:val="22"/>
              </w:rPr>
              <w:t>All types of payment.</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
              <w:spacing w:before="60" w:after="100"/>
            </w:pPr>
          </w:p>
        </w:tc>
        <w:tc>
          <w:tcPr>
            <w:tcW w:w="9247" w:type="dxa"/>
            <w:gridSpan w:val="4"/>
            <w:tcBorders>
              <w:top w:val="nil"/>
              <w:bottom w:val="nil"/>
            </w:tcBorders>
          </w:tcPr>
          <w:p w:rsidR="00F10EA4" w:rsidRPr="004F2FE4" w:rsidRDefault="00F10EA4" w:rsidP="00AF3AB5">
            <w:pPr>
              <w:pStyle w:val="TableText"/>
              <w:spacing w:before="60" w:after="100"/>
            </w:pPr>
            <w:r w:rsidRPr="004F2FE4">
              <w:rPr>
                <w:i/>
              </w:rPr>
              <w:t>Designated timelines</w:t>
            </w:r>
            <w:r w:rsidRPr="004F2FE4">
              <w:t xml:space="preserve"> may relate to:</w:t>
            </w:r>
          </w:p>
          <w:p w:rsidR="00F10EA4" w:rsidRPr="004F2FE4" w:rsidRDefault="00F10EA4" w:rsidP="00AF3AB5">
            <w:pPr>
              <w:pStyle w:val="TableBullet1"/>
              <w:spacing w:before="60" w:after="100"/>
              <w:ind w:left="360" w:hanging="360"/>
              <w:rPr>
                <w:sz w:val="22"/>
                <w:szCs w:val="22"/>
              </w:rPr>
            </w:pPr>
            <w:r w:rsidRPr="004F2FE4">
              <w:rPr>
                <w:sz w:val="22"/>
                <w:szCs w:val="22"/>
              </w:rPr>
              <w:t>Within agreed period</w:t>
            </w:r>
          </w:p>
          <w:p w:rsidR="00F10EA4" w:rsidRPr="004F2FE4" w:rsidRDefault="00F10EA4" w:rsidP="00AF3AB5">
            <w:pPr>
              <w:pStyle w:val="TableBullet1"/>
              <w:spacing w:before="60" w:after="100"/>
              <w:ind w:left="360" w:hanging="360"/>
              <w:rPr>
                <w:sz w:val="22"/>
                <w:szCs w:val="22"/>
              </w:rPr>
            </w:pPr>
            <w:r w:rsidRPr="004F2FE4">
              <w:rPr>
                <w:sz w:val="22"/>
                <w:szCs w:val="22"/>
              </w:rPr>
              <w:t>Monthly</w:t>
            </w:r>
          </w:p>
          <w:p w:rsidR="00F10EA4" w:rsidRPr="004F2FE4" w:rsidRDefault="00F10EA4" w:rsidP="00AF3AB5">
            <w:pPr>
              <w:pStyle w:val="TableBullet1"/>
              <w:spacing w:before="60" w:after="100"/>
              <w:ind w:left="360" w:hanging="360"/>
              <w:rPr>
                <w:sz w:val="22"/>
                <w:szCs w:val="22"/>
              </w:rPr>
            </w:pPr>
            <w:r w:rsidRPr="004F2FE4">
              <w:rPr>
                <w:sz w:val="22"/>
                <w:szCs w:val="22"/>
              </w:rPr>
              <w:t>By month end</w:t>
            </w:r>
          </w:p>
          <w:p w:rsidR="00F10EA4" w:rsidRPr="004F2FE4" w:rsidRDefault="00F10EA4" w:rsidP="00AF3AB5">
            <w:pPr>
              <w:pStyle w:val="TableBullet1"/>
              <w:spacing w:before="60" w:after="100"/>
              <w:ind w:left="360" w:hanging="360"/>
              <w:rPr>
                <w:sz w:val="22"/>
                <w:szCs w:val="22"/>
              </w:rPr>
            </w:pPr>
            <w:r w:rsidRPr="004F2FE4">
              <w:rPr>
                <w:sz w:val="22"/>
                <w:szCs w:val="22"/>
              </w:rPr>
              <w:t>Within organisational deadline.</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0EA4" w:rsidRPr="004F2FE4" w:rsidRDefault="00F10EA4" w:rsidP="00AF3AB5">
            <w:pPr>
              <w:pStyle w:val="TableText"/>
              <w:spacing w:before="60" w:after="100"/>
            </w:pPr>
          </w:p>
        </w:tc>
        <w:tc>
          <w:tcPr>
            <w:tcW w:w="9247" w:type="dxa"/>
            <w:gridSpan w:val="4"/>
            <w:tcBorders>
              <w:top w:val="nil"/>
              <w:bottom w:val="single" w:sz="4" w:space="0" w:color="auto"/>
            </w:tcBorders>
          </w:tcPr>
          <w:p w:rsidR="00F10EA4" w:rsidRPr="004F2FE4" w:rsidRDefault="00F10EA4" w:rsidP="00AF3AB5">
            <w:pPr>
              <w:pStyle w:val="TableTextBold"/>
              <w:spacing w:before="60" w:after="100"/>
            </w:pPr>
            <w:r w:rsidRPr="004F2FE4">
              <w:t>Assessment Guide</w:t>
            </w:r>
          </w:p>
          <w:p w:rsidR="00F10EA4" w:rsidRPr="004F2FE4" w:rsidRDefault="00F10EA4" w:rsidP="00AF3AB5">
            <w:pPr>
              <w:pStyle w:val="TableText"/>
              <w:spacing w:before="60" w:after="100"/>
            </w:pPr>
            <w:r w:rsidRPr="004F2FE4">
              <w:t>The following skills and knowledge must be assessed as part of this unit:</w:t>
            </w:r>
          </w:p>
          <w:p w:rsidR="00F10EA4" w:rsidRPr="004F2FE4" w:rsidRDefault="00F10EA4" w:rsidP="00AF3AB5">
            <w:pPr>
              <w:pStyle w:val="TableBullet1"/>
              <w:spacing w:before="60" w:after="100"/>
              <w:ind w:left="360" w:hanging="360"/>
              <w:rPr>
                <w:sz w:val="22"/>
                <w:szCs w:val="22"/>
              </w:rPr>
            </w:pPr>
            <w:r w:rsidRPr="004F2FE4">
              <w:rPr>
                <w:sz w:val="22"/>
                <w:szCs w:val="22"/>
              </w:rPr>
              <w:t>Understanding of the processes to identify and respond to discrepancies and errors</w:t>
            </w:r>
          </w:p>
          <w:p w:rsidR="00F10EA4" w:rsidRPr="004F2FE4" w:rsidRDefault="00F10EA4" w:rsidP="00AF3AB5">
            <w:pPr>
              <w:pStyle w:val="TableBullet1"/>
              <w:spacing w:before="60" w:after="100"/>
              <w:ind w:left="360" w:hanging="360"/>
              <w:rPr>
                <w:sz w:val="22"/>
                <w:szCs w:val="22"/>
              </w:rPr>
            </w:pPr>
            <w:r w:rsidRPr="004F2FE4">
              <w:rPr>
                <w:sz w:val="22"/>
                <w:szCs w:val="22"/>
              </w:rPr>
              <w:t>Understanding of the processes to identify and comply with organisational requirements</w:t>
            </w:r>
          </w:p>
          <w:p w:rsidR="00F10EA4" w:rsidRPr="004F2FE4" w:rsidRDefault="00F10EA4" w:rsidP="00AF3AB5">
            <w:pPr>
              <w:pStyle w:val="TableBullet1"/>
              <w:spacing w:before="60" w:after="100"/>
              <w:ind w:left="360" w:hanging="360"/>
              <w:rPr>
                <w:sz w:val="22"/>
                <w:szCs w:val="22"/>
              </w:rPr>
            </w:pPr>
            <w:r w:rsidRPr="004F2FE4">
              <w:rPr>
                <w:sz w:val="22"/>
                <w:szCs w:val="22"/>
              </w:rPr>
              <w:t>Understanding of the principles of double entry bookkeeping and accrual accounting.</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0EA4" w:rsidRPr="004F2FE4" w:rsidRDefault="00F10EA4" w:rsidP="00AF3AB5">
            <w:pPr>
              <w:pStyle w:val="TableText"/>
              <w:keepNext/>
              <w:spacing w:before="60" w:after="100"/>
            </w:pPr>
          </w:p>
        </w:tc>
        <w:tc>
          <w:tcPr>
            <w:tcW w:w="9247" w:type="dxa"/>
            <w:gridSpan w:val="4"/>
            <w:tcBorders>
              <w:top w:val="single" w:sz="4" w:space="0" w:color="auto"/>
              <w:bottom w:val="nil"/>
            </w:tcBorders>
          </w:tcPr>
          <w:p w:rsidR="00F10EA4" w:rsidRPr="004F2FE4" w:rsidRDefault="00F10EA4" w:rsidP="00AF3AB5">
            <w:pPr>
              <w:pStyle w:val="TableTextBold"/>
              <w:keepNext/>
              <w:spacing w:before="60" w:after="100"/>
            </w:pPr>
            <w:r w:rsidRPr="004F2FE4">
              <w:t>Linkages To Other Units</w:t>
            </w:r>
          </w:p>
          <w:p w:rsidR="00F10EA4" w:rsidRPr="004F2FE4" w:rsidRDefault="00F10EA4" w:rsidP="00AF3AB5">
            <w:pPr>
              <w:pStyle w:val="TableBullet1"/>
              <w:keepNext/>
              <w:spacing w:before="60" w:after="100"/>
              <w:ind w:left="360" w:hanging="360"/>
              <w:rPr>
                <w:sz w:val="22"/>
                <w:szCs w:val="22"/>
              </w:rPr>
            </w:pPr>
            <w:r w:rsidRPr="004F2FE4">
              <w:rPr>
                <w:sz w:val="22"/>
                <w:szCs w:val="22"/>
              </w:rPr>
              <w:t>Develop and implement business plans</w:t>
            </w:r>
          </w:p>
          <w:p w:rsidR="00F10EA4" w:rsidRPr="004F2FE4" w:rsidRDefault="00F10EA4" w:rsidP="00AF3AB5">
            <w:pPr>
              <w:pStyle w:val="TableBullet1"/>
              <w:keepNext/>
              <w:spacing w:before="60" w:after="100"/>
              <w:ind w:left="360" w:hanging="360"/>
              <w:rPr>
                <w:sz w:val="22"/>
                <w:szCs w:val="22"/>
              </w:rPr>
            </w:pPr>
            <w:r w:rsidRPr="004F2FE4">
              <w:rPr>
                <w:sz w:val="22"/>
                <w:szCs w:val="22"/>
              </w:rPr>
              <w:t>Develop and implement operational plans</w:t>
            </w:r>
          </w:p>
          <w:p w:rsidR="00F10EA4" w:rsidRPr="004F2FE4" w:rsidRDefault="00F10EA4" w:rsidP="00AF3AB5">
            <w:pPr>
              <w:pStyle w:val="TableBullet1"/>
              <w:keepNext/>
              <w:spacing w:before="60" w:after="100"/>
              <w:ind w:left="360" w:hanging="360"/>
              <w:rPr>
                <w:sz w:val="22"/>
                <w:szCs w:val="22"/>
              </w:rPr>
            </w:pPr>
            <w:r w:rsidRPr="004F2FE4">
              <w:rPr>
                <w:sz w:val="22"/>
                <w:szCs w:val="22"/>
              </w:rPr>
              <w:t>Plan and establish systems and procedures</w:t>
            </w:r>
          </w:p>
          <w:p w:rsidR="00F10EA4" w:rsidRPr="004F2FE4" w:rsidRDefault="00F10EA4" w:rsidP="00AF3AB5">
            <w:pPr>
              <w:pStyle w:val="TableBullet1"/>
              <w:keepNext/>
              <w:spacing w:before="60" w:after="100"/>
              <w:ind w:left="360" w:hanging="360"/>
              <w:rPr>
                <w:sz w:val="22"/>
                <w:szCs w:val="22"/>
              </w:rPr>
            </w:pPr>
            <w:r w:rsidRPr="004F2FE4">
              <w:rPr>
                <w:sz w:val="22"/>
                <w:szCs w:val="22"/>
              </w:rPr>
              <w:t>Prepare business documents</w:t>
            </w:r>
          </w:p>
          <w:p w:rsidR="00F10EA4" w:rsidRPr="004F2FE4" w:rsidRDefault="00F10EA4" w:rsidP="00AF3AB5">
            <w:pPr>
              <w:pStyle w:val="TableBullet1"/>
              <w:keepNext/>
              <w:spacing w:before="60" w:after="100"/>
              <w:ind w:left="360" w:hanging="360"/>
              <w:rPr>
                <w:sz w:val="22"/>
                <w:szCs w:val="22"/>
              </w:rPr>
            </w:pPr>
            <w:r w:rsidRPr="004F2FE4">
              <w:rPr>
                <w:sz w:val="22"/>
                <w:szCs w:val="22"/>
              </w:rPr>
              <w:t>Maintain financial performance within a budget</w:t>
            </w:r>
          </w:p>
          <w:p w:rsidR="00F10EA4" w:rsidRPr="004F2FE4" w:rsidRDefault="00F10EA4" w:rsidP="00AF3AB5">
            <w:pPr>
              <w:pStyle w:val="TableBullet1"/>
              <w:keepNext/>
              <w:spacing w:before="60" w:after="100"/>
              <w:ind w:left="360" w:hanging="360"/>
              <w:rPr>
                <w:sz w:val="22"/>
                <w:szCs w:val="22"/>
              </w:rPr>
            </w:pPr>
            <w:r w:rsidRPr="004F2FE4">
              <w:rPr>
                <w:sz w:val="22"/>
                <w:szCs w:val="22"/>
              </w:rPr>
              <w:t>Maintain financial standards and records</w:t>
            </w:r>
          </w:p>
          <w:p w:rsidR="00F10EA4" w:rsidRPr="004F2FE4" w:rsidRDefault="00F10EA4" w:rsidP="00AF3AB5">
            <w:pPr>
              <w:pStyle w:val="TableBullet1"/>
              <w:keepNext/>
              <w:spacing w:before="60" w:after="100"/>
              <w:ind w:left="360" w:hanging="360"/>
              <w:rPr>
                <w:sz w:val="22"/>
                <w:szCs w:val="22"/>
              </w:rPr>
            </w:pPr>
            <w:r w:rsidRPr="004F2FE4">
              <w:rPr>
                <w:sz w:val="22"/>
                <w:szCs w:val="22"/>
              </w:rPr>
              <w:t>Manage legal requirements for business compliance</w:t>
            </w:r>
          </w:p>
          <w:p w:rsidR="00F10EA4" w:rsidRPr="004F2FE4" w:rsidRDefault="00F10EA4" w:rsidP="00AF3AB5">
            <w:pPr>
              <w:pStyle w:val="TableBullet1"/>
              <w:keepNext/>
              <w:spacing w:before="60" w:after="100"/>
              <w:ind w:left="360" w:hanging="360"/>
              <w:rPr>
                <w:sz w:val="22"/>
                <w:szCs w:val="22"/>
              </w:rPr>
            </w:pPr>
            <w:r w:rsidRPr="004F2FE4">
              <w:rPr>
                <w:sz w:val="22"/>
                <w:szCs w:val="22"/>
              </w:rPr>
              <w:t>Manage physical assets and infrastructure</w:t>
            </w:r>
          </w:p>
          <w:p w:rsidR="00F10EA4" w:rsidRPr="004F2FE4" w:rsidRDefault="00F10EA4" w:rsidP="00AF3AB5">
            <w:pPr>
              <w:pStyle w:val="TableBullet1"/>
              <w:keepNext/>
              <w:spacing w:before="60" w:after="100"/>
              <w:ind w:left="360" w:hanging="360"/>
              <w:rPr>
                <w:sz w:val="22"/>
                <w:szCs w:val="22"/>
              </w:rPr>
            </w:pPr>
            <w:r w:rsidRPr="004F2FE4">
              <w:rPr>
                <w:sz w:val="22"/>
                <w:szCs w:val="22"/>
              </w:rPr>
              <w:t>Lead and manage people.</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
              <w:spacing w:before="60" w:after="100"/>
            </w:pPr>
          </w:p>
        </w:tc>
        <w:tc>
          <w:tcPr>
            <w:tcW w:w="9247" w:type="dxa"/>
            <w:gridSpan w:val="4"/>
            <w:tcBorders>
              <w:top w:val="nil"/>
              <w:bottom w:val="nil"/>
            </w:tcBorders>
          </w:tcPr>
          <w:p w:rsidR="00F10EA4" w:rsidRPr="004F2FE4" w:rsidRDefault="00F10EA4" w:rsidP="00AF3AB5">
            <w:pPr>
              <w:pStyle w:val="TableTextBold"/>
              <w:spacing w:before="60" w:after="100"/>
            </w:pPr>
            <w:r w:rsidRPr="004F2FE4">
              <w:t>Critical Aspects of Assessment</w:t>
            </w:r>
          </w:p>
          <w:p w:rsidR="00F10EA4" w:rsidRPr="004F2FE4" w:rsidRDefault="00F10EA4" w:rsidP="00AF3AB5">
            <w:pPr>
              <w:pStyle w:val="TableText"/>
              <w:spacing w:before="60" w:after="100"/>
            </w:pPr>
            <w:r w:rsidRPr="004F2FE4">
              <w:t>Evidence of the following is essential:</w:t>
            </w:r>
          </w:p>
          <w:p w:rsidR="00F10EA4" w:rsidRPr="004F2FE4" w:rsidRDefault="00F10EA4" w:rsidP="00AF3AB5">
            <w:pPr>
              <w:pStyle w:val="TableBullet1"/>
              <w:spacing w:before="60" w:after="100"/>
              <w:ind w:left="360" w:hanging="360"/>
              <w:rPr>
                <w:sz w:val="22"/>
                <w:szCs w:val="22"/>
              </w:rPr>
            </w:pPr>
            <w:r w:rsidRPr="004F2FE4">
              <w:rPr>
                <w:sz w:val="22"/>
                <w:szCs w:val="22"/>
              </w:rPr>
              <w:t>Demonstrated ability to audit financial procedures within a travel and hotel industry context</w:t>
            </w:r>
          </w:p>
          <w:p w:rsidR="00F10EA4" w:rsidRPr="004F2FE4" w:rsidRDefault="00F10EA4" w:rsidP="00AF3AB5">
            <w:pPr>
              <w:pStyle w:val="TableBullet1"/>
              <w:spacing w:before="60" w:after="100"/>
              <w:ind w:left="360" w:hanging="360"/>
              <w:rPr>
                <w:sz w:val="22"/>
                <w:szCs w:val="22"/>
              </w:rPr>
            </w:pPr>
            <w:r w:rsidRPr="004F2FE4">
              <w:rPr>
                <w:sz w:val="22"/>
                <w:szCs w:val="22"/>
              </w:rPr>
              <w:t>Consistency of performance across a range of situations that demonstrates knowledge, understanding and skill in implementing the principles double entry bookkeeping and accrual accounting in order to audit financial procedures.</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0EA4" w:rsidRPr="004F2FE4" w:rsidRDefault="00F10EA4" w:rsidP="00AF3AB5">
            <w:pPr>
              <w:pStyle w:val="TableText"/>
              <w:spacing w:before="60" w:after="100"/>
            </w:pPr>
          </w:p>
        </w:tc>
        <w:tc>
          <w:tcPr>
            <w:tcW w:w="9247" w:type="dxa"/>
            <w:gridSpan w:val="4"/>
            <w:tcBorders>
              <w:top w:val="nil"/>
              <w:bottom w:val="single" w:sz="4" w:space="0" w:color="auto"/>
            </w:tcBorders>
          </w:tcPr>
          <w:p w:rsidR="00F10EA4" w:rsidRPr="004F2FE4" w:rsidRDefault="00F10EA4" w:rsidP="00AF3AB5">
            <w:pPr>
              <w:pStyle w:val="TableTextBold"/>
              <w:spacing w:before="60" w:after="100"/>
            </w:pPr>
            <w:r w:rsidRPr="004F2FE4">
              <w:t>Context of Assessment</w:t>
            </w:r>
          </w:p>
          <w:p w:rsidR="00F10EA4" w:rsidRPr="004F2FE4" w:rsidRDefault="00F10EA4" w:rsidP="00AF3AB5">
            <w:pPr>
              <w:pStyle w:val="TableText"/>
              <w:spacing w:before="60" w:after="100"/>
            </w:pPr>
            <w:r w:rsidRPr="004F2FE4">
              <w:t>This unit may be assessed on or off the job:</w:t>
            </w:r>
          </w:p>
          <w:p w:rsidR="00F10EA4" w:rsidRPr="004F2FE4" w:rsidRDefault="00F10EA4" w:rsidP="00AF3AB5">
            <w:pPr>
              <w:pStyle w:val="TableBullet1"/>
              <w:spacing w:before="60" w:after="100"/>
              <w:ind w:left="360" w:hanging="360"/>
              <w:rPr>
                <w:sz w:val="22"/>
                <w:szCs w:val="22"/>
              </w:rPr>
            </w:pPr>
            <w:r w:rsidRPr="004F2FE4">
              <w:rPr>
                <w:sz w:val="22"/>
                <w:szCs w:val="22"/>
              </w:rPr>
              <w:t>Assessment should include practical demonstration of the ability to maintain financial standards and records in the workplace or through a simulation activity, supported by a range of methods to assess underpinning knowledge</w:t>
            </w:r>
          </w:p>
          <w:p w:rsidR="00F10EA4" w:rsidRPr="004F2FE4" w:rsidRDefault="00F10EA4" w:rsidP="00AF3AB5">
            <w:pPr>
              <w:pStyle w:val="TableBullet1"/>
              <w:spacing w:before="60" w:after="100"/>
              <w:ind w:left="360" w:hanging="360"/>
              <w:rPr>
                <w:sz w:val="22"/>
                <w:szCs w:val="22"/>
              </w:rPr>
            </w:pPr>
            <w:r w:rsidRPr="004F2FE4">
              <w:rPr>
                <w:sz w:val="22"/>
                <w:szCs w:val="22"/>
              </w:rPr>
              <w:t>Assessment must relate to the individual’s work area, job role and area of responsibility</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0EA4" w:rsidRPr="004F2FE4" w:rsidRDefault="00F10EA4" w:rsidP="00AF3AB5">
            <w:pPr>
              <w:pStyle w:val="TableText"/>
              <w:keepNext/>
              <w:spacing w:before="60" w:after="100"/>
            </w:pPr>
          </w:p>
        </w:tc>
        <w:tc>
          <w:tcPr>
            <w:tcW w:w="9247" w:type="dxa"/>
            <w:gridSpan w:val="4"/>
            <w:tcBorders>
              <w:top w:val="single" w:sz="4" w:space="0" w:color="auto"/>
              <w:bottom w:val="nil"/>
            </w:tcBorders>
          </w:tcPr>
          <w:p w:rsidR="00F10EA4" w:rsidRPr="004F2FE4" w:rsidRDefault="00F10EA4" w:rsidP="00AF3AB5">
            <w:pPr>
              <w:pStyle w:val="TableBullet1"/>
              <w:keepNext/>
              <w:spacing w:before="60" w:after="100"/>
              <w:ind w:left="360" w:hanging="360"/>
              <w:rPr>
                <w:sz w:val="22"/>
                <w:szCs w:val="22"/>
              </w:rPr>
            </w:pPr>
            <w:r w:rsidRPr="004F2FE4">
              <w:rPr>
                <w:sz w:val="22"/>
                <w:szCs w:val="22"/>
              </w:rPr>
              <w:t>Assessment must include project or work activities that allow the candidate to respond to multiple and varying workplace issues relevant to work area, job role and area of responsibility that allow the candidate to demonstrate knowledge and awareness of auditing financial procedures.</w:t>
            </w:r>
          </w:p>
          <w:p w:rsidR="00F10EA4" w:rsidRPr="004F2FE4" w:rsidRDefault="00F10EA4" w:rsidP="00AF3AB5">
            <w:pPr>
              <w:pStyle w:val="TableTextBold"/>
              <w:keepNext/>
              <w:spacing w:before="60" w:after="100"/>
            </w:pPr>
            <w:r w:rsidRPr="004F2FE4">
              <w:t>Resource Implications</w:t>
            </w:r>
          </w:p>
          <w:p w:rsidR="00F10EA4" w:rsidRPr="004F2FE4" w:rsidRDefault="00F10EA4" w:rsidP="00AF3AB5">
            <w:pPr>
              <w:pStyle w:val="TableText"/>
              <w:keepNext/>
              <w:spacing w:before="60" w:after="100"/>
            </w:pPr>
            <w:r w:rsidRPr="004F2FE4">
              <w:t>Training and assessment to include access to a real or simulated commercial workplace environment in which financial procedures can be audited; and access to workplace standards, procedures, policies, guidelines, tools and equipment.</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
              <w:spacing w:before="60" w:after="100"/>
            </w:pPr>
          </w:p>
        </w:tc>
        <w:tc>
          <w:tcPr>
            <w:tcW w:w="9247" w:type="dxa"/>
            <w:gridSpan w:val="4"/>
            <w:tcBorders>
              <w:top w:val="nil"/>
              <w:bottom w:val="nil"/>
            </w:tcBorders>
          </w:tcPr>
          <w:p w:rsidR="00F10EA4" w:rsidRPr="004F2FE4" w:rsidRDefault="00F10EA4" w:rsidP="00AF3AB5">
            <w:pPr>
              <w:pStyle w:val="TableTextBold"/>
              <w:spacing w:before="60" w:after="100"/>
            </w:pPr>
            <w:r w:rsidRPr="004F2FE4">
              <w:t>Assessment Methods</w:t>
            </w:r>
          </w:p>
          <w:p w:rsidR="00F10EA4" w:rsidRPr="004F2FE4" w:rsidRDefault="00F10EA4" w:rsidP="00AF3AB5">
            <w:pPr>
              <w:pStyle w:val="TableText"/>
              <w:spacing w:before="60" w:after="100"/>
            </w:pPr>
            <w:r w:rsidRPr="004F2FE4">
              <w:t>The following methods may be used to assess competency for this unit:</w:t>
            </w:r>
          </w:p>
          <w:p w:rsidR="00F10EA4" w:rsidRPr="004F2FE4" w:rsidRDefault="00F10EA4" w:rsidP="00AF3AB5">
            <w:pPr>
              <w:pStyle w:val="TableBullet1"/>
              <w:spacing w:before="60" w:after="100"/>
              <w:ind w:left="360" w:hanging="360"/>
              <w:rPr>
                <w:sz w:val="22"/>
                <w:szCs w:val="22"/>
              </w:rPr>
            </w:pPr>
            <w:r w:rsidRPr="004F2FE4">
              <w:rPr>
                <w:sz w:val="22"/>
                <w:szCs w:val="22"/>
              </w:rPr>
              <w:t>Case studies</w:t>
            </w:r>
          </w:p>
          <w:p w:rsidR="00F10EA4" w:rsidRPr="004F2FE4" w:rsidRDefault="00F10EA4" w:rsidP="00AF3AB5">
            <w:pPr>
              <w:pStyle w:val="TableBullet1"/>
              <w:spacing w:before="60" w:after="100"/>
              <w:ind w:left="360" w:hanging="360"/>
              <w:rPr>
                <w:sz w:val="22"/>
                <w:szCs w:val="22"/>
              </w:rPr>
            </w:pPr>
            <w:r w:rsidRPr="004F2FE4">
              <w:rPr>
                <w:sz w:val="22"/>
                <w:szCs w:val="22"/>
              </w:rPr>
              <w:t>Observation of practical candidate performance</w:t>
            </w:r>
          </w:p>
          <w:p w:rsidR="00F10EA4" w:rsidRPr="004F2FE4" w:rsidRDefault="00F10EA4" w:rsidP="00AF3AB5">
            <w:pPr>
              <w:pStyle w:val="TableBullet1"/>
              <w:spacing w:before="60" w:after="100"/>
              <w:ind w:left="360" w:hanging="360"/>
              <w:rPr>
                <w:sz w:val="22"/>
                <w:szCs w:val="22"/>
              </w:rPr>
            </w:pPr>
            <w:r w:rsidRPr="004F2FE4">
              <w:rPr>
                <w:sz w:val="22"/>
                <w:szCs w:val="22"/>
              </w:rPr>
              <w:t>Oral and written questions</w:t>
            </w:r>
          </w:p>
          <w:p w:rsidR="00F10EA4" w:rsidRPr="004F2FE4" w:rsidRDefault="00F10EA4" w:rsidP="00AF3AB5">
            <w:pPr>
              <w:pStyle w:val="TableBullet1"/>
              <w:spacing w:before="60" w:after="100"/>
              <w:ind w:left="360" w:hanging="360"/>
              <w:rPr>
                <w:sz w:val="22"/>
                <w:szCs w:val="22"/>
              </w:rPr>
            </w:pPr>
            <w:r w:rsidRPr="004F2FE4">
              <w:rPr>
                <w:sz w:val="22"/>
                <w:szCs w:val="22"/>
              </w:rPr>
              <w:t>Portfolio evidence</w:t>
            </w:r>
          </w:p>
          <w:p w:rsidR="00F10EA4" w:rsidRPr="004F2FE4" w:rsidRDefault="00F10EA4" w:rsidP="00AF3AB5">
            <w:pPr>
              <w:pStyle w:val="TableBullet1"/>
              <w:spacing w:before="60" w:after="100"/>
              <w:ind w:left="360" w:hanging="360"/>
              <w:rPr>
                <w:sz w:val="22"/>
                <w:szCs w:val="22"/>
              </w:rPr>
            </w:pPr>
            <w:r w:rsidRPr="004F2FE4">
              <w:rPr>
                <w:sz w:val="22"/>
                <w:szCs w:val="22"/>
              </w:rPr>
              <w:t>Problem solving</w:t>
            </w:r>
          </w:p>
          <w:p w:rsidR="00F10EA4" w:rsidRPr="004F2FE4" w:rsidRDefault="00F10EA4" w:rsidP="00AF3AB5">
            <w:pPr>
              <w:pStyle w:val="TableBullet1"/>
              <w:spacing w:before="60" w:after="100"/>
              <w:ind w:left="360" w:hanging="360"/>
              <w:rPr>
                <w:sz w:val="22"/>
                <w:szCs w:val="22"/>
              </w:rPr>
            </w:pPr>
            <w:r w:rsidRPr="004F2FE4">
              <w:rPr>
                <w:sz w:val="22"/>
                <w:szCs w:val="22"/>
              </w:rPr>
              <w:t>Role plays</w:t>
            </w:r>
          </w:p>
          <w:p w:rsidR="00F10EA4" w:rsidRPr="004F2FE4" w:rsidRDefault="00F10EA4" w:rsidP="00AF3AB5">
            <w:pPr>
              <w:pStyle w:val="TableBullet1"/>
              <w:spacing w:before="60" w:after="100"/>
              <w:ind w:left="360" w:hanging="360"/>
              <w:rPr>
                <w:sz w:val="22"/>
                <w:szCs w:val="22"/>
              </w:rPr>
            </w:pPr>
            <w:r w:rsidRPr="004F2FE4">
              <w:rPr>
                <w:sz w:val="22"/>
                <w:szCs w:val="22"/>
              </w:rPr>
              <w:t>Third party reports completed by a supervisor</w:t>
            </w:r>
          </w:p>
          <w:p w:rsidR="00F10EA4" w:rsidRPr="004F2FE4" w:rsidRDefault="00F10EA4" w:rsidP="00AF3AB5">
            <w:pPr>
              <w:pStyle w:val="TableBullet1"/>
              <w:spacing w:before="60" w:after="100"/>
              <w:ind w:left="360" w:hanging="360"/>
              <w:rPr>
                <w:sz w:val="22"/>
                <w:szCs w:val="22"/>
              </w:rPr>
            </w:pPr>
            <w:r w:rsidRPr="004F2FE4">
              <w:rPr>
                <w:sz w:val="22"/>
                <w:szCs w:val="22"/>
              </w:rPr>
              <w:t>Project and assignment work.</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0EA4" w:rsidRPr="004F2FE4" w:rsidRDefault="00F10EA4" w:rsidP="00AF3AB5">
            <w:pPr>
              <w:pStyle w:val="TableText"/>
              <w:spacing w:before="60" w:after="100"/>
            </w:pPr>
          </w:p>
        </w:tc>
        <w:tc>
          <w:tcPr>
            <w:tcW w:w="9247" w:type="dxa"/>
            <w:gridSpan w:val="4"/>
            <w:tcBorders>
              <w:top w:val="nil"/>
              <w:bottom w:val="single" w:sz="4" w:space="0" w:color="auto"/>
            </w:tcBorders>
          </w:tcPr>
          <w:p w:rsidR="00F10EA4" w:rsidRPr="004F2FE4" w:rsidRDefault="00F10EA4" w:rsidP="00AF3AB5">
            <w:pPr>
              <w:pStyle w:val="TableTextBold"/>
              <w:spacing w:before="60" w:after="100"/>
            </w:pPr>
            <w:r w:rsidRPr="004F2FE4">
              <w:t>Key Competencies in this Unit</w:t>
            </w:r>
          </w:p>
          <w:p w:rsidR="00F10EA4" w:rsidRPr="004F2FE4" w:rsidRDefault="00F10EA4" w:rsidP="00AF3AB5">
            <w:pPr>
              <w:pStyle w:val="TableText"/>
              <w:spacing w:before="60" w:after="100"/>
              <w:rPr>
                <w:i/>
              </w:rPr>
            </w:pPr>
            <w:r w:rsidRPr="004F2FE4">
              <w:rPr>
                <w:i/>
              </w:rPr>
              <w:t>Level 1 = competence to undertake tasks effectively</w:t>
            </w:r>
          </w:p>
          <w:p w:rsidR="00F10EA4" w:rsidRPr="004F2FE4" w:rsidRDefault="00F10EA4" w:rsidP="00AF3AB5">
            <w:pPr>
              <w:pStyle w:val="TableText"/>
              <w:spacing w:before="60" w:after="100"/>
              <w:rPr>
                <w:i/>
              </w:rPr>
            </w:pPr>
            <w:r w:rsidRPr="004F2FE4">
              <w:rPr>
                <w:i/>
              </w:rPr>
              <w:t>Level 2 = competence to manage tasks</w:t>
            </w:r>
          </w:p>
          <w:p w:rsidR="00F10EA4" w:rsidRPr="004F2FE4" w:rsidRDefault="00F10EA4" w:rsidP="00AF3AB5">
            <w:pPr>
              <w:pStyle w:val="TableText"/>
              <w:spacing w:before="60" w:after="100"/>
              <w:rPr>
                <w:i/>
              </w:rPr>
            </w:pPr>
            <w:r w:rsidRPr="004F2FE4">
              <w:rPr>
                <w:i/>
              </w:rPr>
              <w:t>Level 3 = competence to use concepts for evaluating</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0EA4" w:rsidRPr="004F2FE4" w:rsidRDefault="00F10EA4" w:rsidP="00AF3AB5">
            <w:pPr>
              <w:pStyle w:val="TableTextBold"/>
              <w:keepNext/>
              <w:spacing w:before="60" w:after="100"/>
            </w:pPr>
          </w:p>
        </w:tc>
        <w:tc>
          <w:tcPr>
            <w:tcW w:w="3685" w:type="dxa"/>
            <w:tcBorders>
              <w:top w:val="single" w:sz="4" w:space="0" w:color="auto"/>
            </w:tcBorders>
          </w:tcPr>
          <w:p w:rsidR="00F10EA4" w:rsidRPr="004F2FE4" w:rsidRDefault="00F10EA4" w:rsidP="00AF3AB5">
            <w:pPr>
              <w:pStyle w:val="TableTextBold"/>
              <w:keepNext/>
              <w:spacing w:before="60" w:after="100"/>
            </w:pPr>
            <w:r w:rsidRPr="004F2FE4">
              <w:t>Key Competencies</w:t>
            </w:r>
          </w:p>
        </w:tc>
        <w:tc>
          <w:tcPr>
            <w:tcW w:w="1134" w:type="dxa"/>
            <w:tcBorders>
              <w:top w:val="single" w:sz="4" w:space="0" w:color="auto"/>
            </w:tcBorders>
          </w:tcPr>
          <w:p w:rsidR="00F10EA4" w:rsidRPr="004F2FE4" w:rsidRDefault="00F10EA4" w:rsidP="00AF3AB5">
            <w:pPr>
              <w:pStyle w:val="TableTextBold"/>
              <w:keepNext/>
              <w:spacing w:before="60" w:after="100"/>
              <w:jc w:val="center"/>
            </w:pPr>
            <w:r w:rsidRPr="004F2FE4">
              <w:t>Level</w:t>
            </w:r>
          </w:p>
        </w:tc>
        <w:tc>
          <w:tcPr>
            <w:tcW w:w="4428" w:type="dxa"/>
            <w:gridSpan w:val="2"/>
            <w:tcBorders>
              <w:top w:val="single" w:sz="4" w:space="0" w:color="auto"/>
            </w:tcBorders>
          </w:tcPr>
          <w:p w:rsidR="00F10EA4" w:rsidRPr="004F2FE4" w:rsidRDefault="00F10EA4" w:rsidP="00AF3AB5">
            <w:pPr>
              <w:pStyle w:val="TableTextBold"/>
              <w:keepNext/>
              <w:spacing w:before="60" w:after="100"/>
            </w:pPr>
            <w:r w:rsidRPr="004F2FE4">
              <w:t>Examples</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Bold"/>
              <w:keepNext/>
              <w:spacing w:before="60" w:after="100"/>
            </w:pPr>
          </w:p>
        </w:tc>
        <w:tc>
          <w:tcPr>
            <w:tcW w:w="3685" w:type="dxa"/>
          </w:tcPr>
          <w:p w:rsidR="00F10EA4" w:rsidRPr="004F2FE4" w:rsidRDefault="00F10EA4" w:rsidP="00AF3AB5">
            <w:pPr>
              <w:pStyle w:val="TableText"/>
              <w:keepNext/>
              <w:spacing w:before="60" w:after="100"/>
            </w:pPr>
            <w:r w:rsidRPr="004F2FE4">
              <w:t>Collecting, organising and analysing information</w:t>
            </w:r>
          </w:p>
        </w:tc>
        <w:tc>
          <w:tcPr>
            <w:tcW w:w="1134" w:type="dxa"/>
          </w:tcPr>
          <w:p w:rsidR="00F10EA4" w:rsidRPr="004F2FE4" w:rsidRDefault="00F10EA4" w:rsidP="00AF3AB5">
            <w:pPr>
              <w:pStyle w:val="TableText"/>
              <w:keepNext/>
              <w:spacing w:before="60" w:after="100"/>
              <w:jc w:val="center"/>
            </w:pPr>
            <w:r w:rsidRPr="004F2FE4">
              <w:t>3</w:t>
            </w:r>
          </w:p>
        </w:tc>
        <w:tc>
          <w:tcPr>
            <w:tcW w:w="4428" w:type="dxa"/>
            <w:gridSpan w:val="2"/>
          </w:tcPr>
          <w:p w:rsidR="00F10EA4" w:rsidRPr="004F2FE4" w:rsidRDefault="00F10EA4" w:rsidP="00AF3AB5">
            <w:pPr>
              <w:pStyle w:val="TableText"/>
              <w:keepNext/>
              <w:spacing w:before="60" w:after="100"/>
            </w:pPr>
            <w:r w:rsidRPr="004F2FE4">
              <w:t>Analyse financial information to audit financial procedures</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Bold"/>
              <w:keepNext/>
              <w:spacing w:before="60" w:after="100"/>
            </w:pPr>
          </w:p>
        </w:tc>
        <w:tc>
          <w:tcPr>
            <w:tcW w:w="3685" w:type="dxa"/>
          </w:tcPr>
          <w:p w:rsidR="00F10EA4" w:rsidRPr="004F2FE4" w:rsidRDefault="00F10EA4" w:rsidP="00AF3AB5">
            <w:pPr>
              <w:pStyle w:val="TableText"/>
              <w:keepNext/>
              <w:spacing w:before="60" w:after="100"/>
            </w:pPr>
            <w:r w:rsidRPr="004F2FE4">
              <w:t>Communicating ideas and information</w:t>
            </w:r>
          </w:p>
        </w:tc>
        <w:tc>
          <w:tcPr>
            <w:tcW w:w="1134" w:type="dxa"/>
          </w:tcPr>
          <w:p w:rsidR="00F10EA4" w:rsidRPr="004F2FE4" w:rsidRDefault="00F10EA4" w:rsidP="00AF3AB5">
            <w:pPr>
              <w:pStyle w:val="TableText"/>
              <w:keepNext/>
              <w:spacing w:before="60" w:after="100"/>
              <w:jc w:val="center"/>
            </w:pPr>
            <w:r w:rsidRPr="004F2FE4">
              <w:t>3</w:t>
            </w:r>
          </w:p>
        </w:tc>
        <w:tc>
          <w:tcPr>
            <w:tcW w:w="4428" w:type="dxa"/>
            <w:gridSpan w:val="2"/>
          </w:tcPr>
          <w:p w:rsidR="00F10EA4" w:rsidRPr="004F2FE4" w:rsidRDefault="00F10EA4" w:rsidP="00AF3AB5">
            <w:pPr>
              <w:pStyle w:val="TableText"/>
              <w:keepNext/>
              <w:spacing w:before="60" w:after="100"/>
            </w:pPr>
            <w:r w:rsidRPr="004F2FE4">
              <w:t>Express complex strategies in a clear and concise format</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Bold"/>
              <w:spacing w:before="60" w:after="100"/>
            </w:pPr>
          </w:p>
        </w:tc>
        <w:tc>
          <w:tcPr>
            <w:tcW w:w="3685" w:type="dxa"/>
          </w:tcPr>
          <w:p w:rsidR="00F10EA4" w:rsidRPr="004F2FE4" w:rsidRDefault="00F10EA4" w:rsidP="00AF3AB5">
            <w:pPr>
              <w:pStyle w:val="TableText"/>
              <w:spacing w:before="60" w:after="100"/>
            </w:pPr>
            <w:r w:rsidRPr="004F2FE4">
              <w:t>Planning and organising activities</w:t>
            </w:r>
          </w:p>
        </w:tc>
        <w:tc>
          <w:tcPr>
            <w:tcW w:w="1134" w:type="dxa"/>
          </w:tcPr>
          <w:p w:rsidR="00F10EA4" w:rsidRPr="004F2FE4" w:rsidRDefault="00F10EA4" w:rsidP="00AF3AB5">
            <w:pPr>
              <w:pStyle w:val="TableText"/>
              <w:spacing w:before="60" w:after="100"/>
              <w:jc w:val="center"/>
            </w:pPr>
            <w:r w:rsidRPr="004F2FE4">
              <w:t>3</w:t>
            </w:r>
          </w:p>
        </w:tc>
        <w:tc>
          <w:tcPr>
            <w:tcW w:w="4428" w:type="dxa"/>
            <w:gridSpan w:val="2"/>
          </w:tcPr>
          <w:p w:rsidR="00F10EA4" w:rsidRPr="004F2FE4" w:rsidRDefault="00F10EA4" w:rsidP="00AF3AB5">
            <w:pPr>
              <w:pStyle w:val="TableText"/>
              <w:spacing w:before="60" w:after="100"/>
            </w:pPr>
            <w:r w:rsidRPr="004F2FE4">
              <w:t xml:space="preserve">Perform activities in line with business requirements </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Bold"/>
              <w:spacing w:before="60" w:after="100"/>
            </w:pPr>
          </w:p>
        </w:tc>
        <w:tc>
          <w:tcPr>
            <w:tcW w:w="3685" w:type="dxa"/>
            <w:tcBorders>
              <w:bottom w:val="single" w:sz="4" w:space="0" w:color="auto"/>
            </w:tcBorders>
          </w:tcPr>
          <w:p w:rsidR="00F10EA4" w:rsidRPr="004F2FE4" w:rsidRDefault="00F10EA4" w:rsidP="00AF3AB5">
            <w:pPr>
              <w:pStyle w:val="TableText"/>
              <w:spacing w:before="60" w:after="100"/>
            </w:pPr>
            <w:r w:rsidRPr="004F2FE4">
              <w:t>Working with others and in teams</w:t>
            </w:r>
          </w:p>
        </w:tc>
        <w:tc>
          <w:tcPr>
            <w:tcW w:w="1134" w:type="dxa"/>
            <w:tcBorders>
              <w:bottom w:val="single" w:sz="4" w:space="0" w:color="auto"/>
            </w:tcBorders>
          </w:tcPr>
          <w:p w:rsidR="00F10EA4" w:rsidRPr="004F2FE4" w:rsidRDefault="00F10EA4" w:rsidP="00AF3AB5">
            <w:pPr>
              <w:pStyle w:val="TableText"/>
              <w:spacing w:before="60" w:after="100"/>
              <w:jc w:val="center"/>
            </w:pPr>
            <w:r w:rsidRPr="004F2FE4">
              <w:t>3</w:t>
            </w:r>
          </w:p>
        </w:tc>
        <w:tc>
          <w:tcPr>
            <w:tcW w:w="4428" w:type="dxa"/>
            <w:gridSpan w:val="2"/>
            <w:tcBorders>
              <w:bottom w:val="single" w:sz="4" w:space="0" w:color="auto"/>
            </w:tcBorders>
          </w:tcPr>
          <w:p w:rsidR="00F10EA4" w:rsidRPr="004F2FE4" w:rsidRDefault="00F10EA4" w:rsidP="00AF3AB5">
            <w:pPr>
              <w:pStyle w:val="TableText"/>
              <w:spacing w:before="60" w:after="100"/>
            </w:pPr>
            <w:r w:rsidRPr="004F2FE4">
              <w:t>Devise strategies to ensure team commitment to budget control</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Bold"/>
              <w:spacing w:before="60" w:after="100"/>
            </w:pPr>
          </w:p>
        </w:tc>
        <w:tc>
          <w:tcPr>
            <w:tcW w:w="3685" w:type="dxa"/>
            <w:tcBorders>
              <w:top w:val="single" w:sz="4" w:space="0" w:color="auto"/>
            </w:tcBorders>
          </w:tcPr>
          <w:p w:rsidR="00F10EA4" w:rsidRPr="004F2FE4" w:rsidRDefault="00F10EA4" w:rsidP="00AF3AB5">
            <w:pPr>
              <w:pStyle w:val="TableText"/>
              <w:spacing w:before="60" w:after="100"/>
            </w:pPr>
            <w:r w:rsidRPr="004F2FE4">
              <w:t>Using mathematical ideas and techniques</w:t>
            </w:r>
          </w:p>
        </w:tc>
        <w:tc>
          <w:tcPr>
            <w:tcW w:w="1134" w:type="dxa"/>
            <w:tcBorders>
              <w:top w:val="single" w:sz="4" w:space="0" w:color="auto"/>
            </w:tcBorders>
          </w:tcPr>
          <w:p w:rsidR="00F10EA4" w:rsidRPr="004F2FE4" w:rsidRDefault="00F10EA4" w:rsidP="00AF3AB5">
            <w:pPr>
              <w:pStyle w:val="TableText"/>
              <w:spacing w:before="60" w:after="100"/>
              <w:jc w:val="center"/>
            </w:pPr>
            <w:r w:rsidRPr="004F2FE4">
              <w:t>2</w:t>
            </w:r>
          </w:p>
        </w:tc>
        <w:tc>
          <w:tcPr>
            <w:tcW w:w="4428" w:type="dxa"/>
            <w:gridSpan w:val="2"/>
            <w:tcBorders>
              <w:top w:val="single" w:sz="4" w:space="0" w:color="auto"/>
            </w:tcBorders>
          </w:tcPr>
          <w:p w:rsidR="00F10EA4" w:rsidRPr="004F2FE4" w:rsidRDefault="00F10EA4" w:rsidP="00AF3AB5">
            <w:pPr>
              <w:pStyle w:val="TableText"/>
              <w:spacing w:before="60" w:after="100"/>
            </w:pPr>
            <w:r w:rsidRPr="004F2FE4">
              <w:t>Calculate deviations and reverse errors</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0EA4" w:rsidRPr="004F2FE4" w:rsidRDefault="00F10EA4" w:rsidP="00AF3AB5">
            <w:pPr>
              <w:pStyle w:val="TableTextBold"/>
              <w:spacing w:before="60" w:after="100"/>
            </w:pPr>
          </w:p>
        </w:tc>
        <w:tc>
          <w:tcPr>
            <w:tcW w:w="3685" w:type="dxa"/>
          </w:tcPr>
          <w:p w:rsidR="00F10EA4" w:rsidRPr="004F2FE4" w:rsidRDefault="00F10EA4" w:rsidP="00AF3AB5">
            <w:pPr>
              <w:pStyle w:val="TableText"/>
              <w:spacing w:before="60" w:after="100"/>
            </w:pPr>
            <w:r w:rsidRPr="004F2FE4">
              <w:t>Solving problems</w:t>
            </w:r>
          </w:p>
        </w:tc>
        <w:tc>
          <w:tcPr>
            <w:tcW w:w="1134" w:type="dxa"/>
          </w:tcPr>
          <w:p w:rsidR="00F10EA4" w:rsidRPr="004F2FE4" w:rsidRDefault="00F10EA4" w:rsidP="00AF3AB5">
            <w:pPr>
              <w:pStyle w:val="TableText"/>
              <w:spacing w:before="60" w:after="100"/>
              <w:jc w:val="center"/>
            </w:pPr>
            <w:r w:rsidRPr="004F2FE4">
              <w:t>3</w:t>
            </w:r>
          </w:p>
        </w:tc>
        <w:tc>
          <w:tcPr>
            <w:tcW w:w="4428" w:type="dxa"/>
            <w:gridSpan w:val="2"/>
          </w:tcPr>
          <w:p w:rsidR="00F10EA4" w:rsidRPr="004F2FE4" w:rsidRDefault="00F10EA4" w:rsidP="00AF3AB5">
            <w:pPr>
              <w:pStyle w:val="TableText"/>
              <w:spacing w:before="60" w:after="100"/>
            </w:pPr>
            <w:r w:rsidRPr="004F2FE4">
              <w:t>Identify discrepancies and errors</w:t>
            </w:r>
          </w:p>
        </w:tc>
      </w:tr>
      <w:tr w:rsidR="00F10EA4" w:rsidRPr="004F2FE4" w:rsidTr="00AF3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10EA4" w:rsidRPr="004F2FE4" w:rsidRDefault="00F10EA4" w:rsidP="00AF3AB5">
            <w:pPr>
              <w:pStyle w:val="TableTextBold"/>
              <w:spacing w:before="60" w:after="100"/>
            </w:pPr>
          </w:p>
        </w:tc>
        <w:tc>
          <w:tcPr>
            <w:tcW w:w="3685" w:type="dxa"/>
          </w:tcPr>
          <w:p w:rsidR="00F10EA4" w:rsidRPr="004F2FE4" w:rsidRDefault="00F10EA4" w:rsidP="00AF3AB5">
            <w:pPr>
              <w:pStyle w:val="TableText"/>
              <w:spacing w:before="60" w:after="100"/>
            </w:pPr>
            <w:r w:rsidRPr="004F2FE4">
              <w:t>Using technology</w:t>
            </w:r>
          </w:p>
        </w:tc>
        <w:tc>
          <w:tcPr>
            <w:tcW w:w="1134" w:type="dxa"/>
          </w:tcPr>
          <w:p w:rsidR="00F10EA4" w:rsidRPr="004F2FE4" w:rsidRDefault="00F10EA4" w:rsidP="00AF3AB5">
            <w:pPr>
              <w:pStyle w:val="TableText"/>
              <w:spacing w:before="60" w:after="100"/>
              <w:jc w:val="center"/>
            </w:pPr>
            <w:r w:rsidRPr="004F2FE4">
              <w:t>2</w:t>
            </w:r>
          </w:p>
        </w:tc>
        <w:tc>
          <w:tcPr>
            <w:tcW w:w="4428" w:type="dxa"/>
            <w:gridSpan w:val="2"/>
          </w:tcPr>
          <w:p w:rsidR="00F10EA4" w:rsidRPr="004F2FE4" w:rsidRDefault="00F10EA4" w:rsidP="00AF3AB5">
            <w:pPr>
              <w:pStyle w:val="TableText"/>
              <w:spacing w:before="60" w:after="100"/>
            </w:pPr>
            <w:r w:rsidRPr="004F2FE4">
              <w:t>Identify and analyse the optimum use of technology to achieve business objectives; use accounting software</w:t>
            </w:r>
          </w:p>
        </w:tc>
      </w:tr>
    </w:tbl>
    <w:p w:rsidR="00AC3C86" w:rsidRPr="004F2FE4" w:rsidRDefault="00AC3C86">
      <w:pPr>
        <w:rPr>
          <w:rStyle w:val="BodyCopyBold"/>
          <w:rFonts w:ascii="Helvetica" w:hAnsi="Helvetica"/>
        </w:rPr>
      </w:pPr>
      <w:r w:rsidRPr="004F2FE4">
        <w:rPr>
          <w:rStyle w:val="BodyCopyBold"/>
          <w:rFonts w:ascii="Helvetica" w:hAnsi="Helvetica"/>
        </w:rPr>
        <w:br w:type="page"/>
      </w:r>
    </w:p>
    <w:p w:rsidR="00AC3C86" w:rsidRPr="004F2FE4" w:rsidRDefault="00AC3C86">
      <w:pPr>
        <w:rPr>
          <w:rStyle w:val="BodyCopyBold"/>
          <w:rFonts w:ascii="Helvetica" w:hAnsi="Helvetica"/>
        </w:rPr>
      </w:pPr>
    </w:p>
    <w:p w:rsidR="00AC3C86" w:rsidRPr="004F2FE4" w:rsidRDefault="00AC3C86">
      <w:pPr>
        <w:rPr>
          <w:rStyle w:val="BodyCopyBold"/>
          <w:rFonts w:ascii="Helvetica" w:hAnsi="Helvetica"/>
        </w:rPr>
      </w:pPr>
    </w:p>
    <w:p w:rsidR="00AC3C86" w:rsidRPr="004F2FE4" w:rsidRDefault="00AC3C86">
      <w:pPr>
        <w:rPr>
          <w:rStyle w:val="BodyCopyBold"/>
          <w:rFonts w:ascii="Helvetica" w:hAnsi="Helvetica"/>
        </w:rPr>
      </w:pPr>
    </w:p>
    <w:p w:rsidR="00AC3C86" w:rsidRPr="004F2FE4" w:rsidRDefault="00AC3C86">
      <w:pPr>
        <w:rPr>
          <w:rStyle w:val="BodyCopyBold"/>
          <w:rFonts w:ascii="Helvetica" w:hAnsi="Helvetica"/>
        </w:rPr>
      </w:pPr>
    </w:p>
    <w:p w:rsidR="00AC3C86" w:rsidRPr="004F2FE4" w:rsidRDefault="00AC3C86">
      <w:pPr>
        <w:rPr>
          <w:rStyle w:val="BodyCopyBold"/>
          <w:rFonts w:ascii="Helvetica" w:hAnsi="Helvetica"/>
        </w:rPr>
      </w:pPr>
    </w:p>
    <w:p w:rsidR="00AC3C86" w:rsidRPr="004F2FE4" w:rsidRDefault="00AC3C86">
      <w:pPr>
        <w:rPr>
          <w:rStyle w:val="BodyCopyBold"/>
          <w:rFonts w:ascii="Helvetica" w:hAnsi="Helvetica"/>
        </w:rPr>
      </w:pPr>
    </w:p>
    <w:p w:rsidR="00AC3C86" w:rsidRPr="004F2FE4" w:rsidRDefault="00AC3C86">
      <w:pPr>
        <w:rPr>
          <w:rStyle w:val="BodyCopyBold"/>
          <w:rFonts w:ascii="Helvetica" w:hAnsi="Helvetica"/>
        </w:rPr>
        <w:sectPr w:rsidR="00AC3C86" w:rsidRPr="004F2FE4"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4F2FE4" w:rsidRDefault="00A57AFD" w:rsidP="00415AA5">
      <w:pPr>
        <w:pStyle w:val="Heading1"/>
        <w:rPr>
          <w:rStyle w:val="PlaceholderText"/>
        </w:rPr>
      </w:pPr>
      <w:bookmarkStart w:id="17" w:name="_Toc337029310"/>
      <w:bookmarkStart w:id="18" w:name="_Toc425770672"/>
      <w:r w:rsidRPr="004F2FE4">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4F2FE4" w:rsidTr="00E27523">
        <w:trPr>
          <w:trHeight w:val="510"/>
        </w:trPr>
        <w:tc>
          <w:tcPr>
            <w:tcW w:w="2369" w:type="dxa"/>
            <w:shd w:val="clear" w:color="auto" w:fill="F2F2F2" w:themeFill="background1" w:themeFillShade="F2"/>
          </w:tcPr>
          <w:p w:rsidR="00E27523" w:rsidRPr="004F2FE4" w:rsidRDefault="00E27523" w:rsidP="00E27523">
            <w:pPr>
              <w:pStyle w:val="TableTextBold"/>
            </w:pPr>
            <w:r w:rsidRPr="004F2FE4">
              <w:t>Student name</w:t>
            </w:r>
          </w:p>
        </w:tc>
        <w:tc>
          <w:tcPr>
            <w:tcW w:w="6845" w:type="dxa"/>
          </w:tcPr>
          <w:p w:rsidR="00E27523" w:rsidRPr="004F2FE4" w:rsidRDefault="00E27523" w:rsidP="00E27523">
            <w:pPr>
              <w:pStyle w:val="TableText"/>
            </w:pPr>
          </w:p>
        </w:tc>
      </w:tr>
      <w:tr w:rsidR="00E27523" w:rsidRPr="004F2FE4" w:rsidTr="00E27523">
        <w:trPr>
          <w:trHeight w:val="510"/>
        </w:trPr>
        <w:tc>
          <w:tcPr>
            <w:tcW w:w="2369" w:type="dxa"/>
            <w:shd w:val="clear" w:color="auto" w:fill="F2F2F2" w:themeFill="background1" w:themeFillShade="F2"/>
          </w:tcPr>
          <w:p w:rsidR="00E27523" w:rsidRPr="004F2FE4" w:rsidRDefault="00E27523" w:rsidP="00E27523">
            <w:pPr>
              <w:pStyle w:val="TableTextBold"/>
            </w:pPr>
            <w:r w:rsidRPr="004F2FE4">
              <w:t>Assessor name</w:t>
            </w:r>
          </w:p>
        </w:tc>
        <w:tc>
          <w:tcPr>
            <w:tcW w:w="6845" w:type="dxa"/>
          </w:tcPr>
          <w:p w:rsidR="00E27523" w:rsidRPr="004F2FE4" w:rsidRDefault="00E27523" w:rsidP="00E27523">
            <w:pPr>
              <w:pStyle w:val="TableText"/>
            </w:pPr>
          </w:p>
        </w:tc>
      </w:tr>
      <w:tr w:rsidR="00E27523" w:rsidRPr="004F2FE4" w:rsidTr="00E27523">
        <w:trPr>
          <w:trHeight w:val="510"/>
        </w:trPr>
        <w:tc>
          <w:tcPr>
            <w:tcW w:w="2369" w:type="dxa"/>
            <w:shd w:val="clear" w:color="auto" w:fill="F2F2F2" w:themeFill="background1" w:themeFillShade="F2"/>
          </w:tcPr>
          <w:p w:rsidR="00E27523" w:rsidRPr="004F2FE4" w:rsidRDefault="00E27523" w:rsidP="00E27523">
            <w:pPr>
              <w:pStyle w:val="TableTextBold"/>
            </w:pPr>
            <w:r w:rsidRPr="004F2FE4">
              <w:t>Location/venue</w:t>
            </w:r>
          </w:p>
        </w:tc>
        <w:tc>
          <w:tcPr>
            <w:tcW w:w="6845" w:type="dxa"/>
          </w:tcPr>
          <w:p w:rsidR="00E27523" w:rsidRPr="004F2FE4" w:rsidRDefault="00E27523" w:rsidP="00E27523">
            <w:pPr>
              <w:pStyle w:val="TableText"/>
            </w:pPr>
          </w:p>
        </w:tc>
      </w:tr>
      <w:tr w:rsidR="00E27523" w:rsidRPr="004F2FE4" w:rsidTr="00E27523">
        <w:trPr>
          <w:trHeight w:val="510"/>
        </w:trPr>
        <w:tc>
          <w:tcPr>
            <w:tcW w:w="2369" w:type="dxa"/>
            <w:shd w:val="clear" w:color="auto" w:fill="F2F2F2" w:themeFill="background1" w:themeFillShade="F2"/>
          </w:tcPr>
          <w:p w:rsidR="00E27523" w:rsidRPr="004F2FE4" w:rsidRDefault="00E27523" w:rsidP="00E27523">
            <w:pPr>
              <w:pStyle w:val="TableTextBold"/>
            </w:pPr>
            <w:r w:rsidRPr="004F2FE4">
              <w:t>Unit of competency</w:t>
            </w:r>
          </w:p>
        </w:tc>
        <w:tc>
          <w:tcPr>
            <w:tcW w:w="6845" w:type="dxa"/>
          </w:tcPr>
          <w:p w:rsidR="00E27523" w:rsidRPr="004F2FE4" w:rsidRDefault="00FB169B" w:rsidP="00E27523">
            <w:pPr>
              <w:pStyle w:val="TableText"/>
            </w:pPr>
            <w:r>
              <w:fldChar w:fldCharType="begin"/>
            </w:r>
            <w:r>
              <w:instrText xml:space="preserve"> REF  UnitName  \* MERGEFORMAT </w:instrText>
            </w:r>
            <w:r>
              <w:fldChar w:fldCharType="separate"/>
            </w:r>
            <w:sdt>
              <w:sdtPr>
                <w:alias w:val="Unit name "/>
                <w:tag w:val="Unit name "/>
                <w:id w:val="-1542276606"/>
                <w:placeholder>
                  <w:docPart w:val="4837DFD762D2434693CC6144E060ECEE"/>
                </w:placeholder>
              </w:sdtPr>
              <w:sdtEndPr/>
              <w:sdtContent>
                <w:r w:rsidR="002226C9" w:rsidRPr="004F2FE4">
                  <w:t>Audit financial procedures</w:t>
                </w:r>
              </w:sdtContent>
            </w:sdt>
            <w:r>
              <w:fldChar w:fldCharType="end"/>
            </w:r>
          </w:p>
          <w:p w:rsidR="00E27523" w:rsidRPr="004F2FE4" w:rsidRDefault="00FB169B" w:rsidP="00E27523">
            <w:pPr>
              <w:pStyle w:val="TableText"/>
            </w:pPr>
            <w:r>
              <w:fldChar w:fldCharType="begin"/>
            </w:r>
            <w:r>
              <w:instrText xml:space="preserve"> REF  UnitCode  \* MERGEFORMAT </w:instrText>
            </w:r>
            <w:r>
              <w:fldChar w:fldCharType="separate"/>
            </w:r>
            <w:sdt>
              <w:sdtPr>
                <w:alias w:val="Unit code"/>
                <w:tag w:val="Unit code"/>
                <w:id w:val="-1403753437"/>
                <w:placeholder>
                  <w:docPart w:val="9E64C99B7DFA433A952B2DF379B248A1"/>
                </w:placeholder>
              </w:sdtPr>
              <w:sdtEndPr/>
              <w:sdtContent>
                <w:r w:rsidR="002226C9" w:rsidRPr="004F2FE4">
                  <w:t>D1.HFI.CL8.01</w:t>
                </w:r>
                <w:r w:rsidR="002226C9" w:rsidRPr="004F2FE4">
                  <w:br/>
                  <w:t>D1.HFA.CL7.05</w:t>
                </w:r>
                <w:r w:rsidR="002226C9" w:rsidRPr="004F2FE4">
                  <w:br/>
                  <w:t>D2.TFA.CL7.01</w:t>
                </w:r>
              </w:sdtContent>
            </w:sdt>
            <w:r>
              <w:fldChar w:fldCharType="end"/>
            </w:r>
          </w:p>
        </w:tc>
      </w:tr>
      <w:tr w:rsidR="00E27523" w:rsidRPr="004F2FE4" w:rsidTr="00E27523">
        <w:trPr>
          <w:trHeight w:val="510"/>
        </w:trPr>
        <w:tc>
          <w:tcPr>
            <w:tcW w:w="2369" w:type="dxa"/>
            <w:shd w:val="clear" w:color="auto" w:fill="F2F2F2" w:themeFill="background1" w:themeFillShade="F2"/>
          </w:tcPr>
          <w:p w:rsidR="00E27523" w:rsidRPr="004F2FE4" w:rsidRDefault="00E27523" w:rsidP="00E27523">
            <w:pPr>
              <w:pStyle w:val="TableTextBold"/>
            </w:pPr>
            <w:r w:rsidRPr="004F2FE4">
              <w:t>Instructions</w:t>
            </w:r>
          </w:p>
        </w:tc>
        <w:tc>
          <w:tcPr>
            <w:tcW w:w="6845" w:type="dxa"/>
          </w:tcPr>
          <w:p w:rsidR="00E27523" w:rsidRPr="004F2FE4" w:rsidRDefault="00E27523" w:rsidP="00E27523">
            <w:pPr>
              <w:pStyle w:val="Numbering"/>
            </w:pPr>
            <w:r w:rsidRPr="004F2FE4">
              <w:t>Ask student questions from the attached list to confirm knowledge, as necessary</w:t>
            </w:r>
          </w:p>
          <w:p w:rsidR="00E27523" w:rsidRPr="004F2FE4" w:rsidRDefault="00E27523" w:rsidP="00E27523">
            <w:pPr>
              <w:pStyle w:val="Numbering"/>
            </w:pPr>
            <w:r w:rsidRPr="004F2FE4">
              <w:t>Place tick in boxes to reflect student achievement (</w:t>
            </w:r>
            <w:r w:rsidR="00604C0E" w:rsidRPr="004F2FE4">
              <w:t xml:space="preserve">Pass </w:t>
            </w:r>
            <w:r w:rsidRPr="004F2FE4">
              <w:t>Competent ‘</w:t>
            </w:r>
            <w:r w:rsidR="00A23257" w:rsidRPr="004F2FE4">
              <w:t>P</w:t>
            </w:r>
            <w:r w:rsidRPr="004F2FE4">
              <w:t>C’ or Not Yet Competent ‘NYC’)</w:t>
            </w:r>
          </w:p>
          <w:p w:rsidR="00E27523" w:rsidRPr="004F2FE4" w:rsidRDefault="00E27523" w:rsidP="00E27523">
            <w:pPr>
              <w:pStyle w:val="Numbering"/>
            </w:pPr>
            <w:r w:rsidRPr="004F2FE4">
              <w:t>Write short-form student answer in the space provided for each question.</w:t>
            </w:r>
          </w:p>
        </w:tc>
      </w:tr>
    </w:tbl>
    <w:p w:rsidR="00415AA5" w:rsidRPr="004F2FE4"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4F2FE4" w:rsidTr="00C03EC4">
        <w:trPr>
          <w:trHeight w:val="418"/>
          <w:tblHeader/>
        </w:trPr>
        <w:tc>
          <w:tcPr>
            <w:tcW w:w="7637" w:type="dxa"/>
            <w:vMerge w:val="restart"/>
            <w:shd w:val="clear" w:color="auto" w:fill="F2F2F2" w:themeFill="background1" w:themeFillShade="F2"/>
            <w:vAlign w:val="center"/>
          </w:tcPr>
          <w:p w:rsidR="00E27523" w:rsidRPr="004F2FE4" w:rsidRDefault="00E27523" w:rsidP="00E27523">
            <w:pPr>
              <w:pStyle w:val="TableTextBold"/>
            </w:pPr>
            <w:r w:rsidRPr="004F2FE4">
              <w:t>Questions</w:t>
            </w:r>
          </w:p>
        </w:tc>
        <w:tc>
          <w:tcPr>
            <w:tcW w:w="1435" w:type="dxa"/>
            <w:gridSpan w:val="2"/>
            <w:shd w:val="clear" w:color="auto" w:fill="F2F2F2" w:themeFill="background1" w:themeFillShade="F2"/>
            <w:vAlign w:val="center"/>
          </w:tcPr>
          <w:p w:rsidR="00E27523" w:rsidRPr="004F2FE4" w:rsidRDefault="00E27523" w:rsidP="00E27523">
            <w:pPr>
              <w:pStyle w:val="TableTextBold"/>
              <w:spacing w:before="0" w:after="0"/>
              <w:jc w:val="center"/>
            </w:pPr>
            <w:r w:rsidRPr="004F2FE4">
              <w:t>Response</w:t>
            </w:r>
          </w:p>
        </w:tc>
      </w:tr>
      <w:tr w:rsidR="00E27523" w:rsidRPr="004F2FE4" w:rsidTr="00C03EC4">
        <w:trPr>
          <w:trHeight w:val="411"/>
          <w:tblHeader/>
        </w:trPr>
        <w:tc>
          <w:tcPr>
            <w:tcW w:w="7637" w:type="dxa"/>
            <w:vMerge/>
            <w:shd w:val="clear" w:color="auto" w:fill="F2F2F2" w:themeFill="background1" w:themeFillShade="F2"/>
          </w:tcPr>
          <w:p w:rsidR="00E27523" w:rsidRPr="004F2FE4" w:rsidRDefault="00E27523" w:rsidP="00E27523">
            <w:pPr>
              <w:pStyle w:val="TableText"/>
            </w:pPr>
          </w:p>
        </w:tc>
        <w:tc>
          <w:tcPr>
            <w:tcW w:w="717" w:type="dxa"/>
            <w:shd w:val="clear" w:color="auto" w:fill="F2F2F2" w:themeFill="background1" w:themeFillShade="F2"/>
            <w:vAlign w:val="center"/>
          </w:tcPr>
          <w:p w:rsidR="00E27523" w:rsidRPr="004F2FE4" w:rsidRDefault="00A23257" w:rsidP="00E27523">
            <w:pPr>
              <w:pStyle w:val="TableTextBold"/>
              <w:spacing w:before="0" w:after="0"/>
              <w:jc w:val="center"/>
            </w:pPr>
            <w:r w:rsidRPr="004F2FE4">
              <w:t>P</w:t>
            </w:r>
            <w:r w:rsidR="00E27523" w:rsidRPr="004F2FE4">
              <w:t>C</w:t>
            </w:r>
          </w:p>
        </w:tc>
        <w:tc>
          <w:tcPr>
            <w:tcW w:w="718" w:type="dxa"/>
            <w:shd w:val="clear" w:color="auto" w:fill="F2F2F2" w:themeFill="background1" w:themeFillShade="F2"/>
            <w:vAlign w:val="center"/>
          </w:tcPr>
          <w:p w:rsidR="00E27523" w:rsidRPr="004F2FE4" w:rsidRDefault="00E27523" w:rsidP="00E27523">
            <w:pPr>
              <w:pStyle w:val="TableTextBold"/>
              <w:spacing w:before="0" w:after="0"/>
              <w:jc w:val="center"/>
            </w:pPr>
            <w:r w:rsidRPr="004F2FE4">
              <w:t>NYC</w:t>
            </w:r>
          </w:p>
        </w:tc>
      </w:tr>
      <w:tr w:rsidR="00E27523" w:rsidRPr="004F2FE4" w:rsidTr="00C03EC4">
        <w:trPr>
          <w:trHeight w:val="3402"/>
        </w:trPr>
        <w:tc>
          <w:tcPr>
            <w:tcW w:w="7637" w:type="dxa"/>
          </w:tcPr>
          <w:p w:rsidR="009F12AC" w:rsidRPr="0092455F" w:rsidRDefault="00AF3AB5" w:rsidP="00860DE3">
            <w:pPr>
              <w:pStyle w:val="Tablelist"/>
              <w:rPr>
                <w:lang w:val="en-AU"/>
              </w:rPr>
            </w:pPr>
            <w:r w:rsidRPr="004F2FE4">
              <w:rPr>
                <w:lang w:val="en-AU"/>
              </w:rPr>
              <w:t>Who is responsible for managing financial records?</w:t>
            </w:r>
            <w:r w:rsidR="009F12AC">
              <w:rPr>
                <w:lang w:val="en-AU"/>
              </w:rPr>
              <w:t xml:space="preserve"> </w:t>
            </w:r>
          </w:p>
        </w:tc>
        <w:tc>
          <w:tcPr>
            <w:tcW w:w="717" w:type="dxa"/>
          </w:tcPr>
          <w:p w:rsidR="00E27523" w:rsidRPr="004F2FE4" w:rsidRDefault="00E27523" w:rsidP="00E27523">
            <w:pPr>
              <w:pStyle w:val="Checkbox"/>
              <w:rPr>
                <w:lang w:val="en-AU"/>
              </w:rPr>
            </w:pPr>
          </w:p>
        </w:tc>
        <w:tc>
          <w:tcPr>
            <w:tcW w:w="718" w:type="dxa"/>
          </w:tcPr>
          <w:p w:rsidR="00E27523" w:rsidRPr="004F2FE4" w:rsidRDefault="00E27523"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t>What is the definition of auditing?</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92455F" w:rsidRPr="004F2FE4" w:rsidTr="00C03EC4">
        <w:trPr>
          <w:trHeight w:val="3402"/>
        </w:trPr>
        <w:tc>
          <w:tcPr>
            <w:tcW w:w="7637" w:type="dxa"/>
          </w:tcPr>
          <w:p w:rsidR="0092455F" w:rsidRPr="004F2FE4" w:rsidRDefault="0092455F" w:rsidP="0092455F">
            <w:pPr>
              <w:pStyle w:val="Tablelist"/>
              <w:rPr>
                <w:lang w:val="en-AU"/>
              </w:rPr>
            </w:pPr>
            <w:r w:rsidRPr="0092455F">
              <w:rPr>
                <w:lang w:val="en-AU"/>
              </w:rPr>
              <w:lastRenderedPageBreak/>
              <w:t>Identify what activities are associated with checking transactions</w:t>
            </w:r>
            <w:r w:rsidR="00860DE3">
              <w:rPr>
                <w:lang w:val="en-AU"/>
              </w:rPr>
              <w:t>.</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E27523" w:rsidRPr="004F2FE4" w:rsidTr="00C03EC4">
        <w:trPr>
          <w:trHeight w:val="3402"/>
        </w:trPr>
        <w:tc>
          <w:tcPr>
            <w:tcW w:w="7637" w:type="dxa"/>
          </w:tcPr>
          <w:p w:rsidR="009F12AC" w:rsidRPr="0092455F" w:rsidRDefault="00AF3AB5" w:rsidP="0092455F">
            <w:pPr>
              <w:pStyle w:val="Tablelist"/>
              <w:rPr>
                <w:lang w:val="en-AU"/>
              </w:rPr>
            </w:pPr>
            <w:r w:rsidRPr="004F2FE4">
              <w:rPr>
                <w:lang w:val="en-AU"/>
              </w:rPr>
              <w:t>Explain how you would balance transactions accurately</w:t>
            </w:r>
            <w:r w:rsidR="00C03EC4" w:rsidRPr="004F2FE4">
              <w:rPr>
                <w:lang w:val="en-AU"/>
              </w:rPr>
              <w:t>.</w:t>
            </w:r>
            <w:r w:rsidR="009F12AC">
              <w:rPr>
                <w:lang w:val="en-AU"/>
              </w:rPr>
              <w:t xml:space="preserve"> </w:t>
            </w:r>
          </w:p>
        </w:tc>
        <w:tc>
          <w:tcPr>
            <w:tcW w:w="717" w:type="dxa"/>
          </w:tcPr>
          <w:p w:rsidR="00E27523" w:rsidRPr="004F2FE4" w:rsidRDefault="00E27523" w:rsidP="00E27523">
            <w:pPr>
              <w:pStyle w:val="Checkbox"/>
              <w:rPr>
                <w:lang w:val="en-AU"/>
              </w:rPr>
            </w:pPr>
          </w:p>
        </w:tc>
        <w:tc>
          <w:tcPr>
            <w:tcW w:w="718" w:type="dxa"/>
          </w:tcPr>
          <w:p w:rsidR="00E27523" w:rsidRPr="004F2FE4" w:rsidRDefault="00E27523"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t>Explain double entry accounting.</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92455F" w:rsidRPr="004F2FE4" w:rsidTr="00C03EC4">
        <w:trPr>
          <w:trHeight w:val="3402"/>
        </w:trPr>
        <w:tc>
          <w:tcPr>
            <w:tcW w:w="7637" w:type="dxa"/>
          </w:tcPr>
          <w:p w:rsidR="0092455F" w:rsidRPr="004F2FE4" w:rsidRDefault="0092455F" w:rsidP="0092455F">
            <w:pPr>
              <w:pStyle w:val="Tablelist"/>
              <w:rPr>
                <w:lang w:val="en-AU"/>
              </w:rPr>
            </w:pPr>
            <w:r w:rsidRPr="0092455F">
              <w:rPr>
                <w:lang w:val="en-AU"/>
              </w:rPr>
              <w:lastRenderedPageBreak/>
              <w:t>Explain why it is necessary to finalise transactions within designated timelines.</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E27523" w:rsidRPr="004F2FE4" w:rsidTr="00C03EC4">
        <w:trPr>
          <w:trHeight w:val="3402"/>
        </w:trPr>
        <w:tc>
          <w:tcPr>
            <w:tcW w:w="7637" w:type="dxa"/>
          </w:tcPr>
          <w:p w:rsidR="001E4858" w:rsidRPr="0092455F" w:rsidRDefault="00634E64" w:rsidP="0092455F">
            <w:pPr>
              <w:pStyle w:val="Tablelist"/>
              <w:rPr>
                <w:lang w:val="en-AU"/>
              </w:rPr>
            </w:pPr>
            <w:r w:rsidRPr="004F2FE4">
              <w:rPr>
                <w:lang w:val="en-AU"/>
              </w:rPr>
              <w:t>What procedures would you set in place to check balances prepared by others are in accordance with enterprise procedures</w:t>
            </w:r>
            <w:r w:rsidR="00C03EC4" w:rsidRPr="004F2FE4">
              <w:rPr>
                <w:lang w:val="en-AU"/>
              </w:rPr>
              <w:t>?</w:t>
            </w:r>
            <w:r w:rsidR="001E4858">
              <w:rPr>
                <w:lang w:val="en-AU"/>
              </w:rPr>
              <w:t xml:space="preserve"> </w:t>
            </w:r>
          </w:p>
        </w:tc>
        <w:tc>
          <w:tcPr>
            <w:tcW w:w="717" w:type="dxa"/>
          </w:tcPr>
          <w:p w:rsidR="00E27523" w:rsidRPr="004F2FE4" w:rsidRDefault="00E27523" w:rsidP="00E27523">
            <w:pPr>
              <w:pStyle w:val="Checkbox"/>
              <w:rPr>
                <w:lang w:val="en-AU"/>
              </w:rPr>
            </w:pPr>
          </w:p>
        </w:tc>
        <w:tc>
          <w:tcPr>
            <w:tcW w:w="718" w:type="dxa"/>
          </w:tcPr>
          <w:p w:rsidR="00E27523" w:rsidRPr="004F2FE4" w:rsidRDefault="00E27523"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t>Explain the term ‘outstanding entries’</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92455F" w:rsidRPr="004F2FE4" w:rsidTr="00C03EC4">
        <w:trPr>
          <w:trHeight w:val="3402"/>
        </w:trPr>
        <w:tc>
          <w:tcPr>
            <w:tcW w:w="7637" w:type="dxa"/>
          </w:tcPr>
          <w:p w:rsidR="0092455F" w:rsidRPr="004F2FE4" w:rsidRDefault="0092455F" w:rsidP="0092455F">
            <w:pPr>
              <w:pStyle w:val="Tablelist"/>
              <w:rPr>
                <w:lang w:val="en-AU"/>
              </w:rPr>
            </w:pPr>
            <w:r w:rsidRPr="0092455F">
              <w:rPr>
                <w:lang w:val="en-AU"/>
              </w:rPr>
              <w:lastRenderedPageBreak/>
              <w:t>Why must outstanding entries be investigated?</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E27523" w:rsidRPr="004F2FE4" w:rsidTr="00C03EC4">
        <w:trPr>
          <w:trHeight w:val="3402"/>
        </w:trPr>
        <w:tc>
          <w:tcPr>
            <w:tcW w:w="7637" w:type="dxa"/>
          </w:tcPr>
          <w:p w:rsidR="00775C2C" w:rsidRPr="0092455F" w:rsidRDefault="00634E64" w:rsidP="0092455F">
            <w:pPr>
              <w:pStyle w:val="Tablelist"/>
              <w:rPr>
                <w:lang w:val="en-AU"/>
              </w:rPr>
            </w:pPr>
            <w:r w:rsidRPr="004F2FE4">
              <w:rPr>
                <w:lang w:val="en-AU"/>
              </w:rPr>
              <w:t>Explain what financial procedures should be included when considering control systems</w:t>
            </w:r>
            <w:r w:rsidR="00C03EC4" w:rsidRPr="004F2FE4">
              <w:rPr>
                <w:lang w:val="en-AU"/>
              </w:rPr>
              <w:t>.</w:t>
            </w:r>
          </w:p>
        </w:tc>
        <w:tc>
          <w:tcPr>
            <w:tcW w:w="717" w:type="dxa"/>
          </w:tcPr>
          <w:p w:rsidR="00E27523" w:rsidRPr="004F2FE4" w:rsidRDefault="00E27523" w:rsidP="00E27523">
            <w:pPr>
              <w:pStyle w:val="Checkbox"/>
              <w:rPr>
                <w:lang w:val="en-AU"/>
              </w:rPr>
            </w:pPr>
          </w:p>
        </w:tc>
        <w:tc>
          <w:tcPr>
            <w:tcW w:w="718" w:type="dxa"/>
          </w:tcPr>
          <w:p w:rsidR="00E27523" w:rsidRPr="004F2FE4" w:rsidRDefault="00E27523"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t>Explain effective internal controls systems that can be implemented in a business.</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92455F" w:rsidRPr="004F2FE4" w:rsidTr="00C03EC4">
        <w:trPr>
          <w:trHeight w:val="3402"/>
        </w:trPr>
        <w:tc>
          <w:tcPr>
            <w:tcW w:w="7637" w:type="dxa"/>
          </w:tcPr>
          <w:p w:rsidR="0092455F" w:rsidRPr="004F2FE4" w:rsidRDefault="0092455F" w:rsidP="0092455F">
            <w:pPr>
              <w:pStyle w:val="Tablelist"/>
              <w:rPr>
                <w:lang w:val="en-AU"/>
              </w:rPr>
            </w:pPr>
            <w:r w:rsidRPr="0092455F">
              <w:rPr>
                <w:lang w:val="en-AU"/>
              </w:rPr>
              <w:lastRenderedPageBreak/>
              <w:t>What documents would you aim to review as part of the audit trail?</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E27523" w:rsidRPr="004F2FE4" w:rsidTr="00C03EC4">
        <w:trPr>
          <w:trHeight w:val="3402"/>
        </w:trPr>
        <w:tc>
          <w:tcPr>
            <w:tcW w:w="7637" w:type="dxa"/>
          </w:tcPr>
          <w:p w:rsidR="00775C2C" w:rsidRPr="0092455F" w:rsidRDefault="00C66A71" w:rsidP="0092455F">
            <w:pPr>
              <w:pStyle w:val="Tablelist"/>
              <w:rPr>
                <w:lang w:val="en-AU"/>
              </w:rPr>
            </w:pPr>
            <w:r w:rsidRPr="004F2FE4">
              <w:rPr>
                <w:lang w:val="en-AU"/>
              </w:rPr>
              <w:t xml:space="preserve">When monitoring financial systems explain who would be appropriate personnel for you to share </w:t>
            </w:r>
            <w:r w:rsidR="00C03EC4" w:rsidRPr="004F2FE4">
              <w:rPr>
                <w:lang w:val="en-AU"/>
              </w:rPr>
              <w:t>input on possible improvements.</w:t>
            </w:r>
            <w:r w:rsidR="00775C2C">
              <w:rPr>
                <w:lang w:val="en-AU"/>
              </w:rPr>
              <w:t xml:space="preserve"> </w:t>
            </w:r>
          </w:p>
        </w:tc>
        <w:tc>
          <w:tcPr>
            <w:tcW w:w="717" w:type="dxa"/>
          </w:tcPr>
          <w:p w:rsidR="00E27523" w:rsidRPr="004F2FE4" w:rsidRDefault="00E27523" w:rsidP="00E27523">
            <w:pPr>
              <w:pStyle w:val="Checkbox"/>
              <w:rPr>
                <w:lang w:val="en-AU"/>
              </w:rPr>
            </w:pPr>
          </w:p>
        </w:tc>
        <w:tc>
          <w:tcPr>
            <w:tcW w:w="718" w:type="dxa"/>
          </w:tcPr>
          <w:p w:rsidR="00E27523" w:rsidRPr="004F2FE4" w:rsidRDefault="00E27523"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t>For what key reasons is it important to monitor the financial systems?</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92455F" w:rsidRPr="004F2FE4" w:rsidTr="00C03EC4">
        <w:trPr>
          <w:trHeight w:val="3402"/>
        </w:trPr>
        <w:tc>
          <w:tcPr>
            <w:tcW w:w="7637" w:type="dxa"/>
          </w:tcPr>
          <w:p w:rsidR="0092455F" w:rsidRPr="004F2FE4" w:rsidRDefault="0092455F" w:rsidP="0092455F">
            <w:pPr>
              <w:pStyle w:val="Tablelist"/>
              <w:rPr>
                <w:lang w:val="en-AU"/>
              </w:rPr>
            </w:pPr>
            <w:r w:rsidRPr="0092455F">
              <w:rPr>
                <w:lang w:val="en-AU"/>
              </w:rPr>
              <w:lastRenderedPageBreak/>
              <w:t>What is included in the audit report prepared for management?</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E27523" w:rsidRPr="004F2FE4" w:rsidTr="00C03EC4">
        <w:trPr>
          <w:trHeight w:val="3402"/>
        </w:trPr>
        <w:tc>
          <w:tcPr>
            <w:tcW w:w="7637" w:type="dxa"/>
          </w:tcPr>
          <w:p w:rsidR="00BC407F" w:rsidRPr="0092455F" w:rsidRDefault="00634E64" w:rsidP="0092455F">
            <w:pPr>
              <w:pStyle w:val="Tablelist"/>
              <w:rPr>
                <w:lang w:val="en-AU"/>
              </w:rPr>
            </w:pPr>
            <w:r w:rsidRPr="004F2FE4">
              <w:rPr>
                <w:lang w:val="en-AU"/>
              </w:rPr>
              <w:t>When dissolving discrepancies, designated persons that may be involved would include…</w:t>
            </w:r>
            <w:r w:rsidR="00860DE3">
              <w:rPr>
                <w:lang w:val="en-AU"/>
              </w:rPr>
              <w:t>…</w:t>
            </w:r>
            <w:r w:rsidRPr="004F2FE4">
              <w:rPr>
                <w:lang w:val="en-AU"/>
              </w:rPr>
              <w:t>..?</w:t>
            </w:r>
          </w:p>
        </w:tc>
        <w:tc>
          <w:tcPr>
            <w:tcW w:w="717" w:type="dxa"/>
          </w:tcPr>
          <w:p w:rsidR="00E27523" w:rsidRPr="004F2FE4" w:rsidRDefault="00E27523" w:rsidP="00E27523">
            <w:pPr>
              <w:pStyle w:val="Checkbox"/>
              <w:rPr>
                <w:lang w:val="en-AU"/>
              </w:rPr>
            </w:pPr>
          </w:p>
        </w:tc>
        <w:tc>
          <w:tcPr>
            <w:tcW w:w="718" w:type="dxa"/>
          </w:tcPr>
          <w:p w:rsidR="00E27523" w:rsidRPr="004F2FE4" w:rsidRDefault="00E27523"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t>What are the most common reasons for discrepancies?</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92455F" w:rsidRPr="004F2FE4" w:rsidTr="00C03EC4">
        <w:trPr>
          <w:trHeight w:val="3402"/>
        </w:trPr>
        <w:tc>
          <w:tcPr>
            <w:tcW w:w="7637" w:type="dxa"/>
          </w:tcPr>
          <w:p w:rsidR="0092455F" w:rsidRPr="004F2FE4" w:rsidRDefault="0092455F" w:rsidP="0092455F">
            <w:pPr>
              <w:pStyle w:val="Tablelist"/>
              <w:rPr>
                <w:lang w:val="en-AU"/>
              </w:rPr>
            </w:pPr>
            <w:r w:rsidRPr="0092455F">
              <w:rPr>
                <w:lang w:val="en-AU"/>
              </w:rPr>
              <w:lastRenderedPageBreak/>
              <w:t>Detail the basic format of a worksheet.</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E27523" w:rsidRPr="004F2FE4" w:rsidTr="00C03EC4">
        <w:trPr>
          <w:trHeight w:val="3402"/>
        </w:trPr>
        <w:tc>
          <w:tcPr>
            <w:tcW w:w="7637" w:type="dxa"/>
          </w:tcPr>
          <w:p w:rsidR="00571BDC" w:rsidRPr="0092455F" w:rsidRDefault="00C66A71" w:rsidP="0092455F">
            <w:pPr>
              <w:pStyle w:val="Tablelist"/>
              <w:rPr>
                <w:lang w:val="en-AU"/>
              </w:rPr>
            </w:pPr>
            <w:r w:rsidRPr="004F2FE4">
              <w:rPr>
                <w:lang w:val="en-AU"/>
              </w:rPr>
              <w:t>What periods do organisations use as designated timelines for producing reports and how would they ensure accuracy in those reports?</w:t>
            </w:r>
            <w:r w:rsidR="00BC407F">
              <w:rPr>
                <w:lang w:val="en-AU"/>
              </w:rPr>
              <w:t xml:space="preserve"> </w:t>
            </w:r>
          </w:p>
        </w:tc>
        <w:tc>
          <w:tcPr>
            <w:tcW w:w="717" w:type="dxa"/>
          </w:tcPr>
          <w:p w:rsidR="00E27523" w:rsidRPr="004F2FE4" w:rsidRDefault="00E27523" w:rsidP="00E27523">
            <w:pPr>
              <w:pStyle w:val="Checkbox"/>
              <w:rPr>
                <w:lang w:val="en-AU"/>
              </w:rPr>
            </w:pPr>
          </w:p>
        </w:tc>
        <w:tc>
          <w:tcPr>
            <w:tcW w:w="718" w:type="dxa"/>
          </w:tcPr>
          <w:p w:rsidR="00E27523" w:rsidRPr="004F2FE4" w:rsidRDefault="00E27523"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t>Identify end users of financial information.</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lastRenderedPageBreak/>
              <w:t>Explain how some of those end users would use the financial information detai</w:t>
            </w:r>
            <w:r w:rsidR="00876F7E">
              <w:rPr>
                <w:lang w:val="en-AU"/>
              </w:rPr>
              <w:t>led in a financial audit report.</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E27523" w:rsidRPr="004F2FE4" w:rsidTr="00C03EC4">
        <w:trPr>
          <w:trHeight w:val="3402"/>
        </w:trPr>
        <w:tc>
          <w:tcPr>
            <w:tcW w:w="7637" w:type="dxa"/>
          </w:tcPr>
          <w:p w:rsidR="00571BDC" w:rsidRPr="0092455F" w:rsidRDefault="00C66A71" w:rsidP="00876F7E">
            <w:pPr>
              <w:pStyle w:val="Tablelist"/>
              <w:rPr>
                <w:lang w:val="en-AU"/>
              </w:rPr>
            </w:pPr>
            <w:r w:rsidRPr="004F2FE4">
              <w:rPr>
                <w:lang w:val="en-AU"/>
              </w:rPr>
              <w:t>Explain who might reports be distributed to</w:t>
            </w:r>
            <w:r w:rsidR="003529DC">
              <w:rPr>
                <w:lang w:val="en-AU"/>
              </w:rPr>
              <w:t xml:space="preserve">. </w:t>
            </w:r>
            <w:r w:rsidR="00571BDC" w:rsidRPr="003529DC">
              <w:rPr>
                <w:lang w:val="en-AU"/>
              </w:rPr>
              <w:t xml:space="preserve"> </w:t>
            </w:r>
          </w:p>
        </w:tc>
        <w:tc>
          <w:tcPr>
            <w:tcW w:w="717" w:type="dxa"/>
          </w:tcPr>
          <w:p w:rsidR="00E27523" w:rsidRPr="004F2FE4" w:rsidRDefault="00E27523" w:rsidP="00E27523">
            <w:pPr>
              <w:pStyle w:val="Checkbox"/>
              <w:rPr>
                <w:lang w:val="en-AU"/>
              </w:rPr>
            </w:pPr>
          </w:p>
        </w:tc>
        <w:tc>
          <w:tcPr>
            <w:tcW w:w="718" w:type="dxa"/>
          </w:tcPr>
          <w:p w:rsidR="00E27523" w:rsidRPr="004F2FE4" w:rsidRDefault="00E27523" w:rsidP="00E27523">
            <w:pPr>
              <w:pStyle w:val="Checkbox"/>
              <w:rPr>
                <w:lang w:val="en-AU"/>
              </w:rPr>
            </w:pPr>
          </w:p>
        </w:tc>
      </w:tr>
      <w:tr w:rsidR="0092455F" w:rsidRPr="004F2FE4" w:rsidTr="00C03EC4">
        <w:trPr>
          <w:trHeight w:val="3402"/>
        </w:trPr>
        <w:tc>
          <w:tcPr>
            <w:tcW w:w="7637" w:type="dxa"/>
          </w:tcPr>
          <w:p w:rsidR="0092455F" w:rsidRPr="0092455F" w:rsidRDefault="0092455F" w:rsidP="0092455F">
            <w:pPr>
              <w:pStyle w:val="Tablelist"/>
              <w:rPr>
                <w:lang w:val="en-AU"/>
              </w:rPr>
            </w:pPr>
            <w:r w:rsidRPr="0092455F">
              <w:rPr>
                <w:lang w:val="en-AU"/>
              </w:rPr>
              <w:t>What methods can be used to maintain confidentiality of reports?</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r w:rsidR="0092455F" w:rsidRPr="004F2FE4" w:rsidTr="00C03EC4">
        <w:trPr>
          <w:trHeight w:val="3402"/>
        </w:trPr>
        <w:tc>
          <w:tcPr>
            <w:tcW w:w="7637" w:type="dxa"/>
          </w:tcPr>
          <w:p w:rsidR="0092455F" w:rsidRPr="004F2FE4" w:rsidRDefault="0092455F" w:rsidP="0092455F">
            <w:pPr>
              <w:pStyle w:val="Tablelist"/>
              <w:rPr>
                <w:lang w:val="en-AU"/>
              </w:rPr>
            </w:pPr>
            <w:r w:rsidRPr="0092455F">
              <w:rPr>
                <w:lang w:val="en-AU"/>
              </w:rPr>
              <w:lastRenderedPageBreak/>
              <w:t>What details are likely to be held on a report distribution schedule?</w:t>
            </w:r>
          </w:p>
        </w:tc>
        <w:tc>
          <w:tcPr>
            <w:tcW w:w="717" w:type="dxa"/>
          </w:tcPr>
          <w:p w:rsidR="0092455F" w:rsidRPr="004F2FE4" w:rsidRDefault="0092455F" w:rsidP="00E27523">
            <w:pPr>
              <w:pStyle w:val="Checkbox"/>
              <w:rPr>
                <w:lang w:val="en-AU"/>
              </w:rPr>
            </w:pPr>
          </w:p>
        </w:tc>
        <w:tc>
          <w:tcPr>
            <w:tcW w:w="718" w:type="dxa"/>
          </w:tcPr>
          <w:p w:rsidR="0092455F" w:rsidRPr="004F2FE4" w:rsidRDefault="0092455F" w:rsidP="00E27523">
            <w:pPr>
              <w:pStyle w:val="Checkbox"/>
              <w:rPr>
                <w:lang w:val="en-AU"/>
              </w:rPr>
            </w:pPr>
          </w:p>
        </w:tc>
      </w:tr>
    </w:tbl>
    <w:p w:rsidR="00C03EC4" w:rsidRPr="004F2FE4" w:rsidRDefault="00C03EC4">
      <w:pPr>
        <w:rPr>
          <w:rStyle w:val="PlaceholderText"/>
          <w:rFonts w:ascii="Helvetica" w:eastAsia="Calibri" w:hAnsi="Helvetica" w:cs="Calibri"/>
          <w:color w:val="auto"/>
          <w:szCs w:val="16"/>
          <w:lang w:eastAsia="ar-SA"/>
        </w:rPr>
      </w:pPr>
      <w:r w:rsidRPr="004F2FE4">
        <w:rPr>
          <w:rStyle w:val="PlaceholderText"/>
          <w:rFonts w:ascii="Helvetica" w:hAnsi="Helvetica"/>
          <w:color w:val="auto"/>
        </w:rPr>
        <w:br w:type="page"/>
      </w:r>
    </w:p>
    <w:p w:rsidR="00415AA5" w:rsidRPr="004F2FE4" w:rsidRDefault="00415AA5" w:rsidP="000748B7">
      <w:pPr>
        <w:pStyle w:val="BodyCopy"/>
        <w:rPr>
          <w:rStyle w:val="PlaceholderText"/>
          <w:noProof w:val="0"/>
          <w:color w:val="auto"/>
        </w:rPr>
      </w:pPr>
    </w:p>
    <w:p w:rsidR="00415AA5" w:rsidRPr="004F2FE4" w:rsidRDefault="00415AA5" w:rsidP="00415AA5">
      <w:pPr>
        <w:pStyle w:val="BodyCopy"/>
        <w:rPr>
          <w:rStyle w:val="PlaceholderText"/>
          <w:noProof w:val="0"/>
          <w:color w:val="auto"/>
        </w:rPr>
        <w:sectPr w:rsidR="00415AA5" w:rsidRPr="004F2FE4"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4F2FE4" w:rsidRDefault="0085162D" w:rsidP="0085162D">
      <w:pPr>
        <w:pStyle w:val="Heading1"/>
      </w:pPr>
      <w:bookmarkStart w:id="19" w:name="_Toc337029311"/>
      <w:bookmarkStart w:id="20" w:name="_Toc425770673"/>
      <w:r w:rsidRPr="004F2FE4">
        <w:lastRenderedPageBreak/>
        <w:t>Written questions</w:t>
      </w:r>
      <w:bookmarkEnd w:id="19"/>
      <w:bookmarkEnd w:id="20"/>
    </w:p>
    <w:p w:rsidR="0085162D" w:rsidRPr="004F2FE4" w:rsidRDefault="00DA6A04" w:rsidP="0085162D">
      <w:pPr>
        <w:pStyle w:val="BodyCopy"/>
        <w:rPr>
          <w:rStyle w:val="BodyCopyBold"/>
          <w:rFonts w:ascii="Helvetica" w:hAnsi="Helvetica" w:cs="Calibri"/>
          <w:b w:val="0"/>
          <w:bCs w:val="0"/>
          <w:noProof w:val="0"/>
        </w:rPr>
      </w:pPr>
      <w:r w:rsidRPr="004F2FE4">
        <w:rPr>
          <w:rStyle w:val="BodyCopyBold"/>
          <w:rFonts w:ascii="Helvetica" w:hAnsi="Helvetica" w:cs="Calibri"/>
          <w:b w:val="0"/>
          <w:bCs w:val="0"/>
          <w:noProof w:val="0"/>
        </w:rPr>
        <w:fldChar w:fldCharType="begin"/>
      </w:r>
      <w:r w:rsidR="0085162D" w:rsidRPr="004F2FE4">
        <w:rPr>
          <w:rStyle w:val="BodyCopyBold"/>
          <w:rFonts w:ascii="Helvetica" w:hAnsi="Helvetica" w:cs="Calibri"/>
          <w:b w:val="0"/>
          <w:bCs w:val="0"/>
          <w:noProof w:val="0"/>
        </w:rPr>
        <w:instrText xml:space="preserve"> REF  UnitName </w:instrText>
      </w:r>
      <w:r w:rsidR="004F2FE4" w:rsidRPr="004F2FE4">
        <w:rPr>
          <w:rStyle w:val="BodyCopyBold"/>
          <w:rFonts w:ascii="Helvetica" w:hAnsi="Helvetica" w:cs="Calibri"/>
          <w:b w:val="0"/>
          <w:bCs w:val="0"/>
          <w:noProof w:val="0"/>
        </w:rPr>
        <w:instrText xml:space="preserve"> \* MERGEFORMAT </w:instrText>
      </w:r>
      <w:r w:rsidRPr="004F2FE4">
        <w:rPr>
          <w:rStyle w:val="BodyCopyBold"/>
          <w:rFonts w:ascii="Helvetica" w:hAnsi="Helvetica" w:cs="Calibri"/>
          <w:b w:val="0"/>
          <w:bCs w:val="0"/>
          <w:noProof w:val="0"/>
        </w:rPr>
        <w:fldChar w:fldCharType="separate"/>
      </w:r>
      <w:sdt>
        <w:sdtPr>
          <w:rPr>
            <w:noProof w:val="0"/>
          </w:rPr>
          <w:alias w:val="Unit name "/>
          <w:tag w:val="Unit name "/>
          <w:id w:val="1278908625"/>
          <w:placeholder>
            <w:docPart w:val="0B690BD5FA11404AB4B68B59BF1E37AC"/>
          </w:placeholder>
        </w:sdtPr>
        <w:sdtEndPr>
          <w:rPr>
            <w:highlight w:val="yellow"/>
          </w:rPr>
        </w:sdtEndPr>
        <w:sdtContent>
          <w:r w:rsidR="002226C9" w:rsidRPr="004F2FE4">
            <w:rPr>
              <w:noProof w:val="0"/>
            </w:rPr>
            <w:t>Audit financial procedures</w:t>
          </w:r>
        </w:sdtContent>
      </w:sdt>
      <w:r w:rsidRPr="004F2FE4">
        <w:rPr>
          <w:rStyle w:val="BodyCopyBold"/>
          <w:rFonts w:ascii="Helvetica" w:hAnsi="Helvetica" w:cs="Calibri"/>
          <w:b w:val="0"/>
          <w:bCs w:val="0"/>
          <w:noProof w:val="0"/>
        </w:rPr>
        <w:fldChar w:fldCharType="end"/>
      </w:r>
      <w:r w:rsidR="0085162D" w:rsidRPr="004F2FE4">
        <w:rPr>
          <w:rStyle w:val="BodyCopyBold"/>
          <w:rFonts w:ascii="Helvetica" w:hAnsi="Helvetica" w:cs="Calibri"/>
          <w:b w:val="0"/>
          <w:bCs w:val="0"/>
          <w:noProof w:val="0"/>
        </w:rPr>
        <w:t xml:space="preserve"> – </w:t>
      </w:r>
      <w:r w:rsidRPr="004F2FE4">
        <w:rPr>
          <w:rStyle w:val="BodyCopyBold"/>
          <w:rFonts w:ascii="Helvetica" w:hAnsi="Helvetica" w:cs="Calibri"/>
          <w:b w:val="0"/>
          <w:bCs w:val="0"/>
          <w:noProof w:val="0"/>
        </w:rPr>
        <w:fldChar w:fldCharType="begin"/>
      </w:r>
      <w:r w:rsidR="0085162D" w:rsidRPr="004F2FE4">
        <w:rPr>
          <w:rStyle w:val="BodyCopyBold"/>
          <w:rFonts w:ascii="Helvetica" w:hAnsi="Helvetica" w:cs="Calibri"/>
          <w:b w:val="0"/>
          <w:bCs w:val="0"/>
          <w:noProof w:val="0"/>
        </w:rPr>
        <w:instrText xml:space="preserve"> REF  UnitCode </w:instrText>
      </w:r>
      <w:r w:rsidR="004F2FE4" w:rsidRPr="004F2FE4">
        <w:rPr>
          <w:rStyle w:val="BodyCopyBold"/>
          <w:rFonts w:ascii="Helvetica" w:hAnsi="Helvetica" w:cs="Calibri"/>
          <w:b w:val="0"/>
          <w:bCs w:val="0"/>
          <w:noProof w:val="0"/>
        </w:rPr>
        <w:instrText xml:space="preserve"> \* MERGEFORMAT </w:instrText>
      </w:r>
      <w:r w:rsidRPr="004F2FE4">
        <w:rPr>
          <w:rStyle w:val="BodyCopyBold"/>
          <w:rFonts w:ascii="Helvetica" w:hAnsi="Helvetica" w:cs="Calibri"/>
          <w:b w:val="0"/>
          <w:bCs w:val="0"/>
          <w:noProof w:val="0"/>
        </w:rPr>
        <w:fldChar w:fldCharType="separate"/>
      </w:r>
      <w:sdt>
        <w:sdtPr>
          <w:rPr>
            <w:noProof w:val="0"/>
          </w:rPr>
          <w:alias w:val="Unit code"/>
          <w:tag w:val="Unit code"/>
          <w:id w:val="-1626067972"/>
          <w:placeholder>
            <w:docPart w:val="6784BF7105984A72A73E11BA5C5D476B"/>
          </w:placeholder>
        </w:sdtPr>
        <w:sdtEndPr/>
        <w:sdtContent>
          <w:r w:rsidR="002226C9" w:rsidRPr="004F2FE4">
            <w:rPr>
              <w:noProof w:val="0"/>
            </w:rPr>
            <w:t>D1.HFI.CL8.01</w:t>
          </w:r>
          <w:r w:rsidR="002226C9" w:rsidRPr="004F2FE4">
            <w:rPr>
              <w:noProof w:val="0"/>
            </w:rPr>
            <w:br/>
            <w:t>D1.HFA.CL7.05</w:t>
          </w:r>
          <w:r w:rsidR="002226C9" w:rsidRPr="004F2FE4">
            <w:rPr>
              <w:noProof w:val="0"/>
            </w:rPr>
            <w:br/>
            <w:t>D2.TFA.CL7.01</w:t>
          </w:r>
        </w:sdtContent>
      </w:sdt>
      <w:r w:rsidRPr="004F2FE4">
        <w:rPr>
          <w:rStyle w:val="BodyCopyBold"/>
          <w:rFonts w:ascii="Helvetica" w:hAnsi="Helvetica" w:cs="Calibri"/>
          <w:b w:val="0"/>
          <w:bCs w:val="0"/>
          <w:noProof w:val="0"/>
        </w:rPr>
        <w:fldChar w:fldCharType="end"/>
      </w:r>
    </w:p>
    <w:p w:rsidR="0085162D" w:rsidRPr="004F2FE4" w:rsidRDefault="0085162D" w:rsidP="0085162D">
      <w:pPr>
        <w:pStyle w:val="BodyCopy"/>
        <w:spacing w:after="360"/>
        <w:rPr>
          <w:b/>
          <w:noProof w:val="0"/>
        </w:rPr>
      </w:pPr>
      <w:r w:rsidRPr="004F2FE4">
        <w:rPr>
          <w:b/>
          <w:noProof w:val="0"/>
        </w:rPr>
        <w:t>Student Name: __________________________________________________________</w:t>
      </w:r>
    </w:p>
    <w:p w:rsidR="0085162D" w:rsidRPr="004F2FE4" w:rsidRDefault="0085162D" w:rsidP="0085162D">
      <w:pPr>
        <w:pStyle w:val="BodyCopy"/>
        <w:rPr>
          <w:noProof w:val="0"/>
        </w:rPr>
      </w:pPr>
      <w:r w:rsidRPr="004F2FE4">
        <w:rPr>
          <w:noProof w:val="0"/>
        </w:rPr>
        <w:t>Answer all the following questions and submit to your Trainer.</w:t>
      </w:r>
    </w:p>
    <w:p w:rsidR="0085162D" w:rsidRPr="004F2FE4" w:rsidRDefault="009701CD" w:rsidP="004B70F3">
      <w:pPr>
        <w:pStyle w:val="ActivityNumbered"/>
        <w:rPr>
          <w:lang w:val="en-AU"/>
        </w:rPr>
      </w:pPr>
      <w:r w:rsidRPr="004F2FE4">
        <w:rPr>
          <w:lang w:val="en-AU"/>
        </w:rPr>
        <w:t>Identify one thing a good business shou</w:t>
      </w:r>
      <w:r w:rsidR="00461653">
        <w:rPr>
          <w:lang w:val="en-AU"/>
        </w:rPr>
        <w:t>ld do in order to be successful.</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4B70F3" w:rsidRPr="004F2FE4" w:rsidRDefault="004B70F3" w:rsidP="004B70F3">
      <w:pPr>
        <w:pStyle w:val="ActivityNumbered"/>
        <w:rPr>
          <w:lang w:val="en-AU"/>
        </w:rPr>
      </w:pPr>
      <w:r w:rsidRPr="004F2FE4">
        <w:rPr>
          <w:lang w:val="en-AU"/>
        </w:rPr>
        <w:t>Identify three people who may be responsible</w:t>
      </w:r>
      <w:r w:rsidR="00461653">
        <w:rPr>
          <w:lang w:val="en-AU"/>
        </w:rPr>
        <w:t xml:space="preserve"> for managing financial records.</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Default="0085162D" w:rsidP="0085162D">
      <w:pPr>
        <w:pStyle w:val="ActivityRulesInsertTab"/>
      </w:pPr>
      <w:r w:rsidRPr="004F2FE4">
        <w:tab/>
      </w:r>
    </w:p>
    <w:p w:rsidR="001212AA" w:rsidRDefault="001212AA" w:rsidP="00876F7E">
      <w:pPr>
        <w:pStyle w:val="ActivityNumbered"/>
      </w:pPr>
      <w:r w:rsidRPr="001212AA">
        <w:t>What are the categories of business transactions?</w:t>
      </w:r>
    </w:p>
    <w:p w:rsidR="00876F7E" w:rsidRPr="004F2FE4" w:rsidRDefault="00876F7E" w:rsidP="00876F7E">
      <w:pPr>
        <w:pStyle w:val="ActivityRulesInsertTab"/>
      </w:pPr>
      <w:r w:rsidRPr="004F2FE4">
        <w:tab/>
      </w:r>
    </w:p>
    <w:p w:rsidR="00876F7E" w:rsidRPr="004F2FE4" w:rsidRDefault="00876F7E" w:rsidP="00876F7E">
      <w:pPr>
        <w:pStyle w:val="ActivityRulesInsertTab"/>
      </w:pPr>
      <w:r w:rsidRPr="004F2FE4">
        <w:tab/>
      </w:r>
    </w:p>
    <w:p w:rsidR="00876F7E" w:rsidRPr="004F2FE4" w:rsidRDefault="00876F7E" w:rsidP="00876F7E">
      <w:pPr>
        <w:pStyle w:val="ActivityRulesInsertTab"/>
      </w:pPr>
      <w:r w:rsidRPr="004F2FE4">
        <w:tab/>
      </w:r>
    </w:p>
    <w:p w:rsidR="00876F7E" w:rsidRPr="00876F7E" w:rsidRDefault="00876F7E" w:rsidP="00876F7E">
      <w:pPr>
        <w:pStyle w:val="ActivityRulesInsertTab"/>
      </w:pPr>
      <w:r>
        <w:tab/>
      </w:r>
    </w:p>
    <w:p w:rsidR="0085162D" w:rsidRPr="004F2FE4" w:rsidRDefault="004B70F3" w:rsidP="004B70F3">
      <w:pPr>
        <w:pStyle w:val="ActivityNumbered"/>
        <w:rPr>
          <w:lang w:val="en-AU"/>
        </w:rPr>
      </w:pPr>
      <w:r w:rsidRPr="004F2FE4">
        <w:rPr>
          <w:lang w:val="en-AU"/>
        </w:rPr>
        <w:t>Types of transactions may include? (List three)</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76F7E" w:rsidRDefault="00876F7E">
      <w:pPr>
        <w:rPr>
          <w:rFonts w:ascii="Helvetica" w:eastAsia="Calibri" w:hAnsi="Helvetica" w:cs="Calibri"/>
          <w:szCs w:val="16"/>
          <w:lang w:eastAsia="ar-SA"/>
        </w:rPr>
      </w:pPr>
      <w:r>
        <w:br w:type="page"/>
      </w:r>
    </w:p>
    <w:p w:rsidR="004B70F3" w:rsidRPr="004F2FE4" w:rsidRDefault="004B70F3" w:rsidP="004B70F3">
      <w:pPr>
        <w:pStyle w:val="ActivityNumbered"/>
        <w:rPr>
          <w:lang w:val="en-AU"/>
        </w:rPr>
      </w:pPr>
      <w:r w:rsidRPr="004F2FE4">
        <w:rPr>
          <w:lang w:val="en-AU"/>
        </w:rPr>
        <w:lastRenderedPageBreak/>
        <w:t>Types of reconciliations may include? (List three)</w:t>
      </w:r>
    </w:p>
    <w:p w:rsidR="004B70F3" w:rsidRPr="004F2FE4" w:rsidRDefault="004B70F3" w:rsidP="004B70F3">
      <w:pPr>
        <w:pStyle w:val="ActivityRulesInsertTab"/>
      </w:pPr>
      <w:r w:rsidRPr="004F2FE4">
        <w:tab/>
      </w:r>
    </w:p>
    <w:p w:rsidR="004B70F3" w:rsidRPr="004F2FE4" w:rsidRDefault="004B70F3" w:rsidP="004B70F3">
      <w:pPr>
        <w:pStyle w:val="ActivityRulesInsertTab"/>
      </w:pPr>
      <w:r w:rsidRPr="004F2FE4">
        <w:tab/>
      </w:r>
    </w:p>
    <w:p w:rsidR="004B70F3" w:rsidRPr="004F2FE4" w:rsidRDefault="004B70F3" w:rsidP="004B70F3">
      <w:pPr>
        <w:pStyle w:val="ActivityRulesInsertTab"/>
      </w:pPr>
      <w:r w:rsidRPr="004F2FE4">
        <w:tab/>
      </w:r>
    </w:p>
    <w:p w:rsidR="004B70F3" w:rsidRDefault="004B70F3" w:rsidP="004B70F3">
      <w:pPr>
        <w:pStyle w:val="ActivityRulesInsertTab"/>
      </w:pPr>
      <w:r w:rsidRPr="004F2FE4">
        <w:tab/>
      </w:r>
    </w:p>
    <w:p w:rsidR="001212AA" w:rsidRPr="001212AA" w:rsidRDefault="001212AA" w:rsidP="00876F7E">
      <w:pPr>
        <w:pStyle w:val="ActivityNumbered"/>
      </w:pPr>
      <w:r w:rsidRPr="001212AA">
        <w:t>What control accounts and subsidiary ledgers are used in Tourism establishments?</w:t>
      </w:r>
    </w:p>
    <w:p w:rsidR="00876F7E" w:rsidRDefault="00876F7E" w:rsidP="00876F7E">
      <w:pPr>
        <w:pStyle w:val="ActivityRulesInsertTab"/>
      </w:pPr>
      <w:r>
        <w:tab/>
      </w:r>
    </w:p>
    <w:p w:rsidR="00876F7E" w:rsidRDefault="00876F7E" w:rsidP="00876F7E">
      <w:pPr>
        <w:pStyle w:val="ActivityRulesInsertTab"/>
      </w:pPr>
      <w:r>
        <w:tab/>
      </w:r>
    </w:p>
    <w:p w:rsidR="00876F7E" w:rsidRDefault="00876F7E" w:rsidP="00876F7E">
      <w:pPr>
        <w:pStyle w:val="ActivityRulesInsertTab"/>
      </w:pPr>
      <w:r>
        <w:tab/>
      </w:r>
    </w:p>
    <w:p w:rsidR="00876F7E" w:rsidRDefault="00876F7E" w:rsidP="00876F7E">
      <w:pPr>
        <w:pStyle w:val="ActivityRulesInsertTab"/>
      </w:pPr>
      <w:r>
        <w:tab/>
      </w:r>
    </w:p>
    <w:p w:rsidR="0085162D" w:rsidRPr="004F2FE4" w:rsidRDefault="004B70F3" w:rsidP="004B70F3">
      <w:pPr>
        <w:pStyle w:val="ActivityNumbered"/>
        <w:rPr>
          <w:lang w:val="en-AU"/>
        </w:rPr>
      </w:pPr>
      <w:r w:rsidRPr="004F2FE4">
        <w:rPr>
          <w:lang w:val="en-AU"/>
        </w:rPr>
        <w:t>What is meant by the term ‘fixed assets’?</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4B70F3" w:rsidP="004B70F3">
      <w:pPr>
        <w:pStyle w:val="ActivityNumbered"/>
        <w:rPr>
          <w:lang w:val="en-AU"/>
        </w:rPr>
      </w:pPr>
      <w:r w:rsidRPr="004F2FE4">
        <w:rPr>
          <w:lang w:val="en-AU"/>
        </w:rPr>
        <w:t>Why is it imperative for reconciliation</w:t>
      </w:r>
      <w:r w:rsidR="00461653">
        <w:rPr>
          <w:lang w:val="en-AU"/>
        </w:rPr>
        <w:t>s to be finalised by a set time?</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Default="0085162D" w:rsidP="0085162D">
      <w:pPr>
        <w:pStyle w:val="ActivityRulesInsertTab"/>
      </w:pPr>
      <w:r w:rsidRPr="004F2FE4">
        <w:tab/>
      </w:r>
    </w:p>
    <w:p w:rsidR="001212AA" w:rsidRPr="001212AA" w:rsidRDefault="001212AA" w:rsidP="00876F7E">
      <w:pPr>
        <w:pStyle w:val="ActivityNumbered"/>
      </w:pPr>
      <w:r w:rsidRPr="00E078B4">
        <w:t>What is the purpose of separating are</w:t>
      </w:r>
      <w:r w:rsidR="00860DE3">
        <w:t>as of financial responsibility?</w:t>
      </w:r>
    </w:p>
    <w:p w:rsidR="00876F7E" w:rsidRDefault="00876F7E" w:rsidP="00876F7E">
      <w:pPr>
        <w:pStyle w:val="ActivityRulesInsertTab"/>
      </w:pPr>
      <w:r>
        <w:tab/>
      </w:r>
    </w:p>
    <w:p w:rsidR="00876F7E" w:rsidRDefault="00876F7E" w:rsidP="00876F7E">
      <w:pPr>
        <w:pStyle w:val="ActivityRulesInsertTab"/>
      </w:pPr>
      <w:r>
        <w:tab/>
      </w:r>
    </w:p>
    <w:p w:rsidR="00876F7E" w:rsidRDefault="00876F7E" w:rsidP="00876F7E">
      <w:pPr>
        <w:pStyle w:val="ActivityRulesInsertTab"/>
      </w:pPr>
      <w:r>
        <w:tab/>
      </w:r>
    </w:p>
    <w:p w:rsidR="00876F7E" w:rsidRDefault="00876F7E" w:rsidP="00876F7E">
      <w:pPr>
        <w:pStyle w:val="ActivityRulesInsertTab"/>
        <w:rPr>
          <w:rFonts w:cs="Calibri"/>
          <w:szCs w:val="16"/>
          <w:lang w:eastAsia="ar-SA"/>
        </w:rPr>
      </w:pPr>
      <w:r>
        <w:tab/>
      </w:r>
      <w:r>
        <w:br w:type="page"/>
      </w:r>
    </w:p>
    <w:p w:rsidR="008D0F81" w:rsidRPr="004F2FE4" w:rsidRDefault="00461653" w:rsidP="008D0F81">
      <w:pPr>
        <w:pStyle w:val="ActivityNumbered"/>
        <w:rPr>
          <w:lang w:val="en-AU"/>
        </w:rPr>
      </w:pPr>
      <w:r>
        <w:rPr>
          <w:lang w:val="en-AU"/>
        </w:rPr>
        <w:lastRenderedPageBreak/>
        <w:t>Why</w:t>
      </w:r>
      <w:r w:rsidR="008D0F81" w:rsidRPr="004F2FE4">
        <w:rPr>
          <w:lang w:val="en-AU"/>
        </w:rPr>
        <w:t xml:space="preserve"> are journals reviewed before posting?</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D0F81" w:rsidP="008D0F81">
      <w:pPr>
        <w:pStyle w:val="ActivityNumbered"/>
        <w:rPr>
          <w:lang w:val="en-AU"/>
        </w:rPr>
      </w:pPr>
      <w:r w:rsidRPr="004F2FE4">
        <w:rPr>
          <w:lang w:val="en-AU"/>
        </w:rPr>
        <w:t>Identify two activities associated wit</w:t>
      </w:r>
      <w:r w:rsidR="00461653">
        <w:rPr>
          <w:lang w:val="en-AU"/>
        </w:rPr>
        <w:t>h checking activities of others.</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D0F81" w:rsidP="008D0F81">
      <w:pPr>
        <w:pStyle w:val="ActivityNumbered"/>
        <w:rPr>
          <w:lang w:val="en-AU"/>
        </w:rPr>
      </w:pPr>
      <w:r w:rsidRPr="004F2FE4">
        <w:rPr>
          <w:lang w:val="en-AU"/>
        </w:rPr>
        <w:t>What is meant by the term ‘outstanding entry’?</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D0F81" w:rsidRPr="004F2FE4" w:rsidRDefault="008D0F81" w:rsidP="008D0F81">
      <w:pPr>
        <w:pStyle w:val="ActivityNumbered"/>
        <w:rPr>
          <w:lang w:val="en-AU"/>
        </w:rPr>
      </w:pPr>
      <w:r w:rsidRPr="004F2FE4">
        <w:rPr>
          <w:lang w:val="en-AU"/>
        </w:rPr>
        <w:t>What are the key considerations when developing a financial system?</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Default="0085162D" w:rsidP="0085162D">
      <w:pPr>
        <w:pStyle w:val="ActivityRulesInsertTab"/>
      </w:pPr>
      <w:r w:rsidRPr="004F2FE4">
        <w:tab/>
      </w:r>
    </w:p>
    <w:p w:rsidR="001212AA" w:rsidRPr="001212AA" w:rsidRDefault="001212AA" w:rsidP="00876F7E">
      <w:pPr>
        <w:pStyle w:val="ActivityNumbered"/>
      </w:pPr>
      <w:r w:rsidRPr="00474177">
        <w:t>What are the principles of internal control systems?</w:t>
      </w:r>
    </w:p>
    <w:p w:rsidR="00876F7E" w:rsidRPr="00876F7E" w:rsidRDefault="00876F7E" w:rsidP="00876F7E">
      <w:pPr>
        <w:pStyle w:val="ActivityRulesInsertTab"/>
      </w:pPr>
      <w:r>
        <w:tab/>
      </w:r>
    </w:p>
    <w:p w:rsidR="00876F7E" w:rsidRPr="00876F7E" w:rsidRDefault="00876F7E" w:rsidP="00876F7E">
      <w:pPr>
        <w:pStyle w:val="ActivityRulesInsertTab"/>
      </w:pPr>
      <w:r>
        <w:tab/>
      </w:r>
    </w:p>
    <w:p w:rsidR="00876F7E" w:rsidRDefault="00876F7E" w:rsidP="00876F7E">
      <w:pPr>
        <w:pStyle w:val="ActivityRulesInsertTab"/>
      </w:pPr>
      <w:r>
        <w:tab/>
      </w:r>
    </w:p>
    <w:p w:rsidR="00876F7E" w:rsidRPr="00876F7E" w:rsidRDefault="00876F7E" w:rsidP="00876F7E">
      <w:pPr>
        <w:pStyle w:val="ActivityRulesInsertTab"/>
      </w:pPr>
      <w:r>
        <w:tab/>
      </w:r>
    </w:p>
    <w:p w:rsidR="00876F7E" w:rsidRDefault="00876F7E" w:rsidP="00876F7E">
      <w:pPr>
        <w:pStyle w:val="BodyCopy"/>
      </w:pPr>
      <w:r>
        <w:br w:type="page"/>
      </w:r>
    </w:p>
    <w:p w:rsidR="0085162D" w:rsidRPr="004F2FE4" w:rsidRDefault="008D0F81" w:rsidP="008D0F81">
      <w:pPr>
        <w:pStyle w:val="ActivityNumbered"/>
        <w:rPr>
          <w:lang w:val="en-AU"/>
        </w:rPr>
      </w:pPr>
      <w:r w:rsidRPr="004F2FE4">
        <w:rPr>
          <w:lang w:val="en-AU"/>
        </w:rPr>
        <w:lastRenderedPageBreak/>
        <w:t>Identify the four basic documents that should feature in separation of re</w:t>
      </w:r>
      <w:r w:rsidR="00461653">
        <w:rPr>
          <w:lang w:val="en-AU"/>
        </w:rPr>
        <w:t>sponsibilities for transactions.</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D0F81" w:rsidP="008D0F81">
      <w:pPr>
        <w:pStyle w:val="ActivityNumbered"/>
        <w:rPr>
          <w:lang w:val="en-AU"/>
        </w:rPr>
      </w:pPr>
      <w:r w:rsidRPr="004F2FE4">
        <w:rPr>
          <w:lang w:val="en-AU"/>
        </w:rPr>
        <w:t>List the five steps that are commonly associated with financial analysis.</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Default="0085162D" w:rsidP="0085162D">
      <w:pPr>
        <w:pStyle w:val="ActivityRulesInsertTab"/>
      </w:pPr>
      <w:r w:rsidRPr="004F2FE4">
        <w:tab/>
      </w:r>
    </w:p>
    <w:p w:rsidR="001212AA" w:rsidRDefault="001212AA" w:rsidP="00876F7E">
      <w:pPr>
        <w:pStyle w:val="ActivityNumbered"/>
      </w:pPr>
      <w:r w:rsidRPr="00474177">
        <w:t>The 3 common analysis methods are as follows:</w:t>
      </w:r>
    </w:p>
    <w:p w:rsidR="00876F7E" w:rsidRDefault="00876F7E" w:rsidP="00876F7E">
      <w:pPr>
        <w:pStyle w:val="ActivityRulesInsertTab"/>
      </w:pPr>
      <w:r>
        <w:tab/>
      </w:r>
    </w:p>
    <w:p w:rsidR="00876F7E" w:rsidRDefault="00876F7E" w:rsidP="00876F7E">
      <w:pPr>
        <w:pStyle w:val="ActivityRulesInsertTab"/>
      </w:pPr>
      <w:r>
        <w:tab/>
      </w:r>
    </w:p>
    <w:p w:rsidR="00876F7E" w:rsidRDefault="00876F7E" w:rsidP="00876F7E">
      <w:pPr>
        <w:pStyle w:val="ActivityRulesInsertTab"/>
      </w:pPr>
      <w:r>
        <w:tab/>
      </w:r>
    </w:p>
    <w:p w:rsidR="00876F7E" w:rsidRPr="001212AA" w:rsidRDefault="00876F7E" w:rsidP="00876F7E">
      <w:pPr>
        <w:pStyle w:val="ActivityRulesInsertTab"/>
      </w:pPr>
      <w:r>
        <w:tab/>
      </w:r>
    </w:p>
    <w:p w:rsidR="005C3DC6" w:rsidRPr="004F2FE4" w:rsidRDefault="005C3DC6" w:rsidP="005C3DC6">
      <w:pPr>
        <w:pStyle w:val="ActivityNumbered"/>
        <w:rPr>
          <w:lang w:val="en-AU"/>
        </w:rPr>
      </w:pPr>
      <w:r w:rsidRPr="004F2FE4">
        <w:rPr>
          <w:lang w:val="en-AU"/>
        </w:rPr>
        <w:t>Why is it essential that the financial system be constantly monitored?</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5C3DC6" w:rsidP="005C3DC6">
      <w:pPr>
        <w:pStyle w:val="ActivityNumbered"/>
        <w:rPr>
          <w:lang w:val="en-AU"/>
        </w:rPr>
      </w:pPr>
      <w:r w:rsidRPr="004F2FE4">
        <w:rPr>
          <w:lang w:val="en-AU"/>
        </w:rPr>
        <w:t>What is the purpose of an internal audit?</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461653" w:rsidRDefault="00461653">
      <w:pPr>
        <w:rPr>
          <w:rFonts w:ascii="Helvetica" w:eastAsia="Calibri" w:hAnsi="Helvetica" w:cs="Calibri"/>
          <w:szCs w:val="16"/>
          <w:lang w:eastAsia="ar-SA"/>
        </w:rPr>
      </w:pPr>
      <w:r>
        <w:br w:type="page"/>
      </w:r>
    </w:p>
    <w:p w:rsidR="0085162D" w:rsidRPr="004F2FE4" w:rsidRDefault="005C3DC6" w:rsidP="005C3DC6">
      <w:pPr>
        <w:pStyle w:val="ActivityNumbered"/>
        <w:rPr>
          <w:lang w:val="en-AU"/>
        </w:rPr>
      </w:pPr>
      <w:r w:rsidRPr="004F2FE4">
        <w:rPr>
          <w:lang w:val="en-AU"/>
        </w:rPr>
        <w:lastRenderedPageBreak/>
        <w:t>What will be outlined in the audit report produced after final evaluation?</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Default="0085162D" w:rsidP="0085162D">
      <w:pPr>
        <w:pStyle w:val="ActivityRulesInsertTab"/>
      </w:pPr>
      <w:r w:rsidRPr="004F2FE4">
        <w:tab/>
      </w:r>
    </w:p>
    <w:p w:rsidR="001212AA" w:rsidRDefault="001212AA" w:rsidP="00876F7E">
      <w:pPr>
        <w:pStyle w:val="ActivityNumbered"/>
      </w:pPr>
      <w:r>
        <w:t>Give three</w:t>
      </w:r>
      <w:r w:rsidRPr="00474177">
        <w:t xml:space="preserve"> example</w:t>
      </w:r>
      <w:r>
        <w:t>s</w:t>
      </w:r>
      <w:r w:rsidRPr="00474177">
        <w:t xml:space="preserve"> of areas which may be subject to internal audit</w:t>
      </w:r>
      <w:r w:rsidR="00876F7E">
        <w:t>.</w:t>
      </w:r>
    </w:p>
    <w:p w:rsidR="00876F7E" w:rsidRDefault="00876F7E" w:rsidP="00876F7E">
      <w:pPr>
        <w:pStyle w:val="ActivityRulesInsertTab"/>
      </w:pPr>
      <w:r>
        <w:tab/>
      </w:r>
    </w:p>
    <w:p w:rsidR="00876F7E" w:rsidRDefault="00876F7E" w:rsidP="00876F7E">
      <w:pPr>
        <w:pStyle w:val="ActivityRulesInsertTab"/>
      </w:pPr>
      <w:r>
        <w:tab/>
      </w:r>
    </w:p>
    <w:p w:rsidR="00876F7E" w:rsidRDefault="00876F7E" w:rsidP="00876F7E">
      <w:pPr>
        <w:pStyle w:val="ActivityRulesInsertTab"/>
      </w:pPr>
      <w:r>
        <w:tab/>
      </w:r>
    </w:p>
    <w:p w:rsidR="00876F7E" w:rsidRDefault="00876F7E" w:rsidP="00876F7E">
      <w:pPr>
        <w:pStyle w:val="ActivityRulesInsertTab"/>
      </w:pPr>
      <w:r>
        <w:tab/>
      </w:r>
    </w:p>
    <w:p w:rsidR="005C3DC6" w:rsidRPr="004F2FE4" w:rsidRDefault="005C3DC6" w:rsidP="005C3DC6">
      <w:pPr>
        <w:pStyle w:val="ActivityNumbered"/>
        <w:rPr>
          <w:lang w:val="en-AU"/>
        </w:rPr>
      </w:pPr>
      <w:r w:rsidRPr="004F2FE4">
        <w:rPr>
          <w:lang w:val="en-AU"/>
        </w:rPr>
        <w:t>The three common</w:t>
      </w:r>
      <w:r w:rsidR="00461653">
        <w:rPr>
          <w:lang w:val="en-AU"/>
        </w:rPr>
        <w:t xml:space="preserve"> causes of discrepancies are………</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5C3DC6" w:rsidP="005C3DC6">
      <w:pPr>
        <w:pStyle w:val="ActivityNumbered"/>
        <w:rPr>
          <w:lang w:val="en-AU"/>
        </w:rPr>
      </w:pPr>
      <w:r w:rsidRPr="004F2FE4">
        <w:rPr>
          <w:lang w:val="en-AU"/>
        </w:rPr>
        <w:t xml:space="preserve">Identify three examples of irregularities you may need to check with source </w:t>
      </w:r>
      <w:r w:rsidR="00461653">
        <w:rPr>
          <w:lang w:val="en-AU"/>
        </w:rPr>
        <w:t>documents.</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5C3DC6" w:rsidP="005C3DC6">
      <w:pPr>
        <w:pStyle w:val="ActivityNumbered"/>
        <w:rPr>
          <w:lang w:val="en-AU"/>
        </w:rPr>
      </w:pPr>
      <w:r w:rsidRPr="004F2FE4">
        <w:rPr>
          <w:lang w:val="en-AU"/>
        </w:rPr>
        <w:t>What is the most common accrued expense in a tourism organisation?</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76F7E" w:rsidRDefault="00876F7E">
      <w:pPr>
        <w:rPr>
          <w:rFonts w:ascii="Helvetica" w:eastAsia="Calibri" w:hAnsi="Helvetica" w:cs="Calibri"/>
          <w:szCs w:val="16"/>
          <w:lang w:eastAsia="ar-SA"/>
        </w:rPr>
      </w:pPr>
      <w:r>
        <w:br w:type="page"/>
      </w:r>
    </w:p>
    <w:p w:rsidR="005C3DC6" w:rsidRPr="004F2FE4" w:rsidRDefault="005C3DC6" w:rsidP="005C3DC6">
      <w:pPr>
        <w:pStyle w:val="ActivityNumbered"/>
        <w:rPr>
          <w:lang w:val="en-AU"/>
        </w:rPr>
      </w:pPr>
      <w:r w:rsidRPr="004F2FE4">
        <w:rPr>
          <w:lang w:val="en-AU"/>
        </w:rPr>
        <w:lastRenderedPageBreak/>
        <w:t>Identify three en</w:t>
      </w:r>
      <w:r w:rsidR="00461653">
        <w:rPr>
          <w:lang w:val="en-AU"/>
        </w:rPr>
        <w:t>d users of financial statements.</w:t>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Numbered"/>
        <w:rPr>
          <w:lang w:val="en-AU"/>
        </w:rPr>
      </w:pPr>
      <w:r w:rsidRPr="004F2FE4">
        <w:rPr>
          <w:lang w:val="en-AU"/>
        </w:rPr>
        <w:t>What may financial or statistical reports relate to? (List three)</w:t>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Numbered"/>
        <w:rPr>
          <w:lang w:val="en-AU"/>
        </w:rPr>
      </w:pPr>
      <w:r w:rsidRPr="004F2FE4">
        <w:rPr>
          <w:lang w:val="en-AU"/>
        </w:rPr>
        <w:t>What is the purpose of a balance sheet?</w:t>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Numbered"/>
        <w:rPr>
          <w:lang w:val="en-AU"/>
        </w:rPr>
      </w:pPr>
      <w:r w:rsidRPr="004F2FE4">
        <w:rPr>
          <w:lang w:val="en-AU"/>
        </w:rPr>
        <w:t>Who may be included in the distribution of financial or statistical reports?</w:t>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Numbered"/>
        <w:rPr>
          <w:lang w:val="en-AU"/>
        </w:rPr>
      </w:pPr>
      <w:r w:rsidRPr="004F2FE4">
        <w:rPr>
          <w:lang w:val="en-AU"/>
        </w:rPr>
        <w:t>What details may be included in a reporting schedule?</w:t>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RulesInsertTab"/>
      </w:pPr>
      <w:r w:rsidRPr="004F2FE4">
        <w:tab/>
      </w:r>
    </w:p>
    <w:p w:rsidR="005C3DC6" w:rsidRPr="004F2FE4" w:rsidRDefault="005C3DC6" w:rsidP="005C3DC6">
      <w:pPr>
        <w:pStyle w:val="ActivityNumbered"/>
        <w:rPr>
          <w:lang w:val="en-AU"/>
        </w:rPr>
      </w:pPr>
      <w:r w:rsidRPr="004F2FE4">
        <w:rPr>
          <w:lang w:val="en-AU"/>
        </w:rPr>
        <w:t>Who may impose the deadline for financial reporting periods?</w:t>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85162D" w:rsidRPr="004F2FE4" w:rsidRDefault="0085162D" w:rsidP="0085162D">
      <w:pPr>
        <w:pStyle w:val="ActivityRulesInsertTab"/>
      </w:pPr>
      <w:r w:rsidRPr="004F2FE4">
        <w:tab/>
      </w:r>
    </w:p>
    <w:p w:rsidR="00415AA5" w:rsidRPr="004F2FE4" w:rsidRDefault="00415AA5" w:rsidP="00876F7E">
      <w:pPr>
        <w:pStyle w:val="ActivityBottom"/>
        <w:rPr>
          <w:rStyle w:val="BodyCopyBold"/>
          <w:rFonts w:ascii="Helvetica" w:hAnsi="Helvetica"/>
        </w:rPr>
      </w:pPr>
    </w:p>
    <w:p w:rsidR="00415AA5" w:rsidRPr="004F2FE4" w:rsidRDefault="00415AA5">
      <w:pPr>
        <w:rPr>
          <w:rStyle w:val="BodyCopyBold"/>
          <w:rFonts w:ascii="Helvetica" w:hAnsi="Helvetica"/>
        </w:rPr>
        <w:sectPr w:rsidR="00415AA5" w:rsidRPr="004F2FE4"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4F2FE4" w:rsidRDefault="0021630A" w:rsidP="00415AA5">
      <w:pPr>
        <w:pStyle w:val="Heading1"/>
      </w:pPr>
      <w:bookmarkStart w:id="21" w:name="_Toc337029312"/>
      <w:bookmarkStart w:id="22" w:name="_Toc425770674"/>
      <w:r w:rsidRPr="004F2FE4">
        <w:lastRenderedPageBreak/>
        <w:t>Answers to written questions</w:t>
      </w:r>
      <w:bookmarkEnd w:id="21"/>
      <w:bookmarkEnd w:id="22"/>
    </w:p>
    <w:p w:rsidR="0021630A" w:rsidRPr="004F2FE4" w:rsidRDefault="00DA6A04" w:rsidP="0021630A">
      <w:pPr>
        <w:pStyle w:val="BodyCopy"/>
        <w:rPr>
          <w:noProof w:val="0"/>
        </w:rPr>
      </w:pPr>
      <w:r w:rsidRPr="004F2FE4">
        <w:rPr>
          <w:noProof w:val="0"/>
        </w:rPr>
        <w:fldChar w:fldCharType="begin"/>
      </w:r>
      <w:r w:rsidR="0021630A" w:rsidRPr="004F2FE4">
        <w:rPr>
          <w:noProof w:val="0"/>
        </w:rPr>
        <w:instrText xml:space="preserve"> REF  UnitName </w:instrText>
      </w:r>
      <w:r w:rsidR="004F2FE4" w:rsidRPr="004F2FE4">
        <w:rPr>
          <w:noProof w:val="0"/>
        </w:rPr>
        <w:instrText xml:space="preserve"> \* MERGEFORMAT </w:instrText>
      </w:r>
      <w:r w:rsidRPr="004F2FE4">
        <w:rPr>
          <w:noProof w:val="0"/>
        </w:rPr>
        <w:fldChar w:fldCharType="separate"/>
      </w:r>
      <w:sdt>
        <w:sdtPr>
          <w:rPr>
            <w:noProof w:val="0"/>
          </w:rPr>
          <w:alias w:val="Unit name "/>
          <w:tag w:val="Unit name "/>
          <w:id w:val="1991206881"/>
          <w:placeholder>
            <w:docPart w:val="D532395E0B2B44C185BB76DA65AA55A6"/>
          </w:placeholder>
        </w:sdtPr>
        <w:sdtEndPr>
          <w:rPr>
            <w:highlight w:val="yellow"/>
          </w:rPr>
        </w:sdtEndPr>
        <w:sdtContent>
          <w:r w:rsidR="002226C9" w:rsidRPr="004F2FE4">
            <w:rPr>
              <w:noProof w:val="0"/>
            </w:rPr>
            <w:t>Audit financial procedures</w:t>
          </w:r>
        </w:sdtContent>
      </w:sdt>
      <w:r w:rsidRPr="004F2FE4">
        <w:rPr>
          <w:noProof w:val="0"/>
        </w:rPr>
        <w:fldChar w:fldCharType="end"/>
      </w:r>
      <w:r w:rsidR="0021630A" w:rsidRPr="004F2FE4">
        <w:rPr>
          <w:noProof w:val="0"/>
        </w:rPr>
        <w:t xml:space="preserve"> –</w:t>
      </w:r>
      <w:r w:rsidR="00C03EC4" w:rsidRPr="004F2FE4">
        <w:rPr>
          <w:noProof w:val="0"/>
        </w:rPr>
        <w:br/>
      </w:r>
      <w:r w:rsidR="0021630A" w:rsidRPr="004F2FE4">
        <w:rPr>
          <w:noProof w:val="0"/>
        </w:rPr>
        <w:t xml:space="preserve"> </w:t>
      </w:r>
      <w:r w:rsidRPr="004F2FE4">
        <w:rPr>
          <w:noProof w:val="0"/>
        </w:rPr>
        <w:fldChar w:fldCharType="begin"/>
      </w:r>
      <w:r w:rsidR="0021630A" w:rsidRPr="004F2FE4">
        <w:rPr>
          <w:noProof w:val="0"/>
        </w:rPr>
        <w:instrText xml:space="preserve"> REF  UnitCode </w:instrText>
      </w:r>
      <w:r w:rsidR="004F2FE4" w:rsidRPr="004F2FE4">
        <w:rPr>
          <w:noProof w:val="0"/>
        </w:rPr>
        <w:instrText xml:space="preserve"> \* MERGEFORMAT </w:instrText>
      </w:r>
      <w:r w:rsidRPr="004F2FE4">
        <w:rPr>
          <w:noProof w:val="0"/>
        </w:rPr>
        <w:fldChar w:fldCharType="separate"/>
      </w:r>
      <w:sdt>
        <w:sdtPr>
          <w:rPr>
            <w:noProof w:val="0"/>
          </w:rPr>
          <w:alias w:val="Unit code"/>
          <w:tag w:val="Unit code"/>
          <w:id w:val="-1570259649"/>
          <w:placeholder>
            <w:docPart w:val="38475F6317114E04B5E2C1C6B54E8393"/>
          </w:placeholder>
        </w:sdtPr>
        <w:sdtEndPr/>
        <w:sdtContent>
          <w:r w:rsidR="002226C9" w:rsidRPr="004F2FE4">
            <w:rPr>
              <w:noProof w:val="0"/>
            </w:rPr>
            <w:t>D1.HFI.CL8.01</w:t>
          </w:r>
          <w:r w:rsidR="002226C9" w:rsidRPr="004F2FE4">
            <w:rPr>
              <w:noProof w:val="0"/>
            </w:rPr>
            <w:br/>
            <w:t>D1.HFA.CL7.05</w:t>
          </w:r>
          <w:r w:rsidR="002226C9" w:rsidRPr="004F2FE4">
            <w:rPr>
              <w:noProof w:val="0"/>
            </w:rPr>
            <w:br/>
            <w:t>D2.TFA.CL7.01</w:t>
          </w:r>
        </w:sdtContent>
      </w:sdt>
      <w:r w:rsidRPr="004F2FE4">
        <w:rPr>
          <w:noProof w:val="0"/>
        </w:rPr>
        <w:fldChar w:fldCharType="end"/>
      </w:r>
    </w:p>
    <w:p w:rsidR="0021630A" w:rsidRPr="004F2FE4" w:rsidRDefault="0021630A" w:rsidP="0021630A">
      <w:pPr>
        <w:pStyle w:val="BodyCopy"/>
        <w:spacing w:after="240"/>
        <w:rPr>
          <w:noProof w:val="0"/>
        </w:rPr>
      </w:pPr>
      <w:r w:rsidRPr="004F2FE4">
        <w:rPr>
          <w:noProof w:val="0"/>
        </w:rPr>
        <w:t>The following are model answers only – Trainers/Assessors must use discretion when determining whether or not an answer provided by a Student is acceptable or not.</w:t>
      </w:r>
    </w:p>
    <w:p w:rsidR="009701CD" w:rsidRPr="004F2FE4" w:rsidRDefault="009701CD" w:rsidP="004B70F3">
      <w:pPr>
        <w:pStyle w:val="ActivityNumberedBold"/>
        <w:rPr>
          <w:lang w:val="en-AU"/>
        </w:rPr>
      </w:pPr>
      <w:r w:rsidRPr="004F2FE4">
        <w:rPr>
          <w:szCs w:val="24"/>
          <w:lang w:val="en-AU"/>
        </w:rPr>
        <w:t>Identify one thing a good business shou</w:t>
      </w:r>
      <w:r w:rsidR="00461653">
        <w:rPr>
          <w:szCs w:val="24"/>
          <w:lang w:val="en-AU"/>
        </w:rPr>
        <w:t>ld do in order to be successful.</w:t>
      </w:r>
    </w:p>
    <w:p w:rsidR="009701CD" w:rsidRPr="004F2FE4" w:rsidRDefault="009701CD" w:rsidP="00C03EC4">
      <w:pPr>
        <w:pStyle w:val="ActivityText"/>
      </w:pPr>
      <w:r w:rsidRPr="004F2FE4">
        <w:t>Any of the following:</w:t>
      </w:r>
    </w:p>
    <w:p w:rsidR="009701CD" w:rsidRPr="004F2FE4" w:rsidRDefault="009701CD" w:rsidP="00A55857">
      <w:pPr>
        <w:pStyle w:val="ActivityBullet1"/>
      </w:pPr>
      <w:r w:rsidRPr="004F2FE4">
        <w:t>Earn a satisfactory profit for its owners</w:t>
      </w:r>
    </w:p>
    <w:p w:rsidR="009701CD" w:rsidRPr="004F2FE4" w:rsidRDefault="009701CD" w:rsidP="00A55857">
      <w:pPr>
        <w:pStyle w:val="ActivityBullet1"/>
      </w:pPr>
      <w:r w:rsidRPr="004F2FE4">
        <w:t>Use its short term and long term assets efficiently</w:t>
      </w:r>
    </w:p>
    <w:p w:rsidR="009701CD" w:rsidRPr="004F2FE4" w:rsidRDefault="009701CD" w:rsidP="00A55857">
      <w:pPr>
        <w:pStyle w:val="ActivityBullet1"/>
      </w:pPr>
      <w:r w:rsidRPr="004F2FE4">
        <w:t>Be able to pay its short term debts on time</w:t>
      </w:r>
    </w:p>
    <w:p w:rsidR="009701CD" w:rsidRPr="004F2FE4" w:rsidRDefault="009701CD" w:rsidP="00A55857">
      <w:pPr>
        <w:pStyle w:val="ActivityBullet1"/>
      </w:pPr>
      <w:r w:rsidRPr="004F2FE4">
        <w:t>Maintain adequate cash stocks to meet requirements</w:t>
      </w:r>
    </w:p>
    <w:p w:rsidR="009701CD" w:rsidRPr="004F2FE4" w:rsidRDefault="009701CD" w:rsidP="00A55857">
      <w:pPr>
        <w:pStyle w:val="ActivityBullet1"/>
      </w:pPr>
      <w:r w:rsidRPr="004F2FE4">
        <w:t>Provide a return on investment to the owners both in income and growth of the value of the investment</w:t>
      </w:r>
      <w:r w:rsidR="00461653">
        <w:t>.</w:t>
      </w:r>
    </w:p>
    <w:p w:rsidR="003B558B" w:rsidRPr="003B558B" w:rsidRDefault="009701CD" w:rsidP="003B558B">
      <w:pPr>
        <w:pStyle w:val="ActivityNumberedBold"/>
        <w:rPr>
          <w:lang w:val="en-AU"/>
        </w:rPr>
      </w:pPr>
      <w:r w:rsidRPr="004F2FE4">
        <w:rPr>
          <w:lang w:val="en-AU"/>
        </w:rPr>
        <w:t>Identify three people who may be responsible for managing finan</w:t>
      </w:r>
      <w:r w:rsidR="003B558B">
        <w:rPr>
          <w:lang w:val="en-AU"/>
        </w:rPr>
        <w:t>cial records</w:t>
      </w:r>
    </w:p>
    <w:p w:rsidR="009701CD" w:rsidRPr="004F2FE4" w:rsidRDefault="009701CD" w:rsidP="00A55857">
      <w:pPr>
        <w:pStyle w:val="ActivityText"/>
      </w:pPr>
      <w:r w:rsidRPr="004F2FE4">
        <w:t>Any of the following:</w:t>
      </w:r>
    </w:p>
    <w:p w:rsidR="009701CD" w:rsidRPr="004F2FE4" w:rsidRDefault="009701CD" w:rsidP="00A55857">
      <w:pPr>
        <w:pStyle w:val="ActivityBullet1"/>
      </w:pPr>
      <w:r w:rsidRPr="004F2FE4">
        <w:t>Allocated to the administration or accounts department</w:t>
      </w:r>
    </w:p>
    <w:p w:rsidR="009701CD" w:rsidRPr="004F2FE4" w:rsidRDefault="009701CD" w:rsidP="00A55857">
      <w:pPr>
        <w:pStyle w:val="ActivityBullet1"/>
      </w:pPr>
      <w:r w:rsidRPr="004F2FE4">
        <w:t>Given to one nominated management-level member</w:t>
      </w:r>
    </w:p>
    <w:p w:rsidR="009701CD" w:rsidRPr="004F2FE4" w:rsidRDefault="009701CD" w:rsidP="00A55857">
      <w:pPr>
        <w:pStyle w:val="ActivityBullet1"/>
      </w:pPr>
      <w:r w:rsidRPr="004F2FE4">
        <w:t>The sole province of the business owner-operator</w:t>
      </w:r>
    </w:p>
    <w:p w:rsidR="003B558B" w:rsidRDefault="009701CD" w:rsidP="00876F7E">
      <w:pPr>
        <w:pStyle w:val="ActivityBullet1"/>
      </w:pPr>
      <w:r w:rsidRPr="004F2FE4">
        <w:t>Integrated wi</w:t>
      </w:r>
      <w:r w:rsidR="00461653">
        <w:t>th other activities and systems.</w:t>
      </w:r>
    </w:p>
    <w:p w:rsidR="003B558B" w:rsidRPr="003B558B" w:rsidRDefault="003B558B" w:rsidP="00876F7E">
      <w:pPr>
        <w:pStyle w:val="ActivityNumberedBold"/>
      </w:pPr>
      <w:r w:rsidRPr="003B558B">
        <w:t>What are the categories of business transactions</w:t>
      </w:r>
      <w:r>
        <w:t>?</w:t>
      </w:r>
    </w:p>
    <w:p w:rsidR="003B558B" w:rsidRPr="003B558B" w:rsidRDefault="003B558B" w:rsidP="00876F7E">
      <w:pPr>
        <w:pStyle w:val="ActivityBullet1"/>
      </w:pPr>
      <w:r w:rsidRPr="003B558B">
        <w:t>Assets</w:t>
      </w:r>
    </w:p>
    <w:p w:rsidR="003B558B" w:rsidRPr="003B558B" w:rsidRDefault="003B558B" w:rsidP="00876F7E">
      <w:pPr>
        <w:pStyle w:val="ActivityBullet1"/>
      </w:pPr>
      <w:r w:rsidRPr="003B558B">
        <w:t>Liabilities</w:t>
      </w:r>
    </w:p>
    <w:p w:rsidR="003B558B" w:rsidRPr="003B558B" w:rsidRDefault="003B558B" w:rsidP="00876F7E">
      <w:pPr>
        <w:pStyle w:val="ActivityBullet1"/>
      </w:pPr>
      <w:r w:rsidRPr="003B558B">
        <w:t>Owner’s equity</w:t>
      </w:r>
    </w:p>
    <w:p w:rsidR="003B558B" w:rsidRPr="003B558B" w:rsidRDefault="003B558B" w:rsidP="00876F7E">
      <w:pPr>
        <w:pStyle w:val="ActivityBullet1"/>
      </w:pPr>
      <w:r w:rsidRPr="003B558B">
        <w:t>Revenue</w:t>
      </w:r>
    </w:p>
    <w:p w:rsidR="003B558B" w:rsidRPr="003B558B" w:rsidRDefault="003B558B" w:rsidP="00876F7E">
      <w:pPr>
        <w:pStyle w:val="ActivityBullet1"/>
      </w:pPr>
      <w:r w:rsidRPr="003B558B">
        <w:t>Expenses</w:t>
      </w:r>
      <w:r w:rsidR="00876F7E">
        <w:t>.</w:t>
      </w:r>
    </w:p>
    <w:p w:rsidR="00461653" w:rsidRDefault="00461653">
      <w:pPr>
        <w:rPr>
          <w:rFonts w:ascii="Helvetica" w:eastAsia="Calibri" w:hAnsi="Helvetica" w:cs="Calibri"/>
          <w:b/>
          <w:szCs w:val="16"/>
          <w:lang w:eastAsia="ar-SA"/>
        </w:rPr>
      </w:pPr>
      <w:r>
        <w:br w:type="page"/>
      </w:r>
    </w:p>
    <w:p w:rsidR="0021630A" w:rsidRPr="004F2FE4" w:rsidRDefault="009701CD" w:rsidP="004B70F3">
      <w:pPr>
        <w:pStyle w:val="ActivityNumberedBold"/>
        <w:rPr>
          <w:lang w:val="en-AU"/>
        </w:rPr>
      </w:pPr>
      <w:r w:rsidRPr="004F2FE4">
        <w:rPr>
          <w:lang w:val="en-AU"/>
        </w:rPr>
        <w:lastRenderedPageBreak/>
        <w:t>Types of transactions may include? (List three)</w:t>
      </w:r>
    </w:p>
    <w:p w:rsidR="009701CD" w:rsidRPr="004F2FE4" w:rsidRDefault="009701CD" w:rsidP="00A55857">
      <w:pPr>
        <w:pStyle w:val="ActivityText"/>
      </w:pPr>
      <w:r w:rsidRPr="004F2FE4">
        <w:t>Any of the following:</w:t>
      </w:r>
    </w:p>
    <w:p w:rsidR="009701CD" w:rsidRPr="004F2FE4" w:rsidRDefault="009701CD" w:rsidP="00A55857">
      <w:pPr>
        <w:pStyle w:val="ActivityBullet1"/>
      </w:pPr>
      <w:r w:rsidRPr="004F2FE4">
        <w:t>Debit transactions</w:t>
      </w:r>
    </w:p>
    <w:p w:rsidR="009701CD" w:rsidRPr="004F2FE4" w:rsidRDefault="009701CD" w:rsidP="00A55857">
      <w:pPr>
        <w:pStyle w:val="ActivityBullet1"/>
      </w:pPr>
      <w:r w:rsidRPr="004F2FE4">
        <w:t>Credit transactions</w:t>
      </w:r>
    </w:p>
    <w:p w:rsidR="009701CD" w:rsidRPr="004F2FE4" w:rsidRDefault="009701CD" w:rsidP="00A55857">
      <w:pPr>
        <w:pStyle w:val="ActivityBullet1"/>
      </w:pPr>
      <w:r w:rsidRPr="004F2FE4">
        <w:t>Journals entries</w:t>
      </w:r>
    </w:p>
    <w:p w:rsidR="009701CD" w:rsidRPr="004F2FE4" w:rsidRDefault="009701CD" w:rsidP="00A55857">
      <w:pPr>
        <w:pStyle w:val="ActivityBullet1"/>
      </w:pPr>
      <w:r w:rsidRPr="004F2FE4">
        <w:t>Cash receipts</w:t>
      </w:r>
    </w:p>
    <w:p w:rsidR="009701CD" w:rsidRPr="004F2FE4" w:rsidRDefault="009701CD" w:rsidP="00A55857">
      <w:pPr>
        <w:pStyle w:val="ActivityBullet1"/>
      </w:pPr>
      <w:r w:rsidRPr="004F2FE4">
        <w:t>Cash payments</w:t>
      </w:r>
    </w:p>
    <w:p w:rsidR="009701CD" w:rsidRPr="004F2FE4" w:rsidRDefault="009701CD" w:rsidP="00A55857">
      <w:pPr>
        <w:pStyle w:val="ActivityBullet1"/>
      </w:pPr>
      <w:r w:rsidRPr="004F2FE4">
        <w:t xml:space="preserve">Petty cash </w:t>
      </w:r>
    </w:p>
    <w:p w:rsidR="009701CD" w:rsidRPr="004F2FE4" w:rsidRDefault="009701CD" w:rsidP="00A55857">
      <w:pPr>
        <w:pStyle w:val="ActivityBullet1"/>
      </w:pPr>
      <w:r w:rsidRPr="004F2FE4">
        <w:t>Sales</w:t>
      </w:r>
    </w:p>
    <w:p w:rsidR="009701CD" w:rsidRPr="004F2FE4" w:rsidRDefault="009701CD" w:rsidP="00A55857">
      <w:pPr>
        <w:pStyle w:val="ActivityBullet1"/>
      </w:pPr>
      <w:r w:rsidRPr="004F2FE4">
        <w:t>Refunds</w:t>
      </w:r>
    </w:p>
    <w:p w:rsidR="009701CD" w:rsidRPr="004F2FE4" w:rsidRDefault="009701CD" w:rsidP="00A55857">
      <w:pPr>
        <w:pStyle w:val="ActivityBullet1"/>
      </w:pPr>
      <w:r w:rsidRPr="004F2FE4">
        <w:t>Rebates</w:t>
      </w:r>
    </w:p>
    <w:p w:rsidR="009701CD" w:rsidRPr="004F2FE4" w:rsidRDefault="009701CD" w:rsidP="00A55857">
      <w:pPr>
        <w:pStyle w:val="ActivityBullet1"/>
      </w:pPr>
      <w:r w:rsidRPr="004F2FE4">
        <w:t>Interest expenses or interest received</w:t>
      </w:r>
    </w:p>
    <w:p w:rsidR="009701CD" w:rsidRPr="004F2FE4" w:rsidRDefault="009701CD" w:rsidP="00A55857">
      <w:pPr>
        <w:pStyle w:val="ActivityBullet1"/>
      </w:pPr>
      <w:r w:rsidRPr="004F2FE4">
        <w:t>Purchasing of a fixed asset on credit</w:t>
      </w:r>
    </w:p>
    <w:p w:rsidR="009701CD" w:rsidRPr="004F2FE4" w:rsidRDefault="009701CD" w:rsidP="00A55857">
      <w:pPr>
        <w:pStyle w:val="ActivityBullet1"/>
      </w:pPr>
      <w:r w:rsidRPr="004F2FE4">
        <w:t xml:space="preserve">Selling of a fixed asset on credit </w:t>
      </w:r>
    </w:p>
    <w:p w:rsidR="009701CD" w:rsidRPr="004F2FE4" w:rsidRDefault="009701CD" w:rsidP="00A55857">
      <w:pPr>
        <w:pStyle w:val="ActivityBullet1"/>
      </w:pPr>
      <w:r w:rsidRPr="004F2FE4">
        <w:t>Correcting posting errors</w:t>
      </w:r>
    </w:p>
    <w:p w:rsidR="009701CD" w:rsidRPr="004F2FE4" w:rsidRDefault="009701CD" w:rsidP="00A55857">
      <w:pPr>
        <w:pStyle w:val="ActivityBullet1"/>
      </w:pPr>
      <w:r w:rsidRPr="004F2FE4">
        <w:t>Writing-off a bad debt</w:t>
      </w:r>
    </w:p>
    <w:p w:rsidR="009701CD" w:rsidRPr="004F2FE4" w:rsidRDefault="009701CD" w:rsidP="00A55857">
      <w:pPr>
        <w:pStyle w:val="ActivityBullet1"/>
      </w:pPr>
      <w:r w:rsidRPr="004F2FE4">
        <w:t>Withdrawing of stock or assets by owner</w:t>
      </w:r>
    </w:p>
    <w:p w:rsidR="009701CD" w:rsidRPr="004F2FE4" w:rsidRDefault="009701CD" w:rsidP="00A55857">
      <w:pPr>
        <w:pStyle w:val="ActivityBullet1"/>
      </w:pPr>
      <w:r w:rsidRPr="004F2FE4">
        <w:t>Making non-cash transactions, e.g. Writing off depreciation, stock losses</w:t>
      </w:r>
    </w:p>
    <w:p w:rsidR="009701CD" w:rsidRPr="004F2FE4" w:rsidRDefault="009701CD" w:rsidP="00A55857">
      <w:pPr>
        <w:pStyle w:val="ActivityBullet1"/>
      </w:pPr>
      <w:r w:rsidRPr="004F2FE4">
        <w:t>Working in foreign currency amounts</w:t>
      </w:r>
      <w:r w:rsidR="00461653">
        <w:t>.</w:t>
      </w:r>
    </w:p>
    <w:p w:rsidR="0021630A" w:rsidRPr="004F2FE4" w:rsidRDefault="009701CD" w:rsidP="004B70F3">
      <w:pPr>
        <w:pStyle w:val="ActivityNumberedBold"/>
        <w:rPr>
          <w:lang w:val="en-AU"/>
        </w:rPr>
      </w:pPr>
      <w:r w:rsidRPr="004F2FE4">
        <w:rPr>
          <w:lang w:val="en-AU"/>
        </w:rPr>
        <w:t>Types of reconciliations may include? (List three)</w:t>
      </w:r>
      <w:r w:rsidR="003B558B">
        <w:rPr>
          <w:lang w:val="en-AU"/>
        </w:rPr>
        <w:t xml:space="preserve"> </w:t>
      </w:r>
    </w:p>
    <w:p w:rsidR="009701CD" w:rsidRPr="004F2FE4" w:rsidRDefault="009701CD" w:rsidP="00A55857">
      <w:pPr>
        <w:pStyle w:val="ActivityText"/>
      </w:pPr>
      <w:r w:rsidRPr="004F2FE4">
        <w:t>Any of the following:</w:t>
      </w:r>
    </w:p>
    <w:p w:rsidR="009701CD" w:rsidRPr="004F2FE4" w:rsidRDefault="009701CD" w:rsidP="00A55857">
      <w:pPr>
        <w:pStyle w:val="ActivityBullet1"/>
        <w:rPr>
          <w:lang w:eastAsia="ar-SA"/>
        </w:rPr>
      </w:pPr>
      <w:r w:rsidRPr="004F2FE4">
        <w:rPr>
          <w:lang w:eastAsia="ar-SA"/>
        </w:rPr>
        <w:t>Creditor statements</w:t>
      </w:r>
    </w:p>
    <w:p w:rsidR="009701CD" w:rsidRPr="004F2FE4" w:rsidRDefault="009701CD" w:rsidP="00A55857">
      <w:pPr>
        <w:pStyle w:val="ActivityBullet1"/>
        <w:rPr>
          <w:lang w:eastAsia="ar-SA"/>
        </w:rPr>
      </w:pPr>
      <w:r w:rsidRPr="004F2FE4">
        <w:rPr>
          <w:lang w:eastAsia="ar-SA"/>
        </w:rPr>
        <w:t>Petty cash</w:t>
      </w:r>
    </w:p>
    <w:p w:rsidR="009701CD" w:rsidRPr="004F2FE4" w:rsidRDefault="009701CD" w:rsidP="00A55857">
      <w:pPr>
        <w:pStyle w:val="ActivityBullet1"/>
        <w:rPr>
          <w:lang w:eastAsia="ar-SA"/>
        </w:rPr>
      </w:pPr>
      <w:r w:rsidRPr="004F2FE4">
        <w:rPr>
          <w:lang w:eastAsia="ar-SA"/>
        </w:rPr>
        <w:t>Foreign currency</w:t>
      </w:r>
    </w:p>
    <w:p w:rsidR="009701CD" w:rsidRPr="004F2FE4" w:rsidRDefault="009701CD" w:rsidP="00A55857">
      <w:pPr>
        <w:pStyle w:val="ActivityBullet1"/>
        <w:rPr>
          <w:lang w:eastAsia="ar-SA"/>
        </w:rPr>
      </w:pPr>
      <w:r w:rsidRPr="004F2FE4">
        <w:rPr>
          <w:lang w:eastAsia="ar-SA"/>
        </w:rPr>
        <w:t>Bank reconciliations</w:t>
      </w:r>
    </w:p>
    <w:p w:rsidR="009701CD" w:rsidRPr="004F2FE4" w:rsidRDefault="009701CD" w:rsidP="00A55857">
      <w:pPr>
        <w:pStyle w:val="ActivityBullet1"/>
        <w:rPr>
          <w:lang w:eastAsia="ar-SA"/>
        </w:rPr>
      </w:pPr>
      <w:r w:rsidRPr="004F2FE4">
        <w:rPr>
          <w:lang w:eastAsia="ar-SA"/>
        </w:rPr>
        <w:t>Guest accounts/folios</w:t>
      </w:r>
    </w:p>
    <w:p w:rsidR="009701CD" w:rsidRPr="004F2FE4" w:rsidRDefault="009701CD" w:rsidP="00A55857">
      <w:pPr>
        <w:pStyle w:val="ActivityBullet1"/>
        <w:rPr>
          <w:lang w:eastAsia="ar-SA"/>
        </w:rPr>
      </w:pPr>
      <w:r w:rsidRPr="004F2FE4">
        <w:rPr>
          <w:lang w:eastAsia="ar-SA"/>
        </w:rPr>
        <w:t>Travel files</w:t>
      </w:r>
    </w:p>
    <w:p w:rsidR="003B558B" w:rsidRDefault="009701CD" w:rsidP="00324E77">
      <w:pPr>
        <w:pStyle w:val="ActivityBullet1"/>
        <w:rPr>
          <w:lang w:eastAsia="ar-SA"/>
        </w:rPr>
      </w:pPr>
      <w:r w:rsidRPr="004F2FE4">
        <w:rPr>
          <w:lang w:eastAsia="ar-SA"/>
        </w:rPr>
        <w:t>Taxation.</w:t>
      </w:r>
    </w:p>
    <w:p w:rsidR="00324E77" w:rsidRDefault="00324E77">
      <w:pPr>
        <w:rPr>
          <w:rFonts w:ascii="Helvetica" w:eastAsia="Calibri" w:hAnsi="Helvetica" w:cs="Calibri"/>
          <w:b/>
          <w:szCs w:val="16"/>
          <w:lang w:val="en-US" w:eastAsia="ar-SA"/>
        </w:rPr>
      </w:pPr>
      <w:r>
        <w:br w:type="page"/>
      </w:r>
    </w:p>
    <w:p w:rsidR="003B558B" w:rsidRDefault="003B558B" w:rsidP="00324E77">
      <w:pPr>
        <w:pStyle w:val="ActivityNumberedBold"/>
      </w:pPr>
      <w:r>
        <w:lastRenderedPageBreak/>
        <w:t>What control accounts and subsidiary ledgers are used in Tourism establishments?</w:t>
      </w:r>
    </w:p>
    <w:p w:rsidR="003B558B" w:rsidRPr="003B558B" w:rsidRDefault="003B558B" w:rsidP="00324E77">
      <w:pPr>
        <w:pStyle w:val="ActivityText"/>
      </w:pPr>
      <w:r w:rsidRPr="003B558B">
        <w:t>Control accounts and subsidiary ledgers are used in tourism establishments for the following general ledger accounts:</w:t>
      </w:r>
    </w:p>
    <w:p w:rsidR="003B558B" w:rsidRPr="003B558B" w:rsidRDefault="003B558B" w:rsidP="00324E77">
      <w:pPr>
        <w:pStyle w:val="ActivityBullet1"/>
        <w:rPr>
          <w:lang w:eastAsia="ar-SA"/>
        </w:rPr>
      </w:pPr>
      <w:r w:rsidRPr="003B558B">
        <w:rPr>
          <w:lang w:eastAsia="ar-SA"/>
        </w:rPr>
        <w:t>Accounts receivable</w:t>
      </w:r>
    </w:p>
    <w:p w:rsidR="003B558B" w:rsidRPr="003B558B" w:rsidRDefault="003B558B" w:rsidP="00324E77">
      <w:pPr>
        <w:pStyle w:val="ActivityBullet1"/>
        <w:rPr>
          <w:lang w:eastAsia="ar-SA"/>
        </w:rPr>
      </w:pPr>
      <w:r w:rsidRPr="003B558B">
        <w:rPr>
          <w:lang w:eastAsia="ar-SA"/>
        </w:rPr>
        <w:t>Accounts payable</w:t>
      </w:r>
    </w:p>
    <w:p w:rsidR="003B558B" w:rsidRPr="003B558B" w:rsidRDefault="003B558B" w:rsidP="00324E77">
      <w:pPr>
        <w:pStyle w:val="ActivityBullet1"/>
        <w:rPr>
          <w:lang w:eastAsia="ar-SA"/>
        </w:rPr>
      </w:pPr>
      <w:r w:rsidRPr="003B558B">
        <w:rPr>
          <w:lang w:eastAsia="ar-SA"/>
        </w:rPr>
        <w:t>Inventory (when applicable)</w:t>
      </w:r>
    </w:p>
    <w:p w:rsidR="003B558B" w:rsidRPr="003B558B" w:rsidRDefault="003B558B" w:rsidP="00324E77">
      <w:pPr>
        <w:pStyle w:val="ActivityBullet1"/>
        <w:rPr>
          <w:lang w:eastAsia="ar-SA"/>
        </w:rPr>
      </w:pPr>
      <w:r w:rsidRPr="003B558B">
        <w:rPr>
          <w:lang w:eastAsia="ar-SA"/>
        </w:rPr>
        <w:t>Fixed assets.</w:t>
      </w:r>
    </w:p>
    <w:p w:rsidR="0021630A" w:rsidRPr="004F2FE4" w:rsidRDefault="00C846A8" w:rsidP="004B70F3">
      <w:pPr>
        <w:pStyle w:val="ActivityNumberedBold"/>
        <w:rPr>
          <w:lang w:val="en-AU"/>
        </w:rPr>
      </w:pPr>
      <w:r w:rsidRPr="004F2FE4">
        <w:rPr>
          <w:lang w:val="en-AU"/>
        </w:rPr>
        <w:t>What is meant by the term ‘fixed assets’?</w:t>
      </w:r>
    </w:p>
    <w:p w:rsidR="00C846A8" w:rsidRPr="004F2FE4" w:rsidRDefault="00C846A8" w:rsidP="00A55857">
      <w:pPr>
        <w:pStyle w:val="ActivityText"/>
        <w:rPr>
          <w:lang w:eastAsia="ar-SA"/>
        </w:rPr>
      </w:pPr>
      <w:r w:rsidRPr="004F2FE4">
        <w:rPr>
          <w:lang w:eastAsia="ar-SA"/>
        </w:rPr>
        <w:t>The fixed asset register details the fixed assets that are owned by an organisation. Each asset is assigned a unique number and details such as the purchase price, the current value and any changes to the asset are recorded</w:t>
      </w:r>
      <w:r w:rsidR="00461653">
        <w:rPr>
          <w:lang w:eastAsia="ar-SA"/>
        </w:rPr>
        <w:t>.</w:t>
      </w:r>
    </w:p>
    <w:p w:rsidR="00C846A8" w:rsidRPr="004F2FE4" w:rsidRDefault="00C846A8" w:rsidP="004B70F3">
      <w:pPr>
        <w:pStyle w:val="ActivityNumberedBold"/>
        <w:rPr>
          <w:lang w:val="en-AU"/>
        </w:rPr>
      </w:pPr>
      <w:r w:rsidRPr="004F2FE4">
        <w:rPr>
          <w:rFonts w:eastAsia="Times New Roman" w:cs="HelveticaNeueLTStd-Lt"/>
          <w:color w:val="000000"/>
          <w:lang w:val="en-AU"/>
        </w:rPr>
        <w:t>Why is it imperative for reconciliation</w:t>
      </w:r>
      <w:r w:rsidR="00461653">
        <w:rPr>
          <w:rFonts w:eastAsia="Times New Roman" w:cs="HelveticaNeueLTStd-Lt"/>
          <w:color w:val="000000"/>
          <w:lang w:val="en-AU"/>
        </w:rPr>
        <w:t>s to be finalised by a set time?</w:t>
      </w:r>
    </w:p>
    <w:p w:rsidR="00C846A8" w:rsidRDefault="00C846A8" w:rsidP="00A55857">
      <w:pPr>
        <w:pStyle w:val="ActivityText"/>
      </w:pPr>
      <w:r w:rsidRPr="004F2FE4">
        <w:t>This is to enable relevant reports to be generated and other work to be done.</w:t>
      </w:r>
    </w:p>
    <w:p w:rsidR="00E078B4" w:rsidRPr="00E078B4" w:rsidRDefault="00E078B4" w:rsidP="00324E77">
      <w:pPr>
        <w:pStyle w:val="ActivityNumberedBold"/>
      </w:pPr>
      <w:r w:rsidRPr="00E078B4">
        <w:t>What is the purpose of separating are</w:t>
      </w:r>
      <w:r w:rsidR="00860DE3">
        <w:t>as of financial responsibility?</w:t>
      </w:r>
    </w:p>
    <w:p w:rsidR="00E078B4" w:rsidRPr="00324E77" w:rsidRDefault="00E078B4" w:rsidP="00324E77">
      <w:pPr>
        <w:pStyle w:val="ActivityText"/>
      </w:pPr>
      <w:r w:rsidRPr="00324E77">
        <w:t xml:space="preserve">Financial controls are designed to ensure that financial information is valid, reliable, complete and accurate. </w:t>
      </w:r>
    </w:p>
    <w:p w:rsidR="00E078B4" w:rsidRPr="00324E77" w:rsidRDefault="00E078B4" w:rsidP="00324E77">
      <w:pPr>
        <w:pStyle w:val="ActivityText"/>
      </w:pPr>
      <w:r w:rsidRPr="00324E77">
        <w:t>Separating the responsibility for related transactions and recording and controlling information about ass</w:t>
      </w:r>
      <w:r w:rsidR="00860DE3">
        <w:t>ets form part of these controls</w:t>
      </w:r>
    </w:p>
    <w:p w:rsidR="00C846A8" w:rsidRPr="004F2FE4" w:rsidRDefault="00461653" w:rsidP="008D0F81">
      <w:pPr>
        <w:pStyle w:val="ActivityNumberedBold"/>
        <w:rPr>
          <w:lang w:val="en-AU"/>
        </w:rPr>
      </w:pPr>
      <w:r>
        <w:rPr>
          <w:lang w:val="en-AU"/>
        </w:rPr>
        <w:t>Why</w:t>
      </w:r>
      <w:r w:rsidR="00C846A8" w:rsidRPr="004F2FE4">
        <w:rPr>
          <w:lang w:val="en-AU"/>
        </w:rPr>
        <w:t xml:space="preserve"> are journals reviewed before posting?</w:t>
      </w:r>
      <w:r w:rsidR="003960ED">
        <w:rPr>
          <w:lang w:val="en-AU"/>
        </w:rPr>
        <w:t xml:space="preserve"> </w:t>
      </w:r>
    </w:p>
    <w:p w:rsidR="00C846A8" w:rsidRPr="004F2FE4" w:rsidRDefault="00C846A8" w:rsidP="00A55857">
      <w:pPr>
        <w:pStyle w:val="ActivityBullet1"/>
        <w:rPr>
          <w:lang w:eastAsia="ar-SA"/>
        </w:rPr>
      </w:pPr>
      <w:r w:rsidRPr="004F2FE4">
        <w:rPr>
          <w:lang w:eastAsia="ar-SA"/>
        </w:rPr>
        <w:t>To ensure transactions are in the correct column</w:t>
      </w:r>
    </w:p>
    <w:p w:rsidR="00C846A8" w:rsidRPr="004F2FE4" w:rsidRDefault="00C846A8" w:rsidP="00A55857">
      <w:pPr>
        <w:pStyle w:val="ActivityBullet1"/>
        <w:rPr>
          <w:lang w:eastAsia="ar-SA"/>
        </w:rPr>
      </w:pPr>
      <w:r w:rsidRPr="004F2FE4">
        <w:rPr>
          <w:lang w:eastAsia="ar-SA"/>
        </w:rPr>
        <w:t>To ensure the calculations are correct</w:t>
      </w:r>
    </w:p>
    <w:p w:rsidR="00C846A8" w:rsidRDefault="00C846A8" w:rsidP="00A55857">
      <w:pPr>
        <w:pStyle w:val="ActivityBullet1"/>
        <w:rPr>
          <w:lang w:eastAsia="ar-SA"/>
        </w:rPr>
      </w:pPr>
      <w:r w:rsidRPr="004F2FE4">
        <w:rPr>
          <w:lang w:eastAsia="ar-SA"/>
        </w:rPr>
        <w:t>To ensure any unusual amounts are confirmed by source documentation.</w:t>
      </w:r>
    </w:p>
    <w:p w:rsidR="0021630A" w:rsidRPr="004F2FE4" w:rsidRDefault="00C846A8" w:rsidP="008D0F81">
      <w:pPr>
        <w:pStyle w:val="ActivityNumberedBold"/>
        <w:rPr>
          <w:lang w:val="en-AU"/>
        </w:rPr>
      </w:pPr>
      <w:r w:rsidRPr="004F2FE4">
        <w:rPr>
          <w:lang w:val="en-AU"/>
        </w:rPr>
        <w:t>Identify two activities associated wit</w:t>
      </w:r>
      <w:r w:rsidR="00461653">
        <w:rPr>
          <w:lang w:val="en-AU"/>
        </w:rPr>
        <w:t>h checking activities of others.</w:t>
      </w:r>
    </w:p>
    <w:p w:rsidR="00C846A8" w:rsidRPr="004F2FE4" w:rsidRDefault="00C846A8" w:rsidP="00A55857">
      <w:pPr>
        <w:pStyle w:val="ActivityText"/>
      </w:pPr>
      <w:r w:rsidRPr="004F2FE4">
        <w:t>Any of the following:</w:t>
      </w:r>
    </w:p>
    <w:p w:rsidR="00C846A8" w:rsidRPr="004F2FE4" w:rsidRDefault="00C846A8" w:rsidP="00A55857">
      <w:pPr>
        <w:pStyle w:val="ActivityBullet1"/>
      </w:pPr>
      <w:r w:rsidRPr="004F2FE4">
        <w:t>Checking accuracy of debtor account balances, e.g. Cash receipts journal, sales return journal, general journal</w:t>
      </w:r>
    </w:p>
    <w:p w:rsidR="00C846A8" w:rsidRPr="004F2FE4" w:rsidRDefault="00C846A8" w:rsidP="00A55857">
      <w:pPr>
        <w:pStyle w:val="ActivityBullet1"/>
      </w:pPr>
      <w:r w:rsidRPr="004F2FE4">
        <w:t>Checking accuracy of creditor account balances, e.g. Cash payments journal, purchases journal, purchases returns journal, general journal</w:t>
      </w:r>
    </w:p>
    <w:p w:rsidR="00C846A8" w:rsidRPr="004F2FE4" w:rsidRDefault="00C846A8" w:rsidP="00A55857">
      <w:pPr>
        <w:pStyle w:val="ActivityBullet1"/>
      </w:pPr>
      <w:r w:rsidRPr="004F2FE4">
        <w:t>Checking the total of the debtor's schedule equals the balance of the debtor's control account</w:t>
      </w:r>
    </w:p>
    <w:p w:rsidR="00C846A8" w:rsidRPr="004F2FE4" w:rsidRDefault="00C846A8" w:rsidP="00A55857">
      <w:pPr>
        <w:pStyle w:val="ActivityBullet1"/>
      </w:pPr>
      <w:r w:rsidRPr="004F2FE4">
        <w:t>Checking the total of the creditor's schedule equals the balance of the creditor's control account.</w:t>
      </w:r>
    </w:p>
    <w:p w:rsidR="00324E77" w:rsidRDefault="00324E77">
      <w:pPr>
        <w:rPr>
          <w:rFonts w:ascii="Helvetica" w:eastAsia="Calibri" w:hAnsi="Helvetica" w:cs="Calibri"/>
          <w:b/>
          <w:szCs w:val="16"/>
          <w:lang w:eastAsia="ar-SA"/>
        </w:rPr>
      </w:pPr>
      <w:r>
        <w:br w:type="page"/>
      </w:r>
    </w:p>
    <w:p w:rsidR="0021630A" w:rsidRPr="004F2FE4" w:rsidRDefault="00792768" w:rsidP="008D0F81">
      <w:pPr>
        <w:pStyle w:val="ActivityNumberedBold"/>
        <w:rPr>
          <w:lang w:val="en-AU"/>
        </w:rPr>
      </w:pPr>
      <w:r w:rsidRPr="004F2FE4">
        <w:rPr>
          <w:lang w:val="en-AU"/>
        </w:rPr>
        <w:lastRenderedPageBreak/>
        <w:t>What is meant by the term ‘outstanding entry’?</w:t>
      </w:r>
    </w:p>
    <w:p w:rsidR="00792768" w:rsidRPr="004F2FE4" w:rsidRDefault="00792768" w:rsidP="00A55857">
      <w:pPr>
        <w:pStyle w:val="ActivityText"/>
        <w:rPr>
          <w:lang w:eastAsia="ar-SA"/>
        </w:rPr>
      </w:pPr>
      <w:r w:rsidRPr="004F2FE4">
        <w:rPr>
          <w:lang w:eastAsia="ar-SA"/>
        </w:rPr>
        <w:t>These are simply accounts that cannot be resolved in terms of what they are, where they should go or whether or not they will be paid.</w:t>
      </w:r>
    </w:p>
    <w:p w:rsidR="00792768" w:rsidRPr="004F2FE4" w:rsidRDefault="00792768" w:rsidP="00A55857">
      <w:pPr>
        <w:pStyle w:val="ActivityText"/>
        <w:rPr>
          <w:lang w:eastAsia="ar-SA"/>
        </w:rPr>
      </w:pPr>
      <w:r w:rsidRPr="004F2FE4">
        <w:rPr>
          <w:lang w:eastAsia="ar-SA"/>
        </w:rPr>
        <w:t>Where balances are performed by others these outstanding entries must be identified and followed up with those responsible.</w:t>
      </w:r>
    </w:p>
    <w:p w:rsidR="0021630A" w:rsidRPr="004F2FE4" w:rsidRDefault="000D0ADA" w:rsidP="008D0F81">
      <w:pPr>
        <w:pStyle w:val="ActivityNumberedBold"/>
        <w:rPr>
          <w:lang w:val="en-AU"/>
        </w:rPr>
      </w:pPr>
      <w:r w:rsidRPr="004F2FE4">
        <w:rPr>
          <w:lang w:val="en-AU"/>
        </w:rPr>
        <w:t>What are the key considerations when developing a financial system?</w:t>
      </w:r>
      <w:r w:rsidR="00E078B4">
        <w:rPr>
          <w:lang w:val="en-AU"/>
        </w:rPr>
        <w:t xml:space="preserve"> </w:t>
      </w:r>
    </w:p>
    <w:p w:rsidR="000D0ADA" w:rsidRPr="004F2FE4" w:rsidRDefault="000D0ADA" w:rsidP="00A55857">
      <w:pPr>
        <w:pStyle w:val="ActivityBullet1"/>
        <w:rPr>
          <w:lang w:eastAsia="ar-SA"/>
        </w:rPr>
      </w:pPr>
      <w:r w:rsidRPr="004F2FE4">
        <w:rPr>
          <w:lang w:eastAsia="ar-SA"/>
        </w:rPr>
        <w:t>Cost versus benefits</w:t>
      </w:r>
    </w:p>
    <w:p w:rsidR="000D0ADA" w:rsidRPr="004F2FE4" w:rsidRDefault="000D0ADA" w:rsidP="00A55857">
      <w:pPr>
        <w:pStyle w:val="ActivityBullet1"/>
        <w:rPr>
          <w:lang w:eastAsia="ar-SA"/>
        </w:rPr>
      </w:pPr>
      <w:r w:rsidRPr="004F2FE4">
        <w:rPr>
          <w:lang w:eastAsia="ar-SA"/>
        </w:rPr>
        <w:t>Compatibility</w:t>
      </w:r>
    </w:p>
    <w:p w:rsidR="000D0ADA" w:rsidRPr="004F2FE4" w:rsidRDefault="000D0ADA" w:rsidP="00A55857">
      <w:pPr>
        <w:pStyle w:val="ActivityBullet1"/>
        <w:rPr>
          <w:lang w:eastAsia="ar-SA"/>
        </w:rPr>
      </w:pPr>
      <w:r w:rsidRPr="004F2FE4">
        <w:rPr>
          <w:lang w:eastAsia="ar-SA"/>
        </w:rPr>
        <w:t>Flexibility and Adaptability</w:t>
      </w:r>
    </w:p>
    <w:p w:rsidR="00474177" w:rsidRDefault="000D0ADA" w:rsidP="00324E77">
      <w:pPr>
        <w:pStyle w:val="ActivityBullet1"/>
        <w:rPr>
          <w:lang w:eastAsia="ar-SA"/>
        </w:rPr>
      </w:pPr>
      <w:r w:rsidRPr="004F2FE4">
        <w:rPr>
          <w:lang w:eastAsia="ar-SA"/>
        </w:rPr>
        <w:t>Internal control</w:t>
      </w:r>
      <w:r w:rsidR="00461653">
        <w:rPr>
          <w:lang w:eastAsia="ar-SA"/>
        </w:rPr>
        <w:t>.</w:t>
      </w:r>
    </w:p>
    <w:p w:rsidR="00474177" w:rsidRPr="00474177" w:rsidRDefault="00474177" w:rsidP="00324E77">
      <w:pPr>
        <w:pStyle w:val="ActivityNumberedBold"/>
      </w:pPr>
      <w:r w:rsidRPr="00474177">
        <w:t>What are the principles of internal control systems?</w:t>
      </w:r>
    </w:p>
    <w:p w:rsidR="00474177" w:rsidRPr="00474177" w:rsidRDefault="00474177" w:rsidP="00324E77">
      <w:pPr>
        <w:pStyle w:val="ActivityBullet1"/>
      </w:pPr>
      <w:r w:rsidRPr="00474177">
        <w:t>Establish clear lines of responsibility and supervision</w:t>
      </w:r>
    </w:p>
    <w:p w:rsidR="00474177" w:rsidRPr="00474177" w:rsidRDefault="00474177" w:rsidP="00324E77">
      <w:pPr>
        <w:pStyle w:val="ActivityBullet1"/>
      </w:pPr>
      <w:r w:rsidRPr="00474177">
        <w:t>Separate or divide the responsibility for related transactions</w:t>
      </w:r>
    </w:p>
    <w:p w:rsidR="00474177" w:rsidRPr="00474177" w:rsidRDefault="00474177" w:rsidP="00324E77">
      <w:pPr>
        <w:pStyle w:val="ActivityBullet1"/>
      </w:pPr>
      <w:r w:rsidRPr="00474177">
        <w:t>Separate record keeping and control of assets</w:t>
      </w:r>
      <w:r w:rsidR="00324E77">
        <w:t>.</w:t>
      </w:r>
    </w:p>
    <w:p w:rsidR="0021630A" w:rsidRPr="004F2FE4" w:rsidRDefault="000D0ADA" w:rsidP="008D0F81">
      <w:pPr>
        <w:pStyle w:val="ActivityNumberedBold"/>
        <w:rPr>
          <w:lang w:val="en-AU"/>
        </w:rPr>
      </w:pPr>
      <w:r w:rsidRPr="004F2FE4">
        <w:rPr>
          <w:lang w:val="en-AU"/>
        </w:rPr>
        <w:t>Identify the four basic documents that should feature in separation of re</w:t>
      </w:r>
      <w:r w:rsidR="00461653">
        <w:rPr>
          <w:lang w:val="en-AU"/>
        </w:rPr>
        <w:t>sponsibilities for transactions.</w:t>
      </w:r>
    </w:p>
    <w:p w:rsidR="000D0ADA" w:rsidRPr="004F2FE4" w:rsidRDefault="000D0ADA" w:rsidP="00A55857">
      <w:pPr>
        <w:pStyle w:val="ActivityBullet1"/>
        <w:rPr>
          <w:lang w:eastAsia="ar-SA"/>
        </w:rPr>
      </w:pPr>
      <w:r w:rsidRPr="004F2FE4">
        <w:rPr>
          <w:lang w:eastAsia="ar-SA"/>
        </w:rPr>
        <w:t>Purchase requisition</w:t>
      </w:r>
    </w:p>
    <w:p w:rsidR="000D0ADA" w:rsidRPr="004F2FE4" w:rsidRDefault="000D0ADA" w:rsidP="00A55857">
      <w:pPr>
        <w:pStyle w:val="ActivityBullet1"/>
        <w:rPr>
          <w:lang w:eastAsia="ar-SA"/>
        </w:rPr>
      </w:pPr>
      <w:r w:rsidRPr="004F2FE4">
        <w:rPr>
          <w:lang w:eastAsia="ar-SA"/>
        </w:rPr>
        <w:t>Purchase order</w:t>
      </w:r>
    </w:p>
    <w:p w:rsidR="000D0ADA" w:rsidRPr="004F2FE4" w:rsidRDefault="000D0ADA" w:rsidP="00A55857">
      <w:pPr>
        <w:pStyle w:val="ActivityBullet1"/>
        <w:rPr>
          <w:lang w:eastAsia="ar-SA"/>
        </w:rPr>
      </w:pPr>
      <w:r w:rsidRPr="004F2FE4">
        <w:rPr>
          <w:lang w:eastAsia="ar-SA"/>
        </w:rPr>
        <w:t>Invoice</w:t>
      </w:r>
    </w:p>
    <w:p w:rsidR="000D0ADA" w:rsidRPr="004F2FE4" w:rsidRDefault="000D0ADA" w:rsidP="00A55857">
      <w:pPr>
        <w:pStyle w:val="ActivityBullet1"/>
        <w:rPr>
          <w:lang w:eastAsia="ar-SA"/>
        </w:rPr>
      </w:pPr>
      <w:r w:rsidRPr="004F2FE4">
        <w:rPr>
          <w:lang w:eastAsia="ar-SA"/>
        </w:rPr>
        <w:t>Receiving report</w:t>
      </w:r>
      <w:r w:rsidR="00461653">
        <w:rPr>
          <w:lang w:eastAsia="ar-SA"/>
        </w:rPr>
        <w:t>.</w:t>
      </w:r>
    </w:p>
    <w:p w:rsidR="000D0ADA" w:rsidRPr="004F2FE4" w:rsidRDefault="000D0ADA" w:rsidP="000D0ADA">
      <w:pPr>
        <w:pStyle w:val="ActivityNumberedBold"/>
        <w:rPr>
          <w:lang w:val="en-AU"/>
        </w:rPr>
      </w:pPr>
      <w:r w:rsidRPr="004F2FE4">
        <w:rPr>
          <w:lang w:val="en-AU"/>
        </w:rPr>
        <w:t>List the five steps that are commonly associated with financial analysis.</w:t>
      </w:r>
    </w:p>
    <w:p w:rsidR="000D0ADA" w:rsidRPr="004F2FE4" w:rsidRDefault="000D0ADA" w:rsidP="00A55857">
      <w:pPr>
        <w:pStyle w:val="ActivityBullet1"/>
      </w:pPr>
      <w:r w:rsidRPr="004F2FE4">
        <w:t>Select financial analysis method</w:t>
      </w:r>
    </w:p>
    <w:p w:rsidR="000D0ADA" w:rsidRPr="004F2FE4" w:rsidRDefault="000D0ADA" w:rsidP="00A55857">
      <w:pPr>
        <w:pStyle w:val="ActivityBullet1"/>
      </w:pPr>
      <w:r w:rsidRPr="004F2FE4">
        <w:t>Conduct financial analysis</w:t>
      </w:r>
    </w:p>
    <w:p w:rsidR="000D0ADA" w:rsidRPr="004F2FE4" w:rsidRDefault="000D0ADA" w:rsidP="00A55857">
      <w:pPr>
        <w:pStyle w:val="ActivityBullet1"/>
      </w:pPr>
      <w:r w:rsidRPr="004F2FE4">
        <w:t>Identify significant variances</w:t>
      </w:r>
    </w:p>
    <w:p w:rsidR="000D0ADA" w:rsidRPr="004F2FE4" w:rsidRDefault="000D0ADA" w:rsidP="00A55857">
      <w:pPr>
        <w:pStyle w:val="ActivityBullet1"/>
      </w:pPr>
      <w:r w:rsidRPr="004F2FE4">
        <w:t>Determine the cause of significant variances</w:t>
      </w:r>
    </w:p>
    <w:p w:rsidR="000D0ADA" w:rsidRDefault="000D0ADA" w:rsidP="00A55857">
      <w:pPr>
        <w:pStyle w:val="ActivityBullet1"/>
      </w:pPr>
      <w:r w:rsidRPr="004F2FE4">
        <w:t>Take corrective action as required.</w:t>
      </w:r>
    </w:p>
    <w:p w:rsidR="00474177" w:rsidRDefault="00474177" w:rsidP="00324E77">
      <w:pPr>
        <w:pStyle w:val="ActivityNumberedBold"/>
      </w:pPr>
      <w:r>
        <w:t>What are the three common financial analysis methods?</w:t>
      </w:r>
    </w:p>
    <w:p w:rsidR="00474177" w:rsidRPr="00474177" w:rsidRDefault="00474177" w:rsidP="00324E77">
      <w:pPr>
        <w:pStyle w:val="ActivityText"/>
        <w:rPr>
          <w:rFonts w:eastAsia="SimSun"/>
        </w:rPr>
      </w:pPr>
      <w:r w:rsidRPr="00474177">
        <w:rPr>
          <w:rFonts w:eastAsia="SimSun"/>
        </w:rPr>
        <w:t>The 3 common analysis methods are as follows:</w:t>
      </w:r>
    </w:p>
    <w:p w:rsidR="00474177" w:rsidRPr="00474177" w:rsidRDefault="00474177" w:rsidP="00324E77">
      <w:pPr>
        <w:pStyle w:val="ActivityBullet1"/>
      </w:pPr>
      <w:r w:rsidRPr="00474177">
        <w:t xml:space="preserve">Horizontal </w:t>
      </w:r>
    </w:p>
    <w:p w:rsidR="00474177" w:rsidRPr="00474177" w:rsidRDefault="00474177" w:rsidP="00324E77">
      <w:pPr>
        <w:pStyle w:val="ActivityBullet1"/>
      </w:pPr>
      <w:r w:rsidRPr="00474177">
        <w:t xml:space="preserve">Vertical </w:t>
      </w:r>
    </w:p>
    <w:p w:rsidR="00474177" w:rsidRPr="00474177" w:rsidRDefault="00324E77" w:rsidP="00324E77">
      <w:pPr>
        <w:pStyle w:val="ActivityBullet1"/>
      </w:pPr>
      <w:r>
        <w:t>Ratio.</w:t>
      </w:r>
    </w:p>
    <w:p w:rsidR="00324E77" w:rsidRDefault="00324E77">
      <w:pPr>
        <w:rPr>
          <w:rFonts w:ascii="Helvetica" w:eastAsia="Calibri" w:hAnsi="Helvetica" w:cs="Calibri"/>
          <w:b/>
          <w:szCs w:val="16"/>
          <w:lang w:eastAsia="ar-SA"/>
        </w:rPr>
      </w:pPr>
      <w:r>
        <w:br w:type="page"/>
      </w:r>
    </w:p>
    <w:p w:rsidR="00ED56A5" w:rsidRPr="004F2FE4" w:rsidRDefault="00ED56A5" w:rsidP="00647D8F">
      <w:pPr>
        <w:pStyle w:val="ActivityNumberedBold"/>
        <w:rPr>
          <w:lang w:val="en-AU"/>
        </w:rPr>
      </w:pPr>
      <w:r w:rsidRPr="004F2FE4">
        <w:rPr>
          <w:lang w:val="en-AU"/>
        </w:rPr>
        <w:lastRenderedPageBreak/>
        <w:t>Why is it essential that the financial system be constantly monitored?</w:t>
      </w:r>
      <w:r w:rsidR="00474177">
        <w:rPr>
          <w:lang w:val="en-AU"/>
        </w:rPr>
        <w:t xml:space="preserve"> </w:t>
      </w:r>
    </w:p>
    <w:p w:rsidR="00ED56A5" w:rsidRPr="004F2FE4" w:rsidRDefault="00ED56A5" w:rsidP="00A55857">
      <w:pPr>
        <w:pStyle w:val="ActivityText"/>
        <w:rPr>
          <w:lang w:eastAsia="ar-SA"/>
        </w:rPr>
      </w:pPr>
      <w:r w:rsidRPr="004F2FE4">
        <w:rPr>
          <w:lang w:eastAsia="ar-SA"/>
        </w:rPr>
        <w:t>To ensure that best practices are maintained, procedures are adapted to reflect changes and corrective action is taken where necessary</w:t>
      </w:r>
      <w:r w:rsidR="00461653">
        <w:rPr>
          <w:lang w:eastAsia="ar-SA"/>
        </w:rPr>
        <w:t>.</w:t>
      </w:r>
    </w:p>
    <w:p w:rsidR="00ED56A5" w:rsidRPr="004F2FE4" w:rsidRDefault="00ED56A5" w:rsidP="00647D8F">
      <w:pPr>
        <w:pStyle w:val="ActivityNumberedBold"/>
        <w:rPr>
          <w:lang w:val="en-AU"/>
        </w:rPr>
      </w:pPr>
      <w:r w:rsidRPr="004F2FE4">
        <w:rPr>
          <w:rFonts w:eastAsia="Times New Roman" w:cs="Times New Roman"/>
          <w:szCs w:val="24"/>
          <w:lang w:val="en-AU" w:eastAsia="en-US"/>
        </w:rPr>
        <w:t>What is the purpose of an internal audit?</w:t>
      </w:r>
    </w:p>
    <w:p w:rsidR="00ED56A5" w:rsidRPr="004F2FE4" w:rsidRDefault="00ED56A5" w:rsidP="00A55857">
      <w:pPr>
        <w:pStyle w:val="ActivityText"/>
      </w:pPr>
      <w:r w:rsidRPr="004F2FE4">
        <w:t>An internal audit provides a review of the operating and accounting controls within an establishment to ensure that internal control procedures are being followed and assets are adequately safeguarded.</w:t>
      </w:r>
    </w:p>
    <w:p w:rsidR="00ED56A5" w:rsidRPr="004F2FE4" w:rsidRDefault="00ED56A5" w:rsidP="00647D8F">
      <w:pPr>
        <w:pStyle w:val="ActivityNumberedBold"/>
        <w:rPr>
          <w:lang w:val="en-AU"/>
        </w:rPr>
      </w:pPr>
      <w:r w:rsidRPr="004F2FE4">
        <w:rPr>
          <w:lang w:val="en-AU"/>
        </w:rPr>
        <w:t>What will be outlined in the audit report produced after final evaluation?</w:t>
      </w:r>
    </w:p>
    <w:p w:rsidR="00ED56A5" w:rsidRDefault="00ED56A5" w:rsidP="00A55857">
      <w:pPr>
        <w:pStyle w:val="ActivityText"/>
        <w:rPr>
          <w:lang w:eastAsia="ar-SA"/>
        </w:rPr>
      </w:pPr>
      <w:r w:rsidRPr="004F2FE4">
        <w:rPr>
          <w:lang w:eastAsia="ar-SA"/>
        </w:rPr>
        <w:t>This outlines the strengths,</w:t>
      </w:r>
      <w:r w:rsidR="00461653">
        <w:rPr>
          <w:lang w:eastAsia="ar-SA"/>
        </w:rPr>
        <w:t xml:space="preserve"> weaknesses, actions and follow-</w:t>
      </w:r>
      <w:r w:rsidRPr="004F2FE4">
        <w:rPr>
          <w:lang w:eastAsia="ar-SA"/>
        </w:rPr>
        <w:t>up procedures from the internal audit</w:t>
      </w:r>
      <w:r w:rsidR="00461653">
        <w:rPr>
          <w:lang w:eastAsia="ar-SA"/>
        </w:rPr>
        <w:t>.</w:t>
      </w:r>
    </w:p>
    <w:p w:rsidR="00474177" w:rsidRDefault="00474177" w:rsidP="00324E77">
      <w:pPr>
        <w:pStyle w:val="ActivityNumberedBold"/>
      </w:pPr>
      <w:r>
        <w:t>Give three</w:t>
      </w:r>
      <w:r w:rsidRPr="00474177">
        <w:t xml:space="preserve"> example</w:t>
      </w:r>
      <w:r>
        <w:t>s</w:t>
      </w:r>
      <w:r w:rsidRPr="00474177">
        <w:t xml:space="preserve"> of areas which may be subject to internal audit</w:t>
      </w:r>
    </w:p>
    <w:p w:rsidR="00474177" w:rsidRPr="00474177" w:rsidRDefault="00474177" w:rsidP="00324E77">
      <w:pPr>
        <w:pStyle w:val="ActivityBullet1"/>
        <w:rPr>
          <w:lang w:eastAsia="en-US"/>
        </w:rPr>
      </w:pPr>
      <w:r w:rsidRPr="00474177">
        <w:rPr>
          <w:lang w:eastAsia="en-US"/>
        </w:rPr>
        <w:t>Daily sales, allowances, cash and credit transactions, including pricing and commissions</w:t>
      </w:r>
    </w:p>
    <w:p w:rsidR="00474177" w:rsidRPr="00474177" w:rsidRDefault="00474177" w:rsidP="00324E77">
      <w:pPr>
        <w:pStyle w:val="ActivityBullet1"/>
        <w:rPr>
          <w:lang w:eastAsia="en-US"/>
        </w:rPr>
      </w:pPr>
      <w:r w:rsidRPr="00474177">
        <w:rPr>
          <w:lang w:eastAsia="en-US"/>
        </w:rPr>
        <w:t>Purchasing, ordering and receiving goods and services</w:t>
      </w:r>
    </w:p>
    <w:p w:rsidR="00474177" w:rsidRPr="00474177" w:rsidRDefault="00474177" w:rsidP="00324E77">
      <w:pPr>
        <w:pStyle w:val="ActivityBullet1"/>
        <w:rPr>
          <w:lang w:eastAsia="en-US"/>
        </w:rPr>
      </w:pPr>
      <w:r w:rsidRPr="00474177">
        <w:rPr>
          <w:lang w:eastAsia="en-US"/>
        </w:rPr>
        <w:t>Payroll and labour costs.</w:t>
      </w:r>
    </w:p>
    <w:p w:rsidR="00474177" w:rsidRPr="00474177" w:rsidRDefault="00474177" w:rsidP="00324E77">
      <w:pPr>
        <w:pStyle w:val="ActivityBullet1"/>
        <w:rPr>
          <w:lang w:eastAsia="en-US"/>
        </w:rPr>
      </w:pPr>
      <w:r w:rsidRPr="00474177">
        <w:rPr>
          <w:lang w:eastAsia="en-US"/>
        </w:rPr>
        <w:t>Compliance with external regulations</w:t>
      </w:r>
    </w:p>
    <w:p w:rsidR="00474177" w:rsidRPr="00474177" w:rsidRDefault="00474177" w:rsidP="00324E77">
      <w:pPr>
        <w:pStyle w:val="ActivityBullet1"/>
        <w:rPr>
          <w:lang w:eastAsia="en-US"/>
        </w:rPr>
      </w:pPr>
      <w:r w:rsidRPr="00474177">
        <w:rPr>
          <w:lang w:eastAsia="en-US"/>
        </w:rPr>
        <w:t>Computer system controls</w:t>
      </w:r>
    </w:p>
    <w:p w:rsidR="00474177" w:rsidRPr="00474177" w:rsidRDefault="00474177" w:rsidP="00324E77">
      <w:pPr>
        <w:pStyle w:val="ActivityBullet1"/>
        <w:rPr>
          <w:lang w:eastAsia="en-US"/>
        </w:rPr>
      </w:pPr>
      <w:r w:rsidRPr="00474177">
        <w:rPr>
          <w:lang w:eastAsia="en-US"/>
        </w:rPr>
        <w:t>Controls over fixed asset expenditure.</w:t>
      </w:r>
    </w:p>
    <w:p w:rsidR="0021630A" w:rsidRPr="004F2FE4" w:rsidRDefault="00ED56A5" w:rsidP="005C3DC6">
      <w:pPr>
        <w:pStyle w:val="ActivityNumberedBold"/>
        <w:rPr>
          <w:lang w:val="en-AU"/>
        </w:rPr>
      </w:pPr>
      <w:r w:rsidRPr="004F2FE4">
        <w:rPr>
          <w:lang w:val="en-AU"/>
        </w:rPr>
        <w:t>The three common ca</w:t>
      </w:r>
      <w:r w:rsidR="00461653">
        <w:rPr>
          <w:lang w:val="en-AU"/>
        </w:rPr>
        <w:t>uses of discrepancies are………</w:t>
      </w:r>
    </w:p>
    <w:p w:rsidR="00ED56A5" w:rsidRPr="004F2FE4" w:rsidRDefault="00ED56A5" w:rsidP="00A55857">
      <w:pPr>
        <w:pStyle w:val="ActivityBullet1"/>
        <w:rPr>
          <w:lang w:eastAsia="ar-SA"/>
        </w:rPr>
      </w:pPr>
      <w:r w:rsidRPr="004F2FE4">
        <w:rPr>
          <w:lang w:eastAsia="ar-SA"/>
        </w:rPr>
        <w:t>Inputs</w:t>
      </w:r>
    </w:p>
    <w:p w:rsidR="00ED56A5" w:rsidRPr="004F2FE4" w:rsidRDefault="00ED56A5" w:rsidP="00A55857">
      <w:pPr>
        <w:pStyle w:val="ActivityBullet1"/>
        <w:rPr>
          <w:lang w:eastAsia="ar-SA"/>
        </w:rPr>
      </w:pPr>
      <w:r w:rsidRPr="004F2FE4">
        <w:rPr>
          <w:lang w:eastAsia="ar-SA"/>
        </w:rPr>
        <w:t>Processing</w:t>
      </w:r>
    </w:p>
    <w:p w:rsidR="00ED56A5" w:rsidRPr="004F2FE4" w:rsidRDefault="00ED56A5" w:rsidP="00A55857">
      <w:pPr>
        <w:pStyle w:val="ActivityBullet1"/>
        <w:rPr>
          <w:lang w:eastAsia="ar-SA"/>
        </w:rPr>
      </w:pPr>
      <w:r w:rsidRPr="004F2FE4">
        <w:rPr>
          <w:lang w:eastAsia="ar-SA"/>
        </w:rPr>
        <w:t>Outputs</w:t>
      </w:r>
      <w:r w:rsidR="00461653">
        <w:rPr>
          <w:lang w:eastAsia="ar-SA"/>
        </w:rPr>
        <w:t>.</w:t>
      </w:r>
    </w:p>
    <w:p w:rsidR="0021630A" w:rsidRPr="004F2FE4" w:rsidRDefault="00ED56A5" w:rsidP="005C3DC6">
      <w:pPr>
        <w:pStyle w:val="ActivityNumberedBold"/>
        <w:rPr>
          <w:lang w:val="en-AU"/>
        </w:rPr>
      </w:pPr>
      <w:r w:rsidRPr="004F2FE4">
        <w:rPr>
          <w:lang w:val="en-AU"/>
        </w:rPr>
        <w:t>Identify three examples of irregularities you may need to check with source documents?</w:t>
      </w:r>
    </w:p>
    <w:p w:rsidR="00A35777" w:rsidRPr="004F2FE4" w:rsidRDefault="00A35777" w:rsidP="00A55857">
      <w:pPr>
        <w:pStyle w:val="ActivityText"/>
      </w:pPr>
      <w:r w:rsidRPr="004F2FE4">
        <w:t>Any of the following:</w:t>
      </w:r>
    </w:p>
    <w:p w:rsidR="00ED56A5" w:rsidRPr="004F2FE4" w:rsidRDefault="00ED56A5" w:rsidP="00A55857">
      <w:pPr>
        <w:pStyle w:val="ActivityBullet1"/>
        <w:rPr>
          <w:lang w:eastAsia="ar-SA"/>
        </w:rPr>
      </w:pPr>
      <w:r w:rsidRPr="004F2FE4">
        <w:rPr>
          <w:lang w:eastAsia="ar-SA"/>
        </w:rPr>
        <w:t>Documents with the incorrect date</w:t>
      </w:r>
    </w:p>
    <w:p w:rsidR="00ED56A5" w:rsidRPr="004F2FE4" w:rsidRDefault="00ED56A5" w:rsidP="00A55857">
      <w:pPr>
        <w:pStyle w:val="ActivityBullet1"/>
        <w:rPr>
          <w:lang w:eastAsia="ar-SA"/>
        </w:rPr>
      </w:pPr>
      <w:r w:rsidRPr="004F2FE4">
        <w:rPr>
          <w:lang w:eastAsia="ar-SA"/>
        </w:rPr>
        <w:t>Lack of required signatures or actual documentation for goods  purchased</w:t>
      </w:r>
    </w:p>
    <w:p w:rsidR="00ED56A5" w:rsidRPr="004F2FE4" w:rsidRDefault="00ED56A5" w:rsidP="00A55857">
      <w:pPr>
        <w:pStyle w:val="ActivityBullet1"/>
        <w:rPr>
          <w:lang w:eastAsia="ar-SA"/>
        </w:rPr>
      </w:pPr>
      <w:r w:rsidRPr="004F2FE4">
        <w:rPr>
          <w:lang w:eastAsia="ar-SA"/>
        </w:rPr>
        <w:t>An internal sale has been made but the customer has left before the charge can be processed</w:t>
      </w:r>
    </w:p>
    <w:p w:rsidR="00ED56A5" w:rsidRPr="004F2FE4" w:rsidRDefault="00ED56A5" w:rsidP="00A55857">
      <w:pPr>
        <w:pStyle w:val="ActivityBullet1"/>
        <w:rPr>
          <w:lang w:eastAsia="ar-SA"/>
        </w:rPr>
      </w:pPr>
      <w:r w:rsidRPr="004F2FE4">
        <w:rPr>
          <w:lang w:eastAsia="ar-SA"/>
        </w:rPr>
        <w:t>Arithmetic errors</w:t>
      </w:r>
    </w:p>
    <w:p w:rsidR="00ED56A5" w:rsidRPr="004F2FE4" w:rsidRDefault="00ED56A5" w:rsidP="00A55857">
      <w:pPr>
        <w:pStyle w:val="ActivityBullet1"/>
        <w:rPr>
          <w:lang w:eastAsia="ar-SA"/>
        </w:rPr>
      </w:pPr>
      <w:r w:rsidRPr="004F2FE4">
        <w:rPr>
          <w:lang w:eastAsia="ar-SA"/>
        </w:rPr>
        <w:t>Use of incorrect figures when calculating the document</w:t>
      </w:r>
    </w:p>
    <w:p w:rsidR="00ED56A5" w:rsidRPr="004F2FE4" w:rsidRDefault="00ED56A5" w:rsidP="00A55857">
      <w:pPr>
        <w:pStyle w:val="ActivityBullet1"/>
        <w:rPr>
          <w:lang w:eastAsia="ar-SA"/>
        </w:rPr>
      </w:pPr>
      <w:r w:rsidRPr="004F2FE4">
        <w:rPr>
          <w:lang w:eastAsia="ar-SA"/>
        </w:rPr>
        <w:t>Incomplete documentation</w:t>
      </w:r>
    </w:p>
    <w:p w:rsidR="00ED56A5" w:rsidRPr="004F2FE4" w:rsidRDefault="00A35777" w:rsidP="00A55857">
      <w:pPr>
        <w:pStyle w:val="ActivityBullet1"/>
        <w:rPr>
          <w:lang w:eastAsia="ar-SA"/>
        </w:rPr>
      </w:pPr>
      <w:r w:rsidRPr="004F2FE4">
        <w:rPr>
          <w:lang w:eastAsia="ar-SA"/>
        </w:rPr>
        <w:t>Illegible documents</w:t>
      </w:r>
      <w:r w:rsidR="00461653">
        <w:rPr>
          <w:lang w:eastAsia="ar-SA"/>
        </w:rPr>
        <w:t>.</w:t>
      </w:r>
    </w:p>
    <w:p w:rsidR="00324E77" w:rsidRDefault="00324E77">
      <w:pPr>
        <w:rPr>
          <w:rFonts w:ascii="Helvetica" w:eastAsia="Calibri" w:hAnsi="Helvetica" w:cs="Calibri"/>
          <w:b/>
          <w:szCs w:val="16"/>
          <w:lang w:eastAsia="ar-SA"/>
        </w:rPr>
      </w:pPr>
      <w:r>
        <w:br w:type="page"/>
      </w:r>
    </w:p>
    <w:p w:rsidR="00E325B0" w:rsidRPr="004F2FE4" w:rsidRDefault="00A35777" w:rsidP="005C3DC6">
      <w:pPr>
        <w:pStyle w:val="ActivityNumberedBold"/>
        <w:rPr>
          <w:lang w:val="en-AU"/>
        </w:rPr>
      </w:pPr>
      <w:r w:rsidRPr="004F2FE4">
        <w:rPr>
          <w:lang w:val="en-AU"/>
        </w:rPr>
        <w:lastRenderedPageBreak/>
        <w:t>What is the most common accrued expense in a tourism organisation?</w:t>
      </w:r>
    </w:p>
    <w:p w:rsidR="00A35777" w:rsidRPr="004F2FE4" w:rsidRDefault="00A35777" w:rsidP="00A55857">
      <w:pPr>
        <w:pStyle w:val="ActivityText"/>
        <w:rPr>
          <w:lang w:eastAsia="ar-SA"/>
        </w:rPr>
      </w:pPr>
      <w:r w:rsidRPr="004F2FE4">
        <w:rPr>
          <w:lang w:eastAsia="ar-SA"/>
        </w:rPr>
        <w:t>The most common accrued expense in tourism organisations is wages and salaries</w:t>
      </w:r>
      <w:r w:rsidR="00461653">
        <w:rPr>
          <w:lang w:eastAsia="ar-SA"/>
        </w:rPr>
        <w:t>.</w:t>
      </w:r>
    </w:p>
    <w:p w:rsidR="00E325B0" w:rsidRPr="004F2FE4" w:rsidRDefault="00A35777" w:rsidP="005C3DC6">
      <w:pPr>
        <w:pStyle w:val="ActivityNumberedBold"/>
        <w:rPr>
          <w:lang w:val="en-AU"/>
        </w:rPr>
      </w:pPr>
      <w:r w:rsidRPr="004F2FE4">
        <w:rPr>
          <w:lang w:val="en-AU"/>
        </w:rPr>
        <w:t>Identify three en</w:t>
      </w:r>
      <w:r w:rsidR="00461653">
        <w:rPr>
          <w:lang w:val="en-AU"/>
        </w:rPr>
        <w:t>d users of financial statements.</w:t>
      </w:r>
    </w:p>
    <w:p w:rsidR="00A35777" w:rsidRPr="004F2FE4" w:rsidRDefault="00A35777" w:rsidP="00A55857">
      <w:pPr>
        <w:pStyle w:val="ActivityText"/>
        <w:rPr>
          <w:lang w:eastAsia="ar-SA"/>
        </w:rPr>
      </w:pPr>
      <w:r w:rsidRPr="004F2FE4">
        <w:rPr>
          <w:lang w:eastAsia="ar-SA"/>
        </w:rPr>
        <w:t>Any of the following:</w:t>
      </w:r>
    </w:p>
    <w:p w:rsidR="00A35777" w:rsidRPr="004F2FE4" w:rsidRDefault="00A35777" w:rsidP="00A55857">
      <w:pPr>
        <w:pStyle w:val="ActivityBullet1"/>
        <w:rPr>
          <w:lang w:eastAsia="ar-SA"/>
        </w:rPr>
      </w:pPr>
      <w:r w:rsidRPr="004F2FE4">
        <w:rPr>
          <w:lang w:eastAsia="ar-SA"/>
        </w:rPr>
        <w:t xml:space="preserve">Managers </w:t>
      </w:r>
    </w:p>
    <w:p w:rsidR="00A35777" w:rsidRPr="004F2FE4" w:rsidRDefault="00A35777" w:rsidP="00A55857">
      <w:pPr>
        <w:pStyle w:val="ActivityBullet1"/>
        <w:rPr>
          <w:lang w:eastAsia="ar-SA"/>
        </w:rPr>
      </w:pPr>
      <w:r w:rsidRPr="004F2FE4">
        <w:rPr>
          <w:lang w:eastAsia="ar-SA"/>
        </w:rPr>
        <w:t>Shareholders or current investors</w:t>
      </w:r>
    </w:p>
    <w:p w:rsidR="00A35777" w:rsidRPr="004F2FE4" w:rsidRDefault="00A35777" w:rsidP="00A55857">
      <w:pPr>
        <w:pStyle w:val="ActivityBullet1"/>
        <w:rPr>
          <w:lang w:eastAsia="ar-SA"/>
        </w:rPr>
      </w:pPr>
      <w:r w:rsidRPr="004F2FE4">
        <w:rPr>
          <w:lang w:eastAsia="ar-SA"/>
        </w:rPr>
        <w:t xml:space="preserve">Potential investors </w:t>
      </w:r>
    </w:p>
    <w:p w:rsidR="00A35777" w:rsidRPr="004F2FE4" w:rsidRDefault="00A35777" w:rsidP="00A55857">
      <w:pPr>
        <w:pStyle w:val="ActivityBullet1"/>
        <w:rPr>
          <w:lang w:eastAsia="ar-SA"/>
        </w:rPr>
      </w:pPr>
      <w:r w:rsidRPr="004F2FE4">
        <w:rPr>
          <w:lang w:eastAsia="ar-SA"/>
        </w:rPr>
        <w:t>Financial institutions</w:t>
      </w:r>
    </w:p>
    <w:p w:rsidR="00A35777" w:rsidRPr="004F2FE4" w:rsidRDefault="00A35777" w:rsidP="00A55857">
      <w:pPr>
        <w:pStyle w:val="ActivityBullet1"/>
        <w:rPr>
          <w:lang w:eastAsia="ar-SA"/>
        </w:rPr>
      </w:pPr>
      <w:r w:rsidRPr="004F2FE4">
        <w:rPr>
          <w:lang w:eastAsia="ar-SA"/>
        </w:rPr>
        <w:t>Suppliers</w:t>
      </w:r>
    </w:p>
    <w:p w:rsidR="00A35777" w:rsidRPr="004F2FE4" w:rsidRDefault="00A35777" w:rsidP="00A55857">
      <w:pPr>
        <w:pStyle w:val="ActivityBullet1"/>
        <w:rPr>
          <w:lang w:eastAsia="ar-SA"/>
        </w:rPr>
      </w:pPr>
      <w:r w:rsidRPr="004F2FE4">
        <w:rPr>
          <w:lang w:eastAsia="ar-SA"/>
        </w:rPr>
        <w:t xml:space="preserve">Customers </w:t>
      </w:r>
    </w:p>
    <w:p w:rsidR="00A35777" w:rsidRPr="004F2FE4" w:rsidRDefault="00A35777" w:rsidP="00A55857">
      <w:pPr>
        <w:pStyle w:val="ActivityBullet1"/>
        <w:rPr>
          <w:lang w:eastAsia="ar-SA"/>
        </w:rPr>
      </w:pPr>
      <w:r w:rsidRPr="004F2FE4">
        <w:rPr>
          <w:lang w:eastAsia="ar-SA"/>
        </w:rPr>
        <w:t>Potential Employees</w:t>
      </w:r>
    </w:p>
    <w:p w:rsidR="00A35777" w:rsidRPr="004F2FE4" w:rsidRDefault="00A35777" w:rsidP="00A55857">
      <w:pPr>
        <w:pStyle w:val="ActivityBullet1"/>
        <w:rPr>
          <w:lang w:eastAsia="ar-SA"/>
        </w:rPr>
      </w:pPr>
      <w:r w:rsidRPr="004F2FE4">
        <w:rPr>
          <w:lang w:eastAsia="ar-SA"/>
        </w:rPr>
        <w:t>Existing Employees</w:t>
      </w:r>
    </w:p>
    <w:p w:rsidR="00A35777" w:rsidRPr="004F2FE4" w:rsidRDefault="00A35777" w:rsidP="00A55857">
      <w:pPr>
        <w:pStyle w:val="ActivityBullet1"/>
        <w:rPr>
          <w:lang w:eastAsia="ar-SA"/>
        </w:rPr>
      </w:pPr>
      <w:r w:rsidRPr="004F2FE4">
        <w:rPr>
          <w:lang w:eastAsia="ar-SA"/>
        </w:rPr>
        <w:t xml:space="preserve">Competitors </w:t>
      </w:r>
    </w:p>
    <w:p w:rsidR="00A35777" w:rsidRPr="004F2FE4" w:rsidRDefault="00A35777" w:rsidP="00A55857">
      <w:pPr>
        <w:pStyle w:val="ActivityBullet1"/>
        <w:rPr>
          <w:lang w:eastAsia="ar-SA"/>
        </w:rPr>
      </w:pPr>
      <w:r w:rsidRPr="004F2FE4">
        <w:rPr>
          <w:lang w:eastAsia="ar-SA"/>
        </w:rPr>
        <w:t xml:space="preserve">General Public </w:t>
      </w:r>
    </w:p>
    <w:p w:rsidR="00A35777" w:rsidRPr="004F2FE4" w:rsidRDefault="00461653" w:rsidP="00A55857">
      <w:pPr>
        <w:pStyle w:val="ActivityBullet1"/>
        <w:rPr>
          <w:lang w:eastAsia="ar-SA"/>
        </w:rPr>
      </w:pPr>
      <w:r>
        <w:rPr>
          <w:lang w:eastAsia="ar-SA"/>
        </w:rPr>
        <w:t>Government.</w:t>
      </w:r>
    </w:p>
    <w:p w:rsidR="00A35777" w:rsidRPr="004F2FE4" w:rsidRDefault="00A35777" w:rsidP="00A35777">
      <w:pPr>
        <w:pStyle w:val="ActivityNumberedBold"/>
        <w:rPr>
          <w:lang w:val="en-AU"/>
        </w:rPr>
      </w:pPr>
      <w:r w:rsidRPr="004F2FE4">
        <w:rPr>
          <w:lang w:val="en-AU"/>
        </w:rPr>
        <w:t>What may financial or statistical reports relate to? (List three)</w:t>
      </w:r>
    </w:p>
    <w:p w:rsidR="00A35777" w:rsidRPr="004F2FE4" w:rsidRDefault="00A35777" w:rsidP="00A55857">
      <w:pPr>
        <w:pStyle w:val="ActivityText"/>
        <w:rPr>
          <w:lang w:eastAsia="ar-SA"/>
        </w:rPr>
      </w:pPr>
      <w:r w:rsidRPr="004F2FE4">
        <w:rPr>
          <w:lang w:eastAsia="ar-SA"/>
        </w:rPr>
        <w:t>Any of the following:</w:t>
      </w:r>
    </w:p>
    <w:p w:rsidR="00A35777" w:rsidRPr="004F2FE4" w:rsidRDefault="00A35777" w:rsidP="00A55857">
      <w:pPr>
        <w:pStyle w:val="ActivityBullet1"/>
      </w:pPr>
      <w:r w:rsidRPr="004F2FE4">
        <w:t>Daily, weekly, monthly transactions and reports</w:t>
      </w:r>
    </w:p>
    <w:p w:rsidR="00A35777" w:rsidRPr="004F2FE4" w:rsidRDefault="00A35777" w:rsidP="00A55857">
      <w:pPr>
        <w:pStyle w:val="ActivityBullet1"/>
      </w:pPr>
      <w:r w:rsidRPr="004F2FE4">
        <w:t>Break up by department</w:t>
      </w:r>
    </w:p>
    <w:p w:rsidR="00A35777" w:rsidRPr="004F2FE4" w:rsidRDefault="00A35777" w:rsidP="00A55857">
      <w:pPr>
        <w:pStyle w:val="ActivityBullet1"/>
      </w:pPr>
      <w:r w:rsidRPr="004F2FE4">
        <w:t>Sales performance</w:t>
      </w:r>
    </w:p>
    <w:p w:rsidR="00A35777" w:rsidRPr="004F2FE4" w:rsidRDefault="00A35777" w:rsidP="00A55857">
      <w:pPr>
        <w:pStyle w:val="ActivityBullet1"/>
      </w:pPr>
      <w:r w:rsidRPr="004F2FE4">
        <w:t>Commission earnings</w:t>
      </w:r>
    </w:p>
    <w:p w:rsidR="00A35777" w:rsidRPr="004F2FE4" w:rsidRDefault="00A35777" w:rsidP="00A55857">
      <w:pPr>
        <w:pStyle w:val="ActivityBullet1"/>
      </w:pPr>
      <w:r w:rsidRPr="004F2FE4">
        <w:t>Sales returns</w:t>
      </w:r>
    </w:p>
    <w:p w:rsidR="00A35777" w:rsidRPr="004F2FE4" w:rsidRDefault="00A35777" w:rsidP="00A55857">
      <w:pPr>
        <w:pStyle w:val="ActivityBullet1"/>
      </w:pPr>
      <w:r w:rsidRPr="004F2FE4">
        <w:t>Commercial account activity</w:t>
      </w:r>
    </w:p>
    <w:p w:rsidR="00A35777" w:rsidRPr="004F2FE4" w:rsidRDefault="00A35777" w:rsidP="00A55857">
      <w:pPr>
        <w:pStyle w:val="ActivityBullet1"/>
      </w:pPr>
      <w:r w:rsidRPr="004F2FE4">
        <w:t>Foreign currency activities</w:t>
      </w:r>
    </w:p>
    <w:p w:rsidR="00E325B0" w:rsidRPr="004F2FE4" w:rsidRDefault="00A35777" w:rsidP="00A55857">
      <w:pPr>
        <w:pStyle w:val="ActivityBullet1"/>
        <w:rPr>
          <w:szCs w:val="20"/>
        </w:rPr>
      </w:pPr>
      <w:r w:rsidRPr="004F2FE4">
        <w:t>All types of payment.</w:t>
      </w:r>
    </w:p>
    <w:p w:rsidR="00880E73" w:rsidRPr="004F2FE4" w:rsidRDefault="00880E73" w:rsidP="00880E73">
      <w:pPr>
        <w:pStyle w:val="ActivityNumberedBold"/>
        <w:rPr>
          <w:lang w:val="en-AU"/>
        </w:rPr>
      </w:pPr>
      <w:r w:rsidRPr="004F2FE4">
        <w:rPr>
          <w:szCs w:val="24"/>
          <w:lang w:val="en-AU"/>
        </w:rPr>
        <w:t>What is the purpose of a balance sheet?</w:t>
      </w:r>
    </w:p>
    <w:p w:rsidR="00880E73" w:rsidRPr="004F2FE4" w:rsidRDefault="00880E73" w:rsidP="00A55857">
      <w:pPr>
        <w:pStyle w:val="ActivityText"/>
        <w:rPr>
          <w:rFonts w:eastAsia="Calibri"/>
          <w:lang w:eastAsia="ar-SA"/>
        </w:rPr>
      </w:pPr>
      <w:r w:rsidRPr="004F2FE4">
        <w:rPr>
          <w:rFonts w:eastAsia="Calibri"/>
          <w:lang w:eastAsia="ar-SA"/>
        </w:rPr>
        <w:t xml:space="preserve">A balance sheet is a financial statement that summarises at a specific point of time a company's: </w:t>
      </w:r>
    </w:p>
    <w:p w:rsidR="00880E73" w:rsidRPr="004F2FE4" w:rsidRDefault="00880E73" w:rsidP="00A55857">
      <w:pPr>
        <w:pStyle w:val="ActivityBullet1"/>
        <w:rPr>
          <w:lang w:eastAsia="ar-SA"/>
        </w:rPr>
      </w:pPr>
      <w:r w:rsidRPr="004F2FE4">
        <w:rPr>
          <w:lang w:eastAsia="ar-SA"/>
        </w:rPr>
        <w:t>Assets</w:t>
      </w:r>
    </w:p>
    <w:p w:rsidR="00880E73" w:rsidRPr="004F2FE4" w:rsidRDefault="00880E73" w:rsidP="00A55857">
      <w:pPr>
        <w:pStyle w:val="ActivityBullet1"/>
        <w:rPr>
          <w:lang w:eastAsia="ar-SA"/>
        </w:rPr>
      </w:pPr>
      <w:r w:rsidRPr="004F2FE4">
        <w:rPr>
          <w:lang w:eastAsia="ar-SA"/>
        </w:rPr>
        <w:t xml:space="preserve">Liabilities </w:t>
      </w:r>
    </w:p>
    <w:p w:rsidR="00E325B0" w:rsidRPr="004F2FE4" w:rsidRDefault="00461653" w:rsidP="00A55857">
      <w:pPr>
        <w:pStyle w:val="ActivityBullet1"/>
        <w:rPr>
          <w:lang w:eastAsia="ar-SA"/>
        </w:rPr>
      </w:pPr>
      <w:r>
        <w:rPr>
          <w:lang w:eastAsia="ar-SA"/>
        </w:rPr>
        <w:t>Equity.</w:t>
      </w:r>
    </w:p>
    <w:p w:rsidR="00324E77" w:rsidRDefault="00324E77">
      <w:pPr>
        <w:rPr>
          <w:rFonts w:ascii="Helvetica" w:eastAsia="Calibri" w:hAnsi="Helvetica" w:cs="Calibri"/>
          <w:b/>
          <w:szCs w:val="16"/>
          <w:lang w:eastAsia="ar-SA"/>
        </w:rPr>
      </w:pPr>
      <w:r>
        <w:br w:type="page"/>
      </w:r>
    </w:p>
    <w:p w:rsidR="00E325B0" w:rsidRPr="004F2FE4" w:rsidRDefault="00880E73" w:rsidP="005C3DC6">
      <w:pPr>
        <w:pStyle w:val="ActivityNumberedBold"/>
        <w:rPr>
          <w:lang w:val="en-AU"/>
        </w:rPr>
      </w:pPr>
      <w:r w:rsidRPr="004F2FE4">
        <w:rPr>
          <w:lang w:val="en-AU"/>
        </w:rPr>
        <w:lastRenderedPageBreak/>
        <w:t>Who may be included in the distribution of financial or statistical reports?</w:t>
      </w:r>
    </w:p>
    <w:p w:rsidR="00880E73" w:rsidRPr="004F2FE4" w:rsidRDefault="00880E73" w:rsidP="00A55857">
      <w:pPr>
        <w:pStyle w:val="ActivityBullet1"/>
        <w:rPr>
          <w:lang w:eastAsia="ar-SA"/>
        </w:rPr>
      </w:pPr>
      <w:r w:rsidRPr="004F2FE4">
        <w:rPr>
          <w:lang w:eastAsia="ar-SA"/>
        </w:rPr>
        <w:t xml:space="preserve">Management at, or above, a prescribed level </w:t>
      </w:r>
    </w:p>
    <w:p w:rsidR="00880E73" w:rsidRPr="004F2FE4" w:rsidRDefault="00880E73" w:rsidP="00A55857">
      <w:pPr>
        <w:pStyle w:val="ActivityBullet1"/>
        <w:rPr>
          <w:lang w:eastAsia="ar-SA"/>
        </w:rPr>
      </w:pPr>
      <w:r w:rsidRPr="004F2FE4">
        <w:rPr>
          <w:lang w:eastAsia="ar-SA"/>
        </w:rPr>
        <w:t>Owner</w:t>
      </w:r>
    </w:p>
    <w:p w:rsidR="00880E73" w:rsidRPr="004F2FE4" w:rsidRDefault="00880E73" w:rsidP="00A55857">
      <w:pPr>
        <w:pStyle w:val="ActivityBullet1"/>
        <w:rPr>
          <w:lang w:eastAsia="ar-SA"/>
        </w:rPr>
      </w:pPr>
      <w:r w:rsidRPr="004F2FE4">
        <w:rPr>
          <w:lang w:eastAsia="ar-SA"/>
        </w:rPr>
        <w:t>Investors in the property</w:t>
      </w:r>
    </w:p>
    <w:p w:rsidR="00880E73" w:rsidRPr="004F2FE4" w:rsidRDefault="00880E73" w:rsidP="00A55857">
      <w:pPr>
        <w:pStyle w:val="ActivityBullet1"/>
        <w:rPr>
          <w:lang w:eastAsia="ar-SA"/>
        </w:rPr>
      </w:pPr>
      <w:r w:rsidRPr="004F2FE4">
        <w:rPr>
          <w:lang w:eastAsia="ar-SA"/>
        </w:rPr>
        <w:t>Designated Sales and marketing people</w:t>
      </w:r>
    </w:p>
    <w:p w:rsidR="00880E73" w:rsidRPr="004F2FE4" w:rsidRDefault="00880E73" w:rsidP="00A55857">
      <w:pPr>
        <w:pStyle w:val="ActivityBullet1"/>
        <w:rPr>
          <w:lang w:eastAsia="ar-SA"/>
        </w:rPr>
      </w:pPr>
      <w:r w:rsidRPr="004F2FE4">
        <w:rPr>
          <w:lang w:eastAsia="ar-SA"/>
        </w:rPr>
        <w:t>Accounts department.</w:t>
      </w:r>
    </w:p>
    <w:p w:rsidR="00F5771A" w:rsidRPr="004F2FE4" w:rsidRDefault="00F5771A" w:rsidP="00F5771A">
      <w:pPr>
        <w:pStyle w:val="ActivityNumberedBold"/>
        <w:rPr>
          <w:lang w:val="en-AU"/>
        </w:rPr>
      </w:pPr>
      <w:r w:rsidRPr="004F2FE4">
        <w:rPr>
          <w:lang w:val="en-AU"/>
        </w:rPr>
        <w:t>What details may be included in a reporting schedule?</w:t>
      </w:r>
    </w:p>
    <w:p w:rsidR="00F5771A" w:rsidRPr="004F2FE4" w:rsidRDefault="00F5771A" w:rsidP="00A55857">
      <w:pPr>
        <w:pStyle w:val="ActivityBullet1"/>
        <w:rPr>
          <w:lang w:eastAsia="ar-SA"/>
        </w:rPr>
      </w:pPr>
      <w:r w:rsidRPr="004F2FE4">
        <w:rPr>
          <w:lang w:eastAsia="ar-SA"/>
        </w:rPr>
        <w:t>Name of report</w:t>
      </w:r>
    </w:p>
    <w:p w:rsidR="00F5771A" w:rsidRPr="004F2FE4" w:rsidRDefault="00F5771A" w:rsidP="00A55857">
      <w:pPr>
        <w:pStyle w:val="ActivityBullet1"/>
        <w:rPr>
          <w:lang w:eastAsia="ar-SA"/>
        </w:rPr>
      </w:pPr>
      <w:r w:rsidRPr="004F2FE4">
        <w:rPr>
          <w:lang w:eastAsia="ar-SA"/>
        </w:rPr>
        <w:t xml:space="preserve">Reporting period </w:t>
      </w:r>
    </w:p>
    <w:p w:rsidR="00F5771A" w:rsidRPr="004F2FE4" w:rsidRDefault="00F5771A" w:rsidP="00A55857">
      <w:pPr>
        <w:pStyle w:val="ActivityBullet1"/>
        <w:rPr>
          <w:lang w:eastAsia="ar-SA"/>
        </w:rPr>
      </w:pPr>
      <w:r w:rsidRPr="004F2FE4">
        <w:rPr>
          <w:lang w:eastAsia="ar-SA"/>
        </w:rPr>
        <w:t>Date report to be completed</w:t>
      </w:r>
    </w:p>
    <w:p w:rsidR="00F5771A" w:rsidRPr="004F2FE4" w:rsidRDefault="00F5771A" w:rsidP="00A55857">
      <w:pPr>
        <w:pStyle w:val="ActivityBullet1"/>
        <w:rPr>
          <w:lang w:eastAsia="ar-SA"/>
        </w:rPr>
      </w:pPr>
      <w:r w:rsidRPr="004F2FE4">
        <w:rPr>
          <w:lang w:eastAsia="ar-SA"/>
        </w:rPr>
        <w:t>Personnel to receive report</w:t>
      </w:r>
    </w:p>
    <w:p w:rsidR="00F5771A" w:rsidRPr="004F2FE4" w:rsidRDefault="00F5771A" w:rsidP="00A55857">
      <w:pPr>
        <w:pStyle w:val="ActivityBullet1"/>
        <w:rPr>
          <w:lang w:eastAsia="ar-SA"/>
        </w:rPr>
      </w:pPr>
      <w:r w:rsidRPr="004F2FE4">
        <w:rPr>
          <w:lang w:eastAsia="ar-SA"/>
        </w:rPr>
        <w:t>Distribution method such as electronic or hard copy</w:t>
      </w:r>
    </w:p>
    <w:p w:rsidR="00F5771A" w:rsidRPr="004F2FE4" w:rsidRDefault="00F5771A" w:rsidP="00A55857">
      <w:pPr>
        <w:pStyle w:val="ActivityBullet1"/>
        <w:rPr>
          <w:lang w:eastAsia="ar-SA"/>
        </w:rPr>
      </w:pPr>
      <w:r w:rsidRPr="004F2FE4">
        <w:rPr>
          <w:lang w:eastAsia="ar-SA"/>
        </w:rPr>
        <w:t>Other notes</w:t>
      </w:r>
      <w:r w:rsidR="00461653">
        <w:rPr>
          <w:lang w:eastAsia="ar-SA"/>
        </w:rPr>
        <w:t>.</w:t>
      </w:r>
    </w:p>
    <w:p w:rsidR="00E325B0" w:rsidRPr="004F2FE4" w:rsidRDefault="00880E73" w:rsidP="005C3DC6">
      <w:pPr>
        <w:pStyle w:val="ActivityNumberedBold"/>
        <w:rPr>
          <w:lang w:val="en-AU"/>
        </w:rPr>
      </w:pPr>
      <w:r w:rsidRPr="004F2FE4">
        <w:rPr>
          <w:lang w:val="en-AU"/>
        </w:rPr>
        <w:t>Who may impose the deadline for financial reporting periods?</w:t>
      </w:r>
    </w:p>
    <w:p w:rsidR="00880E73" w:rsidRPr="004F2FE4" w:rsidRDefault="00880E73" w:rsidP="00A55857">
      <w:pPr>
        <w:pStyle w:val="ActivityText"/>
      </w:pPr>
      <w:r w:rsidRPr="004F2FE4">
        <w:t>This deadline may be imposed by external parties such as banks and government agencies to meet security or funding requirements or by owners, especially if the organisation is part of a group of companies.</w:t>
      </w:r>
    </w:p>
    <w:p w:rsidR="00324E77" w:rsidRDefault="00324E77">
      <w:pPr>
        <w:rPr>
          <w:rStyle w:val="BodyCopyBold"/>
          <w:rFonts w:ascii="Helvetica" w:hAnsi="Helvetica"/>
        </w:rPr>
      </w:pPr>
      <w:r>
        <w:rPr>
          <w:rStyle w:val="BodyCopyBold"/>
          <w:rFonts w:ascii="Helvetica" w:hAnsi="Helvetica"/>
        </w:rPr>
        <w:br w:type="page"/>
      </w:r>
    </w:p>
    <w:p w:rsidR="00D559A6" w:rsidRPr="004F2FE4" w:rsidRDefault="00D559A6">
      <w:pPr>
        <w:rPr>
          <w:rStyle w:val="BodyCopyBold"/>
          <w:rFonts w:ascii="Helvetica" w:hAnsi="Helvetica"/>
        </w:rPr>
      </w:pPr>
    </w:p>
    <w:p w:rsidR="00D559A6" w:rsidRPr="004F2FE4" w:rsidRDefault="00D559A6">
      <w:pPr>
        <w:rPr>
          <w:rStyle w:val="BodyCopyBold"/>
          <w:rFonts w:ascii="Helvetica" w:hAnsi="Helvetica"/>
        </w:rPr>
        <w:sectPr w:rsidR="00D559A6" w:rsidRPr="004F2FE4"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4F2FE4" w:rsidRDefault="00571985" w:rsidP="00D559A6">
      <w:pPr>
        <w:pStyle w:val="Heading1"/>
      </w:pPr>
      <w:bookmarkStart w:id="23" w:name="_Toc337029313"/>
      <w:bookmarkStart w:id="24" w:name="_Toc425770675"/>
      <w:r w:rsidRPr="004F2FE4">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4F2FE4" w:rsidTr="00571985">
        <w:tc>
          <w:tcPr>
            <w:tcW w:w="2660" w:type="dxa"/>
            <w:shd w:val="clear" w:color="auto" w:fill="F2F2F2" w:themeFill="background1" w:themeFillShade="F2"/>
          </w:tcPr>
          <w:p w:rsidR="00571985" w:rsidRPr="004F2FE4" w:rsidRDefault="00571985" w:rsidP="00571985">
            <w:pPr>
              <w:pStyle w:val="TableTextBold"/>
            </w:pPr>
            <w:r w:rsidRPr="004F2FE4">
              <w:t>Student name</w:t>
            </w:r>
          </w:p>
        </w:tc>
        <w:tc>
          <w:tcPr>
            <w:tcW w:w="6582" w:type="dxa"/>
          </w:tcPr>
          <w:p w:rsidR="00571985" w:rsidRPr="004F2FE4" w:rsidRDefault="00571985" w:rsidP="00571985">
            <w:pPr>
              <w:pStyle w:val="TableText"/>
            </w:pPr>
          </w:p>
        </w:tc>
      </w:tr>
      <w:tr w:rsidR="00571985" w:rsidRPr="004F2FE4" w:rsidTr="00571985">
        <w:tc>
          <w:tcPr>
            <w:tcW w:w="2660" w:type="dxa"/>
            <w:shd w:val="clear" w:color="auto" w:fill="F2F2F2" w:themeFill="background1" w:themeFillShade="F2"/>
          </w:tcPr>
          <w:p w:rsidR="00571985" w:rsidRPr="004F2FE4" w:rsidRDefault="00571985" w:rsidP="00571985">
            <w:pPr>
              <w:pStyle w:val="TableTextBold"/>
            </w:pPr>
            <w:r w:rsidRPr="004F2FE4">
              <w:t>Assessor name</w:t>
            </w:r>
          </w:p>
        </w:tc>
        <w:tc>
          <w:tcPr>
            <w:tcW w:w="6582" w:type="dxa"/>
          </w:tcPr>
          <w:p w:rsidR="00571985" w:rsidRPr="004F2FE4" w:rsidRDefault="00571985" w:rsidP="00571985">
            <w:pPr>
              <w:pStyle w:val="TableText"/>
            </w:pPr>
          </w:p>
        </w:tc>
      </w:tr>
      <w:tr w:rsidR="00571985" w:rsidRPr="004F2FE4" w:rsidTr="00571985">
        <w:tc>
          <w:tcPr>
            <w:tcW w:w="2660" w:type="dxa"/>
            <w:shd w:val="clear" w:color="auto" w:fill="F2F2F2" w:themeFill="background1" w:themeFillShade="F2"/>
          </w:tcPr>
          <w:p w:rsidR="00571985" w:rsidRPr="004F2FE4" w:rsidRDefault="00571985" w:rsidP="00571985">
            <w:pPr>
              <w:pStyle w:val="TableTextBold"/>
            </w:pPr>
            <w:r w:rsidRPr="004F2FE4">
              <w:t>Location/venue</w:t>
            </w:r>
          </w:p>
        </w:tc>
        <w:tc>
          <w:tcPr>
            <w:tcW w:w="6582" w:type="dxa"/>
          </w:tcPr>
          <w:p w:rsidR="00571985" w:rsidRPr="004F2FE4" w:rsidRDefault="00571985" w:rsidP="00571985">
            <w:pPr>
              <w:pStyle w:val="TableText"/>
            </w:pPr>
          </w:p>
        </w:tc>
      </w:tr>
      <w:tr w:rsidR="00571985" w:rsidRPr="004F2FE4" w:rsidTr="00571985">
        <w:tc>
          <w:tcPr>
            <w:tcW w:w="2660" w:type="dxa"/>
            <w:shd w:val="clear" w:color="auto" w:fill="F2F2F2" w:themeFill="background1" w:themeFillShade="F2"/>
          </w:tcPr>
          <w:p w:rsidR="00571985" w:rsidRPr="004F2FE4" w:rsidRDefault="00571985" w:rsidP="00571985">
            <w:pPr>
              <w:pStyle w:val="TableTextBold"/>
            </w:pPr>
            <w:r w:rsidRPr="004F2FE4">
              <w:t>Unit of competency</w:t>
            </w:r>
          </w:p>
        </w:tc>
        <w:tc>
          <w:tcPr>
            <w:tcW w:w="6582" w:type="dxa"/>
          </w:tcPr>
          <w:p w:rsidR="00571985" w:rsidRPr="004F2FE4" w:rsidRDefault="00FB169B" w:rsidP="00571985">
            <w:pPr>
              <w:pStyle w:val="TableText"/>
            </w:pPr>
            <w:r>
              <w:fldChar w:fldCharType="begin"/>
            </w:r>
            <w:r>
              <w:instrText xml:space="preserve"> REF  UnitName  \* MERGEFORMAT </w:instrText>
            </w:r>
            <w:r>
              <w:fldChar w:fldCharType="separate"/>
            </w:r>
            <w:sdt>
              <w:sdtPr>
                <w:alias w:val="Unit name "/>
                <w:tag w:val="Unit name "/>
                <w:id w:val="319776679"/>
                <w:placeholder>
                  <w:docPart w:val="BE4CD5F27DDB4DE4B3C1497FDB850752"/>
                </w:placeholder>
              </w:sdtPr>
              <w:sdtEndPr/>
              <w:sdtContent>
                <w:r w:rsidR="002226C9" w:rsidRPr="004F2FE4">
                  <w:t>Audit financial procedures</w:t>
                </w:r>
              </w:sdtContent>
            </w:sdt>
            <w:r>
              <w:fldChar w:fldCharType="end"/>
            </w:r>
          </w:p>
          <w:p w:rsidR="00571985" w:rsidRPr="004F2FE4" w:rsidRDefault="00FB169B" w:rsidP="00571985">
            <w:pPr>
              <w:pStyle w:val="TableText"/>
            </w:pPr>
            <w:r>
              <w:fldChar w:fldCharType="begin"/>
            </w:r>
            <w:r>
              <w:instrText xml:space="preserve"> REF  UnitCode  \* MERGEFORMAT </w:instrText>
            </w:r>
            <w:r>
              <w:fldChar w:fldCharType="separate"/>
            </w:r>
            <w:sdt>
              <w:sdtPr>
                <w:alias w:val="Unit code"/>
                <w:tag w:val="Unit code"/>
                <w:id w:val="-783811815"/>
                <w:placeholder>
                  <w:docPart w:val="10DF5E36CE36454EBFE00131EF539569"/>
                </w:placeholder>
              </w:sdtPr>
              <w:sdtEndPr/>
              <w:sdtContent>
                <w:r w:rsidR="002226C9" w:rsidRPr="004F2FE4">
                  <w:t>D1.HFI.CL8.01</w:t>
                </w:r>
                <w:r w:rsidR="002226C9" w:rsidRPr="004F2FE4">
                  <w:br/>
                  <w:t>D1.HFA.CL7.05</w:t>
                </w:r>
                <w:r w:rsidR="002226C9" w:rsidRPr="004F2FE4">
                  <w:br/>
                  <w:t>D2.TFA.CL7.01</w:t>
                </w:r>
              </w:sdtContent>
            </w:sdt>
            <w:r>
              <w:fldChar w:fldCharType="end"/>
            </w:r>
          </w:p>
        </w:tc>
      </w:tr>
      <w:tr w:rsidR="00571985" w:rsidRPr="004F2FE4" w:rsidTr="00571985">
        <w:tc>
          <w:tcPr>
            <w:tcW w:w="2660" w:type="dxa"/>
            <w:shd w:val="clear" w:color="auto" w:fill="F2F2F2" w:themeFill="background1" w:themeFillShade="F2"/>
          </w:tcPr>
          <w:p w:rsidR="00571985" w:rsidRPr="004F2FE4" w:rsidRDefault="00571985" w:rsidP="00571985">
            <w:pPr>
              <w:pStyle w:val="TableTextBold"/>
              <w:rPr>
                <w:highlight w:val="yellow"/>
              </w:rPr>
            </w:pPr>
            <w:r w:rsidRPr="004F2FE4">
              <w:t>Dates of observation</w:t>
            </w:r>
          </w:p>
        </w:tc>
        <w:tc>
          <w:tcPr>
            <w:tcW w:w="6582" w:type="dxa"/>
          </w:tcPr>
          <w:p w:rsidR="00571985" w:rsidRPr="004F2FE4" w:rsidRDefault="00571985" w:rsidP="00571985">
            <w:pPr>
              <w:pStyle w:val="TableText"/>
            </w:pPr>
          </w:p>
        </w:tc>
      </w:tr>
      <w:tr w:rsidR="00571985" w:rsidRPr="004F2FE4" w:rsidTr="00571985">
        <w:tc>
          <w:tcPr>
            <w:tcW w:w="2660" w:type="dxa"/>
            <w:shd w:val="clear" w:color="auto" w:fill="F2F2F2" w:themeFill="background1" w:themeFillShade="F2"/>
          </w:tcPr>
          <w:p w:rsidR="00571985" w:rsidRPr="004F2FE4" w:rsidRDefault="00571985" w:rsidP="00571985">
            <w:pPr>
              <w:pStyle w:val="TableTextBold"/>
            </w:pPr>
            <w:r w:rsidRPr="004F2FE4">
              <w:t>Instructions</w:t>
            </w:r>
          </w:p>
        </w:tc>
        <w:tc>
          <w:tcPr>
            <w:tcW w:w="6582" w:type="dxa"/>
          </w:tcPr>
          <w:p w:rsidR="00571985" w:rsidRPr="004F2FE4" w:rsidRDefault="00571985" w:rsidP="00571985">
            <w:pPr>
              <w:pStyle w:val="Tablelist"/>
              <w:numPr>
                <w:ilvl w:val="0"/>
                <w:numId w:val="26"/>
              </w:numPr>
              <w:rPr>
                <w:lang w:val="en-AU" w:eastAsia="en-AU"/>
              </w:rPr>
            </w:pPr>
            <w:r w:rsidRPr="004F2FE4">
              <w:rPr>
                <w:lang w:val="en-AU" w:eastAsia="en-AU"/>
              </w:rPr>
              <w:t>Over a period of time observe the student completing each of the following tasks:</w:t>
            </w:r>
          </w:p>
          <w:p w:rsidR="006B2D7C" w:rsidRPr="004F2FE4" w:rsidRDefault="006B2D7C" w:rsidP="006B2D7C">
            <w:pPr>
              <w:pStyle w:val="TableAlph"/>
              <w:rPr>
                <w:rFonts w:eastAsiaTheme="minorHAnsi" w:cstheme="minorBidi"/>
                <w:szCs w:val="22"/>
              </w:rPr>
            </w:pPr>
            <w:r w:rsidRPr="004F2FE4">
              <w:t>Monitor financial procedures</w:t>
            </w:r>
          </w:p>
          <w:p w:rsidR="006B2D7C" w:rsidRPr="004F2FE4" w:rsidRDefault="006B2D7C" w:rsidP="006B2D7C">
            <w:pPr>
              <w:pStyle w:val="TableAlph"/>
              <w:rPr>
                <w:rFonts w:eastAsiaTheme="minorHAnsi" w:cstheme="minorBidi"/>
                <w:szCs w:val="22"/>
              </w:rPr>
            </w:pPr>
            <w:r w:rsidRPr="004F2FE4">
              <w:t>Complete financial reports</w:t>
            </w:r>
          </w:p>
          <w:p w:rsidR="00571985" w:rsidRPr="004F2FE4" w:rsidRDefault="00571985" w:rsidP="00571985">
            <w:pPr>
              <w:pStyle w:val="Tablelist"/>
              <w:numPr>
                <w:ilvl w:val="0"/>
                <w:numId w:val="26"/>
              </w:numPr>
              <w:ind w:left="357" w:hanging="357"/>
              <w:rPr>
                <w:lang w:val="en-AU" w:eastAsia="en-AU"/>
              </w:rPr>
            </w:pPr>
            <w:r w:rsidRPr="004F2FE4">
              <w:rPr>
                <w:lang w:val="en-AU" w:eastAsia="en-AU"/>
              </w:rPr>
              <w:t>Enter the date on which the tasks were undertaken</w:t>
            </w:r>
          </w:p>
          <w:p w:rsidR="00571985" w:rsidRPr="004F2FE4" w:rsidRDefault="00571985" w:rsidP="00571985">
            <w:pPr>
              <w:pStyle w:val="Tablelist"/>
              <w:numPr>
                <w:ilvl w:val="0"/>
                <w:numId w:val="26"/>
              </w:numPr>
              <w:ind w:left="357" w:hanging="357"/>
              <w:rPr>
                <w:lang w:val="en-AU"/>
              </w:rPr>
            </w:pPr>
            <w:r w:rsidRPr="004F2FE4">
              <w:rPr>
                <w:lang w:val="en-AU" w:eastAsia="en-AU"/>
              </w:rPr>
              <w:t>Place a tick in the box to show they completed each aspect of the task to the standard expected in the enterprise</w:t>
            </w:r>
          </w:p>
          <w:p w:rsidR="00571985" w:rsidRPr="004F2FE4" w:rsidRDefault="00571985" w:rsidP="00571985">
            <w:pPr>
              <w:pStyle w:val="Tablelist"/>
              <w:numPr>
                <w:ilvl w:val="0"/>
                <w:numId w:val="26"/>
              </w:numPr>
              <w:ind w:left="357" w:hanging="357"/>
              <w:rPr>
                <w:lang w:val="en-AU"/>
              </w:rPr>
            </w:pPr>
            <w:r w:rsidRPr="004F2FE4">
              <w:rPr>
                <w:lang w:val="en-AU" w:eastAsia="en-AU"/>
              </w:rPr>
              <w:t>Complete the feedback sections of the form, if required.</w:t>
            </w:r>
          </w:p>
        </w:tc>
      </w:tr>
    </w:tbl>
    <w:p w:rsidR="00571985" w:rsidRPr="004F2FE4"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4F2FE4" w:rsidTr="006B2D7C">
        <w:trPr>
          <w:trHeight w:val="227"/>
          <w:tblHeader/>
        </w:trPr>
        <w:tc>
          <w:tcPr>
            <w:tcW w:w="7807" w:type="dxa"/>
            <w:shd w:val="clear" w:color="auto" w:fill="F2F2F2" w:themeFill="background1" w:themeFillShade="F2"/>
          </w:tcPr>
          <w:p w:rsidR="00571985" w:rsidRPr="004F2FE4" w:rsidRDefault="00571985" w:rsidP="00571985">
            <w:pPr>
              <w:pStyle w:val="TableTextBold"/>
            </w:pPr>
            <w:r w:rsidRPr="004F2FE4">
              <w:t>Did the candidate</w:t>
            </w:r>
          </w:p>
        </w:tc>
        <w:tc>
          <w:tcPr>
            <w:tcW w:w="632" w:type="dxa"/>
            <w:shd w:val="clear" w:color="auto" w:fill="F2F2F2" w:themeFill="background1" w:themeFillShade="F2"/>
          </w:tcPr>
          <w:p w:rsidR="00571985" w:rsidRPr="004F2FE4" w:rsidRDefault="00571985" w:rsidP="00571985">
            <w:pPr>
              <w:pStyle w:val="TableTextBold"/>
            </w:pPr>
            <w:r w:rsidRPr="004F2FE4">
              <w:t>Yes</w:t>
            </w:r>
          </w:p>
        </w:tc>
        <w:tc>
          <w:tcPr>
            <w:tcW w:w="633" w:type="dxa"/>
            <w:shd w:val="clear" w:color="auto" w:fill="F2F2F2" w:themeFill="background1" w:themeFillShade="F2"/>
          </w:tcPr>
          <w:p w:rsidR="00571985" w:rsidRPr="004F2FE4" w:rsidRDefault="00571985" w:rsidP="00571985">
            <w:pPr>
              <w:pStyle w:val="TableTextBold"/>
            </w:pPr>
            <w:r w:rsidRPr="004F2FE4">
              <w:t>No</w:t>
            </w:r>
          </w:p>
        </w:tc>
      </w:tr>
      <w:tr w:rsidR="00571985" w:rsidRPr="004F2FE4" w:rsidTr="006B2D7C">
        <w:trPr>
          <w:trHeight w:val="227"/>
        </w:trPr>
        <w:tc>
          <w:tcPr>
            <w:tcW w:w="9072" w:type="dxa"/>
            <w:gridSpan w:val="3"/>
            <w:shd w:val="clear" w:color="auto" w:fill="F2F2F2" w:themeFill="background1" w:themeFillShade="F2"/>
          </w:tcPr>
          <w:p w:rsidR="002D0A8D" w:rsidRPr="004F2FE4" w:rsidRDefault="00571985" w:rsidP="002D0A8D">
            <w:pPr>
              <w:pStyle w:val="TableTextBold"/>
            </w:pPr>
            <w:r w:rsidRPr="004F2FE4">
              <w:t>Element 1:</w:t>
            </w:r>
            <w:r w:rsidR="002D0A8D" w:rsidRPr="004F2FE4">
              <w:t xml:space="preserve"> </w:t>
            </w:r>
            <w:r w:rsidR="006B2D7C" w:rsidRPr="004F2FE4">
              <w:t>Monitor financial procedures</w:t>
            </w:r>
          </w:p>
        </w:tc>
      </w:tr>
      <w:tr w:rsidR="006B2D7C" w:rsidRPr="004F2FE4" w:rsidTr="00461653">
        <w:trPr>
          <w:trHeight w:val="227"/>
        </w:trPr>
        <w:tc>
          <w:tcPr>
            <w:tcW w:w="7807" w:type="dxa"/>
            <w:vAlign w:val="center"/>
          </w:tcPr>
          <w:p w:rsidR="006B2D7C" w:rsidRPr="004F2FE4" w:rsidRDefault="006B2D7C" w:rsidP="00A55857">
            <w:pPr>
              <w:pStyle w:val="TableText"/>
            </w:pPr>
            <w:r w:rsidRPr="004F2FE4">
              <w:t>Check transactions accord with enterprise procedures</w:t>
            </w:r>
          </w:p>
        </w:tc>
        <w:tc>
          <w:tcPr>
            <w:tcW w:w="632" w:type="dxa"/>
            <w:vAlign w:val="center"/>
          </w:tcPr>
          <w:p w:rsidR="006B2D7C" w:rsidRPr="004F2FE4" w:rsidRDefault="006B2D7C" w:rsidP="00461653">
            <w:pPr>
              <w:pStyle w:val="Checkbox"/>
              <w:ind w:left="473" w:hanging="360"/>
              <w:jc w:val="center"/>
              <w:rPr>
                <w:lang w:val="en-AU"/>
              </w:rPr>
            </w:pPr>
          </w:p>
        </w:tc>
        <w:tc>
          <w:tcPr>
            <w:tcW w:w="633" w:type="dxa"/>
            <w:vAlign w:val="center"/>
          </w:tcPr>
          <w:p w:rsidR="006B2D7C" w:rsidRPr="004F2FE4" w:rsidRDefault="006B2D7C" w:rsidP="00461653">
            <w:pPr>
              <w:pStyle w:val="Checkbox"/>
              <w:ind w:left="473" w:hanging="360"/>
              <w:jc w:val="center"/>
              <w:rPr>
                <w:lang w:val="en-AU"/>
              </w:rPr>
            </w:pPr>
          </w:p>
        </w:tc>
      </w:tr>
      <w:tr w:rsidR="006B2D7C" w:rsidRPr="004F2FE4" w:rsidTr="00461653">
        <w:trPr>
          <w:trHeight w:val="227"/>
        </w:trPr>
        <w:tc>
          <w:tcPr>
            <w:tcW w:w="7807" w:type="dxa"/>
            <w:vAlign w:val="center"/>
          </w:tcPr>
          <w:p w:rsidR="006B2D7C" w:rsidRPr="004F2FE4" w:rsidRDefault="006B2D7C" w:rsidP="00A55857">
            <w:pPr>
              <w:pStyle w:val="TableText"/>
            </w:pPr>
            <w:r w:rsidRPr="004F2FE4">
              <w:t>Balance transactions accurately</w:t>
            </w:r>
          </w:p>
        </w:tc>
        <w:tc>
          <w:tcPr>
            <w:tcW w:w="632" w:type="dxa"/>
            <w:vAlign w:val="center"/>
          </w:tcPr>
          <w:p w:rsidR="006B2D7C" w:rsidRPr="004F2FE4" w:rsidRDefault="006B2D7C" w:rsidP="00461653">
            <w:pPr>
              <w:pStyle w:val="Checkbox"/>
              <w:ind w:left="473" w:hanging="360"/>
              <w:jc w:val="center"/>
              <w:rPr>
                <w:lang w:val="en-AU"/>
              </w:rPr>
            </w:pPr>
          </w:p>
        </w:tc>
        <w:tc>
          <w:tcPr>
            <w:tcW w:w="633" w:type="dxa"/>
            <w:vAlign w:val="center"/>
          </w:tcPr>
          <w:p w:rsidR="006B2D7C" w:rsidRPr="004F2FE4" w:rsidRDefault="006B2D7C" w:rsidP="00461653">
            <w:pPr>
              <w:pStyle w:val="Checkbox"/>
              <w:ind w:left="473" w:hanging="360"/>
              <w:jc w:val="center"/>
              <w:rPr>
                <w:lang w:val="en-AU"/>
              </w:rPr>
            </w:pPr>
          </w:p>
        </w:tc>
      </w:tr>
      <w:tr w:rsidR="006B2D7C" w:rsidRPr="004F2FE4" w:rsidTr="00461653">
        <w:trPr>
          <w:trHeight w:val="227"/>
        </w:trPr>
        <w:tc>
          <w:tcPr>
            <w:tcW w:w="7807" w:type="dxa"/>
            <w:vAlign w:val="center"/>
          </w:tcPr>
          <w:p w:rsidR="006B2D7C" w:rsidRPr="004F2FE4" w:rsidRDefault="006B2D7C" w:rsidP="00A55857">
            <w:pPr>
              <w:pStyle w:val="TableText"/>
            </w:pPr>
            <w:r w:rsidRPr="004F2FE4">
              <w:t>Check balances prepared by others are in accordance with enterprise procedures</w:t>
            </w:r>
          </w:p>
        </w:tc>
        <w:tc>
          <w:tcPr>
            <w:tcW w:w="632" w:type="dxa"/>
            <w:vAlign w:val="center"/>
          </w:tcPr>
          <w:p w:rsidR="006B2D7C" w:rsidRPr="004F2FE4" w:rsidRDefault="006B2D7C" w:rsidP="00461653">
            <w:pPr>
              <w:pStyle w:val="Checkbox"/>
              <w:ind w:left="473" w:hanging="360"/>
              <w:jc w:val="center"/>
              <w:rPr>
                <w:lang w:val="en-AU"/>
              </w:rPr>
            </w:pPr>
          </w:p>
        </w:tc>
        <w:tc>
          <w:tcPr>
            <w:tcW w:w="633" w:type="dxa"/>
            <w:vAlign w:val="center"/>
          </w:tcPr>
          <w:p w:rsidR="006B2D7C" w:rsidRPr="004F2FE4" w:rsidRDefault="006B2D7C" w:rsidP="00461653">
            <w:pPr>
              <w:pStyle w:val="Checkbox"/>
              <w:ind w:left="473" w:hanging="360"/>
              <w:jc w:val="center"/>
              <w:rPr>
                <w:lang w:val="en-AU"/>
              </w:rPr>
            </w:pPr>
          </w:p>
        </w:tc>
      </w:tr>
      <w:tr w:rsidR="006B2D7C" w:rsidRPr="004F2FE4" w:rsidTr="00461653">
        <w:trPr>
          <w:trHeight w:val="227"/>
        </w:trPr>
        <w:tc>
          <w:tcPr>
            <w:tcW w:w="7807" w:type="dxa"/>
            <w:vAlign w:val="center"/>
          </w:tcPr>
          <w:p w:rsidR="006B2D7C" w:rsidRPr="004F2FE4" w:rsidRDefault="006B2D7C" w:rsidP="00A55857">
            <w:pPr>
              <w:pStyle w:val="TableText"/>
            </w:pPr>
            <w:r w:rsidRPr="004F2FE4">
              <w:t>Implement and control financial systems in accordance with enterprise procedures</w:t>
            </w:r>
          </w:p>
        </w:tc>
        <w:tc>
          <w:tcPr>
            <w:tcW w:w="632" w:type="dxa"/>
            <w:vAlign w:val="center"/>
          </w:tcPr>
          <w:p w:rsidR="006B2D7C" w:rsidRPr="004F2FE4" w:rsidRDefault="006B2D7C" w:rsidP="00461653">
            <w:pPr>
              <w:pStyle w:val="Checkbox"/>
              <w:ind w:left="473" w:hanging="360"/>
              <w:jc w:val="center"/>
              <w:rPr>
                <w:lang w:val="en-AU"/>
              </w:rPr>
            </w:pPr>
          </w:p>
        </w:tc>
        <w:tc>
          <w:tcPr>
            <w:tcW w:w="633" w:type="dxa"/>
            <w:vAlign w:val="center"/>
          </w:tcPr>
          <w:p w:rsidR="006B2D7C" w:rsidRPr="004F2FE4" w:rsidRDefault="006B2D7C" w:rsidP="00461653">
            <w:pPr>
              <w:pStyle w:val="Checkbox"/>
              <w:ind w:left="473" w:hanging="360"/>
              <w:jc w:val="center"/>
              <w:rPr>
                <w:lang w:val="en-AU"/>
              </w:rPr>
            </w:pPr>
          </w:p>
        </w:tc>
      </w:tr>
      <w:tr w:rsidR="006B2D7C" w:rsidRPr="004F2FE4" w:rsidTr="00461653">
        <w:trPr>
          <w:trHeight w:val="227"/>
        </w:trPr>
        <w:tc>
          <w:tcPr>
            <w:tcW w:w="7807" w:type="dxa"/>
            <w:vAlign w:val="center"/>
          </w:tcPr>
          <w:p w:rsidR="006B2D7C" w:rsidRPr="004F2FE4" w:rsidRDefault="006B2D7C" w:rsidP="00A55857">
            <w:pPr>
              <w:pStyle w:val="TableText"/>
            </w:pPr>
            <w:r w:rsidRPr="004F2FE4">
              <w:t xml:space="preserve">Monitor financial systems and provide input on possible improvements to appropriate personnel </w:t>
            </w:r>
          </w:p>
        </w:tc>
        <w:tc>
          <w:tcPr>
            <w:tcW w:w="632" w:type="dxa"/>
            <w:vAlign w:val="center"/>
          </w:tcPr>
          <w:p w:rsidR="006B2D7C" w:rsidRPr="004F2FE4" w:rsidRDefault="006B2D7C" w:rsidP="00461653">
            <w:pPr>
              <w:pStyle w:val="Checkbox"/>
              <w:ind w:left="473" w:hanging="360"/>
              <w:jc w:val="center"/>
              <w:rPr>
                <w:lang w:val="en-AU"/>
              </w:rPr>
            </w:pPr>
          </w:p>
        </w:tc>
        <w:tc>
          <w:tcPr>
            <w:tcW w:w="633" w:type="dxa"/>
            <w:vAlign w:val="center"/>
          </w:tcPr>
          <w:p w:rsidR="006B2D7C" w:rsidRPr="004F2FE4" w:rsidRDefault="006B2D7C" w:rsidP="00461653">
            <w:pPr>
              <w:pStyle w:val="Checkbox"/>
              <w:ind w:left="473" w:hanging="360"/>
              <w:jc w:val="center"/>
              <w:rPr>
                <w:lang w:val="en-AU"/>
              </w:rPr>
            </w:pPr>
          </w:p>
        </w:tc>
      </w:tr>
      <w:tr w:rsidR="006B2D7C" w:rsidRPr="004F2FE4" w:rsidTr="00461653">
        <w:trPr>
          <w:trHeight w:val="227"/>
        </w:trPr>
        <w:tc>
          <w:tcPr>
            <w:tcW w:w="7807" w:type="dxa"/>
            <w:vAlign w:val="center"/>
          </w:tcPr>
          <w:p w:rsidR="006B2D7C" w:rsidRPr="004F2FE4" w:rsidRDefault="006B2D7C" w:rsidP="00A55857">
            <w:pPr>
              <w:pStyle w:val="TableText"/>
            </w:pPr>
            <w:r w:rsidRPr="004F2FE4">
              <w:t>Identify and resolve discrepancies or errors according to level of responsibility and in consultation with designated persons</w:t>
            </w:r>
          </w:p>
        </w:tc>
        <w:tc>
          <w:tcPr>
            <w:tcW w:w="632" w:type="dxa"/>
            <w:vAlign w:val="center"/>
          </w:tcPr>
          <w:p w:rsidR="006B2D7C" w:rsidRPr="004F2FE4" w:rsidRDefault="006B2D7C" w:rsidP="00461653">
            <w:pPr>
              <w:pStyle w:val="Checkbox"/>
              <w:ind w:left="473" w:hanging="360"/>
              <w:jc w:val="center"/>
              <w:rPr>
                <w:lang w:val="en-AU"/>
              </w:rPr>
            </w:pPr>
          </w:p>
        </w:tc>
        <w:tc>
          <w:tcPr>
            <w:tcW w:w="633" w:type="dxa"/>
            <w:vAlign w:val="center"/>
          </w:tcPr>
          <w:p w:rsidR="006B2D7C" w:rsidRPr="004F2FE4" w:rsidRDefault="006B2D7C" w:rsidP="00461653">
            <w:pPr>
              <w:pStyle w:val="Checkbox"/>
              <w:ind w:left="473" w:hanging="360"/>
              <w:jc w:val="center"/>
              <w:rPr>
                <w:lang w:val="en-AU"/>
              </w:rPr>
            </w:pPr>
          </w:p>
        </w:tc>
      </w:tr>
      <w:tr w:rsidR="00571985" w:rsidRPr="004F2FE4" w:rsidTr="006B2D7C">
        <w:trPr>
          <w:trHeight w:val="227"/>
        </w:trPr>
        <w:tc>
          <w:tcPr>
            <w:tcW w:w="9072" w:type="dxa"/>
            <w:gridSpan w:val="3"/>
            <w:shd w:val="clear" w:color="auto" w:fill="F2F2F2" w:themeFill="background1" w:themeFillShade="F2"/>
          </w:tcPr>
          <w:p w:rsidR="00571985" w:rsidRPr="004F2FE4" w:rsidRDefault="00571985" w:rsidP="006B2D7C">
            <w:pPr>
              <w:pStyle w:val="TableTextBold"/>
              <w:keepNext/>
            </w:pPr>
            <w:r w:rsidRPr="004F2FE4">
              <w:lastRenderedPageBreak/>
              <w:t xml:space="preserve">Element 2: </w:t>
            </w:r>
            <w:r w:rsidR="006B2D7C" w:rsidRPr="004F2FE4">
              <w:t>Complete financial reports</w:t>
            </w:r>
          </w:p>
        </w:tc>
      </w:tr>
      <w:tr w:rsidR="006B2D7C" w:rsidRPr="004F2FE4" w:rsidTr="00461653">
        <w:trPr>
          <w:trHeight w:val="227"/>
        </w:trPr>
        <w:tc>
          <w:tcPr>
            <w:tcW w:w="7807" w:type="dxa"/>
            <w:vAlign w:val="center"/>
          </w:tcPr>
          <w:p w:rsidR="006B2D7C" w:rsidRPr="004F2FE4" w:rsidRDefault="006B2D7C" w:rsidP="00A55857">
            <w:pPr>
              <w:pStyle w:val="TableText"/>
              <w:keepNext/>
            </w:pPr>
            <w:r w:rsidRPr="004F2FE4">
              <w:rPr>
                <w:szCs w:val="22"/>
              </w:rPr>
              <w:t>Accurately complete routine financial/statistical reports within designated timelines</w:t>
            </w:r>
          </w:p>
        </w:tc>
        <w:tc>
          <w:tcPr>
            <w:tcW w:w="632" w:type="dxa"/>
            <w:vAlign w:val="center"/>
          </w:tcPr>
          <w:p w:rsidR="006B2D7C" w:rsidRPr="004F2FE4" w:rsidRDefault="006B2D7C" w:rsidP="00461653">
            <w:pPr>
              <w:pStyle w:val="Checkbox"/>
              <w:keepNext/>
              <w:ind w:left="473" w:hanging="360"/>
              <w:jc w:val="center"/>
              <w:rPr>
                <w:lang w:val="en-AU"/>
              </w:rPr>
            </w:pPr>
          </w:p>
        </w:tc>
        <w:tc>
          <w:tcPr>
            <w:tcW w:w="633" w:type="dxa"/>
            <w:vAlign w:val="center"/>
          </w:tcPr>
          <w:p w:rsidR="006B2D7C" w:rsidRPr="004F2FE4" w:rsidRDefault="006B2D7C" w:rsidP="00461653">
            <w:pPr>
              <w:pStyle w:val="Checkbox"/>
              <w:keepNext/>
              <w:ind w:left="473" w:hanging="360"/>
              <w:jc w:val="center"/>
              <w:rPr>
                <w:lang w:val="en-AU"/>
              </w:rPr>
            </w:pPr>
          </w:p>
        </w:tc>
      </w:tr>
      <w:tr w:rsidR="006B2D7C" w:rsidRPr="004F2FE4" w:rsidTr="00461653">
        <w:trPr>
          <w:trHeight w:val="227"/>
        </w:trPr>
        <w:tc>
          <w:tcPr>
            <w:tcW w:w="7807" w:type="dxa"/>
            <w:vAlign w:val="center"/>
          </w:tcPr>
          <w:p w:rsidR="006B2D7C" w:rsidRPr="004F2FE4" w:rsidRDefault="006B2D7C" w:rsidP="00A55857">
            <w:pPr>
              <w:pStyle w:val="TableText"/>
            </w:pPr>
            <w:r w:rsidRPr="004F2FE4">
              <w:rPr>
                <w:szCs w:val="22"/>
              </w:rPr>
              <w:t>Forward financial/statistical reports promptly to the appropriate person/department</w:t>
            </w:r>
          </w:p>
        </w:tc>
        <w:tc>
          <w:tcPr>
            <w:tcW w:w="632" w:type="dxa"/>
            <w:vAlign w:val="center"/>
          </w:tcPr>
          <w:p w:rsidR="006B2D7C" w:rsidRPr="004F2FE4" w:rsidRDefault="006B2D7C" w:rsidP="00461653">
            <w:pPr>
              <w:pStyle w:val="Checkbox"/>
              <w:keepNext/>
              <w:ind w:left="473" w:hanging="360"/>
              <w:jc w:val="center"/>
              <w:rPr>
                <w:lang w:val="en-AU"/>
              </w:rPr>
            </w:pPr>
          </w:p>
        </w:tc>
        <w:tc>
          <w:tcPr>
            <w:tcW w:w="633" w:type="dxa"/>
            <w:vAlign w:val="center"/>
          </w:tcPr>
          <w:p w:rsidR="006B2D7C" w:rsidRPr="004F2FE4" w:rsidRDefault="006B2D7C" w:rsidP="00461653">
            <w:pPr>
              <w:pStyle w:val="Checkbox"/>
              <w:keepNext/>
              <w:ind w:left="473" w:hanging="360"/>
              <w:jc w:val="center"/>
              <w:rPr>
                <w:lang w:val="en-AU"/>
              </w:rPr>
            </w:pPr>
          </w:p>
        </w:tc>
      </w:tr>
      <w:tr w:rsidR="00571985" w:rsidRPr="004F2FE4" w:rsidTr="006B2D7C">
        <w:tc>
          <w:tcPr>
            <w:tcW w:w="7807" w:type="dxa"/>
            <w:shd w:val="clear" w:color="auto" w:fill="F2F2F2" w:themeFill="background1" w:themeFillShade="F2"/>
            <w:vAlign w:val="center"/>
          </w:tcPr>
          <w:p w:rsidR="00571985" w:rsidRPr="004F2FE4" w:rsidRDefault="00571985" w:rsidP="00571985">
            <w:pPr>
              <w:pStyle w:val="TableTextBold"/>
            </w:pPr>
            <w:r w:rsidRPr="004F2FE4">
              <w:t>Did the student’s overall performance meet the standard?</w:t>
            </w:r>
          </w:p>
        </w:tc>
        <w:tc>
          <w:tcPr>
            <w:tcW w:w="632" w:type="dxa"/>
            <w:shd w:val="clear" w:color="auto" w:fill="F2F2F2" w:themeFill="background1" w:themeFillShade="F2"/>
          </w:tcPr>
          <w:p w:rsidR="00571985" w:rsidRPr="004F2FE4" w:rsidRDefault="00571985" w:rsidP="00571985">
            <w:pPr>
              <w:pStyle w:val="Checkbox"/>
              <w:ind w:left="473" w:hanging="360"/>
              <w:rPr>
                <w:lang w:val="en-AU"/>
              </w:rPr>
            </w:pPr>
          </w:p>
        </w:tc>
        <w:tc>
          <w:tcPr>
            <w:tcW w:w="633" w:type="dxa"/>
            <w:shd w:val="clear" w:color="auto" w:fill="F2F2F2" w:themeFill="background1" w:themeFillShade="F2"/>
          </w:tcPr>
          <w:p w:rsidR="00571985" w:rsidRPr="004F2FE4" w:rsidRDefault="00571985" w:rsidP="00571985">
            <w:pPr>
              <w:pStyle w:val="Checkbox"/>
              <w:ind w:left="473" w:hanging="360"/>
              <w:rPr>
                <w:lang w:val="en-AU"/>
              </w:rPr>
            </w:pPr>
          </w:p>
        </w:tc>
      </w:tr>
    </w:tbl>
    <w:p w:rsidR="00A55857" w:rsidRPr="004F2FE4" w:rsidRDefault="00A55857" w:rsidP="00A55857">
      <w:pPr>
        <w:spacing w:after="0" w:line="240" w:lineRule="auto"/>
        <w:rPr>
          <w:rFonts w:ascii="Helvetica" w:hAnsi="Helvetica"/>
        </w:rPr>
      </w:pPr>
    </w:p>
    <w:tbl>
      <w:tblPr>
        <w:tblW w:w="9073"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4F2FE4" w:rsidTr="006B2D7C">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4F2FE4" w:rsidRDefault="004B312C" w:rsidP="00C1456C">
            <w:pPr>
              <w:pStyle w:val="TableTextBold"/>
            </w:pPr>
            <w:r w:rsidRPr="004F2FE4">
              <w:t>Feedback to student and trainer/assessor</w:t>
            </w:r>
          </w:p>
        </w:tc>
      </w:tr>
      <w:tr w:rsidR="004B312C" w:rsidRPr="004F2FE4" w:rsidTr="006B2D7C">
        <w:trPr>
          <w:cantSplit/>
          <w:trHeight w:val="2948"/>
        </w:trPr>
        <w:tc>
          <w:tcPr>
            <w:tcW w:w="9073" w:type="dxa"/>
            <w:gridSpan w:val="4"/>
            <w:tcBorders>
              <w:top w:val="single" w:sz="4" w:space="0" w:color="auto"/>
              <w:bottom w:val="single" w:sz="4" w:space="0" w:color="auto"/>
            </w:tcBorders>
          </w:tcPr>
          <w:p w:rsidR="004B312C" w:rsidRPr="004F2FE4" w:rsidRDefault="004B312C" w:rsidP="00C1456C">
            <w:pPr>
              <w:pStyle w:val="TableTextBold"/>
            </w:pPr>
            <w:r w:rsidRPr="004F2FE4">
              <w:t>Strengths:</w:t>
            </w:r>
          </w:p>
        </w:tc>
      </w:tr>
      <w:tr w:rsidR="004B312C" w:rsidRPr="004F2FE4" w:rsidTr="006B2D7C">
        <w:trPr>
          <w:cantSplit/>
          <w:trHeight w:val="2948"/>
        </w:trPr>
        <w:tc>
          <w:tcPr>
            <w:tcW w:w="9073" w:type="dxa"/>
            <w:gridSpan w:val="4"/>
            <w:tcBorders>
              <w:top w:val="single" w:sz="4" w:space="0" w:color="auto"/>
              <w:bottom w:val="single" w:sz="4" w:space="0" w:color="auto"/>
            </w:tcBorders>
          </w:tcPr>
          <w:p w:rsidR="004B312C" w:rsidRPr="004F2FE4" w:rsidRDefault="004B312C" w:rsidP="00C1456C">
            <w:pPr>
              <w:pStyle w:val="TableTextBold"/>
            </w:pPr>
            <w:r w:rsidRPr="004F2FE4">
              <w:t>Improvements needed:</w:t>
            </w:r>
          </w:p>
        </w:tc>
      </w:tr>
      <w:tr w:rsidR="004B312C" w:rsidRPr="004F2FE4" w:rsidTr="006B2D7C">
        <w:trPr>
          <w:cantSplit/>
          <w:trHeight w:val="2948"/>
        </w:trPr>
        <w:tc>
          <w:tcPr>
            <w:tcW w:w="9073" w:type="dxa"/>
            <w:gridSpan w:val="4"/>
            <w:tcBorders>
              <w:top w:val="single" w:sz="4" w:space="0" w:color="auto"/>
              <w:left w:val="single" w:sz="4" w:space="0" w:color="auto"/>
              <w:bottom w:val="single" w:sz="4" w:space="0" w:color="auto"/>
              <w:right w:val="single" w:sz="4" w:space="0" w:color="auto"/>
            </w:tcBorders>
          </w:tcPr>
          <w:p w:rsidR="004B312C" w:rsidRPr="004F2FE4" w:rsidRDefault="004B312C" w:rsidP="00C1456C">
            <w:pPr>
              <w:pStyle w:val="TableTextBold"/>
            </w:pPr>
            <w:r w:rsidRPr="004F2FE4">
              <w:t>General comments:</w:t>
            </w:r>
          </w:p>
        </w:tc>
      </w:tr>
      <w:tr w:rsidR="004B312C" w:rsidRPr="004F2FE4" w:rsidTr="006B2D7C">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4F2FE4" w:rsidRDefault="004B312C" w:rsidP="00C1456C">
            <w:pPr>
              <w:pStyle w:val="TableTextBold"/>
              <w:spacing w:before="120"/>
            </w:pPr>
            <w:r w:rsidRPr="004F2FE4">
              <w:t>Candidate signature</w:t>
            </w:r>
          </w:p>
        </w:tc>
        <w:tc>
          <w:tcPr>
            <w:tcW w:w="3486" w:type="dxa"/>
            <w:tcBorders>
              <w:top w:val="single" w:sz="4" w:space="0" w:color="auto"/>
              <w:bottom w:val="single" w:sz="4" w:space="0" w:color="auto"/>
            </w:tcBorders>
            <w:vAlign w:val="center"/>
          </w:tcPr>
          <w:p w:rsidR="004B312C" w:rsidRPr="004F2FE4"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4F2FE4" w:rsidRDefault="004B312C" w:rsidP="00C1456C">
            <w:pPr>
              <w:pStyle w:val="TableTextBold"/>
              <w:spacing w:before="120"/>
            </w:pPr>
            <w:r w:rsidRPr="004F2FE4">
              <w:t>Date</w:t>
            </w:r>
          </w:p>
        </w:tc>
        <w:tc>
          <w:tcPr>
            <w:tcW w:w="1676" w:type="dxa"/>
            <w:tcBorders>
              <w:top w:val="single" w:sz="4" w:space="0" w:color="auto"/>
              <w:bottom w:val="single" w:sz="4" w:space="0" w:color="auto"/>
            </w:tcBorders>
            <w:vAlign w:val="center"/>
          </w:tcPr>
          <w:p w:rsidR="004B312C" w:rsidRPr="004F2FE4" w:rsidRDefault="004B312C" w:rsidP="00C1456C">
            <w:pPr>
              <w:pStyle w:val="TableTextBold"/>
              <w:spacing w:before="120"/>
            </w:pPr>
          </w:p>
        </w:tc>
      </w:tr>
      <w:tr w:rsidR="004B312C" w:rsidRPr="004F2FE4" w:rsidTr="006B2D7C">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4F2FE4" w:rsidRDefault="004B312C" w:rsidP="00C1456C">
            <w:pPr>
              <w:pStyle w:val="TableTextBold"/>
              <w:spacing w:before="120"/>
            </w:pPr>
            <w:r w:rsidRPr="004F2FE4">
              <w:t>Assessor signature</w:t>
            </w:r>
          </w:p>
        </w:tc>
        <w:tc>
          <w:tcPr>
            <w:tcW w:w="3486" w:type="dxa"/>
            <w:tcBorders>
              <w:top w:val="single" w:sz="4" w:space="0" w:color="auto"/>
            </w:tcBorders>
            <w:vAlign w:val="center"/>
          </w:tcPr>
          <w:p w:rsidR="004B312C" w:rsidRPr="004F2FE4"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4F2FE4" w:rsidRDefault="004B312C" w:rsidP="00C1456C">
            <w:pPr>
              <w:pStyle w:val="TableTextBold"/>
              <w:spacing w:before="120"/>
            </w:pPr>
            <w:r w:rsidRPr="004F2FE4">
              <w:t>Date</w:t>
            </w:r>
          </w:p>
        </w:tc>
        <w:tc>
          <w:tcPr>
            <w:tcW w:w="1676" w:type="dxa"/>
            <w:tcBorders>
              <w:top w:val="single" w:sz="4" w:space="0" w:color="auto"/>
            </w:tcBorders>
            <w:vAlign w:val="center"/>
          </w:tcPr>
          <w:p w:rsidR="004B312C" w:rsidRPr="004F2FE4" w:rsidRDefault="004B312C" w:rsidP="00C1456C">
            <w:pPr>
              <w:pStyle w:val="TableTextBold"/>
              <w:spacing w:before="120"/>
            </w:pPr>
          </w:p>
        </w:tc>
      </w:tr>
    </w:tbl>
    <w:p w:rsidR="00F5028F" w:rsidRPr="004F2FE4" w:rsidRDefault="00F5028F">
      <w:pPr>
        <w:rPr>
          <w:rStyle w:val="BodyCopyBold"/>
          <w:rFonts w:ascii="Helvetica" w:hAnsi="Helvetica"/>
        </w:rPr>
        <w:sectPr w:rsidR="00F5028F" w:rsidRPr="004F2FE4"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4F2FE4" w:rsidRDefault="00F5028F" w:rsidP="00F5028F">
      <w:pPr>
        <w:pStyle w:val="Heading1"/>
        <w:rPr>
          <w:rStyle w:val="BodyCopyBold"/>
          <w:rFonts w:ascii="Helvetica" w:hAnsi="Helvetica"/>
        </w:rPr>
      </w:pPr>
      <w:bookmarkStart w:id="25" w:name="_Toc337029314"/>
      <w:bookmarkStart w:id="26" w:name="_Toc425770676"/>
      <w:r w:rsidRPr="004F2FE4">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4F2FE4" w:rsidTr="00AF666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pPr>
            <w:r w:rsidRPr="004F2FE4">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4F2FE4" w:rsidRDefault="00F5028F" w:rsidP="00C1456C">
            <w:pPr>
              <w:pStyle w:val="TableText"/>
            </w:pPr>
          </w:p>
        </w:tc>
      </w:tr>
      <w:tr w:rsidR="00F5028F" w:rsidRPr="004F2FE4" w:rsidTr="00AF666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pPr>
            <w:r w:rsidRPr="004F2FE4">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4F2FE4"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pPr>
            <w:r w:rsidRPr="004F2FE4">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4F2FE4" w:rsidRDefault="00F5028F" w:rsidP="00C1456C">
            <w:pPr>
              <w:pStyle w:val="TableText"/>
            </w:pPr>
          </w:p>
        </w:tc>
      </w:tr>
      <w:tr w:rsidR="00F5028F" w:rsidRPr="004F2FE4" w:rsidTr="00AF6661">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4F2FE4" w:rsidRDefault="00F5028F" w:rsidP="00C1456C">
            <w:pPr>
              <w:pStyle w:val="TableTextBold"/>
              <w:rPr>
                <w:i/>
                <w:sz w:val="16"/>
              </w:rPr>
            </w:pPr>
            <w:r w:rsidRPr="004F2FE4">
              <w:t>Relationship to student:</w:t>
            </w:r>
          </w:p>
        </w:tc>
        <w:tc>
          <w:tcPr>
            <w:tcW w:w="1451" w:type="dxa"/>
            <w:tcBorders>
              <w:top w:val="single" w:sz="4" w:space="0" w:color="auto"/>
              <w:left w:val="single" w:sz="4" w:space="0" w:color="auto"/>
              <w:bottom w:val="nil"/>
              <w:right w:val="nil"/>
            </w:tcBorders>
          </w:tcPr>
          <w:p w:rsidR="00F5028F" w:rsidRPr="004F2FE4" w:rsidRDefault="00F5028F" w:rsidP="00F5028F">
            <w:pPr>
              <w:pStyle w:val="boxbullet"/>
              <w:tabs>
                <w:tab w:val="num" w:pos="360"/>
              </w:tabs>
              <w:ind w:left="360"/>
              <w:rPr>
                <w:rFonts w:cs="Arial"/>
                <w:sz w:val="20"/>
                <w:lang w:val="en-AU"/>
              </w:rPr>
            </w:pPr>
            <w:r w:rsidRPr="004F2FE4">
              <w:rPr>
                <w:rFonts w:cs="Arial"/>
                <w:sz w:val="20"/>
                <w:lang w:val="en-AU"/>
              </w:rPr>
              <w:t>Employer</w:t>
            </w:r>
          </w:p>
        </w:tc>
        <w:tc>
          <w:tcPr>
            <w:tcW w:w="1726" w:type="dxa"/>
            <w:tcBorders>
              <w:top w:val="single" w:sz="4" w:space="0" w:color="auto"/>
              <w:left w:val="nil"/>
              <w:bottom w:val="nil"/>
              <w:right w:val="nil"/>
            </w:tcBorders>
          </w:tcPr>
          <w:p w:rsidR="00F5028F" w:rsidRPr="004F2FE4" w:rsidRDefault="00F5028F" w:rsidP="00F5028F">
            <w:pPr>
              <w:pStyle w:val="boxbullet"/>
              <w:tabs>
                <w:tab w:val="num" w:pos="360"/>
              </w:tabs>
              <w:ind w:left="360"/>
              <w:rPr>
                <w:rFonts w:cs="Arial"/>
                <w:sz w:val="20"/>
                <w:lang w:val="en-AU"/>
              </w:rPr>
            </w:pPr>
            <w:r w:rsidRPr="004F2FE4">
              <w:rPr>
                <w:rFonts w:cs="Arial"/>
                <w:sz w:val="20"/>
                <w:lang w:val="en-AU"/>
              </w:rPr>
              <w:t>Supervisor</w:t>
            </w:r>
          </w:p>
        </w:tc>
        <w:tc>
          <w:tcPr>
            <w:tcW w:w="1730" w:type="dxa"/>
            <w:gridSpan w:val="5"/>
            <w:tcBorders>
              <w:top w:val="single" w:sz="4" w:space="0" w:color="auto"/>
              <w:left w:val="nil"/>
              <w:bottom w:val="nil"/>
              <w:right w:val="nil"/>
            </w:tcBorders>
          </w:tcPr>
          <w:p w:rsidR="00F5028F" w:rsidRPr="004F2FE4" w:rsidRDefault="00F5028F" w:rsidP="00F5028F">
            <w:pPr>
              <w:pStyle w:val="boxbullet"/>
              <w:tabs>
                <w:tab w:val="num" w:pos="360"/>
              </w:tabs>
              <w:ind w:left="360"/>
              <w:rPr>
                <w:rFonts w:cs="Arial"/>
                <w:sz w:val="20"/>
                <w:lang w:val="en-AU"/>
              </w:rPr>
            </w:pPr>
            <w:r w:rsidRPr="004F2FE4">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4F2FE4" w:rsidRDefault="00F5028F" w:rsidP="00F5028F">
            <w:pPr>
              <w:pStyle w:val="boxbullet"/>
              <w:tabs>
                <w:tab w:val="num" w:pos="360"/>
              </w:tabs>
              <w:ind w:left="360"/>
              <w:rPr>
                <w:rFonts w:cs="Arial"/>
                <w:sz w:val="20"/>
                <w:lang w:val="en-AU"/>
              </w:rPr>
            </w:pPr>
            <w:r w:rsidRPr="004F2FE4">
              <w:rPr>
                <w:rFonts w:cs="Arial"/>
                <w:sz w:val="20"/>
                <w:lang w:val="en-AU"/>
              </w:rPr>
              <w:t>Other</w:t>
            </w:r>
          </w:p>
        </w:tc>
      </w:tr>
      <w:tr w:rsidR="00F5028F" w:rsidRPr="004F2FE4" w:rsidTr="00AF6661">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4F2FE4" w:rsidRDefault="00F5028F" w:rsidP="00C1456C">
            <w:pPr>
              <w:pStyle w:val="TableText"/>
              <w:rPr>
                <w:i/>
                <w:sz w:val="16"/>
                <w:szCs w:val="16"/>
              </w:rPr>
            </w:pPr>
            <w:r w:rsidRPr="004F2FE4">
              <w:rPr>
                <w:i/>
                <w:sz w:val="16"/>
                <w:szCs w:val="16"/>
              </w:rPr>
              <w:t>Please specify:_______________________________________________</w:t>
            </w:r>
          </w:p>
          <w:p w:rsidR="00F5028F" w:rsidRPr="004F2FE4" w:rsidRDefault="00F5028F" w:rsidP="00C1456C">
            <w:pPr>
              <w:pStyle w:val="TableText"/>
              <w:rPr>
                <w:sz w:val="16"/>
                <w:szCs w:val="16"/>
              </w:rPr>
            </w:pPr>
            <w:r w:rsidRPr="004F2FE4">
              <w:rPr>
                <w:i/>
                <w:sz w:val="16"/>
                <w:szCs w:val="16"/>
              </w:rPr>
              <w:t>Please do not complete the form if you are a relative, close friend or have a conflict of interest]</w:t>
            </w:r>
          </w:p>
        </w:tc>
      </w:tr>
      <w:tr w:rsidR="00F5028F" w:rsidRPr="004F2FE4" w:rsidTr="00AF666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pPr>
            <w:r w:rsidRPr="004F2FE4">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4F2FE4" w:rsidRDefault="00FB169B" w:rsidP="00F5028F">
            <w:pPr>
              <w:pStyle w:val="TableText"/>
            </w:pPr>
            <w:r>
              <w:fldChar w:fldCharType="begin"/>
            </w:r>
            <w:r>
              <w:instrText xml:space="preserve"> REF  UnitName  \* MERGEFORMAT </w:instrText>
            </w:r>
            <w:r>
              <w:fldChar w:fldCharType="separate"/>
            </w:r>
            <w:sdt>
              <w:sdtPr>
                <w:alias w:val="Unit name "/>
                <w:tag w:val="Unit name "/>
                <w:id w:val="-2111110320"/>
                <w:placeholder>
                  <w:docPart w:val="CF93310964BB4329ACA249BD8A1ABD19"/>
                </w:placeholder>
              </w:sdtPr>
              <w:sdtEndPr/>
              <w:sdtContent>
                <w:r w:rsidR="002226C9" w:rsidRPr="004F2FE4">
                  <w:t>Audit financial procedures</w:t>
                </w:r>
              </w:sdtContent>
            </w:sdt>
            <w:r>
              <w:fldChar w:fldCharType="end"/>
            </w:r>
          </w:p>
          <w:p w:rsidR="00F5028F" w:rsidRPr="004F2FE4" w:rsidRDefault="00FB169B" w:rsidP="00F5028F">
            <w:pPr>
              <w:pStyle w:val="TableText"/>
              <w:rPr>
                <w:highlight w:val="green"/>
              </w:rPr>
            </w:pPr>
            <w:r>
              <w:fldChar w:fldCharType="begin"/>
            </w:r>
            <w:r>
              <w:instrText xml:space="preserve"> REF  UnitCode  \* MERGEFORMAT </w:instrText>
            </w:r>
            <w:r>
              <w:fldChar w:fldCharType="separate"/>
            </w:r>
            <w:sdt>
              <w:sdtPr>
                <w:alias w:val="Unit code"/>
                <w:tag w:val="Unit code"/>
                <w:id w:val="-725680075"/>
                <w:placeholder>
                  <w:docPart w:val="8890E74B0708495FA303AC298CCA6A3C"/>
                </w:placeholder>
              </w:sdtPr>
              <w:sdtEndPr/>
              <w:sdtContent>
                <w:r w:rsidR="002226C9" w:rsidRPr="004F2FE4">
                  <w:t>D1.HFI.CL8.01</w:t>
                </w:r>
                <w:r w:rsidR="002226C9" w:rsidRPr="004F2FE4">
                  <w:br/>
                  <w:t>D1.HFA.CL7.05</w:t>
                </w:r>
                <w:r w:rsidR="002226C9" w:rsidRPr="004F2FE4">
                  <w:br/>
                  <w:t>D2.TFA.CL7.01</w:t>
                </w:r>
              </w:sdtContent>
            </w:sdt>
            <w:r>
              <w:fldChar w:fldCharType="end"/>
            </w:r>
          </w:p>
        </w:tc>
      </w:tr>
      <w:tr w:rsidR="00F5028F" w:rsidRPr="004F2FE4" w:rsidTr="00AF6661">
        <w:tc>
          <w:tcPr>
            <w:tcW w:w="9072" w:type="dxa"/>
            <w:gridSpan w:val="11"/>
            <w:tcBorders>
              <w:top w:val="single" w:sz="4" w:space="0" w:color="auto"/>
              <w:left w:val="single" w:sz="4" w:space="0" w:color="auto"/>
              <w:bottom w:val="single" w:sz="4" w:space="0" w:color="auto"/>
              <w:right w:val="single" w:sz="4" w:space="0" w:color="auto"/>
            </w:tcBorders>
          </w:tcPr>
          <w:p w:rsidR="00F5028F" w:rsidRPr="004F2FE4" w:rsidRDefault="00F5028F" w:rsidP="00C1456C">
            <w:pPr>
              <w:pStyle w:val="TableText"/>
            </w:pPr>
            <w:r w:rsidRPr="004F2FE4">
              <w:t>The student is being assessed against industry competency standards and we are seeking your support in the judgement of their competence.</w:t>
            </w:r>
          </w:p>
          <w:p w:rsidR="00F5028F" w:rsidRPr="004F2FE4" w:rsidRDefault="00F5028F" w:rsidP="00C1456C">
            <w:pPr>
              <w:pStyle w:val="TableText"/>
            </w:pPr>
            <w:r w:rsidRPr="004F2FE4">
              <w:t>Please answer these questions as a record of their performance while working with you.  Thank you for your time.</w:t>
            </w:r>
          </w:p>
        </w:tc>
      </w:tr>
      <w:tr w:rsidR="00F5028F" w:rsidRPr="004F2FE4" w:rsidTr="00AF6661">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F2FE4" w:rsidRDefault="00F5028F" w:rsidP="00C1456C">
            <w:pPr>
              <w:pStyle w:val="TableTextBold"/>
            </w:pPr>
            <w:r w:rsidRPr="004F2FE4">
              <w:t>Do you believe the trainee has demonstrated the following skills?</w:t>
            </w:r>
          </w:p>
          <w:p w:rsidR="00F5028F" w:rsidRPr="004F2FE4" w:rsidRDefault="00F5028F" w:rsidP="00C1456C">
            <w:pPr>
              <w:pStyle w:val="TableText"/>
              <w:rPr>
                <w:i/>
                <w:sz w:val="16"/>
                <w:szCs w:val="16"/>
              </w:rPr>
            </w:pPr>
            <w:r w:rsidRPr="004F2FE4">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F2FE4" w:rsidRDefault="00F5028F" w:rsidP="00C1456C">
            <w:pPr>
              <w:pStyle w:val="TableText"/>
              <w:jc w:val="center"/>
              <w:rPr>
                <w:b/>
              </w:rPr>
            </w:pPr>
            <w:r w:rsidRPr="004F2FE4">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F2FE4" w:rsidRDefault="00F5028F" w:rsidP="00C1456C">
            <w:pPr>
              <w:pStyle w:val="TableText"/>
              <w:jc w:val="center"/>
              <w:rPr>
                <w:b/>
              </w:rPr>
            </w:pPr>
            <w:r w:rsidRPr="004F2FE4">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F2FE4" w:rsidRDefault="00F5028F" w:rsidP="00C1456C">
            <w:pPr>
              <w:pStyle w:val="TableText"/>
              <w:jc w:val="center"/>
              <w:rPr>
                <w:b/>
              </w:rPr>
            </w:pPr>
            <w:r w:rsidRPr="004F2FE4">
              <w:rPr>
                <w:b/>
              </w:rPr>
              <w:t>Not sure</w:t>
            </w:r>
          </w:p>
        </w:tc>
      </w:tr>
      <w:bookmarkStart w:id="27" w:name="Element1"/>
      <w:tr w:rsidR="00AF6661" w:rsidRPr="004F2FE4" w:rsidTr="00AF6661">
        <w:tc>
          <w:tcPr>
            <w:tcW w:w="9072"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rsidR="00AF6661" w:rsidRPr="004F2FE4" w:rsidRDefault="00FB169B" w:rsidP="00AF6661">
            <w:pPr>
              <w:pStyle w:val="Checkbox"/>
              <w:numPr>
                <w:ilvl w:val="0"/>
                <w:numId w:val="0"/>
              </w:numPr>
              <w:ind w:left="340" w:hanging="227"/>
              <w:rPr>
                <w:lang w:val="en-AU"/>
              </w:rPr>
            </w:pPr>
            <w:sdt>
              <w:sdtPr>
                <w:rPr>
                  <w:highlight w:val="yellow"/>
                </w:rPr>
                <w:alias w:val="Element1"/>
                <w:tag w:val="Element1"/>
                <w:id w:val="-454108863"/>
                <w:placeholder>
                  <w:docPart w:val="436EBE44570D4D449A820B150E7BD140"/>
                </w:placeholder>
              </w:sdtPr>
              <w:sdtEndPr/>
              <w:sdtContent>
                <w:r w:rsidR="00AF6661" w:rsidRPr="00AF6661">
                  <w:rPr>
                    <w:rStyle w:val="BodyCopyBoldChar1"/>
                    <w:sz w:val="22"/>
                    <w:szCs w:val="22"/>
                  </w:rPr>
                  <w:t>Monitor financial procedures</w:t>
                </w:r>
              </w:sdtContent>
            </w:sdt>
            <w:bookmarkEnd w:id="27"/>
          </w:p>
        </w:tc>
      </w:tr>
      <w:bookmarkStart w:id="28" w:name="Criteria11"/>
      <w:tr w:rsidR="00F5028F" w:rsidRPr="004F2FE4" w:rsidTr="00AF666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F2FE4" w:rsidRDefault="00FB169B" w:rsidP="00C1456C">
            <w:pPr>
              <w:pStyle w:val="TableText"/>
              <w:rPr>
                <w:rFonts w:eastAsiaTheme="minorHAnsi"/>
              </w:rPr>
            </w:pPr>
            <w:sdt>
              <w:sdtPr>
                <w:alias w:val="Criteria11"/>
                <w:tag w:val="Criteria11"/>
                <w:id w:val="-1127778408"/>
                <w:placeholder>
                  <w:docPart w:val="4AFB9B0624C14C5EA86127D27420E62B"/>
                </w:placeholder>
              </w:sdtPr>
              <w:sdtEndPr/>
              <w:sdtContent>
                <w:r w:rsidR="00D273B1" w:rsidRPr="0082726C">
                  <w:t>Check</w:t>
                </w:r>
                <w:r w:rsidR="00D273B1">
                  <w:t>s</w:t>
                </w:r>
                <w:r w:rsidR="00D273B1" w:rsidRPr="0082726C">
                  <w:t xml:space="preserve"> transactions accord with enterprise procedures</w:t>
                </w:r>
              </w:sdtContent>
            </w:sdt>
            <w:bookmarkEnd w:id="28"/>
          </w:p>
        </w:tc>
        <w:tc>
          <w:tcPr>
            <w:tcW w:w="702" w:type="dxa"/>
            <w:gridSpan w:val="3"/>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r>
      <w:bookmarkStart w:id="29" w:name="Criteria12"/>
      <w:tr w:rsidR="00F5028F" w:rsidRPr="004F2FE4" w:rsidTr="00AF666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F2FE4" w:rsidRDefault="00FB169B" w:rsidP="00C1456C">
            <w:pPr>
              <w:pStyle w:val="TableText"/>
              <w:rPr>
                <w:rFonts w:eastAsiaTheme="minorHAnsi"/>
              </w:rPr>
            </w:pPr>
            <w:sdt>
              <w:sdtPr>
                <w:alias w:val="Criteria12"/>
                <w:tag w:val="Criteria12"/>
                <w:id w:val="405736065"/>
                <w:placeholder>
                  <w:docPart w:val="CE090B4E64924A65AD6F361B3DAB063C"/>
                </w:placeholder>
              </w:sdtPr>
              <w:sdtEndPr/>
              <w:sdtContent>
                <w:r w:rsidR="00D273B1" w:rsidRPr="0082726C">
                  <w:t>Balance</w:t>
                </w:r>
                <w:r w:rsidR="00D273B1">
                  <w:t>s</w:t>
                </w:r>
                <w:r w:rsidR="00D273B1" w:rsidRPr="0082726C">
                  <w:t xml:space="preserve"> transactions accurately</w:t>
                </w:r>
              </w:sdtContent>
            </w:sdt>
            <w:bookmarkEnd w:id="29"/>
          </w:p>
        </w:tc>
        <w:tc>
          <w:tcPr>
            <w:tcW w:w="702" w:type="dxa"/>
            <w:gridSpan w:val="3"/>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r>
      <w:bookmarkStart w:id="30" w:name="Criteria13"/>
      <w:tr w:rsidR="00F5028F" w:rsidRPr="004F2FE4" w:rsidTr="00AF666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F2FE4" w:rsidRDefault="00FB169B" w:rsidP="00C1456C">
            <w:pPr>
              <w:pStyle w:val="TableText"/>
              <w:rPr>
                <w:rFonts w:eastAsiaTheme="minorHAnsi"/>
              </w:rPr>
            </w:pPr>
            <w:sdt>
              <w:sdtPr>
                <w:alias w:val="Criteria13"/>
                <w:tag w:val="Criteria13"/>
                <w:id w:val="-1366747396"/>
                <w:placeholder>
                  <w:docPart w:val="DED736AD7AFB484CAD748100A0109197"/>
                </w:placeholder>
              </w:sdtPr>
              <w:sdtEndPr/>
              <w:sdtContent>
                <w:r w:rsidR="00D273B1" w:rsidRPr="0082726C">
                  <w:t>Check</w:t>
                </w:r>
                <w:r w:rsidR="00D273B1">
                  <w:t>s</w:t>
                </w:r>
                <w:r w:rsidR="00D273B1" w:rsidRPr="0082726C">
                  <w:t xml:space="preserve"> balances prepared by others are in accordance with enterprise procedures</w:t>
                </w:r>
              </w:sdtContent>
            </w:sdt>
            <w:bookmarkEnd w:id="30"/>
          </w:p>
        </w:tc>
        <w:tc>
          <w:tcPr>
            <w:tcW w:w="702" w:type="dxa"/>
            <w:gridSpan w:val="3"/>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r>
      <w:bookmarkStart w:id="31" w:name="Criteria14"/>
      <w:tr w:rsidR="00F5028F" w:rsidRPr="004F2FE4" w:rsidTr="00AF666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F2FE4" w:rsidRDefault="00FB169B" w:rsidP="00C1456C">
            <w:pPr>
              <w:pStyle w:val="TableText"/>
              <w:rPr>
                <w:rFonts w:eastAsiaTheme="minorHAnsi"/>
              </w:rPr>
            </w:pPr>
            <w:sdt>
              <w:sdtPr>
                <w:alias w:val="Criteria14"/>
                <w:tag w:val="Criteria14"/>
                <w:id w:val="-745028829"/>
                <w:placeholder>
                  <w:docPart w:val="C332576DC87F47B5AE47053E155F1ED0"/>
                </w:placeholder>
              </w:sdtPr>
              <w:sdtEndPr/>
              <w:sdtContent>
                <w:r w:rsidR="00D273B1" w:rsidRPr="0082726C">
                  <w:t>Implement</w:t>
                </w:r>
                <w:r w:rsidR="00D273B1">
                  <w:t>s</w:t>
                </w:r>
                <w:r w:rsidR="00D273B1" w:rsidRPr="0082726C">
                  <w:t xml:space="preserve"> and control financial systems in accordance with enterprise procedures</w:t>
                </w:r>
              </w:sdtContent>
            </w:sdt>
            <w:bookmarkEnd w:id="31"/>
          </w:p>
        </w:tc>
        <w:tc>
          <w:tcPr>
            <w:tcW w:w="702" w:type="dxa"/>
            <w:gridSpan w:val="3"/>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r>
      <w:bookmarkStart w:id="32" w:name="Criteria15"/>
      <w:tr w:rsidR="00F5028F" w:rsidRPr="004F2FE4" w:rsidTr="00AF666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F2FE4" w:rsidRDefault="00FB169B" w:rsidP="00C1456C">
            <w:pPr>
              <w:pStyle w:val="TableText"/>
              <w:rPr>
                <w:rFonts w:eastAsiaTheme="minorHAnsi"/>
              </w:rPr>
            </w:pPr>
            <w:sdt>
              <w:sdtPr>
                <w:alias w:val="Criteria15"/>
                <w:tag w:val="Criteria15"/>
                <w:id w:val="-1250800538"/>
                <w:placeholder>
                  <w:docPart w:val="1E234FA5083F469689884DC42604762A"/>
                </w:placeholder>
              </w:sdtPr>
              <w:sdtEndPr/>
              <w:sdtContent>
                <w:r w:rsidR="00D273B1" w:rsidRPr="0082726C">
                  <w:t>Monitor</w:t>
                </w:r>
                <w:r w:rsidR="00D273B1">
                  <w:t>s</w:t>
                </w:r>
                <w:r w:rsidR="00D273B1" w:rsidRPr="0082726C">
                  <w:t xml:space="preserve"> financial systems and provide input on possible improvements to appropriate personnel</w:t>
                </w:r>
              </w:sdtContent>
            </w:sdt>
            <w:bookmarkEnd w:id="32"/>
          </w:p>
        </w:tc>
        <w:tc>
          <w:tcPr>
            <w:tcW w:w="702" w:type="dxa"/>
            <w:gridSpan w:val="3"/>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r>
      <w:bookmarkStart w:id="33" w:name="Criteria16"/>
      <w:tr w:rsidR="00F5028F" w:rsidRPr="004F2FE4" w:rsidTr="00AF666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F2FE4" w:rsidRDefault="00FB169B" w:rsidP="00C1456C">
            <w:pPr>
              <w:pStyle w:val="TableText"/>
              <w:rPr>
                <w:rFonts w:eastAsiaTheme="minorHAnsi"/>
              </w:rPr>
            </w:pPr>
            <w:sdt>
              <w:sdtPr>
                <w:alias w:val="Criteria16"/>
                <w:tag w:val="Criteria16"/>
                <w:id w:val="798647913"/>
                <w:placeholder>
                  <w:docPart w:val="4B57C568512F4ADE9CB606D626683EE9"/>
                </w:placeholder>
              </w:sdtPr>
              <w:sdtEndPr/>
              <w:sdtContent>
                <w:r w:rsidR="00D273B1">
                  <w:t>Identifies</w:t>
                </w:r>
                <w:r w:rsidR="00D273B1" w:rsidRPr="0082726C">
                  <w:t xml:space="preserve"> and resolve discrepancies or errors according to level of responsibility and in consultation with designated persons</w:t>
                </w:r>
              </w:sdtContent>
            </w:sdt>
            <w:bookmarkEnd w:id="33"/>
          </w:p>
        </w:tc>
        <w:tc>
          <w:tcPr>
            <w:tcW w:w="702" w:type="dxa"/>
            <w:gridSpan w:val="3"/>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r>
      <w:bookmarkStart w:id="34" w:name="Element2"/>
      <w:tr w:rsidR="00AF6661" w:rsidRPr="004F2FE4" w:rsidTr="00AF6661">
        <w:tc>
          <w:tcPr>
            <w:tcW w:w="9072"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rsidR="00AF6661" w:rsidRPr="00AF6661" w:rsidRDefault="00FB169B" w:rsidP="00AF6661">
            <w:pPr>
              <w:pStyle w:val="BodyCopyBold0"/>
            </w:pPr>
            <w:sdt>
              <w:sdtPr>
                <w:rPr>
                  <w:highlight w:val="yellow"/>
                </w:rPr>
                <w:alias w:val="Element2"/>
                <w:tag w:val="Element2"/>
                <w:id w:val="1405419867"/>
                <w:placeholder>
                  <w:docPart w:val="D36A240ACDF24174A4C9FFAACC22B2AA"/>
                </w:placeholder>
              </w:sdtPr>
              <w:sdtEndPr/>
              <w:sdtContent>
                <w:r w:rsidR="00AF6661" w:rsidRPr="0082726C">
                  <w:t>Complete financial reports</w:t>
                </w:r>
              </w:sdtContent>
            </w:sdt>
            <w:bookmarkEnd w:id="34"/>
          </w:p>
        </w:tc>
      </w:tr>
      <w:bookmarkStart w:id="35" w:name="Criteria21"/>
      <w:tr w:rsidR="00F5028F" w:rsidRPr="004F2FE4" w:rsidTr="00AF666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F2FE4" w:rsidRDefault="00FB169B" w:rsidP="00C1456C">
            <w:pPr>
              <w:pStyle w:val="TableText"/>
              <w:rPr>
                <w:rFonts w:eastAsiaTheme="minorHAnsi"/>
              </w:rPr>
            </w:pPr>
            <w:sdt>
              <w:sdtPr>
                <w:alias w:val="Criteria21"/>
                <w:tag w:val="Criteria21"/>
                <w:id w:val="816762892"/>
                <w:placeholder>
                  <w:docPart w:val="2AA32EE78B9E4EF180038F4261ABBE7D"/>
                </w:placeholder>
              </w:sdtPr>
              <w:sdtEndPr/>
              <w:sdtContent>
                <w:r w:rsidR="00D273B1" w:rsidRPr="0082726C">
                  <w:t>Accurately complete</w:t>
                </w:r>
                <w:r w:rsidR="00D273B1">
                  <w:t>s</w:t>
                </w:r>
                <w:r w:rsidR="00D273B1" w:rsidRPr="0082726C">
                  <w:t xml:space="preserve"> routine financial/statistical reports within designated timelines</w:t>
                </w:r>
              </w:sdtContent>
            </w:sdt>
            <w:bookmarkEnd w:id="35"/>
          </w:p>
        </w:tc>
        <w:tc>
          <w:tcPr>
            <w:tcW w:w="702" w:type="dxa"/>
            <w:gridSpan w:val="3"/>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r>
      <w:bookmarkStart w:id="36" w:name="Criteria22"/>
      <w:tr w:rsidR="00F5028F" w:rsidRPr="004F2FE4" w:rsidTr="00AF666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F2FE4" w:rsidRDefault="00FB169B" w:rsidP="00C1456C">
            <w:pPr>
              <w:pStyle w:val="TableText"/>
              <w:rPr>
                <w:rFonts w:eastAsiaTheme="minorHAnsi"/>
              </w:rPr>
            </w:pPr>
            <w:sdt>
              <w:sdtPr>
                <w:alias w:val="Criteria2.2"/>
                <w:tag w:val="Criteria2.2"/>
                <w:id w:val="1906725335"/>
                <w:placeholder>
                  <w:docPart w:val="666BF7AFA41A4E3185B6ABAE98820ACA"/>
                </w:placeholder>
              </w:sdtPr>
              <w:sdtEndPr/>
              <w:sdtContent>
                <w:r w:rsidR="00D273B1" w:rsidRPr="0082726C">
                  <w:t>Forward</w:t>
                </w:r>
                <w:r w:rsidR="00D273B1">
                  <w:t>s</w:t>
                </w:r>
                <w:r w:rsidR="00D273B1" w:rsidRPr="0082726C">
                  <w:t xml:space="preserve"> financial/statistical reports promptly to the appropriate person/department</w:t>
                </w:r>
              </w:sdtContent>
            </w:sdt>
            <w:bookmarkEnd w:id="36"/>
          </w:p>
        </w:tc>
        <w:tc>
          <w:tcPr>
            <w:tcW w:w="702" w:type="dxa"/>
            <w:gridSpan w:val="3"/>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5028F" w:rsidRPr="004F2FE4" w:rsidRDefault="00F5028F" w:rsidP="00AF6661">
            <w:pPr>
              <w:pStyle w:val="Checkbox"/>
              <w:jc w:val="center"/>
              <w:rPr>
                <w:lang w:val="en-AU"/>
              </w:rPr>
            </w:pPr>
          </w:p>
        </w:tc>
      </w:tr>
      <w:tr w:rsidR="00F5028F" w:rsidRPr="004F2FE4" w:rsidTr="00AF6661">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keepNext/>
            </w:pPr>
            <w:r w:rsidRPr="004F2FE4">
              <w:lastRenderedPageBreak/>
              <w:t>Comments/feedback from Third Party to Trainer/Assessor:</w:t>
            </w:r>
          </w:p>
        </w:tc>
      </w:tr>
      <w:tr w:rsidR="00F5028F" w:rsidRPr="004F2FE4" w:rsidTr="00AF6661">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4F2FE4" w:rsidRDefault="00F5028F" w:rsidP="00C1456C">
            <w:pPr>
              <w:pStyle w:val="TableText"/>
              <w:keepNext/>
              <w:rPr>
                <w:b/>
              </w:rPr>
            </w:pPr>
          </w:p>
        </w:tc>
      </w:tr>
      <w:tr w:rsidR="00F5028F" w:rsidRPr="004F2FE4" w:rsidTr="00AF6661">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pPr>
            <w:r w:rsidRPr="004F2FE4">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pPr>
            <w:r w:rsidRPr="004F2FE4">
              <w:t>Date:</w:t>
            </w:r>
          </w:p>
        </w:tc>
      </w:tr>
      <w:tr w:rsidR="00F5028F" w:rsidRPr="004F2FE4" w:rsidTr="00AF6661">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F2FE4" w:rsidRDefault="00F5028F" w:rsidP="00C1456C">
            <w:pPr>
              <w:pStyle w:val="TableTextBold"/>
            </w:pPr>
            <w:r w:rsidRPr="004F2FE4">
              <w:t>Send to:</w:t>
            </w:r>
          </w:p>
        </w:tc>
      </w:tr>
    </w:tbl>
    <w:p w:rsidR="00F5028F" w:rsidRPr="004F2FE4" w:rsidRDefault="00F5028F">
      <w:pPr>
        <w:rPr>
          <w:rStyle w:val="BodyCopyBold"/>
          <w:rFonts w:ascii="Helvetica" w:hAnsi="Helvetica"/>
        </w:rPr>
        <w:sectPr w:rsidR="00F5028F" w:rsidRPr="004F2FE4"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4F2FE4" w:rsidRDefault="008A2F85" w:rsidP="00C1456C">
      <w:pPr>
        <w:pStyle w:val="Heading1"/>
        <w:rPr>
          <w:rStyle w:val="BodyCopyBold"/>
          <w:rFonts w:ascii="Helvetica" w:hAnsi="Helvetica"/>
        </w:rPr>
      </w:pPr>
      <w:bookmarkStart w:id="37" w:name="_Toc337029315"/>
      <w:bookmarkStart w:id="38" w:name="_Toc425770677"/>
      <w:r w:rsidRPr="004F2FE4">
        <w:lastRenderedPageBreak/>
        <w:t>Competency recording s</w:t>
      </w:r>
      <w:r w:rsidR="00C1456C" w:rsidRPr="004F2FE4">
        <w:t>heet</w:t>
      </w:r>
      <w:bookmarkEnd w:id="37"/>
      <w:bookmarkEnd w:id="38"/>
    </w:p>
    <w:tbl>
      <w:tblPr>
        <w:tblStyle w:val="TableGrid"/>
        <w:tblW w:w="14175" w:type="dxa"/>
        <w:tblLayout w:type="fixed"/>
        <w:tblLook w:val="04A0" w:firstRow="1" w:lastRow="0" w:firstColumn="1" w:lastColumn="0" w:noHBand="0" w:noVBand="1"/>
      </w:tblPr>
      <w:tblGrid>
        <w:gridCol w:w="3510"/>
        <w:gridCol w:w="6096"/>
        <w:gridCol w:w="4569"/>
      </w:tblGrid>
      <w:tr w:rsidR="00C1456C" w:rsidRPr="004F2FE4" w:rsidTr="00473855">
        <w:tc>
          <w:tcPr>
            <w:tcW w:w="3510" w:type="dxa"/>
            <w:shd w:val="clear" w:color="auto" w:fill="FFFFFF" w:themeFill="background1"/>
          </w:tcPr>
          <w:p w:rsidR="00C1456C" w:rsidRPr="004F2FE4" w:rsidRDefault="00C1456C" w:rsidP="00C1456C">
            <w:pPr>
              <w:pStyle w:val="TableTextBold"/>
              <w:rPr>
                <w:szCs w:val="24"/>
              </w:rPr>
            </w:pPr>
            <w:r w:rsidRPr="004F2FE4">
              <w:rPr>
                <w:szCs w:val="24"/>
              </w:rPr>
              <w:t>Name of Student</w:t>
            </w:r>
          </w:p>
        </w:tc>
        <w:tc>
          <w:tcPr>
            <w:tcW w:w="10665" w:type="dxa"/>
            <w:gridSpan w:val="2"/>
          </w:tcPr>
          <w:p w:rsidR="00C1456C" w:rsidRPr="004F2FE4" w:rsidRDefault="00C1456C" w:rsidP="00C1456C">
            <w:pPr>
              <w:pStyle w:val="TableText"/>
            </w:pPr>
          </w:p>
        </w:tc>
      </w:tr>
      <w:tr w:rsidR="00C1456C" w:rsidRPr="004F2FE4" w:rsidTr="00473855">
        <w:tc>
          <w:tcPr>
            <w:tcW w:w="3510" w:type="dxa"/>
            <w:shd w:val="clear" w:color="auto" w:fill="FFFFFF" w:themeFill="background1"/>
          </w:tcPr>
          <w:p w:rsidR="00C1456C" w:rsidRPr="004F2FE4" w:rsidRDefault="00C1456C" w:rsidP="00C1456C">
            <w:pPr>
              <w:pStyle w:val="TableTextBold"/>
              <w:rPr>
                <w:szCs w:val="24"/>
              </w:rPr>
            </w:pPr>
            <w:r w:rsidRPr="004F2FE4">
              <w:rPr>
                <w:szCs w:val="24"/>
              </w:rPr>
              <w:t>Name of Assessor/s</w:t>
            </w:r>
          </w:p>
        </w:tc>
        <w:tc>
          <w:tcPr>
            <w:tcW w:w="10665" w:type="dxa"/>
            <w:gridSpan w:val="2"/>
          </w:tcPr>
          <w:p w:rsidR="00C1456C" w:rsidRPr="004F2FE4" w:rsidRDefault="00C1456C" w:rsidP="00C1456C">
            <w:pPr>
              <w:pStyle w:val="TableText"/>
            </w:pPr>
          </w:p>
        </w:tc>
      </w:tr>
      <w:tr w:rsidR="00C1456C" w:rsidRPr="004F2FE4" w:rsidTr="00473855">
        <w:tc>
          <w:tcPr>
            <w:tcW w:w="3510" w:type="dxa"/>
            <w:shd w:val="clear" w:color="auto" w:fill="FFFFFF" w:themeFill="background1"/>
          </w:tcPr>
          <w:p w:rsidR="00C1456C" w:rsidRPr="004F2FE4" w:rsidRDefault="00C1456C" w:rsidP="00C1456C">
            <w:pPr>
              <w:pStyle w:val="TableTextBold"/>
              <w:rPr>
                <w:szCs w:val="24"/>
              </w:rPr>
            </w:pPr>
            <w:r w:rsidRPr="004F2FE4">
              <w:rPr>
                <w:szCs w:val="24"/>
              </w:rPr>
              <w:t>Unit of Competency</w:t>
            </w:r>
          </w:p>
        </w:tc>
        <w:tc>
          <w:tcPr>
            <w:tcW w:w="6096" w:type="dxa"/>
          </w:tcPr>
          <w:p w:rsidR="00C1456C" w:rsidRPr="004F2FE4" w:rsidRDefault="00FB169B" w:rsidP="00C1456C">
            <w:pPr>
              <w:pStyle w:val="TableText"/>
            </w:pPr>
            <w:r>
              <w:fldChar w:fldCharType="begin"/>
            </w:r>
            <w:r>
              <w:instrText xml:space="preserve"> REF  UnitName  \* MERGEFORMAT </w:instrText>
            </w:r>
            <w:r>
              <w:fldChar w:fldCharType="separate"/>
            </w:r>
            <w:sdt>
              <w:sdtPr>
                <w:alias w:val="Unit name "/>
                <w:tag w:val="Unit name "/>
                <w:id w:val="-611355734"/>
                <w:placeholder>
                  <w:docPart w:val="8CA38FA3DF934809AFFE319F65D04F38"/>
                </w:placeholder>
              </w:sdtPr>
              <w:sdtEndPr/>
              <w:sdtContent>
                <w:r w:rsidR="002226C9" w:rsidRPr="004F2FE4">
                  <w:t>Audit financial procedures</w:t>
                </w:r>
              </w:sdtContent>
            </w:sdt>
            <w:r>
              <w:fldChar w:fldCharType="end"/>
            </w:r>
          </w:p>
        </w:tc>
        <w:tc>
          <w:tcPr>
            <w:tcW w:w="4569" w:type="dxa"/>
          </w:tcPr>
          <w:p w:rsidR="00C1456C" w:rsidRPr="004F2FE4" w:rsidRDefault="00FB169B" w:rsidP="00C1456C">
            <w:pPr>
              <w:pStyle w:val="TableText"/>
            </w:pPr>
            <w:r>
              <w:fldChar w:fldCharType="begin"/>
            </w:r>
            <w:r>
              <w:instrText xml:space="preserve"> REF  UnitCode  \* MERGEFORMAT </w:instrText>
            </w:r>
            <w:r>
              <w:fldChar w:fldCharType="separate"/>
            </w:r>
            <w:sdt>
              <w:sdtPr>
                <w:alias w:val="Unit code"/>
                <w:tag w:val="Unit code"/>
                <w:id w:val="92295888"/>
                <w:placeholder>
                  <w:docPart w:val="E2E5D462C53044DBBF5959F0D4B15A7E"/>
                </w:placeholder>
              </w:sdtPr>
              <w:sdtEndPr/>
              <w:sdtContent>
                <w:r w:rsidR="002226C9" w:rsidRPr="004F2FE4">
                  <w:t>D1.HFI.CL8.01</w:t>
                </w:r>
                <w:r w:rsidR="002226C9" w:rsidRPr="004F2FE4">
                  <w:br/>
                  <w:t>D1.HFA.CL7.05</w:t>
                </w:r>
                <w:r w:rsidR="002226C9" w:rsidRPr="004F2FE4">
                  <w:br/>
                  <w:t>D2.TFA.CL7.01</w:t>
                </w:r>
              </w:sdtContent>
            </w:sdt>
            <w:r>
              <w:fldChar w:fldCharType="end"/>
            </w:r>
          </w:p>
        </w:tc>
      </w:tr>
      <w:tr w:rsidR="00C1456C" w:rsidRPr="004F2FE4" w:rsidTr="00473855">
        <w:tc>
          <w:tcPr>
            <w:tcW w:w="3510" w:type="dxa"/>
            <w:shd w:val="clear" w:color="auto" w:fill="FFFFFF" w:themeFill="background1"/>
          </w:tcPr>
          <w:p w:rsidR="00C1456C" w:rsidRPr="004F2FE4" w:rsidRDefault="00C1456C" w:rsidP="00C1456C">
            <w:pPr>
              <w:pStyle w:val="TableTextBold"/>
              <w:rPr>
                <w:szCs w:val="24"/>
              </w:rPr>
            </w:pPr>
            <w:r w:rsidRPr="004F2FE4">
              <w:rPr>
                <w:szCs w:val="24"/>
              </w:rPr>
              <w:t>Date assessment commenced</w:t>
            </w:r>
          </w:p>
        </w:tc>
        <w:tc>
          <w:tcPr>
            <w:tcW w:w="10665" w:type="dxa"/>
            <w:gridSpan w:val="2"/>
          </w:tcPr>
          <w:p w:rsidR="00C1456C" w:rsidRPr="004F2FE4" w:rsidRDefault="00C1456C" w:rsidP="00C1456C">
            <w:pPr>
              <w:pStyle w:val="TableText"/>
            </w:pPr>
          </w:p>
        </w:tc>
      </w:tr>
      <w:tr w:rsidR="00C1456C" w:rsidRPr="004F2FE4" w:rsidTr="00473855">
        <w:tc>
          <w:tcPr>
            <w:tcW w:w="3510" w:type="dxa"/>
            <w:shd w:val="clear" w:color="auto" w:fill="FFFFFF" w:themeFill="background1"/>
          </w:tcPr>
          <w:p w:rsidR="00C1456C" w:rsidRPr="004F2FE4" w:rsidRDefault="00C1456C" w:rsidP="00C1456C">
            <w:pPr>
              <w:pStyle w:val="TableTextBold"/>
              <w:rPr>
                <w:szCs w:val="24"/>
              </w:rPr>
            </w:pPr>
            <w:r w:rsidRPr="004F2FE4">
              <w:rPr>
                <w:szCs w:val="24"/>
              </w:rPr>
              <w:t>Date assessment finalised</w:t>
            </w:r>
          </w:p>
        </w:tc>
        <w:tc>
          <w:tcPr>
            <w:tcW w:w="10665" w:type="dxa"/>
            <w:gridSpan w:val="2"/>
          </w:tcPr>
          <w:p w:rsidR="00C1456C" w:rsidRPr="004F2FE4" w:rsidRDefault="00C1456C" w:rsidP="00C1456C">
            <w:pPr>
              <w:pStyle w:val="TableText"/>
            </w:pPr>
          </w:p>
        </w:tc>
      </w:tr>
      <w:tr w:rsidR="00C1456C" w:rsidRPr="004F2FE4" w:rsidTr="00473855">
        <w:tc>
          <w:tcPr>
            <w:tcW w:w="3510" w:type="dxa"/>
            <w:shd w:val="clear" w:color="auto" w:fill="FFFFFF" w:themeFill="background1"/>
          </w:tcPr>
          <w:p w:rsidR="00C1456C" w:rsidRPr="004F2FE4" w:rsidRDefault="00C1456C" w:rsidP="00C1456C">
            <w:pPr>
              <w:pStyle w:val="TableTextBold"/>
              <w:rPr>
                <w:szCs w:val="24"/>
              </w:rPr>
            </w:pPr>
            <w:r w:rsidRPr="004F2FE4">
              <w:t>Assessment decision</w:t>
            </w:r>
          </w:p>
        </w:tc>
        <w:tc>
          <w:tcPr>
            <w:tcW w:w="10665" w:type="dxa"/>
            <w:gridSpan w:val="2"/>
          </w:tcPr>
          <w:p w:rsidR="00C1456C" w:rsidRPr="004F2FE4" w:rsidRDefault="00A23257" w:rsidP="00C1456C">
            <w:pPr>
              <w:pStyle w:val="TableText"/>
            </w:pPr>
            <w:r w:rsidRPr="004F2FE4">
              <w:t xml:space="preserve">Pass </w:t>
            </w:r>
            <w:r w:rsidR="00C1456C" w:rsidRPr="004F2FE4">
              <w:t>Competent / Not Yet Competent (Circle one)</w:t>
            </w:r>
          </w:p>
        </w:tc>
      </w:tr>
      <w:tr w:rsidR="00C1456C" w:rsidRPr="004F2FE4" w:rsidTr="006B2D7C">
        <w:trPr>
          <w:trHeight w:val="2041"/>
        </w:trPr>
        <w:tc>
          <w:tcPr>
            <w:tcW w:w="3510" w:type="dxa"/>
            <w:shd w:val="clear" w:color="auto" w:fill="FFFFFF" w:themeFill="background1"/>
          </w:tcPr>
          <w:p w:rsidR="00C1456C" w:rsidRPr="004F2FE4" w:rsidRDefault="00C1456C" w:rsidP="00C1456C">
            <w:pPr>
              <w:pStyle w:val="TableTextBold"/>
            </w:pPr>
            <w:r w:rsidRPr="004F2FE4">
              <w:t>Follow up action required</w:t>
            </w:r>
          </w:p>
          <w:p w:rsidR="00C1456C" w:rsidRPr="004F2FE4" w:rsidRDefault="00C1456C" w:rsidP="00C1456C">
            <w:pPr>
              <w:pStyle w:val="TableText"/>
            </w:pPr>
            <w:r w:rsidRPr="004F2FE4">
              <w:t>(Insert additional work and assessment required to achieve competency)</w:t>
            </w:r>
          </w:p>
        </w:tc>
        <w:tc>
          <w:tcPr>
            <w:tcW w:w="10665" w:type="dxa"/>
            <w:gridSpan w:val="2"/>
          </w:tcPr>
          <w:p w:rsidR="00C1456C" w:rsidRPr="004F2FE4" w:rsidRDefault="00C1456C" w:rsidP="00C1456C">
            <w:pPr>
              <w:pStyle w:val="TableText"/>
            </w:pPr>
          </w:p>
        </w:tc>
      </w:tr>
      <w:tr w:rsidR="00C1456C" w:rsidRPr="004F2FE4" w:rsidTr="006B2D7C">
        <w:trPr>
          <w:trHeight w:val="2041"/>
        </w:trPr>
        <w:tc>
          <w:tcPr>
            <w:tcW w:w="3510" w:type="dxa"/>
            <w:shd w:val="clear" w:color="auto" w:fill="FFFFFF" w:themeFill="background1"/>
          </w:tcPr>
          <w:p w:rsidR="00C1456C" w:rsidRPr="004F2FE4" w:rsidRDefault="00C1456C" w:rsidP="00C1456C">
            <w:pPr>
              <w:pStyle w:val="TableTextBold"/>
            </w:pPr>
            <w:r w:rsidRPr="004F2FE4">
              <w:t>Comments/observations by assessor/s</w:t>
            </w:r>
          </w:p>
        </w:tc>
        <w:tc>
          <w:tcPr>
            <w:tcW w:w="10665" w:type="dxa"/>
            <w:gridSpan w:val="2"/>
          </w:tcPr>
          <w:p w:rsidR="00C1456C" w:rsidRPr="004F2FE4" w:rsidRDefault="00C1456C" w:rsidP="00C1456C">
            <w:pPr>
              <w:pStyle w:val="TableText"/>
            </w:pPr>
          </w:p>
        </w:tc>
      </w:tr>
    </w:tbl>
    <w:p w:rsidR="00C1456C" w:rsidRPr="004F2FE4" w:rsidRDefault="00C1456C">
      <w:pPr>
        <w:rPr>
          <w:rStyle w:val="BodyCopyBold"/>
          <w:rFonts w:ascii="Helvetica" w:hAnsi="Helvetica"/>
        </w:rPr>
      </w:pPr>
      <w:r w:rsidRPr="004F2FE4">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4F2FE4" w:rsidTr="00C1456C">
        <w:trPr>
          <w:tblHeader/>
        </w:trPr>
        <w:tc>
          <w:tcPr>
            <w:tcW w:w="14175" w:type="dxa"/>
            <w:gridSpan w:val="8"/>
            <w:tcBorders>
              <w:top w:val="nil"/>
              <w:left w:val="nil"/>
              <w:right w:val="nil"/>
            </w:tcBorders>
            <w:shd w:val="clear" w:color="auto" w:fill="auto"/>
            <w:vAlign w:val="center"/>
          </w:tcPr>
          <w:p w:rsidR="00C1456C" w:rsidRPr="004F2FE4" w:rsidRDefault="00C1456C" w:rsidP="00C1456C">
            <w:pPr>
              <w:pStyle w:val="TableText"/>
            </w:pPr>
            <w:r w:rsidRPr="004F2FE4">
              <w:lastRenderedPageBreak/>
              <w:t>Place a tick (</w:t>
            </w:r>
            <w:r w:rsidRPr="004F2FE4">
              <w:sym w:font="Wingdings" w:char="F0FC"/>
            </w:r>
            <w:r w:rsidRPr="004F2FE4">
              <w:t>) in the column to reflect evidence obtained to determine Competency of the student for each Performance Criteria.</w:t>
            </w:r>
          </w:p>
        </w:tc>
      </w:tr>
      <w:tr w:rsidR="00C1456C" w:rsidRPr="004F2FE4" w:rsidTr="00461653">
        <w:trPr>
          <w:tblHeader/>
        </w:trPr>
        <w:tc>
          <w:tcPr>
            <w:tcW w:w="5495" w:type="dxa"/>
            <w:gridSpan w:val="2"/>
            <w:shd w:val="clear" w:color="auto" w:fill="F2F2F2" w:themeFill="background1" w:themeFillShade="F2"/>
            <w:vAlign w:val="center"/>
          </w:tcPr>
          <w:p w:rsidR="00C1456C" w:rsidRPr="004F2FE4" w:rsidRDefault="00C1456C" w:rsidP="00C1456C">
            <w:pPr>
              <w:pStyle w:val="TableTextBold"/>
            </w:pPr>
            <w:r w:rsidRPr="004F2FE4">
              <w:t>Element &amp; Performance Criteria</w:t>
            </w:r>
          </w:p>
        </w:tc>
        <w:tc>
          <w:tcPr>
            <w:tcW w:w="1693" w:type="dxa"/>
            <w:shd w:val="clear" w:color="auto" w:fill="F2F2F2" w:themeFill="background1" w:themeFillShade="F2"/>
            <w:vAlign w:val="center"/>
          </w:tcPr>
          <w:p w:rsidR="00C1456C" w:rsidRPr="004F2FE4" w:rsidRDefault="00C1456C" w:rsidP="00C1456C">
            <w:pPr>
              <w:pStyle w:val="TableTextBold"/>
              <w:jc w:val="center"/>
            </w:pPr>
            <w:r w:rsidRPr="004F2FE4">
              <w:t>Observation of skills</w:t>
            </w:r>
          </w:p>
        </w:tc>
        <w:tc>
          <w:tcPr>
            <w:tcW w:w="1425" w:type="dxa"/>
            <w:shd w:val="clear" w:color="auto" w:fill="F2F2F2" w:themeFill="background1" w:themeFillShade="F2"/>
            <w:vAlign w:val="center"/>
          </w:tcPr>
          <w:p w:rsidR="00C1456C" w:rsidRPr="004F2FE4" w:rsidRDefault="00C1456C" w:rsidP="00C1456C">
            <w:pPr>
              <w:pStyle w:val="TableTextBold"/>
              <w:jc w:val="center"/>
            </w:pPr>
            <w:r w:rsidRPr="004F2FE4">
              <w:t>3rd Party Statement</w:t>
            </w:r>
          </w:p>
        </w:tc>
        <w:tc>
          <w:tcPr>
            <w:tcW w:w="1418" w:type="dxa"/>
            <w:shd w:val="clear" w:color="auto" w:fill="F2F2F2" w:themeFill="background1" w:themeFillShade="F2"/>
            <w:vAlign w:val="center"/>
          </w:tcPr>
          <w:p w:rsidR="00C1456C" w:rsidRPr="004F2FE4" w:rsidRDefault="00C1456C" w:rsidP="00C1456C">
            <w:pPr>
              <w:pStyle w:val="TableTextBold"/>
              <w:jc w:val="center"/>
            </w:pPr>
            <w:r w:rsidRPr="004F2FE4">
              <w:t>Oral Questions</w:t>
            </w:r>
          </w:p>
        </w:tc>
        <w:tc>
          <w:tcPr>
            <w:tcW w:w="1417" w:type="dxa"/>
            <w:shd w:val="clear" w:color="auto" w:fill="F2F2F2" w:themeFill="background1" w:themeFillShade="F2"/>
            <w:vAlign w:val="center"/>
          </w:tcPr>
          <w:p w:rsidR="00C1456C" w:rsidRPr="004F2FE4" w:rsidRDefault="00C1456C" w:rsidP="00C1456C">
            <w:pPr>
              <w:pStyle w:val="TableTextBold"/>
              <w:jc w:val="center"/>
            </w:pPr>
            <w:r w:rsidRPr="004F2FE4">
              <w:t>Written Questions</w:t>
            </w:r>
          </w:p>
        </w:tc>
        <w:tc>
          <w:tcPr>
            <w:tcW w:w="1418" w:type="dxa"/>
            <w:shd w:val="clear" w:color="auto" w:fill="F2F2F2" w:themeFill="background1" w:themeFillShade="F2"/>
            <w:vAlign w:val="center"/>
          </w:tcPr>
          <w:p w:rsidR="00C1456C" w:rsidRPr="004F2FE4" w:rsidRDefault="00C1456C" w:rsidP="00C1456C">
            <w:pPr>
              <w:pStyle w:val="TableTextBold"/>
              <w:jc w:val="center"/>
            </w:pPr>
            <w:r w:rsidRPr="004F2FE4">
              <w:t>Work Projects</w:t>
            </w:r>
          </w:p>
        </w:tc>
        <w:tc>
          <w:tcPr>
            <w:tcW w:w="1309" w:type="dxa"/>
            <w:shd w:val="clear" w:color="auto" w:fill="F2F2F2" w:themeFill="background1" w:themeFillShade="F2"/>
            <w:vAlign w:val="center"/>
          </w:tcPr>
          <w:p w:rsidR="00C1456C" w:rsidRPr="004F2FE4" w:rsidRDefault="00C1456C" w:rsidP="00C1456C">
            <w:pPr>
              <w:pStyle w:val="TableTextBold"/>
              <w:jc w:val="center"/>
            </w:pPr>
            <w:r w:rsidRPr="004F2FE4">
              <w:t>Other</w:t>
            </w:r>
          </w:p>
        </w:tc>
      </w:tr>
      <w:tr w:rsidR="00C1456C" w:rsidRPr="004F2FE4" w:rsidTr="00461653">
        <w:tc>
          <w:tcPr>
            <w:tcW w:w="5495" w:type="dxa"/>
            <w:gridSpan w:val="2"/>
            <w:shd w:val="clear" w:color="auto" w:fill="F2F2F2" w:themeFill="background1" w:themeFillShade="F2"/>
          </w:tcPr>
          <w:p w:rsidR="00C1456C" w:rsidRPr="004F2FE4" w:rsidRDefault="00C1456C" w:rsidP="00C1456C">
            <w:pPr>
              <w:pStyle w:val="TableTextBold"/>
            </w:pPr>
            <w:r w:rsidRPr="004F2FE4">
              <w:t xml:space="preserve">Element 1: </w:t>
            </w:r>
            <w:r w:rsidR="006B2D7C" w:rsidRPr="004F2FE4">
              <w:t>Monitor financial procedures</w:t>
            </w:r>
          </w:p>
        </w:tc>
        <w:tc>
          <w:tcPr>
            <w:tcW w:w="1693" w:type="dxa"/>
            <w:shd w:val="clear" w:color="auto" w:fill="45545F"/>
            <w:vAlign w:val="center"/>
          </w:tcPr>
          <w:p w:rsidR="00C1456C" w:rsidRPr="004F2FE4" w:rsidRDefault="00C1456C" w:rsidP="00C1456C">
            <w:pPr>
              <w:pStyle w:val="TableText"/>
              <w:spacing w:before="60" w:after="60"/>
              <w:jc w:val="center"/>
            </w:pPr>
          </w:p>
        </w:tc>
        <w:tc>
          <w:tcPr>
            <w:tcW w:w="1425" w:type="dxa"/>
            <w:shd w:val="clear" w:color="auto" w:fill="45545F"/>
            <w:vAlign w:val="center"/>
          </w:tcPr>
          <w:p w:rsidR="00C1456C" w:rsidRPr="004F2FE4" w:rsidRDefault="00C1456C" w:rsidP="00C1456C">
            <w:pPr>
              <w:pStyle w:val="TableText"/>
              <w:spacing w:before="60" w:after="60"/>
              <w:jc w:val="center"/>
            </w:pPr>
          </w:p>
        </w:tc>
        <w:tc>
          <w:tcPr>
            <w:tcW w:w="1418" w:type="dxa"/>
            <w:shd w:val="clear" w:color="auto" w:fill="45545F"/>
            <w:vAlign w:val="center"/>
          </w:tcPr>
          <w:p w:rsidR="00C1456C" w:rsidRPr="004F2FE4" w:rsidRDefault="00C1456C" w:rsidP="00C1456C">
            <w:pPr>
              <w:pStyle w:val="TableText"/>
              <w:spacing w:before="60" w:after="60"/>
              <w:jc w:val="center"/>
            </w:pPr>
          </w:p>
        </w:tc>
        <w:tc>
          <w:tcPr>
            <w:tcW w:w="1417" w:type="dxa"/>
            <w:shd w:val="clear" w:color="auto" w:fill="45545F"/>
            <w:vAlign w:val="center"/>
          </w:tcPr>
          <w:p w:rsidR="00C1456C" w:rsidRPr="004F2FE4" w:rsidRDefault="00C1456C" w:rsidP="00C1456C">
            <w:pPr>
              <w:pStyle w:val="TableText"/>
              <w:spacing w:before="60" w:after="60"/>
              <w:jc w:val="center"/>
            </w:pPr>
          </w:p>
        </w:tc>
        <w:tc>
          <w:tcPr>
            <w:tcW w:w="1418" w:type="dxa"/>
            <w:shd w:val="clear" w:color="auto" w:fill="45545F"/>
            <w:vAlign w:val="center"/>
          </w:tcPr>
          <w:p w:rsidR="00C1456C" w:rsidRPr="004F2FE4" w:rsidRDefault="00C1456C" w:rsidP="00C1456C">
            <w:pPr>
              <w:pStyle w:val="TableText"/>
              <w:spacing w:before="60" w:after="60"/>
              <w:jc w:val="center"/>
            </w:pPr>
          </w:p>
        </w:tc>
        <w:tc>
          <w:tcPr>
            <w:tcW w:w="1309" w:type="dxa"/>
            <w:shd w:val="clear" w:color="auto" w:fill="45545F"/>
            <w:vAlign w:val="center"/>
          </w:tcPr>
          <w:p w:rsidR="00C1456C" w:rsidRPr="004F2FE4" w:rsidRDefault="00C1456C" w:rsidP="00C1456C">
            <w:pPr>
              <w:pStyle w:val="TableText"/>
              <w:spacing w:before="60" w:after="60"/>
              <w:jc w:val="center"/>
            </w:pPr>
          </w:p>
        </w:tc>
      </w:tr>
      <w:tr w:rsidR="006B2D7C" w:rsidRPr="004F2FE4" w:rsidTr="00461653">
        <w:tc>
          <w:tcPr>
            <w:tcW w:w="5495" w:type="dxa"/>
            <w:gridSpan w:val="2"/>
            <w:vAlign w:val="center"/>
          </w:tcPr>
          <w:p w:rsidR="006B2D7C" w:rsidRPr="004F2FE4" w:rsidRDefault="006B2D7C" w:rsidP="006B2D7C">
            <w:pPr>
              <w:pStyle w:val="TableText"/>
            </w:pPr>
            <w:r w:rsidRPr="004F2FE4">
              <w:t>Check transactions accord with enterprise procedures</w:t>
            </w:r>
          </w:p>
        </w:tc>
        <w:tc>
          <w:tcPr>
            <w:tcW w:w="1693" w:type="dxa"/>
            <w:vAlign w:val="center"/>
          </w:tcPr>
          <w:p w:rsidR="006B2D7C" w:rsidRPr="004F2FE4" w:rsidRDefault="006B2D7C" w:rsidP="00C1456C">
            <w:pPr>
              <w:pStyle w:val="TableText"/>
              <w:spacing w:before="60" w:after="60"/>
              <w:jc w:val="center"/>
            </w:pPr>
          </w:p>
        </w:tc>
        <w:tc>
          <w:tcPr>
            <w:tcW w:w="1425"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417"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309" w:type="dxa"/>
            <w:vAlign w:val="center"/>
          </w:tcPr>
          <w:p w:rsidR="006B2D7C" w:rsidRPr="004F2FE4" w:rsidRDefault="006B2D7C" w:rsidP="00C1456C">
            <w:pPr>
              <w:pStyle w:val="TableText"/>
              <w:spacing w:before="60" w:after="60"/>
              <w:jc w:val="center"/>
            </w:pPr>
          </w:p>
        </w:tc>
      </w:tr>
      <w:tr w:rsidR="006B2D7C" w:rsidRPr="004F2FE4" w:rsidTr="00461653">
        <w:tc>
          <w:tcPr>
            <w:tcW w:w="5495" w:type="dxa"/>
            <w:gridSpan w:val="2"/>
            <w:vAlign w:val="center"/>
          </w:tcPr>
          <w:p w:rsidR="006B2D7C" w:rsidRPr="004F2FE4" w:rsidRDefault="006B2D7C" w:rsidP="006B2D7C">
            <w:pPr>
              <w:pStyle w:val="TableText"/>
            </w:pPr>
            <w:r w:rsidRPr="004F2FE4">
              <w:t>Balance transactions accurately</w:t>
            </w:r>
          </w:p>
        </w:tc>
        <w:tc>
          <w:tcPr>
            <w:tcW w:w="1693" w:type="dxa"/>
            <w:vAlign w:val="center"/>
          </w:tcPr>
          <w:p w:rsidR="006B2D7C" w:rsidRPr="004F2FE4" w:rsidRDefault="006B2D7C" w:rsidP="00C1456C">
            <w:pPr>
              <w:pStyle w:val="TableText"/>
              <w:spacing w:before="60" w:after="60"/>
              <w:jc w:val="center"/>
            </w:pPr>
          </w:p>
        </w:tc>
        <w:tc>
          <w:tcPr>
            <w:tcW w:w="1425"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417"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309" w:type="dxa"/>
            <w:vAlign w:val="center"/>
          </w:tcPr>
          <w:p w:rsidR="006B2D7C" w:rsidRPr="004F2FE4" w:rsidRDefault="006B2D7C" w:rsidP="00C1456C">
            <w:pPr>
              <w:pStyle w:val="TableText"/>
              <w:spacing w:before="60" w:after="60"/>
              <w:jc w:val="center"/>
            </w:pPr>
          </w:p>
        </w:tc>
      </w:tr>
      <w:tr w:rsidR="006B2D7C" w:rsidRPr="004F2FE4" w:rsidTr="00461653">
        <w:tc>
          <w:tcPr>
            <w:tcW w:w="5495" w:type="dxa"/>
            <w:gridSpan w:val="2"/>
            <w:vAlign w:val="center"/>
          </w:tcPr>
          <w:p w:rsidR="006B2D7C" w:rsidRPr="004F2FE4" w:rsidRDefault="006B2D7C" w:rsidP="006B2D7C">
            <w:pPr>
              <w:pStyle w:val="TableText"/>
            </w:pPr>
            <w:r w:rsidRPr="004F2FE4">
              <w:t>Check balances prepared by others are in accordance with enterprise procedures</w:t>
            </w:r>
          </w:p>
        </w:tc>
        <w:tc>
          <w:tcPr>
            <w:tcW w:w="1693" w:type="dxa"/>
            <w:vAlign w:val="center"/>
          </w:tcPr>
          <w:p w:rsidR="006B2D7C" w:rsidRPr="004F2FE4" w:rsidRDefault="006B2D7C" w:rsidP="00C1456C">
            <w:pPr>
              <w:pStyle w:val="TableText"/>
              <w:spacing w:before="60" w:after="60"/>
              <w:jc w:val="center"/>
            </w:pPr>
          </w:p>
        </w:tc>
        <w:tc>
          <w:tcPr>
            <w:tcW w:w="1425"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417"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309" w:type="dxa"/>
            <w:vAlign w:val="center"/>
          </w:tcPr>
          <w:p w:rsidR="006B2D7C" w:rsidRPr="004F2FE4" w:rsidRDefault="006B2D7C" w:rsidP="00C1456C">
            <w:pPr>
              <w:pStyle w:val="TableText"/>
              <w:spacing w:before="60" w:after="60"/>
              <w:jc w:val="center"/>
            </w:pPr>
          </w:p>
        </w:tc>
      </w:tr>
      <w:tr w:rsidR="006B2D7C" w:rsidRPr="004F2FE4" w:rsidTr="00461653">
        <w:tc>
          <w:tcPr>
            <w:tcW w:w="5495" w:type="dxa"/>
            <w:gridSpan w:val="2"/>
            <w:vAlign w:val="center"/>
          </w:tcPr>
          <w:p w:rsidR="006B2D7C" w:rsidRPr="004F2FE4" w:rsidRDefault="006B2D7C" w:rsidP="006B2D7C">
            <w:pPr>
              <w:pStyle w:val="TableText"/>
            </w:pPr>
            <w:r w:rsidRPr="004F2FE4">
              <w:t>Implement and control financial systems in accordance with enterprise procedures</w:t>
            </w:r>
          </w:p>
        </w:tc>
        <w:tc>
          <w:tcPr>
            <w:tcW w:w="1693" w:type="dxa"/>
            <w:vAlign w:val="center"/>
          </w:tcPr>
          <w:p w:rsidR="006B2D7C" w:rsidRPr="004F2FE4" w:rsidRDefault="006B2D7C" w:rsidP="00C1456C">
            <w:pPr>
              <w:pStyle w:val="TableText"/>
              <w:spacing w:before="60" w:after="60"/>
              <w:jc w:val="center"/>
            </w:pPr>
          </w:p>
        </w:tc>
        <w:tc>
          <w:tcPr>
            <w:tcW w:w="1425"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417"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309" w:type="dxa"/>
            <w:vAlign w:val="center"/>
          </w:tcPr>
          <w:p w:rsidR="006B2D7C" w:rsidRPr="004F2FE4" w:rsidRDefault="006B2D7C" w:rsidP="00C1456C">
            <w:pPr>
              <w:pStyle w:val="TableText"/>
              <w:spacing w:before="60" w:after="60"/>
              <w:jc w:val="center"/>
            </w:pPr>
          </w:p>
        </w:tc>
      </w:tr>
      <w:tr w:rsidR="006B2D7C" w:rsidRPr="004F2FE4" w:rsidTr="00461653">
        <w:tc>
          <w:tcPr>
            <w:tcW w:w="5495" w:type="dxa"/>
            <w:gridSpan w:val="2"/>
            <w:vAlign w:val="center"/>
          </w:tcPr>
          <w:p w:rsidR="006B2D7C" w:rsidRPr="004F2FE4" w:rsidRDefault="006B2D7C" w:rsidP="006B2D7C">
            <w:pPr>
              <w:pStyle w:val="TableText"/>
            </w:pPr>
            <w:r w:rsidRPr="004F2FE4">
              <w:t xml:space="preserve">Monitor financial systems and provide input on possible improvements to appropriate personnel </w:t>
            </w:r>
          </w:p>
        </w:tc>
        <w:tc>
          <w:tcPr>
            <w:tcW w:w="1693" w:type="dxa"/>
            <w:vAlign w:val="center"/>
          </w:tcPr>
          <w:p w:rsidR="006B2D7C" w:rsidRPr="004F2FE4" w:rsidRDefault="006B2D7C" w:rsidP="00C1456C">
            <w:pPr>
              <w:pStyle w:val="TableText"/>
              <w:spacing w:before="60" w:after="60"/>
              <w:jc w:val="center"/>
            </w:pPr>
          </w:p>
        </w:tc>
        <w:tc>
          <w:tcPr>
            <w:tcW w:w="1425"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417"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309" w:type="dxa"/>
            <w:vAlign w:val="center"/>
          </w:tcPr>
          <w:p w:rsidR="006B2D7C" w:rsidRPr="004F2FE4" w:rsidRDefault="006B2D7C" w:rsidP="00C1456C">
            <w:pPr>
              <w:pStyle w:val="TableText"/>
              <w:spacing w:before="60" w:after="60"/>
              <w:jc w:val="center"/>
            </w:pPr>
          </w:p>
        </w:tc>
      </w:tr>
      <w:tr w:rsidR="006B2D7C" w:rsidRPr="004F2FE4" w:rsidTr="00461653">
        <w:tc>
          <w:tcPr>
            <w:tcW w:w="5495" w:type="dxa"/>
            <w:gridSpan w:val="2"/>
            <w:vAlign w:val="center"/>
          </w:tcPr>
          <w:p w:rsidR="006B2D7C" w:rsidRPr="004F2FE4" w:rsidRDefault="006B2D7C" w:rsidP="006B2D7C">
            <w:pPr>
              <w:pStyle w:val="TableText"/>
            </w:pPr>
            <w:r w:rsidRPr="004F2FE4">
              <w:t>Identify and resolve discrepancies or errors according to level of responsibility and in consultation with designated persons</w:t>
            </w:r>
          </w:p>
        </w:tc>
        <w:tc>
          <w:tcPr>
            <w:tcW w:w="1693" w:type="dxa"/>
            <w:vAlign w:val="center"/>
          </w:tcPr>
          <w:p w:rsidR="006B2D7C" w:rsidRPr="004F2FE4" w:rsidRDefault="006B2D7C" w:rsidP="00C1456C">
            <w:pPr>
              <w:pStyle w:val="TableText"/>
              <w:spacing w:before="60" w:after="60"/>
              <w:jc w:val="center"/>
            </w:pPr>
          </w:p>
        </w:tc>
        <w:tc>
          <w:tcPr>
            <w:tcW w:w="1425"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417"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309" w:type="dxa"/>
            <w:vAlign w:val="center"/>
          </w:tcPr>
          <w:p w:rsidR="006B2D7C" w:rsidRPr="004F2FE4" w:rsidRDefault="006B2D7C" w:rsidP="00C1456C">
            <w:pPr>
              <w:pStyle w:val="TableText"/>
              <w:spacing w:before="60" w:after="60"/>
              <w:jc w:val="center"/>
            </w:pPr>
          </w:p>
        </w:tc>
      </w:tr>
      <w:tr w:rsidR="00C1456C" w:rsidRPr="004F2FE4" w:rsidTr="00461653">
        <w:tc>
          <w:tcPr>
            <w:tcW w:w="5495" w:type="dxa"/>
            <w:gridSpan w:val="2"/>
            <w:shd w:val="clear" w:color="auto" w:fill="F2F2F2" w:themeFill="background1" w:themeFillShade="F2"/>
          </w:tcPr>
          <w:p w:rsidR="00C1456C" w:rsidRPr="004F2FE4" w:rsidRDefault="00C1456C" w:rsidP="00C1456C">
            <w:pPr>
              <w:pStyle w:val="TableTextBold"/>
            </w:pPr>
            <w:r w:rsidRPr="004F2FE4">
              <w:t xml:space="preserve">Element 2: </w:t>
            </w:r>
            <w:r w:rsidR="006B2D7C" w:rsidRPr="004F2FE4">
              <w:t>Complete financial reports</w:t>
            </w:r>
          </w:p>
        </w:tc>
        <w:tc>
          <w:tcPr>
            <w:tcW w:w="1693" w:type="dxa"/>
            <w:shd w:val="clear" w:color="auto" w:fill="45545F"/>
            <w:vAlign w:val="center"/>
          </w:tcPr>
          <w:p w:rsidR="00C1456C" w:rsidRPr="004F2FE4" w:rsidRDefault="00C1456C" w:rsidP="00C1456C">
            <w:pPr>
              <w:pStyle w:val="TableText"/>
              <w:spacing w:before="60" w:after="60"/>
              <w:jc w:val="center"/>
            </w:pPr>
          </w:p>
        </w:tc>
        <w:tc>
          <w:tcPr>
            <w:tcW w:w="1425" w:type="dxa"/>
            <w:shd w:val="clear" w:color="auto" w:fill="45545F"/>
            <w:vAlign w:val="center"/>
          </w:tcPr>
          <w:p w:rsidR="00C1456C" w:rsidRPr="004F2FE4" w:rsidRDefault="00C1456C" w:rsidP="00C1456C">
            <w:pPr>
              <w:pStyle w:val="TableText"/>
              <w:spacing w:before="60" w:after="60"/>
              <w:jc w:val="center"/>
            </w:pPr>
          </w:p>
        </w:tc>
        <w:tc>
          <w:tcPr>
            <w:tcW w:w="1418" w:type="dxa"/>
            <w:shd w:val="clear" w:color="auto" w:fill="45545F"/>
            <w:vAlign w:val="center"/>
          </w:tcPr>
          <w:p w:rsidR="00C1456C" w:rsidRPr="004F2FE4" w:rsidRDefault="00C1456C" w:rsidP="00C1456C">
            <w:pPr>
              <w:pStyle w:val="TableText"/>
              <w:spacing w:before="60" w:after="60"/>
              <w:jc w:val="center"/>
            </w:pPr>
          </w:p>
        </w:tc>
        <w:tc>
          <w:tcPr>
            <w:tcW w:w="1417" w:type="dxa"/>
            <w:shd w:val="clear" w:color="auto" w:fill="45545F"/>
            <w:vAlign w:val="center"/>
          </w:tcPr>
          <w:p w:rsidR="00C1456C" w:rsidRPr="004F2FE4" w:rsidRDefault="00C1456C" w:rsidP="00C1456C">
            <w:pPr>
              <w:pStyle w:val="TableText"/>
              <w:spacing w:before="60" w:after="60"/>
              <w:jc w:val="center"/>
            </w:pPr>
          </w:p>
        </w:tc>
        <w:tc>
          <w:tcPr>
            <w:tcW w:w="1418" w:type="dxa"/>
            <w:shd w:val="clear" w:color="auto" w:fill="45545F"/>
            <w:vAlign w:val="center"/>
          </w:tcPr>
          <w:p w:rsidR="00C1456C" w:rsidRPr="004F2FE4" w:rsidRDefault="00C1456C" w:rsidP="00C1456C">
            <w:pPr>
              <w:pStyle w:val="TableText"/>
              <w:spacing w:before="60" w:after="60"/>
              <w:jc w:val="center"/>
            </w:pPr>
          </w:p>
        </w:tc>
        <w:tc>
          <w:tcPr>
            <w:tcW w:w="1309" w:type="dxa"/>
            <w:shd w:val="clear" w:color="auto" w:fill="45545F"/>
            <w:vAlign w:val="center"/>
          </w:tcPr>
          <w:p w:rsidR="00C1456C" w:rsidRPr="004F2FE4" w:rsidRDefault="00C1456C" w:rsidP="00C1456C">
            <w:pPr>
              <w:pStyle w:val="TableText"/>
              <w:spacing w:before="60" w:after="60"/>
              <w:jc w:val="center"/>
            </w:pPr>
          </w:p>
        </w:tc>
      </w:tr>
      <w:tr w:rsidR="006B2D7C" w:rsidRPr="004F2FE4" w:rsidTr="00461653">
        <w:tc>
          <w:tcPr>
            <w:tcW w:w="5495" w:type="dxa"/>
            <w:gridSpan w:val="2"/>
          </w:tcPr>
          <w:p w:rsidR="006B2D7C" w:rsidRPr="004F2FE4" w:rsidRDefault="006B2D7C" w:rsidP="006B2D7C">
            <w:pPr>
              <w:pStyle w:val="TableText"/>
            </w:pPr>
            <w:r w:rsidRPr="004F2FE4">
              <w:rPr>
                <w:szCs w:val="22"/>
              </w:rPr>
              <w:t>Accurately complete routine financial/statistical reports within designated timelines</w:t>
            </w:r>
          </w:p>
        </w:tc>
        <w:tc>
          <w:tcPr>
            <w:tcW w:w="1693" w:type="dxa"/>
            <w:vAlign w:val="center"/>
          </w:tcPr>
          <w:p w:rsidR="006B2D7C" w:rsidRPr="004F2FE4" w:rsidRDefault="006B2D7C" w:rsidP="00C1456C">
            <w:pPr>
              <w:pStyle w:val="TableText"/>
              <w:spacing w:before="60" w:after="60"/>
              <w:jc w:val="center"/>
            </w:pPr>
          </w:p>
        </w:tc>
        <w:tc>
          <w:tcPr>
            <w:tcW w:w="1425"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417"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309" w:type="dxa"/>
            <w:vAlign w:val="center"/>
          </w:tcPr>
          <w:p w:rsidR="006B2D7C" w:rsidRPr="004F2FE4" w:rsidRDefault="006B2D7C" w:rsidP="00C1456C">
            <w:pPr>
              <w:pStyle w:val="TableText"/>
              <w:spacing w:before="60" w:after="60"/>
              <w:jc w:val="center"/>
            </w:pPr>
          </w:p>
        </w:tc>
      </w:tr>
      <w:tr w:rsidR="006B2D7C" w:rsidRPr="004F2FE4" w:rsidTr="00461653">
        <w:tc>
          <w:tcPr>
            <w:tcW w:w="5495" w:type="dxa"/>
            <w:gridSpan w:val="2"/>
          </w:tcPr>
          <w:p w:rsidR="006B2D7C" w:rsidRPr="004F2FE4" w:rsidRDefault="006B2D7C" w:rsidP="006B2D7C">
            <w:pPr>
              <w:pStyle w:val="TableText"/>
            </w:pPr>
            <w:r w:rsidRPr="004F2FE4">
              <w:rPr>
                <w:szCs w:val="22"/>
              </w:rPr>
              <w:t>Forward financial/statistical reports promptly to the appropriate person/department</w:t>
            </w:r>
          </w:p>
        </w:tc>
        <w:tc>
          <w:tcPr>
            <w:tcW w:w="1693" w:type="dxa"/>
            <w:vAlign w:val="center"/>
          </w:tcPr>
          <w:p w:rsidR="006B2D7C" w:rsidRPr="004F2FE4" w:rsidRDefault="006B2D7C" w:rsidP="00C1456C">
            <w:pPr>
              <w:pStyle w:val="TableText"/>
              <w:spacing w:before="60" w:after="60"/>
              <w:jc w:val="center"/>
            </w:pPr>
          </w:p>
        </w:tc>
        <w:tc>
          <w:tcPr>
            <w:tcW w:w="1425"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417" w:type="dxa"/>
            <w:vAlign w:val="center"/>
          </w:tcPr>
          <w:p w:rsidR="006B2D7C" w:rsidRPr="004F2FE4" w:rsidRDefault="006B2D7C" w:rsidP="00C1456C">
            <w:pPr>
              <w:pStyle w:val="TableText"/>
              <w:spacing w:before="60" w:after="60"/>
              <w:jc w:val="center"/>
            </w:pPr>
          </w:p>
        </w:tc>
        <w:tc>
          <w:tcPr>
            <w:tcW w:w="1418" w:type="dxa"/>
            <w:vAlign w:val="center"/>
          </w:tcPr>
          <w:p w:rsidR="006B2D7C" w:rsidRPr="004F2FE4" w:rsidRDefault="006B2D7C" w:rsidP="00C1456C">
            <w:pPr>
              <w:pStyle w:val="TableText"/>
              <w:spacing w:before="60" w:after="60"/>
              <w:jc w:val="center"/>
            </w:pPr>
          </w:p>
        </w:tc>
        <w:tc>
          <w:tcPr>
            <w:tcW w:w="1309" w:type="dxa"/>
            <w:vAlign w:val="center"/>
          </w:tcPr>
          <w:p w:rsidR="006B2D7C" w:rsidRPr="004F2FE4" w:rsidRDefault="006B2D7C" w:rsidP="00C1456C">
            <w:pPr>
              <w:pStyle w:val="TableText"/>
              <w:spacing w:before="60" w:after="60"/>
              <w:jc w:val="center"/>
            </w:pPr>
          </w:p>
        </w:tc>
      </w:tr>
      <w:tr w:rsidR="009B33F6" w:rsidRPr="004F2FE4" w:rsidTr="006B2D7C">
        <w:tc>
          <w:tcPr>
            <w:tcW w:w="2747" w:type="dxa"/>
            <w:shd w:val="clear" w:color="auto" w:fill="F2F2F2" w:themeFill="background1" w:themeFillShade="F2"/>
            <w:vAlign w:val="center"/>
          </w:tcPr>
          <w:p w:rsidR="009B33F6" w:rsidRPr="004F2FE4" w:rsidRDefault="009B33F6" w:rsidP="009B33F6">
            <w:pPr>
              <w:pStyle w:val="TableTextBold"/>
            </w:pPr>
            <w:r w:rsidRPr="004F2FE4">
              <w:t>Candidate signature:</w:t>
            </w:r>
          </w:p>
        </w:tc>
        <w:tc>
          <w:tcPr>
            <w:tcW w:w="5866" w:type="dxa"/>
            <w:gridSpan w:val="3"/>
            <w:shd w:val="clear" w:color="auto" w:fill="auto"/>
            <w:vAlign w:val="center"/>
          </w:tcPr>
          <w:p w:rsidR="009B33F6" w:rsidRPr="004F2FE4" w:rsidRDefault="009B33F6" w:rsidP="009B33F6">
            <w:pPr>
              <w:pStyle w:val="TableTextBold"/>
            </w:pPr>
          </w:p>
        </w:tc>
        <w:tc>
          <w:tcPr>
            <w:tcW w:w="1418" w:type="dxa"/>
            <w:shd w:val="clear" w:color="auto" w:fill="F2F2F2" w:themeFill="background1" w:themeFillShade="F2"/>
            <w:vAlign w:val="center"/>
          </w:tcPr>
          <w:p w:rsidR="009B33F6" w:rsidRPr="004F2FE4" w:rsidRDefault="009B33F6" w:rsidP="009B33F6">
            <w:pPr>
              <w:pStyle w:val="TableTextBold"/>
            </w:pPr>
            <w:r w:rsidRPr="004F2FE4">
              <w:t>Date:</w:t>
            </w:r>
          </w:p>
        </w:tc>
        <w:tc>
          <w:tcPr>
            <w:tcW w:w="4144" w:type="dxa"/>
            <w:gridSpan w:val="3"/>
            <w:shd w:val="clear" w:color="auto" w:fill="auto"/>
            <w:vAlign w:val="center"/>
          </w:tcPr>
          <w:p w:rsidR="009B33F6" w:rsidRPr="004F2FE4" w:rsidRDefault="009B33F6" w:rsidP="009B33F6">
            <w:pPr>
              <w:pStyle w:val="TableTextBold"/>
              <w:rPr>
                <w:highlight w:val="yellow"/>
              </w:rPr>
            </w:pPr>
          </w:p>
        </w:tc>
      </w:tr>
      <w:tr w:rsidR="009B33F6" w:rsidRPr="004F2FE4" w:rsidTr="006B2D7C">
        <w:tc>
          <w:tcPr>
            <w:tcW w:w="2747" w:type="dxa"/>
            <w:shd w:val="clear" w:color="auto" w:fill="F2F2F2" w:themeFill="background1" w:themeFillShade="F2"/>
            <w:vAlign w:val="center"/>
          </w:tcPr>
          <w:p w:rsidR="009B33F6" w:rsidRPr="004F2FE4" w:rsidRDefault="009B33F6" w:rsidP="009B33F6">
            <w:pPr>
              <w:pStyle w:val="TableTextBold"/>
            </w:pPr>
            <w:r w:rsidRPr="004F2FE4">
              <w:t>Assessor signature:</w:t>
            </w:r>
          </w:p>
        </w:tc>
        <w:tc>
          <w:tcPr>
            <w:tcW w:w="5866" w:type="dxa"/>
            <w:gridSpan w:val="3"/>
            <w:shd w:val="clear" w:color="auto" w:fill="auto"/>
            <w:vAlign w:val="center"/>
          </w:tcPr>
          <w:p w:rsidR="009B33F6" w:rsidRPr="004F2FE4" w:rsidRDefault="009B33F6" w:rsidP="009B33F6">
            <w:pPr>
              <w:pStyle w:val="TableTextBold"/>
            </w:pPr>
          </w:p>
        </w:tc>
        <w:tc>
          <w:tcPr>
            <w:tcW w:w="1418" w:type="dxa"/>
            <w:shd w:val="clear" w:color="auto" w:fill="F2F2F2" w:themeFill="background1" w:themeFillShade="F2"/>
            <w:vAlign w:val="center"/>
          </w:tcPr>
          <w:p w:rsidR="009B33F6" w:rsidRPr="004F2FE4" w:rsidRDefault="009B33F6" w:rsidP="009B33F6">
            <w:pPr>
              <w:pStyle w:val="TableTextBold"/>
            </w:pPr>
            <w:r w:rsidRPr="004F2FE4">
              <w:t>Date:</w:t>
            </w:r>
          </w:p>
        </w:tc>
        <w:tc>
          <w:tcPr>
            <w:tcW w:w="4144" w:type="dxa"/>
            <w:gridSpan w:val="3"/>
            <w:shd w:val="clear" w:color="auto" w:fill="auto"/>
            <w:vAlign w:val="center"/>
          </w:tcPr>
          <w:p w:rsidR="009B33F6" w:rsidRPr="004F2FE4" w:rsidRDefault="009B33F6" w:rsidP="009B33F6">
            <w:pPr>
              <w:pStyle w:val="TableTextBold"/>
              <w:rPr>
                <w:highlight w:val="yellow"/>
              </w:rPr>
            </w:pPr>
          </w:p>
        </w:tc>
      </w:tr>
    </w:tbl>
    <w:p w:rsidR="00D559A6" w:rsidRPr="004F2FE4" w:rsidRDefault="00D559A6">
      <w:pPr>
        <w:rPr>
          <w:rStyle w:val="BodyCopyBold"/>
          <w:rFonts w:ascii="Helvetica" w:hAnsi="Helvetica"/>
        </w:rPr>
        <w:sectPr w:rsidR="00D559A6" w:rsidRPr="004F2FE4"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4F2FE4" w:rsidRDefault="00C66768">
      <w:pPr>
        <w:rPr>
          <w:rStyle w:val="BodyCopyBold"/>
          <w:rFonts w:ascii="Helvetica" w:hAnsi="Helvetica"/>
        </w:rPr>
      </w:pPr>
    </w:p>
    <w:p w:rsidR="000F0184" w:rsidRPr="004F2FE4" w:rsidRDefault="000F0184">
      <w:pPr>
        <w:rPr>
          <w:rStyle w:val="BodyCopyBold"/>
          <w:rFonts w:ascii="Helvetica" w:hAnsi="Helvetica"/>
        </w:rPr>
      </w:pPr>
    </w:p>
    <w:p w:rsidR="00D559A6" w:rsidRPr="004F2FE4" w:rsidRDefault="00D559A6">
      <w:pPr>
        <w:rPr>
          <w:rStyle w:val="BodyCopyBold"/>
          <w:rFonts w:ascii="Helvetica" w:hAnsi="Helvetica"/>
        </w:rPr>
      </w:pPr>
    </w:p>
    <w:p w:rsidR="000F0184" w:rsidRPr="004F2FE4" w:rsidRDefault="000F0184">
      <w:pPr>
        <w:rPr>
          <w:rStyle w:val="BodyCopyBold"/>
          <w:rFonts w:ascii="Helvetica" w:hAnsi="Helvetica"/>
        </w:rPr>
      </w:pPr>
    </w:p>
    <w:p w:rsidR="00D559A6" w:rsidRPr="004F2FE4" w:rsidRDefault="00D559A6">
      <w:pPr>
        <w:rPr>
          <w:rFonts w:ascii="Helvetica" w:hAnsi="Helvetica"/>
        </w:rPr>
      </w:pPr>
      <w:r w:rsidRPr="004F2FE4">
        <w:rPr>
          <w:rFonts w:ascii="Helvetica" w:hAnsi="Helvetica"/>
        </w:rPr>
        <w:br w:type="page"/>
      </w:r>
      <w:r w:rsidR="00610FD5" w:rsidRPr="004F2FE4">
        <w:rPr>
          <w:rFonts w:ascii="Helvetica" w:hAnsi="Helvetica"/>
          <w:noProof/>
          <w:lang w:val="en-US" w:eastAsia="en-US"/>
        </w:rPr>
        <w:lastRenderedPageBreak/>
        <w:drawing>
          <wp:anchor distT="0" distB="0" distL="114300" distR="114300" simplePos="0" relativeHeight="251671552" behindDoc="0" locked="0" layoutInCell="1" allowOverlap="1" wp14:anchorId="464C4ABC" wp14:editId="77DBF4CC">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4F2FE4">
        <w:rPr>
          <w:rFonts w:ascii="Helvetica" w:hAnsi="Helvetica"/>
          <w:noProof/>
          <w:lang w:val="en-US" w:eastAsia="en-US"/>
        </w:rPr>
        <w:drawing>
          <wp:anchor distT="0" distB="0" distL="114300" distR="114300" simplePos="0" relativeHeight="251672576" behindDoc="0" locked="0" layoutInCell="1" allowOverlap="1" wp14:anchorId="4C4B2288" wp14:editId="79788EF3">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4F2FE4">
        <w:rPr>
          <w:rFonts w:ascii="Helvetica" w:hAnsi="Helvetica"/>
          <w:noProof/>
          <w:lang w:val="en-US" w:eastAsia="en-US"/>
        </w:rPr>
        <w:drawing>
          <wp:anchor distT="0" distB="0" distL="114300" distR="114300" simplePos="0" relativeHeight="251670528" behindDoc="0" locked="0" layoutInCell="1" allowOverlap="1" wp14:anchorId="2110EE6D" wp14:editId="21977F8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D273B1">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54DDBB"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4F2FE4"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69B" w:rsidRDefault="00FB169B" w:rsidP="000F0184">
      <w:pPr>
        <w:spacing w:after="0" w:line="240" w:lineRule="auto"/>
      </w:pPr>
      <w:r>
        <w:separator/>
      </w:r>
    </w:p>
  </w:endnote>
  <w:endnote w:type="continuationSeparator" w:id="0">
    <w:p w:rsidR="00FB169B" w:rsidRDefault="00FB169B"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61148E" w:rsidTr="00C66768">
      <w:tc>
        <w:tcPr>
          <w:tcW w:w="9072" w:type="dxa"/>
        </w:tcPr>
        <w:p w:rsidR="0061148E" w:rsidRDefault="0061148E" w:rsidP="00FD3362">
          <w:pPr>
            <w:pStyle w:val="Footer-Left"/>
          </w:pPr>
          <w:r w:rsidRPr="00D724DB">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w:instrText>
          </w:r>
          <w:r w:rsidR="00FB169B">
            <w:fldChar w:fldCharType="separate"/>
          </w:r>
          <w:sdt>
            <w:sdtPr>
              <w:alias w:val="Assessor Manual"/>
              <w:tag w:val="Assessor Manual"/>
              <w:id w:val="824310941"/>
              <w:placeholder>
                <w:docPart w:val="3DE2FC80C5404322AAB56F254B898F64"/>
              </w:placeholder>
            </w:sdtPr>
            <w:sdtEndPr/>
            <w:sdtContent>
              <w:r w:rsidR="002226C9" w:rsidRPr="004F2FE4">
                <w:t>Assessor Manual</w:t>
              </w:r>
            </w:sdtContent>
          </w:sdt>
          <w:r w:rsidR="00FB169B">
            <w:fldChar w:fldCharType="end"/>
          </w:r>
          <w:r>
            <w:br/>
          </w:r>
          <w:r w:rsidR="00FB169B">
            <w:fldChar w:fldCharType="begin"/>
          </w:r>
          <w:r w:rsidR="00FB169B">
            <w:instrText xml:space="preserve"> REF  UnitName </w:instrText>
          </w:r>
          <w:r w:rsidR="00FB169B">
            <w:fldChar w:fldCharType="separate"/>
          </w:r>
          <w:sdt>
            <w:sdtPr>
              <w:alias w:val="Unit name "/>
              <w:tag w:val="Unit name "/>
              <w:id w:val="-874317343"/>
              <w:placeholder>
                <w:docPart w:val="5544D16414C14565809CCB70182B2877"/>
              </w:placeholder>
            </w:sdtPr>
            <w:sdtEndPr>
              <w:rPr>
                <w:highlight w:val="yellow"/>
              </w:rPr>
            </w:sdtEndPr>
            <w:sdtContent>
              <w:r w:rsidR="002226C9" w:rsidRPr="004F2FE4">
                <w:t>Audit financial procedures</w:t>
              </w:r>
            </w:sdtContent>
          </w:sdt>
          <w:r w:rsidR="00FB169B">
            <w:rPr>
              <w:highlight w:val="yellow"/>
            </w:rPr>
            <w:fldChar w:fldCharType="end"/>
          </w:r>
        </w:p>
      </w:tc>
    </w:tr>
  </w:tbl>
  <w:p w:rsidR="0061148E" w:rsidRDefault="0061148E"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61148E" w:rsidTr="00C66768">
      <w:tc>
        <w:tcPr>
          <w:tcW w:w="9072" w:type="dxa"/>
        </w:tcPr>
        <w:p w:rsidR="0061148E" w:rsidRDefault="0061148E" w:rsidP="00CA7910">
          <w:pPr>
            <w:pStyle w:val="Footer-Right"/>
          </w:pPr>
          <w:r w:rsidRPr="00C66768">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w:instrText>
          </w:r>
          <w:r w:rsidR="00FB169B">
            <w:fldChar w:fldCharType="separate"/>
          </w:r>
          <w:sdt>
            <w:sdtPr>
              <w:alias w:val="Assessor Manual"/>
              <w:tag w:val="Assessor Manual"/>
              <w:id w:val="2011941286"/>
            </w:sdtPr>
            <w:sdtEndPr/>
            <w:sdtContent>
              <w:r w:rsidR="002226C9" w:rsidRPr="004F2FE4">
                <w:t>Assessor Manual</w:t>
              </w:r>
            </w:sdtContent>
          </w:sdt>
          <w:r w:rsidR="00FB169B">
            <w:fldChar w:fldCharType="end"/>
          </w:r>
          <w:r>
            <w:br/>
          </w:r>
          <w:r w:rsidR="00FB169B">
            <w:fldChar w:fldCharType="begin"/>
          </w:r>
          <w:r w:rsidR="00FB169B">
            <w:instrText xml:space="preserve"> REF  UnitName </w:instrText>
          </w:r>
          <w:r w:rsidR="00FB169B">
            <w:fldChar w:fldCharType="separate"/>
          </w:r>
          <w:sdt>
            <w:sdtPr>
              <w:alias w:val="Unit name "/>
              <w:tag w:val="Unit name "/>
              <w:id w:val="716320499"/>
            </w:sdtPr>
            <w:sdtEndPr>
              <w:rPr>
                <w:highlight w:val="yellow"/>
              </w:rPr>
            </w:sdtEndPr>
            <w:sdtContent>
              <w:r w:rsidR="002226C9" w:rsidRPr="004F2FE4">
                <w:t>Audit financial procedures</w:t>
              </w:r>
            </w:sdtContent>
          </w:sdt>
          <w:r w:rsidR="00FB169B">
            <w:rPr>
              <w:highlight w:val="yellow"/>
            </w:rPr>
            <w:fldChar w:fldCharType="end"/>
          </w:r>
        </w:p>
      </w:tc>
    </w:tr>
  </w:tbl>
  <w:p w:rsidR="0061148E" w:rsidRDefault="0061148E"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1148E" w:rsidTr="00C66768">
      <w:trPr>
        <w:trHeight w:hRule="exact" w:val="709"/>
      </w:trPr>
      <w:tc>
        <w:tcPr>
          <w:tcW w:w="959" w:type="dxa"/>
          <w:shd w:val="clear" w:color="auto" w:fill="45545F"/>
          <w:vAlign w:val="center"/>
        </w:tcPr>
        <w:p w:rsidR="0061148E" w:rsidRPr="00F66B06" w:rsidRDefault="0061148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45975">
            <w:rPr>
              <w:b/>
              <w:noProof/>
              <w:color w:val="FFFFFF" w:themeColor="background1"/>
            </w:rPr>
            <w:t>10</w:t>
          </w:r>
          <w:r w:rsidRPr="00F66B06">
            <w:rPr>
              <w:b/>
              <w:color w:val="FFFFFF" w:themeColor="background1"/>
            </w:rPr>
            <w:fldChar w:fldCharType="end"/>
          </w:r>
        </w:p>
      </w:tc>
      <w:tc>
        <w:tcPr>
          <w:tcW w:w="8283" w:type="dxa"/>
        </w:tcPr>
        <w:p w:rsidR="0061148E" w:rsidRDefault="0061148E" w:rsidP="00FD3362">
          <w:pPr>
            <w:pStyle w:val="Footer-Left"/>
          </w:pPr>
          <w:r w:rsidRPr="000D3B99">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w:instrText>
          </w:r>
          <w:r w:rsidR="00FB169B">
            <w:fldChar w:fldCharType="separate"/>
          </w:r>
          <w:sdt>
            <w:sdtPr>
              <w:alias w:val="Assessor Manual"/>
              <w:tag w:val="Assessor Manual"/>
              <w:id w:val="5096412"/>
            </w:sdtPr>
            <w:sdtEndPr/>
            <w:sdtContent>
              <w:r w:rsidR="002226C9" w:rsidRPr="004F2FE4">
                <w:t>Assessor Manual</w:t>
              </w:r>
            </w:sdtContent>
          </w:sdt>
          <w:r w:rsidR="00FB169B">
            <w:fldChar w:fldCharType="end"/>
          </w:r>
          <w:r>
            <w:br/>
          </w:r>
          <w:r w:rsidR="00FB169B">
            <w:fldChar w:fldCharType="begin"/>
          </w:r>
          <w:r w:rsidR="00FB169B">
            <w:instrText xml:space="preserve"> REF  UnitName </w:instrText>
          </w:r>
          <w:r w:rsidR="00FB169B">
            <w:fldChar w:fldCharType="separate"/>
          </w:r>
          <w:sdt>
            <w:sdtPr>
              <w:alias w:val="Unit name "/>
              <w:tag w:val="Unit name "/>
              <w:id w:val="686642056"/>
            </w:sdtPr>
            <w:sdtEndPr>
              <w:rPr>
                <w:highlight w:val="yellow"/>
              </w:rPr>
            </w:sdtEndPr>
            <w:sdtContent>
              <w:r w:rsidR="002226C9" w:rsidRPr="004F2FE4">
                <w:t>Audit financial procedures</w:t>
              </w:r>
            </w:sdtContent>
          </w:sdt>
          <w:r w:rsidR="00FB169B">
            <w:rPr>
              <w:highlight w:val="yellow"/>
            </w:rPr>
            <w:fldChar w:fldCharType="end"/>
          </w:r>
        </w:p>
      </w:tc>
    </w:tr>
  </w:tbl>
  <w:p w:rsidR="0061148E" w:rsidRDefault="0061148E"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1148E" w:rsidTr="00C66768">
      <w:trPr>
        <w:trHeight w:hRule="exact" w:val="709"/>
      </w:trPr>
      <w:tc>
        <w:tcPr>
          <w:tcW w:w="8188" w:type="dxa"/>
        </w:tcPr>
        <w:p w:rsidR="0061148E" w:rsidRDefault="0061148E" w:rsidP="00CA7910">
          <w:pPr>
            <w:pStyle w:val="Footer-Right"/>
          </w:pPr>
          <w:r w:rsidRPr="000D3B99">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w:instrText>
          </w:r>
          <w:r w:rsidR="00FB169B">
            <w:fldChar w:fldCharType="separate"/>
          </w:r>
          <w:sdt>
            <w:sdtPr>
              <w:alias w:val="Assessor Manual"/>
              <w:tag w:val="Assessor Manual"/>
              <w:id w:val="1086111926"/>
            </w:sdtPr>
            <w:sdtEndPr/>
            <w:sdtContent>
              <w:r w:rsidR="002226C9" w:rsidRPr="004F2FE4">
                <w:t>Assessor Manual</w:t>
              </w:r>
            </w:sdtContent>
          </w:sdt>
          <w:r w:rsidR="00FB169B">
            <w:fldChar w:fldCharType="end"/>
          </w:r>
          <w:r>
            <w:br/>
          </w:r>
          <w:r w:rsidR="00FB169B">
            <w:fldChar w:fldCharType="begin"/>
          </w:r>
          <w:r w:rsidR="00FB169B">
            <w:instrText xml:space="preserve"> REF  UnitName </w:instrText>
          </w:r>
          <w:r w:rsidR="00FB169B">
            <w:fldChar w:fldCharType="separate"/>
          </w:r>
          <w:sdt>
            <w:sdtPr>
              <w:alias w:val="Unit name "/>
              <w:tag w:val="Unit name "/>
              <w:id w:val="-972279899"/>
            </w:sdtPr>
            <w:sdtEndPr>
              <w:rPr>
                <w:highlight w:val="yellow"/>
              </w:rPr>
            </w:sdtEndPr>
            <w:sdtContent>
              <w:r w:rsidR="002226C9" w:rsidRPr="004F2FE4">
                <w:t>Audit financial procedures</w:t>
              </w:r>
            </w:sdtContent>
          </w:sdt>
          <w:r w:rsidR="00FB169B">
            <w:rPr>
              <w:highlight w:val="yellow"/>
            </w:rPr>
            <w:fldChar w:fldCharType="end"/>
          </w:r>
        </w:p>
      </w:tc>
      <w:tc>
        <w:tcPr>
          <w:tcW w:w="958" w:type="dxa"/>
          <w:shd w:val="clear" w:color="auto" w:fill="45545F"/>
          <w:vAlign w:val="center"/>
        </w:tcPr>
        <w:p w:rsidR="0061148E" w:rsidRPr="00F66B06" w:rsidRDefault="0061148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45975">
            <w:rPr>
              <w:b/>
              <w:noProof/>
              <w:color w:val="FFFFFF" w:themeColor="background1"/>
            </w:rPr>
            <w:t>9</w:t>
          </w:r>
          <w:r w:rsidRPr="00F66B06">
            <w:rPr>
              <w:b/>
              <w:color w:val="FFFFFF" w:themeColor="background1"/>
            </w:rPr>
            <w:fldChar w:fldCharType="end"/>
          </w:r>
        </w:p>
      </w:tc>
    </w:tr>
  </w:tbl>
  <w:p w:rsidR="0061148E" w:rsidRPr="00C66768" w:rsidRDefault="0061148E"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61148E" w:rsidTr="00030EF9">
      <w:trPr>
        <w:trHeight w:hRule="exact" w:val="709"/>
      </w:trPr>
      <w:tc>
        <w:tcPr>
          <w:tcW w:w="958" w:type="dxa"/>
          <w:shd w:val="clear" w:color="auto" w:fill="45545F"/>
          <w:vAlign w:val="center"/>
        </w:tcPr>
        <w:p w:rsidR="0061148E" w:rsidRPr="00F66B06" w:rsidRDefault="0061148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45975">
            <w:rPr>
              <w:b/>
              <w:noProof/>
              <w:color w:val="FFFFFF" w:themeColor="background1"/>
            </w:rPr>
            <w:t>12</w:t>
          </w:r>
          <w:r w:rsidRPr="00F66B06">
            <w:rPr>
              <w:b/>
              <w:color w:val="FFFFFF" w:themeColor="background1"/>
            </w:rPr>
            <w:fldChar w:fldCharType="end"/>
          </w:r>
        </w:p>
      </w:tc>
      <w:tc>
        <w:tcPr>
          <w:tcW w:w="13358" w:type="dxa"/>
        </w:tcPr>
        <w:p w:rsidR="0061148E" w:rsidRDefault="0061148E" w:rsidP="00FD3362">
          <w:pPr>
            <w:pStyle w:val="Footer-Left"/>
          </w:pPr>
          <w:r w:rsidRPr="000D3B99">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w:instrText>
          </w:r>
          <w:r w:rsidR="00FB169B">
            <w:fldChar w:fldCharType="separate"/>
          </w:r>
          <w:sdt>
            <w:sdtPr>
              <w:alias w:val="Assessor Manual"/>
              <w:tag w:val="Assessor Manual"/>
              <w:id w:val="-1764377931"/>
            </w:sdtPr>
            <w:sdtEndPr/>
            <w:sdtContent>
              <w:r w:rsidR="002226C9" w:rsidRPr="004F2FE4">
                <w:t>Assessor Manual</w:t>
              </w:r>
            </w:sdtContent>
          </w:sdt>
          <w:r w:rsidR="00FB169B">
            <w:fldChar w:fldCharType="end"/>
          </w:r>
          <w:r>
            <w:br/>
          </w:r>
          <w:r w:rsidR="00FB169B">
            <w:fldChar w:fldCharType="begin"/>
          </w:r>
          <w:r w:rsidR="00FB169B">
            <w:instrText xml:space="preserve"> REF  UnitName </w:instrText>
          </w:r>
          <w:r w:rsidR="00FB169B">
            <w:fldChar w:fldCharType="separate"/>
          </w:r>
          <w:sdt>
            <w:sdtPr>
              <w:alias w:val="Unit name "/>
              <w:tag w:val="Unit name "/>
              <w:id w:val="-603188637"/>
            </w:sdtPr>
            <w:sdtEndPr>
              <w:rPr>
                <w:highlight w:val="yellow"/>
              </w:rPr>
            </w:sdtEndPr>
            <w:sdtContent>
              <w:r w:rsidR="002226C9" w:rsidRPr="004F2FE4">
                <w:t>Audit financial procedures</w:t>
              </w:r>
            </w:sdtContent>
          </w:sdt>
          <w:r w:rsidR="00FB169B">
            <w:rPr>
              <w:highlight w:val="yellow"/>
            </w:rPr>
            <w:fldChar w:fldCharType="end"/>
          </w:r>
        </w:p>
      </w:tc>
    </w:tr>
  </w:tbl>
  <w:p w:rsidR="0061148E" w:rsidRDefault="0061148E"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61148E" w:rsidTr="00AC3C86">
      <w:trPr>
        <w:trHeight w:hRule="exact" w:val="709"/>
      </w:trPr>
      <w:tc>
        <w:tcPr>
          <w:tcW w:w="13291" w:type="dxa"/>
        </w:tcPr>
        <w:p w:rsidR="0061148E" w:rsidRDefault="0061148E" w:rsidP="00CA7910">
          <w:pPr>
            <w:pStyle w:val="Footer-Right"/>
          </w:pPr>
          <w:r w:rsidRPr="000D3B99">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 MERGEFORMAT </w:instrText>
          </w:r>
          <w:r w:rsidR="00FB169B">
            <w:fldChar w:fldCharType="separate"/>
          </w:r>
          <w:sdt>
            <w:sdtPr>
              <w:alias w:val="Assessor Manual"/>
              <w:tag w:val="Assessor Manual"/>
              <w:id w:val="2057202426"/>
            </w:sdtPr>
            <w:sdtEndPr/>
            <w:sdtContent>
              <w:r w:rsidR="002226C9" w:rsidRPr="004F2FE4">
                <w:t>Assessor Manual</w:t>
              </w:r>
            </w:sdtContent>
          </w:sdt>
          <w:r w:rsidR="00FB169B">
            <w:fldChar w:fldCharType="end"/>
          </w:r>
          <w:r>
            <w:br/>
          </w:r>
          <w:r w:rsidR="00FB169B">
            <w:fldChar w:fldCharType="begin"/>
          </w:r>
          <w:r w:rsidR="00FB169B">
            <w:instrText xml:space="preserve"> REF  UnitName  \* MERGEFORMAT </w:instrText>
          </w:r>
          <w:r w:rsidR="00FB169B">
            <w:fldChar w:fldCharType="separate"/>
          </w:r>
          <w:sdt>
            <w:sdtPr>
              <w:alias w:val="Unit name "/>
              <w:tag w:val="Unit name "/>
              <w:id w:val="-1552306191"/>
            </w:sdtPr>
            <w:sdtEndPr/>
            <w:sdtContent>
              <w:r w:rsidR="002226C9" w:rsidRPr="004F2FE4">
                <w:t>Audit financial procedures</w:t>
              </w:r>
            </w:sdtContent>
          </w:sdt>
          <w:r w:rsidR="00FB169B">
            <w:fldChar w:fldCharType="end"/>
          </w:r>
        </w:p>
      </w:tc>
      <w:tc>
        <w:tcPr>
          <w:tcW w:w="958" w:type="dxa"/>
          <w:shd w:val="clear" w:color="auto" w:fill="45545F"/>
          <w:vAlign w:val="center"/>
        </w:tcPr>
        <w:p w:rsidR="0061148E" w:rsidRPr="00F66B06" w:rsidRDefault="0061148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45975">
            <w:rPr>
              <w:b/>
              <w:noProof/>
              <w:color w:val="FFFFFF" w:themeColor="background1"/>
            </w:rPr>
            <w:t>13</w:t>
          </w:r>
          <w:r w:rsidRPr="00F66B06">
            <w:rPr>
              <w:b/>
              <w:color w:val="FFFFFF" w:themeColor="background1"/>
            </w:rPr>
            <w:fldChar w:fldCharType="end"/>
          </w:r>
        </w:p>
      </w:tc>
    </w:tr>
  </w:tbl>
  <w:p w:rsidR="0061148E" w:rsidRPr="00C66768" w:rsidRDefault="0061148E"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1148E" w:rsidTr="00C66768">
      <w:trPr>
        <w:trHeight w:hRule="exact" w:val="709"/>
      </w:trPr>
      <w:tc>
        <w:tcPr>
          <w:tcW w:w="959" w:type="dxa"/>
          <w:shd w:val="clear" w:color="auto" w:fill="45545F"/>
          <w:vAlign w:val="center"/>
        </w:tcPr>
        <w:p w:rsidR="0061148E" w:rsidRPr="00F66B06" w:rsidRDefault="0061148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45975">
            <w:rPr>
              <w:b/>
              <w:noProof/>
              <w:color w:val="FFFFFF" w:themeColor="background1"/>
            </w:rPr>
            <w:t>46</w:t>
          </w:r>
          <w:r w:rsidRPr="00F66B06">
            <w:rPr>
              <w:b/>
              <w:color w:val="FFFFFF" w:themeColor="background1"/>
            </w:rPr>
            <w:fldChar w:fldCharType="end"/>
          </w:r>
        </w:p>
      </w:tc>
      <w:tc>
        <w:tcPr>
          <w:tcW w:w="8283" w:type="dxa"/>
        </w:tcPr>
        <w:p w:rsidR="0061148E" w:rsidRDefault="0061148E" w:rsidP="00CA7910">
          <w:pPr>
            <w:pStyle w:val="Footer-Left"/>
          </w:pPr>
          <w:r w:rsidRPr="000D3B99">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w:instrText>
          </w:r>
          <w:r w:rsidR="00FB169B">
            <w:fldChar w:fldCharType="separate"/>
          </w:r>
          <w:sdt>
            <w:sdtPr>
              <w:alias w:val="Assessor Manual"/>
              <w:tag w:val="Assessor Manual"/>
              <w:id w:val="-616915410"/>
            </w:sdtPr>
            <w:sdtEndPr/>
            <w:sdtContent>
              <w:r w:rsidR="002226C9" w:rsidRPr="004F2FE4">
                <w:t>Assessor Manual</w:t>
              </w:r>
            </w:sdtContent>
          </w:sdt>
          <w:r w:rsidR="00FB169B">
            <w:fldChar w:fldCharType="end"/>
          </w:r>
          <w:r>
            <w:br/>
          </w:r>
          <w:r w:rsidR="00FB169B">
            <w:fldChar w:fldCharType="begin"/>
          </w:r>
          <w:r w:rsidR="00FB169B">
            <w:instrText xml:space="preserve"> REF  UnitName </w:instrText>
          </w:r>
          <w:r w:rsidR="00FB169B">
            <w:fldChar w:fldCharType="separate"/>
          </w:r>
          <w:sdt>
            <w:sdtPr>
              <w:alias w:val="Unit name "/>
              <w:tag w:val="Unit name "/>
              <w:id w:val="-2062011180"/>
            </w:sdtPr>
            <w:sdtEndPr>
              <w:rPr>
                <w:highlight w:val="yellow"/>
              </w:rPr>
            </w:sdtEndPr>
            <w:sdtContent>
              <w:r w:rsidR="002226C9" w:rsidRPr="004F2FE4">
                <w:t>Audit financial procedures</w:t>
              </w:r>
            </w:sdtContent>
          </w:sdt>
          <w:r w:rsidR="00FB169B">
            <w:rPr>
              <w:highlight w:val="yellow"/>
            </w:rPr>
            <w:fldChar w:fldCharType="end"/>
          </w:r>
        </w:p>
      </w:tc>
    </w:tr>
  </w:tbl>
  <w:p w:rsidR="0061148E" w:rsidRDefault="0061148E"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1148E" w:rsidTr="00C66768">
      <w:trPr>
        <w:trHeight w:hRule="exact" w:val="709"/>
      </w:trPr>
      <w:tc>
        <w:tcPr>
          <w:tcW w:w="8188" w:type="dxa"/>
        </w:tcPr>
        <w:p w:rsidR="0061148E" w:rsidRDefault="0061148E" w:rsidP="00CA7910">
          <w:pPr>
            <w:pStyle w:val="Footer-Right"/>
          </w:pPr>
          <w:r w:rsidRPr="000D3B99">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w:instrText>
          </w:r>
          <w:r w:rsidR="00FB169B">
            <w:fldChar w:fldCharType="separate"/>
          </w:r>
          <w:sdt>
            <w:sdtPr>
              <w:alias w:val="Assessor Manual"/>
              <w:tag w:val="Assessor Manual"/>
              <w:id w:val="-159310186"/>
            </w:sdtPr>
            <w:sdtEndPr/>
            <w:sdtContent>
              <w:r w:rsidR="002226C9" w:rsidRPr="004F2FE4">
                <w:t>Assessor Manual</w:t>
              </w:r>
            </w:sdtContent>
          </w:sdt>
          <w:r w:rsidR="00FB169B">
            <w:fldChar w:fldCharType="end"/>
          </w:r>
          <w:r>
            <w:br/>
          </w:r>
          <w:r w:rsidR="00FB169B">
            <w:fldChar w:fldCharType="begin"/>
          </w:r>
          <w:r w:rsidR="00FB169B">
            <w:instrText xml:space="preserve"> REF  UnitName </w:instrText>
          </w:r>
          <w:r w:rsidR="00FB169B">
            <w:fldChar w:fldCharType="separate"/>
          </w:r>
          <w:sdt>
            <w:sdtPr>
              <w:alias w:val="Unit name "/>
              <w:tag w:val="Unit name "/>
              <w:id w:val="-1010134149"/>
            </w:sdtPr>
            <w:sdtEndPr>
              <w:rPr>
                <w:highlight w:val="yellow"/>
              </w:rPr>
            </w:sdtEndPr>
            <w:sdtContent>
              <w:r w:rsidR="002226C9" w:rsidRPr="004F2FE4">
                <w:t>Audit financial procedures</w:t>
              </w:r>
            </w:sdtContent>
          </w:sdt>
          <w:r w:rsidR="00FB169B">
            <w:rPr>
              <w:highlight w:val="yellow"/>
            </w:rPr>
            <w:fldChar w:fldCharType="end"/>
          </w:r>
        </w:p>
      </w:tc>
      <w:tc>
        <w:tcPr>
          <w:tcW w:w="958" w:type="dxa"/>
          <w:shd w:val="clear" w:color="auto" w:fill="45545F"/>
          <w:vAlign w:val="center"/>
        </w:tcPr>
        <w:p w:rsidR="0061148E" w:rsidRPr="00F66B06" w:rsidRDefault="0061148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45975">
            <w:rPr>
              <w:b/>
              <w:noProof/>
              <w:color w:val="FFFFFF" w:themeColor="background1"/>
            </w:rPr>
            <w:t>45</w:t>
          </w:r>
          <w:r w:rsidRPr="00F66B06">
            <w:rPr>
              <w:b/>
              <w:color w:val="FFFFFF" w:themeColor="background1"/>
            </w:rPr>
            <w:fldChar w:fldCharType="end"/>
          </w:r>
        </w:p>
      </w:tc>
    </w:tr>
  </w:tbl>
  <w:p w:rsidR="0061148E" w:rsidRPr="00C66768" w:rsidRDefault="0061148E"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61148E" w:rsidTr="00C1456C">
      <w:trPr>
        <w:trHeight w:hRule="exact" w:val="709"/>
      </w:trPr>
      <w:tc>
        <w:tcPr>
          <w:tcW w:w="958" w:type="dxa"/>
          <w:shd w:val="clear" w:color="auto" w:fill="45545F"/>
          <w:vAlign w:val="center"/>
        </w:tcPr>
        <w:p w:rsidR="0061148E" w:rsidRPr="00F66B06" w:rsidRDefault="0061148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45975">
            <w:rPr>
              <w:b/>
              <w:noProof/>
              <w:color w:val="FFFFFF" w:themeColor="background1"/>
            </w:rPr>
            <w:t>48</w:t>
          </w:r>
          <w:r w:rsidRPr="00F66B06">
            <w:rPr>
              <w:b/>
              <w:color w:val="FFFFFF" w:themeColor="background1"/>
            </w:rPr>
            <w:fldChar w:fldCharType="end"/>
          </w:r>
        </w:p>
      </w:tc>
      <w:tc>
        <w:tcPr>
          <w:tcW w:w="13500" w:type="dxa"/>
        </w:tcPr>
        <w:p w:rsidR="0061148E" w:rsidRDefault="0061148E" w:rsidP="00CA7910">
          <w:pPr>
            <w:pStyle w:val="Footer-Left"/>
          </w:pPr>
          <w:r w:rsidRPr="000D3B99">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w:instrText>
          </w:r>
          <w:r w:rsidR="00FB169B">
            <w:fldChar w:fldCharType="separate"/>
          </w:r>
          <w:sdt>
            <w:sdtPr>
              <w:alias w:val="Assessor Manual"/>
              <w:tag w:val="Assessor Manual"/>
              <w:id w:val="-1189450199"/>
            </w:sdtPr>
            <w:sdtEndPr/>
            <w:sdtContent>
              <w:r w:rsidR="002226C9" w:rsidRPr="004F2FE4">
                <w:t>Assessor Manual</w:t>
              </w:r>
            </w:sdtContent>
          </w:sdt>
          <w:r w:rsidR="00FB169B">
            <w:fldChar w:fldCharType="end"/>
          </w:r>
          <w:r>
            <w:br/>
          </w:r>
          <w:r w:rsidR="00FB169B">
            <w:fldChar w:fldCharType="begin"/>
          </w:r>
          <w:r w:rsidR="00FB169B">
            <w:instrText xml:space="preserve"> REF  UnitName </w:instrText>
          </w:r>
          <w:r w:rsidR="00FB169B">
            <w:fldChar w:fldCharType="separate"/>
          </w:r>
          <w:sdt>
            <w:sdtPr>
              <w:alias w:val="Unit name "/>
              <w:tag w:val="Unit name "/>
              <w:id w:val="1439558009"/>
            </w:sdtPr>
            <w:sdtEndPr>
              <w:rPr>
                <w:highlight w:val="yellow"/>
              </w:rPr>
            </w:sdtEndPr>
            <w:sdtContent>
              <w:r w:rsidR="002226C9" w:rsidRPr="004F2FE4">
                <w:t>Audit financial procedures</w:t>
              </w:r>
            </w:sdtContent>
          </w:sdt>
          <w:r w:rsidR="00FB169B">
            <w:rPr>
              <w:highlight w:val="yellow"/>
            </w:rPr>
            <w:fldChar w:fldCharType="end"/>
          </w:r>
        </w:p>
      </w:tc>
    </w:tr>
  </w:tbl>
  <w:p w:rsidR="0061148E" w:rsidRDefault="0061148E"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61148E" w:rsidTr="00C1456C">
      <w:trPr>
        <w:trHeight w:hRule="exact" w:val="709"/>
      </w:trPr>
      <w:tc>
        <w:tcPr>
          <w:tcW w:w="13433" w:type="dxa"/>
        </w:tcPr>
        <w:p w:rsidR="0061148E" w:rsidRDefault="0061148E" w:rsidP="00CA7910">
          <w:pPr>
            <w:pStyle w:val="Footer-Right"/>
          </w:pPr>
          <w:r w:rsidRPr="000D3B99">
            <w:rPr>
              <w:rFonts w:eastAsiaTheme="majorEastAsia"/>
            </w:rPr>
            <w:t xml:space="preserve">© ASEAN </w:t>
          </w:r>
          <w:r>
            <w:rPr>
              <w:rFonts w:eastAsiaTheme="majorEastAsia"/>
            </w:rPr>
            <w:t>2015</w:t>
          </w:r>
          <w:r>
            <w:rPr>
              <w:rFonts w:eastAsiaTheme="majorEastAsia"/>
            </w:rPr>
            <w:br/>
          </w:r>
          <w:r w:rsidR="00FB169B">
            <w:fldChar w:fldCharType="begin"/>
          </w:r>
          <w:r w:rsidR="00FB169B">
            <w:instrText xml:space="preserve"> REF  AssessorManual  \* MERGEFORMAT </w:instrText>
          </w:r>
          <w:r w:rsidR="00FB169B">
            <w:fldChar w:fldCharType="separate"/>
          </w:r>
          <w:sdt>
            <w:sdtPr>
              <w:alias w:val="Assessor Manual"/>
              <w:tag w:val="Assessor Manual"/>
              <w:id w:val="340051677"/>
            </w:sdtPr>
            <w:sdtEndPr/>
            <w:sdtContent>
              <w:r w:rsidR="002226C9" w:rsidRPr="004F2FE4">
                <w:t>Assessor Manual</w:t>
              </w:r>
            </w:sdtContent>
          </w:sdt>
          <w:r w:rsidR="00FB169B">
            <w:fldChar w:fldCharType="end"/>
          </w:r>
          <w:r>
            <w:br/>
          </w:r>
          <w:r w:rsidR="00FB169B">
            <w:fldChar w:fldCharType="begin"/>
          </w:r>
          <w:r w:rsidR="00FB169B">
            <w:instrText xml:space="preserve"> REF  UnitName  \* MERGEFORMAT </w:instrText>
          </w:r>
          <w:r w:rsidR="00FB169B">
            <w:fldChar w:fldCharType="separate"/>
          </w:r>
          <w:sdt>
            <w:sdtPr>
              <w:alias w:val="Unit name "/>
              <w:tag w:val="Unit name "/>
              <w:id w:val="-60328929"/>
            </w:sdtPr>
            <w:sdtEndPr/>
            <w:sdtContent>
              <w:r w:rsidR="002226C9" w:rsidRPr="004F2FE4">
                <w:t>Audit financial procedures</w:t>
              </w:r>
            </w:sdtContent>
          </w:sdt>
          <w:r w:rsidR="00FB169B">
            <w:fldChar w:fldCharType="end"/>
          </w:r>
        </w:p>
      </w:tc>
      <w:tc>
        <w:tcPr>
          <w:tcW w:w="958" w:type="dxa"/>
          <w:shd w:val="clear" w:color="auto" w:fill="45545F"/>
          <w:vAlign w:val="center"/>
        </w:tcPr>
        <w:p w:rsidR="0061148E" w:rsidRPr="00F66B06" w:rsidRDefault="0061148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45975">
            <w:rPr>
              <w:b/>
              <w:noProof/>
              <w:color w:val="FFFFFF" w:themeColor="background1"/>
            </w:rPr>
            <w:t>47</w:t>
          </w:r>
          <w:r w:rsidRPr="00F66B06">
            <w:rPr>
              <w:b/>
              <w:color w:val="FFFFFF" w:themeColor="background1"/>
            </w:rPr>
            <w:fldChar w:fldCharType="end"/>
          </w:r>
        </w:p>
      </w:tc>
    </w:tr>
  </w:tbl>
  <w:p w:rsidR="0061148E" w:rsidRPr="00C66768" w:rsidRDefault="0061148E"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69B" w:rsidRDefault="00FB169B" w:rsidP="000F0184">
      <w:pPr>
        <w:spacing w:after="0" w:line="240" w:lineRule="auto"/>
      </w:pPr>
      <w:r>
        <w:separator/>
      </w:r>
    </w:p>
  </w:footnote>
  <w:footnote w:type="continuationSeparator" w:id="0">
    <w:p w:rsidR="00FB169B" w:rsidRDefault="00FB169B"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61148E" w:rsidTr="00FD3362">
      <w:trPr>
        <w:trHeight w:val="550"/>
      </w:trPr>
      <w:tc>
        <w:tcPr>
          <w:tcW w:w="6237" w:type="dxa"/>
          <w:shd w:val="clear" w:color="auto" w:fill="45545F"/>
          <w:vAlign w:val="center"/>
        </w:tcPr>
        <w:p w:rsidR="0061148E" w:rsidRDefault="0061148E" w:rsidP="00C66768">
          <w:pPr>
            <w:pStyle w:val="HeaderLeft"/>
          </w:pPr>
          <w:r w:rsidRPr="009A5476">
            <w:t>Competency Based Assessment (CBA) – An introduction for assessors</w:t>
          </w:r>
        </w:p>
      </w:tc>
      <w:tc>
        <w:tcPr>
          <w:tcW w:w="3010" w:type="dxa"/>
        </w:tcPr>
        <w:p w:rsidR="0061148E" w:rsidRDefault="0061148E" w:rsidP="00C66768">
          <w:pPr>
            <w:pStyle w:val="HeaderLeft"/>
          </w:pPr>
        </w:p>
      </w:tc>
    </w:tr>
  </w:tbl>
  <w:p w:rsidR="0061148E" w:rsidRDefault="0061148E"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61148E" w:rsidTr="00FD3362">
      <w:trPr>
        <w:trHeight w:val="550"/>
      </w:trPr>
      <w:tc>
        <w:tcPr>
          <w:tcW w:w="2943" w:type="dxa"/>
        </w:tcPr>
        <w:p w:rsidR="0061148E" w:rsidRDefault="0061148E" w:rsidP="00C66768">
          <w:pPr>
            <w:pStyle w:val="HeaderRight"/>
          </w:pPr>
        </w:p>
      </w:tc>
      <w:tc>
        <w:tcPr>
          <w:tcW w:w="6237" w:type="dxa"/>
          <w:shd w:val="clear" w:color="auto" w:fill="45545F"/>
          <w:vAlign w:val="center"/>
        </w:tcPr>
        <w:p w:rsidR="0061148E" w:rsidRDefault="0061148E"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61148E" w:rsidRDefault="0061148E"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61148E" w:rsidTr="00AC3C86">
      <w:trPr>
        <w:trHeight w:val="550"/>
      </w:trPr>
      <w:tc>
        <w:tcPr>
          <w:tcW w:w="2268" w:type="dxa"/>
          <w:shd w:val="clear" w:color="auto" w:fill="45545F"/>
          <w:vAlign w:val="center"/>
        </w:tcPr>
        <w:p w:rsidR="0061148E" w:rsidRDefault="0061148E" w:rsidP="00AC3C86">
          <w:pPr>
            <w:pStyle w:val="HeaderLeft"/>
          </w:pPr>
          <w:r w:rsidRPr="003F3BBB">
            <w:t xml:space="preserve">Competency </w:t>
          </w:r>
          <w:r>
            <w:t>standard</w:t>
          </w:r>
        </w:p>
      </w:tc>
      <w:tc>
        <w:tcPr>
          <w:tcW w:w="12082" w:type="dxa"/>
        </w:tcPr>
        <w:p w:rsidR="0061148E" w:rsidRDefault="0061148E" w:rsidP="00C66768">
          <w:pPr>
            <w:pStyle w:val="HeaderLeft"/>
          </w:pPr>
        </w:p>
      </w:tc>
    </w:tr>
  </w:tbl>
  <w:p w:rsidR="0061148E" w:rsidRDefault="0061148E"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61148E" w:rsidTr="00AC3C86">
      <w:trPr>
        <w:trHeight w:val="550"/>
      </w:trPr>
      <w:tc>
        <w:tcPr>
          <w:tcW w:w="11732" w:type="dxa"/>
        </w:tcPr>
        <w:p w:rsidR="0061148E" w:rsidRDefault="0061148E" w:rsidP="00C66768">
          <w:pPr>
            <w:pStyle w:val="HeaderRight"/>
          </w:pPr>
        </w:p>
      </w:tc>
      <w:tc>
        <w:tcPr>
          <w:tcW w:w="2268" w:type="dxa"/>
          <w:shd w:val="clear" w:color="auto" w:fill="45545F"/>
          <w:vAlign w:val="center"/>
        </w:tcPr>
        <w:p w:rsidR="0061148E" w:rsidRDefault="0061148E" w:rsidP="00C66768">
          <w:pPr>
            <w:pStyle w:val="HeaderRight"/>
          </w:pPr>
          <w:r>
            <w:t>Competency standard</w:t>
          </w:r>
        </w:p>
      </w:tc>
    </w:tr>
  </w:tbl>
  <w:p w:rsidR="0061148E" w:rsidRDefault="0061148E"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61148E" w:rsidTr="00A57AFD">
      <w:trPr>
        <w:trHeight w:val="550"/>
      </w:trPr>
      <w:tc>
        <w:tcPr>
          <w:tcW w:w="1701" w:type="dxa"/>
          <w:shd w:val="clear" w:color="auto" w:fill="45545F"/>
          <w:vAlign w:val="center"/>
        </w:tcPr>
        <w:p w:rsidR="0061148E" w:rsidRDefault="0061148E" w:rsidP="00AC3C86">
          <w:pPr>
            <w:pStyle w:val="HeaderLeft"/>
          </w:pPr>
          <w:r>
            <w:t>Oral q</w:t>
          </w:r>
          <w:r w:rsidRPr="009A5476">
            <w:t>uestions</w:t>
          </w:r>
        </w:p>
      </w:tc>
      <w:tc>
        <w:tcPr>
          <w:tcW w:w="7263" w:type="dxa"/>
        </w:tcPr>
        <w:p w:rsidR="0061148E" w:rsidRDefault="0061148E" w:rsidP="00C66768">
          <w:pPr>
            <w:pStyle w:val="HeaderLeft"/>
          </w:pPr>
        </w:p>
      </w:tc>
    </w:tr>
  </w:tbl>
  <w:p w:rsidR="0061148E" w:rsidRDefault="0061148E"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61148E" w:rsidTr="00A57AFD">
      <w:trPr>
        <w:trHeight w:val="550"/>
      </w:trPr>
      <w:tc>
        <w:tcPr>
          <w:tcW w:w="7479" w:type="dxa"/>
        </w:tcPr>
        <w:p w:rsidR="0061148E" w:rsidRDefault="0061148E" w:rsidP="00C66768">
          <w:pPr>
            <w:pStyle w:val="HeaderRight"/>
          </w:pPr>
        </w:p>
      </w:tc>
      <w:tc>
        <w:tcPr>
          <w:tcW w:w="1701" w:type="dxa"/>
          <w:shd w:val="clear" w:color="auto" w:fill="45545F"/>
          <w:vAlign w:val="center"/>
        </w:tcPr>
        <w:p w:rsidR="0061148E" w:rsidRDefault="0061148E" w:rsidP="00A57AFD">
          <w:pPr>
            <w:pStyle w:val="HeaderRight"/>
          </w:pPr>
          <w:r w:rsidRPr="009A5476">
            <w:t xml:space="preserve">Oral </w:t>
          </w:r>
          <w:r>
            <w:t>q</w:t>
          </w:r>
          <w:r w:rsidRPr="009A5476">
            <w:t>uestions</w:t>
          </w:r>
        </w:p>
      </w:tc>
    </w:tr>
  </w:tbl>
  <w:p w:rsidR="0061148E" w:rsidRDefault="0061148E"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61148E" w:rsidTr="0085162D">
      <w:trPr>
        <w:trHeight w:val="550"/>
      </w:trPr>
      <w:tc>
        <w:tcPr>
          <w:tcW w:w="1985" w:type="dxa"/>
          <w:shd w:val="clear" w:color="auto" w:fill="45545F"/>
          <w:vAlign w:val="center"/>
        </w:tcPr>
        <w:p w:rsidR="0061148E" w:rsidRPr="0085162D" w:rsidRDefault="0061148E" w:rsidP="00AC3C86">
          <w:pPr>
            <w:pStyle w:val="HeaderLeft"/>
          </w:pPr>
          <w:r>
            <w:t>Written q</w:t>
          </w:r>
          <w:r w:rsidRPr="009A5476">
            <w:t>uestions</w:t>
          </w:r>
        </w:p>
      </w:tc>
      <w:tc>
        <w:tcPr>
          <w:tcW w:w="7121" w:type="dxa"/>
        </w:tcPr>
        <w:p w:rsidR="0061148E" w:rsidRDefault="0061148E" w:rsidP="00C66768">
          <w:pPr>
            <w:pStyle w:val="HeaderLeft"/>
          </w:pPr>
        </w:p>
      </w:tc>
    </w:tr>
  </w:tbl>
  <w:p w:rsidR="0061148E" w:rsidRDefault="0061148E"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61148E" w:rsidTr="0085162D">
      <w:trPr>
        <w:trHeight w:val="550"/>
      </w:trPr>
      <w:tc>
        <w:tcPr>
          <w:tcW w:w="7054" w:type="dxa"/>
        </w:tcPr>
        <w:p w:rsidR="0061148E" w:rsidRDefault="0061148E" w:rsidP="00C66768">
          <w:pPr>
            <w:pStyle w:val="HeaderRight"/>
          </w:pPr>
        </w:p>
      </w:tc>
      <w:tc>
        <w:tcPr>
          <w:tcW w:w="1985" w:type="dxa"/>
          <w:shd w:val="clear" w:color="auto" w:fill="45545F"/>
          <w:vAlign w:val="center"/>
        </w:tcPr>
        <w:p w:rsidR="0061148E" w:rsidRDefault="0061148E" w:rsidP="00C66768">
          <w:pPr>
            <w:pStyle w:val="HeaderRight"/>
          </w:pPr>
          <w:r>
            <w:t>Written q</w:t>
          </w:r>
          <w:r w:rsidRPr="009A5476">
            <w:t>uestions</w:t>
          </w:r>
        </w:p>
      </w:tc>
    </w:tr>
  </w:tbl>
  <w:p w:rsidR="0061148E" w:rsidRDefault="0061148E"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61148E" w:rsidTr="0021630A">
      <w:trPr>
        <w:trHeight w:val="550"/>
      </w:trPr>
      <w:tc>
        <w:tcPr>
          <w:tcW w:w="2835" w:type="dxa"/>
          <w:shd w:val="clear" w:color="auto" w:fill="45545F"/>
          <w:vAlign w:val="center"/>
        </w:tcPr>
        <w:p w:rsidR="0061148E" w:rsidRDefault="0061148E" w:rsidP="00415AA5">
          <w:pPr>
            <w:pStyle w:val="HeaderLeft"/>
          </w:pPr>
          <w:r>
            <w:t>Answers to written q</w:t>
          </w:r>
          <w:r w:rsidRPr="009A5476">
            <w:t>uestions</w:t>
          </w:r>
        </w:p>
      </w:tc>
      <w:tc>
        <w:tcPr>
          <w:tcW w:w="6270" w:type="dxa"/>
        </w:tcPr>
        <w:p w:rsidR="0061148E" w:rsidRDefault="0061148E" w:rsidP="00C66768">
          <w:pPr>
            <w:pStyle w:val="HeaderLeft"/>
          </w:pPr>
        </w:p>
      </w:tc>
    </w:tr>
  </w:tbl>
  <w:p w:rsidR="0061148E" w:rsidRDefault="0061148E"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61148E" w:rsidTr="0021630A">
      <w:trPr>
        <w:trHeight w:val="550"/>
      </w:trPr>
      <w:tc>
        <w:tcPr>
          <w:tcW w:w="6204" w:type="dxa"/>
        </w:tcPr>
        <w:p w:rsidR="0061148E" w:rsidRDefault="0061148E" w:rsidP="00C66768">
          <w:pPr>
            <w:pStyle w:val="HeaderRight"/>
          </w:pPr>
        </w:p>
      </w:tc>
      <w:tc>
        <w:tcPr>
          <w:tcW w:w="2835" w:type="dxa"/>
          <w:shd w:val="clear" w:color="auto" w:fill="45545F"/>
          <w:vAlign w:val="center"/>
        </w:tcPr>
        <w:p w:rsidR="0061148E" w:rsidRDefault="0061148E" w:rsidP="00415AA5">
          <w:pPr>
            <w:pStyle w:val="HeaderRight"/>
          </w:pPr>
          <w:r>
            <w:t>Answers to written q</w:t>
          </w:r>
          <w:r w:rsidRPr="009A5476">
            <w:t>uestions</w:t>
          </w:r>
        </w:p>
      </w:tc>
    </w:tr>
  </w:tbl>
  <w:p w:rsidR="0061148E" w:rsidRDefault="0061148E"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61148E" w:rsidTr="00571985">
      <w:trPr>
        <w:trHeight w:val="550"/>
      </w:trPr>
      <w:tc>
        <w:tcPr>
          <w:tcW w:w="2268" w:type="dxa"/>
          <w:shd w:val="clear" w:color="auto" w:fill="45545F"/>
          <w:vAlign w:val="center"/>
        </w:tcPr>
        <w:p w:rsidR="0061148E" w:rsidRDefault="0061148E" w:rsidP="00571985">
          <w:pPr>
            <w:pStyle w:val="HeaderLeft"/>
          </w:pPr>
          <w:r w:rsidRPr="009A5476">
            <w:t xml:space="preserve">Observation </w:t>
          </w:r>
          <w:r>
            <w:t>c</w:t>
          </w:r>
          <w:r w:rsidRPr="009A5476">
            <w:t>hecklist</w:t>
          </w:r>
        </w:p>
      </w:tc>
      <w:tc>
        <w:tcPr>
          <w:tcW w:w="6696" w:type="dxa"/>
        </w:tcPr>
        <w:p w:rsidR="0061148E" w:rsidRDefault="0061148E" w:rsidP="00C66768">
          <w:pPr>
            <w:pStyle w:val="HeaderLeft"/>
          </w:pPr>
        </w:p>
      </w:tc>
    </w:tr>
  </w:tbl>
  <w:p w:rsidR="0061148E" w:rsidRDefault="0061148E"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61148E" w:rsidTr="00571985">
      <w:trPr>
        <w:trHeight w:val="550"/>
      </w:trPr>
      <w:tc>
        <w:tcPr>
          <w:tcW w:w="6771" w:type="dxa"/>
        </w:tcPr>
        <w:p w:rsidR="0061148E" w:rsidRDefault="0061148E" w:rsidP="00C66768">
          <w:pPr>
            <w:pStyle w:val="HeaderRight"/>
          </w:pPr>
        </w:p>
      </w:tc>
      <w:tc>
        <w:tcPr>
          <w:tcW w:w="2268" w:type="dxa"/>
          <w:shd w:val="clear" w:color="auto" w:fill="45545F"/>
          <w:vAlign w:val="center"/>
        </w:tcPr>
        <w:p w:rsidR="0061148E" w:rsidRDefault="0061148E" w:rsidP="00571985">
          <w:pPr>
            <w:pStyle w:val="HeaderRight"/>
          </w:pPr>
          <w:r w:rsidRPr="009A5476">
            <w:t xml:space="preserve">Observation </w:t>
          </w:r>
          <w:r>
            <w:t>c</w:t>
          </w:r>
          <w:r w:rsidRPr="009A5476">
            <w:t>hecklist</w:t>
          </w:r>
        </w:p>
      </w:tc>
    </w:tr>
  </w:tbl>
  <w:p w:rsidR="0061148E" w:rsidRDefault="0061148E"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61148E" w:rsidTr="00571985">
      <w:trPr>
        <w:trHeight w:val="550"/>
      </w:trPr>
      <w:tc>
        <w:tcPr>
          <w:tcW w:w="2268" w:type="dxa"/>
          <w:shd w:val="clear" w:color="auto" w:fill="45545F"/>
          <w:vAlign w:val="center"/>
        </w:tcPr>
        <w:p w:rsidR="0061148E" w:rsidRDefault="0061148E" w:rsidP="00F5028F">
          <w:pPr>
            <w:pStyle w:val="HeaderLeft"/>
          </w:pPr>
          <w:r>
            <w:t>Third p</w:t>
          </w:r>
          <w:r w:rsidRPr="009A5476">
            <w:t xml:space="preserve">arty </w:t>
          </w:r>
          <w:r>
            <w:t>s</w:t>
          </w:r>
          <w:r w:rsidRPr="009A5476">
            <w:t>tatement</w:t>
          </w:r>
        </w:p>
      </w:tc>
      <w:tc>
        <w:tcPr>
          <w:tcW w:w="6696" w:type="dxa"/>
        </w:tcPr>
        <w:p w:rsidR="0061148E" w:rsidRDefault="0061148E" w:rsidP="00C66768">
          <w:pPr>
            <w:pStyle w:val="HeaderLeft"/>
          </w:pPr>
        </w:p>
      </w:tc>
    </w:tr>
  </w:tbl>
  <w:p w:rsidR="0061148E" w:rsidRDefault="0061148E"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61148E" w:rsidTr="00571985">
      <w:trPr>
        <w:trHeight w:val="550"/>
      </w:trPr>
      <w:tc>
        <w:tcPr>
          <w:tcW w:w="6771" w:type="dxa"/>
        </w:tcPr>
        <w:p w:rsidR="0061148E" w:rsidRDefault="0061148E" w:rsidP="00C66768">
          <w:pPr>
            <w:pStyle w:val="HeaderRight"/>
          </w:pPr>
        </w:p>
      </w:tc>
      <w:tc>
        <w:tcPr>
          <w:tcW w:w="2268" w:type="dxa"/>
          <w:shd w:val="clear" w:color="auto" w:fill="45545F"/>
          <w:vAlign w:val="center"/>
        </w:tcPr>
        <w:p w:rsidR="0061148E" w:rsidRPr="00F5028F" w:rsidRDefault="0061148E" w:rsidP="00571985">
          <w:pPr>
            <w:pStyle w:val="HeaderRight"/>
            <w:rPr>
              <w:b/>
            </w:rPr>
          </w:pPr>
          <w:r>
            <w:t>Third party s</w:t>
          </w:r>
          <w:r w:rsidRPr="009A5476">
            <w:t>tatement</w:t>
          </w:r>
        </w:p>
      </w:tc>
    </w:tr>
  </w:tbl>
  <w:p w:rsidR="0061148E" w:rsidRDefault="0061148E"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61148E" w:rsidTr="00C1456C">
      <w:trPr>
        <w:trHeight w:val="550"/>
      </w:trPr>
      <w:tc>
        <w:tcPr>
          <w:tcW w:w="2835" w:type="dxa"/>
          <w:shd w:val="clear" w:color="auto" w:fill="45545F"/>
          <w:vAlign w:val="center"/>
        </w:tcPr>
        <w:p w:rsidR="0061148E" w:rsidRDefault="0061148E" w:rsidP="00F5028F">
          <w:pPr>
            <w:pStyle w:val="HeaderLeft"/>
          </w:pPr>
          <w:r>
            <w:t>Competency recording s</w:t>
          </w:r>
          <w:r w:rsidRPr="009A5476">
            <w:t>heet</w:t>
          </w:r>
        </w:p>
      </w:tc>
      <w:tc>
        <w:tcPr>
          <w:tcW w:w="11373" w:type="dxa"/>
        </w:tcPr>
        <w:p w:rsidR="0061148E" w:rsidRDefault="0061148E" w:rsidP="00C66768">
          <w:pPr>
            <w:pStyle w:val="HeaderLeft"/>
          </w:pPr>
        </w:p>
      </w:tc>
    </w:tr>
  </w:tbl>
  <w:p w:rsidR="0061148E" w:rsidRDefault="0061148E"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61148E" w:rsidTr="00C1456C">
      <w:trPr>
        <w:trHeight w:val="550"/>
      </w:trPr>
      <w:tc>
        <w:tcPr>
          <w:tcW w:w="11448" w:type="dxa"/>
        </w:tcPr>
        <w:p w:rsidR="0061148E" w:rsidRDefault="0061148E" w:rsidP="00C66768">
          <w:pPr>
            <w:pStyle w:val="HeaderRight"/>
          </w:pPr>
        </w:p>
      </w:tc>
      <w:tc>
        <w:tcPr>
          <w:tcW w:w="2835" w:type="dxa"/>
          <w:shd w:val="clear" w:color="auto" w:fill="45545F"/>
          <w:vAlign w:val="center"/>
        </w:tcPr>
        <w:p w:rsidR="0061148E" w:rsidRPr="00F5028F" w:rsidRDefault="0061148E" w:rsidP="00C1456C">
          <w:pPr>
            <w:pStyle w:val="HeaderRight"/>
            <w:rPr>
              <w:b/>
            </w:rPr>
          </w:pPr>
          <w:r>
            <w:t>Competency r</w:t>
          </w:r>
          <w:r w:rsidRPr="009A5476">
            <w:t xml:space="preserve">ecording </w:t>
          </w:r>
          <w:r>
            <w:t>s</w:t>
          </w:r>
          <w:r w:rsidRPr="009A5476">
            <w:t>heet</w:t>
          </w:r>
        </w:p>
      </w:tc>
    </w:tr>
  </w:tbl>
  <w:p w:rsidR="0061148E" w:rsidRDefault="0061148E"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48E" w:rsidRDefault="0061148E"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C677DCC"/>
    <w:multiLevelType w:val="hybridMultilevel"/>
    <w:tmpl w:val="8EB8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747BEB"/>
    <w:multiLevelType w:val="hybridMultilevel"/>
    <w:tmpl w:val="557E34BC"/>
    <w:lvl w:ilvl="0" w:tplc="DC98366C">
      <w:start w:val="1"/>
      <w:numFmt w:val="bullet"/>
      <w:pStyle w:val="Checkbox"/>
      <w:lvlText w:val=""/>
      <w:lvlJc w:val="left"/>
      <w:pPr>
        <w:ind w:left="360"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AA8424A"/>
    <w:multiLevelType w:val="hybridMultilevel"/>
    <w:tmpl w:val="CC042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EE1C05"/>
    <w:multiLevelType w:val="hybridMultilevel"/>
    <w:tmpl w:val="5830C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28E2701"/>
    <w:multiLevelType w:val="hybridMultilevel"/>
    <w:tmpl w:val="0454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B34D88"/>
    <w:multiLevelType w:val="hybridMultilevel"/>
    <w:tmpl w:val="4CFE0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E046627"/>
    <w:multiLevelType w:val="hybridMultilevel"/>
    <w:tmpl w:val="896EAB2E"/>
    <w:lvl w:ilvl="0" w:tplc="0C09001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6" w15:restartNumberingAfterBreak="0">
    <w:nsid w:val="40C86A41"/>
    <w:multiLevelType w:val="hybridMultilevel"/>
    <w:tmpl w:val="1DCEB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387B5C"/>
    <w:multiLevelType w:val="hybridMultilevel"/>
    <w:tmpl w:val="B5EE18A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8"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07E407F"/>
    <w:multiLevelType w:val="hybridMultilevel"/>
    <w:tmpl w:val="0DA83C3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1"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5DB418CB"/>
    <w:multiLevelType w:val="hybridMultilevel"/>
    <w:tmpl w:val="82FC5B3E"/>
    <w:lvl w:ilvl="0" w:tplc="CFC6977A">
      <w:start w:val="1"/>
      <w:numFmt w:val="bullet"/>
      <w:pStyle w:val="ActivityBullet1"/>
      <w:lvlText w:val=""/>
      <w:lvlJc w:val="left"/>
      <w:pPr>
        <w:ind w:left="720" w:hanging="360"/>
      </w:pPr>
      <w:rPr>
        <w:rFonts w:ascii="Symbol" w:hAnsi="Symbol" w:hint="default"/>
      </w:rPr>
    </w:lvl>
    <w:lvl w:ilvl="1" w:tplc="E4DA0D8C" w:tentative="1">
      <w:start w:val="1"/>
      <w:numFmt w:val="bullet"/>
      <w:lvlText w:val="o"/>
      <w:lvlJc w:val="left"/>
      <w:pPr>
        <w:ind w:left="1440" w:hanging="360"/>
      </w:pPr>
      <w:rPr>
        <w:rFonts w:ascii="Courier New" w:hAnsi="Courier New" w:cs="Courier New" w:hint="default"/>
      </w:rPr>
    </w:lvl>
    <w:lvl w:ilvl="2" w:tplc="16CE4D56" w:tentative="1">
      <w:start w:val="1"/>
      <w:numFmt w:val="bullet"/>
      <w:lvlText w:val=""/>
      <w:lvlJc w:val="left"/>
      <w:pPr>
        <w:ind w:left="2160" w:hanging="360"/>
      </w:pPr>
      <w:rPr>
        <w:rFonts w:ascii="Wingdings" w:hAnsi="Wingdings" w:hint="default"/>
      </w:rPr>
    </w:lvl>
    <w:lvl w:ilvl="3" w:tplc="3F4CC2A4" w:tentative="1">
      <w:start w:val="1"/>
      <w:numFmt w:val="bullet"/>
      <w:lvlText w:val=""/>
      <w:lvlJc w:val="left"/>
      <w:pPr>
        <w:ind w:left="2880" w:hanging="360"/>
      </w:pPr>
      <w:rPr>
        <w:rFonts w:ascii="Symbol" w:hAnsi="Symbol" w:hint="default"/>
      </w:rPr>
    </w:lvl>
    <w:lvl w:ilvl="4" w:tplc="89B0D052" w:tentative="1">
      <w:start w:val="1"/>
      <w:numFmt w:val="bullet"/>
      <w:lvlText w:val="o"/>
      <w:lvlJc w:val="left"/>
      <w:pPr>
        <w:ind w:left="3600" w:hanging="360"/>
      </w:pPr>
      <w:rPr>
        <w:rFonts w:ascii="Courier New" w:hAnsi="Courier New" w:cs="Courier New" w:hint="default"/>
      </w:rPr>
    </w:lvl>
    <w:lvl w:ilvl="5" w:tplc="75F4AB7C" w:tentative="1">
      <w:start w:val="1"/>
      <w:numFmt w:val="bullet"/>
      <w:lvlText w:val=""/>
      <w:lvlJc w:val="left"/>
      <w:pPr>
        <w:ind w:left="4320" w:hanging="360"/>
      </w:pPr>
      <w:rPr>
        <w:rFonts w:ascii="Wingdings" w:hAnsi="Wingdings" w:hint="default"/>
      </w:rPr>
    </w:lvl>
    <w:lvl w:ilvl="6" w:tplc="21181634" w:tentative="1">
      <w:start w:val="1"/>
      <w:numFmt w:val="bullet"/>
      <w:lvlText w:val=""/>
      <w:lvlJc w:val="left"/>
      <w:pPr>
        <w:ind w:left="5040" w:hanging="360"/>
      </w:pPr>
      <w:rPr>
        <w:rFonts w:ascii="Symbol" w:hAnsi="Symbol" w:hint="default"/>
      </w:rPr>
    </w:lvl>
    <w:lvl w:ilvl="7" w:tplc="2676E4B8" w:tentative="1">
      <w:start w:val="1"/>
      <w:numFmt w:val="bullet"/>
      <w:lvlText w:val="o"/>
      <w:lvlJc w:val="left"/>
      <w:pPr>
        <w:ind w:left="5760" w:hanging="360"/>
      </w:pPr>
      <w:rPr>
        <w:rFonts w:ascii="Courier New" w:hAnsi="Courier New" w:cs="Courier New" w:hint="default"/>
      </w:rPr>
    </w:lvl>
    <w:lvl w:ilvl="8" w:tplc="EAD477AC" w:tentative="1">
      <w:start w:val="1"/>
      <w:numFmt w:val="bullet"/>
      <w:lvlText w:val=""/>
      <w:lvlJc w:val="left"/>
      <w:pPr>
        <w:ind w:left="6480" w:hanging="360"/>
      </w:pPr>
      <w:rPr>
        <w:rFonts w:ascii="Wingdings" w:hAnsi="Wingdings" w:hint="default"/>
      </w:rPr>
    </w:lvl>
  </w:abstractNum>
  <w:abstractNum w:abstractNumId="34" w15:restartNumberingAfterBreak="0">
    <w:nsid w:val="665102E4"/>
    <w:multiLevelType w:val="hybridMultilevel"/>
    <w:tmpl w:val="1794D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B5C05D6"/>
    <w:multiLevelType w:val="hybridMultilevel"/>
    <w:tmpl w:val="199E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9"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0"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1"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8"/>
  </w:num>
  <w:num w:numId="2">
    <w:abstractNumId w:val="17"/>
  </w:num>
  <w:num w:numId="3">
    <w:abstractNumId w:val="31"/>
  </w:num>
  <w:num w:numId="4">
    <w:abstractNumId w:val="29"/>
  </w:num>
  <w:num w:numId="5">
    <w:abstractNumId w:val="14"/>
  </w:num>
  <w:num w:numId="6">
    <w:abstractNumId w:val="32"/>
  </w:num>
  <w:num w:numId="7">
    <w:abstractNumId w:val="16"/>
  </w:num>
  <w:num w:numId="8">
    <w:abstractNumId w:val="10"/>
  </w:num>
  <w:num w:numId="9">
    <w:abstractNumId w:val="11"/>
  </w:num>
  <w:num w:numId="10">
    <w:abstractNumId w:val="28"/>
  </w:num>
  <w:num w:numId="11">
    <w:abstractNumId w:val="28"/>
    <w:lvlOverride w:ilvl="0">
      <w:startOverride w:val="1"/>
    </w:lvlOverride>
  </w:num>
  <w:num w:numId="12">
    <w:abstractNumId w:val="13"/>
  </w:num>
  <w:num w:numId="13">
    <w:abstractNumId w:val="35"/>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40"/>
  </w:num>
  <w:num w:numId="25">
    <w:abstractNumId w:val="15"/>
  </w:num>
  <w:num w:numId="26">
    <w:abstractNumId w:val="20"/>
  </w:num>
  <w:num w:numId="27">
    <w:abstractNumId w:val="39"/>
  </w:num>
  <w:num w:numId="28">
    <w:abstractNumId w:val="41"/>
  </w:num>
  <w:num w:numId="29">
    <w:abstractNumId w:val="38"/>
  </w:num>
  <w:num w:numId="30">
    <w:abstractNumId w:val="23"/>
  </w:num>
  <w:num w:numId="31">
    <w:abstractNumId w:val="36"/>
  </w:num>
  <w:num w:numId="32">
    <w:abstractNumId w:val="24"/>
  </w:num>
  <w:num w:numId="33">
    <w:abstractNumId w:val="33"/>
  </w:num>
  <w:num w:numId="34">
    <w:abstractNumId w:val="22"/>
  </w:num>
  <w:num w:numId="35">
    <w:abstractNumId w:val="30"/>
  </w:num>
  <w:num w:numId="36">
    <w:abstractNumId w:val="18"/>
  </w:num>
  <w:num w:numId="37">
    <w:abstractNumId w:val="27"/>
  </w:num>
  <w:num w:numId="38">
    <w:abstractNumId w:val="25"/>
  </w:num>
  <w:num w:numId="39">
    <w:abstractNumId w:val="26"/>
  </w:num>
  <w:num w:numId="40">
    <w:abstractNumId w:val="19"/>
  </w:num>
  <w:num w:numId="41">
    <w:abstractNumId w:val="12"/>
  </w:num>
  <w:num w:numId="42">
    <w:abstractNumId w:val="21"/>
  </w:num>
  <w:num w:numId="43">
    <w:abstractNumId w:val="37"/>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8EA"/>
    <w:rsid w:val="00030EF9"/>
    <w:rsid w:val="000748B7"/>
    <w:rsid w:val="000B41F8"/>
    <w:rsid w:val="000D0ADA"/>
    <w:rsid w:val="000F0184"/>
    <w:rsid w:val="000F7E4A"/>
    <w:rsid w:val="001212AA"/>
    <w:rsid w:val="00130B30"/>
    <w:rsid w:val="001505DA"/>
    <w:rsid w:val="00193455"/>
    <w:rsid w:val="001C5153"/>
    <w:rsid w:val="001D0B13"/>
    <w:rsid w:val="001E4858"/>
    <w:rsid w:val="001F1516"/>
    <w:rsid w:val="0021630A"/>
    <w:rsid w:val="002226C9"/>
    <w:rsid w:val="00277829"/>
    <w:rsid w:val="00282AA6"/>
    <w:rsid w:val="002A472D"/>
    <w:rsid w:val="002D0A8D"/>
    <w:rsid w:val="00324E77"/>
    <w:rsid w:val="003529DC"/>
    <w:rsid w:val="00354F7F"/>
    <w:rsid w:val="00380A98"/>
    <w:rsid w:val="003960ED"/>
    <w:rsid w:val="003A4807"/>
    <w:rsid w:val="003B558B"/>
    <w:rsid w:val="003F407D"/>
    <w:rsid w:val="003F4A72"/>
    <w:rsid w:val="00401105"/>
    <w:rsid w:val="00415AA5"/>
    <w:rsid w:val="0044161B"/>
    <w:rsid w:val="00461653"/>
    <w:rsid w:val="00466F03"/>
    <w:rsid w:val="00471420"/>
    <w:rsid w:val="00473855"/>
    <w:rsid w:val="00474177"/>
    <w:rsid w:val="004B312C"/>
    <w:rsid w:val="004B4098"/>
    <w:rsid w:val="004B40E0"/>
    <w:rsid w:val="004B70F3"/>
    <w:rsid w:val="004C1A95"/>
    <w:rsid w:val="004F2FE4"/>
    <w:rsid w:val="00500A63"/>
    <w:rsid w:val="00545975"/>
    <w:rsid w:val="00571985"/>
    <w:rsid w:val="00571BDC"/>
    <w:rsid w:val="005724B1"/>
    <w:rsid w:val="005C3DC6"/>
    <w:rsid w:val="005D692C"/>
    <w:rsid w:val="00604C0E"/>
    <w:rsid w:val="00610FD5"/>
    <w:rsid w:val="0061148E"/>
    <w:rsid w:val="00615136"/>
    <w:rsid w:val="00634E64"/>
    <w:rsid w:val="006461BA"/>
    <w:rsid w:val="00647D8F"/>
    <w:rsid w:val="006B2D7C"/>
    <w:rsid w:val="007617EF"/>
    <w:rsid w:val="007716FE"/>
    <w:rsid w:val="00772135"/>
    <w:rsid w:val="00775C2C"/>
    <w:rsid w:val="00785293"/>
    <w:rsid w:val="00792768"/>
    <w:rsid w:val="007C0E81"/>
    <w:rsid w:val="007C795B"/>
    <w:rsid w:val="007D47CF"/>
    <w:rsid w:val="0080476D"/>
    <w:rsid w:val="00822378"/>
    <w:rsid w:val="0085162D"/>
    <w:rsid w:val="00853337"/>
    <w:rsid w:val="00860DE3"/>
    <w:rsid w:val="00876F7E"/>
    <w:rsid w:val="00880E73"/>
    <w:rsid w:val="00886CA7"/>
    <w:rsid w:val="008A2F85"/>
    <w:rsid w:val="008B4AA7"/>
    <w:rsid w:val="008D0F81"/>
    <w:rsid w:val="009143F7"/>
    <w:rsid w:val="0092455F"/>
    <w:rsid w:val="00951D65"/>
    <w:rsid w:val="009701CD"/>
    <w:rsid w:val="009964A4"/>
    <w:rsid w:val="009A3675"/>
    <w:rsid w:val="009B33F6"/>
    <w:rsid w:val="009C22E7"/>
    <w:rsid w:val="009F12AC"/>
    <w:rsid w:val="00A23257"/>
    <w:rsid w:val="00A2483C"/>
    <w:rsid w:val="00A35777"/>
    <w:rsid w:val="00A508EA"/>
    <w:rsid w:val="00A55857"/>
    <w:rsid w:val="00A57AFD"/>
    <w:rsid w:val="00AC3C86"/>
    <w:rsid w:val="00AF3AB5"/>
    <w:rsid w:val="00AF4220"/>
    <w:rsid w:val="00AF6661"/>
    <w:rsid w:val="00B07DA5"/>
    <w:rsid w:val="00B70F1D"/>
    <w:rsid w:val="00BB3984"/>
    <w:rsid w:val="00BB6EAC"/>
    <w:rsid w:val="00BC407F"/>
    <w:rsid w:val="00C03EC4"/>
    <w:rsid w:val="00C1456C"/>
    <w:rsid w:val="00C42573"/>
    <w:rsid w:val="00C66768"/>
    <w:rsid w:val="00C66A71"/>
    <w:rsid w:val="00C846A8"/>
    <w:rsid w:val="00CA7910"/>
    <w:rsid w:val="00CE09E3"/>
    <w:rsid w:val="00CF7D91"/>
    <w:rsid w:val="00D16CF9"/>
    <w:rsid w:val="00D273B1"/>
    <w:rsid w:val="00D559A6"/>
    <w:rsid w:val="00DA6A04"/>
    <w:rsid w:val="00DB67E9"/>
    <w:rsid w:val="00E078B4"/>
    <w:rsid w:val="00E27523"/>
    <w:rsid w:val="00E325B0"/>
    <w:rsid w:val="00E86CC2"/>
    <w:rsid w:val="00EA0E35"/>
    <w:rsid w:val="00EB4243"/>
    <w:rsid w:val="00ED56A5"/>
    <w:rsid w:val="00F10EA4"/>
    <w:rsid w:val="00F5028F"/>
    <w:rsid w:val="00F5771A"/>
    <w:rsid w:val="00FA2EBC"/>
    <w:rsid w:val="00FA7BD8"/>
    <w:rsid w:val="00FB169B"/>
    <w:rsid w:val="00FB4225"/>
    <w:rsid w:val="00FD33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7F34FF0-7482-4438-81BF-E74FDC13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customStyle="1" w:styleId="TableTextBoldChar">
    <w:name w:val="Table Text Bold Char"/>
    <w:basedOn w:val="DefaultParagraphFont"/>
    <w:link w:val="TableTextBold"/>
    <w:rsid w:val="00F10EA4"/>
    <w:rPr>
      <w:rFonts w:ascii="Helvetica" w:eastAsia="Times New Roman" w:hAnsi="Helvetica" w:cs="Times New Roman"/>
      <w:b/>
      <w:szCs w:val="20"/>
      <w:lang w:eastAsia="en-AU"/>
    </w:rPr>
  </w:style>
  <w:style w:type="paragraph" w:customStyle="1" w:styleId="TableBullet1">
    <w:name w:val="Table Bullet 1"/>
    <w:basedOn w:val="TableText"/>
    <w:qFormat/>
    <w:rsid w:val="00F10EA4"/>
    <w:pPr>
      <w:numPr>
        <w:numId w:val="30"/>
      </w:numPr>
      <w:ind w:left="357" w:hanging="357"/>
    </w:pPr>
    <w:rPr>
      <w:sz w:val="20"/>
    </w:rPr>
  </w:style>
  <w:style w:type="paragraph" w:customStyle="1" w:styleId="TableBullet2">
    <w:name w:val="Table Bullet 2"/>
    <w:basedOn w:val="TableBullet1"/>
    <w:qFormat/>
    <w:rsid w:val="00F10EA4"/>
    <w:pPr>
      <w:numPr>
        <w:numId w:val="31"/>
      </w:numPr>
      <w:ind w:left="714" w:hanging="357"/>
    </w:pPr>
  </w:style>
  <w:style w:type="paragraph" w:customStyle="1" w:styleId="HangingNumber">
    <w:name w:val="HangingNumber"/>
    <w:basedOn w:val="Normal"/>
    <w:rsid w:val="00F10EA4"/>
    <w:pPr>
      <w:tabs>
        <w:tab w:val="left" w:pos="531"/>
      </w:tabs>
      <w:spacing w:before="60" w:after="60" w:line="240" w:lineRule="auto"/>
      <w:ind w:left="540" w:hanging="540"/>
    </w:pPr>
    <w:rPr>
      <w:rFonts w:ascii="Arial" w:eastAsia="Times New Roman" w:hAnsi="Arial" w:cs="Times New Roman"/>
      <w:szCs w:val="48"/>
      <w:lang w:val="en-US"/>
    </w:rPr>
  </w:style>
  <w:style w:type="paragraph" w:styleId="ListParagraph">
    <w:name w:val="List Paragraph"/>
    <w:basedOn w:val="Normal"/>
    <w:uiPriority w:val="34"/>
    <w:qFormat/>
    <w:rsid w:val="009701CD"/>
    <w:pPr>
      <w:ind w:left="720"/>
      <w:contextualSpacing/>
    </w:pPr>
  </w:style>
  <w:style w:type="paragraph" w:styleId="NoSpacing">
    <w:name w:val="No Spacing"/>
    <w:link w:val="NoSpacingChar"/>
    <w:uiPriority w:val="1"/>
    <w:qFormat/>
    <w:rsid w:val="00A35777"/>
    <w:pPr>
      <w:spacing w:after="0" w:line="240" w:lineRule="auto"/>
    </w:pPr>
    <w:rPr>
      <w:lang w:val="en-US" w:eastAsia="ja-JP"/>
    </w:rPr>
  </w:style>
  <w:style w:type="character" w:customStyle="1" w:styleId="NoSpacingChar">
    <w:name w:val="No Spacing Char"/>
    <w:basedOn w:val="DefaultParagraphFont"/>
    <w:link w:val="NoSpacing"/>
    <w:uiPriority w:val="1"/>
    <w:rsid w:val="00A35777"/>
    <w:rPr>
      <w:rFonts w:eastAsiaTheme="minorEastAsia"/>
      <w:lang w:val="en-US" w:eastAsia="ja-JP"/>
    </w:rPr>
  </w:style>
  <w:style w:type="paragraph" w:customStyle="1" w:styleId="ActivityBullet1">
    <w:name w:val="Activity Bullet 1"/>
    <w:basedOn w:val="Bullet1"/>
    <w:qFormat/>
    <w:rsid w:val="00A55857"/>
    <w:pPr>
      <w:numPr>
        <w:numId w:val="33"/>
      </w:numPr>
      <w:spacing w:before="80"/>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To%20do\9.%20Audit%20financial%20procedur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3A97BCC99AC4CC7A1458A679B4FB5EE"/>
        <w:category>
          <w:name w:val="General"/>
          <w:gallery w:val="placeholder"/>
        </w:category>
        <w:types>
          <w:type w:val="bbPlcHdr"/>
        </w:types>
        <w:behaviors>
          <w:behavior w:val="content"/>
        </w:behaviors>
        <w:guid w:val="{3997146A-5BB7-49E5-BADC-DC4006DC79BA}"/>
      </w:docPartPr>
      <w:docPartBody>
        <w:p w:rsidR="00C96276" w:rsidRDefault="00C34D93">
          <w:pPr>
            <w:pStyle w:val="23A97BCC99AC4CC7A1458A679B4FB5EE"/>
          </w:pPr>
          <w:r w:rsidRPr="00BB6517">
            <w:rPr>
              <w:rStyle w:val="PlaceholderText"/>
            </w:rPr>
            <w:t>Click here to enter text.</w:t>
          </w:r>
        </w:p>
      </w:docPartBody>
    </w:docPart>
    <w:docPart>
      <w:docPartPr>
        <w:name w:val="4AFB9B0624C14C5EA86127D27420E62B"/>
        <w:category>
          <w:name w:val="General"/>
          <w:gallery w:val="placeholder"/>
        </w:category>
        <w:types>
          <w:type w:val="bbPlcHdr"/>
        </w:types>
        <w:behaviors>
          <w:behavior w:val="content"/>
        </w:behaviors>
        <w:guid w:val="{4E2D2315-9EE7-4375-8DB5-CC96F418D18C}"/>
      </w:docPartPr>
      <w:docPartBody>
        <w:p w:rsidR="00BD502C" w:rsidRDefault="007010F4" w:rsidP="007010F4">
          <w:pPr>
            <w:pStyle w:val="4AFB9B0624C14C5EA86127D27420E62B"/>
          </w:pPr>
          <w:r w:rsidRPr="00BB6517">
            <w:rPr>
              <w:rStyle w:val="PlaceholderText"/>
            </w:rPr>
            <w:t>Click here to enter text.</w:t>
          </w:r>
        </w:p>
      </w:docPartBody>
    </w:docPart>
    <w:docPart>
      <w:docPartPr>
        <w:name w:val="CE090B4E64924A65AD6F361B3DAB063C"/>
        <w:category>
          <w:name w:val="General"/>
          <w:gallery w:val="placeholder"/>
        </w:category>
        <w:types>
          <w:type w:val="bbPlcHdr"/>
        </w:types>
        <w:behaviors>
          <w:behavior w:val="content"/>
        </w:behaviors>
        <w:guid w:val="{13D82BB4-7A1F-4F5F-A54B-68D64EE84F64}"/>
      </w:docPartPr>
      <w:docPartBody>
        <w:p w:rsidR="00BD502C" w:rsidRDefault="007010F4" w:rsidP="007010F4">
          <w:pPr>
            <w:pStyle w:val="CE090B4E64924A65AD6F361B3DAB063C"/>
          </w:pPr>
          <w:r w:rsidRPr="00BB6517">
            <w:rPr>
              <w:rStyle w:val="PlaceholderText"/>
            </w:rPr>
            <w:t>Click here to enter text.</w:t>
          </w:r>
        </w:p>
      </w:docPartBody>
    </w:docPart>
    <w:docPart>
      <w:docPartPr>
        <w:name w:val="DED736AD7AFB484CAD748100A0109197"/>
        <w:category>
          <w:name w:val="General"/>
          <w:gallery w:val="placeholder"/>
        </w:category>
        <w:types>
          <w:type w:val="bbPlcHdr"/>
        </w:types>
        <w:behaviors>
          <w:behavior w:val="content"/>
        </w:behaviors>
        <w:guid w:val="{D93FB53F-704D-4919-936D-51B83425EE6D}"/>
      </w:docPartPr>
      <w:docPartBody>
        <w:p w:rsidR="00BD502C" w:rsidRDefault="007010F4" w:rsidP="007010F4">
          <w:pPr>
            <w:pStyle w:val="DED736AD7AFB484CAD748100A0109197"/>
          </w:pPr>
          <w:r w:rsidRPr="00BB6517">
            <w:rPr>
              <w:rStyle w:val="PlaceholderText"/>
            </w:rPr>
            <w:t>Click here to enter text.</w:t>
          </w:r>
        </w:p>
      </w:docPartBody>
    </w:docPart>
    <w:docPart>
      <w:docPartPr>
        <w:name w:val="C332576DC87F47B5AE47053E155F1ED0"/>
        <w:category>
          <w:name w:val="General"/>
          <w:gallery w:val="placeholder"/>
        </w:category>
        <w:types>
          <w:type w:val="bbPlcHdr"/>
        </w:types>
        <w:behaviors>
          <w:behavior w:val="content"/>
        </w:behaviors>
        <w:guid w:val="{B68168A3-C827-48E3-B330-BCBA64776B9C}"/>
      </w:docPartPr>
      <w:docPartBody>
        <w:p w:rsidR="00BD502C" w:rsidRDefault="007010F4" w:rsidP="007010F4">
          <w:pPr>
            <w:pStyle w:val="C332576DC87F47B5AE47053E155F1ED0"/>
          </w:pPr>
          <w:r w:rsidRPr="00BB6517">
            <w:rPr>
              <w:rStyle w:val="PlaceholderText"/>
            </w:rPr>
            <w:t>Click here to enter text.</w:t>
          </w:r>
        </w:p>
      </w:docPartBody>
    </w:docPart>
    <w:docPart>
      <w:docPartPr>
        <w:name w:val="1E234FA5083F469689884DC42604762A"/>
        <w:category>
          <w:name w:val="General"/>
          <w:gallery w:val="placeholder"/>
        </w:category>
        <w:types>
          <w:type w:val="bbPlcHdr"/>
        </w:types>
        <w:behaviors>
          <w:behavior w:val="content"/>
        </w:behaviors>
        <w:guid w:val="{C3F72CEC-E2AC-482A-8BFB-6C2D51EA972A}"/>
      </w:docPartPr>
      <w:docPartBody>
        <w:p w:rsidR="00BD502C" w:rsidRDefault="007010F4" w:rsidP="007010F4">
          <w:pPr>
            <w:pStyle w:val="1E234FA5083F469689884DC42604762A"/>
          </w:pPr>
          <w:r w:rsidRPr="00BB6517">
            <w:rPr>
              <w:rStyle w:val="PlaceholderText"/>
            </w:rPr>
            <w:t>Click here to enter text.</w:t>
          </w:r>
        </w:p>
      </w:docPartBody>
    </w:docPart>
    <w:docPart>
      <w:docPartPr>
        <w:name w:val="4B57C568512F4ADE9CB606D626683EE9"/>
        <w:category>
          <w:name w:val="General"/>
          <w:gallery w:val="placeholder"/>
        </w:category>
        <w:types>
          <w:type w:val="bbPlcHdr"/>
        </w:types>
        <w:behaviors>
          <w:behavior w:val="content"/>
        </w:behaviors>
        <w:guid w:val="{AEAEAC36-2CE3-41EE-96BF-2CD5B80A0AA2}"/>
      </w:docPartPr>
      <w:docPartBody>
        <w:p w:rsidR="00BD502C" w:rsidRDefault="007010F4" w:rsidP="007010F4">
          <w:pPr>
            <w:pStyle w:val="4B57C568512F4ADE9CB606D626683EE9"/>
          </w:pPr>
          <w:r w:rsidRPr="00BB6517">
            <w:rPr>
              <w:rStyle w:val="PlaceholderText"/>
            </w:rPr>
            <w:t>Click here to enter text.</w:t>
          </w:r>
        </w:p>
      </w:docPartBody>
    </w:docPart>
    <w:docPart>
      <w:docPartPr>
        <w:name w:val="2AA32EE78B9E4EF180038F4261ABBE7D"/>
        <w:category>
          <w:name w:val="General"/>
          <w:gallery w:val="placeholder"/>
        </w:category>
        <w:types>
          <w:type w:val="bbPlcHdr"/>
        </w:types>
        <w:behaviors>
          <w:behavior w:val="content"/>
        </w:behaviors>
        <w:guid w:val="{F8F45C02-CF1C-4065-814F-49B334E17A74}"/>
      </w:docPartPr>
      <w:docPartBody>
        <w:p w:rsidR="00BD502C" w:rsidRDefault="007010F4" w:rsidP="007010F4">
          <w:pPr>
            <w:pStyle w:val="2AA32EE78B9E4EF180038F4261ABBE7D"/>
          </w:pPr>
          <w:r w:rsidRPr="00BB6517">
            <w:rPr>
              <w:rStyle w:val="PlaceholderText"/>
            </w:rPr>
            <w:t>Click here to enter text.</w:t>
          </w:r>
        </w:p>
      </w:docPartBody>
    </w:docPart>
    <w:docPart>
      <w:docPartPr>
        <w:name w:val="666BF7AFA41A4E3185B6ABAE98820ACA"/>
        <w:category>
          <w:name w:val="General"/>
          <w:gallery w:val="placeholder"/>
        </w:category>
        <w:types>
          <w:type w:val="bbPlcHdr"/>
        </w:types>
        <w:behaviors>
          <w:behavior w:val="content"/>
        </w:behaviors>
        <w:guid w:val="{807CADC0-500A-40EF-83C4-3821C92140D5}"/>
      </w:docPartPr>
      <w:docPartBody>
        <w:p w:rsidR="00BD502C" w:rsidRDefault="007010F4" w:rsidP="007010F4">
          <w:pPr>
            <w:pStyle w:val="666BF7AFA41A4E3185B6ABAE98820ACA"/>
          </w:pPr>
          <w:r w:rsidRPr="00BB6517">
            <w:rPr>
              <w:rStyle w:val="PlaceholderText"/>
            </w:rPr>
            <w:t>Click here to enter text.</w:t>
          </w:r>
        </w:p>
      </w:docPartBody>
    </w:docPart>
    <w:docPart>
      <w:docPartPr>
        <w:name w:val="436EBE44570D4D449A820B150E7BD140"/>
        <w:category>
          <w:name w:val="General"/>
          <w:gallery w:val="placeholder"/>
        </w:category>
        <w:types>
          <w:type w:val="bbPlcHdr"/>
        </w:types>
        <w:behaviors>
          <w:behavior w:val="content"/>
        </w:behaviors>
        <w:guid w:val="{A9E68F62-7C80-4F3D-8DE1-5446ABC713BB}"/>
      </w:docPartPr>
      <w:docPartBody>
        <w:p w:rsidR="00BF1A2B" w:rsidRDefault="00CE6DF4" w:rsidP="00CE6DF4">
          <w:pPr>
            <w:pStyle w:val="436EBE44570D4D449A820B150E7BD140"/>
          </w:pPr>
          <w:r w:rsidRPr="00BB6517">
            <w:rPr>
              <w:rStyle w:val="PlaceholderText"/>
            </w:rPr>
            <w:t>Click here to enter text.</w:t>
          </w:r>
        </w:p>
      </w:docPartBody>
    </w:docPart>
    <w:docPart>
      <w:docPartPr>
        <w:name w:val="D36A240ACDF24174A4C9FFAACC22B2AA"/>
        <w:category>
          <w:name w:val="General"/>
          <w:gallery w:val="placeholder"/>
        </w:category>
        <w:types>
          <w:type w:val="bbPlcHdr"/>
        </w:types>
        <w:behaviors>
          <w:behavior w:val="content"/>
        </w:behaviors>
        <w:guid w:val="{8B3E9255-7F59-4959-900B-3009A2F4685E}"/>
      </w:docPartPr>
      <w:docPartBody>
        <w:p w:rsidR="00BF1A2B" w:rsidRDefault="00CE6DF4" w:rsidP="00CE6DF4">
          <w:pPr>
            <w:pStyle w:val="D36A240ACDF24174A4C9FFAACC22B2AA"/>
          </w:pPr>
          <w:r w:rsidRPr="00BB6517">
            <w:rPr>
              <w:rStyle w:val="PlaceholderText"/>
            </w:rPr>
            <w:t>Click here to enter text.</w:t>
          </w:r>
        </w:p>
      </w:docPartBody>
    </w:docPart>
    <w:docPart>
      <w:docPartPr>
        <w:name w:val="3DE2FC80C5404322AAB56F254B898F64"/>
        <w:category>
          <w:name w:val="General"/>
          <w:gallery w:val="placeholder"/>
        </w:category>
        <w:types>
          <w:type w:val="bbPlcHdr"/>
        </w:types>
        <w:behaviors>
          <w:behavior w:val="content"/>
        </w:behaviors>
        <w:guid w:val="{085395AE-00A1-4E1F-B80A-EC76417373BC}"/>
      </w:docPartPr>
      <w:docPartBody>
        <w:p w:rsidR="00802D79" w:rsidRDefault="008B79F4" w:rsidP="008B79F4">
          <w:pPr>
            <w:pStyle w:val="3DE2FC80C5404322AAB56F254B898F64"/>
          </w:pPr>
          <w:r w:rsidRPr="00BB6517">
            <w:rPr>
              <w:rStyle w:val="PlaceholderText"/>
            </w:rPr>
            <w:t>Click here to enter text.</w:t>
          </w:r>
        </w:p>
      </w:docPartBody>
    </w:docPart>
    <w:docPart>
      <w:docPartPr>
        <w:name w:val="5544D16414C14565809CCB70182B2877"/>
        <w:category>
          <w:name w:val="General"/>
          <w:gallery w:val="placeholder"/>
        </w:category>
        <w:types>
          <w:type w:val="bbPlcHdr"/>
        </w:types>
        <w:behaviors>
          <w:behavior w:val="content"/>
        </w:behaviors>
        <w:guid w:val="{77A83930-CC3F-4D60-9265-ACD1E5E2CD6C}"/>
      </w:docPartPr>
      <w:docPartBody>
        <w:p w:rsidR="00802D79" w:rsidRDefault="008B79F4" w:rsidP="008B79F4">
          <w:pPr>
            <w:pStyle w:val="5544D16414C14565809CCB70182B2877"/>
          </w:pPr>
          <w:r w:rsidRPr="00BB6517">
            <w:rPr>
              <w:rStyle w:val="PlaceholderText"/>
            </w:rPr>
            <w:t>Click here to enter text.</w:t>
          </w:r>
        </w:p>
      </w:docPartBody>
    </w:docPart>
    <w:docPart>
      <w:docPartPr>
        <w:name w:val="4837DFD762D2434693CC6144E060ECEE"/>
        <w:category>
          <w:name w:val="General"/>
          <w:gallery w:val="placeholder"/>
        </w:category>
        <w:types>
          <w:type w:val="bbPlcHdr"/>
        </w:types>
        <w:behaviors>
          <w:behavior w:val="content"/>
        </w:behaviors>
        <w:guid w:val="{A75DA17B-7F01-4973-B402-1CDAE12F0E6A}"/>
      </w:docPartPr>
      <w:docPartBody>
        <w:p w:rsidR="00802D79" w:rsidRDefault="008B79F4" w:rsidP="008B79F4">
          <w:pPr>
            <w:pStyle w:val="4837DFD762D2434693CC6144E060ECEE"/>
          </w:pPr>
          <w:r w:rsidRPr="00BB6517">
            <w:rPr>
              <w:rStyle w:val="PlaceholderText"/>
            </w:rPr>
            <w:t>Click here to enter text.</w:t>
          </w:r>
        </w:p>
      </w:docPartBody>
    </w:docPart>
    <w:docPart>
      <w:docPartPr>
        <w:name w:val="9E64C99B7DFA433A952B2DF379B248A1"/>
        <w:category>
          <w:name w:val="General"/>
          <w:gallery w:val="placeholder"/>
        </w:category>
        <w:types>
          <w:type w:val="bbPlcHdr"/>
        </w:types>
        <w:behaviors>
          <w:behavior w:val="content"/>
        </w:behaviors>
        <w:guid w:val="{BC15F344-ABE1-4C43-9507-2BD974557532}"/>
      </w:docPartPr>
      <w:docPartBody>
        <w:p w:rsidR="00802D79" w:rsidRDefault="008B79F4" w:rsidP="008B79F4">
          <w:pPr>
            <w:pStyle w:val="9E64C99B7DFA433A952B2DF379B248A1"/>
          </w:pPr>
          <w:r w:rsidRPr="00BB6517">
            <w:rPr>
              <w:rStyle w:val="PlaceholderText"/>
            </w:rPr>
            <w:t>Click here to enter text.</w:t>
          </w:r>
        </w:p>
      </w:docPartBody>
    </w:docPart>
    <w:docPart>
      <w:docPartPr>
        <w:name w:val="0B690BD5FA11404AB4B68B59BF1E37AC"/>
        <w:category>
          <w:name w:val="General"/>
          <w:gallery w:val="placeholder"/>
        </w:category>
        <w:types>
          <w:type w:val="bbPlcHdr"/>
        </w:types>
        <w:behaviors>
          <w:behavior w:val="content"/>
        </w:behaviors>
        <w:guid w:val="{F30A362A-1A92-49D0-8ED7-DD4E507F294B}"/>
      </w:docPartPr>
      <w:docPartBody>
        <w:p w:rsidR="00802D79" w:rsidRDefault="008B79F4" w:rsidP="008B79F4">
          <w:pPr>
            <w:pStyle w:val="0B690BD5FA11404AB4B68B59BF1E37AC"/>
          </w:pPr>
          <w:r w:rsidRPr="00BB6517">
            <w:rPr>
              <w:rStyle w:val="PlaceholderText"/>
            </w:rPr>
            <w:t>Click here to enter text.</w:t>
          </w:r>
        </w:p>
      </w:docPartBody>
    </w:docPart>
    <w:docPart>
      <w:docPartPr>
        <w:name w:val="6784BF7105984A72A73E11BA5C5D476B"/>
        <w:category>
          <w:name w:val="General"/>
          <w:gallery w:val="placeholder"/>
        </w:category>
        <w:types>
          <w:type w:val="bbPlcHdr"/>
        </w:types>
        <w:behaviors>
          <w:behavior w:val="content"/>
        </w:behaviors>
        <w:guid w:val="{0966EB8A-AAA8-4994-907B-0DF6A0C9CF6A}"/>
      </w:docPartPr>
      <w:docPartBody>
        <w:p w:rsidR="00802D79" w:rsidRDefault="008B79F4" w:rsidP="008B79F4">
          <w:pPr>
            <w:pStyle w:val="6784BF7105984A72A73E11BA5C5D476B"/>
          </w:pPr>
          <w:r w:rsidRPr="00BB6517">
            <w:rPr>
              <w:rStyle w:val="PlaceholderText"/>
            </w:rPr>
            <w:t>Click here to enter text.</w:t>
          </w:r>
        </w:p>
      </w:docPartBody>
    </w:docPart>
    <w:docPart>
      <w:docPartPr>
        <w:name w:val="D532395E0B2B44C185BB76DA65AA55A6"/>
        <w:category>
          <w:name w:val="General"/>
          <w:gallery w:val="placeholder"/>
        </w:category>
        <w:types>
          <w:type w:val="bbPlcHdr"/>
        </w:types>
        <w:behaviors>
          <w:behavior w:val="content"/>
        </w:behaviors>
        <w:guid w:val="{58FEE13D-2D41-4629-A6A2-0093AA494564}"/>
      </w:docPartPr>
      <w:docPartBody>
        <w:p w:rsidR="00802D79" w:rsidRDefault="008B79F4" w:rsidP="008B79F4">
          <w:pPr>
            <w:pStyle w:val="D532395E0B2B44C185BB76DA65AA55A6"/>
          </w:pPr>
          <w:r w:rsidRPr="00BB6517">
            <w:rPr>
              <w:rStyle w:val="PlaceholderText"/>
            </w:rPr>
            <w:t>Click here to enter text.</w:t>
          </w:r>
        </w:p>
      </w:docPartBody>
    </w:docPart>
    <w:docPart>
      <w:docPartPr>
        <w:name w:val="38475F6317114E04B5E2C1C6B54E8393"/>
        <w:category>
          <w:name w:val="General"/>
          <w:gallery w:val="placeholder"/>
        </w:category>
        <w:types>
          <w:type w:val="bbPlcHdr"/>
        </w:types>
        <w:behaviors>
          <w:behavior w:val="content"/>
        </w:behaviors>
        <w:guid w:val="{AB51E9DB-42AF-450A-9492-75FB866A92D9}"/>
      </w:docPartPr>
      <w:docPartBody>
        <w:p w:rsidR="00802D79" w:rsidRDefault="008B79F4" w:rsidP="008B79F4">
          <w:pPr>
            <w:pStyle w:val="38475F6317114E04B5E2C1C6B54E8393"/>
          </w:pPr>
          <w:r w:rsidRPr="00BB6517">
            <w:rPr>
              <w:rStyle w:val="PlaceholderText"/>
            </w:rPr>
            <w:t>Click here to enter text.</w:t>
          </w:r>
        </w:p>
      </w:docPartBody>
    </w:docPart>
    <w:docPart>
      <w:docPartPr>
        <w:name w:val="BE4CD5F27DDB4DE4B3C1497FDB850752"/>
        <w:category>
          <w:name w:val="General"/>
          <w:gallery w:val="placeholder"/>
        </w:category>
        <w:types>
          <w:type w:val="bbPlcHdr"/>
        </w:types>
        <w:behaviors>
          <w:behavior w:val="content"/>
        </w:behaviors>
        <w:guid w:val="{221570F0-F037-4A5E-8787-EC1D91056ED2}"/>
      </w:docPartPr>
      <w:docPartBody>
        <w:p w:rsidR="00802D79" w:rsidRDefault="008B79F4" w:rsidP="008B79F4">
          <w:pPr>
            <w:pStyle w:val="BE4CD5F27DDB4DE4B3C1497FDB850752"/>
          </w:pPr>
          <w:r w:rsidRPr="00BB6517">
            <w:rPr>
              <w:rStyle w:val="PlaceholderText"/>
            </w:rPr>
            <w:t>Click here to enter text.</w:t>
          </w:r>
        </w:p>
      </w:docPartBody>
    </w:docPart>
    <w:docPart>
      <w:docPartPr>
        <w:name w:val="10DF5E36CE36454EBFE00131EF539569"/>
        <w:category>
          <w:name w:val="General"/>
          <w:gallery w:val="placeholder"/>
        </w:category>
        <w:types>
          <w:type w:val="bbPlcHdr"/>
        </w:types>
        <w:behaviors>
          <w:behavior w:val="content"/>
        </w:behaviors>
        <w:guid w:val="{AD7547AA-B8EC-4F4A-9D17-A33CF0AA8FDC}"/>
      </w:docPartPr>
      <w:docPartBody>
        <w:p w:rsidR="00802D79" w:rsidRDefault="008B79F4" w:rsidP="008B79F4">
          <w:pPr>
            <w:pStyle w:val="10DF5E36CE36454EBFE00131EF539569"/>
          </w:pPr>
          <w:r w:rsidRPr="00BB6517">
            <w:rPr>
              <w:rStyle w:val="PlaceholderText"/>
            </w:rPr>
            <w:t>Click here to enter text.</w:t>
          </w:r>
        </w:p>
      </w:docPartBody>
    </w:docPart>
    <w:docPart>
      <w:docPartPr>
        <w:name w:val="CF93310964BB4329ACA249BD8A1ABD19"/>
        <w:category>
          <w:name w:val="General"/>
          <w:gallery w:val="placeholder"/>
        </w:category>
        <w:types>
          <w:type w:val="bbPlcHdr"/>
        </w:types>
        <w:behaviors>
          <w:behavior w:val="content"/>
        </w:behaviors>
        <w:guid w:val="{6F7085A3-9C87-41B9-AB5C-F718BC0435AB}"/>
      </w:docPartPr>
      <w:docPartBody>
        <w:p w:rsidR="00802D79" w:rsidRDefault="008B79F4" w:rsidP="008B79F4">
          <w:pPr>
            <w:pStyle w:val="CF93310964BB4329ACA249BD8A1ABD19"/>
          </w:pPr>
          <w:r w:rsidRPr="00BB6517">
            <w:rPr>
              <w:rStyle w:val="PlaceholderText"/>
            </w:rPr>
            <w:t>Click here to enter text.</w:t>
          </w:r>
        </w:p>
      </w:docPartBody>
    </w:docPart>
    <w:docPart>
      <w:docPartPr>
        <w:name w:val="8890E74B0708495FA303AC298CCA6A3C"/>
        <w:category>
          <w:name w:val="General"/>
          <w:gallery w:val="placeholder"/>
        </w:category>
        <w:types>
          <w:type w:val="bbPlcHdr"/>
        </w:types>
        <w:behaviors>
          <w:behavior w:val="content"/>
        </w:behaviors>
        <w:guid w:val="{71CC221F-4D6A-469B-98E3-F1FD57135DFC}"/>
      </w:docPartPr>
      <w:docPartBody>
        <w:p w:rsidR="00802D79" w:rsidRDefault="008B79F4" w:rsidP="008B79F4">
          <w:pPr>
            <w:pStyle w:val="8890E74B0708495FA303AC298CCA6A3C"/>
          </w:pPr>
          <w:r w:rsidRPr="00BB6517">
            <w:rPr>
              <w:rStyle w:val="PlaceholderText"/>
            </w:rPr>
            <w:t>Click here to enter text.</w:t>
          </w:r>
        </w:p>
      </w:docPartBody>
    </w:docPart>
    <w:docPart>
      <w:docPartPr>
        <w:name w:val="8CA38FA3DF934809AFFE319F65D04F38"/>
        <w:category>
          <w:name w:val="General"/>
          <w:gallery w:val="placeholder"/>
        </w:category>
        <w:types>
          <w:type w:val="bbPlcHdr"/>
        </w:types>
        <w:behaviors>
          <w:behavior w:val="content"/>
        </w:behaviors>
        <w:guid w:val="{D79AECC7-01D3-4EE9-9C8A-6E3EF98A88BC}"/>
      </w:docPartPr>
      <w:docPartBody>
        <w:p w:rsidR="00802D79" w:rsidRDefault="008B79F4" w:rsidP="008B79F4">
          <w:pPr>
            <w:pStyle w:val="8CA38FA3DF934809AFFE319F65D04F38"/>
          </w:pPr>
          <w:r w:rsidRPr="00BB6517">
            <w:rPr>
              <w:rStyle w:val="PlaceholderText"/>
            </w:rPr>
            <w:t>Click here to enter text.</w:t>
          </w:r>
        </w:p>
      </w:docPartBody>
    </w:docPart>
    <w:docPart>
      <w:docPartPr>
        <w:name w:val="E2E5D462C53044DBBF5959F0D4B15A7E"/>
        <w:category>
          <w:name w:val="General"/>
          <w:gallery w:val="placeholder"/>
        </w:category>
        <w:types>
          <w:type w:val="bbPlcHdr"/>
        </w:types>
        <w:behaviors>
          <w:behavior w:val="content"/>
        </w:behaviors>
        <w:guid w:val="{368C13E7-6602-480A-91FE-D3AACCD7D926}"/>
      </w:docPartPr>
      <w:docPartBody>
        <w:p w:rsidR="00802D79" w:rsidRDefault="008B79F4" w:rsidP="008B79F4">
          <w:pPr>
            <w:pStyle w:val="E2E5D462C53044DBBF5959F0D4B15A7E"/>
          </w:pPr>
          <w:r w:rsidRPr="00BB6517">
            <w:rPr>
              <w:rStyle w:val="PlaceholderText"/>
            </w:rPr>
            <w:t>Click here to enter text.</w:t>
          </w:r>
        </w:p>
      </w:docPartBody>
    </w:docPart>
    <w:docPart>
      <w:docPartPr>
        <w:name w:val="E17B0A77C3484894A95FCF9A97F3F680"/>
        <w:category>
          <w:name w:val="General"/>
          <w:gallery w:val="placeholder"/>
        </w:category>
        <w:types>
          <w:type w:val="bbPlcHdr"/>
        </w:types>
        <w:behaviors>
          <w:behavior w:val="content"/>
        </w:behaviors>
        <w:guid w:val="{D2251B15-D587-4128-9B5D-817421B1565C}"/>
      </w:docPartPr>
      <w:docPartBody>
        <w:p w:rsidR="00802D79" w:rsidRDefault="008B79F4" w:rsidP="008B79F4">
          <w:pPr>
            <w:pStyle w:val="E17B0A77C3484894A95FCF9A97F3F680"/>
          </w:pPr>
          <w:r w:rsidRPr="00BB6517">
            <w:rPr>
              <w:rStyle w:val="PlaceholderText"/>
            </w:rPr>
            <w:t>Click here to enter text.</w:t>
          </w:r>
        </w:p>
      </w:docPartBody>
    </w:docPart>
    <w:docPart>
      <w:docPartPr>
        <w:name w:val="ED8E05E6682B42D29619D38CE91BA314"/>
        <w:category>
          <w:name w:val="General"/>
          <w:gallery w:val="placeholder"/>
        </w:category>
        <w:types>
          <w:type w:val="bbPlcHdr"/>
        </w:types>
        <w:behaviors>
          <w:behavior w:val="content"/>
        </w:behaviors>
        <w:guid w:val="{129E35C0-36AF-4596-89AB-F37894AFE9DE}"/>
      </w:docPartPr>
      <w:docPartBody>
        <w:p w:rsidR="00802D79" w:rsidRDefault="008B79F4" w:rsidP="008B79F4">
          <w:pPr>
            <w:pStyle w:val="ED8E05E6682B42D29619D38CE91BA314"/>
          </w:pPr>
          <w:r w:rsidRPr="00BB6517">
            <w:rPr>
              <w:rStyle w:val="PlaceholderText"/>
            </w:rPr>
            <w:t>Click here to enter text.</w:t>
          </w:r>
        </w:p>
      </w:docPartBody>
    </w:docPart>
    <w:docPart>
      <w:docPartPr>
        <w:name w:val="B290AA64EFD1447D9162041E914C2C12"/>
        <w:category>
          <w:name w:val="General"/>
          <w:gallery w:val="placeholder"/>
        </w:category>
        <w:types>
          <w:type w:val="bbPlcHdr"/>
        </w:types>
        <w:behaviors>
          <w:behavior w:val="content"/>
        </w:behaviors>
        <w:guid w:val="{99266940-B157-41E2-99EE-F4BE18B25A74}"/>
      </w:docPartPr>
      <w:docPartBody>
        <w:p w:rsidR="00802D79" w:rsidRDefault="008B79F4" w:rsidP="008B79F4">
          <w:pPr>
            <w:pStyle w:val="B290AA64EFD1447D9162041E914C2C12"/>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005C6"/>
    <w:rsid w:val="0003735D"/>
    <w:rsid w:val="00202494"/>
    <w:rsid w:val="002D4D72"/>
    <w:rsid w:val="0059451C"/>
    <w:rsid w:val="00691DED"/>
    <w:rsid w:val="007010F4"/>
    <w:rsid w:val="00802D79"/>
    <w:rsid w:val="00893A42"/>
    <w:rsid w:val="008B54E0"/>
    <w:rsid w:val="008B79F4"/>
    <w:rsid w:val="008D256D"/>
    <w:rsid w:val="00A40C3A"/>
    <w:rsid w:val="00BD502C"/>
    <w:rsid w:val="00BF1A2B"/>
    <w:rsid w:val="00C005C6"/>
    <w:rsid w:val="00C34D93"/>
    <w:rsid w:val="00C96276"/>
    <w:rsid w:val="00CE6DF4"/>
    <w:rsid w:val="00DC52C7"/>
    <w:rsid w:val="00E62D5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79F4"/>
    <w:rPr>
      <w:color w:val="808080"/>
    </w:rPr>
  </w:style>
  <w:style w:type="paragraph" w:customStyle="1" w:styleId="23A97BCC99AC4CC7A1458A679B4FB5EE">
    <w:name w:val="23A97BCC99AC4CC7A1458A679B4FB5EE"/>
    <w:rsid w:val="00C96276"/>
  </w:style>
  <w:style w:type="paragraph" w:customStyle="1" w:styleId="0A93562500D34009A2F7F26EECFE6ED4">
    <w:name w:val="0A93562500D34009A2F7F26EECFE6ED4"/>
    <w:rsid w:val="00C96276"/>
  </w:style>
  <w:style w:type="paragraph" w:customStyle="1" w:styleId="1714A763BFDA41CEA8987DB24D63A807">
    <w:name w:val="1714A763BFDA41CEA8987DB24D63A807"/>
    <w:rsid w:val="00C96276"/>
  </w:style>
  <w:style w:type="paragraph" w:customStyle="1" w:styleId="9727BE43CC8D488DA29D14DB27D52E67">
    <w:name w:val="9727BE43CC8D488DA29D14DB27D52E67"/>
    <w:rsid w:val="00C96276"/>
  </w:style>
  <w:style w:type="paragraph" w:customStyle="1" w:styleId="6B142442D9814B70965E4B28EB59C958">
    <w:name w:val="6B142442D9814B70965E4B28EB59C958"/>
    <w:rsid w:val="00C96276"/>
  </w:style>
  <w:style w:type="paragraph" w:customStyle="1" w:styleId="169ABF852D0644AEBFFE3908A214561A">
    <w:name w:val="169ABF852D0644AEBFFE3908A214561A"/>
    <w:rsid w:val="00C96276"/>
  </w:style>
  <w:style w:type="paragraph" w:customStyle="1" w:styleId="69E9C5579A874F40BBBD451CFA161AB9">
    <w:name w:val="69E9C5579A874F40BBBD451CFA161AB9"/>
    <w:rsid w:val="00C96276"/>
  </w:style>
  <w:style w:type="paragraph" w:customStyle="1" w:styleId="1153866FCB1343048BFCF974F945A6A1">
    <w:name w:val="1153866FCB1343048BFCF974F945A6A1"/>
    <w:rsid w:val="00C96276"/>
  </w:style>
  <w:style w:type="paragraph" w:customStyle="1" w:styleId="33F81631C28341CD811793503E361677">
    <w:name w:val="33F81631C28341CD811793503E361677"/>
    <w:rsid w:val="00C96276"/>
  </w:style>
  <w:style w:type="paragraph" w:customStyle="1" w:styleId="98582D1CF3334975A6DB7C9CB513696E">
    <w:name w:val="98582D1CF3334975A6DB7C9CB513696E"/>
    <w:rsid w:val="00C96276"/>
  </w:style>
  <w:style w:type="paragraph" w:customStyle="1" w:styleId="280EC168AB8348D3A080F095AC7FAB04">
    <w:name w:val="280EC168AB8348D3A080F095AC7FAB04"/>
    <w:rsid w:val="00C96276"/>
  </w:style>
  <w:style w:type="paragraph" w:customStyle="1" w:styleId="B88C77B529DD4D1E98D78D7B30113531">
    <w:name w:val="B88C77B529DD4D1E98D78D7B30113531"/>
    <w:rsid w:val="00C96276"/>
  </w:style>
  <w:style w:type="paragraph" w:customStyle="1" w:styleId="C6AFC9473F6D4CF2B9490C7532E0DE7C">
    <w:name w:val="C6AFC9473F6D4CF2B9490C7532E0DE7C"/>
    <w:rsid w:val="00C96276"/>
  </w:style>
  <w:style w:type="paragraph" w:customStyle="1" w:styleId="4FDEF83C70754CC6BA7CD8227CBF4C85">
    <w:name w:val="4FDEF83C70754CC6BA7CD8227CBF4C85"/>
    <w:rsid w:val="00C96276"/>
  </w:style>
  <w:style w:type="paragraph" w:customStyle="1" w:styleId="9A36D219BEF647C1AA52E90EF9EEBC5C">
    <w:name w:val="9A36D219BEF647C1AA52E90EF9EEBC5C"/>
    <w:rsid w:val="00C96276"/>
  </w:style>
  <w:style w:type="paragraph" w:customStyle="1" w:styleId="BAB899FC6C1B49A1AAC14FDF38D16482">
    <w:name w:val="BAB899FC6C1B49A1AAC14FDF38D16482"/>
    <w:rsid w:val="00C005C6"/>
  </w:style>
  <w:style w:type="paragraph" w:customStyle="1" w:styleId="1CEAB484885F488CBA7DE47878EADF38">
    <w:name w:val="1CEAB484885F488CBA7DE47878EADF38"/>
    <w:rsid w:val="00C005C6"/>
  </w:style>
  <w:style w:type="paragraph" w:customStyle="1" w:styleId="4AE5FDAB77A74FC385AD010F901E1A61">
    <w:name w:val="4AE5FDAB77A74FC385AD010F901E1A61"/>
    <w:rsid w:val="00C005C6"/>
  </w:style>
  <w:style w:type="paragraph" w:customStyle="1" w:styleId="0089E7940F7141829B09A9C294FBA594">
    <w:name w:val="0089E7940F7141829B09A9C294FBA594"/>
    <w:rsid w:val="00C005C6"/>
  </w:style>
  <w:style w:type="paragraph" w:customStyle="1" w:styleId="EA768025596C4636AC66CD5D895ED27F">
    <w:name w:val="EA768025596C4636AC66CD5D895ED27F"/>
    <w:rsid w:val="00C005C6"/>
  </w:style>
  <w:style w:type="paragraph" w:customStyle="1" w:styleId="8C04694A9DF546F39CC81E0CAA97E846">
    <w:name w:val="8C04694A9DF546F39CC81E0CAA97E846"/>
    <w:rsid w:val="00C005C6"/>
  </w:style>
  <w:style w:type="paragraph" w:customStyle="1" w:styleId="3623B318F52C4D299D30EE3A2866D5A7">
    <w:name w:val="3623B318F52C4D299D30EE3A2866D5A7"/>
    <w:rsid w:val="00C005C6"/>
  </w:style>
  <w:style w:type="paragraph" w:customStyle="1" w:styleId="902808DFA3124D9F9FA7C5F40834DEB0">
    <w:name w:val="902808DFA3124D9F9FA7C5F40834DEB0"/>
    <w:rsid w:val="00C005C6"/>
  </w:style>
  <w:style w:type="paragraph" w:customStyle="1" w:styleId="C8CEF105D3D344BC8932139F86D72642">
    <w:name w:val="C8CEF105D3D344BC8932139F86D72642"/>
    <w:rsid w:val="00C005C6"/>
  </w:style>
  <w:style w:type="paragraph" w:customStyle="1" w:styleId="08208F6F1D45484BAACC09DE7D0C49B1">
    <w:name w:val="08208F6F1D45484BAACC09DE7D0C49B1"/>
    <w:rsid w:val="00C005C6"/>
  </w:style>
  <w:style w:type="paragraph" w:customStyle="1" w:styleId="7E5D0ACFF6C54194B12D910F7242EEAA">
    <w:name w:val="7E5D0ACFF6C54194B12D910F7242EEAA"/>
    <w:rsid w:val="00C005C6"/>
  </w:style>
  <w:style w:type="paragraph" w:customStyle="1" w:styleId="C60A5178B1AA4941A55250BDCE012015">
    <w:name w:val="C60A5178B1AA4941A55250BDCE012015"/>
    <w:rsid w:val="00C005C6"/>
  </w:style>
  <w:style w:type="paragraph" w:customStyle="1" w:styleId="1354DD0B5D544CD6B895D32DD40F3692">
    <w:name w:val="1354DD0B5D544CD6B895D32DD40F3692"/>
    <w:rsid w:val="00C005C6"/>
  </w:style>
  <w:style w:type="paragraph" w:customStyle="1" w:styleId="DBCD0F6962CE4BCEA502C7BA8A1B73F1">
    <w:name w:val="DBCD0F6962CE4BCEA502C7BA8A1B73F1"/>
    <w:rsid w:val="00C005C6"/>
  </w:style>
  <w:style w:type="paragraph" w:customStyle="1" w:styleId="A856B82BA69D4E3A94F63A2906A175A3">
    <w:name w:val="A856B82BA69D4E3A94F63A2906A175A3"/>
    <w:rsid w:val="00C005C6"/>
  </w:style>
  <w:style w:type="paragraph" w:customStyle="1" w:styleId="7E2158F1C78A45B384283BB8BD927C06">
    <w:name w:val="7E2158F1C78A45B384283BB8BD927C06"/>
    <w:rsid w:val="00C005C6"/>
  </w:style>
  <w:style w:type="paragraph" w:customStyle="1" w:styleId="EB2A99DD6D174DBBB7105078444F60AB">
    <w:name w:val="EB2A99DD6D174DBBB7105078444F60AB"/>
    <w:rsid w:val="00C005C6"/>
  </w:style>
  <w:style w:type="paragraph" w:customStyle="1" w:styleId="53A908C2F03E40069F63EBD0E2EFA25F">
    <w:name w:val="53A908C2F03E40069F63EBD0E2EFA25F"/>
    <w:rsid w:val="00C005C6"/>
  </w:style>
  <w:style w:type="paragraph" w:customStyle="1" w:styleId="4724AF3470AB4D14BBEEAF135BDE2063">
    <w:name w:val="4724AF3470AB4D14BBEEAF135BDE2063"/>
    <w:rsid w:val="00C005C6"/>
  </w:style>
  <w:style w:type="paragraph" w:customStyle="1" w:styleId="858E762D1023400C9D5CE9C1DFFDDA02">
    <w:name w:val="858E762D1023400C9D5CE9C1DFFDDA02"/>
    <w:rsid w:val="00C005C6"/>
  </w:style>
  <w:style w:type="paragraph" w:customStyle="1" w:styleId="6FFA62FD12484932A827C8A8DED1F78D">
    <w:name w:val="6FFA62FD12484932A827C8A8DED1F78D"/>
    <w:rsid w:val="00C005C6"/>
  </w:style>
  <w:style w:type="paragraph" w:customStyle="1" w:styleId="DD559841F16E45669CDEC9217445C4B6">
    <w:name w:val="DD559841F16E45669CDEC9217445C4B6"/>
    <w:rsid w:val="00C005C6"/>
  </w:style>
  <w:style w:type="paragraph" w:customStyle="1" w:styleId="71B95DE02D454311AE6E2D0291713EAA">
    <w:name w:val="71B95DE02D454311AE6E2D0291713EAA"/>
    <w:rsid w:val="00C005C6"/>
  </w:style>
  <w:style w:type="paragraph" w:customStyle="1" w:styleId="3CF62DD0CFC74DC6A22FB3A29E0570F1">
    <w:name w:val="3CF62DD0CFC74DC6A22FB3A29E0570F1"/>
    <w:rsid w:val="00C005C6"/>
  </w:style>
  <w:style w:type="paragraph" w:customStyle="1" w:styleId="2D60C239A8414C689AB0E60DF35B8CCB">
    <w:name w:val="2D60C239A8414C689AB0E60DF35B8CCB"/>
    <w:rsid w:val="00C005C6"/>
  </w:style>
  <w:style w:type="paragraph" w:customStyle="1" w:styleId="D8EB6F2FA0A64BE29EC191540ABCC4E8">
    <w:name w:val="D8EB6F2FA0A64BE29EC191540ABCC4E8"/>
    <w:rsid w:val="00C005C6"/>
  </w:style>
  <w:style w:type="paragraph" w:customStyle="1" w:styleId="2674337808F64EA5B33B7235DEA2AC68">
    <w:name w:val="2674337808F64EA5B33B7235DEA2AC68"/>
    <w:rsid w:val="00C005C6"/>
  </w:style>
  <w:style w:type="paragraph" w:customStyle="1" w:styleId="66A258C165BC46238F498ABCA2A81875">
    <w:name w:val="66A258C165BC46238F498ABCA2A81875"/>
    <w:rsid w:val="00C005C6"/>
  </w:style>
  <w:style w:type="paragraph" w:customStyle="1" w:styleId="062EDDCADE324AADAB9FF706DDCFD92A">
    <w:name w:val="062EDDCADE324AADAB9FF706DDCFD92A"/>
    <w:rsid w:val="00C005C6"/>
  </w:style>
  <w:style w:type="paragraph" w:customStyle="1" w:styleId="0216EDBA6F744D1ABBAD842739A5F861">
    <w:name w:val="0216EDBA6F744D1ABBAD842739A5F861"/>
    <w:rsid w:val="00C005C6"/>
  </w:style>
  <w:style w:type="paragraph" w:customStyle="1" w:styleId="048554160F894BC2AC8146870BFF0E1E">
    <w:name w:val="048554160F894BC2AC8146870BFF0E1E"/>
    <w:rsid w:val="00C005C6"/>
  </w:style>
  <w:style w:type="paragraph" w:customStyle="1" w:styleId="84C8684C72D942A286B1587E5A448BA7">
    <w:name w:val="84C8684C72D942A286B1587E5A448BA7"/>
    <w:rsid w:val="00C005C6"/>
  </w:style>
  <w:style w:type="paragraph" w:customStyle="1" w:styleId="E7A627CC0EC141F281F1299BCB0E9786">
    <w:name w:val="E7A627CC0EC141F281F1299BCB0E9786"/>
    <w:rsid w:val="00C005C6"/>
  </w:style>
  <w:style w:type="paragraph" w:customStyle="1" w:styleId="70DF4A6D90464868A709415E78BEE851">
    <w:name w:val="70DF4A6D90464868A709415E78BEE851"/>
    <w:rsid w:val="00C005C6"/>
  </w:style>
  <w:style w:type="paragraph" w:customStyle="1" w:styleId="6E25723E9DD84EB6B83879833420B3EA">
    <w:name w:val="6E25723E9DD84EB6B83879833420B3EA"/>
    <w:rsid w:val="00C005C6"/>
  </w:style>
  <w:style w:type="paragraph" w:customStyle="1" w:styleId="F1EBDAA55BF5438D92FD08A5B5187DDB">
    <w:name w:val="F1EBDAA55BF5438D92FD08A5B5187DDB"/>
    <w:rsid w:val="00C005C6"/>
  </w:style>
  <w:style w:type="paragraph" w:customStyle="1" w:styleId="82EEE6B6A5B94DC2A1D894801BE144C9">
    <w:name w:val="82EEE6B6A5B94DC2A1D894801BE144C9"/>
    <w:rsid w:val="00C96276"/>
  </w:style>
  <w:style w:type="paragraph" w:customStyle="1" w:styleId="8835A84D18124A05B7A45B150FB76EA5">
    <w:name w:val="8835A84D18124A05B7A45B150FB76EA5"/>
    <w:rsid w:val="00C96276"/>
  </w:style>
  <w:style w:type="paragraph" w:customStyle="1" w:styleId="2D2B7D32A8D84DA99AA51C1AFBC992BC">
    <w:name w:val="2D2B7D32A8D84DA99AA51C1AFBC992BC"/>
    <w:rsid w:val="00C96276"/>
  </w:style>
  <w:style w:type="paragraph" w:customStyle="1" w:styleId="67D9F17A1ADF4A45AD91E4D65E2FDE7A">
    <w:name w:val="67D9F17A1ADF4A45AD91E4D65E2FDE7A"/>
    <w:rsid w:val="00C96276"/>
  </w:style>
  <w:style w:type="paragraph" w:customStyle="1" w:styleId="4ED953A4019541048FB0AAF564E2DAAC">
    <w:name w:val="4ED953A4019541048FB0AAF564E2DAAC"/>
    <w:rsid w:val="00C96276"/>
  </w:style>
  <w:style w:type="paragraph" w:customStyle="1" w:styleId="B65D9990A287497FAC46A511A3F4F91B">
    <w:name w:val="B65D9990A287497FAC46A511A3F4F91B"/>
    <w:rsid w:val="00C96276"/>
  </w:style>
  <w:style w:type="paragraph" w:customStyle="1" w:styleId="307FBEE0B67C47C9A6B3237D4D410C3F">
    <w:name w:val="307FBEE0B67C47C9A6B3237D4D410C3F"/>
    <w:rsid w:val="00C96276"/>
  </w:style>
  <w:style w:type="paragraph" w:customStyle="1" w:styleId="034C4E4165854002BB8F01A0CAC25CE6">
    <w:name w:val="034C4E4165854002BB8F01A0CAC25CE6"/>
    <w:rsid w:val="00C96276"/>
  </w:style>
  <w:style w:type="paragraph" w:customStyle="1" w:styleId="F5A700F301594BE4BFB066FA528BFBC7">
    <w:name w:val="F5A700F301594BE4BFB066FA528BFBC7"/>
    <w:rsid w:val="00C96276"/>
  </w:style>
  <w:style w:type="paragraph" w:customStyle="1" w:styleId="6C650E5BBE3C4C6288376F9108EBC215">
    <w:name w:val="6C650E5BBE3C4C6288376F9108EBC215"/>
    <w:rsid w:val="00C96276"/>
  </w:style>
  <w:style w:type="paragraph" w:customStyle="1" w:styleId="1ABDA9E97EB74FCFB3F38D39F27D6B10">
    <w:name w:val="1ABDA9E97EB74FCFB3F38D39F27D6B10"/>
    <w:rsid w:val="00C96276"/>
  </w:style>
  <w:style w:type="paragraph" w:customStyle="1" w:styleId="AEB9F70275364731B39FE1AC05A30684">
    <w:name w:val="AEB9F70275364731B39FE1AC05A30684"/>
    <w:rsid w:val="00C96276"/>
  </w:style>
  <w:style w:type="paragraph" w:customStyle="1" w:styleId="2F7F7C245213437193F95FBDFE96C6E5">
    <w:name w:val="2F7F7C245213437193F95FBDFE96C6E5"/>
    <w:rsid w:val="00C96276"/>
  </w:style>
  <w:style w:type="paragraph" w:customStyle="1" w:styleId="2CB70A6F03754BFDBD6DBBFB12EB06C9">
    <w:name w:val="2CB70A6F03754BFDBD6DBBFB12EB06C9"/>
    <w:rsid w:val="00C96276"/>
  </w:style>
  <w:style w:type="paragraph" w:customStyle="1" w:styleId="5037EA4FE8974819AAF113AED6E1FDB8">
    <w:name w:val="5037EA4FE8974819AAF113AED6E1FDB8"/>
    <w:rsid w:val="00C96276"/>
  </w:style>
  <w:style w:type="paragraph" w:customStyle="1" w:styleId="630A73ACB7EB4E519811211D6B2DEF1D">
    <w:name w:val="630A73ACB7EB4E519811211D6B2DEF1D"/>
    <w:rsid w:val="00C96276"/>
  </w:style>
  <w:style w:type="paragraph" w:customStyle="1" w:styleId="73E629625A8841B7A774DD2E24F1B3F3">
    <w:name w:val="73E629625A8841B7A774DD2E24F1B3F3"/>
    <w:rsid w:val="00C96276"/>
  </w:style>
  <w:style w:type="paragraph" w:customStyle="1" w:styleId="1F5D6ECD81ED44A29A10FC5CFC7922FA">
    <w:name w:val="1F5D6ECD81ED44A29A10FC5CFC7922FA"/>
    <w:rsid w:val="00C96276"/>
  </w:style>
  <w:style w:type="paragraph" w:customStyle="1" w:styleId="8CDC83323AC042BBAEACAD97A7B68B42">
    <w:name w:val="8CDC83323AC042BBAEACAD97A7B68B42"/>
    <w:rsid w:val="00C96276"/>
  </w:style>
  <w:style w:type="paragraph" w:customStyle="1" w:styleId="6CBF7B77F32045BC84ED2121E15A69A2">
    <w:name w:val="6CBF7B77F32045BC84ED2121E15A69A2"/>
    <w:rsid w:val="00C96276"/>
  </w:style>
  <w:style w:type="paragraph" w:customStyle="1" w:styleId="B7DA41AFDF4E4611908C37907F9273F1">
    <w:name w:val="B7DA41AFDF4E4611908C37907F9273F1"/>
    <w:rsid w:val="00C96276"/>
  </w:style>
  <w:style w:type="paragraph" w:customStyle="1" w:styleId="050C64DC93584779991057D5A00AAF78">
    <w:name w:val="050C64DC93584779991057D5A00AAF78"/>
    <w:rsid w:val="00C96276"/>
  </w:style>
  <w:style w:type="paragraph" w:customStyle="1" w:styleId="7D079AD2AB414B3CB2F3DB12057DAE2E">
    <w:name w:val="7D079AD2AB414B3CB2F3DB12057DAE2E"/>
    <w:rsid w:val="00C96276"/>
  </w:style>
  <w:style w:type="paragraph" w:customStyle="1" w:styleId="6DE8F33908BD4E59B15B2561BFE431C4">
    <w:name w:val="6DE8F33908BD4E59B15B2561BFE431C4"/>
    <w:rsid w:val="00C96276"/>
  </w:style>
  <w:style w:type="paragraph" w:customStyle="1" w:styleId="94A28554562342BF81853C337C603272">
    <w:name w:val="94A28554562342BF81853C337C603272"/>
    <w:rsid w:val="00C96276"/>
  </w:style>
  <w:style w:type="paragraph" w:customStyle="1" w:styleId="DDEC8466E46B4A879AB6A197186191BD">
    <w:name w:val="DDEC8466E46B4A879AB6A197186191BD"/>
    <w:rsid w:val="00C96276"/>
  </w:style>
  <w:style w:type="paragraph" w:customStyle="1" w:styleId="74D750076238404DA07F3568DF70A9CA">
    <w:name w:val="74D750076238404DA07F3568DF70A9CA"/>
    <w:rsid w:val="00C96276"/>
  </w:style>
  <w:style w:type="paragraph" w:customStyle="1" w:styleId="ED3F20366FFD48488080375CB6FB4555">
    <w:name w:val="ED3F20366FFD48488080375CB6FB4555"/>
    <w:rsid w:val="00C96276"/>
  </w:style>
  <w:style w:type="paragraph" w:customStyle="1" w:styleId="2AF09B7384094ED0BF61928786F1BB1F">
    <w:name w:val="2AF09B7384094ED0BF61928786F1BB1F"/>
    <w:rsid w:val="00C96276"/>
  </w:style>
  <w:style w:type="paragraph" w:customStyle="1" w:styleId="4169DABDCC4B46D6B6BC7BB8C88A468E">
    <w:name w:val="4169DABDCC4B46D6B6BC7BB8C88A468E"/>
    <w:rsid w:val="00C96276"/>
  </w:style>
  <w:style w:type="paragraph" w:customStyle="1" w:styleId="3DE691B0E53741D390CCC8026124DF93">
    <w:name w:val="3DE691B0E53741D390CCC8026124DF93"/>
    <w:rsid w:val="00C96276"/>
  </w:style>
  <w:style w:type="paragraph" w:customStyle="1" w:styleId="BDE1BD1F39824385A3879BE67BD694B8">
    <w:name w:val="BDE1BD1F39824385A3879BE67BD694B8"/>
    <w:rsid w:val="00C96276"/>
  </w:style>
  <w:style w:type="paragraph" w:customStyle="1" w:styleId="E19A3D5368A14DC08FBC2E66BB4DD4D4">
    <w:name w:val="E19A3D5368A14DC08FBC2E66BB4DD4D4"/>
    <w:rsid w:val="00C96276"/>
  </w:style>
  <w:style w:type="paragraph" w:customStyle="1" w:styleId="19AF5D42F4954A1BB6D1952E00E0515C">
    <w:name w:val="19AF5D42F4954A1BB6D1952E00E0515C"/>
    <w:rsid w:val="00C96276"/>
  </w:style>
  <w:style w:type="paragraph" w:customStyle="1" w:styleId="14A9D004C8EA4FCEB33400740E6E3CF2">
    <w:name w:val="14A9D004C8EA4FCEB33400740E6E3CF2"/>
    <w:rsid w:val="00893A42"/>
  </w:style>
  <w:style w:type="paragraph" w:customStyle="1" w:styleId="0B1775F58AEF4E118665041B9A62DB30">
    <w:name w:val="0B1775F58AEF4E118665041B9A62DB30"/>
    <w:rsid w:val="00893A42"/>
  </w:style>
  <w:style w:type="paragraph" w:customStyle="1" w:styleId="D773446927754CCEA6A08BDD72E8DF34">
    <w:name w:val="D773446927754CCEA6A08BDD72E8DF34"/>
    <w:rsid w:val="00893A42"/>
  </w:style>
  <w:style w:type="paragraph" w:customStyle="1" w:styleId="AFB80E18F934442AB48D0130338450F2">
    <w:name w:val="AFB80E18F934442AB48D0130338450F2"/>
    <w:rsid w:val="00893A42"/>
  </w:style>
  <w:style w:type="paragraph" w:customStyle="1" w:styleId="F5ED4DB18C754378B0CC35440B9D48D8">
    <w:name w:val="F5ED4DB18C754378B0CC35440B9D48D8"/>
    <w:rsid w:val="00893A42"/>
  </w:style>
  <w:style w:type="paragraph" w:customStyle="1" w:styleId="BAC3DF68314C414A88A3A4DF043DE5C8">
    <w:name w:val="BAC3DF68314C414A88A3A4DF043DE5C8"/>
    <w:rsid w:val="00893A42"/>
  </w:style>
  <w:style w:type="paragraph" w:customStyle="1" w:styleId="EC19FF9331934143B7AD3E316DACB16A">
    <w:name w:val="EC19FF9331934143B7AD3E316DACB16A"/>
    <w:rsid w:val="00893A42"/>
  </w:style>
  <w:style w:type="paragraph" w:customStyle="1" w:styleId="7D58E98D907C45EEBBD074605D4DB6DC">
    <w:name w:val="7D58E98D907C45EEBBD074605D4DB6DC"/>
    <w:rsid w:val="00893A42"/>
  </w:style>
  <w:style w:type="paragraph" w:customStyle="1" w:styleId="A8B48E737DA94DB5BE358F0C322BE7E3">
    <w:name w:val="A8B48E737DA94DB5BE358F0C322BE7E3"/>
    <w:rsid w:val="00893A42"/>
  </w:style>
  <w:style w:type="paragraph" w:customStyle="1" w:styleId="BE19604E6EFE4513BCF270D5C7FBA459">
    <w:name w:val="BE19604E6EFE4513BCF270D5C7FBA459"/>
    <w:rsid w:val="00893A42"/>
  </w:style>
  <w:style w:type="paragraph" w:customStyle="1" w:styleId="84E78994C9F641818F453D3C4E0FD95F">
    <w:name w:val="84E78994C9F641818F453D3C4E0FD95F"/>
    <w:rsid w:val="00893A42"/>
  </w:style>
  <w:style w:type="paragraph" w:customStyle="1" w:styleId="E1905091C93F4D1093B5AC44E44B1B6B">
    <w:name w:val="E1905091C93F4D1093B5AC44E44B1B6B"/>
    <w:rsid w:val="00893A42"/>
  </w:style>
  <w:style w:type="paragraph" w:customStyle="1" w:styleId="7F13B31E4BA647F4A37930B97A33A26E">
    <w:name w:val="7F13B31E4BA647F4A37930B97A33A26E"/>
    <w:rsid w:val="007010F4"/>
  </w:style>
  <w:style w:type="paragraph" w:customStyle="1" w:styleId="4AFB9B0624C14C5EA86127D27420E62B">
    <w:name w:val="4AFB9B0624C14C5EA86127D27420E62B"/>
    <w:rsid w:val="007010F4"/>
  </w:style>
  <w:style w:type="paragraph" w:customStyle="1" w:styleId="CE090B4E64924A65AD6F361B3DAB063C">
    <w:name w:val="CE090B4E64924A65AD6F361B3DAB063C"/>
    <w:rsid w:val="007010F4"/>
  </w:style>
  <w:style w:type="paragraph" w:customStyle="1" w:styleId="DED736AD7AFB484CAD748100A0109197">
    <w:name w:val="DED736AD7AFB484CAD748100A0109197"/>
    <w:rsid w:val="007010F4"/>
  </w:style>
  <w:style w:type="paragraph" w:customStyle="1" w:styleId="C332576DC87F47B5AE47053E155F1ED0">
    <w:name w:val="C332576DC87F47B5AE47053E155F1ED0"/>
    <w:rsid w:val="007010F4"/>
  </w:style>
  <w:style w:type="paragraph" w:customStyle="1" w:styleId="1E234FA5083F469689884DC42604762A">
    <w:name w:val="1E234FA5083F469689884DC42604762A"/>
    <w:rsid w:val="007010F4"/>
  </w:style>
  <w:style w:type="paragraph" w:customStyle="1" w:styleId="4B57C568512F4ADE9CB606D626683EE9">
    <w:name w:val="4B57C568512F4ADE9CB606D626683EE9"/>
    <w:rsid w:val="007010F4"/>
  </w:style>
  <w:style w:type="paragraph" w:customStyle="1" w:styleId="B99247EB408D464590EE76AB4457D7B1">
    <w:name w:val="B99247EB408D464590EE76AB4457D7B1"/>
    <w:rsid w:val="007010F4"/>
  </w:style>
  <w:style w:type="paragraph" w:customStyle="1" w:styleId="2AA32EE78B9E4EF180038F4261ABBE7D">
    <w:name w:val="2AA32EE78B9E4EF180038F4261ABBE7D"/>
    <w:rsid w:val="007010F4"/>
  </w:style>
  <w:style w:type="paragraph" w:customStyle="1" w:styleId="666BF7AFA41A4E3185B6ABAE98820ACA">
    <w:name w:val="666BF7AFA41A4E3185B6ABAE98820ACA"/>
    <w:rsid w:val="007010F4"/>
  </w:style>
  <w:style w:type="paragraph" w:customStyle="1" w:styleId="436EBE44570D4D449A820B150E7BD140">
    <w:name w:val="436EBE44570D4D449A820B150E7BD140"/>
    <w:rsid w:val="00CE6DF4"/>
  </w:style>
  <w:style w:type="paragraph" w:customStyle="1" w:styleId="D36A240ACDF24174A4C9FFAACC22B2AA">
    <w:name w:val="D36A240ACDF24174A4C9FFAACC22B2AA"/>
    <w:rsid w:val="00CE6DF4"/>
  </w:style>
  <w:style w:type="paragraph" w:customStyle="1" w:styleId="B46F45DC323E46538845670A4BEECA4D">
    <w:name w:val="B46F45DC323E46538845670A4BEECA4D"/>
    <w:rsid w:val="00CE6DF4"/>
  </w:style>
  <w:style w:type="paragraph" w:customStyle="1" w:styleId="4032C14797954E5A9BB1CAEACDE2B07B">
    <w:name w:val="4032C14797954E5A9BB1CAEACDE2B07B"/>
    <w:rsid w:val="00CE6DF4"/>
  </w:style>
  <w:style w:type="paragraph" w:customStyle="1" w:styleId="6F2C89D222A4483A9E82DDE81D4A1001">
    <w:name w:val="6F2C89D222A4483A9E82DDE81D4A1001"/>
    <w:rsid w:val="00CE6DF4"/>
  </w:style>
  <w:style w:type="paragraph" w:customStyle="1" w:styleId="8F42EAD3EDF04F95A954D16D43533448">
    <w:name w:val="8F42EAD3EDF04F95A954D16D43533448"/>
    <w:rsid w:val="00CE6DF4"/>
  </w:style>
  <w:style w:type="paragraph" w:customStyle="1" w:styleId="2A129A2CDD2E48BE9C8B15154A4DB804">
    <w:name w:val="2A129A2CDD2E48BE9C8B15154A4DB804"/>
    <w:rsid w:val="00CE6DF4"/>
  </w:style>
  <w:style w:type="paragraph" w:customStyle="1" w:styleId="22D19C22F7D849D6936009322A31CA88">
    <w:name w:val="22D19C22F7D849D6936009322A31CA88"/>
    <w:rsid w:val="00CE6DF4"/>
  </w:style>
  <w:style w:type="paragraph" w:customStyle="1" w:styleId="C0F45168C0A147D88CA342D0D7E6E4E2">
    <w:name w:val="C0F45168C0A147D88CA342D0D7E6E4E2"/>
    <w:rsid w:val="00CE6DF4"/>
  </w:style>
  <w:style w:type="paragraph" w:customStyle="1" w:styleId="5163CA6CECE7459FA89B5DF392BD0DD2">
    <w:name w:val="5163CA6CECE7459FA89B5DF392BD0DD2"/>
    <w:rsid w:val="00CE6DF4"/>
  </w:style>
  <w:style w:type="paragraph" w:customStyle="1" w:styleId="E70163AAC5694281A5F2E65C4DBCA487">
    <w:name w:val="E70163AAC5694281A5F2E65C4DBCA487"/>
    <w:rsid w:val="00CE6DF4"/>
  </w:style>
  <w:style w:type="paragraph" w:customStyle="1" w:styleId="8C8EC6DACFD44BD49D4B1A145EE8DFC3">
    <w:name w:val="8C8EC6DACFD44BD49D4B1A145EE8DFC3"/>
    <w:rsid w:val="00CE6DF4"/>
  </w:style>
  <w:style w:type="paragraph" w:customStyle="1" w:styleId="B82F44F6061D441381EB06C9C0CF8B61">
    <w:name w:val="B82F44F6061D441381EB06C9C0CF8B61"/>
    <w:rsid w:val="00CE6DF4"/>
  </w:style>
  <w:style w:type="paragraph" w:customStyle="1" w:styleId="7FF1C92AEDE24DA695C0F717BB517FE2">
    <w:name w:val="7FF1C92AEDE24DA695C0F717BB517FE2"/>
    <w:rsid w:val="00CE6DF4"/>
  </w:style>
  <w:style w:type="paragraph" w:customStyle="1" w:styleId="433A1D6456A1434FA9B774024A652092">
    <w:name w:val="433A1D6456A1434FA9B774024A652092"/>
    <w:rsid w:val="008B79F4"/>
  </w:style>
  <w:style w:type="paragraph" w:customStyle="1" w:styleId="5519CA2BEE734C78AF9C86FABA092C4C">
    <w:name w:val="5519CA2BEE734C78AF9C86FABA092C4C"/>
    <w:rsid w:val="008B79F4"/>
  </w:style>
  <w:style w:type="paragraph" w:customStyle="1" w:styleId="DB2DF45B782E492383E1957633E18522">
    <w:name w:val="DB2DF45B782E492383E1957633E18522"/>
    <w:rsid w:val="008B79F4"/>
  </w:style>
  <w:style w:type="paragraph" w:customStyle="1" w:styleId="A80D3778FD374D95AB375DDB19AEEEEC">
    <w:name w:val="A80D3778FD374D95AB375DDB19AEEEEC"/>
    <w:rsid w:val="008B79F4"/>
  </w:style>
  <w:style w:type="paragraph" w:customStyle="1" w:styleId="086E636DABF94508BE0933620AA17458">
    <w:name w:val="086E636DABF94508BE0933620AA17458"/>
    <w:rsid w:val="008B79F4"/>
  </w:style>
  <w:style w:type="paragraph" w:customStyle="1" w:styleId="2597292FB1C342148A56FC8DB86A69AF">
    <w:name w:val="2597292FB1C342148A56FC8DB86A69AF"/>
    <w:rsid w:val="008B79F4"/>
  </w:style>
  <w:style w:type="paragraph" w:customStyle="1" w:styleId="FFBDC675B9054151ABB1DFA3A568FFD2">
    <w:name w:val="FFBDC675B9054151ABB1DFA3A568FFD2"/>
    <w:rsid w:val="008B79F4"/>
  </w:style>
  <w:style w:type="paragraph" w:customStyle="1" w:styleId="53710BFDBD36453F84491F322840E18F">
    <w:name w:val="53710BFDBD36453F84491F322840E18F"/>
    <w:rsid w:val="008B79F4"/>
  </w:style>
  <w:style w:type="paragraph" w:customStyle="1" w:styleId="1FC8C805EA6F4DB1879B23046F962BF2">
    <w:name w:val="1FC8C805EA6F4DB1879B23046F962BF2"/>
    <w:rsid w:val="008B79F4"/>
  </w:style>
  <w:style w:type="paragraph" w:customStyle="1" w:styleId="F6832F4B337542A6B82E5ECBAA6B4BBF">
    <w:name w:val="F6832F4B337542A6B82E5ECBAA6B4BBF"/>
    <w:rsid w:val="008B79F4"/>
  </w:style>
  <w:style w:type="paragraph" w:customStyle="1" w:styleId="CA185EB8CBCD4F11B5B4997F95E6CD10">
    <w:name w:val="CA185EB8CBCD4F11B5B4997F95E6CD10"/>
    <w:rsid w:val="008B79F4"/>
  </w:style>
  <w:style w:type="paragraph" w:customStyle="1" w:styleId="D688B6DCC1AD4404AD7CAAD0970A1695">
    <w:name w:val="D688B6DCC1AD4404AD7CAAD0970A1695"/>
    <w:rsid w:val="008B79F4"/>
  </w:style>
  <w:style w:type="paragraph" w:customStyle="1" w:styleId="3DE2FC80C5404322AAB56F254B898F64">
    <w:name w:val="3DE2FC80C5404322AAB56F254B898F64"/>
    <w:rsid w:val="008B79F4"/>
  </w:style>
  <w:style w:type="paragraph" w:customStyle="1" w:styleId="5544D16414C14565809CCB70182B2877">
    <w:name w:val="5544D16414C14565809CCB70182B2877"/>
    <w:rsid w:val="008B79F4"/>
  </w:style>
  <w:style w:type="paragraph" w:customStyle="1" w:styleId="0F88656980AE479A900BF460E5B5AC89">
    <w:name w:val="0F88656980AE479A900BF460E5B5AC89"/>
    <w:rsid w:val="008B79F4"/>
  </w:style>
  <w:style w:type="paragraph" w:customStyle="1" w:styleId="6E3358656E6C4183A57DE45B8E491B28">
    <w:name w:val="6E3358656E6C4183A57DE45B8E491B28"/>
    <w:rsid w:val="008B79F4"/>
  </w:style>
  <w:style w:type="paragraph" w:customStyle="1" w:styleId="CF477CC85257446F95C4091F71522CAD">
    <w:name w:val="CF477CC85257446F95C4091F71522CAD"/>
    <w:rsid w:val="008B79F4"/>
  </w:style>
  <w:style w:type="paragraph" w:customStyle="1" w:styleId="F45A60F9B4834E31BB6CC2AC8FE8C8D4">
    <w:name w:val="F45A60F9B4834E31BB6CC2AC8FE8C8D4"/>
    <w:rsid w:val="008B79F4"/>
  </w:style>
  <w:style w:type="paragraph" w:customStyle="1" w:styleId="A5FEB05343064C6EB99BAECBDAFCCA43">
    <w:name w:val="A5FEB05343064C6EB99BAECBDAFCCA43"/>
    <w:rsid w:val="008B79F4"/>
  </w:style>
  <w:style w:type="paragraph" w:customStyle="1" w:styleId="305674A7C0734701BD6F0E35B893C410">
    <w:name w:val="305674A7C0734701BD6F0E35B893C410"/>
    <w:rsid w:val="008B79F4"/>
  </w:style>
  <w:style w:type="paragraph" w:customStyle="1" w:styleId="52DC11BE6E404557987D59BD9701715C">
    <w:name w:val="52DC11BE6E404557987D59BD9701715C"/>
    <w:rsid w:val="008B79F4"/>
  </w:style>
  <w:style w:type="paragraph" w:customStyle="1" w:styleId="626A6D078DCA43E385FABE85B2D1672F">
    <w:name w:val="626A6D078DCA43E385FABE85B2D1672F"/>
    <w:rsid w:val="008B79F4"/>
  </w:style>
  <w:style w:type="paragraph" w:customStyle="1" w:styleId="C1ED2CF4006B4F358B439C1DC3611C94">
    <w:name w:val="C1ED2CF4006B4F358B439C1DC3611C94"/>
    <w:rsid w:val="008B79F4"/>
  </w:style>
  <w:style w:type="paragraph" w:customStyle="1" w:styleId="CA00AD84EFF74EA9ACE113DB7571BAD6">
    <w:name w:val="CA00AD84EFF74EA9ACE113DB7571BAD6"/>
    <w:rsid w:val="008B79F4"/>
  </w:style>
  <w:style w:type="paragraph" w:customStyle="1" w:styleId="ECEC17541F1748EDA83034E5F60C06E0">
    <w:name w:val="ECEC17541F1748EDA83034E5F60C06E0"/>
    <w:rsid w:val="008B79F4"/>
  </w:style>
  <w:style w:type="paragraph" w:customStyle="1" w:styleId="F30693F8A95340D5ABE47207A41ECF74">
    <w:name w:val="F30693F8A95340D5ABE47207A41ECF74"/>
    <w:rsid w:val="008B79F4"/>
  </w:style>
  <w:style w:type="paragraph" w:customStyle="1" w:styleId="83840E8F8FDF417A97D45DB5641230BB">
    <w:name w:val="83840E8F8FDF417A97D45DB5641230BB"/>
    <w:rsid w:val="008B79F4"/>
  </w:style>
  <w:style w:type="paragraph" w:customStyle="1" w:styleId="4704B386ECF84F1AA4AE092B9C3DFCE4">
    <w:name w:val="4704B386ECF84F1AA4AE092B9C3DFCE4"/>
    <w:rsid w:val="008B79F4"/>
  </w:style>
  <w:style w:type="paragraph" w:customStyle="1" w:styleId="BA6D1C69D41844B9842698C5C815F332">
    <w:name w:val="BA6D1C69D41844B9842698C5C815F332"/>
    <w:rsid w:val="008B79F4"/>
  </w:style>
  <w:style w:type="paragraph" w:customStyle="1" w:styleId="609010E3FCD74F92A0DF27F1836E1635">
    <w:name w:val="609010E3FCD74F92A0DF27F1836E1635"/>
    <w:rsid w:val="008B79F4"/>
  </w:style>
  <w:style w:type="paragraph" w:customStyle="1" w:styleId="FA58D8DE350C44ABA46513F5A2C99741">
    <w:name w:val="FA58D8DE350C44ABA46513F5A2C99741"/>
    <w:rsid w:val="008B79F4"/>
  </w:style>
  <w:style w:type="paragraph" w:customStyle="1" w:styleId="263DB1CC0BA14590BF469EB91944C1DB">
    <w:name w:val="263DB1CC0BA14590BF469EB91944C1DB"/>
    <w:rsid w:val="008B79F4"/>
  </w:style>
  <w:style w:type="paragraph" w:customStyle="1" w:styleId="4837DFD762D2434693CC6144E060ECEE">
    <w:name w:val="4837DFD762D2434693CC6144E060ECEE"/>
    <w:rsid w:val="008B79F4"/>
  </w:style>
  <w:style w:type="paragraph" w:customStyle="1" w:styleId="9E64C99B7DFA433A952B2DF379B248A1">
    <w:name w:val="9E64C99B7DFA433A952B2DF379B248A1"/>
    <w:rsid w:val="008B79F4"/>
  </w:style>
  <w:style w:type="paragraph" w:customStyle="1" w:styleId="0B690BD5FA11404AB4B68B59BF1E37AC">
    <w:name w:val="0B690BD5FA11404AB4B68B59BF1E37AC"/>
    <w:rsid w:val="008B79F4"/>
  </w:style>
  <w:style w:type="paragraph" w:customStyle="1" w:styleId="6784BF7105984A72A73E11BA5C5D476B">
    <w:name w:val="6784BF7105984A72A73E11BA5C5D476B"/>
    <w:rsid w:val="008B79F4"/>
  </w:style>
  <w:style w:type="paragraph" w:customStyle="1" w:styleId="D532395E0B2B44C185BB76DA65AA55A6">
    <w:name w:val="D532395E0B2B44C185BB76DA65AA55A6"/>
    <w:rsid w:val="008B79F4"/>
  </w:style>
  <w:style w:type="paragraph" w:customStyle="1" w:styleId="38475F6317114E04B5E2C1C6B54E8393">
    <w:name w:val="38475F6317114E04B5E2C1C6B54E8393"/>
    <w:rsid w:val="008B79F4"/>
  </w:style>
  <w:style w:type="paragraph" w:customStyle="1" w:styleId="BE4CD5F27DDB4DE4B3C1497FDB850752">
    <w:name w:val="BE4CD5F27DDB4DE4B3C1497FDB850752"/>
    <w:rsid w:val="008B79F4"/>
  </w:style>
  <w:style w:type="paragraph" w:customStyle="1" w:styleId="10DF5E36CE36454EBFE00131EF539569">
    <w:name w:val="10DF5E36CE36454EBFE00131EF539569"/>
    <w:rsid w:val="008B79F4"/>
  </w:style>
  <w:style w:type="paragraph" w:customStyle="1" w:styleId="CF93310964BB4329ACA249BD8A1ABD19">
    <w:name w:val="CF93310964BB4329ACA249BD8A1ABD19"/>
    <w:rsid w:val="008B79F4"/>
  </w:style>
  <w:style w:type="paragraph" w:customStyle="1" w:styleId="8890E74B0708495FA303AC298CCA6A3C">
    <w:name w:val="8890E74B0708495FA303AC298CCA6A3C"/>
    <w:rsid w:val="008B79F4"/>
  </w:style>
  <w:style w:type="paragraph" w:customStyle="1" w:styleId="8CA38FA3DF934809AFFE319F65D04F38">
    <w:name w:val="8CA38FA3DF934809AFFE319F65D04F38"/>
    <w:rsid w:val="008B79F4"/>
  </w:style>
  <w:style w:type="paragraph" w:customStyle="1" w:styleId="E2E5D462C53044DBBF5959F0D4B15A7E">
    <w:name w:val="E2E5D462C53044DBBF5959F0D4B15A7E"/>
    <w:rsid w:val="008B79F4"/>
  </w:style>
  <w:style w:type="paragraph" w:customStyle="1" w:styleId="E17B0A77C3484894A95FCF9A97F3F680">
    <w:name w:val="E17B0A77C3484894A95FCF9A97F3F680"/>
    <w:rsid w:val="008B79F4"/>
  </w:style>
  <w:style w:type="paragraph" w:customStyle="1" w:styleId="ED8E05E6682B42D29619D38CE91BA314">
    <w:name w:val="ED8E05E6682B42D29619D38CE91BA314"/>
    <w:rsid w:val="008B79F4"/>
  </w:style>
  <w:style w:type="paragraph" w:customStyle="1" w:styleId="B290AA64EFD1447D9162041E914C2C12">
    <w:name w:val="B290AA64EFD1447D9162041E914C2C12"/>
    <w:rsid w:val="008B79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598B1-4A00-46B7-B369-568BEFA3A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56</Pages>
  <Words>6996</Words>
  <Characters>39879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46782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2015-07-27T04:30:00Z</cp:lastPrinted>
  <dcterms:created xsi:type="dcterms:W3CDTF">2016-07-01T03:58:00Z</dcterms:created>
  <dcterms:modified xsi:type="dcterms:W3CDTF">2016-07-01T03:58:00Z</dcterms:modified>
</cp:coreProperties>
</file>